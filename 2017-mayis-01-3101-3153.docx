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g" ContentType="image/jp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0" w:after="0" w:line="658" w:lineRule="exact"/>
        <w:ind w:left="882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85"/>
          <w:szCs w:val="85"/>
          <w:color w:val="363638"/>
          <w:spacing w:val="0"/>
          <w:w w:val="457"/>
          <w:position w:val="-26"/>
        </w:rPr>
        <w:t>!</w:t>
      </w:r>
      <w:r>
        <w:rPr>
          <w:rFonts w:ascii="Arial" w:hAnsi="Arial" w:cs="Arial" w:eastAsia="Arial"/>
          <w:sz w:val="85"/>
          <w:szCs w:val="85"/>
          <w:color w:val="363638"/>
          <w:spacing w:val="0"/>
          <w:w w:val="100"/>
          <w:position w:val="-26"/>
        </w:rPr>
        <w:tab/>
      </w:r>
      <w:r>
        <w:rPr>
          <w:rFonts w:ascii="Arial" w:hAnsi="Arial" w:cs="Arial" w:eastAsia="Arial"/>
          <w:sz w:val="85"/>
          <w:szCs w:val="85"/>
          <w:color w:val="363638"/>
          <w:spacing w:val="0"/>
          <w:w w:val="100"/>
          <w:position w:val="-26"/>
        </w:rPr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8"/>
          <w:position w:val="-8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17"/>
          <w:w w:val="88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  <w:position w:val="-8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5"/>
          <w:w w:val="88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7"/>
          <w:position w:val="-8"/>
        </w:rPr>
        <w:t>BEL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-3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76"/>
          <w:position w:val="-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8"/>
        </w:rPr>
        <w:t>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60" w:right="120"/>
        </w:sectPr>
      </w:pPr>
      <w:rPr/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87" w:lineRule="exact"/>
        <w:ind w:left="877" w:right="-63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63638"/>
          <w:spacing w:val="0"/>
          <w:w w:val="114"/>
          <w:position w:val="-7"/>
        </w:rPr>
        <w:t>IZMIA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right="-20"/>
        <w:jc w:val="left"/>
        <w:tabs>
          <w:tab w:pos="492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9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19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9"/>
          <w:position w:val="1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33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1"/>
        </w:rPr>
        <w:t>BAŞKANLIG!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1"/>
        </w:rPr>
      </w:r>
      <w:r>
        <w:rPr>
          <w:rFonts w:ascii="Arial" w:hAnsi="Arial" w:cs="Arial" w:eastAsia="Arial"/>
          <w:sz w:val="16"/>
          <w:szCs w:val="16"/>
          <w:color w:val="565656"/>
          <w:spacing w:val="0"/>
          <w:w w:val="124"/>
          <w:position w:val="-3"/>
        </w:rPr>
        <w:t>"</w:t>
      </w:r>
      <w:r>
        <w:rPr>
          <w:rFonts w:ascii="Arial" w:hAnsi="Arial" w:cs="Arial" w:eastAsia="Arial"/>
          <w:sz w:val="16"/>
          <w:szCs w:val="16"/>
          <w:color w:val="565656"/>
          <w:spacing w:val="0"/>
          <w:w w:val="124"/>
          <w:position w:val="-3"/>
        </w:rPr>
        <w:t> </w:t>
      </w:r>
      <w:r>
        <w:rPr>
          <w:rFonts w:ascii="Arial" w:hAnsi="Arial" w:cs="Arial" w:eastAsia="Arial"/>
          <w:sz w:val="16"/>
          <w:szCs w:val="16"/>
          <w:color w:val="565656"/>
          <w:spacing w:val="41"/>
          <w:w w:val="124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124"/>
          <w:position w:val="-4"/>
        </w:rPr>
        <w:t>"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60" w:right="120"/>
          <w:cols w:num="2" w:equalWidth="0">
            <w:col w:w="1337" w:space="3505"/>
            <w:col w:w="6398"/>
          </w:cols>
        </w:sectPr>
      </w:pPr>
      <w:rPr/>
    </w:p>
    <w:p>
      <w:pPr>
        <w:spacing w:before="64" w:after="0" w:line="143" w:lineRule="exact"/>
        <w:ind w:left="614" w:right="-63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63638"/>
          <w:spacing w:val="0"/>
          <w:w w:val="101"/>
          <w:b/>
          <w:bCs/>
          <w:position w:val="-3"/>
        </w:rPr>
        <w:t>BÜYÜKSEHIR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right="-20"/>
        <w:jc w:val="left"/>
        <w:tabs>
          <w:tab w:pos="544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8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8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16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8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10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8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8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30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3"/>
          <w:szCs w:val="13"/>
          <w:color w:val="6D6D6D"/>
          <w:spacing w:val="0"/>
          <w:w w:val="140"/>
          <w:position w:val="-2"/>
        </w:rPr>
        <w:t>"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60" w:right="120"/>
          <w:cols w:num="2" w:equalWidth="0">
            <w:col w:w="1625" w:space="2796"/>
            <w:col w:w="6819"/>
          </w:cols>
        </w:sectPr>
      </w:pPr>
      <w:rPr/>
    </w:p>
    <w:p>
      <w:pPr>
        <w:spacing w:before="0" w:after="0" w:line="190" w:lineRule="exact"/>
        <w:ind w:left="660" w:right="-20"/>
        <w:jc w:val="left"/>
        <w:tabs>
          <w:tab w:pos="5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63638"/>
          <w:spacing w:val="0"/>
          <w:w w:val="113"/>
          <w:position w:val="1"/>
        </w:rPr>
        <w:t>BELEDIYESI</w:t>
      </w:r>
      <w:r>
        <w:rPr>
          <w:rFonts w:ascii="Arial" w:hAnsi="Arial" w:cs="Arial" w:eastAsia="Arial"/>
          <w:sz w:val="14"/>
          <w:szCs w:val="14"/>
          <w:color w:val="36363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3636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7"/>
          <w:position w:val="0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7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20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9.341583" w:type="dxa"/>
      </w:tblPr>
      <w:tblGrid/>
      <w:tr>
        <w:trPr>
          <w:trHeight w:val="238" w:hRule="exact"/>
        </w:trPr>
        <w:tc>
          <w:tcPr>
            <w:tcW w:w="1072" w:type="dxa"/>
            <w:tcBorders>
              <w:top w:val="single" w:sz="5.545344" w:space="0" w:color="606060"/>
              <w:bottom w:val="single" w:sz="5.54534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8" w:lineRule="exact"/>
              <w:ind w:left="3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1"/>
                <w:w w:val="94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0"/>
                <w:w w:val="53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85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85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9"/>
                <w:w w:val="8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68" w:type="dxa"/>
            <w:tcBorders>
              <w:top w:val="single" w:sz="5.545344" w:space="0" w:color="606060"/>
              <w:bottom w:val="single" w:sz="5.54534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3" w:lineRule="exact"/>
              <w:ind w:left="15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0"/>
                <w:w w:val="100"/>
              </w:rPr>
              <w:t>16.0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4"/>
                <w:w w:val="100"/>
              </w:rPr>
              <w:t>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4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0"/>
                <w:w w:val="100"/>
              </w:rPr>
              <w:t>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48" w:type="dxa"/>
            <w:tcBorders>
              <w:top w:val="single" w:sz="5.545344" w:space="0" w:color="606060"/>
              <w:bottom w:val="single" w:sz="5.54534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7" w:lineRule="exact"/>
              <w:ind w:left="47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87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3"/>
                <w:w w:val="8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0"/>
                <w:w w:val="87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24"/>
                <w:w w:val="8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-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0"/>
                <w:w w:val="82"/>
              </w:rPr>
              <w:t>13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977" w:type="dxa"/>
            <w:tcBorders>
              <w:top w:val="single" w:sz="5.545344" w:space="0" w:color="606060"/>
              <w:bottom w:val="single" w:sz="5.54534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8" w:lineRule="exact"/>
              <w:ind w:left="279" w:right="-20"/>
              <w:jc w:val="left"/>
              <w:tabs>
                <w:tab w:pos="224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w w:val="78"/>
                <w:position w:val="-1"/>
              </w:rPr>
              <w:t>_!Bildiri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-35"/>
                <w:w w:val="100"/>
                <w:position w:val="-1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color w:val="363638"/>
                <w:spacing w:val="0"/>
                <w:w w:val="100"/>
                <w:position w:val="-1"/>
              </w:rPr>
              <w:t>ı</w:t>
            </w:r>
            <w:r>
              <w:rPr>
                <w:rFonts w:ascii="Arial" w:hAnsi="Arial" w:cs="Arial" w:eastAsia="Arial"/>
                <w:sz w:val="16"/>
                <w:szCs w:val="16"/>
                <w:color w:val="363638"/>
                <w:spacing w:val="0"/>
                <w:w w:val="100"/>
                <w:position w:val="-1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color w:val="363638"/>
                <w:spacing w:val="-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8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0"/>
                <w:w w:val="100"/>
                <w:position w:val="-1"/>
              </w:rPr>
              <w:t>12:23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53"/>
                <w:position w:val="1"/>
              </w:rPr>
              <w:t>_tr"_cl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-36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838385"/>
                <w:spacing w:val="0"/>
                <w:w w:val="100"/>
                <w:position w:val="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838385"/>
                <w:spacing w:val="1"/>
                <w:w w:val="100"/>
                <w:position w:val="1"/>
              </w:rPr>
              <w:t> </w:t>
            </w:r>
            <w:r>
              <w:rPr>
                <w:rFonts w:ascii="Arial" w:hAnsi="Arial" w:cs="Arial" w:eastAsia="Arial"/>
                <w:sz w:val="22"/>
                <w:szCs w:val="22"/>
                <w:color w:val="363638"/>
                <w:spacing w:val="-19"/>
                <w:w w:val="166"/>
                <w:position w:val="1"/>
              </w:rPr>
              <w:t>ı</w:t>
            </w:r>
            <w:r>
              <w:rPr>
                <w:rFonts w:ascii="Arial" w:hAnsi="Arial" w:cs="Arial" w:eastAsia="Arial"/>
                <w:sz w:val="22"/>
                <w:szCs w:val="22"/>
                <w:color w:val="363638"/>
                <w:spacing w:val="-7"/>
                <w:w w:val="142"/>
                <w:position w:val="1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64646"/>
                <w:spacing w:val="0"/>
                <w:w w:val="67"/>
                <w:position w:val="1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16" w:hRule="exact"/>
        </w:trPr>
        <w:tc>
          <w:tcPr>
            <w:tcW w:w="1072" w:type="dxa"/>
            <w:tcBorders>
              <w:top w:val="single" w:sz="5.545344" w:space="0" w:color="606060"/>
              <w:bottom w:val="single" w:sz="5.54534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5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w w:val="74"/>
              </w:rPr>
              <w:t>K:ı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6"/>
                <w:w w:val="8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0"/>
                <w:w w:val="80"/>
              </w:rPr>
              <w:t>ıl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9"/>
                <w:w w:val="8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68" w:type="dxa"/>
            <w:tcBorders>
              <w:top w:val="single" w:sz="5.545344" w:space="0" w:color="606060"/>
              <w:bottom w:val="single" w:sz="5.54534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7" w:lineRule="exact"/>
              <w:ind w:left="15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22"/>
                <w:szCs w:val="22"/>
                <w:color w:val="464646"/>
                <w:w w:val="118"/>
              </w:rPr>
              <w:t>:</w:t>
            </w:r>
            <w:r>
              <w:rPr>
                <w:rFonts w:ascii="Arial" w:hAnsi="Arial" w:cs="Arial" w:eastAsia="Arial"/>
                <w:sz w:val="22"/>
                <w:szCs w:val="22"/>
                <w:color w:val="464646"/>
                <w:spacing w:val="-14"/>
                <w:w w:val="118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94"/>
              </w:rPr>
              <w:t>6.05.20</w:t>
            </w:r>
            <w:r>
              <w:rPr>
                <w:rFonts w:ascii="Arial" w:hAnsi="Arial" w:cs="Arial" w:eastAsia="Arial"/>
                <w:sz w:val="22"/>
                <w:szCs w:val="22"/>
                <w:color w:val="363638"/>
                <w:spacing w:val="-18"/>
                <w:w w:val="166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0"/>
                <w:w w:val="93"/>
              </w:rPr>
              <w:t>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48" w:type="dxa"/>
            <w:tcBorders>
              <w:top w:val="single" w:sz="5.545344" w:space="0" w:color="606060"/>
              <w:bottom w:val="single" w:sz="5.54534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7" w:lineRule="exact"/>
              <w:ind w:left="476" w:right="-20"/>
              <w:jc w:val="left"/>
              <w:tabs>
                <w:tab w:pos="16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w w:val="69"/>
                <w:position w:val="-1"/>
              </w:rPr>
              <w:t>!K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-3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88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11"/>
                <w:w w:val="88"/>
                <w:position w:val="-1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0"/>
                <w:w w:val="88"/>
                <w:position w:val="-1"/>
              </w:rPr>
              <w:t>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4"/>
                <w:w w:val="88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-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  <w:position w:val="-1"/>
              </w:rPr>
              <w:t>3153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977" w:type="dxa"/>
            <w:tcBorders>
              <w:top w:val="single" w:sz="5.545344" w:space="0" w:color="606060"/>
              <w:bottom w:val="single" w:sz="5.54534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7" w:lineRule="exact"/>
              <w:ind w:left="33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-20"/>
                <w:w w:val="89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0"/>
                <w:w w:val="89"/>
                <w:position w:val="-1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14"/>
                <w:w w:val="89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89"/>
                <w:position w:val="-1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89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89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D6D6D"/>
                <w:spacing w:val="0"/>
                <w:w w:val="133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D6D6D"/>
                <w:spacing w:val="-28"/>
                <w:w w:val="133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88"/>
                <w:position w:val="-1"/>
              </w:rPr>
              <w:t>Kemalpaşa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8"/>
                <w:w w:val="88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  <w:position w:val="-1"/>
              </w:rPr>
              <w:t>Grubu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21" w:hRule="exact"/>
        </w:trPr>
        <w:tc>
          <w:tcPr>
            <w:tcW w:w="10964" w:type="dxa"/>
            <w:gridSpan w:val="4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0" w:after="0" w:line="214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86"/>
                <w:position w:val="-1"/>
              </w:rPr>
              <w:t>Bildiri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6"/>
                <w:w w:val="86"/>
                <w:position w:val="-1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D6D6D"/>
                <w:spacing w:val="6"/>
                <w:w w:val="86"/>
                <w:position w:val="-1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86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8"/>
                <w:w w:val="86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0"/>
                <w:w w:val="100"/>
                <w:position w:val="-1"/>
              </w:rPr>
              <w:t>Adr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1"/>
                <w:w w:val="100"/>
                <w:position w:val="-1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  <w:position w:val="-1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-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D6D6D"/>
                <w:spacing w:val="-11"/>
                <w:w w:val="133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89"/>
                <w:position w:val="-1"/>
              </w:rPr>
              <w:t>Kemalpaşa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1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0"/>
                <w:w w:val="88"/>
                <w:position w:val="-1"/>
              </w:rPr>
              <w:t>Devlet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16"/>
                <w:w w:val="88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0"/>
                <w:w w:val="88"/>
                <w:position w:val="-1"/>
              </w:rPr>
              <w:t>Hastanesi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17"/>
                <w:w w:val="88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-4"/>
                <w:w w:val="77"/>
                <w:position w:val="-1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85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12"/>
                <w:w w:val="86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0"/>
                <w:w w:val="53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-3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D6D6D"/>
                <w:spacing w:val="0"/>
                <w:w w:val="104"/>
                <w:position w:val="-1"/>
              </w:rPr>
              <w:t>/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D6D6D"/>
                <w:spacing w:val="-3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0"/>
                <w:w w:val="100"/>
                <w:position w:val="-1"/>
              </w:rPr>
              <w:t>Kemalp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-4"/>
                <w:w w:val="100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  <w:position w:val="-1"/>
              </w:rPr>
              <w:t>şa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57" w:hRule="exact"/>
        </w:trPr>
        <w:tc>
          <w:tcPr>
            <w:tcW w:w="1072" w:type="dxa"/>
            <w:tcBorders>
              <w:top w:val="single" w:sz="5.545344" w:space="0" w:color="606060"/>
              <w:bottom w:val="single" w:sz="5.54534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0" w:after="0" w:line="218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81"/>
              </w:rPr>
              <w:t>DoAn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81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15"/>
                <w:w w:val="8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0"/>
                <w:w w:val="100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916" w:type="dxa"/>
            <w:gridSpan w:val="2"/>
            <w:tcBorders>
              <w:top w:val="single" w:sz="5.545344" w:space="0" w:color="606060"/>
              <w:bottom w:val="single" w:sz="5.54534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0" w:after="0" w:line="218" w:lineRule="exact"/>
              <w:ind w:left="16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6D6D6D"/>
                <w:spacing w:val="9"/>
                <w:w w:val="89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89"/>
              </w:rPr>
              <w:t>Kemalpaşa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33"/>
                <w:w w:val="8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0"/>
                <w:w w:val="89"/>
              </w:rPr>
              <w:t>Devlet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15"/>
                <w:w w:val="8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0"/>
                <w:w w:val="89"/>
              </w:rPr>
              <w:t>Has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7"/>
                <w:w w:val="89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4"/>
                <w:w w:val="89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0"/>
                <w:w w:val="89"/>
              </w:rPr>
              <w:t>nesi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-2"/>
                <w:w w:val="8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-17"/>
                <w:w w:val="8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97"/>
              </w:rPr>
              <w:t>anı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12"/>
                <w:w w:val="97"/>
              </w:rPr>
              <w:t>/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0"/>
                <w:w w:val="99"/>
              </w:rPr>
              <w:t>Kemalpaşa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977" w:type="dxa"/>
            <w:tcBorders>
              <w:top w:val="single" w:sz="5.545344" w:space="0" w:color="606060"/>
              <w:bottom w:val="nil" w:sz="6" w:space="0" w:color="auto"/>
              <w:left w:val="nil" w:sz="6" w:space="0" w:color="auto"/>
              <w:right w:val="single" w:sz="5.545344" w:space="0" w:color="646464"/>
            </w:tcBorders>
          </w:tcPr>
          <w:p>
            <w:pPr/>
            <w:rPr/>
          </w:p>
        </w:tc>
      </w:tr>
      <w:tr>
        <w:trPr>
          <w:trHeight w:val="216" w:hRule="exact"/>
        </w:trPr>
        <w:tc>
          <w:tcPr>
            <w:tcW w:w="1072" w:type="dxa"/>
            <w:tcBorders>
              <w:top w:val="single" w:sz="5.545344" w:space="0" w:color="5B5B5B"/>
              <w:bottom w:val="single" w:sz="5.54534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3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-11"/>
                <w:w w:val="73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67"/>
              </w:rPr>
              <w:t>ıı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6"/>
                <w:w w:val="79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9"/>
                <w:w w:val="79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0"/>
                <w:w w:val="79"/>
              </w:rPr>
              <w:t>ııı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13"/>
                <w:w w:val="7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0"/>
                <w:w w:val="100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916" w:type="dxa"/>
            <w:gridSpan w:val="2"/>
            <w:tcBorders>
              <w:top w:val="single" w:sz="5.545344" w:space="0" w:color="5B5B5B"/>
              <w:bottom w:val="single" w:sz="5.54534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7" w:lineRule="exact"/>
              <w:ind w:left="147" w:right="-20"/>
              <w:jc w:val="left"/>
              <w:tabs>
                <w:tab w:pos="24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84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5"/>
                <w:w w:val="84"/>
              </w:rPr>
              <w:t>n</w:t>
            </w:r>
            <w:r>
              <w:rPr>
                <w:rFonts w:ascii="Arial" w:hAnsi="Arial" w:cs="Arial" w:eastAsia="Arial"/>
                <w:sz w:val="14"/>
                <w:szCs w:val="14"/>
                <w:color w:val="1C1C1C"/>
                <w:spacing w:val="0"/>
                <w:w w:val="187"/>
              </w:rPr>
              <w:t>ı</w:t>
            </w:r>
            <w:r>
              <w:rPr>
                <w:rFonts w:ascii="Arial" w:hAnsi="Arial" w:cs="Arial" w:eastAsia="Arial"/>
                <w:sz w:val="14"/>
                <w:szCs w:val="14"/>
                <w:color w:val="1C1C1C"/>
                <w:spacing w:val="0"/>
                <w:w w:val="100"/>
              </w:rPr>
              <w:tab/>
            </w:r>
            <w:r>
              <w:rPr>
                <w:rFonts w:ascii="Arial" w:hAnsi="Arial" w:cs="Arial" w:eastAsia="Arial"/>
                <w:sz w:val="14"/>
                <w:szCs w:val="14"/>
                <w:color w:val="1C1C1C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84"/>
                <w:position w:val="-1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84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14"/>
                <w:w w:val="84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  <w:position w:val="-1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0"/>
                <w:w w:val="76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977" w:type="dxa"/>
            <w:tcBorders>
              <w:top w:val="nil" w:sz="6" w:space="0" w:color="auto"/>
              <w:bottom w:val="single" w:sz="5.545344" w:space="0" w:color="606060"/>
              <w:left w:val="nil" w:sz="6" w:space="0" w:color="auto"/>
              <w:right w:val="single" w:sz="5.545344" w:space="0" w:color="646464"/>
            </w:tcBorders>
          </w:tcPr>
          <w:p>
            <w:pPr>
              <w:spacing w:before="1" w:after="0" w:line="213" w:lineRule="exact"/>
              <w:ind w:left="85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85"/>
                <w:position w:val="-1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85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13"/>
                <w:w w:val="85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0"/>
                <w:w w:val="100"/>
                <w:position w:val="-1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8"/>
                <w:spacing w:val="-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  <w:position w:val="-1"/>
              </w:rPr>
              <w:t>:Sigara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</w:tbl>
    <w:p>
      <w:pPr>
        <w:spacing w:before="0" w:after="0" w:line="190" w:lineRule="exact"/>
        <w:ind w:left="156" w:right="-20"/>
        <w:jc w:val="left"/>
        <w:tabs>
          <w:tab w:pos="3580" w:val="left"/>
          <w:tab w:pos="6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5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5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8"/>
          <w:w w:val="6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6"/>
        </w:rPr>
        <w:t>se: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4"/>
          <w:position w:val="-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D6D6D"/>
          <w:spacing w:val="0"/>
          <w:w w:val="111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3599" w:right="-20"/>
        <w:jc w:val="left"/>
        <w:tabs>
          <w:tab w:pos="664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8"/>
          <w:position w:val="-4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88"/>
          <w:position w:val="-4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1"/>
          <w:w w:val="88"/>
          <w:position w:val="-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88"/>
          <w:position w:val="-4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5"/>
          <w:w w:val="88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8"/>
          <w:position w:val="-4"/>
        </w:rPr>
        <w:t>armc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8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6"/>
          <w:w w:val="88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3"/>
          <w:w w:val="88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8"/>
          <w:position w:val="-4"/>
        </w:rPr>
        <w:t>agi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8"/>
          <w:position w:val="-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4"/>
          <w:w w:val="88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4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4"/>
        </w:rPr>
      </w:r>
      <w:r>
        <w:rPr>
          <w:rFonts w:ascii="Arial" w:hAnsi="Arial" w:cs="Arial" w:eastAsia="Arial"/>
          <w:sz w:val="22"/>
          <w:szCs w:val="22"/>
          <w:color w:val="6D6D6D"/>
          <w:spacing w:val="0"/>
          <w:w w:val="73"/>
          <w:position w:val="-4"/>
        </w:rPr>
        <w:t>.....</w:t>
      </w:r>
      <w:r>
        <w:rPr>
          <w:rFonts w:ascii="Arial" w:hAnsi="Arial" w:cs="Arial" w:eastAsia="Arial"/>
          <w:sz w:val="22"/>
          <w:szCs w:val="22"/>
          <w:color w:val="6D6D6D"/>
          <w:spacing w:val="-28"/>
          <w:w w:val="73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464646"/>
          <w:spacing w:val="0"/>
          <w:w w:val="73"/>
          <w:position w:val="-4"/>
        </w:rPr>
        <w:t>..</w:t>
      </w:r>
      <w:r>
        <w:rPr>
          <w:rFonts w:ascii="Arial" w:hAnsi="Arial" w:cs="Arial" w:eastAsia="Arial"/>
          <w:sz w:val="22"/>
          <w:szCs w:val="22"/>
          <w:color w:val="464646"/>
          <w:spacing w:val="-10"/>
          <w:w w:val="73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838385"/>
          <w:spacing w:val="0"/>
          <w:w w:val="76"/>
          <w:position w:val="-4"/>
        </w:rPr>
        <w:t>..</w:t>
      </w:r>
      <w:r>
        <w:rPr>
          <w:rFonts w:ascii="Arial" w:hAnsi="Arial" w:cs="Arial" w:eastAsia="Arial"/>
          <w:sz w:val="22"/>
          <w:szCs w:val="22"/>
          <w:color w:val="838385"/>
          <w:spacing w:val="-5"/>
          <w:w w:val="76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464646"/>
          <w:spacing w:val="-1"/>
          <w:w w:val="62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6D6D6D"/>
          <w:spacing w:val="0"/>
          <w:w w:val="71"/>
          <w:position w:val="-4"/>
        </w:rPr>
        <w:t>.........................</w:t>
      </w:r>
      <w:r>
        <w:rPr>
          <w:rFonts w:ascii="Arial" w:hAnsi="Arial" w:cs="Arial" w:eastAsia="Arial"/>
          <w:sz w:val="22"/>
          <w:szCs w:val="22"/>
          <w:color w:val="6D6D6D"/>
          <w:spacing w:val="-5"/>
          <w:w w:val="71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464646"/>
          <w:spacing w:val="-14"/>
          <w:w w:val="83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838385"/>
          <w:spacing w:val="0"/>
          <w:w w:val="83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838385"/>
          <w:spacing w:val="-18"/>
          <w:w w:val="83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65656"/>
          <w:spacing w:val="0"/>
          <w:w w:val="73"/>
          <w:position w:val="-4"/>
        </w:rPr>
        <w:t>.....</w:t>
      </w:r>
      <w:r>
        <w:rPr>
          <w:rFonts w:ascii="Arial" w:hAnsi="Arial" w:cs="Arial" w:eastAsia="Arial"/>
          <w:sz w:val="22"/>
          <w:szCs w:val="22"/>
          <w:color w:val="565656"/>
          <w:spacing w:val="-28"/>
          <w:w w:val="73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838385"/>
          <w:spacing w:val="0"/>
          <w:w w:val="74"/>
          <w:position w:val="-4"/>
        </w:rPr>
        <w:t>....</w:t>
      </w:r>
      <w:r>
        <w:rPr>
          <w:rFonts w:ascii="Arial" w:hAnsi="Arial" w:cs="Arial" w:eastAsia="Arial"/>
          <w:sz w:val="22"/>
          <w:szCs w:val="22"/>
          <w:color w:val="838385"/>
          <w:spacing w:val="-28"/>
          <w:w w:val="74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65656"/>
          <w:spacing w:val="0"/>
          <w:w w:val="77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65656"/>
          <w:spacing w:val="-1"/>
          <w:w w:val="77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838385"/>
          <w:spacing w:val="0"/>
          <w:w w:val="77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838385"/>
          <w:spacing w:val="-5"/>
          <w:w w:val="77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464646"/>
          <w:spacing w:val="-14"/>
          <w:w w:val="83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6D6D6D"/>
          <w:spacing w:val="0"/>
          <w:w w:val="72"/>
          <w:position w:val="-4"/>
        </w:rPr>
        <w:t>.........</w:t>
      </w:r>
      <w:r>
        <w:rPr>
          <w:rFonts w:ascii="Arial" w:hAnsi="Arial" w:cs="Arial" w:eastAsia="Arial"/>
          <w:sz w:val="22"/>
          <w:szCs w:val="22"/>
          <w:color w:val="6D6D6D"/>
          <w:spacing w:val="-10"/>
          <w:w w:val="72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464646"/>
          <w:spacing w:val="-21"/>
          <w:w w:val="104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838385"/>
          <w:spacing w:val="-18"/>
          <w:w w:val="104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65656"/>
          <w:spacing w:val="0"/>
          <w:w w:val="72"/>
          <w:position w:val="-4"/>
        </w:rPr>
        <w:t>......</w:t>
      </w:r>
      <w:r>
        <w:rPr>
          <w:rFonts w:ascii="Arial" w:hAnsi="Arial" w:cs="Arial" w:eastAsia="Arial"/>
          <w:sz w:val="22"/>
          <w:szCs w:val="22"/>
          <w:color w:val="565656"/>
          <w:spacing w:val="-10"/>
          <w:w w:val="72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838385"/>
          <w:spacing w:val="0"/>
          <w:w w:val="72"/>
          <w:position w:val="-4"/>
        </w:rPr>
        <w:t>....</w:t>
      </w:r>
      <w:r>
        <w:rPr>
          <w:rFonts w:ascii="Arial" w:hAnsi="Arial" w:cs="Arial" w:eastAsia="Arial"/>
          <w:sz w:val="22"/>
          <w:szCs w:val="22"/>
          <w:color w:val="838385"/>
          <w:spacing w:val="-5"/>
          <w:w w:val="72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65656"/>
          <w:spacing w:val="0"/>
          <w:w w:val="77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65656"/>
          <w:spacing w:val="-14"/>
          <w:w w:val="77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838385"/>
          <w:spacing w:val="0"/>
          <w:w w:val="77"/>
          <w:position w:val="-4"/>
        </w:rPr>
        <w:t>..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403" w:lineRule="exact"/>
        <w:ind w:left="4389" w:right="-20"/>
        <w:jc w:val="left"/>
        <w:tabs>
          <w:tab w:pos="4960" w:val="left"/>
          <w:tab w:pos="6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363638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36363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363638"/>
          <w:spacing w:val="0"/>
          <w:w w:val="100"/>
          <w:position w:val="-1"/>
        </w:rPr>
      </w:r>
      <w:r>
        <w:rPr>
          <w:rFonts w:ascii="Arial" w:hAnsi="Arial" w:cs="Arial" w:eastAsia="Arial"/>
          <w:sz w:val="48"/>
          <w:szCs w:val="48"/>
          <w:color w:val="565656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48"/>
          <w:szCs w:val="48"/>
          <w:color w:val="565656"/>
          <w:spacing w:val="-64"/>
          <w:w w:val="51"/>
          <w:position w:val="-1"/>
        </w:rPr>
        <w:t> </w:t>
      </w:r>
      <w:r>
        <w:rPr>
          <w:rFonts w:ascii="Arial" w:hAnsi="Arial" w:cs="Arial" w:eastAsia="Arial"/>
          <w:sz w:val="48"/>
          <w:szCs w:val="48"/>
          <w:color w:val="56565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8"/>
          <w:szCs w:val="48"/>
          <w:color w:val="56565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  <w:position w:val="1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  <w:position w:val="11"/>
        </w:rPr>
        <w:t>\'angını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87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7"/>
          <w:position w:val="1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19"/>
          <w:w w:val="87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  <w:position w:val="1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9"/>
          <w:w w:val="87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7"/>
          <w:position w:val="11"/>
        </w:rPr>
        <w:t>Alına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9"/>
          <w:w w:val="87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7"/>
          <w:position w:val="1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21"/>
          <w:w w:val="87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D6D6D"/>
          <w:spacing w:val="0"/>
          <w:w w:val="111"/>
          <w:position w:val="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156" w:right="-20"/>
        <w:jc w:val="left"/>
        <w:tabs>
          <w:tab w:pos="2160" w:val="left"/>
          <w:tab w:pos="5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-7"/>
          <w:w w:val="82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2"/>
          <w:position w:val="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"/>
          <w:w w:val="82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2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21"/>
          <w:w w:val="8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  <w:position w:val="2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91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D6D6D"/>
          <w:spacing w:val="0"/>
          <w:w w:val="133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D6D6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D6D6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38385"/>
          <w:spacing w:val="0"/>
          <w:w w:val="133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838385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38385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7"/>
          <w:position w:val="2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21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  <w:position w:val="2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2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4" w:after="0" w:line="240" w:lineRule="auto"/>
        <w:ind w:left="2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2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Ramaza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DERDiMAN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176" w:lineRule="exact"/>
        <w:ind w:left="2125" w:right="-20"/>
        <w:jc w:val="left"/>
        <w:tabs>
          <w:tab w:pos="4640" w:val="left"/>
          <w:tab w:pos="7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565656"/>
          <w:spacing w:val="0"/>
          <w:w w:val="87"/>
          <w:position w:val="-3"/>
        </w:rPr>
        <w:t>rıı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87"/>
          <w:position w:val="-3"/>
        </w:rPr>
        <w:t>ç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87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33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-24"/>
          <w:w w:val="13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56"/>
          <w:position w:val="-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1"/>
          <w:position w:val="-3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1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3"/>
          <w:w w:val="121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3"/>
        </w:rPr>
        <w:t>12:24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5"/>
          <w:position w:val="-5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5"/>
          <w:position w:val="-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9"/>
          <w:w w:val="85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5"/>
          <w:position w:val="-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32"/>
          <w:w w:val="85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5"/>
        </w:rPr>
        <w:t>12:27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60" w:right="120"/>
        </w:sectPr>
      </w:pPr>
      <w:rPr/>
    </w:p>
    <w:p>
      <w:pPr>
        <w:spacing w:before="0" w:after="0" w:line="194" w:lineRule="exact"/>
        <w:ind w:left="12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6"/>
        </w:rPr>
        <w:t>lr;iden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6" w:after="0" w:line="170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8"/>
          <w:position w:val="-4"/>
        </w:rPr>
        <w:t>jAraç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78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93"/>
          <w:position w:val="-4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93"/>
          <w:position w:val="-4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15"/>
          <w:w w:val="9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4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4"/>
        </w:rPr>
        <w:t>104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60" w:right="120"/>
          <w:cols w:num="2" w:equalWidth="0">
            <w:col w:w="555" w:space="1565"/>
            <w:col w:w="9120"/>
          </w:cols>
        </w:sectPr>
      </w:pPr>
      <w:rPr/>
    </w:p>
    <w:p>
      <w:pPr>
        <w:spacing w:before="0" w:after="0" w:line="312" w:lineRule="exact"/>
        <w:ind w:left="152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w w:val="79"/>
          <w:position w:val="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w w:val="80"/>
          <w:position w:val="1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8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10"/>
        </w:rPr>
        <w:t>ibin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8"/>
          <w:position w:val="-2"/>
        </w:rPr>
        <w:t>Ele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88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8"/>
          <w:position w:val="-2"/>
        </w:rPr>
        <w:t>tri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8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2"/>
          <w:w w:val="88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8"/>
          <w:position w:val="-2"/>
        </w:rPr>
        <w:t>Anza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25"/>
          <w:w w:val="88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5"/>
          <w:w w:val="87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89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77"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-1"/>
          <w:w w:val="77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2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4605" w:right="467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4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13"/>
          <w:w w:val="4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9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-1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9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9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1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12" w:lineRule="exact"/>
        <w:ind w:left="2139" w:right="4398" w:firstLine="2486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w w:val="82"/>
        </w:rPr>
        <w:t>Enı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74"/>
        </w:rPr>
        <w:t>ııi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7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79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79"/>
        </w:rPr>
        <w:t>ı-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6"/>
          <w:w w:val="79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79"/>
        </w:rPr>
        <w:t>ııııd&lt;ırına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8"/>
          <w:w w:val="7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8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8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-3"/>
          <w:w w:val="8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8"/>
        </w:rPr>
        <w:t>sonel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3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1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0"/>
          <w:w w:val="9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B8BAB8"/>
          <w:spacing w:val="-4"/>
          <w:w w:val="4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10"/>
          <w:w w:val="5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2"/>
        </w:rPr>
        <w:t>sı: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8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2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8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2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15" w:lineRule="auto"/>
        <w:ind w:left="2139" w:right="2607" w:firstLine="-2015"/>
        <w:jc w:val="left"/>
        <w:tabs>
          <w:tab w:pos="400" w:val="left"/>
          <w:tab w:pos="2120" w:val="left"/>
          <w:tab w:pos="4580" w:val="left"/>
          <w:tab w:pos="7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2"/>
          <w:szCs w:val="22"/>
          <w:color w:val="363638"/>
          <w:spacing w:val="0"/>
          <w:w w:val="32"/>
        </w:rPr>
        <w:t>1</w:t>
      </w:r>
      <w:r>
        <w:rPr>
          <w:rFonts w:ascii="Arial" w:hAnsi="Arial" w:cs="Arial" w:eastAsia="Arial"/>
          <w:sz w:val="22"/>
          <w:szCs w:val="22"/>
          <w:color w:val="363638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3636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""fcı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8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7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7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4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2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3"/>
          <w:w w:val="8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9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838385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83838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38385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8"/>
          <w:spacing w:val="0"/>
          <w:w w:val="81"/>
        </w:rPr>
        <w:t>!An</w:t>
      </w:r>
      <w:r>
        <w:rPr>
          <w:rFonts w:ascii="Times New Roman" w:hAnsi="Times New Roman" w:cs="Times New Roman" w:eastAsia="Times New Roman"/>
          <w:sz w:val="20"/>
          <w:szCs w:val="20"/>
          <w:color w:val="363638"/>
          <w:spacing w:val="3"/>
          <w:w w:val="8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6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14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D6D6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D6D6D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D6D6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D6D6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-3"/>
          <w:w w:val="8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1"/>
        </w:rPr>
        <w:t>ersone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5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5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3"/>
          <w:w w:val="5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</w:rPr>
        <w:t>Dönüs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91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1"/>
          <w:w w:val="9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838385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6" w:lineRule="exact"/>
        <w:ind w:left="21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4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4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32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7"/>
          <w:w w:val="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3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21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8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7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7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-11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7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29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9"/>
        </w:rPr>
        <w:t>Adı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-5"/>
          <w:w w:val="9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1"/>
        </w:rPr>
        <w:t>Soya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2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exact"/>
        <w:ind w:left="17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  <w:t>l;ıyııı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  <w:position w:val="2"/>
        </w:rPr>
        <w:t>Görüldüğ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  <w:position w:val="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5"/>
          <w:w w:val="9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2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-8"/>
          <w:w w:val="9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93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6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93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93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19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1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1"/>
        </w:rPr>
        <w:t>dumanit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  <w:position w:val="-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558" w:right="414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6"/>
        </w:rPr>
        <w:t>jSöndü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8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3"/>
          <w:w w:val="8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86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7"/>
          <w:w w:val="8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7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6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34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6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5" w:lineRule="exact"/>
        <w:ind w:left="119" w:right="-20"/>
        <w:jc w:val="left"/>
        <w:tabs>
          <w:tab w:pos="2460" w:val="left"/>
          <w:tab w:pos="4580" w:val="left"/>
          <w:tab w:pos="6460" w:val="left"/>
          <w:tab w:pos="8000" w:val="left"/>
          <w:tab w:pos="9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152"/>
          <w:position w:val="-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90"/>
          <w:position w:val="-1"/>
        </w:rPr>
        <w:t>ndürn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4"/>
          <w:w w:val="89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9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3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-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-22"/>
          <w:w w:val="83"/>
          <w:position w:val="-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83"/>
          <w:position w:val="-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3"/>
          <w:position w:val="-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16"/>
          <w:w w:val="8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74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7"/>
          <w:w w:val="74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74"/>
          <w:position w:val="-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74"/>
          <w:position w:val="-3"/>
        </w:rPr>
        <w:t>pük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27"/>
          <w:w w:val="7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7"/>
          <w:w w:val="74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74"/>
          <w:position w:val="-3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"/>
          <w:w w:val="7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66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7"/>
          <w:w w:val="66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838385"/>
          <w:spacing w:val="-7"/>
          <w:w w:val="135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11"/>
          <w:w w:val="75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838385"/>
          <w:spacing w:val="2"/>
          <w:w w:val="9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-24"/>
          <w:w w:val="91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838385"/>
          <w:spacing w:val="0"/>
          <w:w w:val="158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38385"/>
          <w:spacing w:val="-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1"/>
          <w:w w:val="85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5"/>
          <w:position w:val="-3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5"/>
          <w:position w:val="-3"/>
        </w:rPr>
        <w:t>k::0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5"/>
          <w:position w:val="-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6"/>
          <w:w w:val="8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75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-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838385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8" w:lineRule="exact"/>
        <w:ind w:left="4782" w:right="-20"/>
        <w:jc w:val="left"/>
        <w:tabs>
          <w:tab w:pos="6400" w:val="left"/>
          <w:tab w:pos="7920" w:val="left"/>
          <w:tab w:pos="954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4"/>
          <w:szCs w:val="24"/>
          <w:color w:val="565656"/>
          <w:spacing w:val="0"/>
          <w:w w:val="100"/>
          <w:position w:val="-1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color w:val="565656"/>
          <w:spacing w:val="-5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6565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565656"/>
          <w:spacing w:val="0"/>
          <w:w w:val="100"/>
          <w:position w:val="-1"/>
        </w:rPr>
      </w:r>
      <w:r>
        <w:rPr>
          <w:rFonts w:ascii="Arial" w:hAnsi="Arial" w:cs="Arial" w:eastAsia="Arial"/>
          <w:sz w:val="25"/>
          <w:szCs w:val="25"/>
          <w:color w:val="464646"/>
          <w:spacing w:val="0"/>
          <w:w w:val="134"/>
          <w:i/>
          <w:position w:val="-1"/>
        </w:rPr>
        <w:t>1</w:t>
      </w:r>
      <w:r>
        <w:rPr>
          <w:rFonts w:ascii="Arial" w:hAnsi="Arial" w:cs="Arial" w:eastAsia="Arial"/>
          <w:sz w:val="25"/>
          <w:szCs w:val="25"/>
          <w:color w:val="464646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25"/>
          <w:szCs w:val="25"/>
          <w:color w:val="464646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34"/>
          <w:szCs w:val="34"/>
          <w:color w:val="565656"/>
          <w:spacing w:val="0"/>
          <w:w w:val="76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left="21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  <w:position w:val="-1"/>
        </w:rPr>
        <w:t>jYang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91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"/>
          <w:w w:val="91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7"/>
          <w:w w:val="91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1"/>
          <w:position w:val="-1"/>
        </w:rPr>
        <w:t>a;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1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1"/>
        </w:rPr>
        <w:t>yanmı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4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1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1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1"/>
        </w:rPr>
        <w:t>zarar-ziya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1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1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w w:val="77"/>
        </w:rPr>
        <w:t>r:;tındil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5"/>
        </w:rPr>
        <w:t>rıı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4"/>
          <w:w w:val="8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5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5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27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2" w:lineRule="exact"/>
        <w:ind w:left="1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36" w:lineRule="exact"/>
        <w:ind w:left="142" w:right="57" w:firstLine="2052"/>
        <w:jc w:val="left"/>
        <w:tabs>
          <w:tab w:pos="210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"/>
          <w:w w:val="10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D6D6D"/>
          <w:spacing w:val="0"/>
          <w:w w:val="118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6D6D6D"/>
          <w:spacing w:val="0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72"/>
          <w:position w:val="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71"/>
          <w:position w:val="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6"/>
          <w:w w:val="88"/>
          <w:position w:val="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8"/>
          <w:position w:val="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8"/>
          <w:position w:val="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8"/>
          <w:position w:val="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-1"/>
          <w:w w:val="88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  <w:position w:val="6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  <w:position w:val="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2"/>
          <w:w w:val="88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6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  <w:position w:val="0"/>
        </w:rPr>
        <w:t>!Yapıla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6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0"/>
        </w:rPr>
        <w:t>soruşturınada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söndürülınede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0"/>
        </w:rPr>
        <w:t>düşürülen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0"/>
          <w:w w:val="82"/>
          <w:position w:val="0"/>
        </w:rPr>
        <w:t>igara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2095" w:right="138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99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2"/>
        </w:rPr>
        <w:t>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65" w:right="-20"/>
        <w:jc w:val="left"/>
        <w:tabs>
          <w:tab w:pos="2160" w:val="left"/>
          <w:tab w:pos="6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2"/>
        </w:rPr>
        <w:t>igorıa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72"/>
          <w:position w:val="2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32"/>
          <w:w w:val="7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4"/>
          <w:position w:val="2"/>
        </w:rPr>
        <w:t>irk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114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53"/>
          <w:position w:val="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8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8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78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2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12"/>
          <w:w w:val="100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D6D6D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D6D6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D6D6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62"/>
          <w:position w:val="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-1"/>
          <w:w w:val="62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"/>
          <w:w w:val="9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78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1"/>
          <w:position w:val="0"/>
        </w:rPr>
        <w:t>l!li: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2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5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8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5"/>
        </w:rPr>
        <w:t>Ger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3"/>
          <w:w w:val="8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5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6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0"/>
        </w:rPr>
        <w:t>oy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9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5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6" w:after="0" w:line="192" w:lineRule="exact"/>
        <w:ind w:left="138" w:right="9558" w:firstLine="-2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7"/>
        </w:rPr>
        <w:t>!Yııııgı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8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3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8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r,.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linı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7" w:after="0" w:line="255" w:lineRule="exact"/>
        <w:ind w:left="290" w:right="4348"/>
        <w:jc w:val="center"/>
        <w:tabs>
          <w:tab w:pos="2080" w:val="left"/>
          <w:tab w:pos="5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9EA1A3"/>
          <w:spacing w:val="-5"/>
          <w:w w:val="9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91"/>
        </w:rPr>
        <w:t>oi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Dönfışü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64"/>
        </w:rPr>
        <w:t>T"ari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75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75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11"/>
          <w:w w:val="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8"/>
          <w:w w:val="100"/>
          <w:position w:val="-1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838385"/>
          <w:spacing w:val="-1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1"/>
          <w:position w:val="-1"/>
        </w:rPr>
        <w:t>!Saa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78"/>
          <w:position w:val="-1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11"/>
          <w:w w:val="7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D6D6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D6D6D"/>
          <w:spacing w:val="5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363638"/>
          <w:spacing w:val="-8"/>
          <w:w w:val="113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4"/>
          <w:w w:val="84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88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92"/>
          <w:position w:val="-1"/>
        </w:rPr>
        <w:t>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left="216" w:right="-20"/>
        <w:jc w:val="left"/>
        <w:tabs>
          <w:tab w:pos="1000" w:val="left"/>
          <w:tab w:pos="1500" w:val="left"/>
          <w:tab w:pos="2100" w:val="left"/>
          <w:tab w:pos="8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3"/>
          <w:position w:val="2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0"/>
          <w:w w:val="46"/>
          <w:position w:val="1"/>
        </w:rPr>
        <w:t>KJ</w:t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8"/>
          <w:spacing w:val="0"/>
          <w:w w:val="46"/>
          <w:position w:val="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363638"/>
          <w:spacing w:val="10"/>
          <w:w w:val="4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6"/>
          <w:position w:val="1"/>
        </w:rPr>
        <w:t>DE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6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28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7"/>
          <w:position w:val="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-3"/>
          <w:w w:val="87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838385"/>
          <w:spacing w:val="-2"/>
          <w:w w:val="133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9"/>
          <w:position w:val="1"/>
        </w:rPr>
        <w:t>Kemal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2"/>
          <w:w w:val="9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7"/>
          <w:position w:val="1"/>
        </w:rPr>
        <w:t>aşa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90"/>
          <w:position w:val="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15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1"/>
        </w:rPr>
        <w:t>3.Posta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6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6"/>
          <w:w w:val="87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2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12" w:lineRule="exact"/>
        <w:ind w:left="2198" w:right="1291"/>
        <w:jc w:val="center"/>
        <w:tabs>
          <w:tab w:pos="5000" w:val="left"/>
          <w:tab w:pos="874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9"/>
          <w:position w:val="7"/>
        </w:rPr>
        <w:t>Gitınişse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32"/>
          <w:w w:val="89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9"/>
          <w:position w:val="7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9"/>
          <w:position w:val="7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9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7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1"/>
          <w:position w:val="7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1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3"/>
          <w:w w:val="81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1"/>
          <w:position w:val="7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81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7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7"/>
        </w:rPr>
      </w:r>
      <w:r>
        <w:rPr>
          <w:rFonts w:ascii="Arial" w:hAnsi="Arial" w:cs="Arial" w:eastAsia="Arial"/>
          <w:sz w:val="32"/>
          <w:szCs w:val="32"/>
          <w:color w:val="363638"/>
          <w:spacing w:val="0"/>
          <w:w w:val="55"/>
          <w:b/>
          <w:bCs/>
          <w:i/>
          <w:position w:val="-8"/>
        </w:rPr>
        <w:t>1</w:t>
      </w:r>
      <w:r>
        <w:rPr>
          <w:rFonts w:ascii="Arial" w:hAnsi="Arial" w:cs="Arial" w:eastAsia="Arial"/>
          <w:sz w:val="32"/>
          <w:szCs w:val="32"/>
          <w:color w:val="363638"/>
          <w:spacing w:val="9"/>
          <w:w w:val="55"/>
          <w:b/>
          <w:bCs/>
          <w:i/>
          <w:position w:val="-8"/>
        </w:rPr>
        <w:t> </w:t>
      </w:r>
      <w:r>
        <w:rPr>
          <w:rFonts w:ascii="Arial" w:hAnsi="Arial" w:cs="Arial" w:eastAsia="Arial"/>
          <w:sz w:val="32"/>
          <w:szCs w:val="32"/>
          <w:color w:val="363638"/>
          <w:spacing w:val="0"/>
          <w:w w:val="55"/>
          <w:b/>
          <w:bCs/>
          <w:i/>
          <w:position w:val="-8"/>
        </w:rPr>
        <w:t>8</w:t>
      </w:r>
      <w:r>
        <w:rPr>
          <w:rFonts w:ascii="Arial" w:hAnsi="Arial" w:cs="Arial" w:eastAsia="Arial"/>
          <w:sz w:val="32"/>
          <w:szCs w:val="32"/>
          <w:color w:val="363638"/>
          <w:spacing w:val="12"/>
          <w:w w:val="55"/>
          <w:b/>
          <w:bCs/>
          <w:i/>
          <w:position w:val="-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8"/>
          <w:spacing w:val="0"/>
          <w:w w:val="55"/>
          <w:b/>
          <w:bCs/>
          <w:position w:val="-8"/>
        </w:rPr>
        <w:t>MaYIS</w:t>
      </w:r>
      <w:r>
        <w:rPr>
          <w:rFonts w:ascii="Times New Roman" w:hAnsi="Times New Roman" w:cs="Times New Roman" w:eastAsia="Times New Roman"/>
          <w:sz w:val="22"/>
          <w:szCs w:val="22"/>
          <w:color w:val="363638"/>
          <w:spacing w:val="8"/>
          <w:w w:val="55"/>
          <w:b/>
          <w:bCs/>
          <w:position w:val="-8"/>
        </w:rPr>
        <w:t> </w:t>
      </w:r>
      <w:r>
        <w:rPr>
          <w:rFonts w:ascii="Arial" w:hAnsi="Arial" w:cs="Arial" w:eastAsia="Arial"/>
          <w:sz w:val="28"/>
          <w:szCs w:val="28"/>
          <w:color w:val="363638"/>
          <w:spacing w:val="0"/>
          <w:w w:val="55"/>
          <w:b/>
          <w:bCs/>
          <w:i/>
          <w:position w:val="-8"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560" w:right="120"/>
        </w:sectPr>
      </w:pPr>
      <w:rPr/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168" w:lineRule="exact"/>
        <w:ind w:right="-20"/>
        <w:jc w:val="righ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63638"/>
          <w:spacing w:val="0"/>
          <w:w w:val="104"/>
          <w:position w:val="-1"/>
        </w:rPr>
        <w:t>"ü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3" w:lineRule="atLeast"/>
        <w:ind w:right="-9"/>
        <w:jc w:val="righ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464646"/>
          <w:w w:val="113"/>
          <w:i/>
        </w:rPr>
        <w:t>&lt;!</w:t>
      </w:r>
      <w:r>
        <w:rPr>
          <w:rFonts w:ascii="Arial" w:hAnsi="Arial" w:cs="Arial" w:eastAsia="Arial"/>
          <w:sz w:val="7"/>
          <w:szCs w:val="7"/>
          <w:color w:val="464646"/>
          <w:w w:val="114"/>
          <w:i/>
        </w:rPr>
        <w:t>)</w:t>
      </w:r>
      <w:r>
        <w:rPr>
          <w:rFonts w:ascii="Arial" w:hAnsi="Arial" w:cs="Arial" w:eastAsia="Arial"/>
          <w:sz w:val="7"/>
          <w:szCs w:val="7"/>
          <w:color w:val="000000"/>
          <w:w w:val="10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110" w:lineRule="exact"/>
        <w:ind w:right="-83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363638"/>
          <w:spacing w:val="0"/>
          <w:w w:val="100"/>
          <w:b/>
          <w:bCs/>
          <w:position w:val="-15"/>
        </w:rPr>
        <w:t>M</w:t>
      </w:r>
      <w:r>
        <w:rPr>
          <w:rFonts w:ascii="Arial" w:hAnsi="Arial" w:cs="Arial" w:eastAsia="Arial"/>
          <w:sz w:val="26"/>
          <w:szCs w:val="26"/>
          <w:color w:val="363638"/>
          <w:spacing w:val="0"/>
          <w:w w:val="100"/>
          <w:b/>
          <w:bCs/>
          <w:position w:val="-15"/>
        </w:rPr>
        <w:t> </w:t>
      </w:r>
      <w:r>
        <w:rPr>
          <w:rFonts w:ascii="Arial" w:hAnsi="Arial" w:cs="Arial" w:eastAsia="Arial"/>
          <w:sz w:val="26"/>
          <w:szCs w:val="26"/>
          <w:color w:val="363638"/>
          <w:spacing w:val="4"/>
          <w:w w:val="100"/>
          <w:b/>
          <w:bCs/>
          <w:position w:val="-15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63638"/>
          <w:spacing w:val="0"/>
          <w:w w:val="83"/>
          <w:b/>
          <w:bCs/>
          <w:position w:val="-18"/>
        </w:rPr>
        <w:t>ra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346" w:lineRule="exact"/>
        <w:ind w:right="-130"/>
        <w:jc w:val="left"/>
        <w:rPr>
          <w:rFonts w:ascii="Arial" w:hAnsi="Arial" w:cs="Arial" w:eastAsia="Arial"/>
          <w:sz w:val="60"/>
          <w:szCs w:val="60"/>
        </w:rPr>
      </w:pPr>
      <w:rPr/>
      <w:r>
        <w:rPr/>
        <w:br w:type="column"/>
      </w:r>
      <w:r>
        <w:rPr>
          <w:rFonts w:ascii="Arial" w:hAnsi="Arial" w:cs="Arial" w:eastAsia="Arial"/>
          <w:sz w:val="60"/>
          <w:szCs w:val="60"/>
          <w:color w:val="464646"/>
          <w:spacing w:val="0"/>
          <w:w w:val="50"/>
          <w:i/>
          <w:position w:val="-21"/>
        </w:rPr>
        <w:t>"'dı_'''</w:t>
      </w:r>
      <w:r>
        <w:rPr>
          <w:rFonts w:ascii="Arial" w:hAnsi="Arial" w:cs="Arial" w:eastAsia="Arial"/>
          <w:sz w:val="60"/>
          <w:szCs w:val="60"/>
          <w:color w:val="000000"/>
          <w:spacing w:val="0"/>
          <w:w w:val="100"/>
          <w:position w:val="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68"/>
          <w:i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68"/>
          <w:i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8"/>
          <w:w w:val="68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/2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60" w:right="120"/>
          <w:cols w:num="4" w:equalWidth="0">
            <w:col w:w="411" w:space="2273"/>
            <w:col w:w="572" w:space="1850"/>
            <w:col w:w="766" w:space="2870"/>
            <w:col w:w="2498"/>
          </w:cols>
        </w:sectPr>
      </w:pPr>
      <w:rPr/>
    </w:p>
    <w:p>
      <w:pPr>
        <w:spacing w:before="0" w:after="0" w:line="110" w:lineRule="exact"/>
        <w:ind w:left="304" w:right="-20"/>
        <w:jc w:val="left"/>
        <w:tabs>
          <w:tab w:pos="3280" w:val="left"/>
          <w:tab w:pos="898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464646"/>
          <w:spacing w:val="0"/>
          <w:w w:val="100"/>
          <w:position w:val="-1"/>
        </w:rPr>
        <w:t>&gt;.</w:t>
      </w:r>
      <w:r>
        <w:rPr>
          <w:rFonts w:ascii="Times New Roman" w:hAnsi="Times New Roman" w:cs="Times New Roman" w:eastAsia="Times New Roman"/>
          <w:sz w:val="15"/>
          <w:szCs w:val="15"/>
          <w:color w:val="464646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6464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464646"/>
          <w:spacing w:val="0"/>
          <w:w w:val="100"/>
          <w:position w:val="-1"/>
        </w:rPr>
      </w:r>
      <w:r>
        <w:rPr>
          <w:rFonts w:ascii="Arial" w:hAnsi="Arial" w:cs="Arial" w:eastAsia="Arial"/>
          <w:sz w:val="55"/>
          <w:szCs w:val="55"/>
          <w:color w:val="2D3460"/>
          <w:spacing w:val="0"/>
          <w:w w:val="99"/>
          <w:position w:val="-29"/>
        </w:rPr>
      </w:r>
      <w:r>
        <w:rPr>
          <w:rFonts w:ascii="Arial" w:hAnsi="Arial" w:cs="Arial" w:eastAsia="Arial"/>
          <w:sz w:val="55"/>
          <w:szCs w:val="55"/>
          <w:color w:val="2D3460"/>
          <w:spacing w:val="-74"/>
          <w:w w:val="99"/>
          <w:u w:val="single" w:color="3F4F97"/>
          <w:position w:val="-29"/>
        </w:rPr>
        <w:t> </w:t>
      </w:r>
      <w:r>
        <w:rPr>
          <w:rFonts w:ascii="Arial" w:hAnsi="Arial" w:cs="Arial" w:eastAsia="Arial"/>
          <w:sz w:val="55"/>
          <w:szCs w:val="55"/>
          <w:color w:val="2D3460"/>
          <w:spacing w:val="-74"/>
          <w:w w:val="99"/>
          <w:u w:val="single" w:color="3F4F97"/>
          <w:position w:val="-29"/>
        </w:rPr>
      </w:r>
      <w:r>
        <w:rPr>
          <w:rFonts w:ascii="Arial" w:hAnsi="Arial" w:cs="Arial" w:eastAsia="Arial"/>
          <w:sz w:val="55"/>
          <w:szCs w:val="55"/>
          <w:color w:val="2D3460"/>
          <w:spacing w:val="0"/>
          <w:w w:val="57"/>
          <w:u w:val="single" w:color="3F4F97"/>
          <w:position w:val="-29"/>
        </w:rPr>
        <w:t>(</w:t>
      </w:r>
      <w:r>
        <w:rPr>
          <w:rFonts w:ascii="Arial" w:hAnsi="Arial" w:cs="Arial" w:eastAsia="Arial"/>
          <w:sz w:val="55"/>
          <w:szCs w:val="55"/>
          <w:color w:val="2D3460"/>
          <w:spacing w:val="0"/>
          <w:w w:val="57"/>
          <w:u w:val="single" w:color="3F4F97"/>
          <w:position w:val="-29"/>
        </w:rPr>
      </w:r>
      <w:r>
        <w:rPr>
          <w:rFonts w:ascii="Arial" w:hAnsi="Arial" w:cs="Arial" w:eastAsia="Arial"/>
          <w:sz w:val="55"/>
          <w:szCs w:val="55"/>
          <w:color w:val="2D3460"/>
          <w:spacing w:val="0"/>
          <w:w w:val="56"/>
          <w:u w:val="single" w:color="3F4F97"/>
          <w:position w:val="-29"/>
        </w:rPr>
        <w:t>J1f</w:t>
      </w:r>
      <w:r>
        <w:rPr>
          <w:rFonts w:ascii="Arial" w:hAnsi="Arial" w:cs="Arial" w:eastAsia="Arial"/>
          <w:sz w:val="55"/>
          <w:szCs w:val="55"/>
          <w:color w:val="2D3460"/>
          <w:spacing w:val="0"/>
          <w:w w:val="56"/>
          <w:u w:val="single" w:color="3F4F97"/>
          <w:position w:val="-29"/>
        </w:rPr>
      </w:r>
      <w:r>
        <w:rPr>
          <w:rFonts w:ascii="Arial" w:hAnsi="Arial" w:cs="Arial" w:eastAsia="Arial"/>
          <w:sz w:val="55"/>
          <w:szCs w:val="55"/>
          <w:color w:val="2D3460"/>
          <w:spacing w:val="-35"/>
          <w:w w:val="57"/>
          <w:u w:val="single" w:color="3F4F97"/>
          <w:position w:val="-29"/>
        </w:rPr>
        <w:t>h</w:t>
      </w:r>
      <w:r>
        <w:rPr>
          <w:rFonts w:ascii="Arial" w:hAnsi="Arial" w:cs="Arial" w:eastAsia="Arial"/>
          <w:sz w:val="55"/>
          <w:szCs w:val="55"/>
          <w:color w:val="2D3460"/>
          <w:spacing w:val="-35"/>
          <w:w w:val="57"/>
          <w:u w:val="single" w:color="3F4F97"/>
          <w:position w:val="-29"/>
        </w:rPr>
      </w:r>
      <w:r>
        <w:rPr>
          <w:rFonts w:ascii="Arial" w:hAnsi="Arial" w:cs="Arial" w:eastAsia="Arial"/>
          <w:sz w:val="55"/>
          <w:szCs w:val="55"/>
          <w:color w:val="2D3460"/>
          <w:spacing w:val="-35"/>
          <w:w w:val="57"/>
          <w:u w:val="single" w:color="3F4F97"/>
          <w:position w:val="-29"/>
        </w:rPr>
      </w:r>
      <w:r>
        <w:rPr>
          <w:rFonts w:ascii="Arial" w:hAnsi="Arial" w:cs="Arial" w:eastAsia="Arial"/>
          <w:sz w:val="55"/>
          <w:szCs w:val="55"/>
          <w:color w:val="363638"/>
          <w:spacing w:val="0"/>
          <w:w w:val="36"/>
          <w:u w:val="single" w:color="3F4F97"/>
          <w:position w:val="-29"/>
        </w:rPr>
        <w:t>hir</w:t>
      </w:r>
      <w:r>
        <w:rPr>
          <w:rFonts w:ascii="Arial" w:hAnsi="Arial" w:cs="Arial" w:eastAsia="Arial"/>
          <w:sz w:val="55"/>
          <w:szCs w:val="55"/>
          <w:color w:val="363638"/>
          <w:spacing w:val="0"/>
          <w:w w:val="36"/>
          <w:u w:val="single" w:color="3F4F97"/>
          <w:position w:val="-29"/>
        </w:rPr>
      </w:r>
      <w:r>
        <w:rPr>
          <w:rFonts w:ascii="Arial" w:hAnsi="Arial" w:cs="Arial" w:eastAsia="Arial"/>
          <w:sz w:val="55"/>
          <w:szCs w:val="55"/>
          <w:color w:val="363638"/>
          <w:spacing w:val="0"/>
          <w:w w:val="36"/>
          <w:position w:val="-29"/>
        </w:rPr>
      </w:r>
      <w:r>
        <w:rPr>
          <w:rFonts w:ascii="Arial" w:hAnsi="Arial" w:cs="Arial" w:eastAsia="Arial"/>
          <w:sz w:val="55"/>
          <w:szCs w:val="55"/>
          <w:color w:val="363638"/>
          <w:spacing w:val="0"/>
          <w:w w:val="100"/>
          <w:position w:val="-29"/>
        </w:rPr>
        <w:tab/>
      </w:r>
      <w:r>
        <w:rPr>
          <w:rFonts w:ascii="Arial" w:hAnsi="Arial" w:cs="Arial" w:eastAsia="Arial"/>
          <w:sz w:val="55"/>
          <w:szCs w:val="55"/>
          <w:color w:val="363638"/>
          <w:spacing w:val="0"/>
          <w:w w:val="100"/>
          <w:position w:val="-29"/>
        </w:rPr>
      </w:r>
      <w:r>
        <w:rPr>
          <w:rFonts w:ascii="Times New Roman" w:hAnsi="Times New Roman" w:cs="Times New Roman" w:eastAsia="Times New Roman"/>
          <w:sz w:val="11"/>
          <w:szCs w:val="11"/>
          <w:color w:val="B8BAB8"/>
          <w:spacing w:val="0"/>
          <w:w w:val="140"/>
          <w:position w:val="2"/>
        </w:rPr>
        <w:t>.•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61" w:lineRule="exact"/>
        <w:ind w:left="239" w:right="-20"/>
        <w:jc w:val="left"/>
        <w:tabs>
          <w:tab w:pos="2780" w:val="left"/>
          <w:tab w:pos="8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63638"/>
          <w:spacing w:val="0"/>
          <w:w w:val="232"/>
          <w:position w:val="-23"/>
        </w:rPr>
        <w:t>-</w:t>
      </w:r>
      <w:r>
        <w:rPr>
          <w:rFonts w:ascii="Arial" w:hAnsi="Arial" w:cs="Arial" w:eastAsia="Arial"/>
          <w:sz w:val="15"/>
          <w:szCs w:val="15"/>
          <w:color w:val="363638"/>
          <w:spacing w:val="0"/>
          <w:w w:val="100"/>
          <w:position w:val="-23"/>
        </w:rPr>
        <w:tab/>
      </w:r>
      <w:r>
        <w:rPr>
          <w:rFonts w:ascii="Arial" w:hAnsi="Arial" w:cs="Arial" w:eastAsia="Arial"/>
          <w:sz w:val="15"/>
          <w:szCs w:val="15"/>
          <w:color w:val="363638"/>
          <w:spacing w:val="0"/>
          <w:w w:val="100"/>
          <w:position w:val="-23"/>
        </w:rPr>
      </w:r>
      <w:r>
        <w:rPr>
          <w:rFonts w:ascii="Arial" w:hAnsi="Arial" w:cs="Arial" w:eastAsia="Arial"/>
          <w:sz w:val="20"/>
          <w:szCs w:val="20"/>
          <w:color w:val="363638"/>
          <w:spacing w:val="0"/>
          <w:w w:val="100"/>
          <w:b/>
          <w:bCs/>
          <w:position w:val="-14"/>
        </w:rPr>
        <w:t>M</w:t>
      </w:r>
      <w:r>
        <w:rPr>
          <w:rFonts w:ascii="Arial" w:hAnsi="Arial" w:cs="Arial" w:eastAsia="Arial"/>
          <w:sz w:val="20"/>
          <w:szCs w:val="20"/>
          <w:color w:val="363638"/>
          <w:spacing w:val="43"/>
          <w:w w:val="100"/>
          <w:b/>
          <w:bCs/>
          <w:position w:val="-14"/>
        </w:rPr>
        <w:t> </w:t>
      </w:r>
      <w:r>
        <w:rPr>
          <w:rFonts w:ascii="Arial" w:hAnsi="Arial" w:cs="Arial" w:eastAsia="Arial"/>
          <w:sz w:val="18"/>
          <w:szCs w:val="18"/>
          <w:color w:val="363638"/>
          <w:spacing w:val="0"/>
          <w:w w:val="100"/>
          <w:b/>
          <w:bCs/>
          <w:position w:val="-14"/>
        </w:rPr>
        <w:t>r</w:t>
      </w:r>
      <w:r>
        <w:rPr>
          <w:rFonts w:ascii="Arial" w:hAnsi="Arial" w:cs="Arial" w:eastAsia="Arial"/>
          <w:sz w:val="18"/>
          <w:szCs w:val="18"/>
          <w:color w:val="363638"/>
          <w:spacing w:val="0"/>
          <w:w w:val="100"/>
          <w:b/>
          <w:bCs/>
          <w:position w:val="-14"/>
        </w:rPr>
        <w:tab/>
      </w:r>
      <w:r>
        <w:rPr>
          <w:rFonts w:ascii="Arial" w:hAnsi="Arial" w:cs="Arial" w:eastAsia="Arial"/>
          <w:sz w:val="18"/>
          <w:szCs w:val="18"/>
          <w:color w:val="363638"/>
          <w:spacing w:val="0"/>
          <w:w w:val="100"/>
          <w:b/>
          <w:bCs/>
          <w:position w:val="-1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10"/>
        </w:rPr>
        <w:t>itfajy;Bjriı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1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-12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0"/>
        </w:rPr>
        <w:t>Mıllri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5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EA1A3"/>
          <w:spacing w:val="0"/>
          <w:w w:val="58"/>
          <w:position w:val="-1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9EA1A3"/>
          <w:spacing w:val="0"/>
          <w:w w:val="58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EA1A3"/>
          <w:spacing w:val="4"/>
          <w:w w:val="58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EA1A3"/>
          <w:spacing w:val="0"/>
          <w:w w:val="180"/>
          <w:position w:val="-1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60" w:right="120"/>
        </w:sectPr>
      </w:pPr>
      <w:rPr/>
    </w:p>
    <w:p>
      <w:pPr>
        <w:spacing w:before="0" w:after="0" w:line="233" w:lineRule="exact"/>
        <w:ind w:left="2559" w:right="-123"/>
        <w:jc w:val="left"/>
        <w:tabs>
          <w:tab w:pos="3400" w:val="left"/>
          <w:tab w:pos="5200" w:val="left"/>
          <w:tab w:pos="8580" w:val="left"/>
          <w:tab w:pos="9000" w:val="left"/>
          <w:tab w:pos="940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v:group style="position:absolute;margin-left:322.091919pt;margin-top:4.031064pt;width:33.156523pt;height:1.392705pt;mso-position-horizontal-relative:page;mso-position-vertical-relative:paragraph;z-index:-16580" coordorigin="6442,81" coordsize="663,28">
            <v:group style="position:absolute;left:6451;top:99;width:527;height:2" coordorigin="6451,99" coordsize="527,2">
              <v:shape style="position:absolute;left:6451;top:99;width:527;height:2" coordorigin="6451,99" coordsize="527,0" path="m6451,99l6978,99e" filled="f" stroked="t" strokeweight=".924224pt" strokecolor="#575757">
                <v:path arrowok="t"/>
              </v:shape>
            </v:group>
            <v:group style="position:absolute;left:6516;top:92;width:578;height:2" coordorigin="6516,92" coordsize="578,2">
              <v:shape style="position:absolute;left:6516;top:92;width:578;height:2" coordorigin="6516,92" coordsize="578,0" path="m6516,92l7093,92e" filled="f" stroked="t" strokeweight="1.155280pt" strokecolor="#544F5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color w:val="363638"/>
          <w:spacing w:val="0"/>
          <w:w w:val="100"/>
          <w:b/>
          <w:bCs/>
          <w:i/>
          <w:position w:val="-13"/>
        </w:rPr>
        <w:t>3.P</w:t>
      </w:r>
      <w:r>
        <w:rPr>
          <w:rFonts w:ascii="Arial" w:hAnsi="Arial" w:cs="Arial" w:eastAsia="Arial"/>
          <w:sz w:val="19"/>
          <w:szCs w:val="19"/>
          <w:color w:val="363638"/>
          <w:spacing w:val="0"/>
          <w:w w:val="100"/>
          <w:b/>
          <w:bCs/>
          <w:i/>
          <w:position w:val="-13"/>
        </w:rPr>
        <w:tab/>
      </w:r>
      <w:r>
        <w:rPr>
          <w:rFonts w:ascii="Arial" w:hAnsi="Arial" w:cs="Arial" w:eastAsia="Arial"/>
          <w:sz w:val="19"/>
          <w:szCs w:val="19"/>
          <w:color w:val="363638"/>
          <w:spacing w:val="0"/>
          <w:w w:val="100"/>
          <w:b/>
          <w:bCs/>
          <w:i/>
          <w:position w:val="-13"/>
        </w:rPr>
      </w:r>
      <w:r>
        <w:rPr>
          <w:rFonts w:ascii="Arial" w:hAnsi="Arial" w:cs="Arial" w:eastAsia="Arial"/>
          <w:sz w:val="55"/>
          <w:szCs w:val="55"/>
          <w:color w:val="2D3460"/>
          <w:spacing w:val="0"/>
          <w:w w:val="57"/>
          <w:position w:val="-31"/>
        </w:rPr>
        <w:t>•ıJ!fr</w:t>
      </w:r>
      <w:r>
        <w:rPr>
          <w:rFonts w:ascii="Arial" w:hAnsi="Arial" w:cs="Arial" w:eastAsia="Arial"/>
          <w:sz w:val="55"/>
          <w:szCs w:val="55"/>
          <w:color w:val="2D3460"/>
          <w:spacing w:val="10"/>
          <w:w w:val="57"/>
          <w:position w:val="-31"/>
        </w:rPr>
        <w:t>f</w:t>
      </w:r>
      <w:r>
        <w:rPr>
          <w:rFonts w:ascii="Arial" w:hAnsi="Arial" w:cs="Arial" w:eastAsia="Arial"/>
          <w:sz w:val="55"/>
          <w:szCs w:val="55"/>
          <w:color w:val="363638"/>
          <w:spacing w:val="0"/>
          <w:w w:val="36"/>
          <w:position w:val="-31"/>
        </w:rPr>
        <w:t>miri</w:t>
      </w:r>
      <w:r>
        <w:rPr>
          <w:rFonts w:ascii="Arial" w:hAnsi="Arial" w:cs="Arial" w:eastAsia="Arial"/>
          <w:sz w:val="55"/>
          <w:szCs w:val="55"/>
          <w:color w:val="363638"/>
          <w:spacing w:val="0"/>
          <w:w w:val="100"/>
          <w:position w:val="-31"/>
        </w:rPr>
        <w:tab/>
      </w:r>
      <w:r>
        <w:rPr>
          <w:rFonts w:ascii="Arial" w:hAnsi="Arial" w:cs="Arial" w:eastAsia="Arial"/>
          <w:sz w:val="55"/>
          <w:szCs w:val="55"/>
          <w:color w:val="363638"/>
          <w:spacing w:val="0"/>
          <w:w w:val="100"/>
          <w:position w:val="-31"/>
        </w:rPr>
      </w:r>
      <w:r>
        <w:rPr>
          <w:rFonts w:ascii="Arial" w:hAnsi="Arial" w:cs="Arial" w:eastAsia="Arial"/>
          <w:sz w:val="37"/>
          <w:szCs w:val="37"/>
          <w:color w:val="565656"/>
          <w:spacing w:val="0"/>
          <w:w w:val="100"/>
          <w:i/>
          <w:position w:val="-27"/>
        </w:rPr>
        <w:t>V'-</w:t>
      </w:r>
      <w:r>
        <w:rPr>
          <w:rFonts w:ascii="Arial" w:hAnsi="Arial" w:cs="Arial" w:eastAsia="Arial"/>
          <w:sz w:val="37"/>
          <w:szCs w:val="37"/>
          <w:color w:val="565656"/>
          <w:spacing w:val="-59"/>
          <w:w w:val="100"/>
          <w:i/>
          <w:position w:val="-27"/>
        </w:rPr>
        <w:t> </w:t>
      </w:r>
      <w:r>
        <w:rPr>
          <w:rFonts w:ascii="Arial" w:hAnsi="Arial" w:cs="Arial" w:eastAsia="Arial"/>
          <w:sz w:val="37"/>
          <w:szCs w:val="37"/>
          <w:color w:val="565656"/>
          <w:spacing w:val="0"/>
          <w:w w:val="100"/>
          <w:i/>
          <w:position w:val="-27"/>
        </w:rPr>
        <w:tab/>
      </w:r>
      <w:r>
        <w:rPr>
          <w:rFonts w:ascii="Arial" w:hAnsi="Arial" w:cs="Arial" w:eastAsia="Arial"/>
          <w:sz w:val="37"/>
          <w:szCs w:val="37"/>
          <w:color w:val="565656"/>
          <w:spacing w:val="0"/>
          <w:w w:val="100"/>
          <w:i/>
          <w:position w:val="-27"/>
        </w:rPr>
      </w:r>
      <w:r>
        <w:rPr>
          <w:rFonts w:ascii="Times New Roman" w:hAnsi="Times New Roman" w:cs="Times New Roman" w:eastAsia="Times New Roman"/>
          <w:sz w:val="13"/>
          <w:szCs w:val="13"/>
          <w:color w:val="B8BAB8"/>
          <w:spacing w:val="0"/>
          <w:w w:val="100"/>
          <w:position w:val="-5"/>
        </w:rPr>
        <w:t>,..</w:t>
      </w:r>
      <w:r>
        <w:rPr>
          <w:rFonts w:ascii="Times New Roman" w:hAnsi="Times New Roman" w:cs="Times New Roman" w:eastAsia="Times New Roman"/>
          <w:sz w:val="13"/>
          <w:szCs w:val="13"/>
          <w:color w:val="B8BAB8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B8BAB8"/>
          <w:spacing w:val="0"/>
          <w:w w:val="100"/>
          <w:position w:val="-5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B8BAB8"/>
          <w:spacing w:val="-3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8BAB8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B8BAB8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6"/>
          <w:szCs w:val="26"/>
          <w:color w:val="A1B1BF"/>
          <w:spacing w:val="0"/>
          <w:w w:val="50"/>
          <w:position w:val="-18"/>
        </w:rPr>
        <w:t>..</w:t>
      </w:r>
      <w:r>
        <w:rPr>
          <w:rFonts w:ascii="Times New Roman" w:hAnsi="Times New Roman" w:cs="Times New Roman" w:eastAsia="Times New Roman"/>
          <w:sz w:val="26"/>
          <w:szCs w:val="26"/>
          <w:color w:val="A1B1BF"/>
          <w:spacing w:val="-47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38385"/>
          <w:spacing w:val="0"/>
          <w:w w:val="105"/>
          <w:i/>
          <w:position w:val="-5"/>
        </w:rPr>
        <w:t>t</w:t>
      </w:r>
      <w:r>
        <w:rPr>
          <w:rFonts w:ascii="Times New Roman" w:hAnsi="Times New Roman" w:cs="Times New Roman" w:eastAsia="Times New Roman"/>
          <w:sz w:val="13"/>
          <w:szCs w:val="13"/>
          <w:color w:val="838385"/>
          <w:spacing w:val="-28"/>
          <w:w w:val="106"/>
          <w:i/>
          <w:position w:val="-5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B8BAB8"/>
          <w:spacing w:val="0"/>
          <w:w w:val="263"/>
          <w:i/>
          <w:position w:val="-5"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B8BAB8"/>
          <w:spacing w:val="-21"/>
          <w:w w:val="100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EA1A3"/>
          <w:spacing w:val="0"/>
          <w:w w:val="323"/>
          <w:i/>
          <w:position w:val="-5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233" w:lineRule="exact"/>
        <w:ind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565656"/>
          <w:spacing w:val="0"/>
          <w:w w:val="53"/>
          <w:i/>
          <w:position w:val="-5"/>
        </w:rPr>
        <w:t>t7a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60" w:right="120"/>
          <w:cols w:num="2" w:equalWidth="0">
            <w:col w:w="9745" w:space="55"/>
            <w:col w:w="1440"/>
          </w:cols>
        </w:sectPr>
      </w:pPr>
      <w:rPr/>
    </w:p>
    <w:p>
      <w:pPr>
        <w:spacing w:before="0" w:after="0" w:line="132" w:lineRule="exact"/>
        <w:ind w:right="1372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9EA1A3"/>
          <w:spacing w:val="0"/>
          <w:w w:val="100"/>
          <w:position w:val="-3"/>
        </w:rPr>
        <w:t>,)</w:t>
      </w:r>
      <w:r>
        <w:rPr>
          <w:rFonts w:ascii="Times New Roman" w:hAnsi="Times New Roman" w:cs="Times New Roman" w:eastAsia="Times New Roman"/>
          <w:sz w:val="8"/>
          <w:szCs w:val="8"/>
          <w:color w:val="9EA1A3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8"/>
          <w:szCs w:val="8"/>
          <w:color w:val="9EA1A3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EA1A3"/>
          <w:spacing w:val="-12"/>
          <w:w w:val="167"/>
          <w:position w:val="-3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838385"/>
          <w:spacing w:val="0"/>
          <w:w w:val="151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52" w:lineRule="exact"/>
        <w:ind w:left="5147" w:right="-20"/>
        <w:jc w:val="left"/>
        <w:tabs>
          <w:tab w:pos="848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8"/>
          <w:position w:val="-6"/>
        </w:rPr>
        <w:t>Ramaza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88"/>
          <w:position w:val="-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25"/>
          <w:w w:val="88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6"/>
        </w:rPr>
        <w:t>DERDiMAN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35"/>
          <w:szCs w:val="35"/>
          <w:color w:val="B8BAB8"/>
          <w:spacing w:val="0"/>
          <w:w w:val="51"/>
          <w:position w:val="4"/>
        </w:rPr>
        <w:t>·</w:t>
      </w:r>
      <w:r>
        <w:rPr>
          <w:rFonts w:ascii="Times New Roman" w:hAnsi="Times New Roman" w:cs="Times New Roman" w:eastAsia="Times New Roman"/>
          <w:sz w:val="35"/>
          <w:szCs w:val="35"/>
          <w:color w:val="B8BAB8"/>
          <w:spacing w:val="31"/>
          <w:w w:val="51"/>
          <w:position w:val="4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9EA1A3"/>
          <w:spacing w:val="-14"/>
          <w:w w:val="60"/>
          <w:position w:val="4"/>
        </w:rPr>
        <w:t>:</w:t>
      </w:r>
      <w:r>
        <w:rPr>
          <w:rFonts w:ascii="Times New Roman" w:hAnsi="Times New Roman" w:cs="Times New Roman" w:eastAsia="Times New Roman"/>
          <w:sz w:val="35"/>
          <w:szCs w:val="35"/>
          <w:color w:val="6D6D6D"/>
          <w:spacing w:val="0"/>
          <w:w w:val="98"/>
          <w:position w:val="4"/>
        </w:rPr>
        <w:t>aıeii</w:t>
      </w:r>
      <w:r>
        <w:rPr>
          <w:rFonts w:ascii="Times New Roman" w:hAnsi="Times New Roman" w:cs="Times New Roman" w:eastAsia="Times New Roman"/>
          <w:sz w:val="35"/>
          <w:szCs w:val="35"/>
          <w:color w:val="6D6D6D"/>
          <w:spacing w:val="-5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9EA1A3"/>
          <w:spacing w:val="-57"/>
          <w:w w:val="64"/>
          <w:position w:val="4"/>
        </w:rPr>
        <w:t>·</w:t>
      </w:r>
      <w:r>
        <w:rPr>
          <w:rFonts w:ascii="Times New Roman" w:hAnsi="Times New Roman" w:cs="Times New Roman" w:eastAsia="Times New Roman"/>
          <w:sz w:val="35"/>
          <w:szCs w:val="35"/>
          <w:color w:val="B8BAB8"/>
          <w:spacing w:val="14"/>
          <w:w w:val="51"/>
          <w:position w:val="4"/>
        </w:rPr>
        <w:t>·</w:t>
      </w:r>
      <w:r>
        <w:rPr>
          <w:rFonts w:ascii="Times New Roman" w:hAnsi="Times New Roman" w:cs="Times New Roman" w:eastAsia="Times New Roman"/>
          <w:sz w:val="35"/>
          <w:szCs w:val="35"/>
          <w:color w:val="9EA1A3"/>
          <w:spacing w:val="0"/>
          <w:w w:val="51"/>
          <w:position w:val="4"/>
        </w:rPr>
        <w:t>·</w:t>
      </w:r>
      <w:r>
        <w:rPr>
          <w:rFonts w:ascii="Times New Roman" w:hAnsi="Times New Roman" w:cs="Times New Roman" w:eastAsia="Times New Roman"/>
          <w:sz w:val="35"/>
          <w:szCs w:val="35"/>
          <w:color w:val="9EA1A3"/>
          <w:spacing w:val="3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838385"/>
          <w:spacing w:val="-2"/>
          <w:w w:val="194"/>
          <w:position w:val="4"/>
        </w:rPr>
        <w:t>s</w:t>
      </w:r>
      <w:r>
        <w:rPr>
          <w:rFonts w:ascii="Times New Roman" w:hAnsi="Times New Roman" w:cs="Times New Roman" w:eastAsia="Times New Roman"/>
          <w:sz w:val="35"/>
          <w:szCs w:val="35"/>
          <w:color w:val="B8BAB8"/>
          <w:spacing w:val="-2"/>
          <w:w w:val="51"/>
          <w:position w:val="4"/>
        </w:rPr>
        <w:t>·</w:t>
      </w:r>
      <w:r>
        <w:rPr>
          <w:rFonts w:ascii="Times New Roman" w:hAnsi="Times New Roman" w:cs="Times New Roman" w:eastAsia="Times New Roman"/>
          <w:sz w:val="35"/>
          <w:szCs w:val="35"/>
          <w:color w:val="B8BAB8"/>
          <w:spacing w:val="-3"/>
          <w:w w:val="61"/>
          <w:position w:val="4"/>
        </w:rPr>
        <w:t>.</w:t>
      </w:r>
      <w:r>
        <w:rPr>
          <w:rFonts w:ascii="Times New Roman" w:hAnsi="Times New Roman" w:cs="Times New Roman" w:eastAsia="Times New Roman"/>
          <w:sz w:val="35"/>
          <w:szCs w:val="35"/>
          <w:color w:val="565656"/>
          <w:spacing w:val="0"/>
          <w:w w:val="85"/>
          <w:position w:val="4"/>
        </w:rPr>
        <w:t>..</w:t>
      </w:r>
      <w:r>
        <w:rPr>
          <w:rFonts w:ascii="Times New Roman" w:hAnsi="Times New Roman" w:cs="Times New Roman" w:eastAsia="Times New Roman"/>
          <w:sz w:val="35"/>
          <w:szCs w:val="35"/>
          <w:color w:val="565656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EA1A3"/>
          <w:spacing w:val="10"/>
          <w:w w:val="228"/>
          <w:position w:val="4"/>
        </w:rPr>
        <w:t>!</w:t>
      </w:r>
      <w:r>
        <w:rPr>
          <w:rFonts w:ascii="Times New Roman" w:hAnsi="Times New Roman" w:cs="Times New Roman" w:eastAsia="Times New Roman"/>
          <w:sz w:val="24"/>
          <w:szCs w:val="24"/>
          <w:color w:val="464646"/>
          <w:spacing w:val="0"/>
          <w:w w:val="54"/>
          <w:position w:val="4"/>
        </w:rPr>
        <w:t>\</w:t>
      </w:r>
      <w:r>
        <w:rPr>
          <w:rFonts w:ascii="Times New Roman" w:hAnsi="Times New Roman" w:cs="Times New Roman" w:eastAsia="Times New Roman"/>
          <w:sz w:val="24"/>
          <w:szCs w:val="24"/>
          <w:color w:val="464646"/>
          <w:spacing w:val="-3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838385"/>
          <w:spacing w:val="0"/>
          <w:w w:val="71"/>
          <w:position w:val="4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right="864"/>
        <w:jc w:val="right"/>
        <w:tabs>
          <w:tab w:pos="3500" w:val="left"/>
          <w:tab w:pos="428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2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-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  <w:position w:val="-2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86"/>
          <w:position w:val="1"/>
        </w:rPr>
        <w:t>li</w:t>
      </w:r>
      <w:r>
        <w:rPr>
          <w:rFonts w:ascii="Arial" w:hAnsi="Arial" w:cs="Arial" w:eastAsia="Arial"/>
          <w:sz w:val="23"/>
          <w:szCs w:val="23"/>
          <w:color w:val="565656"/>
          <w:spacing w:val="4"/>
          <w:w w:val="86"/>
          <w:position w:val="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6D6D6D"/>
          <w:spacing w:val="0"/>
          <w:w w:val="94"/>
          <w:position w:val="1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6D6D6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D6D6D"/>
          <w:spacing w:val="0"/>
          <w:w w:val="100"/>
          <w:position w:val="1"/>
        </w:rPr>
      </w:r>
      <w:r>
        <w:rPr>
          <w:rFonts w:ascii="Arial" w:hAnsi="Arial" w:cs="Arial" w:eastAsia="Arial"/>
          <w:sz w:val="13"/>
          <w:szCs w:val="13"/>
          <w:color w:val="565656"/>
          <w:spacing w:val="-11"/>
          <w:w w:val="155"/>
          <w:position w:val="1"/>
        </w:rPr>
        <w:t>ı</w:t>
      </w:r>
      <w:r>
        <w:rPr>
          <w:rFonts w:ascii="Arial" w:hAnsi="Arial" w:cs="Arial" w:eastAsia="Arial"/>
          <w:sz w:val="13"/>
          <w:szCs w:val="13"/>
          <w:color w:val="565656"/>
          <w:spacing w:val="-30"/>
          <w:w w:val="155"/>
          <w:position w:val="1"/>
        </w:rPr>
        <w:t>ı</w:t>
      </w:r>
      <w:r>
        <w:rPr>
          <w:rFonts w:ascii="Arial" w:hAnsi="Arial" w:cs="Arial" w:eastAsia="Arial"/>
          <w:sz w:val="13"/>
          <w:szCs w:val="13"/>
          <w:color w:val="838385"/>
          <w:spacing w:val="0"/>
          <w:w w:val="166"/>
          <w:position w:val="1"/>
        </w:rPr>
        <w:t>)</w:t>
      </w:r>
      <w:r>
        <w:rPr>
          <w:rFonts w:ascii="Arial" w:hAnsi="Arial" w:cs="Arial" w:eastAsia="Arial"/>
          <w:sz w:val="13"/>
          <w:szCs w:val="13"/>
          <w:color w:val="838385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838385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38385"/>
          <w:spacing w:val="0"/>
          <w:w w:val="74"/>
          <w:i/>
          <w:position w:val="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838385"/>
          <w:spacing w:val="0"/>
          <w:w w:val="74"/>
          <w:i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838385"/>
          <w:spacing w:val="0"/>
          <w:w w:val="74"/>
          <w:i/>
          <w:position w:val="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838385"/>
          <w:spacing w:val="25"/>
          <w:w w:val="74"/>
          <w:i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838385"/>
          <w:spacing w:val="0"/>
          <w:w w:val="74"/>
          <w:position w:val="1"/>
        </w:rPr>
        <w:t>Acl</w:t>
      </w:r>
      <w:r>
        <w:rPr>
          <w:rFonts w:ascii="Arial" w:hAnsi="Arial" w:cs="Arial" w:eastAsia="Arial"/>
          <w:sz w:val="23"/>
          <w:szCs w:val="23"/>
          <w:color w:val="838385"/>
          <w:spacing w:val="0"/>
          <w:w w:val="74"/>
          <w:position w:val="1"/>
        </w:rPr>
        <w:t>i</w:t>
      </w:r>
      <w:r>
        <w:rPr>
          <w:rFonts w:ascii="Arial" w:hAnsi="Arial" w:cs="Arial" w:eastAsia="Arial"/>
          <w:sz w:val="23"/>
          <w:szCs w:val="23"/>
          <w:color w:val="838385"/>
          <w:spacing w:val="0"/>
          <w:w w:val="74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9EA1A3"/>
          <w:spacing w:val="0"/>
          <w:w w:val="55"/>
          <w:position w:val="1"/>
        </w:rPr>
        <w:t>;;</w:t>
      </w:r>
      <w:r>
        <w:rPr>
          <w:rFonts w:ascii="Arial" w:hAnsi="Arial" w:cs="Arial" w:eastAsia="Arial"/>
          <w:sz w:val="23"/>
          <w:szCs w:val="23"/>
          <w:color w:val="9EA1A3"/>
          <w:spacing w:val="-9"/>
          <w:w w:val="56"/>
          <w:position w:val="1"/>
        </w:rPr>
        <w:t>·</w:t>
      </w:r>
      <w:r>
        <w:rPr>
          <w:rFonts w:ascii="Arial" w:hAnsi="Arial" w:cs="Arial" w:eastAsia="Arial"/>
          <w:sz w:val="23"/>
          <w:szCs w:val="23"/>
          <w:color w:val="838385"/>
          <w:spacing w:val="0"/>
          <w:w w:val="120"/>
          <w:position w:val="1"/>
        </w:rPr>
        <w:t>'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right="919"/>
        <w:jc w:val="right"/>
        <w:tabs>
          <w:tab w:pos="102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9"/>
          <w:szCs w:val="19"/>
          <w:color w:val="565656"/>
          <w:spacing w:val="0"/>
          <w:w w:val="85"/>
        </w:rPr>
        <w:t>Müde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85"/>
        </w:rPr>
        <w:t> </w:t>
      </w:r>
      <w:r>
        <w:rPr>
          <w:rFonts w:ascii="Arial" w:hAnsi="Arial" w:cs="Arial" w:eastAsia="Arial"/>
          <w:sz w:val="19"/>
          <w:szCs w:val="19"/>
          <w:color w:val="565656"/>
          <w:spacing w:val="6"/>
          <w:w w:val="85"/>
        </w:rPr>
        <w:t> </w:t>
      </w:r>
      <w:r>
        <w:rPr>
          <w:rFonts w:ascii="Arial" w:hAnsi="Arial" w:cs="Arial" w:eastAsia="Arial"/>
          <w:sz w:val="19"/>
          <w:szCs w:val="19"/>
          <w:color w:val="838385"/>
          <w:spacing w:val="0"/>
          <w:w w:val="85"/>
        </w:rPr>
        <w:t>a</w:t>
      </w:r>
      <w:r>
        <w:rPr>
          <w:rFonts w:ascii="Arial" w:hAnsi="Arial" w:cs="Arial" w:eastAsia="Arial"/>
          <w:sz w:val="19"/>
          <w:szCs w:val="19"/>
          <w:color w:val="838385"/>
          <w:spacing w:val="0"/>
          <w:w w:val="85"/>
        </w:rPr>
        <w:t> </w:t>
      </w:r>
      <w:r>
        <w:rPr>
          <w:rFonts w:ascii="Arial" w:hAnsi="Arial" w:cs="Arial" w:eastAsia="Arial"/>
          <w:sz w:val="19"/>
          <w:szCs w:val="19"/>
          <w:color w:val="6D6D6D"/>
          <w:spacing w:val="0"/>
          <w:w w:val="80"/>
        </w:rPr>
        <w:t>o</w:t>
      </w:r>
      <w:r>
        <w:rPr>
          <w:rFonts w:ascii="Arial" w:hAnsi="Arial" w:cs="Arial" w:eastAsia="Arial"/>
          <w:sz w:val="19"/>
          <w:szCs w:val="19"/>
          <w:color w:val="6D6D6D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6D6D6D"/>
          <w:spacing w:val="0"/>
          <w:w w:val="100"/>
        </w:rPr>
      </w:r>
      <w:r>
        <w:rPr>
          <w:rFonts w:ascii="Times New Roman" w:hAnsi="Times New Roman" w:cs="Times New Roman" w:eastAsia="Times New Roman"/>
          <w:sz w:val="15"/>
          <w:szCs w:val="15"/>
          <w:color w:val="6D6D6D"/>
          <w:spacing w:val="-15"/>
          <w:w w:val="100"/>
          <w:position w:val="2"/>
        </w:rPr>
        <w:t>0</w:t>
      </w:r>
      <w:r>
        <w:rPr>
          <w:rFonts w:ascii="Times New Roman" w:hAnsi="Times New Roman" w:cs="Times New Roman" w:eastAsia="Times New Roman"/>
          <w:sz w:val="15"/>
          <w:szCs w:val="15"/>
          <w:color w:val="9EA1A3"/>
          <w:spacing w:val="0"/>
          <w:w w:val="100"/>
          <w:position w:val="2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9EA1A3"/>
          <w:spacing w:val="-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EA1A3"/>
          <w:spacing w:val="0"/>
          <w:w w:val="67"/>
          <w:position w:val="2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9EA1A3"/>
          <w:spacing w:val="0"/>
          <w:w w:val="67"/>
          <w:position w:val="2"/>
        </w:rPr>
        <w:t>  </w:t>
      </w:r>
      <w:r>
        <w:rPr>
          <w:rFonts w:ascii="Times New Roman" w:hAnsi="Times New Roman" w:cs="Times New Roman" w:eastAsia="Times New Roman"/>
          <w:sz w:val="15"/>
          <w:szCs w:val="15"/>
          <w:color w:val="9EA1A3"/>
          <w:spacing w:val="5"/>
          <w:w w:val="67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67"/>
          <w:position w:val="2"/>
        </w:rPr>
        <w:t>Orlftrj\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67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5"/>
          <w:w w:val="67"/>
          <w:position w:val="2"/>
        </w:rPr>
        <w:t> </w:t>
      </w:r>
      <w:r>
        <w:rPr>
          <w:rFonts w:ascii="Arial" w:hAnsi="Arial" w:cs="Arial" w:eastAsia="Arial"/>
          <w:sz w:val="13"/>
          <w:szCs w:val="13"/>
          <w:color w:val="B8BAB8"/>
          <w:spacing w:val="0"/>
          <w:w w:val="201"/>
          <w:position w:val="2"/>
        </w:rPr>
        <w:t>ı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560" w:right="120"/>
        </w:sectPr>
      </w:pPr>
      <w:rPr/>
    </w:p>
    <w:p>
      <w:pPr>
        <w:spacing w:before="26" w:after="0" w:line="240" w:lineRule="auto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9EA1A3"/>
          <w:spacing w:val="0"/>
          <w:w w:val="100"/>
          <w:position w:val="2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9EA1A3"/>
          <w:spacing w:val="-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EA1A3"/>
          <w:spacing w:val="-10"/>
          <w:w w:val="149"/>
          <w:position w:val="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838385"/>
          <w:spacing w:val="0"/>
          <w:w w:val="101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left="83" w:right="-20"/>
        <w:jc w:val="left"/>
        <w:tabs>
          <w:tab w:pos="42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7"/>
          <w:szCs w:val="7"/>
          <w:color w:val="9EA1A3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9EA1A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7"/>
          <w:szCs w:val="7"/>
          <w:color w:val="9EA1A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9EA1A3"/>
          <w:spacing w:val="0"/>
          <w:w w:val="209"/>
        </w:rPr>
        <w:t>-</w:t>
      </w:r>
      <w:r>
        <w:rPr>
          <w:rFonts w:ascii="Times New Roman" w:hAnsi="Times New Roman" w:cs="Times New Roman" w:eastAsia="Times New Roman"/>
          <w:sz w:val="7"/>
          <w:szCs w:val="7"/>
          <w:color w:val="9EA1A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9EA1A3"/>
          <w:spacing w:val="0"/>
          <w:w w:val="100"/>
        </w:rPr>
      </w:r>
      <w:r>
        <w:rPr>
          <w:rFonts w:ascii="Times New Roman" w:hAnsi="Times New Roman" w:cs="Times New Roman" w:eastAsia="Times New Roman"/>
          <w:sz w:val="7"/>
          <w:szCs w:val="7"/>
          <w:color w:val="B8BAB8"/>
          <w:spacing w:val="0"/>
          <w:w w:val="333"/>
        </w:rPr>
        <w:t>'</w:t>
      </w:r>
      <w:r>
        <w:rPr>
          <w:rFonts w:ascii="Times New Roman" w:hAnsi="Times New Roman" w:cs="Times New Roman" w:eastAsia="Times New Roman"/>
          <w:sz w:val="7"/>
          <w:szCs w:val="7"/>
          <w:color w:val="B8BAB8"/>
          <w:spacing w:val="0"/>
          <w:w w:val="333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B8BAB8"/>
          <w:spacing w:val="8"/>
          <w:w w:val="333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38385"/>
          <w:spacing w:val="0"/>
          <w:w w:val="62"/>
          <w:b/>
          <w:bCs/>
        </w:rPr>
        <w:t>o</w:t>
      </w:r>
      <w:r>
        <w:rPr>
          <w:rFonts w:ascii="Times New Roman" w:hAnsi="Times New Roman" w:cs="Times New Roman" w:eastAsia="Times New Roman"/>
          <w:sz w:val="7"/>
          <w:szCs w:val="7"/>
          <w:color w:val="838385"/>
          <w:spacing w:val="0"/>
          <w:w w:val="62"/>
          <w:b/>
          <w:bCs/>
        </w:rPr>
        <w:t>       </w:t>
      </w:r>
      <w:r>
        <w:rPr>
          <w:rFonts w:ascii="Times New Roman" w:hAnsi="Times New Roman" w:cs="Times New Roman" w:eastAsia="Times New Roman"/>
          <w:sz w:val="7"/>
          <w:szCs w:val="7"/>
          <w:color w:val="838385"/>
          <w:spacing w:val="7"/>
          <w:w w:val="62"/>
          <w:b/>
          <w:bCs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38385"/>
          <w:spacing w:val="0"/>
          <w:w w:val="115"/>
        </w:rPr>
        <w:t>..,</w:t>
      </w:r>
      <w:r>
        <w:rPr>
          <w:rFonts w:ascii="Times New Roman" w:hAnsi="Times New Roman" w:cs="Times New Roman" w:eastAsia="Times New Roman"/>
          <w:sz w:val="7"/>
          <w:szCs w:val="7"/>
          <w:color w:val="838385"/>
          <w:spacing w:val="-1"/>
          <w:w w:val="115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B8BAB8"/>
          <w:spacing w:val="0"/>
          <w:w w:val="348"/>
        </w:rPr>
        <w:t>•.</w:t>
      </w:r>
      <w:r>
        <w:rPr>
          <w:rFonts w:ascii="Times New Roman" w:hAnsi="Times New Roman" w:cs="Times New Roman" w:eastAsia="Times New Roman"/>
          <w:sz w:val="7"/>
          <w:szCs w:val="7"/>
          <w:color w:val="B8BAB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7"/>
          <w:szCs w:val="7"/>
          <w:color w:val="9EA1A3"/>
          <w:spacing w:val="0"/>
          <w:w w:val="229"/>
        </w:rPr>
        <w:t>,.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spacing w:before="0" w:after="0" w:line="380" w:lineRule="exact"/>
        <w:ind w:right="-20"/>
        <w:jc w:val="left"/>
        <w:tabs>
          <w:tab w:pos="26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0.106873pt;margin-top:11.179403pt;width:2.354500pt;height:8.5pt;mso-position-horizontal-relative:page;mso-position-vertical-relative:paragraph;z-index:-16579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565656"/>
                      <w:spacing w:val="0"/>
                      <w:w w:val="49"/>
                    </w:rPr>
                    <w:t>..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B8BAB8"/>
          <w:spacing w:val="-32"/>
          <w:w w:val="102"/>
          <w:position w:val="1"/>
        </w:rPr>
        <w:t>.</w:t>
      </w:r>
      <w:r>
        <w:rPr>
          <w:rFonts w:ascii="Arial" w:hAnsi="Arial" w:cs="Arial" w:eastAsia="Arial"/>
          <w:sz w:val="11"/>
          <w:szCs w:val="11"/>
          <w:color w:val="B8BAB8"/>
          <w:spacing w:val="0"/>
          <w:w w:val="68"/>
          <w:position w:val="1"/>
        </w:rPr>
        <w:t>•</w:t>
      </w:r>
      <w:r>
        <w:rPr>
          <w:rFonts w:ascii="Arial" w:hAnsi="Arial" w:cs="Arial" w:eastAsia="Arial"/>
          <w:sz w:val="11"/>
          <w:szCs w:val="11"/>
          <w:color w:val="B8BAB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1"/>
          <w:szCs w:val="11"/>
          <w:color w:val="B8BAB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1"/>
          <w:szCs w:val="11"/>
          <w:color w:val="B8BAB8"/>
          <w:spacing w:val="0"/>
          <w:w w:val="135"/>
          <w:position w:val="3"/>
        </w:rPr>
        <w:t>\</w:t>
      </w:r>
      <w:r>
        <w:rPr>
          <w:rFonts w:ascii="Times New Roman" w:hAnsi="Times New Roman" w:cs="Times New Roman" w:eastAsia="Times New Roman"/>
          <w:sz w:val="11"/>
          <w:szCs w:val="11"/>
          <w:color w:val="B8BAB8"/>
          <w:spacing w:val="0"/>
          <w:w w:val="135"/>
          <w:position w:val="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8BAB8"/>
          <w:spacing w:val="28"/>
          <w:w w:val="135"/>
          <w:position w:val="3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EA1A3"/>
          <w:spacing w:val="0"/>
          <w:w w:val="101"/>
          <w:position w:val="3"/>
        </w:rPr>
        <w:t>\</w:t>
      </w:r>
      <w:r>
        <w:rPr>
          <w:rFonts w:ascii="Times New Roman" w:hAnsi="Times New Roman" w:cs="Times New Roman" w:eastAsia="Times New Roman"/>
          <w:sz w:val="9"/>
          <w:szCs w:val="9"/>
          <w:color w:val="9EA1A3"/>
          <w:spacing w:val="-7"/>
          <w:w w:val="102"/>
          <w:position w:val="3"/>
        </w:rPr>
        <w:t>,</w:t>
      </w:r>
      <w:r>
        <w:rPr>
          <w:rFonts w:ascii="Times New Roman" w:hAnsi="Times New Roman" w:cs="Times New Roman" w:eastAsia="Times New Roman"/>
          <w:sz w:val="29"/>
          <w:szCs w:val="29"/>
          <w:color w:val="9EA1A3"/>
          <w:spacing w:val="-22"/>
          <w:w w:val="133"/>
          <w:position w:val="-6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B8BAB8"/>
          <w:spacing w:val="0"/>
          <w:w w:val="86"/>
          <w:position w:val="-6"/>
        </w:rPr>
        <w:t>-</w:t>
      </w:r>
      <w:r>
        <w:rPr>
          <w:rFonts w:ascii="Times New Roman" w:hAnsi="Times New Roman" w:cs="Times New Roman" w:eastAsia="Times New Roman"/>
          <w:sz w:val="29"/>
          <w:szCs w:val="29"/>
          <w:color w:val="B8BAB8"/>
          <w:spacing w:val="-3"/>
          <w:w w:val="100"/>
          <w:position w:val="-6"/>
        </w:rPr>
        <w:t> </w:t>
      </w:r>
      <w:r>
        <w:rPr>
          <w:rFonts w:ascii="Arial" w:hAnsi="Arial" w:cs="Arial" w:eastAsia="Arial"/>
          <w:sz w:val="32"/>
          <w:szCs w:val="32"/>
          <w:color w:val="9EA1A3"/>
          <w:spacing w:val="-35"/>
          <w:w w:val="129"/>
          <w:position w:val="3"/>
        </w:rPr>
        <w:t>.</w:t>
      </w:r>
      <w:r>
        <w:rPr>
          <w:rFonts w:ascii="Arial" w:hAnsi="Arial" w:cs="Arial" w:eastAsia="Arial"/>
          <w:sz w:val="19"/>
          <w:szCs w:val="19"/>
          <w:color w:val="B8BAB8"/>
          <w:spacing w:val="-9"/>
          <w:w w:val="160"/>
          <w:position w:val="12"/>
        </w:rPr>
        <w:t>,</w:t>
      </w:r>
      <w:r>
        <w:rPr>
          <w:rFonts w:ascii="Arial" w:hAnsi="Arial" w:cs="Arial" w:eastAsia="Arial"/>
          <w:sz w:val="19"/>
          <w:szCs w:val="19"/>
          <w:color w:val="838385"/>
          <w:spacing w:val="0"/>
          <w:w w:val="200"/>
          <w:position w:val="12"/>
        </w:rPr>
        <w:t>/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60" w:right="120"/>
          <w:cols w:num="2" w:equalWidth="0">
            <w:col w:w="8945" w:space="264"/>
            <w:col w:w="2031"/>
          </w:cols>
        </w:sectPr>
      </w:pPr>
      <w:rPr/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128" w:lineRule="exact"/>
        <w:ind w:left="258"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63638"/>
          <w:spacing w:val="0"/>
          <w:w w:val="100"/>
          <w:position w:val="-5"/>
        </w:rPr>
        <w:t>.:.: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2" w:after="0" w:line="244" w:lineRule="exact"/>
        <w:ind w:right="-85"/>
        <w:jc w:val="left"/>
        <w:tabs>
          <w:tab w:pos="160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0"/>
          <w:szCs w:val="30"/>
          <w:color w:val="565656"/>
          <w:spacing w:val="0"/>
          <w:w w:val="302"/>
          <w:position w:val="-8"/>
        </w:rPr>
        <w:t>Ai.ı</w:t>
      </w:r>
      <w:r>
        <w:rPr>
          <w:rFonts w:ascii="Times New Roman" w:hAnsi="Times New Roman" w:cs="Times New Roman" w:eastAsia="Times New Roman"/>
          <w:sz w:val="30"/>
          <w:szCs w:val="30"/>
          <w:color w:val="565656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565656"/>
          <w:spacing w:val="0"/>
          <w:w w:val="302"/>
          <w:position w:val="-8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right="-20"/>
        <w:jc w:val="left"/>
        <w:tabs>
          <w:tab w:pos="384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5"/>
          <w:szCs w:val="55"/>
          <w:color w:val="565656"/>
          <w:spacing w:val="0"/>
          <w:w w:val="120"/>
          <w:position w:val="-25"/>
        </w:rPr>
        <w:t>,{1-:</w:t>
      </w:r>
      <w:r>
        <w:rPr>
          <w:rFonts w:ascii="Times New Roman" w:hAnsi="Times New Roman" w:cs="Times New Roman" w:eastAsia="Times New Roman"/>
          <w:sz w:val="55"/>
          <w:szCs w:val="55"/>
          <w:color w:val="565656"/>
          <w:spacing w:val="0"/>
          <w:w w:val="100"/>
          <w:position w:val="-25"/>
        </w:rPr>
        <w:tab/>
      </w:r>
      <w:r>
        <w:rPr>
          <w:rFonts w:ascii="Times New Roman" w:hAnsi="Times New Roman" w:cs="Times New Roman" w:eastAsia="Times New Roman"/>
          <w:sz w:val="55"/>
          <w:szCs w:val="55"/>
          <w:color w:val="565656"/>
          <w:spacing w:val="0"/>
          <w:w w:val="100"/>
          <w:position w:val="-25"/>
        </w:rPr>
      </w:r>
      <w:r>
        <w:rPr>
          <w:rFonts w:ascii="Times New Roman" w:hAnsi="Times New Roman" w:cs="Times New Roman" w:eastAsia="Times New Roman"/>
          <w:sz w:val="9"/>
          <w:szCs w:val="9"/>
          <w:color w:val="B8BAB8"/>
          <w:spacing w:val="4"/>
          <w:w w:val="92"/>
          <w:b/>
          <w:bCs/>
          <w:position w:val="11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B8BAB8"/>
          <w:spacing w:val="0"/>
          <w:w w:val="121"/>
          <w:b/>
          <w:bCs/>
          <w:position w:val="11"/>
        </w:rPr>
        <w:t>,</w:t>
      </w:r>
      <w:r>
        <w:rPr>
          <w:rFonts w:ascii="Times New Roman" w:hAnsi="Times New Roman" w:cs="Times New Roman" w:eastAsia="Times New Roman"/>
          <w:sz w:val="9"/>
          <w:szCs w:val="9"/>
          <w:color w:val="B8BAB8"/>
          <w:spacing w:val="5"/>
          <w:w w:val="121"/>
          <w:b/>
          <w:bCs/>
          <w:position w:val="11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9EA1A3"/>
          <w:spacing w:val="-9"/>
          <w:w w:val="167"/>
          <w:b/>
          <w:bCs/>
          <w:position w:val="11"/>
        </w:rPr>
        <w:t>,</w:t>
      </w:r>
      <w:r>
        <w:rPr>
          <w:rFonts w:ascii="Times New Roman" w:hAnsi="Times New Roman" w:cs="Times New Roman" w:eastAsia="Times New Roman"/>
          <w:sz w:val="9"/>
          <w:szCs w:val="9"/>
          <w:color w:val="B8BAB8"/>
          <w:spacing w:val="0"/>
          <w:w w:val="57"/>
          <w:b/>
          <w:bCs/>
          <w:position w:val="11"/>
        </w:rPr>
        <w:t>;o</w:t>
      </w:r>
      <w:r>
        <w:rPr>
          <w:rFonts w:ascii="Times New Roman" w:hAnsi="Times New Roman" w:cs="Times New Roman" w:eastAsia="Times New Roman"/>
          <w:sz w:val="9"/>
          <w:szCs w:val="9"/>
          <w:color w:val="B8BAB8"/>
          <w:spacing w:val="2"/>
          <w:w w:val="100"/>
          <w:b/>
          <w:bCs/>
          <w:position w:val="1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EA1A3"/>
          <w:spacing w:val="0"/>
          <w:w w:val="118"/>
          <w:b/>
          <w:bCs/>
          <w:position w:val="11"/>
        </w:rPr>
        <w:t>.J.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60" w:right="120"/>
          <w:cols w:num="3" w:equalWidth="0">
            <w:col w:w="410" w:space="2218"/>
            <w:col w:w="2063" w:space="752"/>
            <w:col w:w="5797"/>
          </w:cols>
        </w:sectPr>
      </w:pPr>
      <w:rPr/>
    </w:p>
    <w:p>
      <w:pPr>
        <w:spacing w:before="0" w:after="0" w:line="198" w:lineRule="exact"/>
        <w:ind w:left="263" w:right="-75"/>
        <w:jc w:val="left"/>
        <w:tabs>
          <w:tab w:pos="2620" w:val="left"/>
          <w:tab w:pos="436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32.001244pt;margin-top:35.184021pt;width:551.992558pt;height:741.894512pt;mso-position-horizontal-relative:page;mso-position-vertical-relative:page;z-index:-16581" coordorigin="640,704" coordsize="11040,14838">
            <v:group style="position:absolute;left:702;top:739;width:8600;height:2" coordorigin="702,739" coordsize="8600,2">
              <v:shape style="position:absolute;left:702;top:739;width:8600;height:2" coordorigin="702,739" coordsize="8600,0" path="m702,739l9302,739e" filled="f" stroked="t" strokeweight=".693168pt" strokecolor="#606060">
                <v:path arrowok="t"/>
              </v:shape>
            </v:group>
            <v:group style="position:absolute;left:647;top:711;width:2;height:5280" coordorigin="647,711" coordsize="2,5280">
              <v:shape style="position:absolute;left:647;top:711;width:2;height:5280" coordorigin="647,711" coordsize="0,5280" path="m647,5991l647,711e" filled="f" stroked="t" strokeweight=".693168pt" strokecolor="#000000">
                <v:path arrowok="t"/>
              </v:shape>
            </v:group>
            <v:group style="position:absolute;left:2687;top:734;width:2;height:711" coordorigin="2687,734" coordsize="2,711">
              <v:shape style="position:absolute;left:2687;top:734;width:2;height:711" coordorigin="2687,734" coordsize="0,711" path="m2687,1445l2687,734e" filled="f" stroked="t" strokeweight=".693168pt" strokecolor="#4F4F4F">
                <v:path arrowok="t"/>
              </v:shape>
            </v:group>
            <v:group style="position:absolute;left:9288;top:739;width:2;height:1487" coordorigin="9288,739" coordsize="2,1487">
              <v:shape style="position:absolute;left:9288;top:739;width:2;height:1487" coordorigin="9288,739" coordsize="0,1487" path="m9288,2226l9288,739e" filled="f" stroked="t" strokeweight=".693168pt" strokecolor="#5B5B5B">
                <v:path arrowok="t"/>
              </v:shape>
            </v:group>
            <v:group style="position:absolute;left:9233;top:744;width:152;height:2" coordorigin="9233,744" coordsize="152,2">
              <v:shape style="position:absolute;left:9233;top:744;width:152;height:2" coordorigin="9233,744" coordsize="152,0" path="m9233,744l9385,744e" filled="f" stroked="t" strokeweight=".462112pt" strokecolor="#3F3F3F">
                <v:path arrowok="t"/>
              </v:shape>
            </v:group>
            <v:group style="position:absolute;left:9330;top:741;width:2315;height:2" coordorigin="9330,741" coordsize="2315,2">
              <v:shape style="position:absolute;left:9330;top:741;width:2315;height:2" coordorigin="9330,741" coordsize="2315,0" path="m9330,741l11645,741e" filled="f" stroked="t" strokeweight=".693168pt" strokecolor="#6B6B6B">
                <v:path arrowok="t"/>
              </v:shape>
            </v:group>
            <v:group style="position:absolute;left:11641;top:729;width:2;height:1497" coordorigin="11641,729" coordsize="2,1497">
              <v:shape style="position:absolute;left:11641;top:729;width:2;height:1497" coordorigin="11641,729" coordsize="0,1497" path="m11641,2226l11641,729e" filled="f" stroked="t" strokeweight=".462112pt" strokecolor="#5B5B5B">
                <v:path arrowok="t"/>
              </v:shape>
            </v:group>
            <v:group style="position:absolute;left:2653;top:1417;width:2;height:132" coordorigin="2653,1417" coordsize="2,132">
              <v:shape style="position:absolute;left:2653;top:1417;width:2;height:132" coordorigin="2653,1417" coordsize="0,132" path="m2653,1548l2653,1417e" filled="f" stroked="t" strokeweight=".693168pt" strokecolor="#000000">
                <v:path arrowok="t"/>
              </v:shape>
            </v:group>
            <v:group style="position:absolute;left:2687;top:1520;width:2;height:701" coordorigin="2687,1520" coordsize="2,701">
              <v:shape style="position:absolute;left:2687;top:1520;width:2;height:701" coordorigin="2687,1520" coordsize="0,701" path="m2687,2221l2687,1520e" filled="f" stroked="t" strokeweight=".693168pt" strokecolor="#4B4B4B">
                <v:path arrowok="t"/>
              </v:shape>
            </v:group>
            <v:group style="position:absolute;left:11641;top:2155;width:2;height:1944" coordorigin="11641,2155" coordsize="2,1944">
              <v:shape style="position:absolute;left:11641;top:2155;width:2;height:1944" coordorigin="11641,2155" coordsize="0,1944" path="m11641,4099l11641,2155e" filled="f" stroked="t" strokeweight=".693168pt" strokecolor="#646464">
                <v:path arrowok="t"/>
              </v:shape>
            </v:group>
            <v:group style="position:absolute;left:4138;top:3351;width:2;height:748" coordorigin="4138,3351" coordsize="2,748">
              <v:shape style="position:absolute;left:4138;top:3351;width:2;height:748" coordorigin="4138,3351" coordsize="0,748" path="m4138,4099l4138,3351e" filled="f" stroked="t" strokeweight=".462112pt" strokecolor="#4F4F4F">
                <v:path arrowok="t"/>
              </v:shape>
            </v:group>
            <v:group style="position:absolute;left:4136;top:3779;width:1816;height:2" coordorigin="4136,3779" coordsize="1816,2">
              <v:shape style="position:absolute;left:4136;top:3779;width:1816;height:2" coordorigin="4136,3779" coordsize="1816,0" path="m4136,3779l5952,3779e" filled="f" stroked="t" strokeweight=".462112pt" strokecolor="#575757">
                <v:path arrowok="t"/>
              </v:shape>
            </v:group>
            <v:group style="position:absolute;left:684;top:4085;width:3586;height:2" coordorigin="684,4085" coordsize="3586,2">
              <v:shape style="position:absolute;left:684;top:4085;width:3586;height:2" coordorigin="684,4085" coordsize="3586,0" path="m684,4085l4270,4085e" filled="f" stroked="t" strokeweight=".693168pt" strokecolor="#5B5B5B">
                <v:path arrowok="t"/>
              </v:shape>
            </v:group>
            <v:group style="position:absolute;left:4214;top:4085;width:1816;height:2" coordorigin="4214,4085" coordsize="1816,2">
              <v:shape style="position:absolute;left:4214;top:4085;width:1816;height:2" coordorigin="4214,4085" coordsize="1816,0" path="m4214,4085l6031,4085e" filled="f" stroked="t" strokeweight="1.155280pt" strokecolor="#3B3B3B">
                <v:path arrowok="t"/>
              </v:shape>
            </v:group>
            <v:group style="position:absolute;left:7163;top:3351;width:2;height:744" coordorigin="7163,3351" coordsize="2,744">
              <v:shape style="position:absolute;left:7163;top:3351;width:2;height:744" coordorigin="7163,3351" coordsize="0,744" path="m7163,4094l7163,3351e" filled="f" stroked="t" strokeweight=".693168pt" strokecolor="#575757">
                <v:path arrowok="t"/>
              </v:shape>
            </v:group>
            <v:group style="position:absolute;left:5897;top:4085;width:5753;height:2" coordorigin="5897,4085" coordsize="5753,2">
              <v:shape style="position:absolute;left:5897;top:4085;width:5753;height:2" coordorigin="5897,4085" coordsize="5753,0" path="m5897,4085l11650,4085e" filled="f" stroked="t" strokeweight=".693168pt" strokecolor="#606060">
                <v:path arrowok="t"/>
              </v:shape>
            </v:group>
            <v:group style="position:absolute;left:6922;top:4087;width:434;height:2" coordorigin="6922,4087" coordsize="434,2">
              <v:shape style="position:absolute;left:6922;top:4087;width:434;height:2" coordorigin="6922,4087" coordsize="434,0" path="m6922,4087l7357,4087e" filled="f" stroked="t" strokeweight=".693168pt" strokecolor="#575757">
                <v:path arrowok="t"/>
              </v:shape>
            </v:group>
            <v:group style="position:absolute;left:9995;top:4087;width:545;height:2" coordorigin="9995,4087" coordsize="545,2">
              <v:shape style="position:absolute;left:9995;top:4087;width:545;height:2" coordorigin="9995,4087" coordsize="545,0" path="m9995,4087l10541,4087e" filled="f" stroked="t" strokeweight=".693168pt" strokecolor="#646464">
                <v:path arrowok="t"/>
              </v:shape>
            </v:group>
            <v:group style="position:absolute;left:689;top:4360;width:10961;height:2" coordorigin="689,4360" coordsize="10961,2">
              <v:shape style="position:absolute;left:689;top:4360;width:10961;height:2" coordorigin="689,4360" coordsize="10961,0" path="m689,4360l11650,4360e" filled="f" stroked="t" strokeweight=".693168pt" strokecolor="#606060">
                <v:path arrowok="t"/>
              </v:shape>
            </v:group>
            <v:group style="position:absolute;left:9205;top:4362;width:222;height:2" coordorigin="9205,4362" coordsize="222,2">
              <v:shape style="position:absolute;left:9205;top:4362;width:222;height:2" coordorigin="9205,4362" coordsize="222,0" path="m9205,4362l9427,4362e" filled="f" stroked="t" strokeweight=".924224pt" strokecolor="#747474">
                <v:path arrowok="t"/>
              </v:shape>
            </v:group>
            <v:group style="position:absolute;left:2680;top:4603;width:6613;height:2" coordorigin="2680,4603" coordsize="6613,2">
              <v:shape style="position:absolute;left:2680;top:4603;width:6613;height:2" coordorigin="2680,4603" coordsize="6613,0" path="m2680,4603l9293,4603e" filled="f" stroked="t" strokeweight=".693168pt" strokecolor="#5B5B5B">
                <v:path arrowok="t"/>
              </v:shape>
            </v:group>
            <v:group style="position:absolute;left:9238;top:4603;width:148;height:2" coordorigin="9238,4603" coordsize="148,2">
              <v:shape style="position:absolute;left:9238;top:4603;width:148;height:2" coordorigin="9238,4603" coordsize="148,0" path="m9238,4603l9385,4603e" filled="f" stroked="t" strokeweight=".462112pt" strokecolor="#4B4B4B">
                <v:path arrowok="t"/>
              </v:shape>
            </v:group>
            <v:group style="position:absolute;left:9330;top:4603;width:541;height:2" coordorigin="9330,4603" coordsize="541,2">
              <v:shape style="position:absolute;left:9330;top:4603;width:541;height:2" coordorigin="9330,4603" coordsize="541,0" path="m9330,4603l9871,4603e" filled="f" stroked="t" strokeweight=".693168pt" strokecolor="#646464">
                <v:path arrowok="t"/>
              </v:shape>
            </v:group>
            <v:group style="position:absolute;left:9815;top:4603;width:236;height:2" coordorigin="9815,4603" coordsize="236,2">
              <v:shape style="position:absolute;left:9815;top:4603;width:236;height:2" coordorigin="9815,4603" coordsize="236,0" path="m9815,4603l10051,4603e" filled="f" stroked="t" strokeweight=".462112pt" strokecolor="#5B5B5B">
                <v:path arrowok="t"/>
              </v:shape>
            </v:group>
            <v:group style="position:absolute;left:9995;top:4603;width:1654;height:2" coordorigin="9995,4603" coordsize="1654,2">
              <v:shape style="position:absolute;left:9995;top:4603;width:1654;height:2" coordorigin="9995,4603" coordsize="1654,0" path="m9995,4603l11650,4603e" filled="f" stroked="t" strokeweight=".693168pt" strokecolor="#6B6B6B">
                <v:path arrowok="t"/>
              </v:shape>
            </v:group>
            <v:group style="position:absolute;left:11641;top:4353;width:2;height:6174" coordorigin="11641,4353" coordsize="2,6174">
              <v:shape style="position:absolute;left:11641;top:4353;width:2;height:6174" coordorigin="11641,4353" coordsize="0,6174" path="m11641,10527l11641,4353e" filled="f" stroked="t" strokeweight=".693168pt" strokecolor="#676767">
                <v:path arrowok="t"/>
              </v:shape>
            </v:group>
            <v:group style="position:absolute;left:5166;top:4598;width:2;height:2071" coordorigin="5166,4598" coordsize="2,2071">
              <v:shape style="position:absolute;left:5166;top:4598;width:2;height:2071" coordorigin="5166,4598" coordsize="0,2071" path="m5166,6668l5166,4598e" filled="f" stroked="t" strokeweight=".693168pt" strokecolor="#545454">
                <v:path arrowok="t"/>
              </v:shape>
            </v:group>
            <v:group style="position:absolute;left:5134;top:4979;width:1816;height:2" coordorigin="5134,4979" coordsize="1816,2">
              <v:shape style="position:absolute;left:5134;top:4979;width:1816;height:2" coordorigin="5134,4979" coordsize="1816,0" path="m5134,4979l6950,4979e" filled="f" stroked="t" strokeweight=".231056pt" strokecolor="#5B5B5B">
                <v:path arrowok="t"/>
              </v:shape>
            </v:group>
            <v:group style="position:absolute;left:6950;top:4979;width:1026;height:2" coordorigin="6950,4979" coordsize="1026,2">
              <v:shape style="position:absolute;left:6950;top:4979;width:1026;height:2" coordorigin="6950,4979" coordsize="1026,0" path="m6950,4979l7976,4979e" filled="f" stroked="t" strokeweight=".231056pt" strokecolor="#000000">
                <v:path arrowok="t"/>
              </v:shape>
            </v:group>
            <v:group style="position:absolute;left:7990;top:4598;width:2;height:414" coordorigin="7990,4598" coordsize="2,414">
              <v:shape style="position:absolute;left:7990;top:4598;width:2;height:414" coordorigin="7990,4598" coordsize="0,414" path="m7990,5012l7990,4598e" filled="f" stroked="t" strokeweight=".693168pt" strokecolor="#6B6B6B">
                <v:path arrowok="t"/>
              </v:shape>
            </v:group>
            <v:group style="position:absolute;left:7962;top:4979;width:508;height:2" coordorigin="7962,4979" coordsize="508,2">
              <v:shape style="position:absolute;left:7962;top:4979;width:508;height:2" coordorigin="7962,4979" coordsize="508,0" path="m7962,4979l8471,4979e" filled="f" stroked="t" strokeweight=".231056pt" strokecolor="#606060">
                <v:path arrowok="t"/>
              </v:shape>
            </v:group>
            <v:group style="position:absolute;left:8471;top:4979;width:2722;height:2" coordorigin="8471,4979" coordsize="2722,2">
              <v:shape style="position:absolute;left:8471;top:4979;width:2722;height:2" coordorigin="8471,4979" coordsize="2722,0" path="m8471,4979l11192,4979e" filled="f" stroked="t" strokeweight=".231056pt" strokecolor="#000000">
                <v:path arrowok="t"/>
              </v:shape>
            </v:group>
            <v:group style="position:absolute;left:11192;top:4979;width:485;height:2" coordorigin="11192,4979" coordsize="485,2">
              <v:shape style="position:absolute;left:11192;top:4979;width:485;height:2" coordorigin="11192,4979" coordsize="485,0" path="m11192,4979l11678,4979e" filled="f" stroked="t" strokeweight=".231056pt" strokecolor="#5B5B5B">
                <v:path arrowok="t"/>
              </v:shape>
            </v:group>
            <v:group style="position:absolute;left:2683;top:4075;width:2;height:2970" coordorigin="2683,4075" coordsize="2,2970">
              <v:shape style="position:absolute;left:2683;top:4075;width:2;height:2970" coordorigin="2683,4075" coordsize="0,2970" path="m2683,7045l2683,4075e" filled="f" stroked="t" strokeweight=".693168pt" strokecolor="#4B4B4B">
                <v:path arrowok="t"/>
              </v:shape>
            </v:group>
            <v:group style="position:absolute;left:5157;top:5320;width:6063;height:2" coordorigin="5157,5320" coordsize="6063,2">
              <v:shape style="position:absolute;left:5157;top:5320;width:6063;height:2" coordorigin="5157,5320" coordsize="6063,0" path="m5157,5320l11220,5320e" filled="f" stroked="t" strokeweight=".693168pt" strokecolor="#606060">
                <v:path arrowok="t"/>
              </v:shape>
            </v:group>
            <v:group style="position:absolute;left:11165;top:5318;width:485;height:2" coordorigin="11165,5318" coordsize="485,2">
              <v:shape style="position:absolute;left:11165;top:5318;width:485;height:2" coordorigin="11165,5318" coordsize="485,0" path="m11165,5318l11650,5318e" filled="f" stroked="t" strokeweight=".693168pt" strokecolor="#747474">
                <v:path arrowok="t"/>
              </v:shape>
            </v:group>
            <v:group style="position:absolute;left:5157;top:5558;width:6488;height:2" coordorigin="5157,5558" coordsize="6488,2">
              <v:shape style="position:absolute;left:5157;top:5558;width:6488;height:2" coordorigin="5157,5558" coordsize="6488,0" path="m5157,5558l11645,5558e" filled="f" stroked="t" strokeweight=".693168pt" strokecolor="#606060">
                <v:path arrowok="t"/>
              </v:shape>
            </v:group>
            <v:group style="position:absolute;left:2676;top:5772;width:2648;height:2" coordorigin="2676,5772" coordsize="2648,2">
              <v:shape style="position:absolute;left:2676;top:5772;width:2648;height:2" coordorigin="2676,5772" coordsize="2648,0" path="m2676,5772l5324,5772e" filled="f" stroked="t" strokeweight=".693168pt" strokecolor="#5B5B5B">
                <v:path arrowok="t"/>
              </v:shape>
            </v:group>
            <v:group style="position:absolute;left:5106;top:5774;width:2454;height:2" coordorigin="5106,5774" coordsize="2454,2">
              <v:shape style="position:absolute;left:5106;top:5774;width:2454;height:2" coordorigin="5106,5774" coordsize="2454,0" path="m5106,5774l7560,5774e" filled="f" stroked="t" strokeweight=".462112pt" strokecolor="#575757">
                <v:path arrowok="t"/>
              </v:shape>
            </v:group>
            <v:group style="position:absolute;left:7505;top:5774;width:4141;height:2" coordorigin="7505,5774" coordsize="4141,2">
              <v:shape style="position:absolute;left:7505;top:5774;width:4141;height:2" coordorigin="7505,5774" coordsize="4141,0" path="m7505,5774l11645,5774e" filled="f" stroked="t" strokeweight=".693168pt" strokecolor="#646464">
                <v:path arrowok="t"/>
              </v:shape>
            </v:group>
            <v:group style="position:absolute;left:679;top:6000;width:10971;height:2" coordorigin="679,6000" coordsize="10971,2">
              <v:shape style="position:absolute;left:679;top:6000;width:10971;height:2" coordorigin="679,6000" coordsize="10971,0" path="m679,6000l11650,6000e" filled="f" stroked="t" strokeweight=".693168pt" strokecolor="#606060">
                <v:path arrowok="t"/>
              </v:shape>
            </v:group>
            <v:group style="position:absolute;left:7990;top:5991;width:2;height:678" coordorigin="7990,5991" coordsize="2,678">
              <v:shape style="position:absolute;left:7990;top:5991;width:2;height:678" coordorigin="7990,5991" coordsize="0,678" path="m7990,6668l7990,5991e" filled="f" stroked="t" strokeweight=".693168pt" strokecolor="#676767">
                <v:path arrowok="t"/>
              </v:shape>
            </v:group>
            <v:group style="position:absolute;left:2676;top:6424;width:8974;height:2" coordorigin="2676,6424" coordsize="8974,2">
              <v:shape style="position:absolute;left:2676;top:6424;width:8974;height:2" coordorigin="2676,6424" coordsize="8974,0" path="m2676,6424l11650,6424e" filled="f" stroked="t" strokeweight=".693168pt" strokecolor="#646464">
                <v:path arrowok="t"/>
              </v:shape>
            </v:group>
            <v:group style="position:absolute;left:2676;top:6661;width:8974;height:2" coordorigin="2676,6661" coordsize="8974,2">
              <v:shape style="position:absolute;left:2676;top:6661;width:8974;height:2" coordorigin="2676,6661" coordsize="8974,0" path="m2676,6661l11650,6661e" filled="f" stroked="t" strokeweight=".693168pt" strokecolor="#646464">
                <v:path arrowok="t"/>
              </v:shape>
            </v:group>
            <v:group style="position:absolute;left:9238;top:6664;width:148;height:2" coordorigin="9238,6664" coordsize="148,2">
              <v:shape style="position:absolute;left:9238;top:6664;width:148;height:2" coordorigin="9238,6664" coordsize="148,0" path="m9238,6664l9385,6664e" filled="f" stroked="t" strokeweight=".462112pt" strokecolor="#484848">
                <v:path arrowok="t"/>
              </v:shape>
            </v:group>
            <v:group style="position:absolute;left:684;top:6876;width:8609;height:2" coordorigin="684,6876" coordsize="8609,2">
              <v:shape style="position:absolute;left:684;top:6876;width:8609;height:2" coordorigin="684,6876" coordsize="8609,0" path="m684,6876l9293,6876e" filled="f" stroked="t" strokeweight=".693168pt" strokecolor="#5B5B5B">
                <v:path arrowok="t"/>
              </v:shape>
            </v:group>
            <v:group style="position:absolute;left:647;top:6400;width:2;height:240" coordorigin="647,6400" coordsize="2,240">
              <v:shape style="position:absolute;left:647;top:6400;width:2;height:240" coordorigin="647,6400" coordsize="0,240" path="m647,6640l647,6400e" filled="f" stroked="t" strokeweight=".693168pt" strokecolor="#000000">
                <v:path arrowok="t"/>
              </v:shape>
            </v:group>
            <v:group style="position:absolute;left:682;top:3351;width:2;height:4207" coordorigin="682,3351" coordsize="2,4207">
              <v:shape style="position:absolute;left:682;top:3351;width:2;height:4207" coordorigin="682,3351" coordsize="0,4207" path="m682,7558l682,3351e" filled="f" stroked="t" strokeweight=".693168pt" strokecolor="#606060">
                <v:path arrowok="t"/>
              </v:shape>
            </v:group>
            <v:group style="position:absolute;left:9238;top:6880;width:148;height:2" coordorigin="9238,6880" coordsize="148,2">
              <v:shape style="position:absolute;left:9238;top:6880;width:148;height:2" coordorigin="9238,6880" coordsize="148,0" path="m9238,6880l9385,6880e" filled="f" stroked="t" strokeweight=".462112pt" strokecolor="#4F4F4F">
                <v:path arrowok="t"/>
              </v:shape>
            </v:group>
            <v:group style="position:absolute;left:9330;top:6878;width:2315;height:2" coordorigin="9330,6878" coordsize="2315,2">
              <v:shape style="position:absolute;left:9330;top:6878;width:2315;height:2" coordorigin="9330,6878" coordsize="2315,0" path="m9330,6878l11645,6878e" filled="f" stroked="t" strokeweight=".693168pt" strokecolor="#6B6B6B">
                <v:path arrowok="t"/>
              </v:shape>
            </v:group>
            <v:group style="position:absolute;left:679;top:7316;width:8614;height:2" coordorigin="679,7316" coordsize="8614,2">
              <v:shape style="position:absolute;left:679;top:7316;width:8614;height:2" coordorigin="679,7316" coordsize="8614,0" path="m679,7316l9293,7316e" filled="f" stroked="t" strokeweight=".693168pt" strokecolor="#606060">
                <v:path arrowok="t"/>
              </v:shape>
            </v:group>
            <v:group style="position:absolute;left:9238;top:7323;width:148;height:2" coordorigin="9238,7323" coordsize="148,2">
              <v:shape style="position:absolute;left:9238;top:7323;width:148;height:2" coordorigin="9238,7323" coordsize="148,0" path="m9238,7323l9385,7323e" filled="f" stroked="t" strokeweight=".462112pt" strokecolor="#606060">
                <v:path arrowok="t"/>
              </v:shape>
            </v:group>
            <v:group style="position:absolute;left:9330;top:7323;width:2315;height:2" coordorigin="9330,7323" coordsize="2315,2">
              <v:shape style="position:absolute;left:9330;top:7323;width:2315;height:2" coordorigin="9330,7323" coordsize="2315,0" path="m9330,7323l11645,7323e" filled="f" stroked="t" strokeweight=".693168pt" strokecolor="#6B6B6B">
                <v:path arrowok="t"/>
              </v:shape>
            </v:group>
            <v:group style="position:absolute;left:5164;top:7313;width:2;height:664" coordorigin="5164,7313" coordsize="2,664">
              <v:shape style="position:absolute;left:5164;top:7313;width:2;height:664" coordorigin="5164,7313" coordsize="0,664" path="m5164,7977l5164,7313e" filled="f" stroked="t" strokeweight=".693168pt" strokecolor="#575757">
                <v:path arrowok="t"/>
              </v:shape>
            </v:group>
            <v:group style="position:absolute;left:5153;top:7539;width:4141;height:2" coordorigin="5153,7539" coordsize="4141,2">
              <v:shape style="position:absolute;left:5153;top:7539;width:4141;height:2" coordorigin="5153,7539" coordsize="4141,0" path="m5153,7539l9293,7539e" filled="f" stroked="t" strokeweight=".693168pt" strokecolor="#606060">
                <v:path arrowok="t"/>
              </v:shape>
            </v:group>
            <v:group style="position:absolute;left:9238;top:7539;width:148;height:2" coordorigin="9238,7539" coordsize="148,2">
              <v:shape style="position:absolute;left:9238;top:7539;width:148;height:2" coordorigin="9238,7539" coordsize="148,0" path="m9238,7539l9385,7539e" filled="f" stroked="t" strokeweight=".462112pt" strokecolor="#4F4F4F">
                <v:path arrowok="t"/>
              </v:shape>
            </v:group>
            <v:group style="position:absolute;left:9330;top:7539;width:2315;height:2" coordorigin="9330,7539" coordsize="2315,2">
              <v:shape style="position:absolute;left:9330;top:7539;width:2315;height:2" coordorigin="9330,7539" coordsize="2315,0" path="m9330,7539l11645,7539e" filled="f" stroked="t" strokeweight=".693168pt" strokecolor="#6B6B6B">
                <v:path arrowok="t"/>
              </v:shape>
            </v:group>
            <v:group style="position:absolute;left:5157;top:7753;width:6488;height:2" coordorigin="5157,7753" coordsize="6488,2">
              <v:shape style="position:absolute;left:5157;top:7753;width:6488;height:2" coordorigin="5157,7753" coordsize="6488,0" path="m5157,7753l11645,7753e" filled="f" stroked="t" strokeweight=".693168pt" strokecolor="#646464">
                <v:path arrowok="t"/>
              </v:shape>
            </v:group>
            <v:group style="position:absolute;left:675;top:7965;width:10971;height:2" coordorigin="675,7965" coordsize="10971,2">
              <v:shape style="position:absolute;left:675;top:7965;width:10971;height:2" coordorigin="675,7965" coordsize="10971,0" path="m675,7965l11645,7965e" filled="f" stroked="t" strokeweight=".693168pt" strokecolor="#606060">
                <v:path arrowok="t"/>
              </v:shape>
            </v:group>
            <v:group style="position:absolute;left:2678;top:7558;width:2;height:518" coordorigin="2678,7558" coordsize="2,518">
              <v:shape style="position:absolute;left:2678;top:7558;width:2;height:518" coordorigin="2678,7558" coordsize="0,518" path="m2678,8076l2678,7558e" filled="f" stroked="t" strokeweight=".693168pt" strokecolor="#545454">
                <v:path arrowok="t"/>
              </v:shape>
            </v:group>
            <v:group style="position:absolute;left:5897;top:7965;width:407;height:2" coordorigin="5897,7965" coordsize="407,2">
              <v:shape style="position:absolute;left:5897;top:7965;width:407;height:2" coordorigin="5897,7965" coordsize="407,0" path="m5897,7965l6303,7965e" filled="f" stroked="t" strokeweight=".693168pt" strokecolor="#5B5B5B">
                <v:path arrowok="t"/>
              </v:shape>
            </v:group>
            <v:group style="position:absolute;left:670;top:8763;width:10573;height:2" coordorigin="670,8763" coordsize="10573,2">
              <v:shape style="position:absolute;left:670;top:8763;width:10573;height:2" coordorigin="670,8763" coordsize="10573,0" path="m670,8763l11243,8763e" filled="f" stroked="t" strokeweight=".693168pt" strokecolor="#606060">
                <v:path arrowok="t"/>
              </v:shape>
            </v:group>
            <v:group style="position:absolute;left:4080;top:8760;width:189;height:2" coordorigin="4080,8760" coordsize="189,2">
              <v:shape style="position:absolute;left:4080;top:8760;width:189;height:2" coordorigin="4080,8760" coordsize="189,0" path="m4080,8760l4270,8760e" filled="f" stroked="t" strokeweight=".462112pt" strokecolor="#4B4B4B">
                <v:path arrowok="t"/>
              </v:shape>
            </v:group>
            <v:group style="position:absolute;left:5712;top:8765;width:933;height:2" coordorigin="5712,8765" coordsize="933,2">
              <v:shape style="position:absolute;left:5712;top:8765;width:933;height:2" coordorigin="5712,8765" coordsize="933,0" path="m5712,8765l6645,8765e" filled="f" stroked="t" strokeweight=".693168pt" strokecolor="#646464">
                <v:path arrowok="t"/>
              </v:shape>
            </v:group>
            <v:group style="position:absolute;left:6784;top:8765;width:568;height:2" coordorigin="6784,8765" coordsize="568,2">
              <v:shape style="position:absolute;left:6784;top:8765;width:568;height:2" coordorigin="6784,8765" coordsize="568,0" path="m6784,8765l7352,8765e" filled="f" stroked="t" strokeweight=".693168pt" strokecolor="#676767">
                <v:path arrowok="t"/>
              </v:shape>
            </v:group>
            <v:group style="position:absolute;left:9238;top:8767;width:213;height:2" coordorigin="9238,8767" coordsize="213,2">
              <v:shape style="position:absolute;left:9238;top:8767;width:213;height:2" coordorigin="9238,8767" coordsize="213,0" path="m9238,8767l9450,8767e" filled="f" stroked="t" strokeweight=".924224pt" strokecolor="#747474">
                <v:path arrowok="t"/>
              </v:shape>
            </v:group>
            <v:group style="position:absolute;left:10485;top:8770;width:1160;height:2" coordorigin="10485,8770" coordsize="1160,2">
              <v:shape style="position:absolute;left:10485;top:8770;width:1160;height:2" coordorigin="10485,8770" coordsize="1160,0" path="m10485,8770l11645,8770e" filled="f" stroked="t" strokeweight=".462112pt" strokecolor="#6B6B6B">
                <v:path arrowok="t"/>
              </v:shape>
            </v:group>
            <v:group style="position:absolute;left:677;top:6452;width:2;height:4108" coordorigin="677,6452" coordsize="2,4108">
              <v:shape style="position:absolute;left:677;top:6452;width:2;height:4108" coordorigin="677,6452" coordsize="0,4108" path="m677,10560l677,6452e" filled="f" stroked="t" strokeweight=".693168pt" strokecolor="#4F4F4F">
                <v:path arrowok="t"/>
              </v:shape>
            </v:group>
            <v:group style="position:absolute;left:675;top:9633;width:2116;height:2" coordorigin="675,9633" coordsize="2116,2">
              <v:shape style="position:absolute;left:675;top:9633;width:2116;height:2" coordorigin="675,9633" coordsize="2116,0" path="m675,9633l2791,9633e" filled="f" stroked="t" strokeweight=".693168pt" strokecolor="#606060">
                <v:path arrowok="t"/>
              </v:shape>
            </v:group>
            <v:group style="position:absolute;left:2620;top:9643;width:9025;height:2" coordorigin="2620,9643" coordsize="9025,2">
              <v:shape style="position:absolute;left:2620;top:9643;width:9025;height:2" coordorigin="2620,9643" coordsize="9025,0" path="m2620,9643l11645,9643e" filled="f" stroked="t" strokeweight=".693168pt" strokecolor="#646464">
                <v:path arrowok="t"/>
              </v:shape>
            </v:group>
            <v:group style="position:absolute;left:675;top:9974;width:10966;height:2" coordorigin="675,9974" coordsize="10966,2">
              <v:shape style="position:absolute;left:675;top:9974;width:10966;height:2" coordorigin="675,9974" coordsize="10966,0" path="m675,9974l11641,9974e" filled="f" stroked="t" strokeweight=".693168pt" strokecolor="#646464">
                <v:path arrowok="t"/>
              </v:shape>
            </v:group>
            <v:group style="position:absolute;left:9238;top:9977;width:148;height:2" coordorigin="9238,9977" coordsize="148,2">
              <v:shape style="position:absolute;left:9238;top:9977;width:148;height:2" coordorigin="9238,9977" coordsize="148,0" path="m9238,9977l9385,9977e" filled="f" stroked="t" strokeweight=".462112pt" strokecolor="#4F4F4F">
                <v:path arrowok="t"/>
              </v:shape>
            </v:group>
            <v:group style="position:absolute;left:10462;top:9979;width:887;height:2" coordorigin="10462,9979" coordsize="887,2">
              <v:shape style="position:absolute;left:10462;top:9979;width:887;height:2" coordorigin="10462,9979" coordsize="887,0" path="m10462,9979l11349,9979e" filled="f" stroked="t" strokeweight=".462112pt" strokecolor="#707070">
                <v:path arrowok="t"/>
              </v:shape>
            </v:group>
            <v:group style="position:absolute;left:670;top:10205;width:8623;height:2" coordorigin="670,10205" coordsize="8623,2">
              <v:shape style="position:absolute;left:670;top:10205;width:8623;height:2" coordorigin="670,10205" coordsize="8623,0" path="m670,10205l9293,10205e" filled="f" stroked="t" strokeweight=".693168pt" strokecolor="#606060">
                <v:path arrowok="t"/>
              </v:shape>
            </v:group>
            <v:group style="position:absolute;left:9238;top:10212;width:148;height:2" coordorigin="9238,10212" coordsize="148,2">
              <v:shape style="position:absolute;left:9238;top:10212;width:148;height:2" coordorigin="9238,10212" coordsize="148,0" path="m9238,10212l9385,10212e" filled="f" stroked="t" strokeweight=".462112pt" strokecolor="#5B5B5B">
                <v:path arrowok="t"/>
              </v:shape>
            </v:group>
            <v:group style="position:absolute;left:9330;top:10212;width:2311;height:2" coordorigin="9330,10212" coordsize="2311,2">
              <v:shape style="position:absolute;left:9330;top:10212;width:2311;height:2" coordorigin="9330,10212" coordsize="2311,0" path="m9330,10212l11641,10212e" filled="f" stroked="t" strokeweight=".693168pt" strokecolor="#747474">
                <v:path arrowok="t"/>
              </v:shape>
            </v:group>
            <v:group style="position:absolute;left:11634;top:10156;width:2;height:151" coordorigin="11634,10156" coordsize="2,151">
              <v:shape style="position:absolute;left:11634;top:10156;width:2;height:151" coordorigin="11634,10156" coordsize="0,151" path="m11634,10306l11634,10156e" filled="f" stroked="t" strokeweight=".231056pt" strokecolor="#6B6B6B">
                <v:path arrowok="t"/>
              </v:shape>
            </v:group>
            <v:group style="position:absolute;left:933;top:10680;width:10476;height:2" coordorigin="933,10680" coordsize="10476,2">
              <v:shape style="position:absolute;left:933;top:10680;width:10476;height:2" coordorigin="933,10680" coordsize="10476,0" path="m933,10680l11410,10680e" filled="f" stroked="t" strokeweight=".693168pt" strokecolor="#646464">
                <v:path arrowok="t"/>
              </v:shape>
            </v:group>
            <v:group style="position:absolute;left:6285;top:10680;width:693;height:2" coordorigin="6285,10680" coordsize="693,2">
              <v:shape style="position:absolute;left:6285;top:10680;width:693;height:2" coordorigin="6285,10680" coordsize="693,0" path="m6285,10680l6978,10680e" filled="f" stroked="t" strokeweight=".693168pt" strokecolor="#5B5B5B">
                <v:path arrowok="t"/>
              </v:shape>
            </v:group>
            <v:group style="position:absolute;left:9238;top:10683;width:148;height:2" coordorigin="9238,10683" coordsize="148,2">
              <v:shape style="position:absolute;left:9238;top:10683;width:148;height:2" coordorigin="9238,10683" coordsize="148,0" path="m9238,10683l9385,10683e" filled="f" stroked="t" strokeweight=".462112pt" strokecolor="#545454">
                <v:path arrowok="t"/>
              </v:shape>
            </v:group>
            <v:group style="position:absolute;left:11109;top:10683;width:513;height:2" coordorigin="11109,10683" coordsize="513,2">
              <v:shape style="position:absolute;left:11109;top:10683;width:513;height:2" coordorigin="11109,10683" coordsize="513,0" path="m11109,10683l11622,10683e" filled="f" stroked="t" strokeweight=".693168pt" strokecolor="#747474">
                <v:path arrowok="t"/>
              </v:shape>
            </v:group>
            <v:group style="position:absolute;left:781;top:10894;width:10841;height:2" coordorigin="781,10894" coordsize="10841,2">
              <v:shape style="position:absolute;left:781;top:10894;width:10841;height:2" coordorigin="781,10894" coordsize="10841,0" path="m781,10894l11622,10894e" filled="f" stroked="t" strokeweight=".693168pt" strokecolor="#676767">
                <v:path arrowok="t"/>
              </v:shape>
            </v:group>
            <v:group style="position:absolute;left:9238;top:10899;width:148;height:2" coordorigin="9238,10899" coordsize="148,2">
              <v:shape style="position:absolute;left:9238;top:10899;width:148;height:2" coordorigin="9238,10899" coordsize="148,0" path="m9238,10899l9385,10899e" filled="f" stroked="t" strokeweight=".462112pt" strokecolor="#545454">
                <v:path arrowok="t"/>
              </v:shape>
            </v:group>
            <v:group style="position:absolute;left:9815;top:10899;width:236;height:2" coordorigin="9815,10899" coordsize="236,2">
              <v:shape style="position:absolute;left:9815;top:10899;width:236;height:2" coordorigin="9815,10899" coordsize="236,0" path="m9815,10899l10051,10899e" filled="f" stroked="t" strokeweight=".462112pt" strokecolor="#646464">
                <v:path arrowok="t"/>
              </v:shape>
            </v:group>
            <v:group style="position:absolute;left:670;top:11125;width:10943;height:2" coordorigin="670,11125" coordsize="10943,2">
              <v:shape style="position:absolute;left:670;top:11125;width:10943;height:2" coordorigin="670,11125" coordsize="10943,0" path="m670,11125l11613,11125e" filled="f" stroked="t" strokeweight=".693168pt" strokecolor="#646464">
                <v:path arrowok="t"/>
              </v:shape>
            </v:group>
            <v:group style="position:absolute;left:1862;top:10876;width:2;height:668" coordorigin="1862,10876" coordsize="2,668">
              <v:shape style="position:absolute;left:1862;top:10876;width:2;height:668" coordorigin="1862,10876" coordsize="0,668" path="m1862,11544l1862,10876e" filled="f" stroked="t" strokeweight=".231056pt" strokecolor="#5B5B5B">
                <v:path arrowok="t"/>
              </v:shape>
            </v:group>
            <v:group style="position:absolute;left:7537;top:10894;width:2;height:3379" coordorigin="7537,10894" coordsize="2,3379">
              <v:shape style="position:absolute;left:7537;top:10894;width:2;height:3379" coordorigin="7537,10894" coordsize="0,3379" path="m7537,14273l7537,10894e" filled="f" stroked="t" strokeweight=".693168pt" strokecolor="#575757">
                <v:path arrowok="t"/>
              </v:shape>
            </v:group>
            <v:group style="position:absolute;left:1446;top:10880;width:2;height:1214" coordorigin="1446,10880" coordsize="2,1214">
              <v:shape style="position:absolute;left:1446;top:10880;width:2;height:1214" coordorigin="1446,10880" coordsize="0,1214" path="m1446,12095l1446,10880e" filled="f" stroked="t" strokeweight=".693168pt" strokecolor="#4F4F4F">
                <v:path arrowok="t"/>
              </v:shape>
            </v:group>
            <v:group style="position:absolute;left:1862;top:11544;width:2;height:1609" coordorigin="1862,11544" coordsize="2,1609">
              <v:shape style="position:absolute;left:1862;top:11544;width:2;height:1609" coordorigin="1862,11544" coordsize="0,1609" path="m1862,13153l1862,11544e" filled="f" stroked="t" strokeweight=".231056pt" strokecolor="#000000">
                <v:path arrowok="t"/>
              </v:shape>
            </v:group>
            <v:group style="position:absolute;left:2673;top:4075;width:2;height:8019" coordorigin="2673,4075" coordsize="2,8019">
              <v:shape style="position:absolute;left:2673;top:4075;width:2;height:8019" coordorigin="2673,4075" coordsize="0,8019" path="m2673,12095l2673,4075e" filled="f" stroked="t" strokeweight=".693168pt" strokecolor="#4F4F4F">
                <v:path arrowok="t"/>
              </v:shape>
            </v:group>
            <v:group style="position:absolute;left:1446;top:12038;width:2;height:155" coordorigin="1446,12038" coordsize="2,155">
              <v:shape style="position:absolute;left:1446;top:12038;width:2;height:155" coordorigin="1446,12038" coordsize="0,155" path="m1446,12193l1446,12038e" filled="f" stroked="t" strokeweight=".462112pt" strokecolor="#3B3B3B">
                <v:path arrowok="t"/>
              </v:shape>
            </v:group>
            <v:group style="position:absolute;left:2666;top:12038;width:2;height:155" coordorigin="2666,12038" coordsize="2,155">
              <v:shape style="position:absolute;left:2666;top:12038;width:2;height:155" coordorigin="2666,12038" coordsize="0,155" path="m2666,12193l2666,12038e" filled="f" stroked="t" strokeweight=".462112pt" strokecolor="#2F2F2F">
                <v:path arrowok="t"/>
              </v:shape>
            </v:group>
            <v:group style="position:absolute;left:661;top:13170;width:2010;height:2" coordorigin="661,13170" coordsize="2010,2">
              <v:shape style="position:absolute;left:661;top:13170;width:2010;height:2" coordorigin="661,13170" coordsize="2010,0" path="m661,13170l2671,13170e" filled="f" stroked="t" strokeweight=".693168pt" strokecolor="#676767">
                <v:path arrowok="t"/>
              </v:shape>
            </v:group>
            <v:group style="position:absolute;left:1862;top:13149;width:2;height:160" coordorigin="1862,13149" coordsize="2,160">
              <v:shape style="position:absolute;left:1862;top:13149;width:2;height:160" coordorigin="1862,13149" coordsize="0,160" path="m1862,13309l1862,13149e" filled="f" stroked="t" strokeweight=".231056pt" strokecolor="#707070">
                <v:path arrowok="t"/>
              </v:shape>
            </v:group>
            <v:group style="position:absolute;left:1862;top:13309;width:2;height:1280" coordorigin="1862,13309" coordsize="2,1280">
              <v:shape style="position:absolute;left:1862;top:13309;width:2;height:1280" coordorigin="1862,13309" coordsize="0,1280" path="m1862,14589l1862,13309e" filled="f" stroked="t" strokeweight=".231056pt" strokecolor="#000000">
                <v:path arrowok="t"/>
              </v:shape>
            </v:group>
            <v:group style="position:absolute;left:2664;top:12137;width:2;height:3393" coordorigin="2664,12137" coordsize="2,3393">
              <v:shape style="position:absolute;left:2664;top:12137;width:2;height:3393" coordorigin="2664,12137" coordsize="0,3393" path="m2664,15530l2664,12137e" filled="f" stroked="t" strokeweight=".693168pt" strokecolor="#4F4F4F">
                <v:path arrowok="t"/>
              </v:shape>
            </v:group>
            <v:group style="position:absolute;left:672;top:11977;width:2;height:616" coordorigin="672,11977" coordsize="2,616">
              <v:shape style="position:absolute;left:672;top:11977;width:2;height:616" coordorigin="672,11977" coordsize="0,616" path="m672,12593l672,11977e" filled="f" stroked="t" strokeweight=".462112pt" strokecolor="#5B5B5B">
                <v:path arrowok="t"/>
              </v:shape>
            </v:group>
            <v:group style="position:absolute;left:668;top:13817;width:2;height:198" coordorigin="668,13817" coordsize="2,198">
              <v:shape style="position:absolute;left:668;top:13817;width:2;height:198" coordorigin="668,13817" coordsize="0,198" path="m668,14015l668,13817e" filled="f" stroked="t" strokeweight=".462112pt" strokecolor="#3B3B3B">
                <v:path arrowok="t"/>
              </v:shape>
            </v:group>
            <v:group style="position:absolute;left:670;top:10862;width:2;height:4659" coordorigin="670,10862" coordsize="2,4659">
              <v:shape style="position:absolute;left:670;top:10862;width:2;height:4659" coordorigin="670,10862" coordsize="0,4659" path="m670,15521l670,10862e" filled="f" stroked="t" strokeweight=".693168pt" strokecolor="#545454">
                <v:path arrowok="t"/>
              </v:shape>
            </v:group>
            <v:group style="position:absolute;left:1442;top:12137;width:2;height:3388" coordorigin="1442,12137" coordsize="2,3388">
              <v:shape style="position:absolute;left:1442;top:12137;width:2;height:3388" coordorigin="1442,12137" coordsize="0,3388" path="m1442,15525l1442,12137e" filled="f" stroked="t" strokeweight=".693168pt" strokecolor="#545454">
                <v:path arrowok="t"/>
              </v:shape>
            </v:group>
            <v:group style="position:absolute;left:7537;top:14217;width:2;height:231" coordorigin="7537,14217" coordsize="2,231">
              <v:shape style="position:absolute;left:7537;top:14217;width:2;height:231" coordorigin="7537,14217" coordsize="0,231" path="m7537,14448l7537,14217e" filled="f" stroked="t" strokeweight=".462112pt" strokecolor="#545454">
                <v:path arrowok="t"/>
              </v:shape>
            </v:group>
            <v:group style="position:absolute;left:7537;top:14391;width:2;height:1144" coordorigin="7537,14391" coordsize="2,1144">
              <v:shape style="position:absolute;left:7537;top:14391;width:2;height:1144" coordorigin="7537,14391" coordsize="0,1144" path="m7537,15535l7537,14391e" filled="f" stroked="t" strokeweight=".693168pt" strokecolor="#5B5B5B">
                <v:path arrowok="t"/>
              </v:shape>
            </v:group>
            <v:group style="position:absolute;left:656;top:15521;width:10841;height:2" coordorigin="656,15521" coordsize="10841,2">
              <v:shape style="position:absolute;left:656;top:15521;width:10841;height:2" coordorigin="656,15521" coordsize="10841,0" path="m656,15521l11497,15521e" filled="f" stroked="t" strokeweight=".693168pt" strokecolor="#6B6B6B">
                <v:path arrowok="t"/>
              </v:shape>
            </v:group>
            <v:group style="position:absolute;left:1862;top:14589;width:2;height:937" coordorigin="1862,14589" coordsize="2,937">
              <v:shape style="position:absolute;left:1862;top:14589;width:2;height:937" coordorigin="1862,14589" coordsize="0,937" path="m1862,15525l1862,14589e" filled="f" stroked="t" strokeweight=".231056pt" strokecolor="#4F4F4F">
                <v:path arrowok="t"/>
              </v:shape>
            </v:group>
            <v:group style="position:absolute;left:3993;top:15523;width:1331;height:2" coordorigin="3993,15523" coordsize="1331,2">
              <v:shape style="position:absolute;left:3993;top:15523;width:1331;height:2" coordorigin="3993,15523" coordsize="1331,0" path="m3993,15523l5324,15523e" filled="f" stroked="t" strokeweight=".693168pt" strokecolor="#6B6B6B">
                <v:path arrowok="t"/>
              </v:shape>
            </v:group>
            <v:group style="position:absolute;left:5421;top:15523;width:1086;height:2" coordorigin="5421,15523" coordsize="1086,2">
              <v:shape style="position:absolute;left:5421;top:15523;width:1086;height:2" coordorigin="5421,15523" coordsize="1086,0" path="m5421,15523l6507,15523e" filled="f" stroked="t" strokeweight=".693168pt" strokecolor="#777777">
                <v:path arrowok="t"/>
              </v:shape>
            </v:group>
            <v:group style="position:absolute;left:6922;top:15523;width:250;height:2" coordorigin="6922,15523" coordsize="250,2">
              <v:shape style="position:absolute;left:6922;top:15523;width:250;height:2" coordorigin="6922,15523" coordsize="250,0" path="m6922,15523l7172,15523e" filled="f" stroked="t" strokeweight=".462112pt" strokecolor="#5B5B5B">
                <v:path arrowok="t"/>
              </v:shape>
            </v:group>
            <v:group style="position:absolute;left:10561;top:12465;width:2;height:471" coordorigin="10561,12465" coordsize="2,471">
              <v:shape style="position:absolute;left:10561;top:12465;width:2;height:471" coordorigin="10561,12465" coordsize="0,471" path="m10561,12936l10561,12465e" filled="f" stroked="t" strokeweight="2.76875pt" strokecolor="#CFD4D6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.127953pt;margin-top:5.215617pt;width:6.9153pt;height:10.0pt;mso-position-horizontal-relative:page;mso-position-vertical-relative:paragraph;z-index:-16578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Pr/>
                  <w:r>
                    <w:rPr>
                      <w:rFonts w:ascii="Arial" w:hAnsi="Arial" w:cs="Arial" w:eastAsia="Arial"/>
                      <w:sz w:val="20"/>
                      <w:szCs w:val="20"/>
                      <w:color w:val="363638"/>
                      <w:spacing w:val="0"/>
                      <w:w w:val="100"/>
                    </w:rPr>
                    <w:t>:c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63638"/>
          <w:spacing w:val="0"/>
          <w:w w:val="100"/>
          <w:position w:val="1"/>
        </w:rPr>
        <w:t>öi</w:t>
      </w:r>
      <w:r>
        <w:rPr>
          <w:rFonts w:ascii="Arial" w:hAnsi="Arial" w:cs="Arial" w:eastAsia="Arial"/>
          <w:sz w:val="15"/>
          <w:szCs w:val="15"/>
          <w:color w:val="363638"/>
          <w:spacing w:val="-15"/>
          <w:w w:val="100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36363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363638"/>
          <w:spacing w:val="0"/>
          <w:w w:val="100"/>
          <w:position w:val="1"/>
        </w:rPr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71"/>
          <w:b/>
          <w:bCs/>
          <w:position w:val="-3"/>
        </w:rPr>
        <w:t>Itfaiy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71"/>
          <w:b/>
          <w:bCs/>
          <w:position w:val="-3"/>
        </w:rPr>
        <w:t>e</w:t>
      </w:r>
      <w:r>
        <w:rPr>
          <w:rFonts w:ascii="Arial" w:hAnsi="Arial" w:cs="Arial" w:eastAsia="Arial"/>
          <w:sz w:val="23"/>
          <w:szCs w:val="23"/>
          <w:color w:val="464646"/>
          <w:spacing w:val="-1"/>
          <w:w w:val="71"/>
          <w:b/>
          <w:bCs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71"/>
          <w:b/>
          <w:bCs/>
          <w:position w:val="-3"/>
        </w:rPr>
        <w:t>Mer</w:t>
      </w:r>
      <w:r>
        <w:rPr>
          <w:rFonts w:ascii="Arial" w:hAnsi="Arial" w:cs="Arial" w:eastAsia="Arial"/>
          <w:sz w:val="23"/>
          <w:szCs w:val="23"/>
          <w:color w:val="464646"/>
          <w:spacing w:val="-29"/>
          <w:w w:val="71"/>
          <w:b/>
          <w:bCs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100"/>
          <w:b/>
          <w:bCs/>
          <w:position w:val="-3"/>
        </w:rPr>
        <w:tab/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100"/>
          <w:b/>
          <w:bCs/>
          <w:position w:val="-3"/>
        </w:rPr>
      </w:r>
      <w:r>
        <w:rPr>
          <w:rFonts w:ascii="Arial" w:hAnsi="Arial" w:cs="Arial" w:eastAsia="Arial"/>
          <w:sz w:val="22"/>
          <w:szCs w:val="22"/>
          <w:color w:val="363638"/>
          <w:spacing w:val="0"/>
          <w:w w:val="77"/>
          <w:i/>
          <w:position w:val="-3"/>
        </w:rPr>
        <w:t>mi</w:t>
      </w:r>
      <w:r>
        <w:rPr>
          <w:rFonts w:ascii="Arial" w:hAnsi="Arial" w:cs="Arial" w:eastAsia="Arial"/>
          <w:sz w:val="22"/>
          <w:szCs w:val="22"/>
          <w:color w:val="363638"/>
          <w:spacing w:val="8"/>
          <w:w w:val="77"/>
          <w:i/>
          <w:position w:val="-3"/>
        </w:rPr>
        <w:t>r</w:t>
      </w:r>
      <w:r>
        <w:rPr>
          <w:rFonts w:ascii="Arial" w:hAnsi="Arial" w:cs="Arial" w:eastAsia="Arial"/>
          <w:sz w:val="22"/>
          <w:szCs w:val="22"/>
          <w:color w:val="838385"/>
          <w:spacing w:val="0"/>
          <w:w w:val="79"/>
          <w:i/>
          <w:position w:val="-3"/>
        </w:rPr>
        <w:t>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69" w:lineRule="exact"/>
        <w:ind w:left="2854" w:right="1579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565B95"/>
          <w:spacing w:val="0"/>
          <w:w w:val="51"/>
          <w:position w:val="1"/>
        </w:rPr>
        <w:t>...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16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left="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Suat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POLAT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2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8"/>
          <w:spacing w:val="0"/>
          <w:w w:val="100"/>
        </w:rPr>
        <w:t>itf.Eri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60" w:right="120"/>
          <w:cols w:num="2" w:equalWidth="0">
            <w:col w:w="4653" w:space="577"/>
            <w:col w:w="601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8" w:lineRule="auto"/>
        <w:ind w:left="3842" w:right="4294" w:firstLine="-11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.240002pt;margin-top:-16.405334pt;width:22.043661pt;height:46pt;mso-position-horizontal-relative:page;mso-position-vertical-relative:paragraph;z-index:-16570" type="#_x0000_t202" filled="f" stroked="f">
            <v:textbox inset="0,0,0,0">
              <w:txbxContent>
                <w:p>
                  <w:pPr>
                    <w:spacing w:before="0" w:after="0" w:line="920" w:lineRule="exact"/>
                    <w:ind w:right="-178"/>
                    <w:jc w:val="left"/>
                    <w:rPr>
                      <w:rFonts w:ascii="Arial" w:hAnsi="Arial" w:cs="Arial" w:eastAsia="Arial"/>
                      <w:sz w:val="92"/>
                      <w:szCs w:val="92"/>
                    </w:rPr>
                  </w:pPr>
                  <w:rPr/>
                  <w:r>
                    <w:rPr>
                      <w:rFonts w:ascii="Arial" w:hAnsi="Arial" w:cs="Arial" w:eastAsia="Arial"/>
                      <w:sz w:val="92"/>
                      <w:szCs w:val="92"/>
                      <w:color w:val="1D1D1D"/>
                      <w:spacing w:val="0"/>
                      <w:w w:val="172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92"/>
                      <w:szCs w:val="9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15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2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15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3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15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16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1"/>
          <w:w w:val="116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16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1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16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15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20"/>
          <w:w w:val="116"/>
        </w:rPr>
        <w:t>G</w:t>
      </w:r>
      <w:r>
        <w:rPr>
          <w:rFonts w:ascii="Arial" w:hAnsi="Arial" w:cs="Arial" w:eastAsia="Arial"/>
          <w:sz w:val="21"/>
          <w:szCs w:val="21"/>
          <w:color w:val="1D1D1D"/>
          <w:spacing w:val="0"/>
          <w:w w:val="335"/>
        </w:rPr>
        <w:t>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5" w:lineRule="exact"/>
        <w:ind w:left="621" w:right="-20"/>
        <w:jc w:val="left"/>
        <w:tabs>
          <w:tab w:pos="3340" w:val="left"/>
          <w:tab w:pos="9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1D1D1D"/>
          <w:spacing w:val="0"/>
          <w:w w:val="100"/>
          <w:b/>
          <w:bCs/>
          <w:position w:val="-2"/>
        </w:rPr>
        <w:t>aü-!-b</w:t>
      </w:r>
      <w:r>
        <w:rPr>
          <w:rFonts w:ascii="Arial" w:hAnsi="Arial" w:cs="Arial" w:eastAsia="Arial"/>
          <w:sz w:val="18"/>
          <w:szCs w:val="18"/>
          <w:color w:val="1D1D1D"/>
          <w:spacing w:val="0"/>
          <w:w w:val="100"/>
          <w:b/>
          <w:bCs/>
          <w:position w:val="-2"/>
        </w:rPr>
        <w:t>  </w:t>
      </w:r>
      <w:r>
        <w:rPr>
          <w:rFonts w:ascii="Arial" w:hAnsi="Arial" w:cs="Arial" w:eastAsia="Arial"/>
          <w:sz w:val="18"/>
          <w:szCs w:val="18"/>
          <w:color w:val="1D1D1D"/>
          <w:spacing w:val="40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1D1D1D"/>
          <w:spacing w:val="0"/>
          <w:w w:val="100"/>
          <w:b/>
          <w:bCs/>
          <w:position w:val="-2"/>
        </w:rPr>
        <w:t>HIR</w:t>
      </w:r>
      <w:r>
        <w:rPr>
          <w:rFonts w:ascii="Arial" w:hAnsi="Arial" w:cs="Arial" w:eastAsia="Arial"/>
          <w:sz w:val="18"/>
          <w:szCs w:val="18"/>
          <w:color w:val="1D1D1D"/>
          <w:spacing w:val="-31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1D1D1D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18"/>
          <w:szCs w:val="18"/>
          <w:color w:val="1D1D1D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18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"/>
          <w:w w:val="11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18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18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7"/>
          <w:w w:val="11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15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4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15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1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5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15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BFBFBF"/>
          <w:spacing w:val="-12"/>
          <w:w w:val="40"/>
          <w:position w:val="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A3A5A5"/>
          <w:spacing w:val="0"/>
          <w:w w:val="140"/>
          <w:position w:val="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4" w:lineRule="exact"/>
        <w:ind w:left="664" w:right="-20"/>
        <w:jc w:val="left"/>
        <w:tabs>
          <w:tab w:pos="4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1D1D1D"/>
          <w:spacing w:val="0"/>
          <w:w w:val="115"/>
          <w:position w:val="8"/>
        </w:rPr>
        <w:t>BELEDIYESI</w:t>
      </w:r>
      <w:r>
        <w:rPr>
          <w:rFonts w:ascii="Arial" w:hAnsi="Arial" w:cs="Arial" w:eastAsia="Arial"/>
          <w:sz w:val="15"/>
          <w:szCs w:val="15"/>
          <w:color w:val="1D1D1D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5"/>
          <w:szCs w:val="15"/>
          <w:color w:val="1D1D1D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15"/>
          <w:position w:val="-1"/>
        </w:rPr>
        <w:t>YANGIN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3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15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5.600023" w:type="dxa"/>
      </w:tblPr>
      <w:tblGrid/>
      <w:tr>
        <w:trPr>
          <w:trHeight w:val="240" w:hRule="exact"/>
        </w:trPr>
        <w:tc>
          <w:tcPr>
            <w:tcW w:w="1217" w:type="dxa"/>
            <w:tcBorders>
              <w:top w:val="single" w:sz="7.68" w:space="0" w:color="575757"/>
              <w:bottom w:val="single" w:sz="7.6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0"/>
                <w:w w:val="104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56" w:type="dxa"/>
            <w:tcBorders>
              <w:top w:val="single" w:sz="7.68" w:space="0" w:color="575757"/>
              <w:bottom w:val="single" w:sz="7.6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16" w:lineRule="exact"/>
              <w:ind w:left="20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0"/>
                <w:w w:val="104"/>
              </w:rPr>
              <w:t>16/05/2017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75" w:type="dxa"/>
            <w:tcBorders>
              <w:top w:val="single" w:sz="7.68" w:space="0" w:color="575757"/>
              <w:bottom w:val="single" w:sz="7.6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32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0"/>
                <w:w w:val="100"/>
              </w:rPr>
              <w:t>]Bildirim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0"/>
                <w:w w:val="105"/>
              </w:rPr>
              <w:t>12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268" w:type="dxa"/>
            <w:tcBorders>
              <w:top w:val="nil" w:sz="6" w:space="0" w:color="auto"/>
              <w:bottom w:val="single" w:sz="7.6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4" w:after="0" w:line="216" w:lineRule="exact"/>
              <w:ind w:left="253" w:right="-20"/>
              <w:jc w:val="left"/>
              <w:tabs>
                <w:tab w:pos="22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0"/>
                <w:w w:val="94"/>
              </w:rPr>
              <w:t>]Bi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5"/>
                <w:w w:val="94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94"/>
              </w:rPr>
              <w:t>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21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0"/>
                <w:w w:val="100"/>
              </w:rPr>
              <w:t>12:04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11"/>
              </w:rPr>
              <w:t>tfel: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764" w:type="dxa"/>
            <w:tcBorders>
              <w:top w:val="single" w:sz="3.84" w:space="0" w:color="282828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40" w:hRule="exact"/>
        </w:trPr>
        <w:tc>
          <w:tcPr>
            <w:tcW w:w="1217" w:type="dxa"/>
            <w:tcBorders>
              <w:top w:val="single" w:sz="7.68" w:space="0" w:color="5B5B5B"/>
              <w:bottom w:val="single" w:sz="7.68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0"/>
                <w:w w:val="104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56" w:type="dxa"/>
            <w:tcBorders>
              <w:top w:val="single" w:sz="7.68" w:space="0" w:color="5B5B5B"/>
              <w:bottom w:val="single" w:sz="7.68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16" w:lineRule="exact"/>
              <w:ind w:left="21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0"/>
                <w:w w:val="104"/>
              </w:rPr>
              <w:t>16/05/2017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75" w:type="dxa"/>
            <w:tcBorders>
              <w:top w:val="single" w:sz="7.68" w:space="0" w:color="5B5B5B"/>
              <w:bottom w:val="single" w:sz="7.68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16" w:lineRule="exact"/>
              <w:ind w:left="338" w:right="-20"/>
              <w:jc w:val="left"/>
              <w:tabs>
                <w:tab w:pos="17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0"/>
                <w:w w:val="93"/>
              </w:rPr>
              <w:t>]Kayıt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11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-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0"/>
                <w:w w:val="107"/>
              </w:rPr>
              <w:t>3152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268" w:type="dxa"/>
            <w:tcBorders>
              <w:top w:val="single" w:sz="7.68" w:space="0" w:color="5B5B5B"/>
              <w:bottom w:val="single" w:sz="7.68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25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0"/>
                <w:w w:val="100"/>
              </w:rPr>
              <w:t>]Bildirim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-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0"/>
                <w:w w:val="116"/>
              </w:rPr>
              <w:t>Alan: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-11"/>
                <w:w w:val="11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0"/>
                <w:w w:val="100"/>
              </w:rPr>
              <w:t>Aliağa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0"/>
                <w:w w:val="104"/>
              </w:rPr>
              <w:t>Santral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7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0" w:after="0" w:line="240" w:lineRule="auto"/>
              <w:ind w:left="585" w:right="-20"/>
              <w:jc w:val="left"/>
              <w:tabs>
                <w:tab w:pos="7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u w:val="single" w:color="0000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u w:val="single" w:color="0000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u w:val="single" w:color="0000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</w:rPr>
            </w:r>
          </w:p>
        </w:tc>
      </w:tr>
    </w:tbl>
    <w:p>
      <w:pPr>
        <w:spacing w:before="0" w:after="0" w:line="196" w:lineRule="exact"/>
        <w:ind w:left="1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4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Yenişakra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Sayfıye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1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6"/>
        </w:rPr>
        <w:t>LİAGA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0" w:lineRule="exact"/>
        <w:jc w:val="left"/>
        <w:rPr>
          <w:sz w:val="1"/>
          <w:szCs w:val="1"/>
        </w:rPr>
      </w:pPr>
      <w:rPr/>
      <w:r>
        <w:rPr>
          <w:sz w:val="1"/>
          <w:szCs w:val="1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5.600023" w:type="dxa"/>
      </w:tblPr>
      <w:tblGrid/>
      <w:tr>
        <w:trPr>
          <w:trHeight w:val="240" w:hRule="exact"/>
        </w:trPr>
        <w:tc>
          <w:tcPr>
            <w:tcW w:w="1249" w:type="dxa"/>
            <w:tcBorders>
              <w:top w:val="single" w:sz="7.68" w:space="0" w:color="575757"/>
              <w:bottom w:val="single" w:sz="7.6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8" w:after="0" w:line="211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Do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4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0"/>
                <w:w w:val="104"/>
                <w:position w:val="-1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629" w:type="dxa"/>
            <w:tcBorders>
              <w:top w:val="single" w:sz="7.68" w:space="0" w:color="575757"/>
              <w:bottom w:val="single" w:sz="7.6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4" w:after="0" w:line="216" w:lineRule="exact"/>
              <w:ind w:left="18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38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4"/>
                <w:w w:val="13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Yenişakra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Sayfiye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0"/>
                <w:w w:val="100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-1"/>
                <w:w w:val="117"/>
              </w:rPr>
              <w:t>/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4"/>
              </w:rPr>
              <w:t>ALİAGA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741" w:type="dxa"/>
            <w:tcBorders>
              <w:top w:val="nil" w:sz="6" w:space="0" w:color="auto"/>
              <w:bottom w:val="single" w:sz="7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40" w:hRule="exact"/>
        </w:trPr>
        <w:tc>
          <w:tcPr>
            <w:tcW w:w="1249" w:type="dxa"/>
            <w:tcBorders>
              <w:top w:val="single" w:sz="7.68" w:space="0" w:color="545454"/>
              <w:bottom w:val="single" w:sz="7.68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14" w:after="0" w:line="216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0"/>
                <w:w w:val="103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629" w:type="dxa"/>
            <w:tcBorders>
              <w:top w:val="single" w:sz="7.68" w:space="0" w:color="545454"/>
              <w:bottom w:val="single" w:sz="7.68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14" w:after="0" w:line="216" w:lineRule="exact"/>
              <w:ind w:left="173" w:right="-20"/>
              <w:jc w:val="left"/>
              <w:tabs>
                <w:tab w:pos="33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0"/>
                <w:w w:val="100"/>
              </w:rPr>
              <w:t>Ağaç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0"/>
                <w:w w:val="100"/>
              </w:rPr>
              <w:t>Yangını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-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0"/>
                <w:w w:val="104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741" w:type="dxa"/>
            <w:tcBorders>
              <w:top w:val="single" w:sz="7.68" w:space="0" w:color="000000"/>
              <w:bottom w:val="single" w:sz="7.68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95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0"/>
                <w:w w:val="122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-17"/>
                <w:w w:val="122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D1D1D"/>
                <w:spacing w:val="0"/>
                <w:w w:val="122"/>
              </w:rPr>
              <w:t>Sigara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36" w:after="0" w:line="164" w:lineRule="auto"/>
        <w:ind w:left="3707" w:right="3285" w:firstLine="-3557"/>
        <w:jc w:val="left"/>
        <w:tabs>
          <w:tab w:pos="370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33.080017pt;margin-top:18.420074pt;width:65.760001pt;height:.24pt;mso-position-horizontal-relative:page;mso-position-vertical-relative:paragraph;z-index:-16576" coordorigin="8662,368" coordsize="1315,5">
            <v:group style="position:absolute;left:8664;top:371;width:859;height:2" coordorigin="8664,371" coordsize="859,2">
              <v:shape style="position:absolute;left:8664;top:371;width:859;height:2" coordorigin="8664,371" coordsize="859,0" path="m8664,371l9523,371e" filled="f" stroked="t" strokeweight=".24pt" strokecolor="#A3A3A3">
                <v:path arrowok="t"/>
              </v:shape>
            </v:group>
            <v:group style="position:absolute;left:9552;top:371;width:422;height:2" coordorigin="9552,371" coordsize="422,2">
              <v:shape style="position:absolute;left:9552;top:371;width:422;height:2" coordorigin="9552,371" coordsize="422,0" path="m9552,371l9974,371e" filled="f" stroked="t" strokeweight=".24pt" strokecolor="#A8A8A8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15.280029pt;margin-top:18.540073pt;width:14.64pt;height:.1pt;mso-position-horizontal-relative:page;mso-position-vertical-relative:paragraph;z-index:-16575" coordorigin="10306,371" coordsize="293,2">
            <v:shape style="position:absolute;left:10306;top:371;width:293;height:2" coordorigin="10306,371" coordsize="293,0" path="m10306,371l10598,371e" filled="f" stroked="t" strokeweight=".24pt" strokecolor="#A8A8A8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32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  <w:position w:val="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9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Ku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\1anım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8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8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Celik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1"/>
          <w:position w:val="0"/>
        </w:rPr>
        <w:t>Dil!.er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93" w:lineRule="exact"/>
        <w:ind w:left="4533" w:right="-20"/>
        <w:jc w:val="left"/>
        <w:tabs>
          <w:tab w:pos="5120" w:val="left"/>
          <w:tab w:pos="5640" w:val="left"/>
          <w:tab w:pos="610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525252"/>
          <w:spacing w:val="0"/>
          <w:w w:val="51"/>
        </w:rPr>
        <w:t>ı</w:t>
      </w:r>
      <w:r>
        <w:rPr>
          <w:rFonts w:ascii="Arial" w:hAnsi="Arial" w:cs="Arial" w:eastAsia="Arial"/>
          <w:sz w:val="42"/>
          <w:szCs w:val="42"/>
          <w:color w:val="525252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525252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1D1D1D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1D1D1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1D1D1D"/>
          <w:spacing w:val="0"/>
          <w:w w:val="100"/>
          <w:position w:val="1"/>
        </w:rPr>
      </w:r>
      <w:r>
        <w:rPr>
          <w:rFonts w:ascii="Arial" w:hAnsi="Arial" w:cs="Arial" w:eastAsia="Arial"/>
          <w:sz w:val="42"/>
          <w:szCs w:val="42"/>
          <w:color w:val="85878A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85878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85878A"/>
          <w:spacing w:val="0"/>
          <w:w w:val="100"/>
          <w:position w:val="1"/>
        </w:rPr>
      </w:r>
      <w:r>
        <w:rPr>
          <w:rFonts w:ascii="Arial" w:hAnsi="Arial" w:cs="Arial" w:eastAsia="Arial"/>
          <w:sz w:val="42"/>
          <w:szCs w:val="42"/>
          <w:color w:val="2F2F2F"/>
          <w:spacing w:val="0"/>
          <w:w w:val="51"/>
          <w:position w:val="2"/>
        </w:rPr>
        <w:t>ı</w:t>
      </w:r>
      <w:r>
        <w:rPr>
          <w:rFonts w:ascii="Arial" w:hAnsi="Arial" w:cs="Arial" w:eastAsia="Arial"/>
          <w:sz w:val="42"/>
          <w:szCs w:val="42"/>
          <w:color w:val="2F2F2F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42"/>
          <w:szCs w:val="42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9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2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2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10"/>
          <w:position w:val="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7"/>
          <w:w w:val="11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10"/>
          <w:position w:val="9"/>
        </w:rPr>
        <w:t>12:16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146" w:right="-20"/>
        <w:jc w:val="left"/>
        <w:tabs>
          <w:tab w:pos="2180" w:val="left"/>
          <w:tab w:pos="5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78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iracı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9" w:after="0" w:line="240" w:lineRule="auto"/>
        <w:ind w:left="21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!Amiri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  <w:position w:val="1"/>
        </w:rPr>
        <w:t>Ömer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17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  <w:t>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2171" w:right="-20"/>
        <w:jc w:val="left"/>
        <w:tabs>
          <w:tab w:pos="474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12:05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11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21"/>
          <w:w w:val="11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11"/>
          <w:position w:val="1"/>
        </w:rPr>
        <w:t>12:12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146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8"/>
        </w:rPr>
        <w:t>368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55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8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  <w:t>le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4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tr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8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5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left="4739" w:right="450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68" w:lineRule="auto"/>
        <w:ind w:left="2186" w:right="2042" w:firstLine="2587"/>
        <w:jc w:val="left"/>
        <w:tabs>
          <w:tab w:pos="4740" w:val="left"/>
          <w:tab w:pos="7580" w:val="left"/>
          <w:tab w:pos="8480" w:val="left"/>
          <w:tab w:pos="9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4"/>
        </w:rPr>
        <w:t>Emniyet-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5"/>
          <w:w w:val="104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4"/>
        </w:rPr>
        <w:t>andarma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8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1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11"/>
        </w:rPr>
        <w:t>poğalgaz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6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26" w:lineRule="exact"/>
        <w:ind w:left="2200" w:right="2474" w:firstLine="-2045"/>
        <w:jc w:val="left"/>
        <w:tabs>
          <w:tab w:pos="482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y,-.-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{mcı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8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8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8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48"/>
          <w:position w:val="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3"/>
          <w:w w:val="14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5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6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2"/>
          <w:w w:val="10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220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6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20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5"/>
        </w:rPr>
        <w:t>Adı-Soyadı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2" w:lineRule="auto"/>
        <w:ind w:left="160" w:right="1808" w:firstLine="-1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1D1D1D"/>
          <w:spacing w:val="0"/>
          <w:w w:val="53"/>
          <w:position w:val="1"/>
        </w:rPr>
        <w:t>K:</w:t>
      </w:r>
      <w:r>
        <w:rPr>
          <w:rFonts w:ascii="Times New Roman" w:hAnsi="Times New Roman" w:cs="Times New Roman" w:eastAsia="Times New Roman"/>
          <w:sz w:val="17"/>
          <w:szCs w:val="17"/>
          <w:color w:val="1D1D1D"/>
          <w:spacing w:val="7"/>
          <w:w w:val="53"/>
          <w:position w:val="1"/>
        </w:rPr>
        <w:t>&gt;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4"/>
          <w:position w:val="1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5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8"/>
          <w:position w:val="1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6"/>
          <w:w w:val="10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4"/>
          <w:position w:val="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1"/>
          <w:position w:val="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71" w:lineRule="exact"/>
        <w:ind w:left="4743" w:right="388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-4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3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-4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3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5"/>
          <w:position w:val="-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6" w:lineRule="exact"/>
        <w:ind w:left="155" w:right="111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                  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4"/>
        </w:rPr>
        <w:t>m,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4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82"/>
          <w:w w:val="100"/>
          <w:position w:val="4"/>
        </w:rPr>
        <w:t> </w:t>
      </w:r>
      <w:r>
        <w:rPr>
          <w:rFonts w:ascii="Arial" w:hAnsi="Arial" w:cs="Arial" w:eastAsia="Arial"/>
          <w:sz w:val="41"/>
          <w:szCs w:val="41"/>
          <w:color w:val="1D1D1D"/>
          <w:spacing w:val="82"/>
          <w:w w:val="100"/>
          <w:position w:val="-3"/>
        </w:rPr>
      </w:r>
      <w:r>
        <w:rPr>
          <w:rFonts w:ascii="Arial" w:hAnsi="Arial" w:cs="Arial" w:eastAsia="Arial"/>
          <w:sz w:val="41"/>
          <w:szCs w:val="41"/>
          <w:color w:val="1D1D1D"/>
          <w:spacing w:val="75"/>
          <w:w w:val="100"/>
          <w:u w:val="single" w:color="181818"/>
          <w:position w:val="-3"/>
        </w:rPr>
        <w:t> </w:t>
      </w:r>
      <w:r>
        <w:rPr>
          <w:rFonts w:ascii="Arial" w:hAnsi="Arial" w:cs="Arial" w:eastAsia="Arial"/>
          <w:sz w:val="41"/>
          <w:szCs w:val="41"/>
          <w:color w:val="1D1D1D"/>
          <w:spacing w:val="0"/>
          <w:w w:val="79"/>
          <w:u w:val="single" w:color="181818"/>
          <w:position w:val="-3"/>
        </w:rPr>
        <w:t>ı</w:t>
      </w:r>
      <w:r>
        <w:rPr>
          <w:rFonts w:ascii="Arial" w:hAnsi="Arial" w:cs="Arial" w:eastAsia="Arial"/>
          <w:sz w:val="41"/>
          <w:szCs w:val="41"/>
          <w:color w:val="1D1D1D"/>
          <w:spacing w:val="0"/>
          <w:w w:val="79"/>
          <w:position w:val="-3"/>
        </w:rPr>
        <w:t> </w:t>
      </w:r>
      <w:r>
        <w:rPr>
          <w:rFonts w:ascii="Arial" w:hAnsi="Arial" w:cs="Arial" w:eastAsia="Arial"/>
          <w:sz w:val="41"/>
          <w:szCs w:val="41"/>
          <w:color w:val="1D1D1D"/>
          <w:spacing w:val="89"/>
          <w:w w:val="79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12"/>
          <w:position w:val="1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12"/>
          <w:position w:val="1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8"/>
          <w:w w:val="112"/>
          <w:position w:val="1"/>
        </w:rPr>
        <w:t> </w:t>
      </w:r>
      <w:r>
        <w:rPr>
          <w:rFonts w:ascii="Arial" w:hAnsi="Arial" w:cs="Arial" w:eastAsia="Arial"/>
          <w:sz w:val="30"/>
          <w:szCs w:val="30"/>
          <w:color w:val="1D1D1D"/>
          <w:spacing w:val="0"/>
          <w:w w:val="100"/>
          <w:position w:val="-3"/>
        </w:rPr>
        <w:t>1</w:t>
      </w:r>
      <w:r>
        <w:rPr>
          <w:rFonts w:ascii="Arial" w:hAnsi="Arial" w:cs="Arial" w:eastAsia="Arial"/>
          <w:sz w:val="30"/>
          <w:szCs w:val="30"/>
          <w:color w:val="1D1D1D"/>
          <w:spacing w:val="0"/>
          <w:w w:val="100"/>
          <w:position w:val="-3"/>
        </w:rPr>
        <w:t>           </w:t>
      </w:r>
      <w:r>
        <w:rPr>
          <w:rFonts w:ascii="Arial" w:hAnsi="Arial" w:cs="Arial" w:eastAsia="Arial"/>
          <w:sz w:val="30"/>
          <w:szCs w:val="30"/>
          <w:color w:val="1D1D1D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11"/>
          <w:position w:val="1"/>
        </w:rPr>
        <w:t>K.K.T.Kg.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3" w:lineRule="exact"/>
        <w:ind w:left="5613" w:right="-20"/>
        <w:jc w:val="left"/>
        <w:tabs>
          <w:tab w:pos="6680" w:val="left"/>
          <w:tab w:pos="818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35"/>
          <w:position w:val="4"/>
        </w:rPr>
        <w:t>05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4"/>
        </w:rPr>
      </w:r>
      <w:r>
        <w:rPr>
          <w:rFonts w:ascii="Arial" w:hAnsi="Arial" w:cs="Arial" w:eastAsia="Arial"/>
          <w:sz w:val="31"/>
          <w:szCs w:val="31"/>
          <w:color w:val="1D1D1D"/>
          <w:spacing w:val="0"/>
          <w:w w:val="52"/>
          <w:position w:val="1"/>
        </w:rPr>
        <w:t>ı</w:t>
      </w:r>
      <w:r>
        <w:rPr>
          <w:rFonts w:ascii="Arial" w:hAnsi="Arial" w:cs="Arial" w:eastAsia="Arial"/>
          <w:sz w:val="31"/>
          <w:szCs w:val="31"/>
          <w:color w:val="1D1D1D"/>
          <w:spacing w:val="41"/>
          <w:w w:val="52"/>
          <w:position w:val="1"/>
        </w:rPr>
        <w:t> </w:t>
      </w:r>
      <w:r>
        <w:rPr>
          <w:rFonts w:ascii="Arial" w:hAnsi="Arial" w:cs="Arial" w:eastAsia="Arial"/>
          <w:sz w:val="31"/>
          <w:szCs w:val="31"/>
          <w:color w:val="1D1D1D"/>
          <w:spacing w:val="40"/>
          <w:w w:val="52"/>
          <w:u w:val="single" w:color="000000"/>
          <w:position w:val="1"/>
        </w:rPr>
        <w:t> </w:t>
      </w:r>
      <w:r>
        <w:rPr>
          <w:rFonts w:ascii="Arial" w:hAnsi="Arial" w:cs="Arial" w:eastAsia="Arial"/>
          <w:sz w:val="31"/>
          <w:szCs w:val="31"/>
          <w:color w:val="1D1D1D"/>
          <w:spacing w:val="0"/>
          <w:w w:val="100"/>
          <w:u w:val="single" w:color="000000"/>
          <w:position w:val="1"/>
        </w:rPr>
        <w:tab/>
      </w:r>
      <w:r>
        <w:rPr>
          <w:rFonts w:ascii="Arial" w:hAnsi="Arial" w:cs="Arial" w:eastAsia="Arial"/>
          <w:sz w:val="31"/>
          <w:szCs w:val="31"/>
          <w:color w:val="1D1D1D"/>
          <w:spacing w:val="0"/>
          <w:w w:val="100"/>
          <w:u w:val="single" w:color="000000"/>
          <w:position w:val="1"/>
        </w:rPr>
      </w:r>
      <w:r>
        <w:rPr>
          <w:rFonts w:ascii="Arial" w:hAnsi="Arial" w:cs="Arial" w:eastAsia="Arial"/>
          <w:sz w:val="31"/>
          <w:szCs w:val="31"/>
          <w:color w:val="1D1D1D"/>
          <w:spacing w:val="0"/>
          <w:w w:val="100"/>
          <w:position w:val="1"/>
        </w:rPr>
      </w:r>
      <w:r>
        <w:rPr>
          <w:rFonts w:ascii="Arial" w:hAnsi="Arial" w:cs="Arial" w:eastAsia="Arial"/>
          <w:sz w:val="31"/>
          <w:szCs w:val="31"/>
          <w:color w:val="1D1D1D"/>
          <w:spacing w:val="0"/>
          <w:w w:val="52"/>
          <w:position w:val="2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left="160" w:right="396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4"/>
          <w:position w:val="1"/>
        </w:rPr>
        <w:t>bulunmamaktadı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2"/>
          <w:w w:val="105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4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165" w:right="1013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3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7" w:lineRule="auto"/>
        <w:ind w:left="131" w:right="86" w:firstLine="2045"/>
        <w:jc w:val="right"/>
        <w:tabs>
          <w:tab w:pos="2200" w:val="left"/>
          <w:tab w:pos="10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başlamış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2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16"/>
          <w:position w:val="1"/>
        </w:rPr>
        <w:t>örülmü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16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32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soruşturmacia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kişile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3"/>
          <w:position w:val="1"/>
        </w:rPr>
        <w:t>söndürülmeden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0"/>
          <w:position w:val="0"/>
        </w:rPr>
        <w:t>tıla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  <w:t>izmaritinin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  <w:t>rüzgarında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  <w:t>etkisiyle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  <w:t>etrafında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  <w:t>bulunan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4"/>
          <w:position w:val="0"/>
        </w:rPr>
        <w:t>tutuşturma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"/>
          <w:w w:val="105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78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219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onuc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5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65" w:right="396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Şir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        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2"/>
          <w:w w:val="100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61" w:lineRule="auto"/>
        <w:ind w:left="165" w:right="9819" w:firstLine="-2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5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4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59"/>
        </w:rPr>
        <w:t>ı;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59"/>
        </w:rPr>
        <w:t>r</w:t>
      </w:r>
      <w:r>
        <w:rPr>
          <w:rFonts w:ascii="Arial" w:hAnsi="Arial" w:cs="Arial" w:eastAsia="Arial"/>
          <w:sz w:val="15"/>
          <w:szCs w:val="15"/>
          <w:color w:val="2F2F2F"/>
          <w:spacing w:val="-8"/>
          <w:w w:val="159"/>
        </w:rPr>
        <w:t> </w:t>
      </w:r>
      <w:r>
        <w:rPr>
          <w:rFonts w:ascii="Arial" w:hAnsi="Arial" w:cs="Arial" w:eastAsia="Arial"/>
          <w:sz w:val="15"/>
          <w:szCs w:val="15"/>
          <w:color w:val="A3A5A5"/>
          <w:spacing w:val="0"/>
          <w:w w:val="100"/>
        </w:rPr>
        <w:t>•</w:t>
      </w:r>
      <w:r>
        <w:rPr>
          <w:rFonts w:ascii="Arial" w:hAnsi="Arial" w:cs="Arial" w:eastAsia="Arial"/>
          <w:sz w:val="15"/>
          <w:szCs w:val="15"/>
          <w:color w:val="A3A5A5"/>
          <w:spacing w:val="0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A3A5A5"/>
          <w:spacing w:val="21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1D1D1D"/>
          <w:spacing w:val="-1"/>
          <w:w w:val="19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5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170" w:right="425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Ekıuı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                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trarih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9"/>
          <w:w w:val="13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16/05/2017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1"/>
        </w:rPr>
        <w:t>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0"/>
          <w:w w:val="92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1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2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13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7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4"/>
          <w:position w:val="1"/>
        </w:rPr>
        <w:t>12:30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left="261" w:right="-20"/>
        <w:jc w:val="left"/>
        <w:tabs>
          <w:tab w:pos="1060" w:val="left"/>
          <w:tab w:pos="1580" w:val="left"/>
          <w:tab w:pos="8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  <w:t>]GiDE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  <w:t>Aliağa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4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"/>
          <w:w w:val="105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3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358" w:right="-20"/>
        <w:jc w:val="left"/>
        <w:tabs>
          <w:tab w:pos="4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.080002pt;margin-top:5.079319pt;width:9.165pt;height:23.5pt;mso-position-horizontal-relative:page;mso-position-vertical-relative:paragraph;z-index:-16569" type="#_x0000_t202" filled="f" stroked="f">
            <v:textbox inset="0,0,0,0">
              <w:txbxContent>
                <w:p>
                  <w:pPr>
                    <w:spacing w:before="0" w:after="0" w:line="470" w:lineRule="exact"/>
                    <w:ind w:right="-110"/>
                    <w:jc w:val="left"/>
                    <w:rPr>
                      <w:rFonts w:ascii="Times New Roman" w:hAnsi="Times New Roman" w:cs="Times New Roman" w:eastAsia="Times New Roman"/>
                      <w:sz w:val="47"/>
                      <w:szCs w:val="4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1D1D1D"/>
                      <w:spacing w:val="0"/>
                      <w:w w:val="52"/>
                    </w:rPr>
                    <w:t>...</w:t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01" w:lineRule="exact"/>
        <w:ind w:left="5138" w:right="-20"/>
        <w:jc w:val="left"/>
        <w:tabs>
          <w:tab w:pos="882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6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2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6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2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29"/>
          <w:szCs w:val="29"/>
          <w:color w:val="1D1D1D"/>
          <w:spacing w:val="0"/>
          <w:w w:val="52"/>
          <w:i/>
          <w:position w:val="-4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1D1D1D"/>
          <w:spacing w:val="0"/>
          <w:w w:val="52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1D1D1D"/>
          <w:spacing w:val="23"/>
          <w:w w:val="52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1D1D1D"/>
          <w:spacing w:val="0"/>
          <w:w w:val="52"/>
          <w:i/>
          <w:position w:val="-4"/>
        </w:rPr>
        <w:t>B</w:t>
      </w:r>
      <w:r>
        <w:rPr>
          <w:rFonts w:ascii="Times New Roman" w:hAnsi="Times New Roman" w:cs="Times New Roman" w:eastAsia="Times New Roman"/>
          <w:sz w:val="29"/>
          <w:szCs w:val="29"/>
          <w:color w:val="1D1D1D"/>
          <w:spacing w:val="27"/>
          <w:w w:val="52"/>
          <w:i/>
          <w:position w:val="-4"/>
        </w:rPr>
        <w:t> </w:t>
      </w:r>
      <w:r>
        <w:rPr>
          <w:rFonts w:ascii="Arial" w:hAnsi="Arial" w:cs="Arial" w:eastAsia="Arial"/>
          <w:sz w:val="24"/>
          <w:szCs w:val="24"/>
          <w:color w:val="1D1D1D"/>
          <w:spacing w:val="0"/>
          <w:w w:val="52"/>
          <w:position w:val="-4"/>
        </w:rPr>
        <w:t>MaYıs</w:t>
      </w:r>
      <w:r>
        <w:rPr>
          <w:rFonts w:ascii="Arial" w:hAnsi="Arial" w:cs="Arial" w:eastAsia="Arial"/>
          <w:sz w:val="24"/>
          <w:szCs w:val="24"/>
          <w:color w:val="1D1D1D"/>
          <w:spacing w:val="0"/>
          <w:w w:val="52"/>
          <w:position w:val="-4"/>
        </w:rPr>
        <w:t> </w:t>
      </w:r>
      <w:r>
        <w:rPr>
          <w:rFonts w:ascii="Arial" w:hAnsi="Arial" w:cs="Arial" w:eastAsia="Arial"/>
          <w:sz w:val="24"/>
          <w:szCs w:val="24"/>
          <w:color w:val="1D1D1D"/>
          <w:spacing w:val="2"/>
          <w:w w:val="52"/>
          <w:position w:val="-4"/>
        </w:rPr>
        <w:t> </w:t>
      </w:r>
      <w:r>
        <w:rPr>
          <w:rFonts w:ascii="Arial" w:hAnsi="Arial" w:cs="Arial" w:eastAsia="Arial"/>
          <w:sz w:val="31"/>
          <w:szCs w:val="31"/>
          <w:color w:val="1D1D1D"/>
          <w:spacing w:val="0"/>
          <w:w w:val="52"/>
          <w:b/>
          <w:bCs/>
          <w:position w:val="-4"/>
        </w:rPr>
        <w:t>?917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427" w:right="1836"/>
        <w:jc w:val="center"/>
        <w:tabs>
          <w:tab w:pos="896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46"/>
          <w:szCs w:val="46"/>
          <w:color w:val="1D1D1D"/>
          <w:spacing w:val="-22"/>
          <w:w w:val="55"/>
          <w:position w:val="-15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1D1D1D"/>
          <w:spacing w:val="-36"/>
          <w:w w:val="60"/>
          <w:position w:val="11"/>
        </w:rPr>
        <w:t>&lt;</w:t>
      </w:r>
      <w:r>
        <w:rPr>
          <w:rFonts w:ascii="Times New Roman" w:hAnsi="Times New Roman" w:cs="Times New Roman" w:eastAsia="Times New Roman"/>
          <w:sz w:val="46"/>
          <w:szCs w:val="46"/>
          <w:color w:val="1D1D1D"/>
          <w:spacing w:val="-54"/>
          <w:w w:val="55"/>
          <w:position w:val="-15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1D1D1D"/>
          <w:spacing w:val="0"/>
          <w:w w:val="60"/>
          <w:position w:val="11"/>
        </w:rPr>
        <w:t>:</w:t>
      </w:r>
      <w:r>
        <w:rPr>
          <w:rFonts w:ascii="Times New Roman" w:hAnsi="Times New Roman" w:cs="Times New Roman" w:eastAsia="Times New Roman"/>
          <w:sz w:val="12"/>
          <w:szCs w:val="12"/>
          <w:color w:val="1D1D1D"/>
          <w:spacing w:val="-2"/>
          <w:w w:val="61"/>
          <w:position w:val="11"/>
        </w:rPr>
        <w:t>.</w:t>
      </w:r>
      <w:r>
        <w:rPr>
          <w:rFonts w:ascii="Times New Roman" w:hAnsi="Times New Roman" w:cs="Times New Roman" w:eastAsia="Times New Roman"/>
          <w:sz w:val="46"/>
          <w:szCs w:val="46"/>
          <w:color w:val="1D1D1D"/>
          <w:spacing w:val="-102"/>
          <w:w w:val="55"/>
          <w:position w:val="-15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1D1D1D"/>
          <w:spacing w:val="0"/>
          <w:w w:val="61"/>
          <w:position w:val="11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1D1D1D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1D1D1D"/>
          <w:spacing w:val="0"/>
          <w:w w:val="100"/>
          <w:position w:val="11"/>
        </w:rPr>
      </w:r>
      <w:r>
        <w:rPr>
          <w:rFonts w:ascii="Arial" w:hAnsi="Arial" w:cs="Arial" w:eastAsia="Arial"/>
          <w:sz w:val="19"/>
          <w:szCs w:val="19"/>
          <w:color w:val="1D1D1D"/>
          <w:spacing w:val="0"/>
          <w:w w:val="100"/>
          <w:i/>
          <w:position w:val="6"/>
        </w:rPr>
        <w:t>1</w:t>
      </w:r>
      <w:r>
        <w:rPr>
          <w:rFonts w:ascii="Arial" w:hAnsi="Arial" w:cs="Arial" w:eastAsia="Arial"/>
          <w:sz w:val="19"/>
          <w:szCs w:val="19"/>
          <w:color w:val="1D1D1D"/>
          <w:spacing w:val="0"/>
          <w:w w:val="100"/>
          <w:i/>
          <w:position w:val="6"/>
        </w:rPr>
        <w:t> </w:t>
      </w:r>
      <w:r>
        <w:rPr>
          <w:rFonts w:ascii="Arial" w:hAnsi="Arial" w:cs="Arial" w:eastAsia="Arial"/>
          <w:sz w:val="19"/>
          <w:szCs w:val="19"/>
          <w:color w:val="1D1D1D"/>
          <w:spacing w:val="43"/>
          <w:w w:val="100"/>
          <w:i/>
          <w:position w:val="6"/>
        </w:rPr>
        <w:t> </w:t>
      </w:r>
      <w:r>
        <w:rPr>
          <w:rFonts w:ascii="Arial" w:hAnsi="Arial" w:cs="Arial" w:eastAsia="Arial"/>
          <w:sz w:val="19"/>
          <w:szCs w:val="19"/>
          <w:color w:val="1D1D1D"/>
          <w:spacing w:val="0"/>
          <w:w w:val="102"/>
          <w:i/>
          <w:position w:val="6"/>
        </w:rPr>
        <w:t>120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360" w:bottom="280" w:left="200" w:right="200"/>
        </w:sectPr>
      </w:pPr>
      <w:rPr/>
    </w:p>
    <w:p>
      <w:pPr>
        <w:spacing w:before="0" w:after="0" w:line="235" w:lineRule="exact"/>
        <w:ind w:left="401" w:right="-120"/>
        <w:jc w:val="left"/>
        <w:rPr>
          <w:rFonts w:ascii="Times New Roman" w:hAnsi="Times New Roman" w:cs="Times New Roman" w:eastAsia="Times New Roman"/>
          <w:sz w:val="43"/>
          <w:szCs w:val="43"/>
        </w:rPr>
      </w:pPr>
      <w:rPr/>
      <w:r>
        <w:rPr>
          <w:rFonts w:ascii="Arial" w:hAnsi="Arial" w:cs="Arial" w:eastAsia="Arial"/>
          <w:sz w:val="32"/>
          <w:szCs w:val="32"/>
          <w:color w:val="1D1D1D"/>
          <w:spacing w:val="-70"/>
          <w:w w:val="174"/>
          <w:position w:val="-31"/>
        </w:rPr>
        <w:t>·</w:t>
      </w:r>
      <w:r>
        <w:rPr>
          <w:rFonts w:ascii="Times New Roman" w:hAnsi="Times New Roman" w:cs="Times New Roman" w:eastAsia="Times New Roman"/>
          <w:sz w:val="43"/>
          <w:szCs w:val="43"/>
          <w:color w:val="1D1D1D"/>
          <w:spacing w:val="0"/>
          <w:w w:val="53"/>
          <w:position w:val="-18"/>
        </w:rPr>
        <w:t>...</w:t>
      </w:r>
      <w:r>
        <w:rPr>
          <w:rFonts w:ascii="Times New Roman" w:hAnsi="Times New Roman" w:cs="Times New Roman" w:eastAsia="Times New Roman"/>
          <w:sz w:val="43"/>
          <w:szCs w:val="43"/>
          <w:color w:val="000000"/>
          <w:spacing w:val="0"/>
          <w:w w:val="100"/>
          <w:position w:val="0"/>
        </w:rPr>
      </w:r>
    </w:p>
    <w:p>
      <w:pPr>
        <w:spacing w:before="19" w:after="0" w:line="215" w:lineRule="exact"/>
        <w:ind w:right="-120"/>
        <w:jc w:val="left"/>
        <w:rPr>
          <w:rFonts w:ascii="Times New Roman" w:hAnsi="Times New Roman" w:cs="Times New Roman" w:eastAsia="Times New Roman"/>
          <w:sz w:val="44"/>
          <w:szCs w:val="44"/>
        </w:rPr>
      </w:pPr>
      <w:rPr/>
      <w:r>
        <w:rPr/>
        <w:br w:type="column"/>
      </w:r>
      <w:r>
        <w:rPr>
          <w:rFonts w:ascii="Arial" w:hAnsi="Arial" w:cs="Arial" w:eastAsia="Arial"/>
          <w:sz w:val="29"/>
          <w:szCs w:val="29"/>
          <w:color w:val="A3A5A5"/>
          <w:spacing w:val="-62"/>
          <w:w w:val="129"/>
          <w:position w:val="-10"/>
        </w:rPr>
        <w:t>N</w:t>
      </w:r>
      <w:r>
        <w:rPr>
          <w:rFonts w:ascii="Times New Roman" w:hAnsi="Times New Roman" w:cs="Times New Roman" w:eastAsia="Times New Roman"/>
          <w:sz w:val="44"/>
          <w:szCs w:val="44"/>
          <w:color w:val="A3A5A5"/>
          <w:spacing w:val="0"/>
          <w:w w:val="55"/>
          <w:position w:val="-31"/>
        </w:rPr>
        <w:t>İtf</w:t>
      </w:r>
      <w:r>
        <w:rPr>
          <w:rFonts w:ascii="Times New Roman" w:hAnsi="Times New Roman" w:cs="Times New Roman" w:eastAsia="Times New Roman"/>
          <w:sz w:val="44"/>
          <w:szCs w:val="44"/>
          <w:color w:val="A3A5A5"/>
          <w:spacing w:val="-103"/>
          <w:w w:val="55"/>
          <w:position w:val="-31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85878A"/>
          <w:spacing w:val="-61"/>
          <w:w w:val="104"/>
          <w:position w:val="-10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A3A5A5"/>
          <w:spacing w:val="-140"/>
          <w:w w:val="122"/>
          <w:position w:val="-10"/>
        </w:rPr>
        <w:t>e</w:t>
      </w:r>
      <w:r>
        <w:rPr>
          <w:rFonts w:ascii="Times New Roman" w:hAnsi="Times New Roman" w:cs="Times New Roman" w:eastAsia="Times New Roman"/>
          <w:sz w:val="44"/>
          <w:szCs w:val="44"/>
          <w:color w:val="85878A"/>
          <w:spacing w:val="-71"/>
          <w:w w:val="148"/>
          <w:position w:val="-31"/>
        </w:rPr>
        <w:t>;</w:t>
      </w:r>
      <w:r>
        <w:rPr>
          <w:rFonts w:ascii="Times New Roman" w:hAnsi="Times New Roman" w:cs="Times New Roman" w:eastAsia="Times New Roman"/>
          <w:sz w:val="44"/>
          <w:szCs w:val="44"/>
          <w:color w:val="A3A5A5"/>
          <w:spacing w:val="-91"/>
          <w:w w:val="59"/>
          <w:position w:val="-31"/>
        </w:rPr>
        <w:t>}</w:t>
      </w:r>
      <w:r>
        <w:rPr>
          <w:rFonts w:ascii="Times New Roman" w:hAnsi="Times New Roman" w:cs="Times New Roman" w:eastAsia="Times New Roman"/>
          <w:sz w:val="44"/>
          <w:szCs w:val="44"/>
          <w:color w:val="575E85"/>
          <w:spacing w:val="-213"/>
          <w:w w:val="56"/>
          <w:position w:val="-31"/>
        </w:rPr>
        <w:t>&lt;</w:t>
      </w:r>
      <w:r>
        <w:rPr>
          <w:rFonts w:ascii="Times New Roman" w:hAnsi="Times New Roman" w:cs="Times New Roman" w:eastAsia="Times New Roman"/>
          <w:sz w:val="27"/>
          <w:szCs w:val="27"/>
          <w:color w:val="A3A5A5"/>
          <w:spacing w:val="0"/>
          <w:w w:val="122"/>
          <w:position w:val="-10"/>
        </w:rPr>
        <w:t>t</w:t>
      </w:r>
      <w:r>
        <w:rPr>
          <w:rFonts w:ascii="Times New Roman" w:hAnsi="Times New Roman" w:cs="Times New Roman" w:eastAsia="Times New Roman"/>
          <w:sz w:val="27"/>
          <w:szCs w:val="27"/>
          <w:color w:val="A3A5A5"/>
          <w:spacing w:val="-45"/>
          <w:w w:val="122"/>
          <w:position w:val="-10"/>
        </w:rPr>
        <w:t>t</w:t>
      </w:r>
      <w:r>
        <w:rPr>
          <w:rFonts w:ascii="Times New Roman" w:hAnsi="Times New Roman" w:cs="Times New Roman" w:eastAsia="Times New Roman"/>
          <w:sz w:val="44"/>
          <w:szCs w:val="44"/>
          <w:color w:val="575E85"/>
          <w:spacing w:val="-11"/>
          <w:w w:val="56"/>
          <w:position w:val="-31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A3A5A5"/>
          <w:spacing w:val="0"/>
          <w:w w:val="123"/>
          <w:position w:val="-10"/>
        </w:rPr>
        <w:t>'</w:t>
      </w:r>
      <w:r>
        <w:rPr>
          <w:rFonts w:ascii="Times New Roman" w:hAnsi="Times New Roman" w:cs="Times New Roman" w:eastAsia="Times New Roman"/>
          <w:sz w:val="27"/>
          <w:szCs w:val="27"/>
          <w:color w:val="A3A5A5"/>
          <w:spacing w:val="24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BFBFBF"/>
          <w:spacing w:val="0"/>
          <w:w w:val="85"/>
          <w:position w:val="-31"/>
        </w:rPr>
        <w:t>·</w:t>
      </w:r>
      <w:r>
        <w:rPr>
          <w:rFonts w:ascii="Times New Roman" w:hAnsi="Times New Roman" w:cs="Times New Roman" w:eastAsia="Times New Roman"/>
          <w:sz w:val="44"/>
          <w:szCs w:val="44"/>
          <w:color w:val="BFBFBF"/>
          <w:spacing w:val="-77"/>
          <w:w w:val="100"/>
          <w:position w:val="-31"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879AA1"/>
          <w:spacing w:val="0"/>
          <w:w w:val="16"/>
          <w:position w:val="-31"/>
        </w:rPr>
        <w:t>-</w:t>
      </w:r>
      <w:r>
        <w:rPr>
          <w:rFonts w:ascii="Times New Roman" w:hAnsi="Times New Roman" w:cs="Times New Roman" w:eastAsia="Times New Roman"/>
          <w:sz w:val="44"/>
          <w:szCs w:val="44"/>
          <w:color w:val="879AA1"/>
          <w:spacing w:val="0"/>
          <w:w w:val="16"/>
          <w:position w:val="-31"/>
        </w:rPr>
        <w:t>    </w:t>
      </w:r>
      <w:r>
        <w:rPr>
          <w:rFonts w:ascii="Times New Roman" w:hAnsi="Times New Roman" w:cs="Times New Roman" w:eastAsia="Times New Roman"/>
          <w:sz w:val="44"/>
          <w:szCs w:val="44"/>
          <w:color w:val="879AA1"/>
          <w:spacing w:val="7"/>
          <w:w w:val="16"/>
          <w:position w:val="-31"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1D1D1D"/>
          <w:spacing w:val="0"/>
          <w:w w:val="16"/>
          <w:position w:val="-31"/>
        </w:rPr>
        <w:t>,</w:t>
      </w:r>
      <w:r>
        <w:rPr>
          <w:rFonts w:ascii="Times New Roman" w:hAnsi="Times New Roman" w:cs="Times New Roman" w:eastAsia="Times New Roman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D1D1D1"/>
          <w:spacing w:val="0"/>
          <w:w w:val="158"/>
          <w:position w:val="-2"/>
        </w:rPr>
        <w:t>ı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2" w:lineRule="exact"/>
        <w:ind w:left="449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-1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37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7"/>
          <w:position w:val="-12"/>
        </w:rPr>
        <w:t>ı;l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1"/>
          <w:w w:val="107"/>
          <w:position w:val="-1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85878A"/>
          <w:spacing w:val="-17"/>
          <w:w w:val="137"/>
          <w:position w:val="-12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67"/>
          <w:position w:val="-1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76"/>
          <w:position w:val="-12"/>
        </w:rPr>
        <w:t>rrt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2"/>
          <w:position w:val="-1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23"/>
          <w:position w:val="-1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00"/>
          <w:cols w:num="3" w:equalWidth="0">
            <w:col w:w="667" w:space="1667"/>
            <w:col w:w="1296" w:space="547"/>
            <w:col w:w="7343"/>
          </w:cols>
        </w:sectPr>
      </w:pPr>
      <w:rPr/>
    </w:p>
    <w:p>
      <w:pPr>
        <w:spacing w:before="5" w:after="0" w:line="2" w:lineRule="exact"/>
        <w:ind w:left="2406" w:right="-123"/>
        <w:jc w:val="left"/>
        <w:tabs>
          <w:tab w:pos="4240" w:val="left"/>
          <w:tab w:pos="52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-51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45"/>
          <w:w w:val="100"/>
          <w:position w:val="-51"/>
        </w:rPr>
        <w:t> </w:t>
      </w:r>
      <w:r>
        <w:rPr>
          <w:rFonts w:ascii="Arial" w:hAnsi="Arial" w:cs="Arial" w:eastAsia="Arial"/>
          <w:sz w:val="55"/>
          <w:szCs w:val="55"/>
          <w:color w:val="A3A5A5"/>
          <w:spacing w:val="-93"/>
          <w:w w:val="45"/>
          <w:position w:val="-51"/>
        </w:rPr>
        <w:t>f</w:t>
      </w:r>
      <w:r>
        <w:rPr>
          <w:rFonts w:ascii="Arial" w:hAnsi="Arial" w:cs="Arial" w:eastAsia="Arial"/>
          <w:sz w:val="55"/>
          <w:szCs w:val="55"/>
          <w:color w:val="575E85"/>
          <w:spacing w:val="0"/>
          <w:w w:val="101"/>
          <w:position w:val="-51"/>
        </w:rPr>
        <w:t>(</w:t>
      </w:r>
      <w:r>
        <w:rPr>
          <w:rFonts w:ascii="Arial" w:hAnsi="Arial" w:cs="Arial" w:eastAsia="Arial"/>
          <w:sz w:val="55"/>
          <w:szCs w:val="55"/>
          <w:color w:val="575E85"/>
          <w:spacing w:val="0"/>
          <w:w w:val="100"/>
          <w:position w:val="-51"/>
        </w:rPr>
        <w:t>/'</w:t>
      </w:r>
      <w:r>
        <w:rPr>
          <w:rFonts w:ascii="Arial" w:hAnsi="Arial" w:cs="Arial" w:eastAsia="Arial"/>
          <w:sz w:val="55"/>
          <w:szCs w:val="55"/>
          <w:color w:val="575E85"/>
          <w:spacing w:val="55"/>
          <w:w w:val="100"/>
          <w:position w:val="-5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D448C"/>
          <w:spacing w:val="0"/>
          <w:w w:val="100"/>
          <w:i/>
          <w:position w:val="-51"/>
        </w:rPr>
        <w:t>V</w:t>
      </w:r>
      <w:r>
        <w:rPr>
          <w:rFonts w:ascii="Times New Roman" w:hAnsi="Times New Roman" w:cs="Times New Roman" w:eastAsia="Times New Roman"/>
          <w:sz w:val="14"/>
          <w:szCs w:val="14"/>
          <w:color w:val="3D448C"/>
          <w:spacing w:val="0"/>
          <w:w w:val="100"/>
          <w:i/>
          <w:position w:val="-51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3D448C"/>
          <w:spacing w:val="1"/>
          <w:w w:val="100"/>
          <w:i/>
          <w:position w:val="-5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3A5A5"/>
          <w:spacing w:val="0"/>
          <w:w w:val="67"/>
          <w:position w:val="-5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A3A5A5"/>
          <w:spacing w:val="29"/>
          <w:w w:val="67"/>
          <w:position w:val="-5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1D1D1D"/>
          <w:spacing w:val="0"/>
          <w:w w:val="100"/>
          <w:i/>
          <w:position w:val="-51"/>
        </w:rPr>
        <w:t>"-</w:t>
      </w:r>
      <w:r>
        <w:rPr>
          <w:rFonts w:ascii="Times New Roman" w:hAnsi="Times New Roman" w:cs="Times New Roman" w:eastAsia="Times New Roman"/>
          <w:sz w:val="16"/>
          <w:szCs w:val="16"/>
          <w:color w:val="1D1D1D"/>
          <w:spacing w:val="5"/>
          <w:w w:val="100"/>
          <w:i/>
          <w:position w:val="-51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A3A5A5"/>
          <w:spacing w:val="0"/>
          <w:w w:val="100"/>
          <w:i/>
          <w:position w:val="-51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A3A5A5"/>
          <w:spacing w:val="0"/>
          <w:w w:val="100"/>
          <w:i/>
          <w:position w:val="-5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A3A5A5"/>
          <w:spacing w:val="0"/>
          <w:w w:val="100"/>
          <w:i/>
          <w:position w:val="-51"/>
        </w:rPr>
      </w:r>
      <w:r>
        <w:rPr>
          <w:rFonts w:ascii="Times New Roman" w:hAnsi="Times New Roman" w:cs="Times New Roman" w:eastAsia="Times New Roman"/>
          <w:sz w:val="16"/>
          <w:szCs w:val="16"/>
          <w:color w:val="BFBFBF"/>
          <w:spacing w:val="0"/>
          <w:w w:val="182"/>
          <w:position w:val="-47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BFBFBF"/>
          <w:spacing w:val="0"/>
          <w:w w:val="100"/>
          <w:position w:val="-47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BFBFBF"/>
          <w:spacing w:val="0"/>
          <w:w w:val="100"/>
          <w:position w:val="-47"/>
        </w:rPr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10"/>
          <w:position w:val="-58"/>
        </w:rPr>
        <w:t>m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8" w:lineRule="exact"/>
        <w:ind w:right="-130"/>
        <w:jc w:val="left"/>
        <w:tabs>
          <w:tab w:pos="520" w:val="left"/>
        </w:tabs>
        <w:rPr>
          <w:rFonts w:ascii="Times New Roman" w:hAnsi="Times New Roman" w:cs="Times New Roman" w:eastAsia="Times New Roman"/>
          <w:sz w:val="60"/>
          <w:szCs w:val="6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0"/>
          <w:szCs w:val="60"/>
          <w:color w:val="A3A5A5"/>
          <w:spacing w:val="0"/>
          <w:w w:val="60"/>
          <w:position w:val="-48"/>
        </w:rPr>
        <w:t>/</w:t>
      </w:r>
      <w:r>
        <w:rPr>
          <w:rFonts w:ascii="Times New Roman" w:hAnsi="Times New Roman" w:cs="Times New Roman" w:eastAsia="Times New Roman"/>
          <w:sz w:val="60"/>
          <w:szCs w:val="60"/>
          <w:color w:val="A3A5A5"/>
          <w:spacing w:val="0"/>
          <w:w w:val="60"/>
          <w:position w:val="-48"/>
        </w:rPr>
        <w:t>,</w:t>
      </w:r>
      <w:r>
        <w:rPr>
          <w:rFonts w:ascii="Times New Roman" w:hAnsi="Times New Roman" w:cs="Times New Roman" w:eastAsia="Times New Roman"/>
          <w:sz w:val="60"/>
          <w:szCs w:val="60"/>
          <w:color w:val="A3A5A5"/>
          <w:spacing w:val="-88"/>
          <w:w w:val="60"/>
          <w:position w:val="-48"/>
        </w:rPr>
        <w:t> </w:t>
      </w:r>
      <w:r>
        <w:rPr>
          <w:rFonts w:ascii="Times New Roman" w:hAnsi="Times New Roman" w:cs="Times New Roman" w:eastAsia="Times New Roman"/>
          <w:sz w:val="60"/>
          <w:szCs w:val="60"/>
          <w:color w:val="A3A5A5"/>
          <w:spacing w:val="0"/>
          <w:w w:val="100"/>
          <w:position w:val="-48"/>
        </w:rPr>
        <w:tab/>
      </w:r>
      <w:r>
        <w:rPr>
          <w:rFonts w:ascii="Times New Roman" w:hAnsi="Times New Roman" w:cs="Times New Roman" w:eastAsia="Times New Roman"/>
          <w:sz w:val="60"/>
          <w:szCs w:val="60"/>
          <w:color w:val="A3A5A5"/>
          <w:spacing w:val="0"/>
          <w:w w:val="100"/>
          <w:position w:val="-48"/>
        </w:rPr>
      </w:r>
      <w:r>
        <w:rPr>
          <w:rFonts w:ascii="Times New Roman" w:hAnsi="Times New Roman" w:cs="Times New Roman" w:eastAsia="Times New Roman"/>
          <w:sz w:val="60"/>
          <w:szCs w:val="60"/>
          <w:color w:val="85878A"/>
          <w:spacing w:val="-2"/>
          <w:w w:val="6"/>
          <w:position w:val="-48"/>
        </w:rPr>
        <w:t>_</w:t>
      </w:r>
      <w:r>
        <w:rPr>
          <w:rFonts w:ascii="Times New Roman" w:hAnsi="Times New Roman" w:cs="Times New Roman" w:eastAsia="Times New Roman"/>
          <w:sz w:val="60"/>
          <w:szCs w:val="60"/>
          <w:color w:val="2D388E"/>
          <w:spacing w:val="0"/>
          <w:w w:val="149"/>
          <w:position w:val="-48"/>
        </w:rPr>
        <w:t>ı</w:t>
      </w:r>
      <w:r>
        <w:rPr>
          <w:rFonts w:ascii="Times New Roman" w:hAnsi="Times New Roman" w:cs="Times New Roman" w:eastAsia="Times New Roman"/>
          <w:sz w:val="60"/>
          <w:szCs w:val="60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72" w:lineRule="atLeast"/>
        <w:ind w:right="-20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A3A5A5"/>
          <w:spacing w:val="0"/>
          <w:w w:val="225"/>
        </w:rPr>
        <w:t>#•'</w:t>
      </w:r>
      <w:r>
        <w:rPr>
          <w:rFonts w:ascii="Times New Roman" w:hAnsi="Times New Roman" w:cs="Times New Roman" w:eastAsia="Times New Roman"/>
          <w:sz w:val="11"/>
          <w:szCs w:val="11"/>
          <w:color w:val="A3A5A5"/>
          <w:spacing w:val="0"/>
          <w:w w:val="225"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color w:val="A3A5A5"/>
          <w:spacing w:val="8"/>
          <w:w w:val="225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3A5A5"/>
          <w:spacing w:val="0"/>
          <w:w w:val="141"/>
        </w:rPr>
        <w:t>'-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00"/>
          <w:cols w:num="3" w:equalWidth="0">
            <w:col w:w="5409" w:space="3204"/>
            <w:col w:w="792" w:space="392"/>
            <w:col w:w="1723"/>
          </w:cols>
        </w:sectPr>
      </w:pPr>
      <w:rPr/>
    </w:p>
    <w:p>
      <w:pPr>
        <w:spacing w:before="0" w:after="0" w:line="199" w:lineRule="atLeas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65.200012pt;margin-top:16.789137pt;width:.1pt;height:9.84pt;mso-position-horizontal-relative:page;mso-position-vertical-relative:paragraph;z-index:-16574" coordorigin="5304,336" coordsize="2,197">
            <v:shape style="position:absolute;left:5304;top:336;width:2;height:197" coordorigin="5304,336" coordsize="0,197" path="m5304,533l5304,336e" filled="f" stroked="t" strokeweight=".48pt" strokecolor="#28232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BFBFBF"/>
          <w:spacing w:val="-12"/>
          <w:w w:val="4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A3A5A5"/>
          <w:spacing w:val="5"/>
          <w:w w:val="11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BFBFBF"/>
          <w:spacing w:val="0"/>
          <w:w w:val="6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BFBFB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FBFBF"/>
          <w:spacing w:val="0"/>
          <w:w w:val="74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2" w:lineRule="atLeast"/>
        <w:ind w:right="-20"/>
        <w:jc w:val="left"/>
        <w:tabs>
          <w:tab w:pos="380" w:val="left"/>
          <w:tab w:pos="820" w:val="left"/>
        </w:tabs>
        <w:rPr>
          <w:rFonts w:ascii="Arial" w:hAnsi="Arial" w:cs="Arial" w:eastAsia="Arial"/>
          <w:sz w:val="8"/>
          <w:szCs w:val="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1"/>
          <w:szCs w:val="31"/>
          <w:color w:val="A3A5A5"/>
          <w:spacing w:val="0"/>
          <w:w w:val="37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A3A5A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A3A5A5"/>
          <w:spacing w:val="0"/>
          <w:w w:val="100"/>
        </w:rPr>
      </w:r>
      <w:r>
        <w:rPr>
          <w:rFonts w:ascii="Times New Roman" w:hAnsi="Times New Roman" w:cs="Times New Roman" w:eastAsia="Times New Roman"/>
          <w:sz w:val="10"/>
          <w:szCs w:val="10"/>
          <w:color w:val="A3A5A5"/>
          <w:spacing w:val="-11"/>
          <w:w w:val="193"/>
          <w:i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A3A5A5"/>
          <w:spacing w:val="-13"/>
          <w:w w:val="194"/>
          <w:i/>
        </w:rPr>
        <w:t>)</w:t>
      </w:r>
      <w:r>
        <w:rPr>
          <w:rFonts w:ascii="Times New Roman" w:hAnsi="Times New Roman" w:cs="Times New Roman" w:eastAsia="Times New Roman"/>
          <w:sz w:val="10"/>
          <w:szCs w:val="10"/>
          <w:color w:val="BFBFBF"/>
          <w:spacing w:val="0"/>
          <w:w w:val="110"/>
          <w:i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BFBFBF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BFBFBF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2"/>
          <w:szCs w:val="12"/>
          <w:color w:val="A3A5A5"/>
          <w:spacing w:val="0"/>
          <w:w w:val="135"/>
        </w:rPr>
        <w:t>,;</w:t>
      </w:r>
      <w:r>
        <w:rPr>
          <w:rFonts w:ascii="Times New Roman" w:hAnsi="Times New Roman" w:cs="Times New Roman" w:eastAsia="Times New Roman"/>
          <w:sz w:val="12"/>
          <w:szCs w:val="12"/>
          <w:color w:val="A3A5A5"/>
          <w:spacing w:val="0"/>
          <w:w w:val="135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3A5A5"/>
          <w:spacing w:val="15"/>
          <w:w w:val="135"/>
        </w:rPr>
        <w:t> </w:t>
      </w:r>
      <w:r>
        <w:rPr>
          <w:rFonts w:ascii="Arial" w:hAnsi="Arial" w:cs="Arial" w:eastAsia="Arial"/>
          <w:sz w:val="8"/>
          <w:szCs w:val="8"/>
          <w:color w:val="A3A5A5"/>
          <w:spacing w:val="-6"/>
          <w:w w:val="164"/>
          <w:i/>
        </w:rPr>
        <w:t>(</w:t>
      </w:r>
      <w:r>
        <w:rPr>
          <w:rFonts w:ascii="Arial" w:hAnsi="Arial" w:cs="Arial" w:eastAsia="Arial"/>
          <w:sz w:val="8"/>
          <w:szCs w:val="8"/>
          <w:color w:val="85878A"/>
          <w:spacing w:val="0"/>
          <w:w w:val="346"/>
          <w:i/>
        </w:rPr>
        <w:t>·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spacing w:before="56" w:after="0" w:line="240" w:lineRule="auto"/>
        <w:ind w:left="941" w:right="1612"/>
        <w:jc w:val="center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879AA1"/>
          <w:spacing w:val="0"/>
          <w:w w:val="397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00" w:right="200"/>
          <w:cols w:num="2" w:equalWidth="0">
            <w:col w:w="3870" w:space="4925"/>
            <w:col w:w="2725"/>
          </w:cols>
        </w:sectPr>
      </w:pPr>
      <w:rPr/>
    </w:p>
    <w:p>
      <w:pPr>
        <w:spacing w:before="69" w:after="0" w:line="399" w:lineRule="exact"/>
        <w:ind w:left="5200" w:right="-105"/>
        <w:jc w:val="left"/>
        <w:tabs>
          <w:tab w:pos="8260" w:val="left"/>
          <w:tab w:pos="8760" w:val="left"/>
        </w:tabs>
        <w:rPr>
          <w:rFonts w:ascii="Arial" w:hAnsi="Arial" w:cs="Arial" w:eastAsia="Arial"/>
          <w:sz w:val="43"/>
          <w:szCs w:val="43"/>
        </w:rPr>
      </w:pPr>
      <w:rPr/>
      <w:r>
        <w:rPr/>
        <w:pict>
          <v:group style="position:absolute;margin-left:264.959991pt;margin-top:6.956748pt;width:2.04pt;height:27.12pt;mso-position-horizontal-relative:page;mso-position-vertical-relative:paragraph;z-index:-16573" coordorigin="5299,139" coordsize="41,542">
            <v:group style="position:absolute;left:5330;top:149;width:2;height:422" coordorigin="5330,149" coordsize="2,422">
              <v:shape style="position:absolute;left:5330;top:149;width:2;height:422" coordorigin="5330,149" coordsize="0,422" path="m5330,571l5330,149e" filled="f" stroked="t" strokeweight=".96pt" strokecolor="#3438AF">
                <v:path arrowok="t"/>
              </v:shape>
            </v:group>
            <v:group style="position:absolute;left:5304;top:475;width:2;height:202" coordorigin="5304,475" coordsize="2,202">
              <v:shape style="position:absolute;left:5304;top:475;width:2;height:202" coordorigin="5304,475" coordsize="0,202" path="m5304,677l5304,475e" filled="f" stroked="t" strokeweight=".4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35.480011pt;margin-top:16.196749pt;width:.84pt;height:21.84pt;mso-position-horizontal-relative:page;mso-position-vertical-relative:paragraph;z-index:-16572" coordorigin="8710,324" coordsize="17,437">
            <v:group style="position:absolute;left:8719;top:331;width:2;height:202" coordorigin="8719,331" coordsize="2,202">
              <v:shape style="position:absolute;left:8719;top:331;width:2;height:202" coordorigin="8719,331" coordsize="0,202" path="m8719,533l8719,331e" filled="f" stroked="t" strokeweight=".72pt" strokecolor="#A0A0A0">
                <v:path arrowok="t"/>
              </v:shape>
            </v:group>
            <v:group style="position:absolute;left:8717;top:446;width:2;height:307" coordorigin="8717,446" coordsize="2,307">
              <v:shape style="position:absolute;left:8717;top:446;width:2;height:307" coordorigin="8717,446" coordsize="0,307" path="m8717,754l8717,446e" filled="f" stroked="t" strokeweight=".72pt" strokecolor="#6B748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9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  <w:position w:val="9"/>
        </w:rPr>
        <w:t> 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00"/>
          <w:position w:val="9"/>
        </w:rPr>
        <w:t>Çv</w:t>
      </w:r>
      <w:r>
        <w:rPr>
          <w:rFonts w:ascii="Arial" w:hAnsi="Arial" w:cs="Arial" w:eastAsia="Arial"/>
          <w:sz w:val="18"/>
          <w:szCs w:val="18"/>
          <w:color w:val="3F3F3F"/>
          <w:spacing w:val="40"/>
          <w:w w:val="100"/>
          <w:position w:val="9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9"/>
        </w:rPr>
        <w:t>.</w:t>
      </w:r>
      <w:r>
        <w:rPr>
          <w:rFonts w:ascii="Arial" w:hAnsi="Arial" w:cs="Arial" w:eastAsia="Arial"/>
          <w:sz w:val="18"/>
          <w:szCs w:val="18"/>
          <w:color w:val="2F2F2F"/>
          <w:spacing w:val="-47"/>
          <w:w w:val="100"/>
          <w:position w:val="9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9"/>
        </w:rPr>
      </w:r>
      <w:r>
        <w:rPr>
          <w:rFonts w:ascii="Arial" w:hAnsi="Arial" w:cs="Arial" w:eastAsia="Arial"/>
          <w:sz w:val="43"/>
          <w:szCs w:val="43"/>
          <w:color w:val="A3A5A5"/>
          <w:spacing w:val="-15"/>
          <w:w w:val="130"/>
          <w:position w:val="-9"/>
        </w:rPr>
        <w:t>·</w:t>
      </w:r>
      <w:r>
        <w:rPr>
          <w:rFonts w:ascii="Arial" w:hAnsi="Arial" w:cs="Arial" w:eastAsia="Arial"/>
          <w:sz w:val="43"/>
          <w:szCs w:val="43"/>
          <w:color w:val="1D1D1D"/>
          <w:spacing w:val="0"/>
          <w:w w:val="89"/>
          <w:position w:val="-9"/>
        </w:rPr>
        <w:t>·</w:t>
      </w:r>
      <w:r>
        <w:rPr>
          <w:rFonts w:ascii="Arial" w:hAnsi="Arial" w:cs="Arial" w:eastAsia="Arial"/>
          <w:sz w:val="43"/>
          <w:szCs w:val="43"/>
          <w:color w:val="1D1D1D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43"/>
          <w:szCs w:val="43"/>
          <w:color w:val="1D1D1D"/>
          <w:spacing w:val="0"/>
          <w:w w:val="100"/>
          <w:position w:val="-9"/>
        </w:rPr>
      </w:r>
      <w:r>
        <w:rPr>
          <w:rFonts w:ascii="Arial" w:hAnsi="Arial" w:cs="Arial" w:eastAsia="Arial"/>
          <w:sz w:val="43"/>
          <w:szCs w:val="43"/>
          <w:color w:val="A3A5A5"/>
          <w:spacing w:val="0"/>
          <w:w w:val="66"/>
          <w:position w:val="-9"/>
        </w:rPr>
        <w:t>'</w:t>
      </w:r>
      <w:r>
        <w:rPr>
          <w:rFonts w:ascii="Arial" w:hAnsi="Arial" w:cs="Arial" w:eastAsia="Arial"/>
          <w:sz w:val="43"/>
          <w:szCs w:val="43"/>
          <w:color w:val="000000"/>
          <w:spacing w:val="0"/>
          <w:w w:val="100"/>
          <w:position w:val="0"/>
        </w:rPr>
      </w:r>
    </w:p>
    <w:p>
      <w:pPr>
        <w:spacing w:before="40" w:after="0" w:line="301" w:lineRule="exact"/>
        <w:ind w:left="-42" w:right="582"/>
        <w:jc w:val="center"/>
        <w:rPr>
          <w:rFonts w:ascii="Arial" w:hAnsi="Arial" w:cs="Arial" w:eastAsia="Arial"/>
          <w:sz w:val="29"/>
          <w:szCs w:val="29"/>
        </w:rPr>
      </w:pPr>
      <w:rPr/>
      <w:r>
        <w:rPr/>
        <w:br w:type="column"/>
      </w:r>
      <w:r>
        <w:rPr>
          <w:rFonts w:ascii="Arial" w:hAnsi="Arial" w:cs="Arial" w:eastAsia="Arial"/>
          <w:sz w:val="29"/>
          <w:szCs w:val="29"/>
          <w:color w:val="85878A"/>
          <w:spacing w:val="0"/>
          <w:w w:val="600"/>
          <w:position w:val="-3"/>
        </w:rPr>
        <w:t>·'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92" w:lineRule="exact"/>
        <w:ind w:left="259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A3A5A5"/>
          <w:spacing w:val="0"/>
          <w:w w:val="136"/>
          <w:position w:val="-2"/>
        </w:rPr>
        <w:t>""</w:t>
      </w:r>
      <w:r>
        <w:rPr>
          <w:rFonts w:ascii="Times New Roman" w:hAnsi="Times New Roman" w:cs="Times New Roman" w:eastAsia="Times New Roman"/>
          <w:sz w:val="16"/>
          <w:szCs w:val="16"/>
          <w:color w:val="A3A5A5"/>
          <w:spacing w:val="0"/>
          <w:w w:val="136"/>
          <w:position w:val="-2"/>
        </w:rPr>
        <w:t>;</w:t>
      </w:r>
      <w:r>
        <w:rPr>
          <w:rFonts w:ascii="Times New Roman" w:hAnsi="Times New Roman" w:cs="Times New Roman" w:eastAsia="Times New Roman"/>
          <w:sz w:val="16"/>
          <w:szCs w:val="16"/>
          <w:color w:val="A3A5A5"/>
          <w:spacing w:val="32"/>
          <w:w w:val="136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1D1D1D"/>
          <w:spacing w:val="0"/>
          <w:w w:val="56"/>
          <w:position w:val="-2"/>
        </w:rPr>
        <w:t>'/,</w:t>
      </w:r>
      <w:r>
        <w:rPr>
          <w:rFonts w:ascii="Times New Roman" w:hAnsi="Times New Roman" w:cs="Times New Roman" w:eastAsia="Times New Roman"/>
          <w:sz w:val="16"/>
          <w:szCs w:val="16"/>
          <w:color w:val="1D1D1D"/>
          <w:spacing w:val="0"/>
          <w:w w:val="56"/>
          <w:position w:val="-2"/>
        </w:rPr>
        <w:t>    </w:t>
      </w:r>
      <w:r>
        <w:rPr>
          <w:rFonts w:ascii="Times New Roman" w:hAnsi="Times New Roman" w:cs="Times New Roman" w:eastAsia="Times New Roman"/>
          <w:sz w:val="16"/>
          <w:szCs w:val="16"/>
          <w:color w:val="1D1D1D"/>
          <w:spacing w:val="18"/>
          <w:w w:val="56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FBFBF"/>
          <w:spacing w:val="0"/>
          <w:w w:val="56"/>
          <w:b/>
          <w:bCs/>
          <w:i/>
          <w:position w:val="-2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color w:val="BFBFBF"/>
          <w:spacing w:val="0"/>
          <w:w w:val="56"/>
          <w:b/>
          <w:bCs/>
          <w:i/>
          <w:position w:val="-2"/>
        </w:rPr>
        <w:t>      </w:t>
      </w:r>
      <w:r>
        <w:rPr>
          <w:rFonts w:ascii="Times New Roman" w:hAnsi="Times New Roman" w:cs="Times New Roman" w:eastAsia="Times New Roman"/>
          <w:sz w:val="16"/>
          <w:szCs w:val="16"/>
          <w:color w:val="BFBFBF"/>
          <w:spacing w:val="9"/>
          <w:w w:val="56"/>
          <w:b/>
          <w:bCs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3A5A5"/>
          <w:spacing w:val="9"/>
          <w:w w:val="56"/>
          <w:position w:val="-2"/>
        </w:rPr>
      </w:r>
      <w:r>
        <w:rPr>
          <w:rFonts w:ascii="Times New Roman" w:hAnsi="Times New Roman" w:cs="Times New Roman" w:eastAsia="Times New Roman"/>
          <w:sz w:val="16"/>
          <w:szCs w:val="16"/>
          <w:color w:val="A3A5A5"/>
          <w:spacing w:val="0"/>
          <w:w w:val="56"/>
          <w:emboss/>
          <w:position w:val="-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A3A5A5"/>
          <w:spacing w:val="0"/>
          <w:w w:val="56"/>
          <w:emboss/>
          <w:position w:val="-2"/>
        </w:rPr>
      </w:r>
      <w:r>
        <w:rPr>
          <w:rFonts w:ascii="Times New Roman" w:hAnsi="Times New Roman" w:cs="Times New Roman" w:eastAsia="Times New Roman"/>
          <w:sz w:val="16"/>
          <w:szCs w:val="16"/>
          <w:color w:val="A3A5A5"/>
          <w:spacing w:val="0"/>
          <w:w w:val="56"/>
          <w:position w:val="-2"/>
        </w:rPr>
      </w:r>
      <w:r>
        <w:rPr>
          <w:rFonts w:ascii="Times New Roman" w:hAnsi="Times New Roman" w:cs="Times New Roman" w:eastAsia="Times New Roman"/>
          <w:sz w:val="16"/>
          <w:szCs w:val="16"/>
          <w:color w:val="A3A5A5"/>
          <w:spacing w:val="0"/>
          <w:w w:val="46"/>
          <w:position w:val="-2"/>
        </w:rPr>
        <w:t>.:.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35" w:lineRule="exact"/>
        <w:ind w:left="182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A3A5A5"/>
          <w:spacing w:val="0"/>
          <w:w w:val="84"/>
          <w:position w:val="-22"/>
        </w:rPr>
        <w:t>n</w:t>
      </w:r>
      <w:r>
        <w:rPr>
          <w:rFonts w:ascii="Arial" w:hAnsi="Arial" w:cs="Arial" w:eastAsia="Arial"/>
          <w:sz w:val="19"/>
          <w:szCs w:val="19"/>
          <w:color w:val="A3A5A5"/>
          <w:spacing w:val="1"/>
          <w:w w:val="84"/>
          <w:position w:val="-22"/>
        </w:rPr>
        <w:t> </w:t>
      </w:r>
      <w:r>
        <w:rPr>
          <w:rFonts w:ascii="Arial" w:hAnsi="Arial" w:cs="Arial" w:eastAsia="Arial"/>
          <w:sz w:val="35"/>
          <w:szCs w:val="35"/>
          <w:color w:val="6E6E6E"/>
          <w:spacing w:val="-8"/>
          <w:w w:val="54"/>
          <w:position w:val="-22"/>
        </w:rPr>
        <w:t>"</w:t>
      </w:r>
      <w:r>
        <w:rPr>
          <w:rFonts w:ascii="Arial" w:hAnsi="Arial" w:cs="Arial" w:eastAsia="Arial"/>
          <w:sz w:val="35"/>
          <w:szCs w:val="35"/>
          <w:color w:val="A3A5A5"/>
          <w:spacing w:val="0"/>
          <w:w w:val="54"/>
          <w:position w:val="-22"/>
        </w:rPr>
        <w:t>*'</w:t>
      </w:r>
      <w:r>
        <w:rPr>
          <w:rFonts w:ascii="Arial" w:hAnsi="Arial" w:cs="Arial" w:eastAsia="Arial"/>
          <w:sz w:val="35"/>
          <w:szCs w:val="35"/>
          <w:color w:val="A3A5A5"/>
          <w:spacing w:val="31"/>
          <w:w w:val="54"/>
          <w:position w:val="-22"/>
        </w:rPr>
        <w:t> </w:t>
      </w:r>
      <w:r>
        <w:rPr>
          <w:rFonts w:ascii="Arial" w:hAnsi="Arial" w:cs="Arial" w:eastAsia="Arial"/>
          <w:sz w:val="20"/>
          <w:szCs w:val="20"/>
          <w:color w:val="A3A5A5"/>
          <w:spacing w:val="0"/>
          <w:w w:val="128"/>
          <w:position w:val="-22"/>
        </w:rPr>
        <w:t>::</w:t>
      </w:r>
      <w:r>
        <w:rPr>
          <w:rFonts w:ascii="Arial" w:hAnsi="Arial" w:cs="Arial" w:eastAsia="Arial"/>
          <w:sz w:val="20"/>
          <w:szCs w:val="20"/>
          <w:color w:val="A3A5A5"/>
          <w:spacing w:val="-11"/>
          <w:w w:val="128"/>
          <w:position w:val="-22"/>
        </w:rPr>
        <w:t>ı</w:t>
      </w:r>
      <w:r>
        <w:rPr>
          <w:rFonts w:ascii="Arial" w:hAnsi="Arial" w:cs="Arial" w:eastAsia="Arial"/>
          <w:sz w:val="20"/>
          <w:szCs w:val="20"/>
          <w:color w:val="BFBFBF"/>
          <w:spacing w:val="0"/>
          <w:w w:val="119"/>
          <w:position w:val="-22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00"/>
          <w:cols w:num="2" w:equalWidth="0">
            <w:col w:w="8824" w:space="566"/>
            <w:col w:w="2130"/>
          </w:cols>
        </w:sectPr>
      </w:pPr>
      <w:rPr/>
    </w:p>
    <w:p>
      <w:pPr>
        <w:spacing w:before="0" w:after="0" w:line="681" w:lineRule="exact"/>
        <w:ind w:left="3083" w:right="-20"/>
        <w:jc w:val="left"/>
        <w:tabs>
          <w:tab w:pos="5900" w:val="left"/>
          <w:tab w:pos="9560" w:val="left"/>
        </w:tabs>
        <w:rPr>
          <w:rFonts w:ascii="Arial" w:hAnsi="Arial" w:cs="Arial" w:eastAsia="Arial"/>
          <w:sz w:val="11"/>
          <w:szCs w:val="11"/>
        </w:rPr>
      </w:pPr>
      <w:rPr/>
      <w:r>
        <w:rPr/>
        <w:pict>
          <v:group style="position:absolute;margin-left:388.800018pt;margin-top:8.771327pt;width:35.160001pt;height:1.92pt;mso-position-horizontal-relative:page;mso-position-vertical-relative:paragraph;z-index:-16571" coordorigin="7776,175" coordsize="703,38">
            <v:group style="position:absolute;left:7781;top:209;width:600;height:2" coordorigin="7781,209" coordsize="600,2">
              <v:shape style="position:absolute;left:7781;top:209;width:600;height:2" coordorigin="7781,209" coordsize="600,0" path="m7781,209l8381,209e" filled="f" stroked="t" strokeweight=".48pt" strokecolor="#000000">
                <v:path arrowok="t"/>
              </v:shape>
            </v:group>
            <v:group style="position:absolute;left:8352;top:178;width:125;height:2" coordorigin="8352,178" coordsize="125,2">
              <v:shape style="position:absolute;left:8352;top:178;width:125;height:2" coordorigin="8352,178" coordsize="125,0" path="m8352,178l8477,178e" filled="f" stroked="t" strokeweight=".24pt" strokecolor="#2338A8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4.160004pt;margin-top:25.700502pt;width:47.654998pt;height:18.5pt;mso-position-horizontal-relative:page;mso-position-vertical-relative:paragraph;z-index:-16568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6"/>
                    <w:jc w:val="left"/>
                    <w:tabs>
                      <w:tab w:pos="820" w:val="left"/>
                    </w:tabs>
                    <w:rPr>
                      <w:rFonts w:ascii="Times New Roman" w:hAnsi="Times New Roman" w:cs="Times New Roman" w:eastAsia="Times New Roman"/>
                      <w:sz w:val="30"/>
                      <w:szCs w:val="30"/>
                    </w:rPr>
                  </w:pPr>
                  <w:rPr/>
                  <w:r>
                    <w:rPr>
                      <w:rFonts w:ascii="Arial" w:hAnsi="Arial" w:cs="Arial" w:eastAsia="Arial"/>
                      <w:sz w:val="37"/>
                      <w:szCs w:val="37"/>
                      <w:color w:val="A3A5A5"/>
                      <w:spacing w:val="0"/>
                      <w:w w:val="129"/>
                    </w:rPr>
                    <w:t>.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A3A5A5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A3A5A5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BFBFBF"/>
                      <w:spacing w:val="0"/>
                      <w:w w:val="45"/>
                      <w:position w:val="4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BFBFBF"/>
                      <w:spacing w:val="5"/>
                      <w:w w:val="45"/>
                      <w:position w:val="4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A3A5A5"/>
                      <w:spacing w:val="0"/>
                      <w:w w:val="74"/>
                      <w:position w:val="4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D3369"/>
          <w:spacing w:val="0"/>
          <w:w w:val="100"/>
          <w:i/>
          <w:position w:val="-9"/>
        </w:rPr>
        <w:t>J</w:t>
      </w:r>
      <w:r>
        <w:rPr>
          <w:rFonts w:ascii="Arial" w:hAnsi="Arial" w:cs="Arial" w:eastAsia="Arial"/>
          <w:sz w:val="15"/>
          <w:szCs w:val="15"/>
          <w:color w:val="2D3369"/>
          <w:spacing w:val="0"/>
          <w:w w:val="100"/>
          <w:i/>
          <w:position w:val="-9"/>
        </w:rPr>
        <w:tab/>
      </w:r>
      <w:r>
        <w:rPr>
          <w:rFonts w:ascii="Arial" w:hAnsi="Arial" w:cs="Arial" w:eastAsia="Arial"/>
          <w:sz w:val="15"/>
          <w:szCs w:val="15"/>
          <w:color w:val="2D3369"/>
          <w:spacing w:val="0"/>
          <w:w w:val="100"/>
          <w:i/>
          <w:position w:val="-9"/>
        </w:rPr>
      </w:r>
      <w:r>
        <w:rPr>
          <w:rFonts w:ascii="Arial" w:hAnsi="Arial" w:cs="Arial" w:eastAsia="Arial"/>
          <w:sz w:val="19"/>
          <w:szCs w:val="19"/>
          <w:color w:val="2D388E"/>
          <w:spacing w:val="0"/>
          <w:w w:val="53"/>
          <w:position w:val="-6"/>
        </w:rPr>
        <w:t>...</w:t>
      </w:r>
      <w:r>
        <w:rPr>
          <w:rFonts w:ascii="Arial" w:hAnsi="Arial" w:cs="Arial" w:eastAsia="Arial"/>
          <w:sz w:val="19"/>
          <w:szCs w:val="19"/>
          <w:color w:val="2D388E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9"/>
          <w:szCs w:val="19"/>
          <w:color w:val="2D388E"/>
          <w:spacing w:val="0"/>
          <w:w w:val="100"/>
          <w:position w:val="-6"/>
        </w:rPr>
      </w:r>
      <w:r>
        <w:rPr>
          <w:rFonts w:ascii="Arial" w:hAnsi="Arial" w:cs="Arial" w:eastAsia="Arial"/>
          <w:sz w:val="72"/>
          <w:szCs w:val="72"/>
          <w:color w:val="85878A"/>
          <w:spacing w:val="0"/>
          <w:w w:val="74"/>
          <w:position w:val="-4"/>
        </w:rPr>
        <w:t>;</w:t>
      </w:r>
      <w:r>
        <w:rPr>
          <w:rFonts w:ascii="Arial" w:hAnsi="Arial" w:cs="Arial" w:eastAsia="Arial"/>
          <w:sz w:val="72"/>
          <w:szCs w:val="72"/>
          <w:color w:val="6E6E6E"/>
          <w:spacing w:val="-118"/>
          <w:w w:val="86"/>
          <w:position w:val="-4"/>
        </w:rPr>
        <w:t>:</w:t>
      </w:r>
      <w:r>
        <w:rPr>
          <w:rFonts w:ascii="Arial" w:hAnsi="Arial" w:cs="Arial" w:eastAsia="Arial"/>
          <w:sz w:val="72"/>
          <w:szCs w:val="72"/>
          <w:color w:val="85878A"/>
          <w:spacing w:val="-12"/>
          <w:w w:val="43"/>
          <w:position w:val="-4"/>
        </w:rPr>
        <w:t>)</w:t>
      </w:r>
      <w:r>
        <w:rPr>
          <w:rFonts w:ascii="Arial" w:hAnsi="Arial" w:cs="Arial" w:eastAsia="Arial"/>
          <w:sz w:val="72"/>
          <w:szCs w:val="72"/>
          <w:color w:val="85878A"/>
          <w:spacing w:val="0"/>
          <w:w w:val="39"/>
          <w:position w:val="-4"/>
        </w:rPr>
        <w:t>:</w:t>
      </w:r>
      <w:r>
        <w:rPr>
          <w:rFonts w:ascii="Arial" w:hAnsi="Arial" w:cs="Arial" w:eastAsia="Arial"/>
          <w:sz w:val="72"/>
          <w:szCs w:val="72"/>
          <w:color w:val="85878A"/>
          <w:spacing w:val="-120"/>
          <w:w w:val="100"/>
          <w:position w:val="-4"/>
        </w:rPr>
        <w:t> </w:t>
      </w:r>
      <w:r>
        <w:rPr>
          <w:rFonts w:ascii="Arial" w:hAnsi="Arial" w:cs="Arial" w:eastAsia="Arial"/>
          <w:sz w:val="72"/>
          <w:szCs w:val="72"/>
          <w:color w:val="85878A"/>
          <w:spacing w:val="0"/>
          <w:w w:val="39"/>
          <w:position w:val="-4"/>
        </w:rPr>
        <w:t>/</w:t>
      </w:r>
      <w:r>
        <w:rPr>
          <w:rFonts w:ascii="Arial" w:hAnsi="Arial" w:cs="Arial" w:eastAsia="Arial"/>
          <w:sz w:val="72"/>
          <w:szCs w:val="72"/>
          <w:color w:val="85878A"/>
          <w:spacing w:val="0"/>
          <w:w w:val="39"/>
          <w:position w:val="-4"/>
        </w:rPr>
        <w:t>  </w:t>
      </w:r>
      <w:r>
        <w:rPr>
          <w:rFonts w:ascii="Arial" w:hAnsi="Arial" w:cs="Arial" w:eastAsia="Arial"/>
          <w:sz w:val="72"/>
          <w:szCs w:val="72"/>
          <w:color w:val="85878A"/>
          <w:spacing w:val="28"/>
          <w:w w:val="39"/>
          <w:position w:val="-4"/>
        </w:rPr>
        <w:t> </w:t>
      </w:r>
      <w:r>
        <w:rPr>
          <w:rFonts w:ascii="Arial" w:hAnsi="Arial" w:cs="Arial" w:eastAsia="Arial"/>
          <w:sz w:val="11"/>
          <w:szCs w:val="11"/>
          <w:color w:val="A3A5A5"/>
          <w:spacing w:val="0"/>
          <w:w w:val="174"/>
          <w:position w:val="-4"/>
        </w:rPr>
        <w:t>'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right="1866"/>
        <w:jc w:val="righ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Arial" w:hAnsi="Arial" w:cs="Arial" w:eastAsia="Arial"/>
          <w:sz w:val="23"/>
          <w:szCs w:val="23"/>
          <w:color w:val="A3A5A5"/>
          <w:spacing w:val="0"/>
          <w:w w:val="137"/>
          <w:position w:val="1"/>
        </w:rPr>
        <w:t>,</w:t>
      </w:r>
      <w:r>
        <w:rPr>
          <w:rFonts w:ascii="Arial" w:hAnsi="Arial" w:cs="Arial" w:eastAsia="Arial"/>
          <w:sz w:val="23"/>
          <w:szCs w:val="23"/>
          <w:color w:val="A3A5A5"/>
          <w:spacing w:val="43"/>
          <w:w w:val="137"/>
          <w:position w:val="1"/>
        </w:rPr>
        <w:t> </w:t>
      </w:r>
      <w:r>
        <w:rPr>
          <w:rFonts w:ascii="Arial" w:hAnsi="Arial" w:cs="Arial" w:eastAsia="Arial"/>
          <w:sz w:val="7"/>
          <w:szCs w:val="7"/>
          <w:color w:val="1D1D1D"/>
          <w:spacing w:val="0"/>
          <w:w w:val="366"/>
          <w:position w:val="6"/>
        </w:rPr>
        <w:t>'".</w:t>
      </w:r>
      <w:r>
        <w:rPr>
          <w:rFonts w:ascii="Arial" w:hAnsi="Arial" w:cs="Arial" w:eastAsia="Arial"/>
          <w:sz w:val="7"/>
          <w:szCs w:val="7"/>
          <w:color w:val="1D1D1D"/>
          <w:spacing w:val="39"/>
          <w:w w:val="366"/>
          <w:position w:val="6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1D1D1D"/>
          <w:spacing w:val="0"/>
          <w:w w:val="68"/>
          <w:position w:val="6"/>
        </w:rPr>
        <w:t>--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324" w:lineRule="exact"/>
        <w:ind w:left="491" w:right="-20"/>
        <w:jc w:val="left"/>
        <w:tabs>
          <w:tab w:pos="5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1D1D1D"/>
          <w:spacing w:val="-36"/>
          <w:w w:val="51"/>
          <w:b/>
          <w:bCs/>
          <w:position w:val="-4"/>
        </w:rPr>
        <w:t>.</w:t>
      </w:r>
      <w:r>
        <w:rPr>
          <w:rFonts w:ascii="Arial" w:hAnsi="Arial" w:cs="Arial" w:eastAsia="Arial"/>
          <w:sz w:val="62"/>
          <w:szCs w:val="62"/>
          <w:color w:val="1D1D1D"/>
          <w:spacing w:val="-176"/>
          <w:w w:val="88"/>
          <w:position w:val="-24"/>
        </w:rPr>
        <w:t>-</w:t>
      </w:r>
      <w:r>
        <w:rPr>
          <w:rFonts w:ascii="Arial" w:hAnsi="Arial" w:cs="Arial" w:eastAsia="Arial"/>
          <w:sz w:val="17"/>
          <w:szCs w:val="17"/>
          <w:color w:val="1D1D1D"/>
          <w:spacing w:val="0"/>
          <w:w w:val="51"/>
          <w:b/>
          <w:bCs/>
          <w:position w:val="-4"/>
        </w:rPr>
        <w:t>:ı:=</w:t>
      </w:r>
      <w:r>
        <w:rPr>
          <w:rFonts w:ascii="Arial" w:hAnsi="Arial" w:cs="Arial" w:eastAsia="Arial"/>
          <w:sz w:val="17"/>
          <w:szCs w:val="17"/>
          <w:color w:val="1D1D1D"/>
          <w:spacing w:val="0"/>
          <w:w w:val="100"/>
          <w:b/>
          <w:bCs/>
          <w:position w:val="-4"/>
        </w:rPr>
        <w:tab/>
      </w:r>
      <w:r>
        <w:rPr>
          <w:rFonts w:ascii="Arial" w:hAnsi="Arial" w:cs="Arial" w:eastAsia="Arial"/>
          <w:sz w:val="17"/>
          <w:szCs w:val="17"/>
          <w:color w:val="1D1D1D"/>
          <w:spacing w:val="0"/>
          <w:w w:val="100"/>
          <w:b/>
          <w:bCs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4"/>
          <w:position w:val="-10"/>
        </w:rPr>
        <w:t>CEBE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00"/>
        </w:sectPr>
      </w:pPr>
      <w:rPr/>
    </w:p>
    <w:p>
      <w:pPr>
        <w:spacing w:before="0" w:after="0" w:line="589" w:lineRule="exact"/>
        <w:ind w:left="491" w:right="-62"/>
        <w:jc w:val="left"/>
        <w:tabs>
          <w:tab w:pos="2680" w:val="left"/>
          <w:tab w:pos="3760" w:val="left"/>
        </w:tabs>
        <w:rPr>
          <w:rFonts w:ascii="Times New Roman" w:hAnsi="Times New Roman" w:cs="Times New Roman" w:eastAsia="Times New Roman"/>
          <w:sz w:val="41"/>
          <w:szCs w:val="41"/>
        </w:rPr>
      </w:pPr>
      <w:rPr/>
      <w:r>
        <w:rPr/>
        <w:pict>
          <v:group style="position:absolute;margin-left:15.12pt;margin-top:23.76pt;width:567.600012pt;height:786.480002pt;mso-position-horizontal-relative:page;mso-position-vertical-relative:page;z-index:-16577" coordorigin="302,475" coordsize="11352,15730">
            <v:group style="position:absolute;left:317;top:518;width:11261;height:2" coordorigin="317,518" coordsize="11261,2">
              <v:shape style="position:absolute;left:317;top:518;width:11261;height:2" coordorigin="317,518" coordsize="11261,0" path="m317,518l11578,518e" filled="f" stroked="t" strokeweight=".96pt" strokecolor="#4F4F54">
                <v:path arrowok="t"/>
              </v:shape>
            </v:group>
            <v:group style="position:absolute;left:326;top:509;width:2;height:10627" coordorigin="326,509" coordsize="2,10627">
              <v:shape style="position:absolute;left:326;top:509;width:2;height:10627" coordorigin="326,509" coordsize="0,10627" path="m326,11136l326,509e" filled="f" stroked="t" strokeweight=".72pt" strokecolor="#3B3B3B">
                <v:path arrowok="t"/>
              </v:shape>
            </v:group>
            <v:group style="position:absolute;left:2366;top:518;width:2;height:533" coordorigin="2366,518" coordsize="2,533">
              <v:shape style="position:absolute;left:2366;top:518;width:2;height:533" coordorigin="2366,518" coordsize="0,533" path="m2366,1051l2366,518e" filled="f" stroked="t" strokeweight=".48pt" strokecolor="#0C0C0C">
                <v:path arrowok="t"/>
              </v:shape>
            </v:group>
            <v:group style="position:absolute;left:9182;top:509;width:2;height:542" coordorigin="9182,509" coordsize="2,542">
              <v:shape style="position:absolute;left:9182;top:509;width:2;height:542" coordorigin="9182,509" coordsize="0,542" path="m9182,1051l9182,509e" filled="f" stroked="t" strokeweight=".48pt" strokecolor="#232323">
                <v:path arrowok="t"/>
              </v:shape>
            </v:group>
            <v:group style="position:absolute;left:2371;top:979;width:2;height:1075" coordorigin="2371,979" coordsize="2,1075">
              <v:shape style="position:absolute;left:2371;top:979;width:2;height:1075" coordorigin="2371,979" coordsize="0,1075" path="m2371,2054l2371,979e" filled="f" stroked="t" strokeweight=".96pt" strokecolor="#3F3F3F">
                <v:path arrowok="t"/>
              </v:shape>
            </v:group>
            <v:group style="position:absolute;left:9187;top:994;width:2;height:1051" coordorigin="9187,994" coordsize="2,1051">
              <v:shape style="position:absolute;left:9187;top:994;width:2;height:1051" coordorigin="9187,994" coordsize="0,1051" path="m9187,2045l9187,994e" filled="f" stroked="t" strokeweight=".96pt" strokecolor="#484848">
                <v:path arrowok="t"/>
              </v:shape>
            </v:group>
            <v:group style="position:absolute;left:326;top:1248;width:2;height:283" coordorigin="326,1248" coordsize="2,283">
              <v:shape style="position:absolute;left:326;top:1248;width:2;height:283" coordorigin="326,1248" coordsize="0,283" path="m326,1531l326,1248e" filled="f" stroked="t" strokeweight=".96pt" strokecolor="#4F4F4F">
                <v:path arrowok="t"/>
              </v:shape>
            </v:group>
            <v:group style="position:absolute;left:11645;top:480;width:2;height:7939" coordorigin="11645,480" coordsize="2,7939">
              <v:shape style="position:absolute;left:11645;top:480;width:2;height:7939" coordorigin="11645,480" coordsize="0,7939" path="m11645,8419l11645,480e" filled="f" stroked="t" strokeweight=".48pt" strokecolor="#000000">
                <v:path arrowok="t"/>
              </v:shape>
            </v:group>
            <v:group style="position:absolute;left:8352;top:2760;width:3235;height:2" coordorigin="8352,2760" coordsize="3235,2">
              <v:shape style="position:absolute;left:8352;top:2760;width:3235;height:2" coordorigin="8352,2760" coordsize="3235,0" path="m8352,2760l11587,2760e" filled="f" stroked="t" strokeweight=".48pt" strokecolor="#2B2B2B">
                <v:path arrowok="t"/>
              </v:shape>
            </v:group>
            <v:group style="position:absolute;left:10022;top:3000;width:1565;height:2" coordorigin="10022,3000" coordsize="1565,2">
              <v:shape style="position:absolute;left:10022;top:3000;width:1565;height:2" coordorigin="10022,3000" coordsize="1565,0" path="m10022,3000l11587,3000e" filled="f" stroked="t" strokeweight=".48pt" strokecolor="#282828">
                <v:path arrowok="t"/>
              </v:shape>
            </v:group>
            <v:group style="position:absolute;left:326;top:3245;width:11261;height:2" coordorigin="326,3245" coordsize="11261,2">
              <v:shape style="position:absolute;left:326;top:3245;width:11261;height:2" coordorigin="326,3245" coordsize="11261,0" path="m326,3245l11587,3245e" filled="f" stroked="t" strokeweight=".96pt" strokecolor="#4B4B4B">
                <v:path arrowok="t"/>
              </v:shape>
            </v:group>
            <v:group style="position:absolute;left:331;top:3202;width:2;height:7934" coordorigin="331,3202" coordsize="2,7934">
              <v:shape style="position:absolute;left:331;top:3202;width:2;height:7934" coordorigin="331,3202" coordsize="0,7934" path="m331,11136l331,3202e" filled="f" stroked="t" strokeweight=".48pt" strokecolor="#2F2F2F">
                <v:path arrowok="t"/>
              </v:shape>
            </v:group>
            <v:group style="position:absolute;left:3883;top:3235;width:2;height:456" coordorigin="3883,3235" coordsize="2,456">
              <v:shape style="position:absolute;left:3883;top:3235;width:2;height:456" coordorigin="3883,3235" coordsize="0,456" path="m3883,3691l3883,3235e" filled="f" stroked="t" strokeweight=".48pt" strokecolor="#1F1F1F">
                <v:path arrowok="t"/>
              </v:shape>
            </v:group>
            <v:group style="position:absolute;left:6998;top:3245;width:19;height:2" coordorigin="6998,3245" coordsize="19,2">
              <v:shape style="position:absolute;left:6998;top:3245;width:19;height:2" coordorigin="6998,3245" coordsize="19,0" path="m6998,3245l7018,3245e" filled="f" stroked="t" strokeweight=".96pt" strokecolor="#444444">
                <v:path arrowok="t"/>
              </v:shape>
            </v:group>
            <v:group style="position:absolute;left:3878;top:3672;width:2419;height:2" coordorigin="3878,3672" coordsize="2419,2">
              <v:shape style="position:absolute;left:3878;top:3672;width:2419;height:2" coordorigin="3878,3672" coordsize="2419,0" path="m3878,3672l6298,3672e" filled="f" stroked="t" strokeweight=".48pt" strokecolor="#484848">
                <v:path arrowok="t"/>
              </v:shape>
            </v:group>
            <v:group style="position:absolute;left:7008;top:3634;width:1402;height:2" coordorigin="7008,3634" coordsize="1402,2">
              <v:shape style="position:absolute;left:7008;top:3634;width:1402;height:2" coordorigin="7008,3634" coordsize="1402,0" path="m7008,3634l8410,3634e" filled="f" stroked="t" strokeweight=".24pt" strokecolor="#646464">
                <v:path arrowok="t"/>
              </v:shape>
            </v:group>
            <v:group style="position:absolute;left:5990;top:3667;width:1027;height:2" coordorigin="5990,3667" coordsize="1027,2">
              <v:shape style="position:absolute;left:5990;top:3667;width:1027;height:2" coordorigin="5990,3667" coordsize="1027,0" path="m5990,3667l7018,3667e" filled="f" stroked="t" strokeweight=".96pt" strokecolor="#909090">
                <v:path arrowok="t"/>
              </v:shape>
            </v:group>
            <v:group style="position:absolute;left:7013;top:3418;width:2;height:586" coordorigin="7013,3418" coordsize="2,586">
              <v:shape style="position:absolute;left:7013;top:3418;width:2;height:586" coordorigin="7013,3418" coordsize="0,586" path="m7013,4003l7013,3418e" filled="f" stroked="t" strokeweight=".48pt" strokecolor="#2B2B2B">
                <v:path arrowok="t"/>
              </v:shape>
            </v:group>
            <v:group style="position:absolute;left:8352;top:3636;width:168;height:2" coordorigin="8352,3636" coordsize="168,2">
              <v:shape style="position:absolute;left:8352;top:3636;width:168;height:2" coordorigin="8352,3636" coordsize="168,0" path="m8352,3636l8520,3636e" filled="f" stroked="t" strokeweight=".24pt" strokecolor="#A0A0A0">
                <v:path arrowok="t"/>
              </v:shape>
            </v:group>
            <v:group style="position:absolute;left:10925;top:3662;width:725;height:2" coordorigin="10925,3662" coordsize="725,2">
              <v:shape style="position:absolute;left:10925;top:3662;width:725;height:2" coordorigin="10925,3662" coordsize="725,0" path="m10925,3662l11650,3662e" filled="f" stroked="t" strokeweight=".48pt" strokecolor="#444444">
                <v:path arrowok="t"/>
              </v:shape>
            </v:group>
            <v:group style="position:absolute;left:307;top:3970;width:802;height:2" coordorigin="307,3970" coordsize="802,2">
              <v:shape style="position:absolute;left:307;top:3970;width:802;height:2" coordorigin="307,3970" coordsize="802,0" path="m307,3970l1109,3970e" filled="f" stroked="t" strokeweight=".48pt" strokecolor="#1F1F1F">
                <v:path arrowok="t"/>
              </v:shape>
            </v:group>
            <v:group style="position:absolute;left:1109;top:3970;width:1853;height:2" coordorigin="1109,3970" coordsize="1853,2">
              <v:shape style="position:absolute;left:1109;top:3970;width:1853;height:2" coordorigin="1109,3970" coordsize="1853,0" path="m1109,3970l2962,3970e" filled="f" stroked="t" strokeweight=".48pt" strokecolor="#000000">
                <v:path arrowok="t"/>
              </v:shape>
            </v:group>
            <v:group style="position:absolute;left:2933;top:4006;width:451;height:2" coordorigin="2933,4006" coordsize="451,2">
              <v:shape style="position:absolute;left:2933;top:4006;width:451;height:2" coordorigin="2933,4006" coordsize="451,0" path="m2933,4006l3384,4006e" filled="f" stroked="t" strokeweight=".24pt" strokecolor="#181818">
                <v:path arrowok="t"/>
              </v:shape>
            </v:group>
            <v:group style="position:absolute;left:3326;top:4001;width:590;height:2" coordorigin="3326,4001" coordsize="590,2">
              <v:shape style="position:absolute;left:3326;top:4001;width:590;height:2" coordorigin="3326,4001" coordsize="590,0" path="m3326,4001l3917,4001e" filled="f" stroked="t" strokeweight=".72pt" strokecolor="#4B4B4B">
                <v:path arrowok="t"/>
              </v:shape>
            </v:group>
            <v:group style="position:absolute;left:3893;top:3528;width:2;height:480" coordorigin="3893,3528" coordsize="2,480">
              <v:shape style="position:absolute;left:3893;top:3528;width:2;height:480" coordorigin="3893,3528" coordsize="0,480" path="m3893,4008l3893,3528e" filled="f" stroked="t" strokeweight="1.44pt" strokecolor="#3B3B3B">
                <v:path arrowok="t"/>
              </v:shape>
            </v:group>
            <v:group style="position:absolute;left:3533;top:3991;width:3456;height:2" coordorigin="3533,3991" coordsize="3456,2">
              <v:shape style="position:absolute;left:3533;top:3991;width:3456;height:2" coordorigin="3533,3991" coordsize="3456,0" path="m3533,3991l6989,3991e" filled="f" stroked="t" strokeweight="1.44pt" strokecolor="#5B5B5B">
                <v:path arrowok="t"/>
              </v:shape>
            </v:group>
            <v:group style="position:absolute;left:6269;top:3970;width:768;height:2" coordorigin="6269,3970" coordsize="768,2">
              <v:shape style="position:absolute;left:6269;top:3970;width:768;height:2" coordorigin="6269,3970" coordsize="768,0" path="m6269,3970l7037,3970e" filled="f" stroked="t" strokeweight=".48pt" strokecolor="#979797">
                <v:path arrowok="t"/>
              </v:shape>
            </v:group>
            <v:group style="position:absolute;left:6058;top:4001;width:5477;height:2" coordorigin="6058,4001" coordsize="5477,2">
              <v:shape style="position:absolute;left:6058;top:4001;width:5477;height:2" coordorigin="6058,4001" coordsize="5477,0" path="m6058,4001l11534,4001e" filled="f" stroked="t" strokeweight=".72pt" strokecolor="#4F4F4F">
                <v:path arrowok="t"/>
              </v:shape>
            </v:group>
            <v:group style="position:absolute;left:10896;top:3998;width:701;height:2" coordorigin="10896,3998" coordsize="701,2">
              <v:shape style="position:absolute;left:10896;top:3998;width:701;height:2" coordorigin="10896,3998" coordsize="701,0" path="m10896,3998l11597,3998e" filled="f" stroked="t" strokeweight=".48pt" strokecolor="#343434">
                <v:path arrowok="t"/>
              </v:shape>
            </v:group>
            <v:group style="position:absolute;left:317;top:4296;width:3067;height:2" coordorigin="317,4296" coordsize="3067,2">
              <v:shape style="position:absolute;left:317;top:4296;width:3067;height:2" coordorigin="317,4296" coordsize="3067,0" path="m317,4296l3384,4296e" filled="f" stroked="t" strokeweight=".48pt" strokecolor="#1F1F1F">
                <v:path arrowok="t"/>
              </v:shape>
            </v:group>
            <v:group style="position:absolute;left:2376;top:4003;width:2;height:1027" coordorigin="2376,4003" coordsize="2,1027">
              <v:shape style="position:absolute;left:2376;top:4003;width:2;height:1027" coordorigin="2376,4003" coordsize="0,1027" path="m2376,5030l2376,4003e" filled="f" stroked="t" strokeweight=".48pt" strokecolor="#1F1F1F">
                <v:path arrowok="t"/>
              </v:shape>
            </v:group>
            <v:group style="position:absolute;left:3326;top:4291;width:576;height:2" coordorigin="3326,4291" coordsize="576,2">
              <v:shape style="position:absolute;left:3326;top:4291;width:576;height:2" coordorigin="3326,4291" coordsize="576,0" path="m3326,4291l3902,4291e" filled="f" stroked="t" strokeweight=".72pt" strokecolor="#3B3B3B">
                <v:path arrowok="t"/>
              </v:shape>
            </v:group>
            <v:group style="position:absolute;left:3821;top:4291;width:7234;height:2" coordorigin="3821,4291" coordsize="7234,2">
              <v:shape style="position:absolute;left:3821;top:4291;width:7234;height:2" coordorigin="3821,4291" coordsize="7234,0" path="m3821,4291l11054,4291e" filled="f" stroked="t" strokeweight=".96pt" strokecolor="#545454">
                <v:path arrowok="t"/>
              </v:shape>
            </v:group>
            <v:group style="position:absolute;left:10896;top:4286;width:701;height:2" coordorigin="10896,4286" coordsize="701,2">
              <v:shape style="position:absolute;left:10896;top:4286;width:701;height:2" coordorigin="10896,4286" coordsize="701,0" path="m10896,4286l11597,4286e" filled="f" stroked="t" strokeweight=".48pt" strokecolor="#282828">
                <v:path arrowok="t"/>
              </v:shape>
            </v:group>
            <v:group style="position:absolute;left:2371;top:4536;width:2290;height:2" coordorigin="2371,4536" coordsize="2290,2">
              <v:shape style="position:absolute;left:2371;top:4536;width:2290;height:2" coordorigin="2371,4536" coordsize="2290,0" path="m2371,4536l4661,4536e" filled="f" stroked="t" strokeweight=".48pt" strokecolor="#232323">
                <v:path arrowok="t"/>
              </v:shape>
            </v:group>
            <v:group style="position:absolute;left:4603;top:4536;width:365;height:2" coordorigin="4603,4536" coordsize="365,2">
              <v:shape style="position:absolute;left:4603;top:4536;width:365;height:2" coordorigin="4603,4536" coordsize="365,0" path="m4603,4536l4968,4536e" filled="f" stroked="t" strokeweight=".48pt" strokecolor="#383838">
                <v:path arrowok="t"/>
              </v:shape>
            </v:group>
            <v:group style="position:absolute;left:4838;top:4531;width:6758;height:2" coordorigin="4838,4531" coordsize="6758,2">
              <v:shape style="position:absolute;left:4838;top:4531;width:6758;height:2" coordorigin="4838,4531" coordsize="6758,0" path="m4838,4531l11597,4531e" filled="f" stroked="t" strokeweight=".96pt" strokecolor="#545454">
                <v:path arrowok="t"/>
              </v:shape>
            </v:group>
            <v:group style="position:absolute;left:331;top:4502;width:2;height:298" coordorigin="331,4502" coordsize="2,298">
              <v:shape style="position:absolute;left:331;top:4502;width:2;height:298" coordorigin="331,4502" coordsize="0,298" path="m331,4800l331,4502e" filled="f" stroked="t" strokeweight=".48pt" strokecolor="#131313">
                <v:path arrowok="t"/>
              </v:shape>
            </v:group>
            <v:group style="position:absolute;left:4949;top:4522;width:2;height:278" coordorigin="4949,4522" coordsize="2,278">
              <v:shape style="position:absolute;left:4949;top:4522;width:2;height:278" coordorigin="4949,4522" coordsize="0,278" path="m4949,4800l4949,4522e" filled="f" stroked="t" strokeweight=".48pt" strokecolor="#2B2B2B">
                <v:path arrowok="t"/>
              </v:shape>
            </v:group>
            <v:group style="position:absolute;left:7781;top:4522;width:2;height:250" coordorigin="7781,4522" coordsize="2,250">
              <v:shape style="position:absolute;left:7781;top:4522;width:2;height:250" coordorigin="7781,4522" coordsize="0,250" path="m7781,4771l7781,4522e" filled="f" stroked="t" strokeweight=".48pt" strokecolor="#545454">
                <v:path arrowok="t"/>
              </v:shape>
            </v:group>
            <v:group style="position:absolute;left:4949;top:4742;width:2;height:1042" coordorigin="4949,4742" coordsize="2,1042">
              <v:shape style="position:absolute;left:4949;top:4742;width:2;height:1042" coordorigin="4949,4742" coordsize="0,1042" path="m4949,5784l4949,4742e" filled="f" stroked="t" strokeweight=".48pt" strokecolor="#181818">
                <v:path arrowok="t"/>
              </v:shape>
            </v:group>
            <v:group style="position:absolute;left:4944;top:5030;width:2270;height:2" coordorigin="4944,5030" coordsize="2270,2">
              <v:shape style="position:absolute;left:4944;top:5030;width:2270;height:2" coordorigin="4944,5030" coordsize="2270,0" path="m4944,5030l7214,5030e" filled="f" stroked="t" strokeweight=".96pt" strokecolor="#5B5B5B">
                <v:path arrowok="t"/>
              </v:shape>
            </v:group>
            <v:group style="position:absolute;left:6715;top:5002;width:706;height:2" coordorigin="6715,5002" coordsize="706,2">
              <v:shape style="position:absolute;left:6715;top:5002;width:706;height:2" coordorigin="6715,5002" coordsize="706,0" path="m6715,5002l7421,5002e" filled="f" stroked="t" strokeweight=".96pt" strokecolor="#000000">
                <v:path arrowok="t"/>
              </v:shape>
            </v:group>
            <v:group style="position:absolute;left:7392;top:5026;width:4205;height:2" coordorigin="7392,5026" coordsize="4205,2">
              <v:shape style="position:absolute;left:7392;top:5026;width:4205;height:2" coordorigin="7392,5026" coordsize="4205,0" path="m7392,5026l11597,5026e" filled="f" stroked="t" strokeweight=".48pt" strokecolor="#282828">
                <v:path arrowok="t"/>
              </v:shape>
            </v:group>
            <v:group style="position:absolute;left:7781;top:4771;width:2;height:235" coordorigin="7781,4771" coordsize="2,235">
              <v:shape style="position:absolute;left:7781;top:4771;width:2;height:235" coordorigin="7781,4771" coordsize="0,235" path="m7781,5006l7781,4771e" filled="f" stroked="t" strokeweight=".48pt" strokecolor="#000000">
                <v:path arrowok="t"/>
              </v:shape>
            </v:group>
            <v:group style="position:absolute;left:2376;top:4973;width:2;height:341" coordorigin="2376,4973" coordsize="2,341">
              <v:shape style="position:absolute;left:2376;top:4973;width:2;height:341" coordorigin="2376,4973" coordsize="0,341" path="m2376,5314l2376,4973e" filled="f" stroked="t" strokeweight=".48pt" strokecolor="#0C0C0C">
                <v:path arrowok="t"/>
              </v:shape>
            </v:group>
            <v:group style="position:absolute;left:4944;top:5280;width:2966;height:2" coordorigin="4944,5280" coordsize="2966,2">
              <v:shape style="position:absolute;left:4944;top:5280;width:2966;height:2" coordorigin="4944,5280" coordsize="2966,0" path="m4944,5280l7910,5280e" filled="f" stroked="t" strokeweight=".96pt" strokecolor="#575757">
                <v:path arrowok="t"/>
              </v:shape>
            </v:group>
            <v:group style="position:absolute;left:7781;top:5285;width:3869;height:2" coordorigin="7781,5285" coordsize="3869,2">
              <v:shape style="position:absolute;left:7781;top:5285;width:3869;height:2" coordorigin="7781,5285" coordsize="3869,0" path="m7781,5285l11650,5285e" filled="f" stroked="t" strokeweight=".48pt" strokecolor="#646464">
                <v:path arrowok="t"/>
              </v:shape>
            </v:group>
            <v:group style="position:absolute;left:331;top:5256;width:2;height:518" coordorigin="331,5256" coordsize="2,518">
              <v:shape style="position:absolute;left:331;top:5256;width:2;height:518" coordorigin="331,5256" coordsize="0,518" path="m331,5774l331,5256e" filled="f" stroked="t" strokeweight=".48pt" strokecolor="#0C0C0C">
                <v:path arrowok="t"/>
              </v:shape>
            </v:group>
            <v:group style="position:absolute;left:2378;top:5256;width:2;height:278" coordorigin="2378,5256" coordsize="2,278">
              <v:shape style="position:absolute;left:2378;top:5256;width:2;height:278" coordorigin="2378,5256" coordsize="0,278" path="m2378,5534l2378,5256e" filled="f" stroked="t" strokeweight=".48pt" strokecolor="#232323">
                <v:path arrowok="t"/>
              </v:shape>
            </v:group>
            <v:group style="position:absolute;left:4944;top:5530;width:4032;height:2" coordorigin="4944,5530" coordsize="4032,2">
              <v:shape style="position:absolute;left:4944;top:5530;width:4032;height:2" coordorigin="4944,5530" coordsize="4032,0" path="m4944,5530l8976,5530e" filled="f" stroked="t" strokeweight=".96pt" strokecolor="#545454">
                <v:path arrowok="t"/>
              </v:shape>
            </v:group>
            <v:group style="position:absolute;left:8381;top:5506;width:2544;height:2" coordorigin="8381,5506" coordsize="2544,2">
              <v:shape style="position:absolute;left:8381;top:5506;width:2544;height:2" coordorigin="8381,5506" coordsize="2544,0" path="m8381,5506l10925,5506e" filled="f" stroked="t" strokeweight=".48pt" strokecolor="#000000">
                <v:path arrowok="t"/>
              </v:shape>
            </v:group>
            <v:group style="position:absolute;left:10896;top:5525;width:701;height:2" coordorigin="10896,5525" coordsize="701,2">
              <v:shape style="position:absolute;left:10896;top:5525;width:701;height:2" coordorigin="10896,5525" coordsize="701,0" path="m10896,5525l11597,5525e" filled="f" stroked="t" strokeweight=".48pt" strokecolor="#1F1F23">
                <v:path arrowok="t"/>
              </v:shape>
            </v:group>
            <v:group style="position:absolute;left:2381;top:5448;width:2;height:1795" coordorigin="2381,5448" coordsize="2,1795">
              <v:shape style="position:absolute;left:2381;top:5448;width:2;height:1795" coordorigin="2381,5448" coordsize="0,1795" path="m2381,7243l2381,5448e" filled="f" stroked="t" strokeweight=".96pt" strokecolor="#484848">
                <v:path arrowok="t"/>
              </v:shape>
            </v:group>
            <v:group style="position:absolute;left:2371;top:5774;width:1013;height:2" coordorigin="2371,5774" coordsize="1013,2">
              <v:shape style="position:absolute;left:2371;top:5774;width:1013;height:2" coordorigin="2371,5774" coordsize="1013,0" path="m2371,5774l3384,5774e" filled="f" stroked="t" strokeweight=".48pt" strokecolor="#1F1F1F">
                <v:path arrowok="t"/>
              </v:shape>
            </v:group>
            <v:group style="position:absolute;left:3326;top:5770;width:5198;height:2" coordorigin="3326,5770" coordsize="5198,2">
              <v:shape style="position:absolute;left:3326;top:5770;width:5198;height:2" coordorigin="3326,5770" coordsize="5198,0" path="m3326,5770l8525,5770e" filled="f" stroked="t" strokeweight=".96pt" strokecolor="#545454">
                <v:path arrowok="t"/>
              </v:shape>
            </v:group>
            <v:group style="position:absolute;left:9581;top:5746;width:470;height:2" coordorigin="9581,5746" coordsize="470,2">
              <v:shape style="position:absolute;left:9581;top:5746;width:470;height:2" coordorigin="9581,5746" coordsize="470,0" path="m9581,5746l10051,5746e" filled="f" stroked="t" strokeweight=".48pt" strokecolor="#000000">
                <v:path arrowok="t"/>
              </v:shape>
            </v:group>
            <v:group style="position:absolute;left:10022;top:5765;width:1574;height:2" coordorigin="10022,5765" coordsize="1574,2">
              <v:shape style="position:absolute;left:10022;top:5765;width:1574;height:2" coordorigin="10022,5765" coordsize="1574,0" path="m10022,5765l11597,5765e" filled="f" stroked="t" strokeweight=".48pt" strokecolor="#232323">
                <v:path arrowok="t"/>
              </v:shape>
            </v:group>
            <v:group style="position:absolute;left:326;top:6019;width:3576;height:2" coordorigin="326,6019" coordsize="3576,2">
              <v:shape style="position:absolute;left:326;top:6019;width:3576;height:2" coordorigin="326,6019" coordsize="3576,0" path="m326,6019l3902,6019e" filled="f" stroked="t" strokeweight=".96pt" strokecolor="#4B4B4B">
                <v:path arrowok="t"/>
              </v:shape>
            </v:group>
            <v:group style="position:absolute;left:3845;top:6014;width:1133;height:2" coordorigin="3845,6014" coordsize="1133,2">
              <v:shape style="position:absolute;left:3845;top:6014;width:1133;height:2" coordorigin="3845,6014" coordsize="1133,0" path="m3845,6014l4978,6014e" filled="f" stroked="t" strokeweight=".48pt" strokecolor="#1C1C1C">
                <v:path arrowok="t"/>
              </v:shape>
            </v:group>
            <v:group style="position:absolute;left:4954;top:5707;width:2;height:1022" coordorigin="4954,5707" coordsize="2,1022">
              <v:shape style="position:absolute;left:4954;top:5707;width:2;height:1022" coordorigin="4954,5707" coordsize="0,1022" path="m4954,6730l4954,5707e" filled="f" stroked="t" strokeweight=".96pt" strokecolor="#484848">
                <v:path arrowok="t"/>
              </v:shape>
            </v:group>
            <v:group style="position:absolute;left:4901;top:6010;width:2549;height:2" coordorigin="4901,6010" coordsize="2549,2">
              <v:shape style="position:absolute;left:4901;top:6010;width:2549;height:2" coordorigin="4901,6010" coordsize="2549,0" path="m4901,6010l7450,6010e" filled="f" stroked="t" strokeweight=".72pt" strokecolor="#383838">
                <v:path arrowok="t"/>
              </v:shape>
            </v:group>
            <v:group style="position:absolute;left:6682;top:6010;width:4915;height:2" coordorigin="6682,6010" coordsize="4915,2">
              <v:shape style="position:absolute;left:6682;top:6010;width:4915;height:2" coordorigin="6682,6010" coordsize="4915,0" path="m6682,6010l11597,6010e" filled="f" stroked="t" strokeweight=".96pt" strokecolor="#545454">
                <v:path arrowok="t"/>
              </v:shape>
            </v:group>
            <v:group style="position:absolute;left:336;top:5971;width:2;height:1814" coordorigin="336,5971" coordsize="2,1814">
              <v:shape style="position:absolute;left:336;top:5971;width:2;height:1814" coordorigin="336,5971" coordsize="0,1814" path="m336,7786l336,5971e" filled="f" stroked="t" strokeweight=".96pt" strokecolor="#4B4B4B">
                <v:path arrowok="t"/>
              </v:shape>
            </v:group>
            <v:group style="position:absolute;left:7781;top:6000;width:2;height:278" coordorigin="7781,6000" coordsize="2,278">
              <v:shape style="position:absolute;left:7781;top:6000;width:2;height:278" coordorigin="7781,6000" coordsize="0,278" path="m7781,6278l7781,6000e" filled="f" stroked="t" strokeweight=".48pt" strokecolor="#545454">
                <v:path arrowok="t"/>
              </v:shape>
            </v:group>
            <v:group style="position:absolute;left:2371;top:6490;width:1771;height:2" coordorigin="2371,6490" coordsize="1771,2">
              <v:shape style="position:absolute;left:2371;top:6490;width:1771;height:2" coordorigin="2371,6490" coordsize="1771,0" path="m2371,6490l4142,6490e" filled="f" stroked="t" strokeweight=".96pt" strokecolor="#545454">
                <v:path arrowok="t"/>
              </v:shape>
            </v:group>
            <v:group style="position:absolute;left:3845;top:6485;width:3970;height:2" coordorigin="3845,6485" coordsize="3970,2">
              <v:shape style="position:absolute;left:3845;top:6485;width:3970;height:2" coordorigin="3845,6485" coordsize="3970,0" path="m3845,6485l7814,6485e" filled="f" stroked="t" strokeweight=".48pt" strokecolor="#232323">
                <v:path arrowok="t"/>
              </v:shape>
            </v:group>
            <v:group style="position:absolute;left:7781;top:6278;width:2;height:192" coordorigin="7781,6278" coordsize="2,192">
              <v:shape style="position:absolute;left:7781;top:6278;width:2;height:192" coordorigin="7781,6278" coordsize="0,192" path="m7781,6470l7781,6278e" filled="f" stroked="t" strokeweight=".48pt" strokecolor="#000000">
                <v:path arrowok="t"/>
              </v:shape>
            </v:group>
            <v:group style="position:absolute;left:7747;top:6480;width:662;height:2" coordorigin="7747,6480" coordsize="662,2">
              <v:shape style="position:absolute;left:7747;top:6480;width:662;height:2" coordorigin="7747,6480" coordsize="662,0" path="m7747,6480l8410,6480e" filled="f" stroked="t" strokeweight=".72pt" strokecolor="#3F3F3F">
                <v:path arrowok="t"/>
              </v:shape>
            </v:group>
            <v:group style="position:absolute;left:8198;top:6480;width:3408;height:2" coordorigin="8198,6480" coordsize="3408,2">
              <v:shape style="position:absolute;left:8198;top:6480;width:3408;height:2" coordorigin="8198,6480" coordsize="3408,0" path="m8198,6480l11606,6480e" filled="f" stroked="t" strokeweight=".96pt" strokecolor="#575757">
                <v:path arrowok="t"/>
              </v:shape>
            </v:group>
            <v:group style="position:absolute;left:2342;top:6701;width:2290;height:2" coordorigin="2342,6701" coordsize="2290,2">
              <v:shape style="position:absolute;left:2342;top:6701;width:2290;height:2" coordorigin="2342,6701" coordsize="2290,0" path="m2342,6701l4632,6701e" filled="f" stroked="t" strokeweight=".96pt" strokecolor="#545454">
                <v:path arrowok="t"/>
              </v:shape>
            </v:group>
            <v:group style="position:absolute;left:4603;top:6725;width:3211;height:2" coordorigin="4603,6725" coordsize="3211,2">
              <v:shape style="position:absolute;left:4603;top:6725;width:3211;height:2" coordorigin="4603,6725" coordsize="3211,0" path="m4603,6725l7814,6725e" filled="f" stroked="t" strokeweight=".48pt" strokecolor="#1C1C1C">
                <v:path arrowok="t"/>
              </v:shape>
            </v:group>
            <v:group style="position:absolute;left:7781;top:6451;width:2;height:254" coordorigin="7781,6451" coordsize="2,254">
              <v:shape style="position:absolute;left:7781;top:6451;width:2;height:254" coordorigin="7781,6451" coordsize="0,254" path="m7781,6706l7781,6451e" filled="f" stroked="t" strokeweight=".48pt" strokecolor="#232323">
                <v:path arrowok="t"/>
              </v:shape>
            </v:group>
            <v:group style="position:absolute;left:7747;top:6720;width:662;height:2" coordorigin="7747,6720" coordsize="662,2">
              <v:shape style="position:absolute;left:7747;top:6720;width:662;height:2" coordorigin="7747,6720" coordsize="662,0" path="m7747,6720l8410,6720e" filled="f" stroked="t" strokeweight=".72pt" strokecolor="#3B3B3B">
                <v:path arrowok="t"/>
              </v:shape>
            </v:group>
            <v:group style="position:absolute;left:8198;top:6720;width:3408;height:2" coordorigin="8198,6720" coordsize="3408,2">
              <v:shape style="position:absolute;left:8198;top:6720;width:3408;height:2" coordorigin="8198,6720" coordsize="3408,0" path="m8198,6720l11606,6720e" filled="f" stroked="t" strokeweight=".96pt" strokecolor="#545454">
                <v:path arrowok="t"/>
              </v:shape>
            </v:group>
            <v:group style="position:absolute;left:326;top:6970;width:5808;height:2" coordorigin="326,6970" coordsize="5808,2">
              <v:shape style="position:absolute;left:326;top:6970;width:5808;height:2" coordorigin="326,6970" coordsize="5808,0" path="m326,6970l6134,6970e" filled="f" stroked="t" strokeweight=".96pt" strokecolor="#4F4F4F">
                <v:path arrowok="t"/>
              </v:shape>
            </v:group>
            <v:group style="position:absolute;left:5578;top:6965;width:2232;height:2" coordorigin="5578,6965" coordsize="2232,2">
              <v:shape style="position:absolute;left:5578;top:6965;width:2232;height:2" coordorigin="5578,6965" coordsize="2232,0" path="m5578,6965l7810,6965e" filled="f" stroked="t" strokeweight=".48pt" strokecolor="#1F1F1F">
                <v:path arrowok="t"/>
              </v:shape>
            </v:group>
            <v:group style="position:absolute;left:7752;top:6960;width:658;height:2" coordorigin="7752,6960" coordsize="658,2">
              <v:shape style="position:absolute;left:7752;top:6960;width:658;height:2" coordorigin="7752,6960" coordsize="658,0" path="m7752,6960l8410,6960e" filled="f" stroked="t" strokeweight=".72pt" strokecolor="#3B3B3B">
                <v:path arrowok="t"/>
              </v:shape>
            </v:group>
            <v:group style="position:absolute;left:8218;top:6960;width:3389;height:2" coordorigin="8218,6960" coordsize="3389,2">
              <v:shape style="position:absolute;left:8218;top:6960;width:3389;height:2" coordorigin="8218,6960" coordsize="3389,0" path="m8218,6960l11606,6960e" filled="f" stroked="t" strokeweight=".96pt" strokecolor="#4F4F4F">
                <v:path arrowok="t"/>
              </v:shape>
            </v:group>
            <v:group style="position:absolute;left:326;top:7445;width:2059;height:2" coordorigin="326,7445" coordsize="2059,2">
              <v:shape style="position:absolute;left:326;top:7445;width:2059;height:2" coordorigin="326,7445" coordsize="2059,0" path="m326,7445l2386,7445e" filled="f" stroked="t" strokeweight=".48pt" strokecolor="#2B2B2B">
                <v:path arrowok="t"/>
              </v:shape>
            </v:group>
            <v:group style="position:absolute;left:2383;top:7186;width:2;height:2318" coordorigin="2383,7186" coordsize="2,2318">
              <v:shape style="position:absolute;left:2383;top:7186;width:2;height:2318" coordorigin="2383,7186" coordsize="0,2318" path="m2383,9504l2383,7186e" filled="f" stroked="t" strokeweight=".24pt" strokecolor="#181818">
                <v:path arrowok="t"/>
              </v:shape>
            </v:group>
            <v:group style="position:absolute;left:2318;top:7440;width:3365;height:2" coordorigin="2318,7440" coordsize="3365,2">
              <v:shape style="position:absolute;left:2318;top:7440;width:3365;height:2" coordorigin="2318,7440" coordsize="3365,0" path="m2318,7440l5683,7440e" filled="f" stroked="t" strokeweight=".96pt" strokecolor="#5B5B5B">
                <v:path arrowok="t"/>
              </v:shape>
            </v:group>
            <v:group style="position:absolute;left:5578;top:7435;width:3144;height:2" coordorigin="5578,7435" coordsize="3144,2">
              <v:shape style="position:absolute;left:5578;top:7435;width:3144;height:2" coordorigin="5578,7435" coordsize="3144,0" path="m5578,7435l8722,7435e" filled="f" stroked="t" strokeweight=".48pt" strokecolor="#2B2B2B">
                <v:path arrowok="t"/>
              </v:shape>
            </v:group>
            <v:group style="position:absolute;left:8602;top:7430;width:3005;height:2" coordorigin="8602,7430" coordsize="3005,2">
              <v:shape style="position:absolute;left:8602;top:7430;width:3005;height:2" coordorigin="8602,7430" coordsize="3005,0" path="m8602,7430l11606,7430e" filled="f" stroked="t" strokeweight=".96pt" strokecolor="#5B5B5B">
                <v:path arrowok="t"/>
              </v:shape>
            </v:group>
            <v:group style="position:absolute;left:4958;top:7430;width:2;height:739" coordorigin="4958,7430" coordsize="2,739">
              <v:shape style="position:absolute;left:4958;top:7430;width:2;height:739" coordorigin="4958,7430" coordsize="0,739" path="m4958,8170l4958,7430e" filled="f" stroked="t" strokeweight=".48pt" strokecolor="#232323">
                <v:path arrowok="t"/>
              </v:shape>
            </v:group>
            <v:group style="position:absolute;left:4934;top:7651;width:2846;height:2" coordorigin="4934,7651" coordsize="2846,2">
              <v:shape style="position:absolute;left:4934;top:7651;width:2846;height:2" coordorigin="4934,7651" coordsize="2846,0" path="m4934,7651l7781,7651e" filled="f" stroked="t" strokeweight=".96pt" strokecolor="#1F1F1F">
                <v:path arrowok="t"/>
              </v:shape>
            </v:group>
            <v:group style="position:absolute;left:7752;top:7675;width:2328;height:2" coordorigin="7752,7675" coordsize="2328,2">
              <v:shape style="position:absolute;left:7752;top:7675;width:2328;height:2" coordorigin="7752,7675" coordsize="2328,0" path="m7752,7675l10080,7675e" filled="f" stroked="t" strokeweight=".48pt" strokecolor="#232323">
                <v:path arrowok="t"/>
              </v:shape>
            </v:group>
            <v:group style="position:absolute;left:10022;top:7670;width:1584;height:2" coordorigin="10022,7670" coordsize="1584,2">
              <v:shape style="position:absolute;left:10022;top:7670;width:1584;height:2" coordorigin="10022,7670" coordsize="1584,0" path="m10022,7670l11606,7670e" filled="f" stroked="t" strokeweight=".96pt" strokecolor="#545454">
                <v:path arrowok="t"/>
              </v:shape>
            </v:group>
            <v:group style="position:absolute;left:336;top:7622;width:2;height:6355" coordorigin="336,7622" coordsize="2,6355">
              <v:shape style="position:absolute;left:336;top:7622;width:2;height:6355" coordorigin="336,7622" coordsize="0,6355" path="m336,13978l336,7622e" filled="f" stroked="t" strokeweight=".96pt" strokecolor="#343434">
                <v:path arrowok="t"/>
              </v:shape>
            </v:group>
            <v:group style="position:absolute;left:4954;top:7920;width:1790;height:2" coordorigin="4954,7920" coordsize="1790,2">
              <v:shape style="position:absolute;left:4954;top:7920;width:1790;height:2" coordorigin="4954,7920" coordsize="1790,0" path="m4954,7920l6744,7920e" filled="f" stroked="t" strokeweight=".96pt" strokecolor="#4F4F4F">
                <v:path arrowok="t"/>
              </v:shape>
            </v:group>
            <v:group style="position:absolute;left:7003;top:7915;width:2606;height:2" coordorigin="7003,7915" coordsize="2606,2">
              <v:shape style="position:absolute;left:7003;top:7915;width:2606;height:2" coordorigin="7003,7915" coordsize="2606,0" path="m7003,7915l9610,7915e" filled="f" stroked="t" strokeweight=".48pt" strokecolor="#1F1F23">
                <v:path arrowok="t"/>
              </v:shape>
            </v:group>
            <v:group style="position:absolute;left:9552;top:7910;width:2054;height:2" coordorigin="9552,7910" coordsize="2054,2">
              <v:shape style="position:absolute;left:9552;top:7910;width:2054;height:2" coordorigin="9552,7910" coordsize="2054,0" path="m9552,7910l11606,7910e" filled="f" stroked="t" strokeweight=".96pt" strokecolor="#4F4F4F">
                <v:path arrowok="t"/>
              </v:shape>
            </v:group>
            <v:group style="position:absolute;left:336;top:8165;width:3048;height:2" coordorigin="336,8165" coordsize="3048,2">
              <v:shape style="position:absolute;left:336;top:8165;width:3048;height:2" coordorigin="336,8165" coordsize="3048,0" path="m336,8165l3384,8165e" filled="f" stroked="t" strokeweight=".48pt" strokecolor="#1F1F1F">
                <v:path arrowok="t"/>
              </v:shape>
            </v:group>
            <v:group style="position:absolute;left:341;top:7867;width:2;height:302" coordorigin="341,7867" coordsize="2,302">
              <v:shape style="position:absolute;left:341;top:7867;width:2;height:302" coordorigin="341,7867" coordsize="0,302" path="m341,8170l341,7867e" filled="f" stroked="t" strokeweight=".48pt" strokecolor="#1F1F1F">
                <v:path arrowok="t"/>
              </v:shape>
            </v:group>
            <v:group style="position:absolute;left:3326;top:8160;width:3739;height:2" coordorigin="3326,8160" coordsize="3739,2">
              <v:shape style="position:absolute;left:3326;top:8160;width:3739;height:2" coordorigin="3326,8160" coordsize="3739,0" path="m3326,8160l7066,8160e" filled="f" stroked="t" strokeweight=".96pt" strokecolor="#575757">
                <v:path arrowok="t"/>
              </v:shape>
            </v:group>
            <v:group style="position:absolute;left:8352;top:8155;width:1728;height:2" coordorigin="8352,8155" coordsize="1728,2">
              <v:shape style="position:absolute;left:8352;top:8155;width:1728;height:2" coordorigin="8352,8155" coordsize="1728,0" path="m8352,8155l10080,8155e" filled="f" stroked="t" strokeweight=".48pt" strokecolor="#282828">
                <v:path arrowok="t"/>
              </v:shape>
            </v:group>
            <v:group style="position:absolute;left:10022;top:8150;width:1584;height:2" coordorigin="10022,8150" coordsize="1584,2">
              <v:shape style="position:absolute;left:10022;top:8150;width:1584;height:2" coordorigin="10022,8150" coordsize="1584,0" path="m10022,8150l11606,8150e" filled="f" stroked="t" strokeweight=".96pt" strokecolor="#575757">
                <v:path arrowok="t"/>
              </v:shape>
            </v:group>
            <v:group style="position:absolute;left:336;top:8986;width:3658;height:2" coordorigin="336,8986" coordsize="3658,2">
              <v:shape style="position:absolute;left:336;top:8986;width:3658;height:2" coordorigin="336,8986" coordsize="3658,0" path="m336,8986l3994,8986e" filled="f" stroked="t" strokeweight=".96pt" strokecolor="#545454">
                <v:path arrowok="t"/>
              </v:shape>
            </v:group>
            <v:group style="position:absolute;left:341;top:8390;width:2;height:1560" coordorigin="341,8390" coordsize="2,1560">
              <v:shape style="position:absolute;left:341;top:8390;width:2;height:1560" coordorigin="341,8390" coordsize="0,1560" path="m341,9950l341,8390e" filled="f" stroked="t" strokeweight=".48pt" strokecolor="#131313">
                <v:path arrowok="t"/>
              </v:shape>
            </v:group>
            <v:group style="position:absolute;left:3874;top:8962;width:758;height:2" coordorigin="3874,8962" coordsize="758,2">
              <v:shape style="position:absolute;left:3874;top:8962;width:758;height:2" coordorigin="3874,8962" coordsize="758,0" path="m3874,8962l4632,8962e" filled="f" stroked="t" strokeweight=".96pt" strokecolor="#000000">
                <v:path arrowok="t"/>
              </v:shape>
            </v:group>
            <v:group style="position:absolute;left:4603;top:8981;width:2141;height:2" coordorigin="4603,8981" coordsize="2141,2">
              <v:shape style="position:absolute;left:4603;top:8981;width:2141;height:2" coordorigin="4603,8981" coordsize="2141,0" path="m4603,8981l6744,8981e" filled="f" stroked="t" strokeweight=".48pt" strokecolor="#282828">
                <v:path arrowok="t"/>
              </v:shape>
            </v:group>
            <v:group style="position:absolute;left:6586;top:8976;width:5030;height:2" coordorigin="6586,8976" coordsize="5030,2">
              <v:shape style="position:absolute;left:6586;top:8976;width:5030;height:2" coordorigin="6586,8976" coordsize="5030,0" path="m6586,8976l11616,8976e" filled="f" stroked="t" strokeweight=".96pt" strokecolor="#4F4F4F">
                <v:path arrowok="t"/>
              </v:shape>
            </v:group>
            <v:group style="position:absolute;left:2383;top:9446;width:2;height:254" coordorigin="2383,9446" coordsize="2,254">
              <v:shape style="position:absolute;left:2383;top:9446;width:2;height:254" coordorigin="2383,9446" coordsize="0,254" path="m2383,9701l2383,9446e" filled="f" stroked="t" strokeweight=".24pt" strokecolor="#2B2B2B">
                <v:path arrowok="t"/>
              </v:shape>
            </v:group>
            <v:group style="position:absolute;left:336;top:9917;width:2050;height:2" coordorigin="336,9917" coordsize="2050,2">
              <v:shape style="position:absolute;left:336;top:9917;width:2050;height:2" coordorigin="336,9917" coordsize="2050,0" path="m336,9917l2386,9917e" filled="f" stroked="t" strokeweight=".96pt" strokecolor="#4B4B4B">
                <v:path arrowok="t"/>
              </v:shape>
            </v:group>
            <v:group style="position:absolute;left:2386;top:9643;width:2;height:1018" coordorigin="2386,9643" coordsize="2,1018">
              <v:shape style="position:absolute;left:2386;top:9643;width:2;height:1018" coordorigin="2386,9643" coordsize="0,1018" path="m2386,10661l2386,9643e" filled="f" stroked="t" strokeweight=".48pt" strokecolor="#4B4B4B">
                <v:path arrowok="t"/>
              </v:shape>
            </v:group>
            <v:group style="position:absolute;left:2318;top:9912;width:4742;height:2" coordorigin="2318,9912" coordsize="4742,2">
              <v:shape style="position:absolute;left:2318;top:9912;width:4742;height:2" coordorigin="2318,9912" coordsize="4742,0" path="m2318,9912l7061,9912e" filled="f" stroked="t" strokeweight=".48pt" strokecolor="#3B3B3B">
                <v:path arrowok="t"/>
              </v:shape>
            </v:group>
            <v:group style="position:absolute;left:5683;top:9910;width:3898;height:2" coordorigin="5683,9910" coordsize="3898,2">
              <v:shape style="position:absolute;left:5683;top:9910;width:3898;height:2" coordorigin="5683,9910" coordsize="3898,0" path="m5683,9910l9581,9910e" filled="f" stroked="t" strokeweight=".96pt" strokecolor="#4F4F4F">
                <v:path arrowok="t"/>
              </v:shape>
            </v:group>
            <v:group style="position:absolute;left:9581;top:9912;width:470;height:2" coordorigin="9581,9912" coordsize="470,2">
              <v:shape style="position:absolute;left:9581;top:9912;width:470;height:2" coordorigin="9581,9912" coordsize="470,0" path="m9581,9912l10051,9912e" filled="f" stroked="t" strokeweight=".48pt" strokecolor="#5B5B60">
                <v:path arrowok="t"/>
              </v:shape>
            </v:group>
            <v:group style="position:absolute;left:10022;top:9902;width:1594;height:2" coordorigin="10022,9902" coordsize="1594,2">
              <v:shape style="position:absolute;left:10022;top:9902;width:1594;height:2" coordorigin="10022,9902" coordsize="1594,0" path="m10022,9902l11616,9902e" filled="f" stroked="t" strokeweight=".48pt" strokecolor="#181818">
                <v:path arrowok="t"/>
              </v:shape>
            </v:group>
            <v:group style="position:absolute;left:336;top:10166;width:2054;height:2" coordorigin="336,10166" coordsize="2054,2">
              <v:shape style="position:absolute;left:336;top:10166;width:2054;height:2" coordorigin="336,10166" coordsize="2054,0" path="m336,10166l2390,10166e" filled="f" stroked="t" strokeweight=".96pt" strokecolor="#4F4F4F">
                <v:path arrowok="t"/>
              </v:shape>
            </v:group>
            <v:group style="position:absolute;left:343;top:9874;width:2;height:6269" coordorigin="343,9874" coordsize="2,6269">
              <v:shape style="position:absolute;left:343;top:9874;width:2;height:6269" coordorigin="343,9874" coordsize="0,6269" path="m343,16142l343,9874e" filled="f" stroked="t" strokeweight=".48pt" strokecolor="#3F3F3F">
                <v:path arrowok="t"/>
              </v:shape>
            </v:group>
            <v:group style="position:absolute;left:2314;top:10162;width:1589;height:2" coordorigin="2314,10162" coordsize="1589,2">
              <v:shape style="position:absolute;left:2314;top:10162;width:1589;height:2" coordorigin="2314,10162" coordsize="1589,0" path="m2314,10162l3902,10162e" filled="f" stroked="t" strokeweight=".48pt" strokecolor="#28282B">
                <v:path arrowok="t"/>
              </v:shape>
            </v:group>
            <v:group style="position:absolute;left:3763;top:10157;width:3269;height:2" coordorigin="3763,10157" coordsize="3269,2">
              <v:shape style="position:absolute;left:3763;top:10157;width:3269;height:2" coordorigin="3763,10157" coordsize="3269,0" path="m3763,10157l7032,10157e" filled="f" stroked="t" strokeweight=".96pt" strokecolor="#545454">
                <v:path arrowok="t"/>
              </v:shape>
            </v:group>
            <v:group style="position:absolute;left:7032;top:10157;width:749;height:2" coordorigin="7032,10157" coordsize="749,2">
              <v:shape style="position:absolute;left:7032;top:10157;width:749;height:2" coordorigin="7032,10157" coordsize="749,0" path="m7032,10157l7781,10157e" filled="f" stroked="t" strokeweight=".48pt" strokecolor="#4B4B4B">
                <v:path arrowok="t"/>
              </v:shape>
            </v:group>
            <v:group style="position:absolute;left:7752;top:10152;width:970;height:2" coordorigin="7752,10152" coordsize="970,2">
              <v:shape style="position:absolute;left:7752;top:10152;width:970;height:2" coordorigin="7752,10152" coordsize="970,0" path="m7752,10152l8722,10152e" filled="f" stroked="t" strokeweight=".48pt" strokecolor="#2B2B2B">
                <v:path arrowok="t"/>
              </v:shape>
            </v:group>
            <v:group style="position:absolute;left:8664;top:10147;width:2952;height:2" coordorigin="8664,10147" coordsize="2952,2">
              <v:shape style="position:absolute;left:8664;top:10147;width:2952;height:2" coordorigin="8664,10147" coordsize="2952,0" path="m8664,10147l11616,10147e" filled="f" stroked="t" strokeweight=".96pt" strokecolor="#545454">
                <v:path arrowok="t"/>
              </v:shape>
            </v:group>
            <v:group style="position:absolute;left:11614;top:9878;width:2;height:317" coordorigin="11614,9878" coordsize="2,317">
              <v:shape style="position:absolute;left:11614;top:9878;width:2;height:317" coordorigin="11614,9878" coordsize="0,317" path="m11614,10195l11614,9878e" filled="f" stroked="t" strokeweight=".24pt" strokecolor="#1F1F1F">
                <v:path arrowok="t"/>
              </v:shape>
            </v:group>
            <v:group style="position:absolute;left:336;top:10406;width:2054;height:2" coordorigin="336,10406" coordsize="2054,2">
              <v:shape style="position:absolute;left:336;top:10406;width:2054;height:2" coordorigin="336,10406" coordsize="2054,0" path="m336,10406l2390,10406e" filled="f" stroked="t" strokeweight=".72pt" strokecolor="#343434">
                <v:path arrowok="t"/>
              </v:shape>
            </v:group>
            <v:group style="position:absolute;left:1978;top:10406;width:2165;height:2" coordorigin="1978,10406" coordsize="2165,2">
              <v:shape style="position:absolute;left:1978;top:10406;width:2165;height:2" coordorigin="1978,10406" coordsize="2165,0" path="m1978,10406l4142,10406e" filled="f" stroked="t" strokeweight=".96pt" strokecolor="#4F4F4F">
                <v:path arrowok="t"/>
              </v:shape>
            </v:group>
            <v:group style="position:absolute;left:3874;top:10416;width:413;height:2" coordorigin="3874,10416" coordsize="413,2">
              <v:shape style="position:absolute;left:3874;top:10416;width:413;height:2" coordorigin="3874,10416" coordsize="413,0" path="m3874,10416l4286,10416e" filled="f" stroked="t" strokeweight=".48pt" strokecolor="#939393">
                <v:path arrowok="t"/>
              </v:shape>
            </v:group>
            <v:group style="position:absolute;left:4286;top:10416;width:346;height:2" coordorigin="4286,10416" coordsize="346,2">
              <v:shape style="position:absolute;left:4286;top:10416;width:346;height:2" coordorigin="4286,10416" coordsize="346,0" path="m4286,10416l4632,10416e" filled="f" stroked="t" strokeweight=".48pt" strokecolor="#ACACAC">
                <v:path arrowok="t"/>
              </v:shape>
            </v:group>
            <v:group style="position:absolute;left:4603;top:10402;width:1694;height:2" coordorigin="4603,10402" coordsize="1694,2">
              <v:shape style="position:absolute;left:4603;top:10402;width:1694;height:2" coordorigin="4603,10402" coordsize="1694,0" path="m4603,10402l6298,10402e" filled="f" stroked="t" strokeweight=".48pt" strokecolor="#1C1C1C">
                <v:path arrowok="t"/>
              </v:shape>
            </v:group>
            <v:group style="position:absolute;left:6240;top:10397;width:3197;height:2" coordorigin="6240,10397" coordsize="3197,2">
              <v:shape style="position:absolute;left:6240;top:10397;width:3197;height:2" coordorigin="6240,10397" coordsize="3197,0" path="m6240,10397l9437,10397e" filled="f" stroked="t" strokeweight=".96pt" strokecolor="#4F4F4F">
                <v:path arrowok="t"/>
              </v:shape>
            </v:group>
            <v:group style="position:absolute;left:9379;top:10392;width:2237;height:2" coordorigin="9379,10392" coordsize="2237,2">
              <v:shape style="position:absolute;left:9379;top:10392;width:2237;height:2" coordorigin="9379,10392" coordsize="2237,0" path="m9379,10392l11616,10392e" filled="f" stroked="t" strokeweight=".48pt" strokecolor="#232323">
                <v:path arrowok="t"/>
              </v:shape>
            </v:group>
            <v:group style="position:absolute;left:11611;top:9202;width:2;height:302" coordorigin="11611,9202" coordsize="2,302">
              <v:shape style="position:absolute;left:11611;top:9202;width:2;height:302" coordorigin="11611,9202" coordsize="0,302" path="m11611,9504l11611,9202e" filled="f" stroked="t" strokeweight=".48pt" strokecolor="#575757">
                <v:path arrowok="t"/>
              </v:shape>
            </v:group>
            <v:group style="position:absolute;left:11614;top:6298;width:2;height:4152" coordorigin="11614,6298" coordsize="2,4152">
              <v:shape style="position:absolute;left:11614;top:6298;width:2;height:4152" coordorigin="11614,6298" coordsize="0,4152" path="m11614,10450l11614,6298e" filled="f" stroked="t" strokeweight=".24pt" strokecolor="#444444">
                <v:path arrowok="t"/>
              </v:shape>
            </v:group>
            <v:group style="position:absolute;left:11616;top:6298;width:2;height:4603" coordorigin="11616,6298" coordsize="2,4603">
              <v:shape style="position:absolute;left:11616;top:6298;width:2;height:4603" coordorigin="11616,6298" coordsize="0,4603" path="m11616,10901l11616,6298e" filled="f" stroked="t" strokeweight=".48pt" strokecolor="#444444">
                <v:path arrowok="t"/>
              </v:shape>
            </v:group>
            <v:group style="position:absolute;left:864;top:10898;width:850;height:2" coordorigin="864,10898" coordsize="850,2">
              <v:shape style="position:absolute;left:864;top:10898;width:850;height:2" coordorigin="864,10898" coordsize="850,0" path="m864,10898l1714,10898e" filled="f" stroked="t" strokeweight=".24pt" strokecolor="#232323">
                <v:path arrowok="t"/>
              </v:shape>
            </v:group>
            <v:group style="position:absolute;left:864;top:10896;width:1526;height:2" coordorigin="864,10896" coordsize="1526,2">
              <v:shape style="position:absolute;left:864;top:10896;width:1526;height:2" coordorigin="864,10896" coordsize="1526,0" path="m864,10896l2390,10896e" filled="f" stroked="t" strokeweight=".72pt" strokecolor="#343434">
                <v:path arrowok="t"/>
              </v:shape>
            </v:group>
            <v:group style="position:absolute;left:2352;top:10632;width:2;height:245" coordorigin="2352,10632" coordsize="2,245">
              <v:shape style="position:absolute;left:2352;top:10632;width:2;height:245" coordorigin="2352,10632" coordsize="0,245" path="m2352,10877l2352,10632e" filled="f" stroked="t" strokeweight=".96pt" strokecolor="#000000">
                <v:path arrowok="t"/>
              </v:shape>
            </v:group>
            <v:group style="position:absolute;left:2131;top:10896;width:2242;height:2" coordorigin="2131,10896" coordsize="2242,2">
              <v:shape style="position:absolute;left:2131;top:10896;width:2242;height:2" coordorigin="2131,10896" coordsize="2242,0" path="m2131,10896l4373,10896e" filled="f" stroked="t" strokeweight=".96pt" strokecolor="#545454">
                <v:path arrowok="t"/>
              </v:shape>
            </v:group>
            <v:group style="position:absolute;left:4258;top:10891;width:1378;height:2" coordorigin="4258,10891" coordsize="1378,2">
              <v:shape style="position:absolute;left:4258;top:10891;width:1378;height:2" coordorigin="4258,10891" coordsize="1378,0" path="m4258,10891l5635,10891e" filled="f" stroked="t" strokeweight=".48pt" strokecolor="#282828">
                <v:path arrowok="t"/>
              </v:shape>
            </v:group>
            <v:group style="position:absolute;left:5578;top:10886;width:4013;height:2" coordorigin="5578,10886" coordsize="4013,2">
              <v:shape style="position:absolute;left:5578;top:10886;width:4013;height:2" coordorigin="5578,10886" coordsize="4013,0" path="m5578,10886l9590,10886e" filled="f" stroked="t" strokeweight=".96pt" strokecolor="#575757">
                <v:path arrowok="t"/>
              </v:shape>
            </v:group>
            <v:group style="position:absolute;left:9182;top:10867;width:869;height:2" coordorigin="9182,10867" coordsize="869,2">
              <v:shape style="position:absolute;left:9182;top:10867;width:869;height:2" coordorigin="9182,10867" coordsize="869,0" path="m9182,10867l10051,10867e" filled="f" stroked="t" strokeweight=".48pt" strokecolor="#000000">
                <v:path arrowok="t"/>
              </v:shape>
            </v:group>
            <v:group style="position:absolute;left:10022;top:10882;width:1598;height:2" coordorigin="10022,10882" coordsize="1598,2">
              <v:shape style="position:absolute;left:10022;top:10882;width:1598;height:2" coordorigin="10022,10882" coordsize="1598,0" path="m10022,10882l11621,10882e" filled="f" stroked="t" strokeweight=".48pt" strokecolor="#1F1F1F">
                <v:path arrowok="t"/>
              </v:shape>
            </v:group>
            <v:group style="position:absolute;left:336;top:11141;width:1378;height:2" coordorigin="336,11141" coordsize="1378,2">
              <v:shape style="position:absolute;left:336;top:11141;width:1378;height:2" coordorigin="336,11141" coordsize="1378,0" path="m336,11141l1714,11141e" filled="f" stroked="t" strokeweight=".48pt" strokecolor="#2B2B2B">
                <v:path arrowok="t"/>
              </v:shape>
            </v:group>
            <v:group style="position:absolute;left:1656;top:11136;width:2794;height:2" coordorigin="1656,11136" coordsize="2794,2">
              <v:shape style="position:absolute;left:1656;top:11136;width:2794;height:2" coordorigin="1656,11136" coordsize="2794,0" path="m1656,11136l4450,11136e" filled="f" stroked="t" strokeweight=".96pt" strokecolor="#575757">
                <v:path arrowok="t"/>
              </v:shape>
            </v:group>
            <v:group style="position:absolute;left:2352;top:10858;width:2;height:994" coordorigin="2352,10858" coordsize="2,994">
              <v:shape style="position:absolute;left:2352;top:10858;width:2;height:994" coordorigin="2352,10858" coordsize="0,994" path="m2352,11851l2352,10858e" filled="f" stroked="t" strokeweight=".48pt" strokecolor="#606060">
                <v:path arrowok="t"/>
              </v:shape>
            </v:group>
            <v:group style="position:absolute;left:4286;top:11131;width:2011;height:2" coordorigin="4286,11131" coordsize="2011,2">
              <v:shape style="position:absolute;left:4286;top:11131;width:2011;height:2" coordorigin="4286,11131" coordsize="2011,0" path="m4286,11131l6298,11131e" filled="f" stroked="t" strokeweight=".48pt" strokecolor="#2F2F2F">
                <v:path arrowok="t"/>
              </v:shape>
            </v:group>
            <v:group style="position:absolute;left:6240;top:11126;width:3125;height:2" coordorigin="6240,11126" coordsize="3125,2">
              <v:shape style="position:absolute;left:6240;top:11126;width:3125;height:2" coordorigin="6240,11126" coordsize="3125,0" path="m6240,11126l9365,11126e" filled="f" stroked="t" strokeweight=".96pt" strokecolor="#5B5B5B">
                <v:path arrowok="t"/>
              </v:shape>
            </v:group>
            <v:group style="position:absolute;left:9182;top:11131;width:398;height:2" coordorigin="9182,11131" coordsize="398,2">
              <v:shape style="position:absolute;left:9182;top:11131;width:398;height:2" coordorigin="9182,11131" coordsize="398,0" path="m9182,11131l9581,11131e" filled="f" stroked="t" strokeweight=".48pt" strokecolor="#606060">
                <v:path arrowok="t"/>
              </v:shape>
            </v:group>
            <v:group style="position:absolute;left:9552;top:11122;width:2074;height:2" coordorigin="9552,11122" coordsize="2074,2">
              <v:shape style="position:absolute;left:9552;top:11122;width:2074;height:2" coordorigin="9552,11122" coordsize="2074,0" path="m9552,11122l11626,11122e" filled="f" stroked="t" strokeweight=".48pt" strokecolor="#2F2F2F">
                <v:path arrowok="t"/>
              </v:shape>
            </v:group>
            <v:group style="position:absolute;left:11616;top:10598;width:2;height:1306" coordorigin="11616,10598" coordsize="2,1306">
              <v:shape style="position:absolute;left:11616;top:10598;width:2;height:1306" coordorigin="11616,10598" coordsize="0,1306" path="m11616,11904l11616,10598e" filled="f" stroked="t" strokeweight=".96pt" strokecolor="#5B5B5B">
                <v:path arrowok="t"/>
              </v:shape>
            </v:group>
            <v:group style="position:absolute;left:336;top:11386;width:2050;height:2" coordorigin="336,11386" coordsize="2050,2">
              <v:shape style="position:absolute;left:336;top:11386;width:2050;height:2" coordorigin="336,11386" coordsize="2050,0" path="m336,11386l2386,11386e" filled="f" stroked="t" strokeweight=".96pt" strokecolor="#575757">
                <v:path arrowok="t"/>
              </v:shape>
            </v:group>
            <v:group style="position:absolute;left:348;top:11098;width:2;height:298" coordorigin="348,11098" coordsize="2,298">
              <v:shape style="position:absolute;left:348;top:11098;width:2;height:298" coordorigin="348,11098" coordsize="0,298" path="m348,11395l348,11098e" filled="f" stroked="t" strokeweight=".24pt" strokecolor="#232323">
                <v:path arrowok="t"/>
              </v:shape>
            </v:group>
            <v:group style="position:absolute;left:1109;top:11126;width:2;height:240" coordorigin="1109,11126" coordsize="2,240">
              <v:shape style="position:absolute;left:1109;top:11126;width:2;height:240" coordorigin="1109,11126" coordsize="0,240" path="m1109,11366l1109,11126e" filled="f" stroked="t" strokeweight=".48pt" strokecolor="#4B4B4B">
                <v:path arrowok="t"/>
              </v:shape>
            </v:group>
            <v:group style="position:absolute;left:1685;top:11126;width:2;height:240" coordorigin="1685,11126" coordsize="2,240">
              <v:shape style="position:absolute;left:1685;top:11126;width:2;height:240" coordorigin="1685,11126" coordsize="0,240" path="m1685,11366l1685,11126e" filled="f" stroked="t" strokeweight=".48pt" strokecolor="#2B2B2B">
                <v:path arrowok="t"/>
              </v:shape>
            </v:group>
            <v:group style="position:absolute;left:2318;top:11381;width:2650;height:2" coordorigin="2318,11381" coordsize="2650,2">
              <v:shape style="position:absolute;left:2318;top:11381;width:2650;height:2" coordorigin="2318,11381" coordsize="2650,0" path="m2318,11381l4968,11381e" filled="f" stroked="t" strokeweight=".48pt" strokecolor="#444444">
                <v:path arrowok="t"/>
              </v:shape>
            </v:group>
            <v:group style="position:absolute;left:4061;top:11376;width:2386;height:2" coordorigin="4061,11376" coordsize="2386,2">
              <v:shape style="position:absolute;left:4061;top:11376;width:2386;height:2" coordorigin="4061,11376" coordsize="2386,0" path="m4061,11376l6446,11376e" filled="f" stroked="t" strokeweight=".96pt" strokecolor="#5B5B5B">
                <v:path arrowok="t"/>
              </v:shape>
            </v:group>
            <v:group style="position:absolute;left:6269;top:11357;width:446;height:2" coordorigin="6269,11357" coordsize="446,2">
              <v:shape style="position:absolute;left:6269;top:11357;width:446;height:2" coordorigin="6269,11357" coordsize="446,0" path="m6269,11357l6715,11357e" filled="f" stroked="t" strokeweight=".48pt" strokecolor="#000000">
                <v:path arrowok="t"/>
              </v:shape>
            </v:group>
            <v:group style="position:absolute;left:6686;top:11371;width:1123;height:2" coordorigin="6686,11371" coordsize="1123,2">
              <v:shape style="position:absolute;left:6686;top:11371;width:1123;height:2" coordorigin="6686,11371" coordsize="1123,0" path="m6686,11371l7810,11371e" filled="f" stroked="t" strokeweight=".48pt" strokecolor="#2B2B2B">
                <v:path arrowok="t"/>
              </v:shape>
            </v:group>
            <v:group style="position:absolute;left:7440;top:11117;width:2;height:4493" coordorigin="7440,11117" coordsize="2,4493">
              <v:shape style="position:absolute;left:7440;top:11117;width:2;height:4493" coordorigin="7440,11117" coordsize="0,4493" path="m7440,15610l7440,11117e" filled="f" stroked="t" strokeweight=".96pt" strokecolor="#484848">
                <v:path arrowok="t"/>
              </v:shape>
            </v:group>
            <v:group style="position:absolute;left:7752;top:11366;width:3874;height:2" coordorigin="7752,11366" coordsize="3874,2">
              <v:shape style="position:absolute;left:7752;top:11366;width:3874;height:2" coordorigin="7752,11366" coordsize="3874,0" path="m7752,11366l11626,11366e" filled="f" stroked="t" strokeweight=".96pt" strokecolor="#606060">
                <v:path arrowok="t"/>
              </v:shape>
            </v:group>
            <v:group style="position:absolute;left:312;top:11347;width:2;height:763" coordorigin="312,11347" coordsize="2,763">
              <v:shape style="position:absolute;left:312;top:11347;width:2;height:763" coordorigin="312,11347" coordsize="0,763" path="m312,12110l312,11347e" filled="f" stroked="t" strokeweight=".48pt" strokecolor="#000000">
                <v:path arrowok="t"/>
              </v:shape>
            </v:group>
            <v:group style="position:absolute;left:1145;top:11318;width:2;height:821" coordorigin="1145,11318" coordsize="2,821">
              <v:shape style="position:absolute;left:1145;top:11318;width:2;height:821" coordorigin="1145,11318" coordsize="0,821" path="m1145,12139l1145,11318e" filled="f" stroked="t" strokeweight=".48pt" strokecolor="#1C1C1C">
                <v:path arrowok="t"/>
              </v:shape>
            </v:group>
            <v:group style="position:absolute;left:1721;top:11318;width:2;height:1819" coordorigin="1721,11318" coordsize="2,1819">
              <v:shape style="position:absolute;left:1721;top:11318;width:2;height:1819" coordorigin="1721,11318" coordsize="0,1819" path="m1721,13138l1721,11318e" filled="f" stroked="t" strokeweight=".48pt" strokecolor="#383838">
                <v:path arrowok="t"/>
              </v:shape>
            </v:group>
            <v:group style="position:absolute;left:2352;top:11851;width:2;height:1608" coordorigin="2352,11851" coordsize="2,1608">
              <v:shape style="position:absolute;left:2352;top:11851;width:2;height:1608" coordorigin="2352,11851" coordsize="0,1608" path="m2352,13459l2352,11851e" filled="f" stroked="t" strokeweight=".48pt" strokecolor="#000000">
                <v:path arrowok="t"/>
              </v:shape>
            </v:group>
            <v:group style="position:absolute;left:7445;top:11822;width:2;height:614" coordorigin="7445,11822" coordsize="2,614">
              <v:shape style="position:absolute;left:7445;top:11822;width:2;height:614" coordorigin="7445,11822" coordsize="0,614" path="m7445,12437l7445,11822e" filled="f" stroked="t" strokeweight=".48pt" strokecolor="#232323">
                <v:path arrowok="t"/>
              </v:shape>
            </v:group>
            <v:group style="position:absolute;left:11621;top:11822;width:2;height:682" coordorigin="11621,11822" coordsize="2,682">
              <v:shape style="position:absolute;left:11621;top:11822;width:2;height:682" coordorigin="11621,11822" coordsize="0,682" path="m11621,12504l11621,11822e" filled="f" stroked="t" strokeweight=".48pt" strokecolor="#343434">
                <v:path arrowok="t"/>
              </v:shape>
            </v:group>
            <v:group style="position:absolute;left:348;top:12082;width:2;height:734" coordorigin="348,12082" coordsize="2,734">
              <v:shape style="position:absolute;left:348;top:12082;width:2;height:734" coordorigin="348,12082" coordsize="0,734" path="m348,12816l348,12082e" filled="f" stroked="t" strokeweight=".24pt" strokecolor="#1C1C1C">
                <v:path arrowok="t"/>
              </v:shape>
            </v:group>
            <v:group style="position:absolute;left:1145;top:12082;width:2;height:422" coordorigin="1145,12082" coordsize="2,422">
              <v:shape style="position:absolute;left:1145;top:12082;width:2;height:422" coordorigin="1145,12082" coordsize="0,422" path="m1145,12504l1145,12082e" filled="f" stroked="t" strokeweight=".48pt" strokecolor="#3F3F3F">
                <v:path arrowok="t"/>
              </v:shape>
            </v:group>
            <v:group style="position:absolute;left:1721;top:12082;width:2;height:1056" coordorigin="1721,12082" coordsize="2,1056">
              <v:shape style="position:absolute;left:1721;top:12082;width:2;height:1056" coordorigin="1721,12082" coordsize="0,1056" path="m1721,13138l1721,12082e" filled="f" stroked="t" strokeweight=".48pt" strokecolor="#4B4B4B">
                <v:path arrowok="t"/>
              </v:shape>
            </v:group>
            <v:group style="position:absolute;left:7450;top:12379;width:2;height:1445" coordorigin="7450,12379" coordsize="2,1445">
              <v:shape style="position:absolute;left:7450;top:12379;width:2;height:1445" coordorigin="7450,12379" coordsize="0,1445" path="m7450,13824l7450,12379e" filled="f" stroked="t" strokeweight=".96pt" strokecolor="#4F4F4F">
                <v:path arrowok="t"/>
              </v:shape>
            </v:group>
            <v:group style="position:absolute;left:1145;top:12446;width:2;height:1042" coordorigin="1145,12446" coordsize="2,1042">
              <v:shape style="position:absolute;left:1145;top:12446;width:2;height:1042" coordorigin="1145,12446" coordsize="0,1042" path="m1145,13488l1145,12446e" filled="f" stroked="t" strokeweight=".48pt" strokecolor="#646464">
                <v:path arrowok="t"/>
              </v:shape>
            </v:group>
            <v:group style="position:absolute;left:11621;top:8813;width:2;height:7243" coordorigin="11621,8813" coordsize="2,7243">
              <v:shape style="position:absolute;left:11621;top:8813;width:2;height:7243" coordorigin="11621,8813" coordsize="0,7243" path="m11621,16056l11621,8813e" filled="f" stroked="t" strokeweight=".48pt" strokecolor="#4F4F4F">
                <v:path arrowok="t"/>
              </v:shape>
            </v:group>
            <v:group style="position:absolute;left:11626;top:8813;width:2;height:4003" coordorigin="11626,8813" coordsize="2,4003">
              <v:shape style="position:absolute;left:11626;top:8813;width:2;height:4003" coordorigin="11626,8813" coordsize="0,4003" path="m11626,12816l11626,8813e" filled="f" stroked="t" strokeweight=".72pt" strokecolor="#444444">
                <v:path arrowok="t"/>
              </v:shape>
            </v:group>
            <v:group style="position:absolute;left:348;top:12758;width:2;height:730" coordorigin="348,12758" coordsize="2,730">
              <v:shape style="position:absolute;left:348;top:12758;width:2;height:730" coordorigin="348,12758" coordsize="0,730" path="m348,13488l348,12758e" filled="f" stroked="t" strokeweight=".24pt" strokecolor="#4F4F4F">
                <v:path arrowok="t"/>
              </v:shape>
            </v:group>
            <v:group style="position:absolute;left:11626;top:12749;width:2;height:1157" coordorigin="11626,12749" coordsize="2,1157">
              <v:shape style="position:absolute;left:11626;top:12749;width:2;height:1157" coordorigin="11626,12749" coordsize="0,1157" path="m11626,13906l11626,12749e" filled="f" stroked="t" strokeweight=".96pt" strokecolor="#5B5B5B">
                <v:path arrowok="t"/>
              </v:shape>
            </v:group>
            <v:group style="position:absolute;left:1721;top:12989;width:2;height:149" coordorigin="1721,12989" coordsize="2,149">
              <v:shape style="position:absolute;left:1721;top:12989;width:2;height:149" coordorigin="1721,12989" coordsize="0,149" path="m1721,13138l1721,12989e" filled="f" stroked="t" strokeweight=".48pt" strokecolor="#646464">
                <v:path arrowok="t"/>
              </v:shape>
            </v:group>
            <v:group style="position:absolute;left:346;top:13483;width:2040;height:2" coordorigin="346,13483" coordsize="2040,2">
              <v:shape style="position:absolute;left:346;top:13483;width:2040;height:2" coordorigin="346,13483" coordsize="2040,0" path="m346,13483l2386,13483e" filled="f" stroked="t" strokeweight=".48pt" strokecolor="#343434">
                <v:path arrowok="t"/>
              </v:shape>
            </v:group>
            <v:group style="position:absolute;left:1685;top:13214;width:2;height:245" coordorigin="1685,13214" coordsize="2,245">
              <v:shape style="position:absolute;left:1685;top:13214;width:2;height:245" coordorigin="1685,13214" coordsize="0,245" path="m1685,13459l1685,13214e" filled="f" stroked="t" strokeweight=".96pt" strokecolor="#000000">
                <v:path arrowok="t"/>
              </v:shape>
            </v:group>
            <v:group style="position:absolute;left:348;top:13421;width:2;height:384" coordorigin="348,13421" coordsize="2,384">
              <v:shape style="position:absolute;left:348;top:13421;width:2;height:384" coordorigin="348,13421" coordsize="0,384" path="m348,13805l348,13421e" filled="f" stroked="t" strokeweight=".24pt" strokecolor="#6B6B6B">
                <v:path arrowok="t"/>
              </v:shape>
            </v:group>
            <v:group style="position:absolute;left:1145;top:13421;width:2;height:250" coordorigin="1145,13421" coordsize="2,250">
              <v:shape style="position:absolute;left:1145;top:13421;width:2;height:250" coordorigin="1145,13421" coordsize="0,250" path="m1145,13670l1145,13421e" filled="f" stroked="t" strokeweight=".48pt" strokecolor="#7C7C7C">
                <v:path arrowok="t"/>
              </v:shape>
            </v:group>
            <v:group style="position:absolute;left:1685;top:13450;width:2;height:125" coordorigin="1685,13450" coordsize="2,125">
              <v:shape style="position:absolute;left:1685;top:13450;width:2;height:125" coordorigin="1685,13450" coordsize="0,125" path="m1685,13574l1685,13450e" filled="f" stroked="t" strokeweight=".96pt" strokecolor="#3F3F3F">
                <v:path arrowok="t"/>
              </v:shape>
            </v:group>
            <v:group style="position:absolute;left:2352;top:13450;width:2;height:125" coordorigin="2352,13450" coordsize="2,125">
              <v:shape style="position:absolute;left:2352;top:13450;width:2;height:125" coordorigin="2352,13450" coordsize="0,125" path="m2352,13574l2352,13450e" filled="f" stroked="t" strokeweight=".48pt" strokecolor="#1F1F1F">
                <v:path arrowok="t"/>
              </v:shape>
            </v:group>
            <v:group style="position:absolute;left:1685;top:13574;width:2;height:2606" coordorigin="1685,13574" coordsize="2,2606">
              <v:shape style="position:absolute;left:1685;top:13574;width:2;height:2606" coordorigin="1685,13574" coordsize="0,2606" path="m1685,16181l1685,13574e" filled="f" stroked="t" strokeweight=".96pt" strokecolor="#000000">
                <v:path arrowok="t"/>
              </v:shape>
            </v:group>
            <v:group style="position:absolute;left:2352;top:13574;width:2;height:2606" coordorigin="2352,13574" coordsize="2,2606">
              <v:shape style="position:absolute;left:2352;top:13574;width:2;height:2606" coordorigin="2352,13574" coordsize="0,2606" path="m2352,16181l2352,13574e" filled="f" stroked="t" strokeweight=".48pt" strokecolor="#000000">
                <v:path arrowok="t"/>
              </v:shape>
            </v:group>
            <v:group style="position:absolute;left:312;top:13776;width:2;height:2400" coordorigin="312,13776" coordsize="2,2400">
              <v:shape style="position:absolute;left:312;top:13776;width:2;height:2400" coordorigin="312,13776" coordsize="0,2400" path="m312,16176l312,13776e" filled="f" stroked="t" strokeweight=".96pt" strokecolor="#000000">
                <v:path arrowok="t"/>
              </v:shape>
            </v:group>
            <v:group style="position:absolute;left:7452;top:13747;width:2;height:1037" coordorigin="7452,13747" coordsize="2,1037">
              <v:shape style="position:absolute;left:7452;top:13747;width:2;height:1037" coordorigin="7452,13747" coordsize="0,1037" path="m7452,14784l7452,13747e" filled="f" stroked="t" strokeweight=".24pt" strokecolor="#282828">
                <v:path arrowok="t"/>
              </v:shape>
            </v:group>
            <v:group style="position:absolute;left:7454;top:14726;width:2;height:605" coordorigin="7454,14726" coordsize="2,605">
              <v:shape style="position:absolute;left:7454;top:14726;width:2;height:605" coordorigin="7454,14726" coordsize="0,605" path="m7454,15331l7454,14726e" filled="f" stroked="t" strokeweight=".48pt" strokecolor="#545454">
                <v:path arrowok="t"/>
              </v:shape>
            </v:group>
            <v:group style="position:absolute;left:11635;top:10886;width:2;height:4445" coordorigin="11635,10886" coordsize="2,4445">
              <v:shape style="position:absolute;left:11635;top:10886;width:2;height:4445" coordorigin="11635,10886" coordsize="0,4445" path="m11635,15331l11635,10886e" filled="f" stroked="t" strokeweight=".48pt" strokecolor="#444444">
                <v:path arrowok="t"/>
              </v:shape>
            </v:group>
            <v:group style="position:absolute;left:1109;top:13776;width:2;height:2400" coordorigin="1109,13776" coordsize="2,2400">
              <v:shape style="position:absolute;left:1109;top:13776;width:2;height:2400" coordorigin="1109,13776" coordsize="0,2400" path="m1109,16176l1109,13776e" filled="f" stroked="t" strokeweight=".96pt" strokecolor="#000000">
                <v:path arrowok="t"/>
              </v:shape>
            </v:group>
            <v:group style="position:absolute;left:365;top:16200;width:782;height:2" coordorigin="365,16200" coordsize="782,2">
              <v:shape style="position:absolute;left:365;top:16200;width:782;height:2" coordorigin="365,16200" coordsize="782,0" path="m365,16200l1147,16200e" filled="f" stroked="t" strokeweight=".48pt" strokecolor="#2B2B2B">
                <v:path arrowok="t"/>
              </v:shape>
            </v:group>
            <v:group style="position:absolute;left:1070;top:16195;width:1334;height:2" coordorigin="1070,16195" coordsize="1334,2">
              <v:shape style="position:absolute;left:1070;top:16195;width:1334;height:2" coordorigin="1070,16195" coordsize="1334,0" path="m1070,16195l2405,16195e" filled="f" stroked="t" strokeweight=".96pt" strokecolor="#575757">
                <v:path arrowok="t"/>
              </v:shape>
            </v:group>
            <v:group style="position:absolute;left:2318;top:16190;width:2342;height:2" coordorigin="2318,16190" coordsize="2342,2">
              <v:shape style="position:absolute;left:2318;top:16190;width:2342;height:2" coordorigin="2318,16190" coordsize="2342,0" path="m2318,16190l4661,16190e" filled="f" stroked="t" strokeweight=".48pt" strokecolor="#3F3F3F">
                <v:path arrowok="t"/>
              </v:shape>
            </v:group>
            <v:group style="position:absolute;left:3917;top:16186;width:1766;height:2" coordorigin="3917,16186" coordsize="1766,2">
              <v:shape style="position:absolute;left:3917;top:16186;width:1766;height:2" coordorigin="3917,16186" coordsize="1766,0" path="m3917,16186l5683,16186e" filled="f" stroked="t" strokeweight=".96pt" strokecolor="#575757">
                <v:path arrowok="t"/>
              </v:shape>
            </v:group>
            <v:group style="position:absolute;left:5606;top:16171;width:662;height:2" coordorigin="5606,16171" coordsize="662,2">
              <v:shape style="position:absolute;left:5606;top:16171;width:662;height:2" coordorigin="5606,16171" coordsize="662,0" path="m5606,16171l6269,16171e" filled="f" stroked="t" strokeweight=".48pt" strokecolor="#232323">
                <v:path arrowok="t"/>
              </v:shape>
            </v:group>
            <v:group style="position:absolute;left:6240;top:16181;width:504;height:2" coordorigin="6240,16181" coordsize="504,2">
              <v:shape style="position:absolute;left:6240;top:16181;width:504;height:2" coordorigin="6240,16181" coordsize="504,0" path="m6240,16181l6744,16181e" filled="f" stroked="t" strokeweight=".48pt" strokecolor="#1F1F1F">
                <v:path arrowok="t"/>
              </v:shape>
            </v:group>
            <v:group style="position:absolute;left:7421;top:15302;width:2;height:878" coordorigin="7421,15302" coordsize="2,878">
              <v:shape style="position:absolute;left:7421;top:15302;width:2;height:878" coordorigin="7421,15302" coordsize="0,878" path="m7421,16181l7421,15302e" filled="f" stroked="t" strokeweight=".48pt" strokecolor="#606060">
                <v:path arrowok="t"/>
              </v:shape>
            </v:group>
            <v:group style="position:absolute;left:6682;top:16174;width:2011;height:2" coordorigin="6682,16174" coordsize="2011,2">
              <v:shape style="position:absolute;left:6682;top:16174;width:2011;height:2" coordorigin="6682,16174" coordsize="2011,0" path="m6682,16174l8693,16174e" filled="f" stroked="t" strokeweight=".96pt" strokecolor="#545454">
                <v:path arrowok="t"/>
              </v:shape>
            </v:group>
            <v:group style="position:absolute;left:8693;top:16171;width:2261;height:2" coordorigin="8693,16171" coordsize="2261,2">
              <v:shape style="position:absolute;left:8693;top:16171;width:2261;height:2" coordorigin="8693,16171" coordsize="2261,0" path="m8693,16171l10954,16171e" filled="f" stroked="t" strokeweight=".48pt" strokecolor="#1F1F1F">
                <v:path arrowok="t"/>
              </v:shape>
            </v:group>
            <v:group style="position:absolute;left:10896;top:16166;width:749;height:2" coordorigin="10896,16166" coordsize="749,2">
              <v:shape style="position:absolute;left:10896;top:16166;width:749;height:2" coordorigin="10896,16166" coordsize="749,0" path="m10896,16166l11645,16166e" filled="f" stroked="t" strokeweight=".72pt" strokecolor="#48484B">
                <v:path arrowok="t"/>
              </v:shape>
            </v:group>
            <v:group style="position:absolute;left:11635;top:15034;width:2;height:1142" coordorigin="11635,15034" coordsize="2,1142">
              <v:shape style="position:absolute;left:11635;top:15034;width:2;height:1142" coordorigin="11635,15034" coordsize="0,1142" path="m11635,16176l11635,15034e" filled="f" stroked="t" strokeweight=".96pt" strokecolor="#5B5B5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54"/>
          <w:szCs w:val="54"/>
          <w:color w:val="1D1D1D"/>
          <w:spacing w:val="0"/>
          <w:w w:val="59"/>
          <w:position w:val="3"/>
        </w:rPr>
        <w:t>=</w:t>
      </w:r>
      <w:r>
        <w:rPr>
          <w:rFonts w:ascii="Arial" w:hAnsi="Arial" w:cs="Arial" w:eastAsia="Arial"/>
          <w:sz w:val="54"/>
          <w:szCs w:val="54"/>
          <w:color w:val="1D1D1D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54"/>
          <w:szCs w:val="54"/>
          <w:color w:val="1D1D1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41"/>
          <w:szCs w:val="41"/>
          <w:color w:val="424669"/>
          <w:spacing w:val="0"/>
          <w:w w:val="467"/>
          <w:position w:val="-3"/>
        </w:rPr>
        <w:t>i</w:t>
      </w:r>
      <w:r>
        <w:rPr>
          <w:rFonts w:ascii="Times New Roman" w:hAnsi="Times New Roman" w:cs="Times New Roman" w:eastAsia="Times New Roman"/>
          <w:sz w:val="41"/>
          <w:szCs w:val="41"/>
          <w:color w:val="424669"/>
          <w:spacing w:val="0"/>
          <w:w w:val="469"/>
          <w:position w:val="-3"/>
        </w:rPr>
        <w:t>f</w:t>
      </w:r>
      <w:r>
        <w:rPr>
          <w:rFonts w:ascii="Times New Roman" w:hAnsi="Times New Roman" w:cs="Times New Roman" w:eastAsia="Times New Roman"/>
          <w:sz w:val="41"/>
          <w:szCs w:val="41"/>
          <w:color w:val="424669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41"/>
          <w:szCs w:val="41"/>
          <w:color w:val="424669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41"/>
          <w:szCs w:val="41"/>
          <w:color w:val="3F3F3F"/>
          <w:spacing w:val="0"/>
          <w:w w:val="100"/>
          <w:position w:val="-3"/>
        </w:rPr>
        <w:t>ösE</w:t>
      </w:r>
      <w:r>
        <w:rPr>
          <w:rFonts w:ascii="Times New Roman" w:hAnsi="Times New Roman" w:cs="Times New Roman" w:eastAsia="Times New Roman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2411"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1D1D1D"/>
          <w:spacing w:val="0"/>
          <w:w w:val="100"/>
        </w:rPr>
        <w:t>tfaiv</w:t>
      </w:r>
      <w:r>
        <w:rPr>
          <w:rFonts w:ascii="Arial" w:hAnsi="Arial" w:cs="Arial" w:eastAsia="Arial"/>
          <w:sz w:val="18"/>
          <w:szCs w:val="18"/>
          <w:color w:val="1D1D1D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1D1D1D"/>
          <w:spacing w:val="2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1D1D1D"/>
          <w:spacing w:val="0"/>
          <w:w w:val="100"/>
        </w:rPr>
        <w:t>Kuze</w:t>
      </w:r>
      <w:r>
        <w:rPr>
          <w:rFonts w:ascii="Arial" w:hAnsi="Arial" w:cs="Arial" w:eastAsia="Arial"/>
          <w:sz w:val="18"/>
          <w:szCs w:val="18"/>
          <w:color w:val="1D1D1D"/>
          <w:spacing w:val="0"/>
          <w:w w:val="100"/>
        </w:rPr>
        <w:t>y</w:t>
      </w:r>
      <w:r>
        <w:rPr>
          <w:rFonts w:ascii="Arial" w:hAnsi="Arial" w:cs="Arial" w:eastAsia="Arial"/>
          <w:sz w:val="18"/>
          <w:szCs w:val="18"/>
          <w:color w:val="1D1D1D"/>
          <w:spacing w:val="-16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1D1D1D"/>
          <w:spacing w:val="0"/>
          <w:w w:val="100"/>
        </w:rPr>
        <w:t>Bölo</w:t>
      </w:r>
      <w:r>
        <w:rPr>
          <w:rFonts w:ascii="Arial" w:hAnsi="Arial" w:cs="Arial" w:eastAsia="Arial"/>
          <w:sz w:val="18"/>
          <w:szCs w:val="18"/>
          <w:color w:val="1D1D1D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1D1D1D"/>
          <w:spacing w:val="1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1D1D1D"/>
          <w:spacing w:val="0"/>
          <w:w w:val="108"/>
        </w:rPr>
        <w:t>Amiri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9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4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00"/>
          <w:cols w:num="2" w:equalWidth="0">
            <w:col w:w="4434" w:space="824"/>
            <w:col w:w="6262"/>
          </w:cols>
        </w:sectPr>
      </w:pPr>
      <w:rPr/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tLeast"/>
        <w:ind w:left="3467" w:right="4482" w:firstLine="-108"/>
        <w:jc w:val="left"/>
        <w:tabs>
          <w:tab w:pos="5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İZMiR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BÜYÜK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HiR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8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</w:rPr>
        <w:t>[3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1"/>
          <w:w w:val="114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3"/>
        </w:rPr>
        <w:t>OiY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7E7E7E"/>
          <w:spacing w:val="0"/>
          <w:w w:val="54"/>
        </w:rPr>
        <w:t>::</w:t>
      </w:r>
      <w:r>
        <w:rPr>
          <w:rFonts w:ascii="Times New Roman" w:hAnsi="Times New Roman" w:cs="Times New Roman" w:eastAsia="Times New Roman"/>
          <w:sz w:val="20"/>
          <w:szCs w:val="20"/>
          <w:color w:val="7E7E7E"/>
          <w:spacing w:val="6"/>
          <w:w w:val="5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6"/>
        </w:rPr>
        <w:t>Si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AiYE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DAiRESi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7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1"/>
        </w:rPr>
        <w:t>KANL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8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19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5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5" w:lineRule="exact"/>
        <w:ind w:left="100" w:right="-20"/>
        <w:jc w:val="left"/>
        <w:tabs>
          <w:tab w:pos="860" w:val="left"/>
          <w:tab w:pos="2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4.870888pt;margin-top:-36.812195pt;width:474.762612pt;height:54.781619pt;mso-position-horizontal-relative:page;mso-position-vertical-relative:paragraph;z-index:-16561" type="#_x0000_t202" filled="f" stroked="f">
            <v:textbox inset="0,0,0,0">
              <w:txbxContent>
                <w:p>
                  <w:pPr>
                    <w:spacing w:before="0" w:after="0" w:line="1096" w:lineRule="exact"/>
                    <w:ind w:right="-204"/>
                    <w:jc w:val="left"/>
                    <w:tabs>
                      <w:tab w:pos="8360" w:val="left"/>
                    </w:tabs>
                    <w:rPr>
                      <w:rFonts w:ascii="Arial" w:hAnsi="Arial" w:cs="Arial" w:eastAsia="Arial"/>
                      <w:sz w:val="102"/>
                      <w:szCs w:val="102"/>
                    </w:rPr>
                  </w:pPr>
                  <w:rPr/>
                  <w:r>
                    <w:rPr>
                      <w:rFonts w:ascii="Arial" w:hAnsi="Arial" w:cs="Arial" w:eastAsia="Arial"/>
                      <w:sz w:val="82"/>
                      <w:szCs w:val="82"/>
                      <w:color w:val="3B3B3B"/>
                      <w:spacing w:val="0"/>
                      <w:w w:val="198"/>
                      <w:b/>
                      <w:bCs/>
                      <w:position w:val="21"/>
                    </w:rPr>
                    <w:t>1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3B3B3B"/>
                      <w:spacing w:val="0"/>
                      <w:w w:val="100"/>
                      <w:b/>
                      <w:bCs/>
                      <w:position w:val="21"/>
                    </w:rPr>
                    <w:tab/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3B3B3B"/>
                      <w:spacing w:val="0"/>
                      <w:w w:val="100"/>
                      <w:b/>
                      <w:bCs/>
                      <w:position w:val="21"/>
                    </w:rPr>
                  </w:r>
                  <w:r>
                    <w:rPr>
                      <w:rFonts w:ascii="Arial" w:hAnsi="Arial" w:cs="Arial" w:eastAsia="Arial"/>
                      <w:sz w:val="102"/>
                      <w:szCs w:val="102"/>
                      <w:color w:val="7E7E7E"/>
                      <w:spacing w:val="0"/>
                      <w:w w:val="198"/>
                      <w:b/>
                      <w:bCs/>
                      <w:position w:val="-3"/>
                    </w:rPr>
                    <w:t>8</w:t>
                  </w:r>
                  <w:r>
                    <w:rPr>
                      <w:rFonts w:ascii="Arial" w:hAnsi="Arial" w:cs="Arial" w:eastAsia="Arial"/>
                      <w:sz w:val="102"/>
                      <w:szCs w:val="10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0.744305pt;margin-top:4.357393pt;width:51.148127pt;height:7.5pt;mso-position-horizontal-relative:page;mso-position-vertical-relative:paragraph;z-index:-16559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B3B3B"/>
                      <w:spacing w:val="0"/>
                      <w:w w:val="104"/>
                    </w:rPr>
                    <w:t>BUYÜKŞEHIR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4"/>
          <w:szCs w:val="14"/>
          <w:color w:val="C3C3CC"/>
          <w:spacing w:val="0"/>
          <w:w w:val="100"/>
          <w:position w:val="8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C3C3CC"/>
          <w:spacing w:val="-3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C3C3CC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C3C3CC"/>
          <w:spacing w:val="0"/>
          <w:w w:val="100"/>
          <w:position w:val="8"/>
        </w:rPr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5"/>
          <w:position w:val="14"/>
        </w:rPr>
        <w:t>I</w:t>
      </w:r>
      <w:r>
        <w:rPr>
          <w:rFonts w:ascii="Arial" w:hAnsi="Arial" w:cs="Arial" w:eastAsia="Arial"/>
          <w:sz w:val="14"/>
          <w:szCs w:val="14"/>
          <w:color w:val="3B3B3B"/>
          <w:spacing w:val="-23"/>
          <w:w w:val="100"/>
          <w:position w:val="14"/>
        </w:rPr>
        <w:t> </w:t>
      </w:r>
      <w:r>
        <w:rPr>
          <w:rFonts w:ascii="Arial" w:hAnsi="Arial" w:cs="Arial" w:eastAsia="Arial"/>
          <w:sz w:val="14"/>
          <w:szCs w:val="14"/>
          <w:color w:val="565657"/>
          <w:spacing w:val="0"/>
          <w:w w:val="94"/>
          <w:position w:val="14"/>
        </w:rPr>
        <w:t>Z</w:t>
      </w:r>
      <w:r>
        <w:rPr>
          <w:rFonts w:ascii="Arial" w:hAnsi="Arial" w:cs="Arial" w:eastAsia="Arial"/>
          <w:sz w:val="14"/>
          <w:szCs w:val="14"/>
          <w:color w:val="565657"/>
          <w:spacing w:val="-13"/>
          <w:w w:val="94"/>
          <w:position w:val="14"/>
        </w:rPr>
        <w:t> 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14"/>
        </w:rPr>
        <w:t>MIR</w:t>
      </w:r>
      <w:r>
        <w:rPr>
          <w:rFonts w:ascii="Arial" w:hAnsi="Arial" w:cs="Arial" w:eastAsia="Arial"/>
          <w:sz w:val="14"/>
          <w:szCs w:val="14"/>
          <w:color w:val="3B3B3B"/>
          <w:spacing w:val="5"/>
          <w:w w:val="100"/>
          <w:position w:val="14"/>
        </w:rPr>
        <w:t> 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14"/>
        </w:rPr>
        <w:tab/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14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6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il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3"/>
          <w:position w:val="-1"/>
        </w:rPr>
        <w:t>Müd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2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hale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6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598" w:right="5368"/>
        <w:jc w:val="center"/>
        <w:tabs>
          <w:tab w:pos="4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565657"/>
          <w:w w:val="105"/>
          <w:position w:val="10"/>
        </w:rPr>
        <w:t>B</w:t>
      </w:r>
      <w:r>
        <w:rPr>
          <w:rFonts w:ascii="Arial" w:hAnsi="Arial" w:cs="Arial" w:eastAsia="Arial"/>
          <w:sz w:val="14"/>
          <w:szCs w:val="14"/>
          <w:color w:val="565657"/>
          <w:spacing w:val="-21"/>
          <w:w w:val="100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98"/>
          <w:position w:val="10"/>
        </w:rPr>
        <w:t>E</w:t>
      </w:r>
      <w:r>
        <w:rPr>
          <w:rFonts w:ascii="Arial" w:hAnsi="Arial" w:cs="Arial" w:eastAsia="Arial"/>
          <w:sz w:val="14"/>
          <w:szCs w:val="14"/>
          <w:color w:val="3B3B3B"/>
          <w:spacing w:val="7"/>
          <w:w w:val="98"/>
          <w:position w:val="10"/>
        </w:rPr>
        <w:t>L</w:t>
      </w:r>
      <w:r>
        <w:rPr>
          <w:rFonts w:ascii="Arial" w:hAnsi="Arial" w:cs="Arial" w:eastAsia="Arial"/>
          <w:sz w:val="14"/>
          <w:szCs w:val="14"/>
          <w:color w:val="565657"/>
          <w:spacing w:val="0"/>
          <w:w w:val="98"/>
          <w:position w:val="10"/>
        </w:rPr>
        <w:t>E</w:t>
      </w:r>
      <w:r>
        <w:rPr>
          <w:rFonts w:ascii="Arial" w:hAnsi="Arial" w:cs="Arial" w:eastAsia="Arial"/>
          <w:sz w:val="14"/>
          <w:szCs w:val="14"/>
          <w:color w:val="565657"/>
          <w:spacing w:val="-14"/>
          <w:w w:val="98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10"/>
        </w:rPr>
        <w:t>D</w:t>
      </w:r>
      <w:r>
        <w:rPr>
          <w:rFonts w:ascii="Arial" w:hAnsi="Arial" w:cs="Arial" w:eastAsia="Arial"/>
          <w:sz w:val="14"/>
          <w:szCs w:val="14"/>
          <w:color w:val="3B3B3B"/>
          <w:spacing w:val="-15"/>
          <w:w w:val="100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565657"/>
          <w:spacing w:val="0"/>
          <w:w w:val="100"/>
          <w:position w:val="10"/>
        </w:rPr>
        <w:t>IYE</w:t>
      </w:r>
      <w:r>
        <w:rPr>
          <w:rFonts w:ascii="Arial" w:hAnsi="Arial" w:cs="Arial" w:eastAsia="Arial"/>
          <w:sz w:val="14"/>
          <w:szCs w:val="14"/>
          <w:color w:val="565657"/>
          <w:spacing w:val="-6"/>
          <w:w w:val="100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10"/>
        </w:rPr>
        <w:t>SI</w:t>
      </w:r>
      <w:r>
        <w:rPr>
          <w:rFonts w:ascii="Arial" w:hAnsi="Arial" w:cs="Arial" w:eastAsia="Arial"/>
          <w:sz w:val="14"/>
          <w:szCs w:val="14"/>
          <w:color w:val="3B3B3B"/>
          <w:spacing w:val="-24"/>
          <w:w w:val="100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300" w:lineRule="exact"/>
        <w:ind w:left="124" w:right="-20"/>
        <w:jc w:val="left"/>
        <w:tabs>
          <w:tab w:pos="1460" w:val="left"/>
          <w:tab w:pos="2860" w:val="left"/>
          <w:tab w:pos="5180" w:val="left"/>
          <w:tab w:pos="720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7"/>
          <w:w w:val="94"/>
          <w:position w:val="-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position w:val="-1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</w:r>
      <w:r>
        <w:rPr>
          <w:rFonts w:ascii="Arial" w:hAnsi="Arial" w:cs="Arial" w:eastAsia="Arial"/>
          <w:sz w:val="24"/>
          <w:szCs w:val="24"/>
          <w:color w:val="6E6E6E"/>
          <w:spacing w:val="0"/>
          <w:w w:val="100"/>
          <w:position w:val="-2"/>
        </w:rPr>
        <w:t>:</w:t>
      </w:r>
      <w:r>
        <w:rPr>
          <w:rFonts w:ascii="Arial" w:hAnsi="Arial" w:cs="Arial" w:eastAsia="Arial"/>
          <w:sz w:val="24"/>
          <w:szCs w:val="24"/>
          <w:color w:val="6E6E6E"/>
          <w:spacing w:val="-4"/>
          <w:w w:val="100"/>
          <w:position w:val="-2"/>
        </w:rPr>
        <w:t> </w:t>
      </w:r>
      <w:r>
        <w:rPr>
          <w:rFonts w:ascii="Arial" w:hAnsi="Arial" w:cs="Arial" w:eastAsia="Arial"/>
          <w:sz w:val="24"/>
          <w:szCs w:val="24"/>
          <w:color w:val="3B3B3B"/>
          <w:spacing w:val="0"/>
          <w:w w:val="88"/>
          <w:position w:val="-2"/>
        </w:rPr>
        <w:t>ı</w:t>
      </w:r>
      <w:r>
        <w:rPr>
          <w:rFonts w:ascii="Arial" w:hAnsi="Arial" w:cs="Arial" w:eastAsia="Arial"/>
          <w:sz w:val="24"/>
          <w:szCs w:val="24"/>
          <w:color w:val="3B3B3B"/>
          <w:spacing w:val="-4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96"/>
          <w:position w:val="-2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3"/>
          <w:w w:val="92"/>
          <w:position w:val="-2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  <w:position w:val="-2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97"/>
          <w:position w:val="-2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"/>
          <w:w w:val="100"/>
          <w:position w:val="-2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  <w:position w:val="-2"/>
        </w:rPr>
        <w:t>20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17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8"/>
          <w:w w:val="92"/>
          <w:position w:val="-2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-2"/>
        </w:rPr>
        <w:t>ildirim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1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  <w:position w:val="-2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0"/>
          <w:w w:val="84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  <w:position w:val="-2"/>
        </w:rPr>
        <w:t>11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  <w:position w:val="-2"/>
        </w:rPr>
        <w:t>jBildiriııı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84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70"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7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3"/>
          <w:w w:val="7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0"/>
          <w:position w:val="-2"/>
        </w:rPr>
        <w:t>11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0"/>
          <w:w w:val="7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4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38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82"/>
          <w:position w:val="-2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-17"/>
          <w:w w:val="83"/>
          <w:position w:val="-2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565657"/>
          <w:spacing w:val="0"/>
          <w:w w:val="65"/>
          <w:position w:val="-2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color w:val="565657"/>
          <w:spacing w:val="3"/>
          <w:w w:val="65"/>
          <w:position w:val="-2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6E6E6E"/>
          <w:spacing w:val="0"/>
          <w:w w:val="76"/>
          <w:position w:val="-2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6E6E6E"/>
          <w:spacing w:val="-3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100"/>
          <w:position w:val="-2"/>
        </w:rPr>
        <w:t>ııo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64" w:lineRule="exact"/>
        <w:ind w:left="133" w:right="-20"/>
        <w:jc w:val="left"/>
        <w:tabs>
          <w:tab w:pos="1480" w:val="left"/>
          <w:tab w:pos="2860" w:val="left"/>
          <w:tab w:pos="4160" w:val="left"/>
          <w:tab w:pos="5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3"/>
          <w:position w:val="1"/>
        </w:rPr>
        <w:t>Ka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7"/>
          <w:w w:val="93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1"/>
        </w:rPr>
        <w:t>ıt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4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1"/>
          <w:w w:val="6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1"/>
        </w:rPr>
        <w:t>16/0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1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6"/>
          <w:w w:val="83"/>
          <w:position w:val="1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  <w:position w:val="1"/>
        </w:rPr>
        <w:t>20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37"/>
          <w:position w:val="1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20"/>
          <w:w w:val="3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89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9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1"/>
          <w:w w:val="89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  <w:position w:val="1"/>
        </w:rPr>
        <w:t>ıt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5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29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8"/>
          <w:w w:val="12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3151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left="13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78"/>
        </w:rPr>
        <w:t>l'li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7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ldirile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4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Ba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7"/>
        </w:rPr>
        <w:t>vrn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klı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Ozaıı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3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8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9"/>
        </w:rPr>
        <w:t>dd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1"/>
          <w:w w:val="9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7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2"/>
          <w:w w:val="9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</w:rPr>
        <w:t>54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133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85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7"/>
          <w:w w:val="65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9"/>
          <w:w w:val="94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9"/>
        </w:rPr>
        <w:t>rtı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7E7E7E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E7E7E"/>
          <w:spacing w:val="-9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4"/>
        </w:rPr>
        <w:t>Bıı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7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klı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81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9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87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7"/>
        </w:rPr>
        <w:t>ny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6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</w:rPr>
        <w:t>cadde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1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7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5"/>
          <w:w w:val="98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:54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left="138" w:right="-20"/>
        <w:jc w:val="left"/>
        <w:tabs>
          <w:tab w:pos="1460" w:val="left"/>
          <w:tab w:pos="4460" w:val="left"/>
          <w:tab w:pos="7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7"/>
          <w:w w:val="7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w w:val="7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5"/>
          <w:w w:val="7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4"/>
          <w:w w:val="10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8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4"/>
          <w:w w:val="87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2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3"/>
          <w:w w:val="87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0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Sın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9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5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ı: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7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7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79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7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6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7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73" w:lineRule="exact"/>
        <w:ind w:left="133" w:right="-20"/>
        <w:jc w:val="left"/>
        <w:tabs>
          <w:tab w:pos="3280" w:val="left"/>
          <w:tab w:pos="6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74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6"/>
          <w:position w:val="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>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  <w:position w:val="2"/>
        </w:rPr>
        <w:t>Bina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3"/>
          <w:w w:val="100"/>
          <w:position w:val="2"/>
        </w:rPr>
        <w:t> </w:t>
      </w:r>
      <w:r>
        <w:rPr>
          <w:rFonts w:ascii="Arial" w:hAnsi="Arial" w:cs="Arial" w:eastAsia="Arial"/>
          <w:sz w:val="23"/>
          <w:szCs w:val="23"/>
          <w:color w:val="3B3B3B"/>
          <w:spacing w:val="5"/>
          <w:w w:val="116"/>
          <w:position w:val="2"/>
        </w:rPr>
        <w:t>i</w:t>
      </w:r>
      <w:r>
        <w:rPr>
          <w:rFonts w:ascii="Arial" w:hAnsi="Arial" w:cs="Arial" w:eastAsia="Arial"/>
          <w:sz w:val="23"/>
          <w:szCs w:val="23"/>
          <w:color w:val="A1A1A1"/>
          <w:spacing w:val="-11"/>
          <w:w w:val="143"/>
          <w:position w:val="2"/>
        </w:rPr>
        <w:t>·</w:t>
      </w:r>
      <w:r>
        <w:rPr>
          <w:rFonts w:ascii="Arial" w:hAnsi="Arial" w:cs="Arial" w:eastAsia="Arial"/>
          <w:sz w:val="23"/>
          <w:szCs w:val="23"/>
          <w:color w:val="565657"/>
          <w:spacing w:val="9"/>
          <w:w w:val="143"/>
          <w:position w:val="2"/>
        </w:rPr>
        <w:t>·</w:t>
      </w:r>
      <w:r>
        <w:rPr>
          <w:rFonts w:ascii="Arial" w:hAnsi="Arial" w:cs="Arial" w:eastAsia="Arial"/>
          <w:sz w:val="23"/>
          <w:szCs w:val="23"/>
          <w:color w:val="7E7E7E"/>
          <w:spacing w:val="0"/>
          <w:w w:val="81"/>
          <w:position w:val="2"/>
        </w:rPr>
        <w:t>:</w:t>
      </w:r>
      <w:r>
        <w:rPr>
          <w:rFonts w:ascii="Arial" w:hAnsi="Arial" w:cs="Arial" w:eastAsia="Arial"/>
          <w:sz w:val="23"/>
          <w:szCs w:val="23"/>
          <w:color w:val="7E7E7E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3"/>
          <w:szCs w:val="23"/>
          <w:color w:val="7E7E7E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56"/>
          <w:position w:val="3"/>
        </w:rPr>
        <w:t>jY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57"/>
          <w:position w:val="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80"/>
          <w:position w:val="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72"/>
          <w:position w:val="3"/>
        </w:rPr>
        <w:t>ııı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9"/>
          <w:position w:val="3"/>
        </w:rPr>
        <w:t>ııı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9"/>
          <w:w w:val="69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68"/>
          <w:position w:val="3"/>
        </w:rPr>
        <w:t>l: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7"/>
          <w:position w:val="3"/>
        </w:rPr>
        <w:t>kli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-4"/>
        </w:rPr>
        <w:t>Kull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74"/>
          <w:position w:val="-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nım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  <w:position w:val="-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  <w:position w:val="-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76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27"/>
          <w:position w:val="-4"/>
        </w:rPr>
        <w:t>li: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27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0"/>
          <w:position w:val="-4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6"/>
          <w:w w:val="100"/>
          <w:position w:val="-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yeri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39" w:lineRule="exact"/>
        <w:ind w:left="3272" w:right="496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w w:val="65"/>
          <w:position w:val="-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65"/>
          <w:position w:val="-2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6"/>
          <w:w w:val="105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0"/>
          <w:position w:val="-2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1"/>
          <w:w w:val="98"/>
          <w:position w:val="-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77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0"/>
          <w:position w:val="-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rıııc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9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9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  <w:position w:val="-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95"/>
          <w:position w:val="-2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5"/>
          <w:position w:val="-2"/>
        </w:rPr>
        <w:t>şa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5"/>
          <w:position w:val="-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5"/>
          <w:w w:val="95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Çeli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-2"/>
        </w:rPr>
        <w:t>Diğer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85" w:lineRule="exact"/>
        <w:ind w:left="4112" w:right="-20"/>
        <w:jc w:val="left"/>
        <w:tabs>
          <w:tab w:pos="4680" w:val="left"/>
          <w:tab w:pos="5660" w:val="left"/>
          <w:tab w:pos="6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3B3B3B"/>
          <w:spacing w:val="0"/>
          <w:w w:val="45"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45"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3B3B3B"/>
          <w:spacing w:val="-22"/>
          <w:w w:val="45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1"/>
        </w:rPr>
      </w:r>
      <w:r>
        <w:rPr>
          <w:rFonts w:ascii="Arial" w:hAnsi="Arial" w:cs="Arial" w:eastAsia="Arial"/>
          <w:sz w:val="41"/>
          <w:szCs w:val="41"/>
          <w:color w:val="3B3B3B"/>
          <w:spacing w:val="0"/>
          <w:w w:val="45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3B3B3B"/>
          <w:spacing w:val="34"/>
          <w:w w:val="45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1"/>
        </w:rPr>
        <w:t>X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74"/>
          <w:position w:val="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2"/>
          <w:position w:val="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8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88"/>
          <w:position w:val="8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3"/>
          <w:w w:val="88"/>
          <w:position w:val="8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8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1"/>
          <w:w w:val="88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8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88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8"/>
        </w:rPr>
        <w:t>Alına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4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1"/>
          <w:position w:val="8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0"/>
          <w:position w:val="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8"/>
        </w:rPr>
        <w:t>ati: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8"/>
        </w:rPr>
        <w:t>12:40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left="133" w:right="-20"/>
        <w:jc w:val="left"/>
        <w:tabs>
          <w:tab w:pos="1800" w:val="left"/>
          <w:tab w:pos="5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7"/>
          <w:w w:val="76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w w:val="75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2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67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9"/>
          <w:position w:val="1"/>
        </w:rPr>
        <w:t>ıı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2"/>
          <w:w w:val="6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7E7E7E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E7E7E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E7E7E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1"/>
          <w:position w:val="0"/>
        </w:rPr>
        <w:t>$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hibi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77"/>
          <w:position w:val="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6"/>
          <w:w w:val="7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LYE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0"/>
        </w:rPr>
        <w:t>IKi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82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9"/>
          <w:position w:val="0"/>
        </w:rPr>
        <w:t>ae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5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  <w:position w:val="0"/>
        </w:rPr>
        <w:t>Kull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6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0" w:after="0" w:line="233" w:lineRule="exact"/>
        <w:ind w:left="1819" w:right="-20"/>
        <w:jc w:val="left"/>
        <w:tabs>
          <w:tab w:pos="2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16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3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iri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0"/>
        </w:rPr>
        <w:t>:_çv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9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7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91"/>
          <w:position w:val="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  <w:position w:val="0"/>
        </w:rPr>
        <w:t>AY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1829" w:right="-20"/>
        <w:jc w:val="left"/>
        <w:tabs>
          <w:tab w:pos="4340" w:val="left"/>
          <w:tab w:pos="7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7"/>
          <w:w w:val="80"/>
          <w:position w:val="-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-2"/>
        </w:rPr>
        <w:t>Sayı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5"/>
          <w:w w:val="108"/>
          <w:position w:val="-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2"/>
          <w:position w:val="-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0"/>
          <w:w w:val="100"/>
          <w:position w:val="-2"/>
        </w:rPr>
        <w:t> </w:t>
      </w:r>
      <w:r>
        <w:rPr>
          <w:rFonts w:ascii="Arial" w:hAnsi="Arial" w:cs="Arial" w:eastAsia="Arial"/>
          <w:sz w:val="24"/>
          <w:szCs w:val="24"/>
          <w:color w:val="565657"/>
          <w:spacing w:val="0"/>
          <w:w w:val="100"/>
          <w:position w:val="-1"/>
        </w:rPr>
        <w:t>:</w:t>
      </w:r>
      <w:r>
        <w:rPr>
          <w:rFonts w:ascii="Arial" w:hAnsi="Arial" w:cs="Arial" w:eastAsia="Arial"/>
          <w:sz w:val="24"/>
          <w:szCs w:val="24"/>
          <w:color w:val="565657"/>
          <w:spacing w:val="-8"/>
          <w:w w:val="100"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3B3B3B"/>
          <w:spacing w:val="0"/>
          <w:w w:val="100"/>
          <w:position w:val="-1"/>
        </w:rPr>
        <w:t>ı</w:t>
      </w:r>
      <w:r>
        <w:rPr>
          <w:rFonts w:ascii="Arial" w:hAnsi="Arial" w:cs="Arial" w:eastAsia="Arial"/>
          <w:sz w:val="24"/>
          <w:szCs w:val="24"/>
          <w:color w:val="3B3B3B"/>
          <w:spacing w:val="-60"/>
          <w:w w:val="100"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3B3B3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4"/>
          <w:szCs w:val="24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8"/>
          <w:position w:val="-2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9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2"/>
          <w:position w:val="-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-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92"/>
          <w:position w:val="-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6"/>
          <w:position w:val="-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0"/>
          <w:position w:val="-2"/>
        </w:rPr>
        <w:t>11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8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4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  <w:position w:val="-2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-2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4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77"/>
          <w:position w:val="-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2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rı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9"/>
          <w:position w:val="-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0"/>
          <w:w w:val="4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9"/>
          <w:position w:val="-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8"/>
          <w:w w:val="4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:41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left="105" w:right="-20"/>
        <w:jc w:val="left"/>
        <w:tabs>
          <w:tab w:pos="1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565657"/>
          <w:w w:val="62"/>
          <w:i/>
          <w:position w:val="3"/>
        </w:rPr>
        <w:t>ır</w:t>
      </w:r>
      <w:r>
        <w:rPr>
          <w:rFonts w:ascii="Times New Roman" w:hAnsi="Times New Roman" w:cs="Times New Roman" w:eastAsia="Times New Roman"/>
          <w:sz w:val="24"/>
          <w:szCs w:val="24"/>
          <w:color w:val="565657"/>
          <w:spacing w:val="14"/>
          <w:w w:val="62"/>
          <w:i/>
          <w:position w:val="3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52"/>
          <w:position w:val="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3"/>
        </w:rPr>
        <w:t>den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77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-1"/>
        </w:rPr>
        <w:t>Pla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5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6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ı: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88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8"/>
          <w:position w:val="-1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4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842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129" w:right="-20"/>
        <w:jc w:val="left"/>
        <w:tabs>
          <w:tab w:pos="2960" w:val="left"/>
          <w:tab w:pos="4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7"/>
          <w:w w:val="85"/>
          <w:position w:val="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w w:val="86"/>
          <w:position w:val="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3"/>
        </w:rPr>
        <w:t>ibin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8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8"/>
          <w:w w:val="86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  <w:position w:val="1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5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601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22"/>
          <w:position w:val="-1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78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-1"/>
        </w:rPr>
        <w:t>lektri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1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-1"/>
        </w:rPr>
        <w:t>Arı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92"/>
          <w:position w:val="-1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2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6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-1"/>
        </w:rPr>
        <w:t>Ge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94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68"/>
          <w:position w:val="-1"/>
        </w:rPr>
        <w:t>i!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69"/>
          <w:position w:val="-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8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4346" w:right="3878"/>
        <w:jc w:val="center"/>
        <w:tabs>
          <w:tab w:pos="6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87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9"/>
          <w:w w:val="8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9"/>
        </w:rPr>
        <w:t>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left="4327" w:right="385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9"/>
          <w:w w:val="9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mni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6"/>
          <w:w w:val="9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t-Jandarma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89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5"/>
          <w:w w:val="8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9"/>
        </w:rPr>
        <w:t>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1838" w:right="-20"/>
        <w:jc w:val="left"/>
        <w:tabs>
          <w:tab w:pos="4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1"/>
        </w:rPr>
        <w:t>Sa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</w:rPr>
        <w:t>ısı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88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5"/>
        </w:rPr>
        <w:t>oğ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1"/>
          <w:w w:val="10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8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9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213" w:right="-20"/>
        <w:jc w:val="left"/>
        <w:tabs>
          <w:tab w:pos="1800" w:val="left"/>
          <w:tab w:pos="4340" w:val="left"/>
          <w:tab w:pos="7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8"/>
          <w:w w:val="100"/>
          <w:position w:val="1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ırdııııcı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2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kip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8"/>
          <w:position w:val="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  <w:position w:val="0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6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89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9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ll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:38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  <w:position w:val="0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:3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0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93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0"/>
          <w:w w:val="104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77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1"/>
          <w:w w:val="99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1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7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  <w:position w:val="0"/>
        </w:rPr>
        <w:t>ısı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"/>
          <w:w w:val="107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  <w:position w:val="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119" w:right="-20"/>
        <w:jc w:val="left"/>
        <w:tabs>
          <w:tab w:pos="1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.258228pt;margin-top:8.569140pt;width:.8925pt;height:3.5pt;mso-position-horizontal-relative:page;mso-position-vertical-relative:paragraph;z-index:-16560" type="#_x0000_t202" filled="f" stroked="f">
            <v:textbox inset="0,0,0,0">
              <w:txbxContent>
                <w:p>
                  <w:pPr>
                    <w:spacing w:before="0" w:after="0" w:line="70" w:lineRule="exact"/>
                    <w:ind w:right="-50"/>
                    <w:jc w:val="left"/>
                    <w:rPr>
                      <w:rFonts w:ascii="Times New Roman" w:hAnsi="Times New Roman" w:cs="Times New Roman" w:eastAsia="Times New Roman"/>
                      <w:sz w:val="7"/>
                      <w:szCs w:val="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565657"/>
                      <w:spacing w:val="0"/>
                      <w:w w:val="51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7E7E7E"/>
          <w:w w:val="46"/>
        </w:rPr>
        <w:t>-..</w:t>
      </w:r>
      <w:r>
        <w:rPr>
          <w:rFonts w:ascii="Times New Roman" w:hAnsi="Times New Roman" w:cs="Times New Roman" w:eastAsia="Times New Roman"/>
          <w:sz w:val="20"/>
          <w:szCs w:val="20"/>
          <w:color w:val="7E7E7E"/>
          <w:spacing w:val="-3"/>
          <w:w w:val="4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79"/>
        </w:rPr>
        <w:t>ıi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tı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9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9"/>
          <w:w w:val="92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92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1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9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ti:J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9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left="1833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7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rdıma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3"/>
          <w:w w:val="8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812-35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Y6155-35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4"/>
          <w:w w:val="8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C821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183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4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4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Anıirini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Adı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5"/>
          <w:w w:val="107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5"/>
        </w:rPr>
        <w:t>oya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6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  <w:t>Çv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Mu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9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7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2"/>
          <w:w w:val="7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2"/>
        </w:rPr>
        <w:t>iBR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3"/>
          <w:w w:val="9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2"/>
        </w:rPr>
        <w:t>ŞOG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1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LU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Serda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KALKM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2"/>
        </w:rPr>
        <w:t>Ozc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ııırc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28" w:lineRule="exact"/>
        <w:ind w:left="129" w:right="2992" w:firstLine="47"/>
        <w:jc w:val="left"/>
        <w:tabs>
          <w:tab w:pos="18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16"/>
          <w:w w:val="131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8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0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dumani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5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yanmal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95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97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7E7E7E"/>
          <w:spacing w:val="0"/>
          <w:w w:val="13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E7E7E"/>
          <w:spacing w:val="0"/>
          <w:w w:val="13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2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ıın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left="4308" w:right="412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7"/>
          <w:w w:val="76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0"/>
          <w:w w:val="76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nd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5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rınede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Kullanı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94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9"/>
          <w:w w:val="7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9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1"/>
          <w:w w:val="98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ııdürüeü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197" w:lineRule="exact"/>
        <w:ind w:left="105" w:right="-20"/>
        <w:jc w:val="left"/>
        <w:tabs>
          <w:tab w:pos="2100" w:val="left"/>
          <w:tab w:pos="4340" w:val="left"/>
          <w:tab w:pos="6240" w:val="left"/>
          <w:tab w:pos="7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0"/>
          <w:w w:val="173"/>
          <w:position w:val="-2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-33"/>
          <w:w w:val="173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-2"/>
        </w:rPr>
        <w:t>ııdürı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93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3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4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Sul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söııdürıne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72"/>
          <w:position w:val="-3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6"/>
          <w:w w:val="72"/>
          <w:position w:val="-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2"/>
          <w:position w:val="-3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9"/>
          <w:w w:val="72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>ııı3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7"/>
          <w:w w:val="41"/>
          <w:position w:val="-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6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4"/>
          <w:w w:val="98"/>
          <w:position w:val="-4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-4"/>
        </w:rPr>
        <w:t>pü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71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71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2"/>
          <w:w w:val="71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4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0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70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3"/>
          <w:w w:val="131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-3"/>
        </w:rPr>
        <w:t>K.T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8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31" w:lineRule="exact"/>
        <w:ind w:left="4357" w:right="-20"/>
        <w:jc w:val="left"/>
        <w:tabs>
          <w:tab w:pos="6240" w:val="left"/>
          <w:tab w:pos="7800" w:val="left"/>
          <w:tab w:pos="8480" w:val="left"/>
          <w:tab w:pos="87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1"/>
          <w:w w:val="98"/>
          <w:position w:val="3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9"/>
          <w:position w:val="3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3"/>
        </w:rPr>
      </w:r>
      <w:r>
        <w:rPr>
          <w:rFonts w:ascii="Arial" w:hAnsi="Arial" w:cs="Arial" w:eastAsia="Arial"/>
          <w:sz w:val="19"/>
          <w:szCs w:val="19"/>
          <w:color w:val="3B3B3B"/>
          <w:spacing w:val="1"/>
          <w:w w:val="53"/>
          <w:position w:val="3"/>
        </w:rPr>
        <w:t>)</w:t>
      </w:r>
      <w:r>
        <w:rPr>
          <w:rFonts w:ascii="Arial" w:hAnsi="Arial" w:cs="Arial" w:eastAsia="Arial"/>
          <w:sz w:val="19"/>
          <w:szCs w:val="19"/>
          <w:color w:val="6E6E6E"/>
          <w:spacing w:val="3"/>
          <w:w w:val="84"/>
          <w:position w:val="3"/>
        </w:rPr>
        <w:t>2</w:t>
      </w:r>
      <w:r>
        <w:rPr>
          <w:rFonts w:ascii="Arial" w:hAnsi="Arial" w:cs="Arial" w:eastAsia="Arial"/>
          <w:sz w:val="19"/>
          <w:szCs w:val="19"/>
          <w:color w:val="565657"/>
          <w:spacing w:val="0"/>
          <w:w w:val="97"/>
          <w:position w:val="3"/>
        </w:rPr>
        <w:t>50</w:t>
      </w:r>
      <w:r>
        <w:rPr>
          <w:rFonts w:ascii="Arial" w:hAnsi="Arial" w:cs="Arial" w:eastAsia="Arial"/>
          <w:sz w:val="19"/>
          <w:szCs w:val="19"/>
          <w:color w:val="565657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9"/>
          <w:szCs w:val="19"/>
          <w:color w:val="565657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565657"/>
          <w:spacing w:val="0"/>
          <w:w w:val="55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565657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565657"/>
          <w:spacing w:val="0"/>
          <w:w w:val="99"/>
          <w:position w:val="0"/>
        </w:rPr>
      </w:r>
      <w:r>
        <w:rPr>
          <w:rFonts w:ascii="Arial" w:hAnsi="Arial" w:cs="Arial" w:eastAsia="Arial"/>
          <w:sz w:val="38"/>
          <w:szCs w:val="38"/>
          <w:color w:val="565657"/>
          <w:spacing w:val="0"/>
          <w:w w:val="99"/>
          <w:u w:val="single" w:color="707070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565657"/>
          <w:spacing w:val="0"/>
          <w:w w:val="100"/>
          <w:u w:val="single" w:color="70707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565657"/>
          <w:spacing w:val="0"/>
          <w:w w:val="100"/>
          <w:u w:val="single" w:color="707070"/>
          <w:position w:val="0"/>
        </w:rPr>
      </w:r>
      <w:r>
        <w:rPr>
          <w:rFonts w:ascii="Arial" w:hAnsi="Arial" w:cs="Arial" w:eastAsia="Arial"/>
          <w:sz w:val="38"/>
          <w:szCs w:val="38"/>
          <w:color w:val="565657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187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w w:val="92"/>
          <w:position w:val="1"/>
        </w:rPr>
        <w:t>Yangın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w w:val="93"/>
          <w:position w:val="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5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54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4"/>
          <w:w w:val="100"/>
          <w:position w:val="1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ait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binanı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1"/>
        </w:rPr>
        <w:t>çatı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9"/>
          <w:w w:val="108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52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,4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baraka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4"/>
          <w:w w:val="87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  <w:position w:val="1"/>
        </w:rPr>
        <w:t>bara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96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2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larda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6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6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1"/>
          <w:w w:val="94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1"/>
        </w:rPr>
        <w:t>uriyei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52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iere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1"/>
          <w:position w:val="1"/>
        </w:rPr>
        <w:t>ai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9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5"/>
          <w:w w:val="6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1"/>
        </w:rPr>
        <w:t>muh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94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1"/>
          <w:w w:val="99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1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62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  <w:position w:val="1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7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5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6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im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3"/>
          <w:position w:val="0"/>
        </w:rPr>
        <w:t>ar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4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1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228" w:lineRule="exact"/>
        <w:ind w:left="105" w:right="1146" w:firstLine="14"/>
        <w:jc w:val="left"/>
        <w:tabs>
          <w:tab w:pos="18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5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yaları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nma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1"/>
          <w:w w:val="94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uretiyle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ara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meyda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</w:rPr>
        <w:t>gelmişti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9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15"/>
          <w:w w:val="13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Tahııı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4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3"/>
          <w:w w:val="4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4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0"/>
          <w:w w:val="14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73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5"/>
          <w:w w:val="73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9"/>
        </w:rPr>
        <w:t>.000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Eşya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E7E7E"/>
          <w:spacing w:val="-8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5000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0"/>
        </w:rPr>
        <w:t>[S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6"/>
          <w:w w:val="8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4"/>
        </w:rPr>
        <w:t>ıı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76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7"/>
          <w:w w:val="7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ndaki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2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left="12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w w:val="88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2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ııııu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191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w w:val="85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w w:val="8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8"/>
          <w:w w:val="8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6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8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pıla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tetkikt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alanda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old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9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0"/>
          <w:w w:val="91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0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4"/>
          <w:w w:val="9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98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1"/>
          <w:w w:val="8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ülm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35" w:lineRule="auto"/>
        <w:ind w:left="1829" w:right="399" w:firstLine="-1700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7"/>
          <w:w w:val="7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w w:val="7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2"/>
          <w:w w:val="104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4"/>
        </w:rPr>
        <w:t>ıla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8"/>
          <w:w w:val="10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9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9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ştırma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uşturınada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şilerce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tıla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sönnıemi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siga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znıa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7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9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çöple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5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llltuştura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9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3"/>
          <w:w w:val="7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8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4"/>
          <w:w w:val="7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tarafta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4"/>
          <w:w w:val="100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1"/>
        </w:rPr>
        <w:t>ai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2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hurdalı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8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85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posuna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irayet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</w:rPr>
        <w:t>etm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9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2"/>
          <w:w w:val="5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netic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9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inde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105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4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ktı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9"/>
          <w:w w:val="99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kanaa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95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1"/>
        </w:rPr>
        <w:t>vn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rılnıı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left="105" w:right="-20"/>
        <w:jc w:val="left"/>
        <w:tabs>
          <w:tab w:pos="1800" w:val="left"/>
          <w:tab w:pos="640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  <w:t>f'ii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4"/>
          <w:w w:val="10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3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52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4"/>
        </w:rPr>
        <w:t>iı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7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5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"/>
          <w:w w:val="100"/>
        </w:rPr>
        <w:t>$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Adı:--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8"/>
          <w:w w:val="3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86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3"/>
          <w:w w:val="9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1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8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565657"/>
          <w:spacing w:val="-20"/>
          <w:w w:val="161"/>
        </w:rPr>
        <w:t>i</w:t>
      </w:r>
      <w:r>
        <w:rPr>
          <w:rFonts w:ascii="Arial" w:hAnsi="Arial" w:cs="Arial" w:eastAsia="Arial"/>
          <w:sz w:val="20"/>
          <w:szCs w:val="20"/>
          <w:color w:val="6E6E6E"/>
          <w:spacing w:val="-6"/>
          <w:w w:val="117"/>
        </w:rPr>
        <w:t>:</w:t>
      </w:r>
      <w:r>
        <w:rPr>
          <w:rFonts w:ascii="Arial" w:hAnsi="Arial" w:cs="Arial" w:eastAsia="Arial"/>
          <w:sz w:val="20"/>
          <w:szCs w:val="20"/>
          <w:color w:val="565657"/>
          <w:spacing w:val="0"/>
          <w:w w:val="208"/>
        </w:rPr>
        <w:t>-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2" w:lineRule="exact"/>
        <w:ind w:left="10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565657"/>
          <w:w w:val="69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color w:val="565657"/>
          <w:w w:val="68"/>
        </w:rPr>
        <w:t>\rı</w:t>
      </w:r>
      <w:r>
        <w:rPr>
          <w:rFonts w:ascii="Times New Roman" w:hAnsi="Times New Roman" w:cs="Times New Roman" w:eastAsia="Times New Roman"/>
          <w:sz w:val="22"/>
          <w:szCs w:val="22"/>
          <w:color w:val="565657"/>
          <w:spacing w:val="10"/>
          <w:w w:val="68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6E6E6E"/>
          <w:spacing w:val="0"/>
          <w:w w:val="96"/>
        </w:rPr>
        <w:t>ç</w:t>
      </w:r>
      <w:r>
        <w:rPr>
          <w:rFonts w:ascii="Times New Roman" w:hAnsi="Times New Roman" w:cs="Times New Roman" w:eastAsia="Times New Roman"/>
          <w:sz w:val="22"/>
          <w:szCs w:val="22"/>
          <w:color w:val="6E6E6E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8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1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  <w:t>reç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79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8"/>
        </w:rPr>
        <w:t>ay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9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129" w:right="-20"/>
        <w:jc w:val="left"/>
        <w:tabs>
          <w:tab w:pos="1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86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12"/>
          <w:w w:val="143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9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5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7"/>
          <w:w w:val="8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'y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edildi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207" w:right="989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21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linı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Edil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4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9"/>
          <w:w w:val="9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left="129" w:right="-20"/>
        <w:jc w:val="left"/>
        <w:tabs>
          <w:tab w:pos="1800" w:val="left"/>
          <w:tab w:pos="5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7"/>
          <w:w w:val="7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Dönü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6"/>
          <w:w w:val="9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58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7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rih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89"/>
          <w:position w:val="1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3"/>
          <w:w w:val="83"/>
          <w:position w:val="1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  <w:position w:val="1"/>
        </w:rPr>
        <w:t>05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6"/>
          <w:w w:val="83"/>
          <w:position w:val="1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  <w:position w:val="1"/>
        </w:rPr>
        <w:t>20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17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3"/>
          <w:position w:val="0"/>
        </w:rPr>
        <w:t>!Saa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1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52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5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6"/>
          <w:w w:val="5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5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9"/>
          <w:w w:val="4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4"/>
          <w:position w:val="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6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" w:after="0" w:line="287" w:lineRule="auto"/>
        <w:ind w:left="920" w:right="1714" w:firstLine="-697"/>
        <w:jc w:val="left"/>
        <w:tabs>
          <w:tab w:pos="1340" w:val="left"/>
          <w:tab w:pos="8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Var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8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F0F0F"/>
          <w:spacing w:val="0"/>
          <w:w w:val="4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0F0F0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35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7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9"/>
        </w:rPr>
        <w:t>3.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99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8"/>
          <w:w w:val="9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38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Bay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9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klı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ONAYLAYAN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9"/>
          <w:w w:val="102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</w:rPr>
        <w:t>lü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970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Gitmişsc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8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Ko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91" w:lineRule="exact"/>
        <w:ind w:left="4715" w:right="-20"/>
        <w:jc w:val="left"/>
        <w:tabs>
          <w:tab w:pos="8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3.103821pt;margin-top:9.536309pt;width:12.208463pt;height:15pt;mso-position-horizontal-relative:page;mso-position-vertical-relative:paragraph;z-index:-16558" type="#_x0000_t202" filled="f" stroked="f">
            <v:textbox inset="0,0,0,0">
              <w:txbxContent>
                <w:p>
                  <w:pPr>
                    <w:spacing w:before="0" w:after="0" w:line="300" w:lineRule="exact"/>
                    <w:ind w:right="-85"/>
                    <w:jc w:val="left"/>
                    <w:rPr>
                      <w:rFonts w:ascii="Times New Roman" w:hAnsi="Times New Roman" w:cs="Times New Roman" w:eastAsia="Times New Roman"/>
                      <w:sz w:val="30"/>
                      <w:szCs w:val="30"/>
                    </w:rPr>
                  </w:pPr>
                  <w:rPr/>
                  <w:r>
                    <w:rPr>
                      <w:rFonts w:ascii="Arial" w:hAnsi="Arial" w:cs="Arial" w:eastAsia="Arial"/>
                      <w:sz w:val="27"/>
                      <w:szCs w:val="27"/>
                      <w:color w:val="565657"/>
                      <w:w w:val="72"/>
                      <w:b/>
                      <w:bCs/>
                    </w:rPr>
                    <w:t>1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565657"/>
                      <w:spacing w:val="-4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565657"/>
                      <w:spacing w:val="0"/>
                      <w:w w:val="68"/>
                    </w:rPr>
                    <w:t>2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565657"/>
          <w:w w:val="82"/>
          <w:position w:val="-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</w:r>
      <w:r>
        <w:rPr>
          <w:rFonts w:ascii="Arial" w:hAnsi="Arial" w:cs="Arial" w:eastAsia="Arial"/>
          <w:sz w:val="19"/>
          <w:szCs w:val="19"/>
          <w:color w:val="565657"/>
          <w:spacing w:val="0"/>
          <w:w w:val="75"/>
          <w:i/>
          <w:position w:val="-3"/>
        </w:rPr>
        <w:t>1</w:t>
      </w:r>
      <w:r>
        <w:rPr>
          <w:rFonts w:ascii="Arial" w:hAnsi="Arial" w:cs="Arial" w:eastAsia="Arial"/>
          <w:sz w:val="19"/>
          <w:szCs w:val="19"/>
          <w:color w:val="565657"/>
          <w:spacing w:val="0"/>
          <w:w w:val="75"/>
          <w:i/>
          <w:position w:val="-3"/>
        </w:rPr>
        <w:t>   </w:t>
      </w:r>
      <w:r>
        <w:rPr>
          <w:rFonts w:ascii="Arial" w:hAnsi="Arial" w:cs="Arial" w:eastAsia="Arial"/>
          <w:sz w:val="19"/>
          <w:szCs w:val="19"/>
          <w:color w:val="565657"/>
          <w:spacing w:val="12"/>
          <w:w w:val="75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-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-3"/>
        </w:rPr>
        <w:t>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00" w:bottom="280" w:left="620" w:right="20"/>
        </w:sectPr>
      </w:pPr>
      <w:rPr/>
    </w:p>
    <w:p>
      <w:pPr>
        <w:spacing w:before="0" w:after="0" w:line="355" w:lineRule="exact"/>
        <w:ind w:left="1541" w:right="-123"/>
        <w:jc w:val="left"/>
        <w:tabs>
          <w:tab w:pos="1840" w:val="left"/>
        </w:tabs>
        <w:rPr>
          <w:rFonts w:ascii="Arial" w:hAnsi="Arial" w:cs="Arial" w:eastAsia="Arial"/>
          <w:sz w:val="55"/>
          <w:szCs w:val="55"/>
        </w:rPr>
      </w:pPr>
      <w:rPr/>
      <w:r>
        <w:rPr>
          <w:rFonts w:ascii="Arial" w:hAnsi="Arial" w:cs="Arial" w:eastAsia="Arial"/>
          <w:sz w:val="25"/>
          <w:szCs w:val="25"/>
          <w:color w:val="282828"/>
          <w:spacing w:val="0"/>
          <w:w w:val="81"/>
          <w:b/>
          <w:bCs/>
          <w:position w:val="-17"/>
        </w:rPr>
        <w:t>ı</w:t>
      </w:r>
      <w:r>
        <w:rPr>
          <w:rFonts w:ascii="Arial" w:hAnsi="Arial" w:cs="Arial" w:eastAsia="Arial"/>
          <w:sz w:val="25"/>
          <w:szCs w:val="25"/>
          <w:color w:val="282828"/>
          <w:spacing w:val="0"/>
          <w:w w:val="100"/>
          <w:b/>
          <w:bCs/>
          <w:position w:val="-17"/>
        </w:rPr>
        <w:tab/>
      </w:r>
      <w:r>
        <w:rPr>
          <w:rFonts w:ascii="Arial" w:hAnsi="Arial" w:cs="Arial" w:eastAsia="Arial"/>
          <w:sz w:val="25"/>
          <w:szCs w:val="25"/>
          <w:color w:val="282828"/>
          <w:spacing w:val="0"/>
          <w:w w:val="100"/>
          <w:b/>
          <w:bCs/>
          <w:position w:val="-17"/>
        </w:rPr>
      </w:r>
      <w:r>
        <w:rPr>
          <w:rFonts w:ascii="Times New Roman" w:hAnsi="Times New Roman" w:cs="Times New Roman" w:eastAsia="Times New Roman"/>
          <w:sz w:val="27"/>
          <w:szCs w:val="27"/>
          <w:color w:val="565657"/>
          <w:spacing w:val="0"/>
          <w:w w:val="100"/>
          <w:position w:val="-19"/>
        </w:rPr>
        <w:t>M</w:t>
      </w:r>
      <w:r>
        <w:rPr>
          <w:rFonts w:ascii="Times New Roman" w:hAnsi="Times New Roman" w:cs="Times New Roman" w:eastAsia="Times New Roman"/>
          <w:sz w:val="27"/>
          <w:szCs w:val="27"/>
          <w:color w:val="565657"/>
          <w:spacing w:val="50"/>
          <w:w w:val="100"/>
          <w:position w:val="-19"/>
        </w:rPr>
        <w:t> </w:t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137"/>
          <w:position w:val="-19"/>
        </w:rPr>
        <w:t>r</w:t>
      </w:r>
      <w:r>
        <w:rPr>
          <w:rFonts w:ascii="Arial" w:hAnsi="Arial" w:cs="Arial" w:eastAsia="Arial"/>
          <w:sz w:val="22"/>
          <w:szCs w:val="22"/>
          <w:color w:val="3B3B3B"/>
          <w:spacing w:val="33"/>
          <w:w w:val="137"/>
          <w:position w:val="-19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B3B3B"/>
          <w:spacing w:val="0"/>
          <w:w w:val="100"/>
          <w:position w:val="-19"/>
        </w:rPr>
        <w:t>d</w:t>
      </w:r>
      <w:r>
        <w:rPr>
          <w:rFonts w:ascii="Times New Roman" w:hAnsi="Times New Roman" w:cs="Times New Roman" w:eastAsia="Times New Roman"/>
          <w:sz w:val="27"/>
          <w:szCs w:val="27"/>
          <w:color w:val="3B3B3B"/>
          <w:spacing w:val="0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B3B3B"/>
          <w:spacing w:val="36"/>
          <w:w w:val="100"/>
          <w:position w:val="-19"/>
        </w:rPr>
        <w:t> </w:t>
      </w:r>
      <w:r>
        <w:rPr>
          <w:rFonts w:ascii="Arial" w:hAnsi="Arial" w:cs="Arial" w:eastAsia="Arial"/>
          <w:sz w:val="55"/>
          <w:szCs w:val="55"/>
          <w:color w:val="3B3B3B"/>
          <w:spacing w:val="0"/>
          <w:w w:val="44"/>
          <w:position w:val="-19"/>
        </w:rPr>
        <w:t>l</w:t>
      </w:r>
      <w:r>
        <w:rPr>
          <w:rFonts w:ascii="Arial" w:hAnsi="Arial" w:cs="Arial" w:eastAsia="Arial"/>
          <w:sz w:val="55"/>
          <w:szCs w:val="55"/>
          <w:color w:val="3B3B3B"/>
          <w:spacing w:val="27"/>
          <w:w w:val="44"/>
          <w:position w:val="-19"/>
        </w:rPr>
        <w:t>R</w:t>
      </w:r>
      <w:r>
        <w:rPr>
          <w:rFonts w:ascii="Arial" w:hAnsi="Arial" w:cs="Arial" w:eastAsia="Arial"/>
          <w:sz w:val="55"/>
          <w:szCs w:val="55"/>
          <w:color w:val="3D4464"/>
          <w:spacing w:val="0"/>
          <w:w w:val="52"/>
          <w:position w:val="-19"/>
        </w:rPr>
        <w:t>JxfN</w:t>
      </w:r>
      <w:r>
        <w:rPr>
          <w:rFonts w:ascii="Arial" w:hAnsi="Arial" w:cs="Arial" w:eastAsia="Arial"/>
          <w:sz w:val="55"/>
          <w:szCs w:val="55"/>
          <w:color w:val="000000"/>
          <w:spacing w:val="0"/>
          <w:w w:val="100"/>
          <w:position w:val="0"/>
        </w:rPr>
      </w:r>
    </w:p>
    <w:p>
      <w:pPr>
        <w:spacing w:before="32" w:after="0" w:line="322" w:lineRule="exact"/>
        <w:ind w:right="-79"/>
        <w:jc w:val="left"/>
        <w:rPr>
          <w:rFonts w:ascii="Times New Roman" w:hAnsi="Times New Roman" w:cs="Times New Roman" w:eastAsia="Times New Roman"/>
          <w:sz w:val="84"/>
          <w:szCs w:val="8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4"/>
          <w:szCs w:val="84"/>
          <w:color w:val="565657"/>
          <w:w w:val="49"/>
          <w:position w:val="-53"/>
        </w:rPr>
        <w:t>B</w:t>
      </w:r>
      <w:r>
        <w:rPr>
          <w:rFonts w:ascii="Times New Roman" w:hAnsi="Times New Roman" w:cs="Times New Roman" w:eastAsia="Times New Roman"/>
          <w:sz w:val="84"/>
          <w:szCs w:val="84"/>
          <w:color w:val="565657"/>
          <w:spacing w:val="-325"/>
          <w:w w:val="50"/>
          <w:position w:val="-53"/>
        </w:rPr>
        <w:t>ü</w:t>
      </w:r>
      <w:r>
        <w:rPr>
          <w:rFonts w:ascii="Times New Roman" w:hAnsi="Times New Roman" w:cs="Times New Roman" w:eastAsia="Times New Roman"/>
          <w:sz w:val="84"/>
          <w:szCs w:val="84"/>
          <w:color w:val="4F547B"/>
          <w:spacing w:val="-279"/>
          <w:w w:val="153"/>
          <w:position w:val="-53"/>
        </w:rPr>
        <w:t>:</w:t>
      </w:r>
      <w:r>
        <w:rPr>
          <w:rFonts w:ascii="Times New Roman" w:hAnsi="Times New Roman" w:cs="Times New Roman" w:eastAsia="Times New Roman"/>
          <w:sz w:val="84"/>
          <w:szCs w:val="84"/>
          <w:color w:val="565657"/>
          <w:spacing w:val="-59"/>
          <w:w w:val="49"/>
          <w:position w:val="-53"/>
        </w:rPr>
        <w:t>l</w:t>
      </w:r>
      <w:r>
        <w:rPr>
          <w:rFonts w:ascii="Times New Roman" w:hAnsi="Times New Roman" w:cs="Times New Roman" w:eastAsia="Times New Roman"/>
          <w:sz w:val="84"/>
          <w:szCs w:val="84"/>
          <w:color w:val="565657"/>
          <w:spacing w:val="-138"/>
          <w:w w:val="49"/>
          <w:position w:val="-53"/>
        </w:rPr>
        <w:t>:</w:t>
      </w:r>
      <w:r>
        <w:rPr>
          <w:rFonts w:ascii="Times New Roman" w:hAnsi="Times New Roman" w:cs="Times New Roman" w:eastAsia="Times New Roman"/>
          <w:sz w:val="84"/>
          <w:szCs w:val="84"/>
          <w:color w:val="6E6E6E"/>
          <w:spacing w:val="-219"/>
          <w:w w:val="26"/>
          <w:position w:val="-53"/>
        </w:rPr>
        <w:t>c</w:t>
      </w:r>
      <w:r>
        <w:rPr>
          <w:rFonts w:ascii="Times New Roman" w:hAnsi="Times New Roman" w:cs="Times New Roman" w:eastAsia="Times New Roman"/>
          <w:sz w:val="84"/>
          <w:szCs w:val="84"/>
          <w:color w:val="000000"/>
          <w:spacing w:val="0"/>
          <w:w w:val="100"/>
          <w:position w:val="0"/>
        </w:rPr>
      </w:r>
    </w:p>
    <w:p>
      <w:pPr>
        <w:spacing w:before="45" w:after="0" w:line="240" w:lineRule="auto"/>
        <w:ind w:right="-71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565657"/>
          <w:spacing w:val="0"/>
          <w:w w:val="51"/>
        </w:rPr>
        <w:t>Haziran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99" w:lineRule="exact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565657"/>
          <w:spacing w:val="0"/>
          <w:w w:val="59"/>
          <w:b/>
          <w:bCs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20" w:right="20"/>
          <w:cols w:num="4" w:equalWidth="0">
            <w:col w:w="3572" w:space="4143"/>
            <w:col w:w="772" w:space="61"/>
            <w:col w:w="346" w:space="83"/>
            <w:col w:w="2303"/>
          </w:cols>
        </w:sectPr>
      </w:pPr>
      <w:rPr/>
    </w:p>
    <w:p>
      <w:pPr>
        <w:spacing w:before="56" w:after="0" w:line="240" w:lineRule="auto"/>
        <w:ind w:left="199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7"/>
        </w:rPr>
        <w:t>iırai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3"/>
          <w:w w:val="9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79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cci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76" w:lineRule="exact"/>
        <w:ind w:right="-119"/>
        <w:jc w:val="left"/>
        <w:tabs>
          <w:tab w:pos="96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Arial" w:hAnsi="Arial" w:cs="Arial" w:eastAsia="Arial"/>
          <w:sz w:val="48"/>
          <w:szCs w:val="48"/>
          <w:color w:val="A1A1A1"/>
          <w:spacing w:val="0"/>
          <w:w w:val="38"/>
          <w:position w:val="-25"/>
        </w:rPr>
        <w:t>.</w:t>
      </w:r>
      <w:r>
        <w:rPr>
          <w:rFonts w:ascii="Arial" w:hAnsi="Arial" w:cs="Arial" w:eastAsia="Arial"/>
          <w:sz w:val="48"/>
          <w:szCs w:val="48"/>
          <w:color w:val="A1A1A1"/>
          <w:spacing w:val="0"/>
          <w:w w:val="100"/>
          <w:position w:val="-25"/>
        </w:rPr>
        <w:tab/>
      </w:r>
      <w:r>
        <w:rPr>
          <w:rFonts w:ascii="Arial" w:hAnsi="Arial" w:cs="Arial" w:eastAsia="Arial"/>
          <w:sz w:val="48"/>
          <w:szCs w:val="48"/>
          <w:color w:val="A1A1A1"/>
          <w:spacing w:val="0"/>
          <w:w w:val="100"/>
          <w:position w:val="-25"/>
        </w:rPr>
      </w:r>
      <w:r>
        <w:rPr>
          <w:rFonts w:ascii="Arial" w:hAnsi="Arial" w:cs="Arial" w:eastAsia="Arial"/>
          <w:sz w:val="48"/>
          <w:szCs w:val="48"/>
          <w:color w:val="2A316E"/>
          <w:spacing w:val="-57"/>
          <w:w w:val="109"/>
          <w:position w:val="-25"/>
        </w:rPr>
        <w:t>r</w:t>
      </w:r>
      <w:r>
        <w:rPr>
          <w:rFonts w:ascii="Times New Roman" w:hAnsi="Times New Roman" w:cs="Times New Roman" w:eastAsia="Times New Roman"/>
          <w:sz w:val="23"/>
          <w:szCs w:val="23"/>
          <w:color w:val="2A316E"/>
          <w:spacing w:val="-25"/>
          <w:w w:val="155"/>
          <w:position w:val="1"/>
        </w:rPr>
        <w:t>!</w:t>
      </w:r>
      <w:r>
        <w:rPr>
          <w:rFonts w:ascii="Arial" w:hAnsi="Arial" w:cs="Arial" w:eastAsia="Arial"/>
          <w:sz w:val="48"/>
          <w:szCs w:val="48"/>
          <w:color w:val="2A316E"/>
          <w:spacing w:val="-108"/>
          <w:w w:val="109"/>
          <w:position w:val="-25"/>
        </w:rPr>
        <w:t>r</w:t>
      </w:r>
      <w:r>
        <w:rPr>
          <w:rFonts w:ascii="Times New Roman" w:hAnsi="Times New Roman" w:cs="Times New Roman" w:eastAsia="Times New Roman"/>
          <w:sz w:val="23"/>
          <w:szCs w:val="23"/>
          <w:color w:val="2A316E"/>
          <w:spacing w:val="-23"/>
          <w:w w:val="155"/>
          <w:position w:val="1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90"/>
          <w:position w:val="1"/>
        </w:rPr>
        <w:t>ehir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390" w:lineRule="exact"/>
        <w:ind w:right="-20"/>
        <w:jc w:val="left"/>
        <w:rPr>
          <w:rFonts w:ascii="Arial" w:hAnsi="Arial" w:cs="Arial" w:eastAsia="Arial"/>
          <w:sz w:val="57"/>
          <w:szCs w:val="57"/>
        </w:rPr>
      </w:pPr>
      <w:rPr/>
      <w:r>
        <w:rPr/>
        <w:br w:type="column"/>
      </w:r>
      <w:r>
        <w:rPr>
          <w:rFonts w:ascii="Arial" w:hAnsi="Arial" w:cs="Arial" w:eastAsia="Arial"/>
          <w:sz w:val="57"/>
          <w:szCs w:val="57"/>
          <w:color w:val="565657"/>
          <w:spacing w:val="-143"/>
          <w:w w:val="428"/>
          <w:position w:val="-15"/>
        </w:rPr>
        <w:t>:</w:t>
      </w:r>
      <w:r>
        <w:rPr>
          <w:rFonts w:ascii="Arial" w:hAnsi="Arial" w:cs="Arial" w:eastAsia="Arial"/>
          <w:sz w:val="57"/>
          <w:szCs w:val="57"/>
          <w:color w:val="3B3B3B"/>
          <w:spacing w:val="0"/>
          <w:w w:val="106"/>
          <w:position w:val="-15"/>
        </w:rPr>
        <w:t>i"</w:t>
      </w:r>
      <w:r>
        <w:rPr>
          <w:rFonts w:ascii="Arial" w:hAnsi="Arial" w:cs="Arial" w:eastAsia="Arial"/>
          <w:sz w:val="57"/>
          <w:szCs w:val="57"/>
          <w:color w:val="3B3B3B"/>
          <w:spacing w:val="10"/>
          <w:w w:val="100"/>
          <w:position w:val="-15"/>
        </w:rPr>
        <w:t> </w:t>
      </w:r>
      <w:r>
        <w:rPr>
          <w:rFonts w:ascii="Arial" w:hAnsi="Arial" w:cs="Arial" w:eastAsia="Arial"/>
          <w:sz w:val="57"/>
          <w:szCs w:val="57"/>
          <w:color w:val="3B3B3B"/>
          <w:spacing w:val="0"/>
          <w:w w:val="106"/>
          <w:position w:val="-15"/>
        </w:rPr>
        <w:t>t.Q,</w:t>
      </w:r>
      <w:r>
        <w:rPr>
          <w:rFonts w:ascii="Arial" w:hAnsi="Arial" w:cs="Arial" w:eastAsia="Arial"/>
          <w:sz w:val="57"/>
          <w:szCs w:val="5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20" w:right="20"/>
          <w:cols w:num="3" w:equalWidth="0">
            <w:col w:w="769" w:space="1125"/>
            <w:col w:w="1585" w:space="4248"/>
            <w:col w:w="3553"/>
          </w:cols>
        </w:sectPr>
      </w:pPr>
      <w:rPr/>
    </w:p>
    <w:p>
      <w:pPr>
        <w:spacing w:before="3" w:after="0" w:line="240" w:lineRule="auto"/>
        <w:ind w:right="-20"/>
        <w:jc w:val="righ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573.774719pt;margin-top:13.570692pt;width:.1pt;height:10.696271pt;mso-position-horizontal-relative:page;mso-position-vertical-relative:paragraph;z-index:-16566" coordorigin="11475,271" coordsize="2,214">
            <v:shape style="position:absolute;left:11475;top:271;width:2;height:214" coordorigin="11475,271" coordsize="0,214" path="m11475,485l11475,271e" filled="f" stroked="t" strokeweight="2.589873pt" strokecolor="#3B3F3F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0"/>
          <w:szCs w:val="20"/>
          <w:color w:val="3B3B3B"/>
          <w:w w:val="101"/>
        </w:rPr>
        <w:t>Am</w:t>
      </w:r>
      <w:r>
        <w:rPr>
          <w:rFonts w:ascii="Arial" w:hAnsi="Arial" w:cs="Arial" w:eastAsia="Arial"/>
          <w:sz w:val="20"/>
          <w:szCs w:val="20"/>
          <w:color w:val="3B3B3B"/>
          <w:spacing w:val="-28"/>
          <w:w w:val="102"/>
        </w:rPr>
        <w:t>i</w:t>
      </w:r>
      <w:r>
        <w:rPr>
          <w:rFonts w:ascii="Arial" w:hAnsi="Arial" w:cs="Arial" w:eastAsia="Arial"/>
          <w:sz w:val="20"/>
          <w:szCs w:val="20"/>
          <w:color w:val="C3C3CC"/>
          <w:spacing w:val="-38"/>
          <w:w w:val="141"/>
        </w:rPr>
        <w:t>·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1"/>
        </w:rPr>
        <w:t>,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6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7"/>
          <w:w w:val="92"/>
          <w:position w:val="-18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"/>
          <w:w w:val="92"/>
          <w:position w:val="-1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4"/>
          <w:position w:val="-18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62"/>
          <w:position w:val="-18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4"/>
          <w:w w:val="61"/>
          <w:position w:val="-18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7"/>
          <w:position w:val="-1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3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6"/>
          <w:position w:val="-18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76"/>
          <w:position w:val="-1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6"/>
          <w:position w:val="-18"/>
        </w:rPr>
        <w:t>AY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76"/>
          <w:position w:val="-1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2"/>
          <w:position w:val="-18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6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0"/>
          <w:position w:val="-1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5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-18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81" w:lineRule="exact"/>
        <w:ind w:right="-20"/>
        <w:jc w:val="left"/>
        <w:tabs>
          <w:tab w:pos="560" w:val="left"/>
        </w:tabs>
        <w:rPr>
          <w:rFonts w:ascii="Arial" w:hAnsi="Arial" w:cs="Arial" w:eastAsia="Arial"/>
          <w:sz w:val="53"/>
          <w:szCs w:val="53"/>
        </w:rPr>
      </w:pPr>
      <w:rPr/>
      <w:r>
        <w:rPr/>
        <w:br w:type="column"/>
      </w:r>
      <w:r>
        <w:rPr>
          <w:rFonts w:ascii="Arial" w:hAnsi="Arial" w:cs="Arial" w:eastAsia="Arial"/>
          <w:sz w:val="67"/>
          <w:szCs w:val="67"/>
          <w:color w:val="3B3B3B"/>
          <w:spacing w:val="0"/>
          <w:w w:val="67"/>
          <w:position w:val="-24"/>
        </w:rPr>
        <w:t>t.</w:t>
      </w:r>
      <w:r>
        <w:rPr>
          <w:rFonts w:ascii="Arial" w:hAnsi="Arial" w:cs="Arial" w:eastAsia="Arial"/>
          <w:sz w:val="67"/>
          <w:szCs w:val="67"/>
          <w:color w:val="3B3B3B"/>
          <w:spacing w:val="0"/>
          <w:w w:val="100"/>
          <w:position w:val="-24"/>
        </w:rPr>
        <w:tab/>
      </w:r>
      <w:r>
        <w:rPr>
          <w:rFonts w:ascii="Arial" w:hAnsi="Arial" w:cs="Arial" w:eastAsia="Arial"/>
          <w:sz w:val="67"/>
          <w:szCs w:val="67"/>
          <w:color w:val="3B3B3B"/>
          <w:spacing w:val="0"/>
          <w:w w:val="100"/>
          <w:position w:val="-24"/>
        </w:rPr>
      </w:r>
      <w:r>
        <w:rPr>
          <w:rFonts w:ascii="Arial" w:hAnsi="Arial" w:cs="Arial" w:eastAsia="Arial"/>
          <w:sz w:val="53"/>
          <w:szCs w:val="53"/>
          <w:color w:val="282828"/>
          <w:spacing w:val="0"/>
          <w:w w:val="100"/>
          <w:i/>
          <w:position w:val="-24"/>
        </w:rPr>
        <w:t>i/E</w:t>
      </w:r>
      <w:r>
        <w:rPr>
          <w:rFonts w:ascii="Arial" w:hAnsi="Arial" w:cs="Arial" w:eastAsia="Arial"/>
          <w:sz w:val="53"/>
          <w:szCs w:val="53"/>
          <w:color w:val="282828"/>
          <w:spacing w:val="0"/>
          <w:w w:val="100"/>
          <w:i/>
          <w:position w:val="-24"/>
        </w:rPr>
        <w:t>•</w:t>
      </w:r>
      <w:r>
        <w:rPr>
          <w:rFonts w:ascii="Arial" w:hAnsi="Arial" w:cs="Arial" w:eastAsia="Arial"/>
          <w:sz w:val="53"/>
          <w:szCs w:val="53"/>
          <w:color w:val="282828"/>
          <w:spacing w:val="-32"/>
          <w:w w:val="100"/>
          <w:i/>
          <w:position w:val="-24"/>
        </w:rPr>
        <w:t> </w:t>
      </w:r>
      <w:r>
        <w:rPr>
          <w:rFonts w:ascii="Arial" w:hAnsi="Arial" w:cs="Arial" w:eastAsia="Arial"/>
          <w:sz w:val="53"/>
          <w:szCs w:val="53"/>
          <w:color w:val="3B3B3B"/>
          <w:spacing w:val="0"/>
          <w:w w:val="100"/>
          <w:position w:val="-24"/>
        </w:rPr>
        <w:t>•</w:t>
      </w:r>
      <w:r>
        <w:rPr>
          <w:rFonts w:ascii="Arial" w:hAnsi="Arial" w:cs="Arial" w:eastAsia="Arial"/>
          <w:sz w:val="53"/>
          <w:szCs w:val="5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20" w:right="20"/>
          <w:cols w:num="3" w:equalWidth="0">
            <w:col w:w="3659" w:space="1056"/>
            <w:col w:w="1224" w:space="3075"/>
            <w:col w:w="2266"/>
          </w:cols>
        </w:sectPr>
      </w:pPr>
      <w:rPr/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6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48.329117pt;margin-top:-7.302707pt;width:.1pt;height:25.908746pt;mso-position-horizontal-relative:page;mso-position-vertical-relative:paragraph;z-index:-16565" coordorigin="2967,-146" coordsize="2,518">
            <v:shape style="position:absolute;left:2967;top:-146;width:2;height:518" coordorigin="2967,-146" coordsize="0,518" path="m2967,372l2967,-146e" filled="f" stroked="t" strokeweight=".235443pt" strokecolor="#00000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9.372162pt;margin-top:1.299005pt;width:20.146501pt;height:60.5pt;mso-position-horizontal-relative:page;mso-position-vertical-relative:paragraph;z-index:-16557" type="#_x0000_t202" filled="f" stroked="f">
            <v:textbox inset="0,0,0,0">
              <w:txbxContent>
                <w:p>
                  <w:pPr>
                    <w:spacing w:before="0" w:after="0" w:line="1210" w:lineRule="exact"/>
                    <w:ind w:right="-221"/>
                    <w:jc w:val="left"/>
                    <w:rPr>
                      <w:rFonts w:ascii="Times New Roman" w:hAnsi="Times New Roman" w:cs="Times New Roman" w:eastAsia="Times New Roman"/>
                      <w:sz w:val="121"/>
                      <w:szCs w:val="12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21"/>
                      <w:szCs w:val="121"/>
                      <w:color w:val="3F4B99"/>
                      <w:spacing w:val="-98"/>
                      <w:w w:val="50"/>
                      <w:position w:val="-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21"/>
                      <w:szCs w:val="121"/>
                      <w:color w:val="3F4B99"/>
                      <w:spacing w:val="0"/>
                      <w:w w:val="50"/>
                      <w:position w:val="-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21"/>
                      <w:szCs w:val="12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7"/>
        </w:rPr>
        <w:t>itf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  <w:position w:val="-17"/>
        </w:rPr>
        <w:t>Çv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98"/>
          <w:position w:val="-17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7E7E7E"/>
          <w:spacing w:val="0"/>
          <w:w w:val="87"/>
          <w:position w:val="-1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right="-20"/>
        <w:jc w:val="left"/>
        <w:tabs>
          <w:tab w:pos="212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3"/>
          <w:position w:val="-6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54"/>
          <w:w w:val="83"/>
          <w:position w:val="-6"/>
        </w:rPr>
        <w:t>ü</w:t>
      </w:r>
      <w:r>
        <w:rPr>
          <w:rFonts w:ascii="Arial" w:hAnsi="Arial" w:cs="Arial" w:eastAsia="Arial"/>
          <w:sz w:val="20"/>
          <w:szCs w:val="20"/>
          <w:color w:val="565657"/>
          <w:spacing w:val="0"/>
          <w:w w:val="83"/>
          <w:position w:val="4"/>
        </w:rPr>
        <w:t>I</w:t>
      </w:r>
      <w:r>
        <w:rPr>
          <w:rFonts w:ascii="Arial" w:hAnsi="Arial" w:cs="Arial" w:eastAsia="Arial"/>
          <w:sz w:val="20"/>
          <w:szCs w:val="20"/>
          <w:color w:val="565657"/>
          <w:spacing w:val="-38"/>
          <w:w w:val="83"/>
          <w:position w:val="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43"/>
          <w:w w:val="83"/>
          <w:position w:val="-6"/>
        </w:rPr>
        <w:t>d</w:t>
      </w:r>
      <w:r>
        <w:rPr>
          <w:rFonts w:ascii="Arial" w:hAnsi="Arial" w:cs="Arial" w:eastAsia="Arial"/>
          <w:sz w:val="20"/>
          <w:szCs w:val="20"/>
          <w:color w:val="565657"/>
          <w:spacing w:val="-3"/>
          <w:w w:val="83"/>
          <w:position w:val="4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3"/>
          <w:position w:val="-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58"/>
          <w:w w:val="83"/>
          <w:position w:val="-6"/>
        </w:rPr>
        <w:t>h</w:t>
      </w:r>
      <w:r>
        <w:rPr>
          <w:rFonts w:ascii="Arial" w:hAnsi="Arial" w:cs="Arial" w:eastAsia="Arial"/>
          <w:sz w:val="20"/>
          <w:szCs w:val="20"/>
          <w:color w:val="565657"/>
          <w:spacing w:val="0"/>
          <w:w w:val="83"/>
          <w:position w:val="4"/>
        </w:rPr>
        <w:t>i</w:t>
      </w:r>
      <w:r>
        <w:rPr>
          <w:rFonts w:ascii="Arial" w:hAnsi="Arial" w:cs="Arial" w:eastAsia="Arial"/>
          <w:sz w:val="20"/>
          <w:szCs w:val="20"/>
          <w:color w:val="565657"/>
          <w:spacing w:val="-61"/>
          <w:w w:val="83"/>
          <w:position w:val="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10"/>
          <w:w w:val="83"/>
          <w:position w:val="-6"/>
        </w:rPr>
        <w:t>a</w:t>
      </w:r>
      <w:r>
        <w:rPr>
          <w:rFonts w:ascii="Arial" w:hAnsi="Arial" w:cs="Arial" w:eastAsia="Arial"/>
          <w:sz w:val="20"/>
          <w:szCs w:val="20"/>
          <w:color w:val="565657"/>
          <w:spacing w:val="-82"/>
          <w:w w:val="83"/>
          <w:position w:val="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3"/>
          <w:position w:val="-6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7"/>
          <w:w w:val="83"/>
          <w:position w:val="-6"/>
        </w:rPr>
        <w:t>e</w:t>
      </w:r>
      <w:r>
        <w:rPr>
          <w:rFonts w:ascii="Arial" w:hAnsi="Arial" w:cs="Arial" w:eastAsia="Arial"/>
          <w:sz w:val="19"/>
          <w:szCs w:val="19"/>
          <w:color w:val="565657"/>
          <w:spacing w:val="-47"/>
          <w:w w:val="83"/>
          <w:position w:val="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49"/>
          <w:w w:val="83"/>
          <w:position w:val="-6"/>
        </w:rPr>
        <w:t>Ş</w:t>
      </w:r>
      <w:r>
        <w:rPr>
          <w:rFonts w:ascii="Arial" w:hAnsi="Arial" w:cs="Arial" w:eastAsia="Arial"/>
          <w:sz w:val="19"/>
          <w:szCs w:val="19"/>
          <w:color w:val="565657"/>
          <w:spacing w:val="-32"/>
          <w:w w:val="83"/>
          <w:position w:val="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54"/>
          <w:w w:val="83"/>
          <w:position w:val="-6"/>
        </w:rPr>
        <w:t>u</w:t>
      </w:r>
      <w:r>
        <w:rPr>
          <w:rFonts w:ascii="Arial" w:hAnsi="Arial" w:cs="Arial" w:eastAsia="Arial"/>
          <w:sz w:val="19"/>
          <w:szCs w:val="19"/>
          <w:color w:val="565657"/>
          <w:spacing w:val="-26"/>
          <w:w w:val="83"/>
          <w:position w:val="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3"/>
          <w:position w:val="-6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3"/>
          <w:position w:val="-6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37"/>
          <w:w w:val="83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229"/>
          <w:position w:val="-6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83"/>
          <w:position w:val="-6"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6"/>
          <w:szCs w:val="26"/>
          <w:color w:val="7E82A0"/>
          <w:spacing w:val="-5"/>
          <w:w w:val="195"/>
          <w:b/>
          <w:bCs/>
          <w:i/>
          <w:position w:val="-6"/>
        </w:rPr>
        <w:t>-</w:t>
      </w:r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0"/>
          <w:w w:val="106"/>
          <w:b/>
          <w:bCs/>
          <w:i/>
          <w:position w:val="-6"/>
        </w:rPr>
        <w:t>'lt</w:t>
      </w:r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0"/>
          <w:w w:val="100"/>
          <w:b/>
          <w:bCs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7"/>
          <w:w w:val="100"/>
          <w:b/>
          <w:bCs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10"/>
          <w:w w:val="240"/>
          <w:i/>
          <w:position w:val="-6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565657"/>
          <w:spacing w:val="0"/>
          <w:w w:val="138"/>
          <w:position w:val="-6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565657"/>
          <w:spacing w:val="20"/>
          <w:w w:val="100"/>
          <w:position w:val="-6"/>
        </w:rPr>
        <w:t> </w:t>
      </w:r>
      <w:r>
        <w:rPr>
          <w:rFonts w:ascii="Arial" w:hAnsi="Arial" w:cs="Arial" w:eastAsia="Arial"/>
          <w:sz w:val="28"/>
          <w:szCs w:val="28"/>
          <w:color w:val="3B3B3B"/>
          <w:spacing w:val="0"/>
          <w:w w:val="51"/>
          <w:b/>
          <w:bCs/>
          <w:position w:val="-6"/>
        </w:rPr>
        <w:t>J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20" w:right="20"/>
          <w:cols w:num="2" w:equalWidth="0">
            <w:col w:w="5688" w:space="2036"/>
            <w:col w:w="355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9" w:lineRule="exact"/>
        <w:ind w:left="129" w:right="-82"/>
        <w:jc w:val="left"/>
        <w:tabs>
          <w:tab w:pos="1860" w:val="left"/>
          <w:tab w:pos="314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pict>
          <v:group style="position:absolute;margin-left:179.17215pt;margin-top:-11.884335pt;width:.1pt;height:10.458576pt;mso-position-horizontal-relative:page;mso-position-vertical-relative:paragraph;z-index:-16562" coordorigin="3583,-238" coordsize="2,209">
            <v:shape style="position:absolute;left:3583;top:-238;width:2;height:209" coordorigin="3583,-238" coordsize="0,209" path="m3583,-29l3583,-238e" filled="f" stroked="t" strokeweight="1.177215pt" strokecolor="#48549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3B3B3B"/>
          <w:w w:val="97"/>
          <w:position w:val="-2"/>
        </w:rPr>
        <w:t>ll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74"/>
          <w:position w:val="-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0"/>
          <w:position w:val="-2"/>
        </w:rPr>
        <w:t>lk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</w:r>
      <w:r>
        <w:rPr>
          <w:rFonts w:ascii="Arial" w:hAnsi="Arial" w:cs="Arial" w:eastAsia="Arial"/>
          <w:sz w:val="26"/>
          <w:szCs w:val="26"/>
          <w:color w:val="6E6E6E"/>
          <w:spacing w:val="0"/>
          <w:w w:val="81"/>
          <w:b/>
          <w:bCs/>
          <w:position w:val="-8"/>
        </w:rPr>
        <w:t>Al</w:t>
      </w:r>
      <w:r>
        <w:rPr>
          <w:rFonts w:ascii="Arial" w:hAnsi="Arial" w:cs="Arial" w:eastAsia="Arial"/>
          <w:sz w:val="26"/>
          <w:szCs w:val="26"/>
          <w:color w:val="6E6E6E"/>
          <w:spacing w:val="-16"/>
          <w:w w:val="81"/>
          <w:b/>
          <w:bCs/>
          <w:position w:val="-8"/>
        </w:rPr>
        <w:t>l</w:t>
      </w:r>
      <w:r>
        <w:rPr>
          <w:rFonts w:ascii="Arial" w:hAnsi="Arial" w:cs="Arial" w:eastAsia="Arial"/>
          <w:sz w:val="26"/>
          <w:szCs w:val="26"/>
          <w:color w:val="565657"/>
          <w:spacing w:val="0"/>
          <w:w w:val="154"/>
          <w:b/>
          <w:bCs/>
          <w:position w:val="-8"/>
        </w:rPr>
        <w:t>durr</w:t>
      </w:r>
      <w:r>
        <w:rPr>
          <w:rFonts w:ascii="Arial" w:hAnsi="Arial" w:cs="Arial" w:eastAsia="Arial"/>
          <w:sz w:val="26"/>
          <w:szCs w:val="26"/>
          <w:color w:val="565657"/>
          <w:spacing w:val="0"/>
          <w:w w:val="100"/>
          <w:b/>
          <w:bCs/>
          <w:position w:val="-8"/>
        </w:rPr>
        <w:tab/>
      </w:r>
      <w:r>
        <w:rPr>
          <w:rFonts w:ascii="Arial" w:hAnsi="Arial" w:cs="Arial" w:eastAsia="Arial"/>
          <w:sz w:val="26"/>
          <w:szCs w:val="26"/>
          <w:color w:val="565657"/>
          <w:spacing w:val="0"/>
          <w:w w:val="155"/>
          <w:b/>
          <w:bCs/>
          <w:position w:val="-8"/>
        </w:rPr>
        <w:t>:</w:t>
      </w:r>
      <w:r>
        <w:rPr>
          <w:rFonts w:ascii="Arial" w:hAnsi="Arial" w:cs="Arial" w:eastAsia="Arial"/>
          <w:sz w:val="26"/>
          <w:szCs w:val="26"/>
          <w:color w:val="565657"/>
          <w:spacing w:val="0"/>
          <w:w w:val="155"/>
          <w:b/>
          <w:bCs/>
          <w:position w:val="-8"/>
        </w:rPr>
        <w:t> </w:t>
      </w:r>
      <w:r>
        <w:rPr>
          <w:rFonts w:ascii="Arial" w:hAnsi="Arial" w:cs="Arial" w:eastAsia="Arial"/>
          <w:sz w:val="26"/>
          <w:szCs w:val="26"/>
          <w:color w:val="565657"/>
          <w:spacing w:val="0"/>
          <w:w w:val="155"/>
          <w:b/>
          <w:bCs/>
          <w:position w:val="-8"/>
        </w:rPr>
        <w:t>ÇU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91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262.165833pt;margin-top:10.735713pt;width:86.878482pt;height:17.331462pt;mso-position-horizontal-relative:page;mso-position-vertical-relative:paragraph;z-index:-16564" coordorigin="5243,215" coordsize="1738,347">
            <v:group style="position:absolute;left:5246;top:245;width:1733;height:2" coordorigin="5246,245" coordsize="1733,2">
              <v:shape style="position:absolute;left:5246;top:245;width:1733;height:2" coordorigin="5246,245" coordsize="1733,0" path="m5246,245l6979,245e" filled="f" stroked="t" strokeweight=".235443pt" strokecolor="#5764B8">
                <v:path arrowok="t"/>
              </v:shape>
            </v:group>
            <v:group style="position:absolute;left:5491;top:493;width:584;height:2" coordorigin="5491,493" coordsize="584,2">
              <v:shape style="position:absolute;left:5491;top:493;width:584;height:2" coordorigin="5491,493" coordsize="584,0" path="m5491,493l6074,493e" filled="f" stroked="t" strokeweight="2.354430pt" strokecolor="#444FA3">
                <v:path arrowok="t"/>
              </v:shape>
            </v:group>
            <v:group style="position:absolute;left:6041;top:236;width:2;height:304" coordorigin="6041,236" coordsize="2,304">
              <v:shape style="position:absolute;left:6041;top:236;width:2;height:304" coordorigin="6041,236" coordsize="0,304" path="m6041,540l6041,236e" filled="f" stroked="t" strokeweight="2.118987pt" strokecolor="#3F4FA3">
                <v:path arrowok="t"/>
              </v:shape>
            </v:group>
            <v:group style="position:absolute;left:5961;top:466;width:725;height:2" coordorigin="5961,466" coordsize="725,2">
              <v:shape style="position:absolute;left:5961;top:466;width:725;height:2" coordorigin="5961,466" coordsize="725,0" path="m5961,466l6687,466e" filled="f" stroked="t" strokeweight="1.648101pt" strokecolor="#4454AC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4"/>
          <w:szCs w:val="14"/>
          <w:color w:val="5462AF"/>
          <w:spacing w:val="0"/>
          <w:w w:val="180"/>
        </w:rPr>
        <w:t>1</w:t>
      </w:r>
      <w:r>
        <w:rPr>
          <w:rFonts w:ascii="Arial" w:hAnsi="Arial" w:cs="Arial" w:eastAsia="Arial"/>
          <w:sz w:val="14"/>
          <w:szCs w:val="14"/>
          <w:color w:val="5462AF"/>
          <w:spacing w:val="-7"/>
          <w:w w:val="180"/>
        </w:rPr>
        <w:t>"</w:t>
      </w:r>
      <w:r>
        <w:rPr>
          <w:rFonts w:ascii="Arial" w:hAnsi="Arial" w:cs="Arial" w:eastAsia="Arial"/>
          <w:sz w:val="14"/>
          <w:szCs w:val="14"/>
          <w:color w:val="5462AF"/>
          <w:spacing w:val="0"/>
          <w:w w:val="180"/>
        </w:rPr>
        <w:t>1</w:t>
      </w:r>
      <w:r>
        <w:rPr>
          <w:rFonts w:ascii="Arial" w:hAnsi="Arial" w:cs="Arial" w:eastAsia="Arial"/>
          <w:sz w:val="14"/>
          <w:szCs w:val="14"/>
          <w:color w:val="5462AF"/>
          <w:spacing w:val="-19"/>
          <w:w w:val="180"/>
        </w:rPr>
        <w:t> </w:t>
      </w:r>
      <w:r>
        <w:rPr>
          <w:rFonts w:ascii="Arial" w:hAnsi="Arial" w:cs="Arial" w:eastAsia="Arial"/>
          <w:sz w:val="14"/>
          <w:szCs w:val="14"/>
          <w:color w:val="5462AF"/>
          <w:spacing w:val="0"/>
          <w:w w:val="178"/>
        </w:rPr>
        <w:t>/</w:t>
      </w:r>
      <w:r>
        <w:rPr>
          <w:rFonts w:ascii="Arial" w:hAnsi="Arial" w:cs="Arial" w:eastAsia="Arial"/>
          <w:sz w:val="14"/>
          <w:szCs w:val="14"/>
          <w:color w:val="5462AF"/>
          <w:spacing w:val="-41"/>
          <w:w w:val="179"/>
        </w:rPr>
        <w:t>)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453" w:lineRule="exact"/>
        <w:ind w:right="-20"/>
        <w:jc w:val="left"/>
        <w:rPr>
          <w:rFonts w:ascii="Courier New" w:hAnsi="Courier New" w:cs="Courier New" w:eastAsia="Courier New"/>
          <w:sz w:val="55"/>
          <w:szCs w:val="55"/>
        </w:rPr>
      </w:pPr>
      <w:rPr/>
      <w:r>
        <w:rPr>
          <w:rFonts w:ascii="Courier New" w:hAnsi="Courier New" w:cs="Courier New" w:eastAsia="Courier New"/>
          <w:sz w:val="55"/>
          <w:szCs w:val="55"/>
          <w:color w:val="3F4B99"/>
          <w:spacing w:val="0"/>
          <w:w w:val="117"/>
          <w:position w:val="-10"/>
        </w:rPr>
        <w:t>'e</w:t>
      </w:r>
      <w:r>
        <w:rPr>
          <w:rFonts w:ascii="Courier New" w:hAnsi="Courier New" w:cs="Courier New" w:eastAsia="Courier New"/>
          <w:sz w:val="55"/>
          <w:szCs w:val="55"/>
          <w:color w:val="000000"/>
          <w:spacing w:val="0"/>
          <w:w w:val="100"/>
          <w:position w:val="0"/>
        </w:rPr>
      </w:r>
    </w:p>
    <w:p>
      <w:pPr>
        <w:spacing w:before="0" w:after="0" w:line="815" w:lineRule="exact"/>
        <w:ind w:right="-52"/>
        <w:jc w:val="left"/>
        <w:tabs>
          <w:tab w:pos="1100" w:val="left"/>
        </w:tabs>
        <w:rPr>
          <w:rFonts w:ascii="Arial" w:hAnsi="Arial" w:cs="Arial" w:eastAsia="Arial"/>
          <w:sz w:val="52"/>
          <w:szCs w:val="52"/>
        </w:rPr>
      </w:pPr>
      <w:rPr/>
      <w:r>
        <w:rPr/>
        <w:br w:type="column"/>
      </w:r>
      <w:r>
        <w:rPr>
          <w:rFonts w:ascii="Arial" w:hAnsi="Arial" w:cs="Arial" w:eastAsia="Arial"/>
          <w:sz w:val="52"/>
          <w:szCs w:val="52"/>
          <w:color w:val="3B3B3B"/>
          <w:w w:val="301"/>
          <w:position w:val="19"/>
        </w:rPr>
        <w:t>'</w:t>
      </w:r>
      <w:r>
        <w:rPr>
          <w:rFonts w:ascii="Arial" w:hAnsi="Arial" w:cs="Arial" w:eastAsia="Arial"/>
          <w:sz w:val="52"/>
          <w:szCs w:val="52"/>
          <w:color w:val="3B3B3B"/>
          <w:spacing w:val="-90"/>
          <w:w w:val="100"/>
          <w:position w:val="19"/>
        </w:rPr>
        <w:t> </w:t>
      </w:r>
      <w:r>
        <w:rPr>
          <w:rFonts w:ascii="Arial" w:hAnsi="Arial" w:cs="Arial" w:eastAsia="Arial"/>
          <w:sz w:val="52"/>
          <w:szCs w:val="52"/>
          <w:color w:val="3B3B3B"/>
          <w:spacing w:val="0"/>
          <w:w w:val="302"/>
          <w:position w:val="19"/>
        </w:rPr>
        <w:t>&lt;</w:t>
      </w:r>
      <w:r>
        <w:rPr>
          <w:rFonts w:ascii="Arial" w:hAnsi="Arial" w:cs="Arial" w:eastAsia="Arial"/>
          <w:sz w:val="52"/>
          <w:szCs w:val="52"/>
          <w:color w:val="3B3B3B"/>
          <w:spacing w:val="0"/>
          <w:w w:val="100"/>
          <w:position w:val="19"/>
        </w:rPr>
        <w:tab/>
      </w:r>
      <w:r>
        <w:rPr>
          <w:rFonts w:ascii="Arial" w:hAnsi="Arial" w:cs="Arial" w:eastAsia="Arial"/>
          <w:sz w:val="52"/>
          <w:szCs w:val="52"/>
          <w:color w:val="3B3B3B"/>
          <w:spacing w:val="0"/>
          <w:w w:val="100"/>
          <w:position w:val="19"/>
        </w:rPr>
      </w:r>
      <w:r>
        <w:rPr>
          <w:rFonts w:ascii="Times New Roman" w:hAnsi="Times New Roman" w:cs="Times New Roman" w:eastAsia="Times New Roman"/>
          <w:sz w:val="47"/>
          <w:szCs w:val="47"/>
          <w:color w:val="3B3B3B"/>
          <w:spacing w:val="-87"/>
          <w:w w:val="94"/>
          <w:position w:val="-12"/>
        </w:rPr>
        <w:t>,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-129"/>
          <w:w w:val="102"/>
          <w:b/>
          <w:bCs/>
          <w:position w:val="11"/>
        </w:rPr>
        <w:t>D</w:t>
      </w:r>
      <w:r>
        <w:rPr>
          <w:rFonts w:ascii="Times New Roman" w:hAnsi="Times New Roman" w:cs="Times New Roman" w:eastAsia="Times New Roman"/>
          <w:sz w:val="47"/>
          <w:szCs w:val="47"/>
          <w:color w:val="3B3B3B"/>
          <w:spacing w:val="21"/>
          <w:w w:val="94"/>
          <w:position w:val="-12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-9"/>
          <w:w w:val="102"/>
          <w:b/>
          <w:bCs/>
          <w:position w:val="11"/>
        </w:rPr>
        <w:t>t</w:t>
      </w:r>
      <w:r>
        <w:rPr>
          <w:rFonts w:ascii="Times New Roman" w:hAnsi="Times New Roman" w:cs="Times New Roman" w:eastAsia="Times New Roman"/>
          <w:sz w:val="47"/>
          <w:szCs w:val="47"/>
          <w:color w:val="3B3B3B"/>
          <w:spacing w:val="-108"/>
          <w:w w:val="94"/>
          <w:position w:val="-12"/>
        </w:rPr>
        <w:t>,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0"/>
          <w:w w:val="101"/>
          <w:b/>
          <w:bCs/>
          <w:position w:val="11"/>
        </w:rPr>
        <w:t>\\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-33"/>
          <w:w w:val="101"/>
          <w:b/>
          <w:bCs/>
          <w:position w:val="11"/>
        </w:rPr>
        <w:t>'</w:t>
      </w:r>
      <w:r>
        <w:rPr>
          <w:rFonts w:ascii="Times New Roman" w:hAnsi="Times New Roman" w:cs="Times New Roman" w:eastAsia="Times New Roman"/>
          <w:sz w:val="47"/>
          <w:szCs w:val="47"/>
          <w:color w:val="3B3B3B"/>
          <w:spacing w:val="-155"/>
          <w:w w:val="94"/>
          <w:position w:val="-12"/>
        </w:rPr>
        <w:t>"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0"/>
          <w:w w:val="101"/>
          <w:b/>
          <w:bCs/>
          <w:position w:val="11"/>
        </w:rPr>
        <w:t>',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-39"/>
          <w:w w:val="102"/>
          <w:b/>
          <w:bCs/>
          <w:position w:val="11"/>
        </w:rPr>
        <w:t>,</w:t>
      </w:r>
      <w:r>
        <w:rPr>
          <w:rFonts w:ascii="Arial" w:hAnsi="Arial" w:cs="Arial" w:eastAsia="Arial"/>
          <w:sz w:val="52"/>
          <w:szCs w:val="52"/>
          <w:color w:val="3B3B3B"/>
          <w:spacing w:val="-106"/>
          <w:w w:val="104"/>
          <w:position w:val="19"/>
        </w:rPr>
        <w:t>,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-52"/>
          <w:w w:val="102"/>
          <w:b/>
          <w:bCs/>
          <w:position w:val="11"/>
        </w:rPr>
        <w:t>"</w:t>
      </w:r>
      <w:r>
        <w:rPr>
          <w:rFonts w:ascii="Arial" w:hAnsi="Arial" w:cs="Arial" w:eastAsia="Arial"/>
          <w:sz w:val="52"/>
          <w:szCs w:val="52"/>
          <w:color w:val="3B3B3B"/>
          <w:spacing w:val="0"/>
          <w:w w:val="105"/>
          <w:position w:val="19"/>
        </w:rPr>
        <w:t>·</w:t>
      </w:r>
      <w:r>
        <w:rPr>
          <w:rFonts w:ascii="Arial" w:hAnsi="Arial" w:cs="Arial" w:eastAsia="Arial"/>
          <w:sz w:val="52"/>
          <w:szCs w:val="52"/>
          <w:color w:val="3B3B3B"/>
          <w:spacing w:val="7"/>
          <w:w w:val="100"/>
          <w:position w:val="19"/>
        </w:rPr>
        <w:t> </w:t>
      </w:r>
      <w:r>
        <w:rPr>
          <w:rFonts w:ascii="Arial" w:hAnsi="Arial" w:cs="Arial" w:eastAsia="Arial"/>
          <w:sz w:val="52"/>
          <w:szCs w:val="52"/>
          <w:color w:val="3B3B3B"/>
          <w:spacing w:val="0"/>
          <w:w w:val="105"/>
          <w:position w:val="19"/>
        </w:rPr>
        <w:t>·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left="1368" w:right="1106"/>
        <w:jc w:val="center"/>
        <w:rPr>
          <w:rFonts w:ascii="Arial" w:hAnsi="Arial" w:cs="Arial" w:eastAsia="Arial"/>
          <w:sz w:val="29"/>
          <w:szCs w:val="29"/>
        </w:rPr>
      </w:pPr>
      <w:rPr/>
      <w:r>
        <w:rPr/>
        <w:pict>
          <v:group style="position:absolute;margin-left:509.381012pt;margin-top:1.395282pt;width:40.731647pt;height:3.304084pt;mso-position-horizontal-relative:page;mso-position-vertical-relative:paragraph;z-index:-16563" coordorigin="10188,28" coordsize="815,66">
            <v:group style="position:absolute;left:10218;top:47;width:108;height:2" coordorigin="10218,47" coordsize="108,2">
              <v:shape style="position:absolute;left:10218;top:47;width:108;height:2" coordorigin="10218,47" coordsize="108,0" path="m10218,47l10327,47e" filled="f" stroked="t" strokeweight="1.883544pt" strokecolor="#444848">
                <v:path arrowok="t"/>
              </v:shape>
            </v:group>
            <v:group style="position:absolute;left:10218;top:63;width:753;height:2" coordorigin="10218,63" coordsize="753,2">
              <v:shape style="position:absolute;left:10218;top:63;width:753;height:2" coordorigin="10218,63" coordsize="753,0" path="m10218,63l10972,63e" filled="f" stroked="t" strokeweight="3.06076pt" strokecolor="#444848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9"/>
          <w:szCs w:val="29"/>
          <w:color w:val="3B3B3B"/>
          <w:spacing w:val="-66"/>
          <w:w w:val="78"/>
          <w:position w:val="1"/>
        </w:rPr>
        <w:t>-</w:t>
      </w:r>
      <w:r>
        <w:rPr>
          <w:rFonts w:ascii="Arial" w:hAnsi="Arial" w:cs="Arial" w:eastAsia="Arial"/>
          <w:sz w:val="29"/>
          <w:szCs w:val="29"/>
          <w:color w:val="6E6E6E"/>
          <w:spacing w:val="0"/>
          <w:w w:val="65"/>
          <w:position w:val="1"/>
        </w:rPr>
        <w:t>·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620" w:right="20"/>
          <w:cols w:num="3" w:equalWidth="0">
            <w:col w:w="3984" w:space="915"/>
            <w:col w:w="1072" w:space="2632"/>
            <w:col w:w="2677"/>
          </w:cols>
        </w:sectPr>
      </w:pPr>
      <w:rPr/>
    </w:p>
    <w:p>
      <w:pPr>
        <w:spacing w:before="0" w:after="0" w:line="265" w:lineRule="exact"/>
        <w:ind w:left="1866" w:right="-20"/>
        <w:jc w:val="left"/>
        <w:tabs>
          <w:tab w:pos="3340" w:val="left"/>
          <w:tab w:pos="4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35.434177pt;margin-top:28.407921pt;width:547.405074pt;height:763.469314pt;mso-position-horizontal-relative:page;mso-position-vertical-relative:page;z-index:-16567" coordorigin="709,568" coordsize="10948,15269">
            <v:group style="position:absolute;left:725;top:587;width:10901;height:2" coordorigin="725,587" coordsize="10901,2">
              <v:shape style="position:absolute;left:725;top:587;width:10901;height:2" coordorigin="725,587" coordsize="10901,0" path="m725,587l11626,587e" filled="f" stroked="t" strokeweight=".706329pt" strokecolor="#808080">
                <v:path arrowok="t"/>
              </v:shape>
            </v:group>
            <v:group style="position:absolute;left:2439;top:585;width:2;height:1022" coordorigin="2439,585" coordsize="2,1022">
              <v:shape style="position:absolute;left:2439;top:585;width:2;height:1022" coordorigin="2439,585" coordsize="0,1022" path="m2439,1607l2439,585e" filled="f" stroked="t" strokeweight=".706329pt" strokecolor="#909090">
                <v:path arrowok="t"/>
              </v:shape>
            </v:group>
            <v:group style="position:absolute;left:2938;top:589;width:264;height:2" coordorigin="2938,589" coordsize="264,2">
              <v:shape style="position:absolute;left:2938;top:589;width:264;height:2" coordorigin="2938,589" coordsize="264,0" path="m2938,589l3202,589e" filled="f" stroked="t" strokeweight=".470886pt" strokecolor="#777777">
                <v:path arrowok="t"/>
              </v:shape>
            </v:group>
            <v:group style="position:absolute;left:3536;top:589;width:396;height:2" coordorigin="3536,589" coordsize="396,2">
              <v:shape style="position:absolute;left:3536;top:589;width:396;height:2" coordorigin="3536,589" coordsize="396,0" path="m3536,589l3932,589e" filled="f" stroked="t" strokeweight=".470886pt" strokecolor="#747474">
                <v:path arrowok="t"/>
              </v:shape>
            </v:group>
            <v:group style="position:absolute;left:11626;top:575;width:2;height:5505" coordorigin="11626,575" coordsize="2,5505">
              <v:shape style="position:absolute;left:11626;top:575;width:2;height:5505" coordorigin="11626,575" coordsize="0,5505" path="m11626,6080l11626,575e" filled="f" stroked="t" strokeweight=".706329pt" strokecolor="#838383">
                <v:path arrowok="t"/>
              </v:shape>
            </v:group>
            <v:group style="position:absolute;left:9147;top:580;width:2;height:865" coordorigin="9147,580" coordsize="2,865">
              <v:shape style="position:absolute;left:9147;top:580;width:2;height:865" coordorigin="9147,580" coordsize="0,865" path="m9147,1445l9147,580e" filled="f" stroked="t" strokeweight=".941772pt" strokecolor="#646464">
                <v:path arrowok="t"/>
              </v:shape>
            </v:group>
            <v:group style="position:absolute;left:9149;top:1388;width:2;height:219" coordorigin="9149,1388" coordsize="2,219">
              <v:shape style="position:absolute;left:9149;top:1388;width:2;height:219" coordorigin="9149,1388" coordsize="0,219" path="m9149,1607l9149,1388e" filled="f" stroked="t" strokeweight=".470886pt" strokecolor="#3F3F3F">
                <v:path arrowok="t"/>
              </v:shape>
            </v:group>
            <v:group style="position:absolute;left:725;top:2113;width:6282;height:2" coordorigin="725,2113" coordsize="6282,2">
              <v:shape style="position:absolute;left:725;top:2113;width:6282;height:2" coordorigin="725,2113" coordsize="6282,0" path="m725,2113l7007,2113e" filled="f" stroked="t" strokeweight=".706329pt" strokecolor="#808080">
                <v:path arrowok="t"/>
              </v:shape>
            </v:group>
            <v:group style="position:absolute;left:732;top:1711;width:2;height:894" coordorigin="732,1711" coordsize="2,894">
              <v:shape style="position:absolute;left:732;top:1711;width:2;height:894" coordorigin="732,1711" coordsize="0,894" path="m732,2605l732,1711e" filled="f" stroked="t" strokeweight=".470886pt" strokecolor="#676767">
                <v:path arrowok="t"/>
              </v:shape>
            </v:group>
            <v:group style="position:absolute;left:2442;top:1550;width:2;height:570" coordorigin="2442,1550" coordsize="2,570">
              <v:shape style="position:absolute;left:2442;top:1550;width:2;height:570" coordorigin="2442,1550" coordsize="0,570" path="m2442,2120l2442,1550e" filled="f" stroked="t" strokeweight=".470886pt" strokecolor="#676767">
                <v:path arrowok="t"/>
              </v:shape>
            </v:group>
            <v:group style="position:absolute;left:6950;top:2111;width:471;height:2" coordorigin="6950,2111" coordsize="471,2">
              <v:shape style="position:absolute;left:6950;top:2111;width:471;height:2" coordorigin="6950,2111" coordsize="471,0" path="m6950,2111l7421,2111e" filled="f" stroked="t" strokeweight=".470886pt" strokecolor="#6B6B6B">
                <v:path arrowok="t"/>
              </v:shape>
            </v:group>
            <v:group style="position:absolute;left:7365;top:2111;width:419;height:2" coordorigin="7365,2111" coordsize="419,2">
              <v:shape style="position:absolute;left:7365;top:2111;width:419;height:2" coordorigin="7365,2111" coordsize="419,0" path="m7365,2111l7784,2111e" filled="f" stroked="t" strokeweight=".941772pt" strokecolor="#838383">
                <v:path arrowok="t"/>
              </v:shape>
            </v:group>
            <v:group style="position:absolute;left:7727;top:2111;width:400;height:2" coordorigin="7727,2111" coordsize="400,2">
              <v:shape style="position:absolute;left:7727;top:2111;width:400;height:2" coordorigin="7727,2111" coordsize="400,0" path="m7727,2111l8127,2111e" filled="f" stroked="t" strokeweight=".470886pt" strokecolor="#707070">
                <v:path arrowok="t"/>
              </v:shape>
            </v:group>
            <v:group style="position:absolute;left:8071;top:2111;width:1107;height:2" coordorigin="8071,2111" coordsize="1107,2">
              <v:shape style="position:absolute;left:8071;top:2111;width:1107;height:2" coordorigin="8071,2111" coordsize="1107,0" path="m8071,2111l9178,2111e" filled="f" stroked="t" strokeweight=".706329pt" strokecolor="#808080">
                <v:path arrowok="t"/>
              </v:shape>
            </v:group>
            <v:group style="position:absolute;left:9149;top:1550;width:2;height:566" coordorigin="9149,1550" coordsize="2,566">
              <v:shape style="position:absolute;left:9149;top:1550;width:2;height:566" coordorigin="9149,1550" coordsize="0,566" path="m9149,2115l9149,1550e" filled="f" stroked="t" strokeweight=".706329pt" strokecolor="#646464">
                <v:path arrowok="t"/>
              </v:shape>
            </v:group>
            <v:group style="position:absolute;left:9107;top:2111;width:297;height:2" coordorigin="9107,2111" coordsize="297,2">
              <v:shape style="position:absolute;left:9107;top:2111;width:297;height:2" coordorigin="9107,2111" coordsize="297,0" path="m9107,2111l9404,2111e" filled="f" stroked="t" strokeweight=".470886pt" strokecolor="#646464">
                <v:path arrowok="t"/>
              </v:shape>
            </v:group>
            <v:group style="position:absolute;left:9347;top:2111;width:513;height:2" coordorigin="9347,2111" coordsize="513,2">
              <v:shape style="position:absolute;left:9347;top:2111;width:513;height:2" coordorigin="9347,2111" coordsize="513,0" path="m9347,2111l9860,2111e" filled="f" stroked="t" strokeweight=".706329pt" strokecolor="#838383">
                <v:path arrowok="t"/>
              </v:shape>
            </v:group>
            <v:group style="position:absolute;left:9804;top:2111;width:259;height:2" coordorigin="9804,2111" coordsize="259,2">
              <v:shape style="position:absolute;left:9804;top:2111;width:259;height:2" coordorigin="9804,2111" coordsize="259,0" path="m9804,2111l10063,2111e" filled="f" stroked="t" strokeweight=".470886pt" strokecolor="#6B6B6B">
                <v:path arrowok="t"/>
              </v:shape>
            </v:group>
            <v:group style="position:absolute;left:10006;top:2108;width:1625;height:2" coordorigin="10006,2108" coordsize="1625,2">
              <v:shape style="position:absolute;left:10006;top:2108;width:1625;height:2" coordorigin="10006,2108" coordsize="1625,0" path="m10006,2108l11631,2108e" filled="f" stroked="t" strokeweight=".706329pt" strokecolor="#838383">
                <v:path arrowok="t"/>
              </v:shape>
            </v:group>
            <v:group style="position:absolute;left:720;top:2356;width:10910;height:2" coordorigin="720,2356" coordsize="10910,2">
              <v:shape style="position:absolute;left:720;top:2356;width:10910;height:2" coordorigin="720,2356" coordsize="10910,0" path="m720,2356l11631,2356e" filled="f" stroked="t" strokeweight=".706329pt" strokecolor="#808080">
                <v:path arrowok="t"/>
              </v:shape>
            </v:group>
            <v:group style="position:absolute;left:3414;top:2096;width:2;height:257" coordorigin="3414,2096" coordsize="2,257">
              <v:shape style="position:absolute;left:3414;top:2096;width:2;height:257" coordorigin="3414,2096" coordsize="0,257" path="m3414,2353l3414,2096e" filled="f" stroked="t" strokeweight=".235443pt" strokecolor="#6B6B6B">
                <v:path arrowok="t"/>
              </v:shape>
            </v:group>
            <v:group style="position:absolute;left:730;top:2593;width:10906;height:2" coordorigin="730,2593" coordsize="10906,2">
              <v:shape style="position:absolute;left:730;top:2593;width:10906;height:2" coordorigin="730,2593" coordsize="10906,0" path="m730,2593l11636,2593e" filled="f" stroked="t" strokeweight=".706329pt" strokecolor="#7C7C7C">
                <v:path arrowok="t"/>
              </v:shape>
            </v:group>
            <v:group style="position:absolute;left:8071;top:2591;width:466;height:2" coordorigin="8071,2591" coordsize="466,2">
              <v:shape style="position:absolute;left:8071;top:2591;width:466;height:2" coordorigin="8071,2591" coordsize="466,0" path="m8071,2591l8537,2591e" filled="f" stroked="t" strokeweight=".470886pt" strokecolor="#6B6B6B">
                <v:path arrowok="t"/>
              </v:shape>
            </v:group>
            <v:group style="position:absolute;left:9611;top:2591;width:250;height:2" coordorigin="9611,2591" coordsize="250,2">
              <v:shape style="position:absolute;left:9611;top:2591;width:250;height:2" coordorigin="9611,2591" coordsize="250,0" path="m9611,2591l9860,2591e" filled="f" stroked="t" strokeweight=".470886pt" strokecolor="#646464">
                <v:path arrowok="t"/>
              </v:shape>
            </v:group>
            <v:group style="position:absolute;left:6950;top:2833;width:471;height:2" coordorigin="6950,2833" coordsize="471,2">
              <v:shape style="position:absolute;left:6950;top:2833;width:471;height:2" coordorigin="6950,2833" coordsize="471,0" path="m6950,2833l7421,2833e" filled="f" stroked="t" strokeweight=".470886pt" strokecolor="#747474">
                <v:path arrowok="t"/>
              </v:shape>
            </v:group>
            <v:group style="position:absolute;left:725;top:2833;width:9135;height:2" coordorigin="725,2833" coordsize="9135,2">
              <v:shape style="position:absolute;left:725;top:2833;width:9135;height:2" coordorigin="725,2833" coordsize="9135,0" path="m725,2833l9860,2833e" filled="f" stroked="t" strokeweight=".706329pt" strokecolor="#7C7C7C">
                <v:path arrowok="t"/>
              </v:shape>
            </v:group>
            <v:group style="position:absolute;left:9804;top:2833;width:259;height:2" coordorigin="9804,2833" coordsize="259,2">
              <v:shape style="position:absolute;left:9804;top:2833;width:259;height:2" coordorigin="9804,2833" coordsize="259,0" path="m9804,2833l10063,2833e" filled="f" stroked="t" strokeweight=".470886pt" strokecolor="#606060">
                <v:path arrowok="t"/>
              </v:shape>
            </v:group>
            <v:group style="position:absolute;left:10006;top:2831;width:1629;height:2" coordorigin="10006,2831" coordsize="1629,2">
              <v:shape style="position:absolute;left:10006;top:2831;width:1629;height:2" coordorigin="10006,2831" coordsize="1629,0" path="m10006,2831l11636,2831e" filled="f" stroked="t" strokeweight=".706329pt" strokecolor="#838383">
                <v:path arrowok="t"/>
              </v:shape>
            </v:group>
            <v:group style="position:absolute;left:720;top:3073;width:10915;height:2" coordorigin="720,3073" coordsize="10915,2">
              <v:shape style="position:absolute;left:720;top:3073;width:10915;height:2" coordorigin="720,3073" coordsize="10915,0" path="m720,3073l11636,3073e" filled="f" stroked="t" strokeweight=".706329pt" strokecolor="#979797">
                <v:path arrowok="t"/>
              </v:shape>
            </v:group>
            <v:group style="position:absolute;left:3536;top:3318;width:396;height:2" coordorigin="3536,3318" coordsize="396,2">
              <v:shape style="position:absolute;left:3536;top:3318;width:396;height:2" coordorigin="3536,3318" coordsize="396,0" path="m3536,3318l3932,3318e" filled="f" stroked="t" strokeweight=".470886pt" strokecolor="#909090">
                <v:path arrowok="t"/>
              </v:shape>
            </v:group>
            <v:group style="position:absolute;left:725;top:3316;width:10910;height:2" coordorigin="725,3316" coordsize="10910,2">
              <v:shape style="position:absolute;left:725;top:3316;width:10910;height:2" coordorigin="725,3316" coordsize="10910,0" path="m725,3316l11636,3316e" filled="f" stroked="t" strokeweight=".706329pt" strokecolor="#979797">
                <v:path arrowok="t"/>
              </v:shape>
            </v:group>
            <v:group style="position:absolute;left:730;top:2615;width:2;height:3461" coordorigin="730,2615" coordsize="2,3461">
              <v:shape style="position:absolute;left:730;top:2615;width:2;height:3461" coordorigin="730,2615" coordsize="0,3461" path="m730,6075l730,2615e" filled="f" stroked="t" strokeweight=".706329pt" strokecolor="#646464">
                <v:path arrowok="t"/>
              </v:shape>
            </v:group>
            <v:group style="position:absolute;left:3908;top:3313;width:2;height:461" coordorigin="3908,3313" coordsize="2,461">
              <v:shape style="position:absolute;left:3908;top:3313;width:2;height:461" coordorigin="3908,3313" coordsize="0,461" path="m3908,3775l3908,3313e" filled="f" stroked="t" strokeweight=".941772pt" strokecolor="#646464">
                <v:path arrowok="t"/>
              </v:shape>
            </v:group>
            <v:group style="position:absolute;left:6974;top:3561;width:2166;height:2" coordorigin="6974,3561" coordsize="2166,2">
              <v:shape style="position:absolute;left:6974;top:3561;width:2166;height:2" coordorigin="6974,3561" coordsize="2166,0" path="m6974,3561l9140,3561e" filled="f" stroked="t" strokeweight=".706329pt" strokecolor="#3F3F3F">
                <v:path arrowok="t"/>
              </v:shape>
            </v:group>
            <v:group style="position:absolute;left:9140;top:3561;width:2336;height:2" coordorigin="9140,3561" coordsize="2336,2">
              <v:shape style="position:absolute;left:9140;top:3561;width:2336;height:2" coordorigin="9140,3561" coordsize="2336,0" path="m9140,3561l11475,3561e" filled="f" stroked="t" strokeweight=".235443pt" strokecolor="#000000">
                <v:path arrowok="t"/>
              </v:shape>
            </v:group>
            <v:group style="position:absolute;left:11475;top:3561;width:151;height:2" coordorigin="11475,3561" coordsize="151,2">
              <v:shape style="position:absolute;left:11475;top:3561;width:151;height:2" coordorigin="11475,3561" coordsize="151,0" path="m11475,3561l11626,3561e" filled="f" stroked="t" strokeweight=".235443pt" strokecolor="#707070">
                <v:path arrowok="t"/>
              </v:shape>
            </v:group>
            <v:group style="position:absolute;left:3904;top:3767;width:1926;height:2" coordorigin="3904,3767" coordsize="1926,2">
              <v:shape style="position:absolute;left:3904;top:3767;width:1926;height:2" coordorigin="3904,3767" coordsize="1926,0" path="m3904,3767l5830,3767e" filled="f" stroked="t" strokeweight=".706329pt" strokecolor="#777777">
                <v:path arrowok="t"/>
              </v:shape>
            </v:group>
            <v:group style="position:absolute;left:725;top:4076;width:3216;height:2" coordorigin="725,4076" coordsize="3216,2">
              <v:shape style="position:absolute;left:725;top:4076;width:3216;height:2" coordorigin="725,4076" coordsize="3216,0" path="m725,4076l3941,4076e" filled="f" stroked="t" strokeweight=".706329pt" strokecolor="#838383">
                <v:path arrowok="t"/>
              </v:shape>
            </v:group>
            <v:group style="position:absolute;left:2938;top:4079;width:264;height:2" coordorigin="2938,4079" coordsize="264,2">
              <v:shape style="position:absolute;left:2938;top:4079;width:264;height:2" coordorigin="2938,4079" coordsize="264,0" path="m2938,4079l3202,4079e" filled="f" stroked="t" strokeweight=".470886pt" strokecolor="#707070">
                <v:path arrowok="t"/>
              </v:shape>
            </v:group>
            <v:group style="position:absolute;left:3386;top:4074;width:207;height:2" coordorigin="3386,4074" coordsize="207,2">
              <v:shape style="position:absolute;left:3386;top:4074;width:207;height:2" coordorigin="3386,4074" coordsize="207,0" path="m3386,4074l3593,4074e" filled="f" stroked="t" strokeweight=".470886pt" strokecolor="#6B6B6B">
                <v:path arrowok="t"/>
              </v:shape>
            </v:group>
            <v:group style="position:absolute;left:3908;top:3718;width:2;height:366" coordorigin="3908,3718" coordsize="2,366">
              <v:shape style="position:absolute;left:3908;top:3718;width:2;height:366" coordorigin="3908,3718" coordsize="0,366" path="m3908,4084l3908,3718e" filled="f" stroked="t" strokeweight=".470886pt" strokecolor="#3F3F3F">
                <v:path arrowok="t"/>
              </v:shape>
            </v:group>
            <v:group style="position:absolute;left:744;top:4072;width:9940;height:2" coordorigin="744,4072" coordsize="9940,2">
              <v:shape style="position:absolute;left:744;top:4072;width:9940;height:2" coordorigin="744,4072" coordsize="9940,0" path="m744,4072l10684,4072e" filled="f" stroked="t" strokeweight=".706329pt" strokecolor="#707070">
                <v:path arrowok="t"/>
              </v:shape>
            </v:group>
            <v:group style="position:absolute;left:6986;top:3309;width:2;height:770" coordorigin="6986,3309" coordsize="2,770">
              <v:shape style="position:absolute;left:6986;top:3309;width:2;height:770" coordorigin="6986,3309" coordsize="0,770" path="m6986,4079l6986,3309e" filled="f" stroked="t" strokeweight=".706329pt" strokecolor="#606060">
                <v:path arrowok="t"/>
              </v:shape>
            </v:group>
            <v:group style="position:absolute;left:10496;top:4074;width:1140;height:2" coordorigin="10496,4074" coordsize="1140,2">
              <v:shape style="position:absolute;left:10496;top:4074;width:1140;height:2" coordorigin="10496,4074" coordsize="1140,0" path="m10496,4074l11636,4074e" filled="f" stroked="t" strokeweight=".706329pt" strokecolor="#878787">
                <v:path arrowok="t"/>
              </v:shape>
            </v:group>
            <v:group style="position:absolute;left:2434;top:4074;width:2;height:585" coordorigin="2434,4074" coordsize="2,585">
              <v:shape style="position:absolute;left:2434;top:4074;width:2;height:585" coordorigin="2434,4074" coordsize="0,585" path="m2434,4659l2434,4074e" filled="f" stroked="t" strokeweight=".706329pt" strokecolor="#5B5B5B">
                <v:path arrowok="t"/>
              </v:shape>
            </v:group>
            <v:group style="position:absolute;left:720;top:4347;width:10915;height:2" coordorigin="720,4347" coordsize="10915,2">
              <v:shape style="position:absolute;left:720;top:4347;width:10915;height:2" coordorigin="720,4347" coordsize="10915,0" path="m720,4347l11636,4347e" filled="f" stroked="t" strokeweight=".706329pt" strokecolor="#808080">
                <v:path arrowok="t"/>
              </v:shape>
            </v:group>
            <v:group style="position:absolute;left:11629;top:4027;width:2;height:352" coordorigin="11629,4027" coordsize="2,352">
              <v:shape style="position:absolute;left:11629;top:4027;width:2;height:352" coordorigin="11629,4027" coordsize="0,352" path="m11629,4378l11629,4027e" filled="f" stroked="t" strokeweight=".470886pt" strokecolor="#7C7C7C">
                <v:path arrowok="t"/>
              </v:shape>
            </v:group>
            <v:group style="position:absolute;left:2437;top:4307;width:2;height:1806" coordorigin="2437,4307" coordsize="2,1806">
              <v:shape style="position:absolute;left:2437;top:4307;width:2;height:1806" coordorigin="2437,4307" coordsize="0,1806" path="m2437,6114l2437,4307e" filled="f" stroked="t" strokeweight=".706329pt" strokecolor="#646464">
                <v:path arrowok="t"/>
              </v:shape>
            </v:group>
            <v:group style="position:absolute;left:2425;top:4585;width:6979;height:2" coordorigin="2425,4585" coordsize="6979,2">
              <v:shape style="position:absolute;left:2425;top:4585;width:6979;height:2" coordorigin="2425,4585" coordsize="6979,0" path="m2425,4585l9404,4585e" filled="f" stroked="t" strokeweight=".706329pt" strokecolor="#7C7C7C">
                <v:path arrowok="t"/>
              </v:shape>
            </v:group>
            <v:group style="position:absolute;left:9347;top:4585;width:320;height:2" coordorigin="9347,4585" coordsize="320,2">
              <v:shape style="position:absolute;left:9347;top:4585;width:320;height:2" coordorigin="9347,4585" coordsize="320,0" path="m9347,4585l9667,4585e" filled="f" stroked="t" strokeweight=".470886pt" strokecolor="#646464">
                <v:path arrowok="t"/>
              </v:shape>
            </v:group>
            <v:group style="position:absolute;left:9611;top:4585;width:2025;height:2" coordorigin="9611,4585" coordsize="2025,2">
              <v:shape style="position:absolute;left:9611;top:4585;width:2025;height:2" coordorigin="9611,4585" coordsize="2025,0" path="m9611,4585l11636,4585e" filled="f" stroked="t" strokeweight=".706329pt" strokecolor="#808080">
                <v:path arrowok="t"/>
              </v:shape>
            </v:group>
            <v:group style="position:absolute;left:4961;top:4583;width:2;height:2177" coordorigin="4961,4583" coordsize="2,2177">
              <v:shape style="position:absolute;left:4961;top:4583;width:2;height:2177" coordorigin="4961,4583" coordsize="0,2177" path="m4961,6760l4961,4583e" filled="f" stroked="t" strokeweight=".706329pt" strokecolor="#5B5B5B">
                <v:path arrowok="t"/>
              </v:shape>
            </v:group>
            <v:group style="position:absolute;left:7755;top:4592;width:2;height:475" coordorigin="7755,4592" coordsize="2,475">
              <v:shape style="position:absolute;left:7755;top:4592;width:2;height:475" coordorigin="7755,4592" coordsize="0,475" path="m7755,5068l7755,4592e" filled="f" stroked="t" strokeweight=".235443pt" strokecolor="#838383">
                <v:path arrowok="t"/>
              </v:shape>
            </v:group>
            <v:group style="position:absolute;left:11631;top:4564;width:2;height:295" coordorigin="11631,4564" coordsize="2,295">
              <v:shape style="position:absolute;left:11631;top:4564;width:2;height:295" coordorigin="11631,4564" coordsize="0,295" path="m11631,4858l11631,4564e" filled="f" stroked="t" strokeweight=".470886pt" strokecolor="#777777">
                <v:path arrowok="t"/>
              </v:shape>
            </v:group>
            <v:group style="position:absolute;left:4954;top:5070;width:6687;height:2" coordorigin="4954,5070" coordsize="6687,2">
              <v:shape style="position:absolute;left:4954;top:5070;width:6687;height:2" coordorigin="4954,5070" coordsize="6687,0" path="m4954,5070l11640,5070e" filled="f" stroked="t" strokeweight=".706329pt" strokecolor="#808080">
                <v:path arrowok="t"/>
              </v:shape>
            </v:group>
            <v:group style="position:absolute;left:11264;top:5068;width:278;height:2" coordorigin="11264,5068" coordsize="278,2">
              <v:shape style="position:absolute;left:11264;top:5068;width:278;height:2" coordorigin="11264,5068" coordsize="278,0" path="m11264,5068l11541,5068e" filled="f" stroked="t" strokeweight=".470886pt" strokecolor="#646464">
                <v:path arrowok="t"/>
              </v:shape>
            </v:group>
            <v:group style="position:absolute;left:4954;top:5310;width:2467;height:2" coordorigin="4954,5310" coordsize="2467,2">
              <v:shape style="position:absolute;left:4954;top:5310;width:2467;height:2" coordorigin="4954,5310" coordsize="2467,0" path="m4954,5310l7421,5310e" filled="f" stroked="t" strokeweight=".706329pt" strokecolor="#7C7C7C">
                <v:path arrowok="t"/>
              </v:shape>
            </v:group>
            <v:group style="position:absolute;left:7365;top:5310;width:419;height:2" coordorigin="7365,5310" coordsize="419,2">
              <v:shape style="position:absolute;left:7365;top:5310;width:419;height:2" coordorigin="7365,5310" coordsize="419,0" path="m7365,5310l7784,5310e" filled="f" stroked="t" strokeweight=".470886pt" strokecolor="#6B6B6B">
                <v:path arrowok="t"/>
              </v:shape>
            </v:group>
            <v:group style="position:absolute;left:7727;top:5310;width:1940;height:2" coordorigin="7727,5310" coordsize="1940,2">
              <v:shape style="position:absolute;left:7727;top:5310;width:1940;height:2" coordorigin="7727,5310" coordsize="1940,0" path="m7727,5310l9667,5310e" filled="f" stroked="t" strokeweight=".706329pt" strokecolor="#7C7C7C">
                <v:path arrowok="t"/>
              </v:shape>
            </v:group>
            <v:group style="position:absolute;left:9611;top:5310;width:250;height:2" coordorigin="9611,5310" coordsize="250,2">
              <v:shape style="position:absolute;left:9611;top:5310;width:250;height:2" coordorigin="9611,5310" coordsize="250,0" path="m9611,5310l9860,5310e" filled="f" stroked="t" strokeweight=".470886pt" strokecolor="#707070">
                <v:path arrowok="t"/>
              </v:shape>
            </v:group>
            <v:group style="position:absolute;left:9804;top:5310;width:1832;height:2" coordorigin="9804,5310" coordsize="1832,2">
              <v:shape style="position:absolute;left:9804;top:5310;width:1832;height:2" coordorigin="9804,5310" coordsize="1832,0" path="m9804,5310l11636,5310e" filled="f" stroked="t" strokeweight=".706329pt" strokecolor="#878787">
                <v:path arrowok="t"/>
              </v:shape>
            </v:group>
            <v:group style="position:absolute;left:730;top:1749;width:2;height:4326" coordorigin="730,1749" coordsize="2,4326">
              <v:shape style="position:absolute;left:730;top:1749;width:2;height:4326" coordorigin="730,1749" coordsize="0,4326" path="m730,6075l730,1749e" filled="f" stroked="t" strokeweight=".706329pt" strokecolor="#676767">
                <v:path arrowok="t"/>
              </v:shape>
            </v:group>
            <v:group style="position:absolute;left:4954;top:5555;width:6687;height:2" coordorigin="4954,5555" coordsize="6687,2">
              <v:shape style="position:absolute;left:4954;top:5555;width:6687;height:2" coordorigin="4954,5555" coordsize="6687,0" path="m4954,5555l11640,5555e" filled="f" stroked="t" strokeweight=".706329pt" strokecolor="#808080">
                <v:path arrowok="t"/>
              </v:shape>
            </v:group>
            <v:group style="position:absolute;left:11264;top:5553;width:353;height:2" coordorigin="11264,5553" coordsize="353,2">
              <v:shape style="position:absolute;left:11264;top:5553;width:353;height:2" coordorigin="11264,5553" coordsize="353,0" path="m11264,5553l11617,5553e" filled="f" stroked="t" strokeweight=".470886pt" strokecolor="#808080">
                <v:path arrowok="t"/>
              </v:shape>
            </v:group>
            <v:group style="position:absolute;left:11631;top:5301;width:2;height:276" coordorigin="11631,5301" coordsize="2,276">
              <v:shape style="position:absolute;left:11631;top:5301;width:2;height:276" coordorigin="11631,5301" coordsize="0,276" path="m11631,5576l11631,5301e" filled="f" stroked="t" strokeweight=".470886pt" strokecolor="#707070">
                <v:path arrowok="t"/>
              </v:shape>
            </v:group>
            <v:group style="position:absolute;left:2425;top:5795;width:1017;height:2" coordorigin="2425,5795" coordsize="1017,2">
              <v:shape style="position:absolute;left:2425;top:5795;width:1017;height:2" coordorigin="2425,5795" coordsize="1017,0" path="m2425,5795l3442,5795e" filled="f" stroked="t" strokeweight=".706329pt" strokecolor="#7C7C7C">
                <v:path arrowok="t"/>
              </v:shape>
            </v:group>
            <v:group style="position:absolute;left:3386;top:5795;width:207;height:2" coordorigin="3386,5795" coordsize="207,2">
              <v:shape style="position:absolute;left:3386;top:5795;width:207;height:2" coordorigin="3386,5795" coordsize="207,0" path="m3386,5795l3593,5795e" filled="f" stroked="t" strokeweight=".470886pt" strokecolor="#5B5B5B">
                <v:path arrowok="t"/>
              </v:shape>
            </v:group>
            <v:group style="position:absolute;left:3536;top:5795;width:6131;height:2" coordorigin="3536,5795" coordsize="6131,2">
              <v:shape style="position:absolute;left:3536;top:5795;width:6131;height:2" coordorigin="3536,5795" coordsize="6131,0" path="m3536,5795l9667,5795e" filled="f" stroked="t" strokeweight=".706329pt" strokecolor="#777777">
                <v:path arrowok="t"/>
              </v:shape>
            </v:group>
            <v:group style="position:absolute;left:4685;top:5795;width:306;height:2" coordorigin="4685,5795" coordsize="306,2">
              <v:shape style="position:absolute;left:4685;top:5795;width:306;height:2" coordorigin="4685,5795" coordsize="306,0" path="m4685,5795l4991,5795e" filled="f" stroked="t" strokeweight=".470886pt" strokecolor="#646464">
                <v:path arrowok="t"/>
              </v:shape>
            </v:group>
            <v:group style="position:absolute;left:9611;top:5795;width:250;height:2" coordorigin="9611,5795" coordsize="250,2">
              <v:shape style="position:absolute;left:9611;top:5795;width:250;height:2" coordorigin="9611,5795" coordsize="250,0" path="m9611,5795l9860,5795e" filled="f" stroked="t" strokeweight=".470886pt" strokecolor="#646464">
                <v:path arrowok="t"/>
              </v:shape>
            </v:group>
            <v:group style="position:absolute;left:9804;top:5795;width:1836;height:2" coordorigin="9804,5795" coordsize="1836,2">
              <v:shape style="position:absolute;left:9804;top:5795;width:1836;height:2" coordorigin="9804,5795" coordsize="1836,0" path="m9804,5795l11640,5795e" filled="f" stroked="t" strokeweight=".706329pt" strokecolor="#838383">
                <v:path arrowok="t"/>
              </v:shape>
            </v:group>
            <v:group style="position:absolute;left:720;top:6035;width:829;height:2" coordorigin="720,6035" coordsize="829,2">
              <v:shape style="position:absolute;left:720;top:6035;width:829;height:2" coordorigin="720,6035" coordsize="829,0" path="m720,6035l1549,6035e" filled="f" stroked="t" strokeweight=".706329pt" strokecolor="#8C8C8C">
                <v:path arrowok="t"/>
              </v:shape>
            </v:group>
            <v:group style="position:absolute;left:1469;top:6037;width:452;height:2" coordorigin="1469,6037" coordsize="452,2">
              <v:shape style="position:absolute;left:1469;top:6037;width:452;height:2" coordorigin="1469,6037" coordsize="452,0" path="m1469,6037l1921,6037e" filled="f" stroked="t" strokeweight=".470886pt" strokecolor="#777777">
                <v:path arrowok="t"/>
              </v:shape>
            </v:group>
            <v:group style="position:absolute;left:1865;top:6037;width:7303;height:2" coordorigin="1865,6037" coordsize="7303,2">
              <v:shape style="position:absolute;left:1865;top:6037;width:7303;height:2" coordorigin="1865,6037" coordsize="7303,0" path="m1865,6037l9168,6037e" filled="f" stroked="t" strokeweight=".706329pt" strokecolor="#7C7C7C">
                <v:path arrowok="t"/>
              </v:shape>
            </v:group>
            <v:group style="position:absolute;left:9112;top:6037;width:292;height:2" coordorigin="9112,6037" coordsize="292,2">
              <v:shape style="position:absolute;left:9112;top:6037;width:292;height:2" coordorigin="9112,6037" coordsize="292,0" path="m9112,6037l9404,6037e" filled="f" stroked="t" strokeweight=".470886pt" strokecolor="#676767">
                <v:path arrowok="t"/>
              </v:shape>
            </v:group>
            <v:group style="position:absolute;left:9347;top:6037;width:513;height:2" coordorigin="9347,6037" coordsize="513,2">
              <v:shape style="position:absolute;left:9347;top:6037;width:513;height:2" coordorigin="9347,6037" coordsize="513,0" path="m9347,6037l9860,6037e" filled="f" stroked="t" strokeweight=".706329pt" strokecolor="#838383">
                <v:path arrowok="t"/>
              </v:shape>
            </v:group>
            <v:group style="position:absolute;left:9804;top:6037;width:259;height:2" coordorigin="9804,6037" coordsize="259,2">
              <v:shape style="position:absolute;left:9804;top:6037;width:259;height:2" coordorigin="9804,6037" coordsize="259,0" path="m9804,6037l10063,6037e" filled="f" stroked="t" strokeweight=".470886pt" strokecolor="#747474">
                <v:path arrowok="t"/>
              </v:shape>
            </v:group>
            <v:group style="position:absolute;left:10006;top:6040;width:1629;height:2" coordorigin="10006,6040" coordsize="1629,2">
              <v:shape style="position:absolute;left:10006;top:6040;width:1629;height:2" coordorigin="10006,6040" coordsize="1629,0" path="m10006,6040l11636,6040e" filled="f" stroked="t" strokeweight=".706329pt" strokecolor="#838383">
                <v:path arrowok="t"/>
              </v:shape>
            </v:group>
            <v:group style="position:absolute;left:2437;top:6009;width:2;height:333" coordorigin="2437,6009" coordsize="2,333">
              <v:shape style="position:absolute;left:2437;top:6009;width:2;height:333" coordorigin="2437,6009" coordsize="0,333" path="m2437,6342l2437,6009e" filled="f" stroked="t" strokeweight=".706329pt" strokecolor="#484848">
                <v:path arrowok="t"/>
              </v:shape>
            </v:group>
            <v:group style="position:absolute;left:7755;top:6037;width:2;height:708" coordorigin="7755,6037" coordsize="2,708">
              <v:shape style="position:absolute;left:7755;top:6037;width:2;height:708" coordorigin="7755,6037" coordsize="0,708" path="m7755,6746l7755,6037e" filled="f" stroked="t" strokeweight=".235443pt" strokecolor="#808080">
                <v:path arrowok="t"/>
              </v:shape>
            </v:group>
            <v:group style="position:absolute;left:11631;top:6009;width:2;height:333" coordorigin="11631,6009" coordsize="2,333">
              <v:shape style="position:absolute;left:11631;top:6009;width:2;height:333" coordorigin="11631,6009" coordsize="0,333" path="m11631,6342l11631,6009e" filled="f" stroked="t" strokeweight=".470886pt" strokecolor="#747474">
                <v:path arrowok="t"/>
              </v:shape>
            </v:group>
            <v:group style="position:absolute;left:2425;top:6508;width:4996;height:2" coordorigin="2425,6508" coordsize="4996,2">
              <v:shape style="position:absolute;left:2425;top:6508;width:4996;height:2" coordorigin="2425,6508" coordsize="4996,0" path="m2425,6508l7421,6508e" filled="f" stroked="t" strokeweight=".706329pt" strokecolor="#7C7C7C">
                <v:path arrowok="t"/>
              </v:shape>
            </v:group>
            <v:group style="position:absolute;left:4685;top:6508;width:306;height:2" coordorigin="4685,6508" coordsize="306,2">
              <v:shape style="position:absolute;left:4685;top:6508;width:306;height:2" coordorigin="4685,6508" coordsize="306,0" path="m4685,6508l4991,6508e" filled="f" stroked="t" strokeweight=".470886pt" strokecolor="#5B5B5B">
                <v:path arrowok="t"/>
              </v:shape>
            </v:group>
            <v:group style="position:absolute;left:7365;top:6508;width:424;height:2" coordorigin="7365,6508" coordsize="424,2">
              <v:shape style="position:absolute;left:7365;top:6508;width:424;height:2" coordorigin="7365,6508" coordsize="424,0" path="m7365,6508l7788,6508e" filled="f" stroked="t" strokeweight=".470886pt" strokecolor="#747474">
                <v:path arrowok="t"/>
              </v:shape>
            </v:group>
            <v:group style="position:absolute;left:7727;top:6508;width:400;height:2" coordorigin="7727,6508" coordsize="400,2">
              <v:shape style="position:absolute;left:7727;top:6508;width:400;height:2" coordorigin="7727,6508" coordsize="400,0" path="m7727,6508l8127,6508e" filled="f" stroked="t" strokeweight=".706329pt" strokecolor="#7C7C7C">
                <v:path arrowok="t"/>
              </v:shape>
            </v:group>
            <v:group style="position:absolute;left:8071;top:6508;width:466;height:2" coordorigin="8071,6508" coordsize="466,2">
              <v:shape style="position:absolute;left:8071;top:6508;width:466;height:2" coordorigin="8071,6508" coordsize="466,0" path="m8071,6508l8537,6508e" filled="f" stroked="t" strokeweight=".470886pt" strokecolor="#747474">
                <v:path arrowok="t"/>
              </v:shape>
            </v:group>
            <v:group style="position:absolute;left:8419;top:6508;width:1248;height:2" coordorigin="8419,6508" coordsize="1248,2">
              <v:shape style="position:absolute;left:8419;top:6508;width:1248;height:2" coordorigin="8419,6508" coordsize="1248,0" path="m8419,6508l9667,6508e" filled="f" stroked="t" strokeweight=".706329pt" strokecolor="#808080">
                <v:path arrowok="t"/>
              </v:shape>
            </v:group>
            <v:group style="position:absolute;left:9611;top:6508;width:250;height:2" coordorigin="9611,6508" coordsize="250,2">
              <v:shape style="position:absolute;left:9611;top:6508;width:250;height:2" coordorigin="9611,6508" coordsize="250,0" path="m9611,6508l9860,6508e" filled="f" stroked="t" strokeweight=".470886pt" strokecolor="#7C7C7C">
                <v:path arrowok="t"/>
              </v:shape>
            </v:group>
            <v:group style="position:absolute;left:9790;top:6508;width:1851;height:2" coordorigin="9790,6508" coordsize="1851,2">
              <v:shape style="position:absolute;left:9790;top:6508;width:1851;height:2" coordorigin="9790,6508" coordsize="1851,0" path="m9790,6508l11640,6508e" filled="f" stroked="t" strokeweight=".706329pt" strokecolor="#878787">
                <v:path arrowok="t"/>
              </v:shape>
            </v:group>
            <v:group style="position:absolute;left:11631;top:6285;width:2;height:490" coordorigin="11631,6285" coordsize="2,490">
              <v:shape style="position:absolute;left:11631;top:6285;width:2;height:490" coordorigin="11631,6285" coordsize="0,490" path="m11631,6774l11631,6285e" filled="f" stroked="t" strokeweight=".706329pt" strokecolor="#838383">
                <v:path arrowok="t"/>
              </v:shape>
            </v:group>
            <v:group style="position:absolute;left:2425;top:6751;width:5363;height:2" coordorigin="2425,6751" coordsize="5363,2">
              <v:shape style="position:absolute;left:2425;top:6751;width:5363;height:2" coordorigin="2425,6751" coordsize="5363,0" path="m2425,6751l7788,6751e" filled="f" stroked="t" strokeweight=".706329pt" strokecolor="#7C7C7C">
                <v:path arrowok="t"/>
              </v:shape>
            </v:group>
            <v:group style="position:absolute;left:7727;top:6751;width:400;height:2" coordorigin="7727,6751" coordsize="400,2">
              <v:shape style="position:absolute;left:7727;top:6751;width:400;height:2" coordorigin="7727,6751" coordsize="400,0" path="m7727,6751l8127,6751e" filled="f" stroked="t" strokeweight=".470886pt" strokecolor="#676767">
                <v:path arrowok="t"/>
              </v:shape>
            </v:group>
            <v:group style="position:absolute;left:8071;top:6751;width:1097;height:2" coordorigin="8071,6751" coordsize="1097,2">
              <v:shape style="position:absolute;left:8071;top:6751;width:1097;height:2" coordorigin="8071,6751" coordsize="1097,0" path="m8071,6751l9168,6751e" filled="f" stroked="t" strokeweight=".706329pt" strokecolor="#808080">
                <v:path arrowok="t"/>
              </v:shape>
            </v:group>
            <v:group style="position:absolute;left:9112;top:6751;width:292;height:2" coordorigin="9112,6751" coordsize="292,2">
              <v:shape style="position:absolute;left:9112;top:6751;width:292;height:2" coordorigin="9112,6751" coordsize="292,0" path="m9112,6751l9404,6751e" filled="f" stroked="t" strokeweight=".470886pt" strokecolor="#646464">
                <v:path arrowok="t"/>
              </v:shape>
            </v:group>
            <v:group style="position:absolute;left:9347;top:6751;width:513;height:2" coordorigin="9347,6751" coordsize="513,2">
              <v:shape style="position:absolute;left:9347;top:6751;width:513;height:2" coordorigin="9347,6751" coordsize="513,0" path="m9347,6751l9860,6751e" filled="f" stroked="t" strokeweight=".706329pt" strokecolor="#808080">
                <v:path arrowok="t"/>
              </v:shape>
            </v:group>
            <v:group style="position:absolute;left:9804;top:6751;width:259;height:2" coordorigin="9804,6751" coordsize="259,2">
              <v:shape style="position:absolute;left:9804;top:6751;width:259;height:2" coordorigin="9804,6751" coordsize="259,0" path="m9804,6751l10063,6751e" filled="f" stroked="t" strokeweight=".470886pt" strokecolor="#6B6B6B">
                <v:path arrowok="t"/>
              </v:shape>
            </v:group>
            <v:group style="position:absolute;left:10006;top:6751;width:1314;height:2" coordorigin="10006,6751" coordsize="1314,2">
              <v:shape style="position:absolute;left:10006;top:6751;width:1314;height:2" coordorigin="10006,6751" coordsize="1314,0" path="m10006,6751l11320,6751e" filled="f" stroked="t" strokeweight=".706329pt" strokecolor="#838383">
                <v:path arrowok="t"/>
              </v:shape>
            </v:group>
            <v:group style="position:absolute;left:11264;top:6751;width:240;height:2" coordorigin="11264,6751" coordsize="240,2">
              <v:shape style="position:absolute;left:11264;top:6751;width:240;height:2" coordorigin="11264,6751" coordsize="240,0" path="m11264,6751l11504,6751e" filled="f" stroked="t" strokeweight=".470886pt" strokecolor="#7C7C7C">
                <v:path arrowok="t"/>
              </v:shape>
            </v:group>
            <v:group style="position:absolute;left:11447;top:6748;width:188;height:2" coordorigin="11447,6748" coordsize="188,2">
              <v:shape style="position:absolute;left:11447;top:6748;width:188;height:2" coordorigin="11447,6748" coordsize="188,0" path="m11447,6748l11636,6748e" filled="f" stroked="t" strokeweight=".941772pt" strokecolor="#939393">
                <v:path arrowok="t"/>
              </v:shape>
            </v:group>
            <v:group style="position:absolute;left:725;top:6408;width:2;height:4245" coordorigin="725,6408" coordsize="2,4245">
              <v:shape style="position:absolute;left:725;top:6408;width:2;height:4245" coordorigin="725,6408" coordsize="0,4245" path="m725,10653l725,6408e" filled="f" stroked="t" strokeweight=".706329pt" strokecolor="#646464">
                <v:path arrowok="t"/>
              </v:shape>
            </v:group>
            <v:group style="position:absolute;left:725;top:6986;width:509;height:2" coordorigin="725,6986" coordsize="509,2">
              <v:shape style="position:absolute;left:725;top:6986;width:509;height:2" coordorigin="725,6986" coordsize="509,0" path="m725,6986l1234,6986e" filled="f" stroked="t" strokeweight=".470886pt" strokecolor="#7C7C7C">
                <v:path arrowok="t"/>
              </v:shape>
            </v:group>
            <v:group style="position:absolute;left:1111;top:6988;width:452;height:2" coordorigin="1111,6988" coordsize="452,2">
              <v:shape style="position:absolute;left:1111;top:6988;width:452;height:2" coordorigin="1111,6988" coordsize="452,0" path="m1111,6988l1563,6988e" filled="f" stroked="t" strokeweight=".941772pt" strokecolor="#939393">
                <v:path arrowok="t"/>
              </v:shape>
            </v:group>
            <v:group style="position:absolute;left:1469;top:6988;width:10171;height:2" coordorigin="1469,6988" coordsize="10171,2">
              <v:shape style="position:absolute;left:1469;top:6988;width:10171;height:2" coordorigin="1469,6988" coordsize="10171,0" path="m1469,6988l11640,6988e" filled="f" stroked="t" strokeweight=".706329pt" strokecolor="#808080">
                <v:path arrowok="t"/>
              </v:shape>
            </v:group>
            <v:group style="position:absolute;left:11264;top:6988;width:240;height:2" coordorigin="11264,6988" coordsize="240,2">
              <v:shape style="position:absolute;left:11264;top:6988;width:240;height:2" coordorigin="11264,6988" coordsize="240,0" path="m11264,6988l11504,6988e" filled="f" stroked="t" strokeweight=".470886pt" strokecolor="#707070">
                <v:path arrowok="t"/>
              </v:shape>
            </v:group>
            <v:group style="position:absolute;left:11631;top:6703;width:2;height:342" coordorigin="11631,6703" coordsize="2,342">
              <v:shape style="position:absolute;left:11631;top:6703;width:2;height:342" coordorigin="11631,6703" coordsize="0,342" path="m11631,7045l11631,6703e" filled="f" stroked="t" strokeweight=".470886pt" strokecolor="#707070">
                <v:path arrowok="t"/>
              </v:shape>
            </v:group>
            <v:group style="position:absolute;left:11636;top:6974;width:2;height:5942" coordorigin="11636,6974" coordsize="2,5942">
              <v:shape style="position:absolute;left:11636;top:6974;width:2;height:5942" coordorigin="11636,6974" coordsize="0,5942" path="m11636,12916l11636,6974e" filled="f" stroked="t" strokeweight=".706329pt" strokecolor="#838383">
                <v:path arrowok="t"/>
              </v:shape>
            </v:group>
            <v:group style="position:absolute;left:720;top:7456;width:10915;height:2" coordorigin="720,7456" coordsize="10915,2">
              <v:shape style="position:absolute;left:720;top:7456;width:10915;height:2" coordorigin="720,7456" coordsize="10915,0" path="m720,7456l11636,7456e" filled="f" stroked="t" strokeweight=".706329pt" strokecolor="#838383">
                <v:path arrowok="t"/>
              </v:shape>
            </v:group>
            <v:group style="position:absolute;left:1865;top:7459;width:245;height:2" coordorigin="1865,7459" coordsize="245,2">
              <v:shape style="position:absolute;left:1865;top:7459;width:245;height:2" coordorigin="1865,7459" coordsize="245,0" path="m1865,7459l2110,7459e" filled="f" stroked="t" strokeweight=".470886pt" strokecolor="#747474">
                <v:path arrowok="t"/>
              </v:shape>
            </v:group>
            <v:group style="position:absolute;left:3146;top:7456;width:297;height:2" coordorigin="3146,7456" coordsize="297,2">
              <v:shape style="position:absolute;left:3146;top:7456;width:297;height:2" coordorigin="3146,7456" coordsize="297,0" path="m3146,7456l3442,7456e" filled="f" stroked="t" strokeweight=".470886pt" strokecolor="#6B6B6B">
                <v:path arrowok="t"/>
              </v:shape>
            </v:group>
            <v:group style="position:absolute;left:11264;top:7454;width:240;height:2" coordorigin="11264,7454" coordsize="240,2">
              <v:shape style="position:absolute;left:11264;top:7454;width:240;height:2" coordorigin="11264,7454" coordsize="240,0" path="m11264,7454l11504,7454e" filled="f" stroked="t" strokeweight=".470886pt" strokecolor="#777777">
                <v:path arrowok="t"/>
              </v:shape>
            </v:group>
            <v:group style="position:absolute;left:4963;top:7445;width:2;height:528" coordorigin="4963,7445" coordsize="2,528">
              <v:shape style="position:absolute;left:4963;top:7445;width:2;height:528" coordorigin="4963,7445" coordsize="0,528" path="m4963,7972l4963,7445e" filled="f" stroked="t" strokeweight=".706329pt" strokecolor="#646464">
                <v:path arrowok="t"/>
              </v:shape>
            </v:group>
            <v:group style="position:absolute;left:4954;top:7694;width:6691;height:2" coordorigin="4954,7694" coordsize="6691,2">
              <v:shape style="position:absolute;left:4954;top:7694;width:6691;height:2" coordorigin="4954,7694" coordsize="6691,0" path="m4954,7694l11645,7694e" filled="f" stroked="t" strokeweight=".706329pt" strokecolor="#808080">
                <v:path arrowok="t"/>
              </v:shape>
            </v:group>
            <v:group style="position:absolute;left:728;top:6408;width:2;height:4221" coordorigin="728,6408" coordsize="2,4221">
              <v:shape style="position:absolute;left:728;top:6408;width:2;height:4221" coordorigin="728,6408" coordsize="0,4221" path="m728,10630l728,6408e" filled="f" stroked="t" strokeweight=".706329pt" strokecolor="#676767">
                <v:path arrowok="t"/>
              </v:shape>
            </v:group>
            <v:group style="position:absolute;left:4954;top:7937;width:6687;height:2" coordorigin="4954,7937" coordsize="6687,2">
              <v:shape style="position:absolute;left:4954;top:7937;width:6687;height:2" coordorigin="4954,7937" coordsize="6687,0" path="m4954,7937l11640,7937e" filled="f" stroked="t" strokeweight=".706329pt" strokecolor="#808080">
                <v:path arrowok="t"/>
              </v:shape>
            </v:group>
            <v:group style="position:absolute;left:716;top:8177;width:10929;height:2" coordorigin="716,8177" coordsize="10929,2">
              <v:shape style="position:absolute;left:716;top:8177;width:10929;height:2" coordorigin="716,8177" coordsize="10929,0" path="m716,8177l11645,8177e" filled="f" stroked="t" strokeweight=".706329pt" strokecolor="#7C7C7C">
                <v:path arrowok="t"/>
              </v:shape>
            </v:group>
            <v:group style="position:absolute;left:1469;top:8177;width:452;height:2" coordorigin="1469,8177" coordsize="452,2">
              <v:shape style="position:absolute;left:1469;top:8177;width:452;height:2" coordorigin="1469,8177" coordsize="452,0" path="m1469,8177l1921,8177e" filled="f" stroked="t" strokeweight=".470886pt" strokecolor="#808080">
                <v:path arrowok="t"/>
              </v:shape>
            </v:group>
            <v:group style="position:absolute;left:2938;top:8177;width:264;height:2" coordorigin="2938,8177" coordsize="264,2">
              <v:shape style="position:absolute;left:2938;top:8177;width:264;height:2" coordorigin="2938,8177" coordsize="264,0" path="m2938,8177l3202,8177e" filled="f" stroked="t" strokeweight=".470886pt" strokecolor="#707070">
                <v:path arrowok="t"/>
              </v:shape>
            </v:group>
            <v:group style="position:absolute;left:3536;top:8177;width:396;height:2" coordorigin="3536,8177" coordsize="396,2">
              <v:shape style="position:absolute;left:3536;top:8177;width:396;height:2" coordorigin="3536,8177" coordsize="396,0" path="m3536,8177l3932,8177e" filled="f" stroked="t" strokeweight=".470886pt" strokecolor="#777777">
                <v:path arrowok="t"/>
              </v:shape>
            </v:group>
            <v:group style="position:absolute;left:4963;top:7915;width:2;height:266" coordorigin="4963,7915" coordsize="2,266">
              <v:shape style="position:absolute;left:4963;top:7915;width:2;height:266" coordorigin="4963,7915" coordsize="0,266" path="m4963,8181l4963,7915e" filled="f" stroked="t" strokeweight=".470886pt" strokecolor="#3B3B3B">
                <v:path arrowok="t"/>
              </v:shape>
            </v:group>
            <v:group style="position:absolute;left:4921;top:8177;width:353;height:2" coordorigin="4921,8177" coordsize="353,2">
              <v:shape style="position:absolute;left:4921;top:8177;width:353;height:2" coordorigin="4921,8177" coordsize="353,0" path="m4921,8177l5274,8177e" filled="f" stroked="t" strokeweight=".470886pt" strokecolor="#606060">
                <v:path arrowok="t"/>
              </v:shape>
            </v:group>
            <v:group style="position:absolute;left:9804;top:8177;width:259;height:2" coordorigin="9804,8177" coordsize="259,2">
              <v:shape style="position:absolute;left:9804;top:8177;width:259;height:2" coordorigin="9804,8177" coordsize="259,0" path="m9804,8177l10063,8177e" filled="f" stroked="t" strokeweight=".470886pt" strokecolor="#646464">
                <v:path arrowok="t"/>
              </v:shape>
            </v:group>
            <v:group style="position:absolute;left:11264;top:8177;width:240;height:2" coordorigin="11264,8177" coordsize="240,2">
              <v:shape style="position:absolute;left:11264;top:8177;width:240;height:2" coordorigin="11264,8177" coordsize="240,0" path="m11264,8177l11504,8177e" filled="f" stroked="t" strokeweight=".470886pt" strokecolor="#5B5B5B">
                <v:path arrowok="t"/>
              </v:shape>
            </v:group>
            <v:group style="position:absolute;left:2434;top:6285;width:2;height:6180" coordorigin="2434,6285" coordsize="2,6180">
              <v:shape style="position:absolute;left:2434;top:6285;width:2;height:6180" coordorigin="2434,6285" coordsize="0,6180" path="m2434,12465l2434,6285e" filled="f" stroked="t" strokeweight=".706329pt" strokecolor="#606060">
                <v:path arrowok="t"/>
              </v:shape>
            </v:group>
            <v:group style="position:absolute;left:11636;top:8405;width:2;height:276" coordorigin="11636,8405" coordsize="2,276">
              <v:shape style="position:absolute;left:11636;top:8405;width:2;height:276" coordorigin="11636,8405" coordsize="0,276" path="m11636,8681l11636,8405e" filled="f" stroked="t" strokeweight=".470886pt" strokecolor="#646464">
                <v:path arrowok="t"/>
              </v:shape>
            </v:group>
            <v:group style="position:absolute;left:716;top:9108;width:10925;height:2" coordorigin="716,9108" coordsize="10925,2">
              <v:shape style="position:absolute;left:716;top:9108;width:10925;height:2" coordorigin="716,9108" coordsize="10925,0" path="m716,9108l11640,9108e" filled="f" stroked="t" strokeweight=".706329pt" strokecolor="#808080">
                <v:path arrowok="t"/>
              </v:shape>
            </v:group>
            <v:group style="position:absolute;left:2938;top:9111;width:504;height:2" coordorigin="2938,9111" coordsize="504,2">
              <v:shape style="position:absolute;left:2938;top:9111;width:504;height:2" coordorigin="2938,9111" coordsize="504,0" path="m2938,9111l3442,9111e" filled="f" stroked="t" strokeweight=".470886pt" strokecolor="#7C7C7C">
                <v:path arrowok="t"/>
              </v:shape>
            </v:group>
            <v:group style="position:absolute;left:3536;top:9108;width:396;height:2" coordorigin="3536,9108" coordsize="396,2">
              <v:shape style="position:absolute;left:3536;top:9108;width:396;height:2" coordorigin="3536,9108" coordsize="396,0" path="m3536,9108l3932,9108e" filled="f" stroked="t" strokeweight=".470886pt" strokecolor="#777777">
                <v:path arrowok="t"/>
              </v:shape>
            </v:group>
            <v:group style="position:absolute;left:4925;top:9108;width:348;height:2" coordorigin="4925,9108" coordsize="348,2">
              <v:shape style="position:absolute;left:4925;top:9108;width:348;height:2" coordorigin="4925,9108" coordsize="348,0" path="m4925,9108l5274,9108e" filled="f" stroked="t" strokeweight=".470886pt" strokecolor="#707070">
                <v:path arrowok="t"/>
              </v:shape>
            </v:group>
            <v:group style="position:absolute;left:6950;top:9108;width:471;height:2" coordorigin="6950,9108" coordsize="471,2">
              <v:shape style="position:absolute;left:6950;top:9108;width:471;height:2" coordorigin="6950,9108" coordsize="471,0" path="m6950,9108l7421,9108e" filled="f" stroked="t" strokeweight=".470886pt" strokecolor="#6B6B6B">
                <v:path arrowok="t"/>
              </v:shape>
            </v:group>
            <v:group style="position:absolute;left:7727;top:9108;width:400;height:2" coordorigin="7727,9108" coordsize="400,2">
              <v:shape style="position:absolute;left:7727;top:9108;width:400;height:2" coordorigin="7727,9108" coordsize="400,0" path="m7727,9108l8127,9108e" filled="f" stroked="t" strokeweight=".470886pt" strokecolor="#707070">
                <v:path arrowok="t"/>
              </v:shape>
            </v:group>
            <v:group style="position:absolute;left:9112;top:9108;width:292;height:2" coordorigin="9112,9108" coordsize="292,2">
              <v:shape style="position:absolute;left:9112;top:9108;width:292;height:2" coordorigin="9112,9108" coordsize="292,0" path="m9112,9108l9404,9108e" filled="f" stroked="t" strokeweight=".470886pt" strokecolor="#676767">
                <v:path arrowok="t"/>
              </v:shape>
            </v:group>
            <v:group style="position:absolute;left:9804;top:9111;width:523;height:2" coordorigin="9804,9111" coordsize="523,2">
              <v:shape style="position:absolute;left:9804;top:9111;width:523;height:2" coordorigin="9804,9111" coordsize="523,0" path="m9804,9111l10327,9111e" filled="f" stroked="t" strokeweight=".470886pt" strokecolor="#808080">
                <v:path arrowok="t"/>
              </v:shape>
            </v:group>
            <v:group style="position:absolute;left:11264;top:9108;width:240;height:2" coordorigin="11264,9108" coordsize="240,2">
              <v:shape style="position:absolute;left:11264;top:9108;width:240;height:2" coordorigin="11264,9108" coordsize="240,0" path="m11264,9108l11504,9108e" filled="f" stroked="t" strokeweight=".470886pt" strokecolor="#707070">
                <v:path arrowok="t"/>
              </v:shape>
            </v:group>
            <v:group style="position:absolute;left:725;top:9337;width:2;height:299" coordorigin="725,9337" coordsize="2,299">
              <v:shape style="position:absolute;left:725;top:9337;width:2;height:299" coordorigin="725,9337" coordsize="0,299" path="m725,9636l725,9337e" filled="f" stroked="t" strokeweight=".470886pt" strokecolor="#4F4F4F">
                <v:path arrowok="t"/>
              </v:shape>
            </v:group>
            <v:group style="position:absolute;left:720;top:10035;width:513;height:2" coordorigin="720,10035" coordsize="513,2">
              <v:shape style="position:absolute;left:720;top:10035;width:513;height:2" coordorigin="720,10035" coordsize="513,0" path="m720,10035l1234,10035e" filled="f" stroked="t" strokeweight=".706329pt" strokecolor="#909090">
                <v:path arrowok="t"/>
              </v:shape>
            </v:group>
            <v:group style="position:absolute;left:1177;top:10035;width:348;height:2" coordorigin="1177,10035" coordsize="348,2">
              <v:shape style="position:absolute;left:1177;top:10035;width:348;height:2" coordorigin="1177,10035" coordsize="348,0" path="m1177,10035l1526,10035e" filled="f" stroked="t" strokeweight=".470886pt" strokecolor="#7C7C7C">
                <v:path arrowok="t"/>
              </v:shape>
            </v:group>
            <v:group style="position:absolute;left:1469;top:10035;width:640;height:2" coordorigin="1469,10035" coordsize="640,2">
              <v:shape style="position:absolute;left:1469;top:10035;width:640;height:2" coordorigin="1469,10035" coordsize="640,0" path="m1469,10035l2110,10035e" filled="f" stroked="t" strokeweight=".706329pt" strokecolor="#939393">
                <v:path arrowok="t"/>
              </v:shape>
            </v:group>
            <v:group style="position:absolute;left:2053;top:10038;width:9192;height:2" coordorigin="2053,10038" coordsize="9192,2">
              <v:shape style="position:absolute;left:2053;top:10038;width:9192;height:2" coordorigin="2053,10038" coordsize="9192,0" path="m2053,10038l11245,10038e" filled="f" stroked="t" strokeweight=".706329pt" strokecolor="#7C7C7C">
                <v:path arrowok="t"/>
              </v:shape>
            </v:group>
            <v:group style="position:absolute;left:4685;top:10035;width:297;height:2" coordorigin="4685,10035" coordsize="297,2">
              <v:shape style="position:absolute;left:4685;top:10035;width:297;height:2" coordorigin="4685,10035" coordsize="297,0" path="m4685,10035l4982,10035e" filled="f" stroked="t" strokeweight=".470886pt" strokecolor="#646464">
                <v:path arrowok="t"/>
              </v:shape>
            </v:group>
            <v:group style="position:absolute;left:7365;top:10035;width:419;height:2" coordorigin="7365,10035" coordsize="419,2">
              <v:shape style="position:absolute;left:7365;top:10035;width:419;height:2" coordorigin="7365,10035" coordsize="419,0" path="m7365,10035l7784,10035e" filled="f" stroked="t" strokeweight=".470886pt" strokecolor="#6B6B6B">
                <v:path arrowok="t"/>
              </v:shape>
            </v:group>
            <v:group style="position:absolute;left:9611;top:10035;width:250;height:2" coordorigin="9611,10035" coordsize="250,2">
              <v:shape style="position:absolute;left:9611;top:10035;width:250;height:2" coordorigin="9611,10035" coordsize="250,0" path="m9611,10035l9860,10035e" filled="f" stroked="t" strokeweight=".470886pt" strokecolor="#707070">
                <v:path arrowok="t"/>
              </v:shape>
            </v:group>
            <v:group style="position:absolute;left:10628;top:10038;width:1017;height:2" coordorigin="10628,10038" coordsize="1017,2">
              <v:shape style="position:absolute;left:10628;top:10038;width:1017;height:2" coordorigin="10628,10038" coordsize="1017,0" path="m10628,10038l11645,10038e" filled="f" stroked="t" strokeweight=".706329pt" strokecolor="#909090">
                <v:path arrowok="t"/>
              </v:shape>
            </v:group>
            <v:group style="position:absolute;left:1827;top:10278;width:377;height:2" coordorigin="1827,10278" coordsize="377,2">
              <v:shape style="position:absolute;left:1827;top:10278;width:377;height:2" coordorigin="1827,10278" coordsize="377,0" path="m1827,10278l2204,10278e" filled="f" stroked="t" strokeweight=".941772pt" strokecolor="#979797">
                <v:path arrowok="t"/>
              </v:shape>
            </v:group>
            <v:group style="position:absolute;left:716;top:10276;width:8452;height:2" coordorigin="716,10276" coordsize="8452,2">
              <v:shape style="position:absolute;left:716;top:10276;width:8452;height:2" coordorigin="716,10276" coordsize="8452,0" path="m716,10276l9168,10276e" filled="f" stroked="t" strokeweight=".706329pt" strokecolor="#808080">
                <v:path arrowok="t"/>
              </v:shape>
            </v:group>
            <v:group style="position:absolute;left:9112;top:10278;width:292;height:2" coordorigin="9112,10278" coordsize="292,2">
              <v:shape style="position:absolute;left:9112;top:10278;width:292;height:2" coordorigin="9112,10278" coordsize="292,0" path="m9112,10278l9404,10278e" filled="f" stroked="t" strokeweight=".470886pt" strokecolor="#646464">
                <v:path arrowok="t"/>
              </v:shape>
            </v:group>
            <v:group style="position:absolute;left:9347;top:10278;width:513;height:2" coordorigin="9347,10278" coordsize="513,2">
              <v:shape style="position:absolute;left:9347;top:10278;width:513;height:2" coordorigin="9347,10278" coordsize="513,0" path="m9347,10278l9860,10278e" filled="f" stroked="t" strokeweight=".706329pt" strokecolor="#838383">
                <v:path arrowok="t"/>
              </v:shape>
            </v:group>
            <v:group style="position:absolute;left:9804;top:10278;width:259;height:2" coordorigin="9804,10278" coordsize="259,2">
              <v:shape style="position:absolute;left:9804;top:10278;width:259;height:2" coordorigin="9804,10278" coordsize="259,0" path="m9804,10278l10063,10278e" filled="f" stroked="t" strokeweight=".470886pt" strokecolor="#646464">
                <v:path arrowok="t"/>
              </v:shape>
            </v:group>
            <v:group style="position:absolute;left:10006;top:10278;width:1314;height:2" coordorigin="10006,10278" coordsize="1314,2">
              <v:shape style="position:absolute;left:10006;top:10278;width:1314;height:2" coordorigin="10006,10278" coordsize="1314,0" path="m10006,10278l11320,10278e" filled="f" stroked="t" strokeweight=".706329pt" strokecolor="#878787">
                <v:path arrowok="t"/>
              </v:shape>
            </v:group>
            <v:group style="position:absolute;left:11264;top:10278;width:240;height:2" coordorigin="11264,10278" coordsize="240,2">
              <v:shape style="position:absolute;left:11264;top:10278;width:240;height:2" coordorigin="11264,10278" coordsize="240,0" path="m11264,10278l11504,10278e" filled="f" stroked="t" strokeweight=".470886pt" strokecolor="#808080">
                <v:path arrowok="t"/>
              </v:shape>
            </v:group>
            <v:group style="position:absolute;left:11447;top:10276;width:198;height:2" coordorigin="11447,10276" coordsize="198,2">
              <v:shape style="position:absolute;left:11447;top:10276;width:198;height:2" coordorigin="11447,10276" coordsize="198,0" path="m11447,10276l11645,10276e" filled="f" stroked="t" strokeweight=".941772pt" strokecolor="#939393">
                <v:path arrowok="t"/>
              </v:shape>
            </v:group>
            <v:group style="position:absolute;left:716;top:10518;width:2901;height:2" coordorigin="716,10518" coordsize="2901,2">
              <v:shape style="position:absolute;left:716;top:10518;width:2901;height:2" coordorigin="716,10518" coordsize="2901,0" path="m716,10518l3616,10518e" filled="f" stroked="t" strokeweight=".706329pt" strokecolor="#838383">
                <v:path arrowok="t"/>
              </v:shape>
            </v:group>
            <v:group style="position:absolute;left:3536;top:10516;width:396;height:2" coordorigin="3536,10516" coordsize="396,2">
              <v:shape style="position:absolute;left:3536;top:10516;width:396;height:2" coordorigin="3536,10516" coordsize="396,0" path="m3536,10516l3932,10516e" filled="f" stroked="t" strokeweight=".470886pt" strokecolor="#747474">
                <v:path arrowok="t"/>
              </v:shape>
            </v:group>
            <v:group style="position:absolute;left:3875;top:10518;width:3131;height:2" coordorigin="3875,10518" coordsize="3131,2">
              <v:shape style="position:absolute;left:3875;top:10518;width:3131;height:2" coordorigin="3875,10518" coordsize="3131,0" path="m3875,10518l7007,10518e" filled="f" stroked="t" strokeweight=".706329pt" strokecolor="#7C7C7C">
                <v:path arrowok="t"/>
              </v:shape>
            </v:group>
            <v:group style="position:absolute;left:6950;top:10516;width:471;height:2" coordorigin="6950,10516" coordsize="471,2">
              <v:shape style="position:absolute;left:6950;top:10516;width:471;height:2" coordorigin="6950,10516" coordsize="471,0" path="m6950,10516l7421,10516e" filled="f" stroked="t" strokeweight=".470886pt" strokecolor="#747474">
                <v:path arrowok="t"/>
              </v:shape>
            </v:group>
            <v:group style="position:absolute;left:7365;top:10516;width:419;height:2" coordorigin="7365,10516" coordsize="419,2">
              <v:shape style="position:absolute;left:7365;top:10516;width:419;height:2" coordorigin="7365,10516" coordsize="419,0" path="m7365,10516l7784,10516e" filled="f" stroked="t" strokeweight=".941772pt" strokecolor="#838383">
                <v:path arrowok="t"/>
              </v:shape>
            </v:group>
            <v:group style="position:absolute;left:7727;top:10516;width:400;height:2" coordorigin="7727,10516" coordsize="400,2">
              <v:shape style="position:absolute;left:7727;top:10516;width:400;height:2" coordorigin="7727,10516" coordsize="400,0" path="m7727,10516l8127,10516e" filled="f" stroked="t" strokeweight=".470886pt" strokecolor="#747474">
                <v:path arrowok="t"/>
              </v:shape>
            </v:group>
            <v:group style="position:absolute;left:8071;top:10516;width:1097;height:2" coordorigin="8071,10516" coordsize="1097,2">
              <v:shape style="position:absolute;left:8071;top:10516;width:1097;height:2" coordorigin="8071,10516" coordsize="1097,0" path="m8071,10516l9168,10516e" filled="f" stroked="t" strokeweight=".706329pt" strokecolor="#808080">
                <v:path arrowok="t"/>
              </v:shape>
            </v:group>
            <v:group style="position:absolute;left:9112;top:10516;width:292;height:2" coordorigin="9112,10516" coordsize="292,2">
              <v:shape style="position:absolute;left:9112;top:10516;width:292;height:2" coordorigin="9112,10516" coordsize="292,0" path="m9112,10516l9404,10516e" filled="f" stroked="t" strokeweight=".470886pt" strokecolor="#646464">
                <v:path arrowok="t"/>
              </v:shape>
            </v:group>
            <v:group style="position:absolute;left:9347;top:10516;width:513;height:2" coordorigin="9347,10516" coordsize="513,2">
              <v:shape style="position:absolute;left:9347;top:10516;width:513;height:2" coordorigin="9347,10516" coordsize="513,0" path="m9347,10516l9860,10516e" filled="f" stroked="t" strokeweight=".706329pt" strokecolor="#838383">
                <v:path arrowok="t"/>
              </v:shape>
            </v:group>
            <v:group style="position:absolute;left:9804;top:10516;width:259;height:2" coordorigin="9804,10516" coordsize="259,2">
              <v:shape style="position:absolute;left:9804;top:10516;width:259;height:2" coordorigin="9804,10516" coordsize="259,0" path="m9804,10516l10063,10516e" filled="f" stroked="t" strokeweight=".470886pt" strokecolor="#676767">
                <v:path arrowok="t"/>
              </v:shape>
            </v:group>
            <v:group style="position:absolute;left:10006;top:10516;width:1314;height:2" coordorigin="10006,10516" coordsize="1314,2">
              <v:shape style="position:absolute;left:10006;top:10516;width:1314;height:2" coordorigin="10006,10516" coordsize="1314,0" path="m10006,10516l11320,10516e" filled="f" stroked="t" strokeweight=".706329pt" strokecolor="#838383">
                <v:path arrowok="t"/>
              </v:shape>
            </v:group>
            <v:group style="position:absolute;left:11264;top:10516;width:240;height:2" coordorigin="11264,10516" coordsize="240,2">
              <v:shape style="position:absolute;left:11264;top:10516;width:240;height:2" coordorigin="11264,10516" coordsize="240,0" path="m11264,10516l11504,10516e" filled="f" stroked="t" strokeweight=".470886pt" strokecolor="#7C7C7C">
                <v:path arrowok="t"/>
              </v:shape>
            </v:group>
            <v:group style="position:absolute;left:11447;top:10513;width:198;height:2" coordorigin="11447,10513" coordsize="198,2">
              <v:shape style="position:absolute;left:11447;top:10513;width:198;height:2" coordorigin="11447,10513" coordsize="198,0" path="m11447,10513l11645,10513e" filled="f" stroked="t" strokeweight=".941772pt" strokecolor="#979797">
                <v:path arrowok="t"/>
              </v:shape>
            </v:group>
            <v:group style="position:absolute;left:11638;top:10249;width:2;height:290" coordorigin="11638,10249" coordsize="2,290">
              <v:shape style="position:absolute;left:11638;top:10249;width:2;height:290" coordorigin="11638,10249" coordsize="0,290" path="m11638,10539l11638,10249e" filled="f" stroked="t" strokeweight=".470886pt" strokecolor="#777777">
                <v:path arrowok="t"/>
              </v:shape>
            </v:group>
            <v:group style="position:absolute;left:716;top:10993;width:10929;height:2" coordorigin="716,10993" coordsize="10929,2">
              <v:shape style="position:absolute;left:716;top:10993;width:10929;height:2" coordorigin="716,10993" coordsize="10929,0" path="m716,10993l11645,10993e" filled="f" stroked="t" strokeweight=".706329pt" strokecolor="#808080">
                <v:path arrowok="t"/>
              </v:shape>
            </v:group>
            <v:group style="position:absolute;left:728;top:10948;width:2;height:1764" coordorigin="728,10948" coordsize="2,1764">
              <v:shape style="position:absolute;left:728;top:10948;width:2;height:1764" coordorigin="728,10948" coordsize="0,1764" path="m728,12712l728,10948e" filled="f" stroked="t" strokeweight=".706329pt" strokecolor="#676767">
                <v:path arrowok="t"/>
              </v:shape>
            </v:group>
            <v:group style="position:absolute;left:716;top:11231;width:10929;height:2" coordorigin="716,11231" coordsize="10929,2">
              <v:shape style="position:absolute;left:716;top:11231;width:10929;height:2" coordorigin="716,11231" coordsize="10929,0" path="m716,11231l11645,11231e" filled="f" stroked="t" strokeweight=".706329pt" strokecolor="#808080">
                <v:path arrowok="t"/>
              </v:shape>
            </v:group>
            <v:group style="position:absolute;left:11638;top:10948;width:2;height:314" coordorigin="11638,10948" coordsize="2,314">
              <v:shape style="position:absolute;left:11638;top:10948;width:2;height:314" coordorigin="11638,10948" coordsize="0,314" path="m11638,11262l11638,10948e" filled="f" stroked="t" strokeweight=".470886pt" strokecolor="#777777">
                <v:path arrowok="t"/>
              </v:shape>
            </v:group>
            <v:group style="position:absolute;left:1507;top:11229;width:2;height:309" coordorigin="1507,11229" coordsize="2,309">
              <v:shape style="position:absolute;left:1507;top:11229;width:2;height:309" coordorigin="1507,11229" coordsize="0,309" path="m1507,11538l1507,11229e" filled="f" stroked="t" strokeweight=".470886pt" strokecolor="#4F4F4F">
                <v:path arrowok="t"/>
              </v:shape>
            </v:group>
            <v:group style="position:absolute;left:1907;top:11224;width:2;height:314" coordorigin="1907,11224" coordsize="2,314">
              <v:shape style="position:absolute;left:1907;top:11224;width:2;height:314" coordorigin="1907,11224" coordsize="0,314" path="m1907,11538l1907,11224e" filled="f" stroked="t" strokeweight=".706329pt" strokecolor="#676767">
                <v:path arrowok="t"/>
              </v:shape>
            </v:group>
            <v:group style="position:absolute;left:7400;top:11224;width:2;height:1036" coordorigin="7400,11224" coordsize="2,1036">
              <v:shape style="position:absolute;left:7400;top:11224;width:2;height:1036" coordorigin="7400,11224" coordsize="0,1036" path="m7400,12260l7400,11224e" filled="f" stroked="t" strokeweight=".706329pt" strokecolor="#606060">
                <v:path arrowok="t"/>
              </v:shape>
            </v:group>
            <v:group style="position:absolute;left:716;top:11747;width:518;height:2" coordorigin="716,11747" coordsize="518,2">
              <v:shape style="position:absolute;left:716;top:11747;width:518;height:2" coordorigin="716,11747" coordsize="518,0" path="m716,11747l1234,11747e" filled="f" stroked="t" strokeweight=".706329pt" strokecolor="#878787">
                <v:path arrowok="t"/>
              </v:shape>
            </v:group>
            <v:group style="position:absolute;left:1177;top:11747;width:358;height:2" coordorigin="1177,11747" coordsize="358,2">
              <v:shape style="position:absolute;left:1177;top:11747;width:358;height:2" coordorigin="1177,11747" coordsize="358,0" path="m1177,11747l1535,11747e" filled="f" stroked="t" strokeweight=".470886pt" strokecolor="#7C7C7C">
                <v:path arrowok="t"/>
              </v:shape>
            </v:group>
            <v:group style="position:absolute;left:1509;top:11481;width:2;height:780" coordorigin="1509,11481" coordsize="2,780">
              <v:shape style="position:absolute;left:1509;top:11481;width:2;height:780" coordorigin="1509,11481" coordsize="0,780" path="m1509,12260l1509,11481e" filled="f" stroked="t" strokeweight=".706329pt" strokecolor="#606060">
                <v:path arrowok="t"/>
              </v:shape>
            </v:group>
            <v:group style="position:absolute;left:1464;top:11749;width:1978;height:2" coordorigin="1464,11749" coordsize="1978,2">
              <v:shape style="position:absolute;left:1464;top:11749;width:1978;height:2" coordorigin="1464,11749" coordsize="1978,0" path="m1464,11749l3442,11749e" filled="f" stroked="t" strokeweight=".706329pt" strokecolor="#838383">
                <v:path arrowok="t"/>
              </v:shape>
            </v:group>
            <v:group style="position:absolute;left:1909;top:11466;width:2;height:309" coordorigin="1909,11466" coordsize="2,309">
              <v:shape style="position:absolute;left:1909;top:11466;width:2;height:309" coordorigin="1909,11466" coordsize="0,309" path="m1909,11775l1909,11466e" filled="f" stroked="t" strokeweight=".470886pt" strokecolor="#4B4B4B">
                <v:path arrowok="t"/>
              </v:shape>
            </v:group>
            <v:group style="position:absolute;left:3386;top:11747;width:207;height:2" coordorigin="3386,11747" coordsize="207,2">
              <v:shape style="position:absolute;left:3386;top:11747;width:207;height:2" coordorigin="3386,11747" coordsize="207,0" path="m3386,11747l3593,11747e" filled="f" stroked="t" strokeweight=".470886pt" strokecolor="#6B6B6B">
                <v:path arrowok="t"/>
              </v:shape>
            </v:group>
            <v:group style="position:absolute;left:3536;top:11747;width:1205;height:2" coordorigin="3536,11747" coordsize="1205,2">
              <v:shape style="position:absolute;left:3536;top:11747;width:1205;height:2" coordorigin="3536,11747" coordsize="1205,0" path="m3536,11747l4742,11747e" filled="f" stroked="t" strokeweight=".706329pt" strokecolor="#808080">
                <v:path arrowok="t"/>
              </v:shape>
            </v:group>
            <v:group style="position:absolute;left:4685;top:11747;width:297;height:2" coordorigin="4685,11747" coordsize="297,2">
              <v:shape style="position:absolute;left:4685;top:11747;width:297;height:2" coordorigin="4685,11747" coordsize="297,0" path="m4685,11747l4982,11747e" filled="f" stroked="t" strokeweight=".470886pt" strokecolor="#575757">
                <v:path arrowok="t"/>
              </v:shape>
            </v:group>
            <v:group style="position:absolute;left:4925;top:11747;width:6625;height:2" coordorigin="4925,11747" coordsize="6625,2">
              <v:shape style="position:absolute;left:4925;top:11747;width:6625;height:2" coordorigin="4925,11747" coordsize="6625,0" path="m4925,11747l11551,11747e" filled="f" stroked="t" strokeweight=".706329pt" strokecolor="#808080">
                <v:path arrowok="t"/>
              </v:shape>
            </v:group>
            <v:group style="position:absolute;left:7360;top:11747;width:424;height:2" coordorigin="7360,11747" coordsize="424,2">
              <v:shape style="position:absolute;left:7360;top:11747;width:424;height:2" coordorigin="7360,11747" coordsize="424,0" path="m7360,11747l7784,11747e" filled="f" stroked="t" strokeweight=".470886pt" strokecolor="#6B6B6B">
                <v:path arrowok="t"/>
              </v:shape>
            </v:group>
            <v:group style="position:absolute;left:8071;top:11747;width:466;height:2" coordorigin="8071,11747" coordsize="466,2">
              <v:shape style="position:absolute;left:8071;top:11747;width:466;height:2" coordorigin="8071,11747" coordsize="466,0" path="m8071,11747l8537,11747e" filled="f" stroked="t" strokeweight=".470886pt" strokecolor="#747474">
                <v:path arrowok="t"/>
              </v:shape>
            </v:group>
            <v:group style="position:absolute;left:9611;top:11747;width:250;height:2" coordorigin="9611,11747" coordsize="250,2">
              <v:shape style="position:absolute;left:9611;top:11747;width:250;height:2" coordorigin="9611,11747" coordsize="250,0" path="m9611,11747l9860,11747e" filled="f" stroked="t" strokeweight=".470886pt" strokecolor="#777777">
                <v:path arrowok="t"/>
              </v:shape>
            </v:group>
            <v:group style="position:absolute;left:11226;top:11749;width:419;height:2" coordorigin="11226,11749" coordsize="419,2">
              <v:shape style="position:absolute;left:11226;top:11749;width:419;height:2" coordorigin="11226,11749" coordsize="419,0" path="m11226,11749l11645,11749e" filled="f" stroked="t" strokeweight=".941772pt" strokecolor="#979797">
                <v:path arrowok="t"/>
              </v:shape>
            </v:group>
            <v:group style="position:absolute;left:11638;top:11481;width:2;height:295" coordorigin="11638,11481" coordsize="2,295">
              <v:shape style="position:absolute;left:11638;top:11481;width:2;height:295" coordorigin="11638,11481" coordsize="0,295" path="m11638,11775l11638,11481e" filled="f" stroked="t" strokeweight=".470886pt" strokecolor="#7C7C7C">
                <v:path arrowok="t"/>
              </v:shape>
            </v:group>
            <v:group style="position:absolute;left:1912;top:11704;width:2;height:556" coordorigin="1912,11704" coordsize="2,556">
              <v:shape style="position:absolute;left:1912;top:11704;width:2;height:556" coordorigin="1912,11704" coordsize="0,556" path="m1912,12260l1912,11704e" filled="f" stroked="t" strokeweight=".706329pt" strokecolor="#676767">
                <v:path arrowok="t"/>
              </v:shape>
            </v:group>
            <v:group style="position:absolute;left:1509;top:12203;width:2;height:509" coordorigin="1509,12203" coordsize="2,509">
              <v:shape style="position:absolute;left:1509;top:12203;width:2;height:509" coordorigin="1509,12203" coordsize="0,509" path="m1509,12712l1509,12203e" filled="f" stroked="t" strokeweight=".941772pt" strokecolor="#747474">
                <v:path arrowok="t"/>
              </v:shape>
            </v:group>
            <v:group style="position:absolute;left:1909;top:12203;width:2;height:261" coordorigin="1909,12203" coordsize="2,261">
              <v:shape style="position:absolute;left:1909;top:12203;width:2;height:261" coordorigin="1909,12203" coordsize="0,261" path="m1909,12465l1909,12203e" filled="f" stroked="t" strokeweight=".470886pt" strokecolor="#4F4F4F">
                <v:path arrowok="t"/>
              </v:shape>
            </v:group>
            <v:group style="position:absolute;left:7402;top:12203;width:2;height:261" coordorigin="7402,12203" coordsize="2,261">
              <v:shape style="position:absolute;left:7402;top:12203;width:2;height:261" coordorigin="7402,12203" coordsize="0,261" path="m7402,12465l7402,12203e" filled="f" stroked="t" strokeweight=".470886pt" strokecolor="#3F3F3F">
                <v:path arrowok="t"/>
              </v:shape>
            </v:group>
            <v:group style="position:absolute;left:11640;top:12203;width:2;height:261" coordorigin="11640,12203" coordsize="2,261">
              <v:shape style="position:absolute;left:11640;top:12203;width:2;height:261" coordorigin="11640,12203" coordsize="0,261" path="m11640,12465l11640,12203e" filled="f" stroked="t" strokeweight=".470886pt" strokecolor="#808080">
                <v:path arrowok="t"/>
              </v:shape>
            </v:group>
            <v:group style="position:absolute;left:2434;top:12408;width:2;height:304" coordorigin="2434,12408" coordsize="2,304">
              <v:shape style="position:absolute;left:2434;top:12408;width:2;height:304" coordorigin="2434,12408" coordsize="0,304" path="m2434,12712l2434,12408e" filled="f" stroked="t" strokeweight=".470886pt" strokecolor="#3B3B3B">
                <v:path arrowok="t"/>
              </v:shape>
            </v:group>
            <v:group style="position:absolute;left:7402;top:12408;width:2;height:509" coordorigin="7402,12408" coordsize="2,509">
              <v:shape style="position:absolute;left:7402;top:12408;width:2;height:509" coordorigin="7402,12408" coordsize="0,509" path="m7402,12916l7402,12408e" filled="f" stroked="t" strokeweight=".706329pt" strokecolor="#606060">
                <v:path arrowok="t"/>
              </v:shape>
            </v:group>
            <v:group style="position:absolute;left:725;top:12655;width:2;height:261" coordorigin="725,12655" coordsize="2,261">
              <v:shape style="position:absolute;left:725;top:12655;width:2;height:261" coordorigin="725,12655" coordsize="0,261" path="m725,12916l725,12655e" filled="f" stroked="t" strokeweight=".470886pt" strokecolor="#4F4F4F">
                <v:path arrowok="t"/>
              </v:shape>
            </v:group>
            <v:group style="position:absolute;left:1507;top:12655;width:2;height:261" coordorigin="1507,12655" coordsize="2,261">
              <v:shape style="position:absolute;left:1507;top:12655;width:2;height:261" coordorigin="1507,12655" coordsize="0,261" path="m1507,12916l1507,12655e" filled="f" stroked="t" strokeweight=".470886pt" strokecolor="#4B4B4B">
                <v:path arrowok="t"/>
              </v:shape>
            </v:group>
            <v:group style="position:absolute;left:1909;top:12408;width:2;height:689" coordorigin="1909,12408" coordsize="2,689">
              <v:shape style="position:absolute;left:1909;top:12408;width:2;height:689" coordorigin="1909,12408" coordsize="0,689" path="m1909,13097l1909,12408e" filled="f" stroked="t" strokeweight=".706329pt" strokecolor="#676767">
                <v:path arrowok="t"/>
              </v:shape>
            </v:group>
            <v:group style="position:absolute;left:7402;top:12859;width:2;height:238" coordorigin="7402,12859" coordsize="2,238">
              <v:shape style="position:absolute;left:7402;top:12859;width:2;height:238" coordorigin="7402,12859" coordsize="0,238" path="m7402,13097l7402,12859e" filled="f" stroked="t" strokeweight=".470886pt" strokecolor="#3B3B3B">
                <v:path arrowok="t"/>
              </v:shape>
            </v:group>
            <v:group style="position:absolute;left:11643;top:12859;width:2;height:2971" coordorigin="11643,12859" coordsize="2,2971">
              <v:shape style="position:absolute;left:11643;top:12859;width:2;height:2971" coordorigin="11643,12859" coordsize="0,2971" path="m11643,15830l11643,12859e" filled="f" stroked="t" strokeweight=".706329pt" strokecolor="#878787">
                <v:path arrowok="t"/>
              </v:shape>
            </v:group>
            <v:group style="position:absolute;left:725;top:12859;width:2;height:2971" coordorigin="725,12859" coordsize="2,2971">
              <v:shape style="position:absolute;left:725;top:12859;width:2;height:2971" coordorigin="725,12859" coordsize="0,2971" path="m725,15830l725,12859e" filled="f" stroked="t" strokeweight=".706329pt" strokecolor="#6B6B6B">
                <v:path arrowok="t"/>
              </v:shape>
            </v:group>
            <v:group style="position:absolute;left:1509;top:12859;width:2;height:1293" coordorigin="1509,12859" coordsize="2,1293">
              <v:shape style="position:absolute;left:1509;top:12859;width:2;height:1293" coordorigin="1509,12859" coordsize="0,1293" path="m1509,14152l1509,12859e" filled="f" stroked="t" strokeweight=".706329pt" strokecolor="#676767">
                <v:path arrowok="t"/>
              </v:shape>
            </v:group>
            <v:group style="position:absolute;left:1907;top:13040;width:2;height:238" coordorigin="1907,13040" coordsize="2,238">
              <v:shape style="position:absolute;left:1907;top:13040;width:2;height:238" coordorigin="1907,13040" coordsize="0,238" path="m1907,13278l1907,13040e" filled="f" stroked="t" strokeweight=".470886pt" strokecolor="#444444">
                <v:path arrowok="t"/>
              </v:shape>
            </v:group>
            <v:group style="position:absolute;left:2432;top:12655;width:2;height:2030" coordorigin="2432,12655" coordsize="2,2030">
              <v:shape style="position:absolute;left:2432;top:12655;width:2;height:2030" coordorigin="2432,12655" coordsize="0,2030" path="m2432,14685l2432,12655e" filled="f" stroked="t" strokeweight=".706329pt" strokecolor="#646464">
                <v:path arrowok="t"/>
              </v:shape>
            </v:group>
            <v:group style="position:absolute;left:7405;top:13040;width:2;height:1645" coordorigin="7405,13040" coordsize="2,1645">
              <v:shape style="position:absolute;left:7405;top:13040;width:2;height:1645" coordorigin="7405,13040" coordsize="0,1645" path="m7405,14685l7405,13040e" filled="f" stroked="t" strokeweight=".706329pt" strokecolor="#646464">
                <v:path arrowok="t"/>
              </v:shape>
            </v:group>
            <v:group style="position:absolute;left:1907;top:13221;width:2;height:1231" coordorigin="1907,13221" coordsize="2,1231">
              <v:shape style="position:absolute;left:1907;top:13221;width:2;height:1231" coordorigin="1907,13221" coordsize="0,1231" path="m1907,14452l1907,13221e" filled="f" stroked="t" strokeweight=".706329pt" strokecolor="#6B6B6B">
                <v:path arrowok="t"/>
              </v:shape>
            </v:group>
            <v:group style="position:absolute;left:716;top:13808;width:1723;height:2" coordorigin="716,13808" coordsize="1723,2">
              <v:shape style="position:absolute;left:716;top:13808;width:1723;height:2" coordorigin="716,13808" coordsize="1723,0" path="m716,13808l2439,13808e" filled="f" stroked="t" strokeweight=".706329pt" strokecolor="#8C8C8C">
                <v:path arrowok="t"/>
              </v:shape>
            </v:group>
            <v:group style="position:absolute;left:725;top:10934;width:2;height:4897" coordorigin="725,10934" coordsize="2,4897">
              <v:shape style="position:absolute;left:725;top:10934;width:2;height:4897" coordorigin="725,10934" coordsize="0,4897" path="m725,15830l725,10934e" filled="f" stroked="t" strokeweight=".706329pt" strokecolor="#676767">
                <v:path arrowok="t"/>
              </v:shape>
            </v:group>
            <v:group style="position:absolute;left:1507;top:14095;width:2;height:342" coordorigin="1507,14095" coordsize="2,342">
              <v:shape style="position:absolute;left:1507;top:14095;width:2;height:342" coordorigin="1507,14095" coordsize="0,342" path="m1507,14438l1507,14095e" filled="f" stroked="t" strokeweight=".470886pt" strokecolor="#444444">
                <v:path arrowok="t"/>
              </v:shape>
            </v:group>
            <v:group style="position:absolute;left:1507;top:14381;width:2;height:471" coordorigin="1507,14381" coordsize="2,471">
              <v:shape style="position:absolute;left:1507;top:14381;width:2;height:471" coordorigin="1507,14381" coordsize="0,471" path="m1507,14851l1507,14381e" filled="f" stroked="t" strokeweight=".941772pt" strokecolor="#707070">
                <v:path arrowok="t"/>
              </v:shape>
            </v:group>
            <v:group style="position:absolute;left:1907;top:14381;width:2;height:304" coordorigin="1907,14381" coordsize="2,304">
              <v:shape style="position:absolute;left:1907;top:14381;width:2;height:304" coordorigin="1907,14381" coordsize="0,304" path="m1907,14685l1907,14381e" filled="f" stroked="t" strokeweight=".470886pt" strokecolor="#4F4F4F">
                <v:path arrowok="t"/>
              </v:shape>
            </v:group>
            <v:group style="position:absolute;left:2434;top:14628;width:2;height:176" coordorigin="2434,14628" coordsize="2,176">
              <v:shape style="position:absolute;left:2434;top:14628;width:2;height:176" coordorigin="2434,14628" coordsize="0,176" path="m2434,14804l2434,14628e" filled="f" stroked="t" strokeweight=".470886pt" strokecolor="#4B4B4B">
                <v:path arrowok="t"/>
              </v:shape>
            </v:group>
            <v:group style="position:absolute;left:7407;top:14628;width:2;height:176" coordorigin="7407,14628" coordsize="2,176">
              <v:shape style="position:absolute;left:7407;top:14628;width:2;height:176" coordorigin="7407,14628" coordsize="0,176" path="m7407,14804l7407,14628e" filled="f" stroked="t" strokeweight=".470886pt" strokecolor="#3F3F3F">
                <v:path arrowok="t"/>
              </v:shape>
            </v:group>
            <v:group style="position:absolute;left:1507;top:14747;width:2;height:376" coordorigin="1507,14747" coordsize="2,376">
              <v:shape style="position:absolute;left:1507;top:14747;width:2;height:376" coordorigin="1507,14747" coordsize="0,376" path="m1507,15122l1507,14747e" filled="f" stroked="t" strokeweight=".470886pt" strokecolor="#606060">
                <v:path arrowok="t"/>
              </v:shape>
            </v:group>
            <v:group style="position:absolute;left:1909;top:14628;width:2;height:1203" coordorigin="1909,14628" coordsize="2,1203">
              <v:shape style="position:absolute;left:1909;top:14628;width:2;height:1203" coordorigin="1909,14628" coordsize="0,1203" path="m1909,15830l1909,14628e" filled="f" stroked="t" strokeweight=".706329pt" strokecolor="#6B6B6B">
                <v:path arrowok="t"/>
              </v:shape>
            </v:group>
            <v:group style="position:absolute;left:7407;top:14747;width:2;height:1084" coordorigin="7407,14747" coordsize="2,1084">
              <v:shape style="position:absolute;left:7407;top:14747;width:2;height:1084" coordorigin="7407,14747" coordsize="0,1084" path="m7407,15830l7407,14747e" filled="f" stroked="t" strokeweight=".706329pt" strokecolor="#646464">
                <v:path arrowok="t"/>
              </v:shape>
            </v:group>
            <v:group style="position:absolute;left:1507;top:15065;width:2;height:765" coordorigin="1507,15065" coordsize="2,765">
              <v:shape style="position:absolute;left:1507;top:15065;width:2;height:765" coordorigin="1507,15065" coordsize="0,765" path="m1507,15830l1507,15065e" filled="f" stroked="t" strokeweight=".706329pt" strokecolor="#707070">
                <v:path arrowok="t"/>
              </v:shape>
            </v:group>
            <v:group style="position:absolute;left:2432;top:14747;width:2;height:1079" coordorigin="2432,14747" coordsize="2,1079">
              <v:shape style="position:absolute;left:2432;top:14747;width:2;height:1079" coordorigin="2432,14747" coordsize="0,1079" path="m2432,15826l2432,14747e" filled="f" stroked="t" strokeweight=".706329pt" strokecolor="#646464">
                <v:path arrowok="t"/>
              </v:shape>
            </v:group>
            <v:group style="position:absolute;left:720;top:15821;width:815;height:2" coordorigin="720,15821" coordsize="815,2">
              <v:shape style="position:absolute;left:720;top:15821;width:815;height:2" coordorigin="720,15821" coordsize="815,0" path="m720,15821l1535,15821e" filled="f" stroked="t" strokeweight=".706329pt" strokecolor="#A0A0A0">
                <v:path arrowok="t"/>
              </v:shape>
            </v:group>
            <v:group style="position:absolute;left:1464;top:15821;width:466;height:2" coordorigin="1464,15821" coordsize="466,2">
              <v:shape style="position:absolute;left:1464;top:15821;width:466;height:2" coordorigin="1464,15821" coordsize="466,0" path="m1464,15821l1931,15821e" filled="f" stroked="t" strokeweight=".470886pt" strokecolor="#8C8C8C">
                <v:path arrowok="t"/>
              </v:shape>
            </v:group>
            <v:group style="position:absolute;left:1860;top:15821;width:1135;height:2" coordorigin="1860,15821" coordsize="1135,2">
              <v:shape style="position:absolute;left:1860;top:15821;width:1135;height:2" coordorigin="1860,15821" coordsize="1135,0" path="m1860,15821l2995,15821e" filled="f" stroked="t" strokeweight=".706329pt" strokecolor="#979797">
                <v:path arrowok="t"/>
              </v:shape>
            </v:group>
            <v:group style="position:absolute;left:2938;top:15821;width:264;height:2" coordorigin="2938,15821" coordsize="264,2">
              <v:shape style="position:absolute;left:2938;top:15821;width:264;height:2" coordorigin="2938,15821" coordsize="264,0" path="m2938,15821l3202,15821e" filled="f" stroked="t" strokeweight=".470886pt" strokecolor="#8C8C8C">
                <v:path arrowok="t"/>
              </v:shape>
            </v:group>
            <v:group style="position:absolute;left:3146;top:15821;width:1851;height:2" coordorigin="3146,15821" coordsize="1851,2">
              <v:shape style="position:absolute;left:3146;top:15821;width:1851;height:2" coordorigin="3146,15821" coordsize="1851,0" path="m3146,15821l4996,15821e" filled="f" stroked="t" strokeweight=".706329pt" strokecolor="#939393">
                <v:path arrowok="t"/>
              </v:shape>
            </v:group>
            <v:group style="position:absolute;left:4925;top:15821;width:348;height:2" coordorigin="4925,15821" coordsize="348,2">
              <v:shape style="position:absolute;left:4925;top:15821;width:348;height:2" coordorigin="4925,15821" coordsize="348,0" path="m4925,15821l5274,15821e" filled="f" stroked="t" strokeweight=".470886pt" strokecolor="#808080">
                <v:path arrowok="t"/>
              </v:shape>
            </v:group>
            <v:group style="position:absolute;left:5217;top:15819;width:6140;height:2" coordorigin="5217,15819" coordsize="6140,2">
              <v:shape style="position:absolute;left:5217;top:15819;width:6140;height:2" coordorigin="5217,15819" coordsize="6140,0" path="m5217,15819l11358,15819e" filled="f" stroked="t" strokeweight=".706329pt" strokecolor="#8C8C8C">
                <v:path arrowok="t"/>
              </v:shape>
            </v:group>
            <v:group style="position:absolute;left:9112;top:15821;width:292;height:2" coordorigin="9112,15821" coordsize="292,2">
              <v:shape style="position:absolute;left:9112;top:15821;width:292;height:2" coordorigin="9112,15821" coordsize="292,0" path="m9112,15821l9404,15821e" filled="f" stroked="t" strokeweight=".470886pt" strokecolor="#6B6B6B">
                <v:path arrowok="t"/>
              </v:shape>
            </v:group>
            <v:group style="position:absolute;left:11198;top:15821;width:306;height:2" coordorigin="11198,15821" coordsize="306,2">
              <v:shape style="position:absolute;left:11198;top:15821;width:306;height:2" coordorigin="11198,15821" coordsize="306,0" path="m11198,15821l11504,15821e" filled="f" stroked="t" strokeweight=".470886pt" strokecolor="#8C8C8C">
                <v:path arrowok="t"/>
              </v:shape>
            </v:group>
            <v:group style="position:absolute;left:11372;top:15821;width:278;height:2" coordorigin="11372,15821" coordsize="278,2">
              <v:shape style="position:absolute;left:11372;top:15821;width:278;height:2" coordorigin="11372,15821" coordsize="278,0" path="m11372,15821l11650,15821e" filled="f" stroked="t" strokeweight=".706329pt" strokecolor="#A0A0A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4"/>
          <w:szCs w:val="24"/>
          <w:color w:val="6E6E6E"/>
          <w:w w:val="86"/>
        </w:rPr>
        <w:t>I</w:t>
      </w:r>
      <w:r>
        <w:rPr>
          <w:rFonts w:ascii="Arial" w:hAnsi="Arial" w:cs="Arial" w:eastAsia="Arial"/>
          <w:sz w:val="24"/>
          <w:szCs w:val="24"/>
          <w:color w:val="6E6E6E"/>
          <w:spacing w:val="8"/>
          <w:w w:val="86"/>
        </w:rPr>
        <w:t>t</w:t>
      </w:r>
      <w:r>
        <w:rPr>
          <w:rFonts w:ascii="Arial" w:hAnsi="Arial" w:cs="Arial" w:eastAsia="Arial"/>
          <w:sz w:val="24"/>
          <w:szCs w:val="24"/>
          <w:color w:val="3B3B3B"/>
          <w:spacing w:val="-2"/>
          <w:w w:val="70"/>
        </w:rPr>
        <w:t>f</w:t>
      </w:r>
      <w:r>
        <w:rPr>
          <w:rFonts w:ascii="Arial" w:hAnsi="Arial" w:cs="Arial" w:eastAsia="Arial"/>
          <w:sz w:val="24"/>
          <w:szCs w:val="24"/>
          <w:color w:val="565657"/>
          <w:spacing w:val="-12"/>
          <w:w w:val="78"/>
        </w:rPr>
        <w:t>a</w:t>
      </w:r>
      <w:r>
        <w:rPr>
          <w:rFonts w:ascii="Arial" w:hAnsi="Arial" w:cs="Arial" w:eastAsia="Arial"/>
          <w:sz w:val="24"/>
          <w:szCs w:val="24"/>
          <w:color w:val="3B3B3B"/>
          <w:spacing w:val="-15"/>
          <w:w w:val="156"/>
        </w:rPr>
        <w:t>i</w:t>
      </w:r>
      <w:r>
        <w:rPr>
          <w:rFonts w:ascii="Arial" w:hAnsi="Arial" w:cs="Arial" w:eastAsia="Arial"/>
          <w:sz w:val="24"/>
          <w:szCs w:val="24"/>
          <w:color w:val="565657"/>
          <w:spacing w:val="0"/>
          <w:w w:val="77"/>
        </w:rPr>
        <w:t>ye</w:t>
      </w:r>
      <w:r>
        <w:rPr>
          <w:rFonts w:ascii="Arial" w:hAnsi="Arial" w:cs="Arial" w:eastAsia="Arial"/>
          <w:sz w:val="24"/>
          <w:szCs w:val="24"/>
          <w:color w:val="565657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208"/>
          <w:b/>
          <w:bCs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  <w:b/>
          <w:bCs/>
        </w:rPr>
        <w:t>...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65657"/>
          <w:spacing w:val="0"/>
          <w:w w:val="63"/>
          <w:b/>
          <w:bCs/>
        </w:rPr>
        <w:t>Amiri</w:t>
      </w:r>
      <w:r>
        <w:rPr>
          <w:rFonts w:ascii="Times New Roman" w:hAnsi="Times New Roman" w:cs="Times New Roman" w:eastAsia="Times New Roman"/>
          <w:sz w:val="26"/>
          <w:szCs w:val="26"/>
          <w:color w:val="565657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565657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Fatihha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DURAK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2996" w:right="-20"/>
        <w:jc w:val="left"/>
        <w:tabs>
          <w:tab w:pos="5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C3C3CC"/>
          <w:spacing w:val="0"/>
          <w:w w:val="100"/>
          <w:position w:val="-1"/>
        </w:rPr>
        <w:t>·</w:t>
      </w:r>
      <w:r>
        <w:rPr>
          <w:rFonts w:ascii="Arial" w:hAnsi="Arial" w:cs="Arial" w:eastAsia="Arial"/>
          <w:sz w:val="18"/>
          <w:szCs w:val="18"/>
          <w:color w:val="C3C3CC"/>
          <w:spacing w:val="-47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C3C3CC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8"/>
          <w:szCs w:val="18"/>
          <w:color w:val="C3C3CC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78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0"/>
          <w:position w:val="1"/>
        </w:rPr>
        <w:t>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20" w:right="20"/>
        </w:sectPr>
      </w:pPr>
      <w:rPr/>
    </w:p>
    <w:p>
      <w:pPr>
        <w:spacing w:before="72" w:after="0" w:line="219" w:lineRule="auto"/>
        <w:ind w:left="671" w:right="-152" w:firstLine="-567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88"/>
          <w:szCs w:val="88"/>
          <w:color w:val="383838"/>
          <w:spacing w:val="-857"/>
          <w:w w:val="197"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20"/>
          <w:position w:val="0"/>
        </w:rPr>
        <w:t>IZMIR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2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4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4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14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48" w:right="4282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6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17"/>
          <w:w w:val="9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6"/>
        </w:rPr>
        <w:t>BELEDİYESİ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52" w:lineRule="exact"/>
        <w:ind w:left="464" w:right="442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5"/>
        </w:rPr>
        <w:t>BAŞKANLIGI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13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6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8" w:lineRule="exact"/>
        <w:ind w:left="1106" w:right="5122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83838"/>
          <w:w w:val="83"/>
          <w:position w:val="-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4"/>
          <w:position w:val="-1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00" w:bottom="280" w:left="320" w:right="120"/>
          <w:cols w:num="2" w:equalWidth="0">
            <w:col w:w="1695" w:space="1686"/>
            <w:col w:w="8099"/>
          </w:cols>
        </w:sectPr>
      </w:pPr>
      <w:rPr/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120"/>
        </w:sectPr>
      </w:pPr>
      <w:rPr/>
    </w:p>
    <w:p>
      <w:pPr>
        <w:spacing w:before="92" w:after="0" w:line="240" w:lineRule="auto"/>
        <w:ind w:left="199" w:right="-20"/>
        <w:jc w:val="left"/>
        <w:tabs>
          <w:tab w:pos="1740" w:val="left"/>
          <w:tab w:pos="3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16.05.2017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-18"/>
          <w:w w:val="95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36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3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auto"/>
        <w:ind w:left="209" w:right="-20"/>
        <w:jc w:val="left"/>
        <w:tabs>
          <w:tab w:pos="1740" w:val="left"/>
          <w:tab w:pos="3180" w:val="left"/>
          <w:tab w:pos="4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w w:val="8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w w:val="8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11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5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97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6"/>
          <w:w w:val="9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05.201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1"/>
        </w:rPr>
        <w:t>_lKa_yıt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4"/>
          <w:w w:val="7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3150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8" w:lineRule="auto"/>
        <w:ind w:left="204" w:right="-54" w:firstLine="5"/>
        <w:jc w:val="left"/>
        <w:tabs>
          <w:tab w:pos="1560" w:val="left"/>
          <w:tab w:pos="3720" w:val="left"/>
          <w:tab w:pos="4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0"/>
          <w:w w:val="93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3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Adres: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0"/>
          <w:w w:val="100"/>
        </w:rPr>
        <w:t>Eylül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5646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Torbalı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iZMiR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Dogn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ylül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5646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Torbalı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iZMiR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7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Yangıııı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0"/>
          <w:w w:val="84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15"/>
          <w:w w:val="8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E5D62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5" w:after="0" w:line="240" w:lineRule="auto"/>
        <w:ind w:left="14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36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36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3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5"/>
        </w:rPr>
        <w:t>1: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5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5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4B4D4D"/>
          <w:spacing w:val="0"/>
          <w:w w:val="59"/>
        </w:rPr>
        <w:t>t</w:t>
      </w:r>
      <w:r>
        <w:rPr>
          <w:rFonts w:ascii="Arial" w:hAnsi="Arial" w:cs="Arial" w:eastAsia="Arial"/>
          <w:sz w:val="27"/>
          <w:szCs w:val="27"/>
          <w:color w:val="4B4D4D"/>
          <w:spacing w:val="-2"/>
          <w:w w:val="59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9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0"/>
          <w:w w:val="8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537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514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72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45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4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0"/>
          <w:w w:val="91"/>
        </w:rPr>
        <w:t>]Bildirim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3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7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0"/>
          <w:w w:val="100"/>
        </w:rPr>
        <w:t>Özgc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TOPRAK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76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Sebebi: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SiRara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0" w:after="0" w:line="154" w:lineRule="exact"/>
        <w:ind w:left="1187" w:right="329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  <w:position w:val="-6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95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0"/>
          <w:w w:val="107"/>
          <w:position w:val="-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320" w:right="120"/>
          <w:cols w:num="2" w:equalWidth="0">
            <w:col w:w="5492" w:space="93"/>
            <w:col w:w="5895"/>
          </w:cols>
        </w:sectPr>
      </w:pPr>
      <w:rPr/>
    </w:p>
    <w:p>
      <w:pPr>
        <w:spacing w:before="0" w:after="0" w:line="166" w:lineRule="exact"/>
        <w:ind w:left="372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1.903259pt;margin-top:2.564545pt;width:4.465240pt;height:26pt;mso-position-horizontal-relative:page;mso-position-vertical-relative:paragraph;z-index:-16553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5E5D62"/>
                      <w:spacing w:val="0"/>
                      <w:w w:val="6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Bcıunarmc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6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0"/>
          <w:w w:val="86"/>
          <w:position w:val="-2"/>
        </w:rPr>
        <w:t>ıı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0"/>
          <w:w w:val="86"/>
          <w:position w:val="-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2"/>
          <w:w w:val="86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6"/>
          <w:position w:val="-2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6"/>
          <w:position w:val="-2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86"/>
          <w:position w:val="-2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5E5D62"/>
          <w:spacing w:val="0"/>
          <w:w w:val="86"/>
          <w:position w:val="-2"/>
        </w:rPr>
        <w:t>sııR</w:t>
      </w:r>
      <w:r>
        <w:rPr>
          <w:rFonts w:ascii="Times New Roman" w:hAnsi="Times New Roman" w:cs="Times New Roman" w:eastAsia="Times New Roman"/>
          <w:sz w:val="18"/>
          <w:szCs w:val="18"/>
          <w:color w:val="5E5D62"/>
          <w:spacing w:val="0"/>
          <w:w w:val="86"/>
          <w:position w:val="-2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5E5D62"/>
          <w:spacing w:val="2"/>
          <w:w w:val="86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60" w:lineRule="exact"/>
        <w:ind w:right="-20"/>
        <w:jc w:val="right"/>
        <w:tabs>
          <w:tab w:pos="102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37"/>
          <w:szCs w:val="37"/>
          <w:color w:val="5E5D62"/>
          <w:w w:val="65"/>
          <w:position w:val="-2"/>
        </w:rPr>
        <w:t>J</w:t>
      </w:r>
      <w:r>
        <w:rPr>
          <w:rFonts w:ascii="Arial" w:hAnsi="Arial" w:cs="Arial" w:eastAsia="Arial"/>
          <w:sz w:val="37"/>
          <w:szCs w:val="37"/>
          <w:color w:val="5E5D62"/>
          <w:w w:val="100"/>
          <w:position w:val="-2"/>
        </w:rPr>
        <w:tab/>
      </w:r>
      <w:r>
        <w:rPr>
          <w:rFonts w:ascii="Arial" w:hAnsi="Arial" w:cs="Arial" w:eastAsia="Arial"/>
          <w:sz w:val="37"/>
          <w:szCs w:val="37"/>
          <w:color w:val="5E5D62"/>
          <w:w w:val="100"/>
          <w:position w:val="-2"/>
        </w:rPr>
      </w:r>
      <w:r>
        <w:rPr>
          <w:rFonts w:ascii="Arial" w:hAnsi="Arial" w:cs="Arial" w:eastAsia="Arial"/>
          <w:sz w:val="41"/>
          <w:szCs w:val="41"/>
          <w:color w:val="383838"/>
          <w:spacing w:val="0"/>
          <w:w w:val="51"/>
          <w:position w:val="-2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1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4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Alına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ll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3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120"/>
          <w:cols w:num="3" w:equalWidth="0">
            <w:col w:w="6154" w:space="87"/>
            <w:col w:w="390" w:space="177"/>
            <w:col w:w="4672"/>
          </w:cols>
        </w:sectPr>
      </w:pPr>
      <w:rPr/>
    </w:p>
    <w:p>
      <w:pPr>
        <w:spacing w:before="0" w:after="0" w:line="209" w:lineRule="exact"/>
        <w:ind w:left="209" w:right="-20"/>
        <w:jc w:val="left"/>
        <w:tabs>
          <w:tab w:pos="2260" w:val="left"/>
          <w:tab w:pos="5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0"/>
          <w:w w:val="100"/>
          <w:position w:val="0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Halit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PEHLiVANOGLU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1"/>
          <w:position w:val="0"/>
        </w:rPr>
        <w:t>IKi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82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12"/>
          <w:w w:val="100"/>
          <w:position w:val="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6" w:after="0" w:line="226" w:lineRule="exact"/>
        <w:ind w:left="222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Anıiri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-1"/>
        </w:rPr>
        <w:t>Ersa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0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0"/>
          <w:w w:val="100"/>
          <w:position w:val="-1"/>
        </w:rPr>
        <w:t>$EN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120"/>
        </w:sectPr>
      </w:pPr>
      <w:rPr/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8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</w:rPr>
        <w:t>lGiden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9" w:lineRule="exact"/>
        <w:ind w:left="20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40" w:lineRule="auto"/>
        <w:ind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9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51"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229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Plakası:3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1098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left="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6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w w:val="84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5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4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0"/>
          <w:w w:val="94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5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5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5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</w:rPr>
        <w:t>[Elektri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2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50" w:lineRule="auto"/>
        <w:ind w:left="19" w:right="4147" w:firstLine="1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5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4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9"/>
          <w:w w:val="9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ıııniycı-Jandarına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0"/>
          <w:w w:val="72"/>
        </w:rPr>
        <w:t>i_i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-3"/>
          <w:w w:val="7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Doğalga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120"/>
          <w:cols w:num="3" w:equalWidth="0">
            <w:col w:w="705" w:space="1514"/>
            <w:col w:w="1870" w:space="660"/>
            <w:col w:w="6731"/>
          </w:cols>
        </w:sectPr>
      </w:pPr>
      <w:rPr/>
    </w:p>
    <w:p>
      <w:pPr>
        <w:spacing w:before="0" w:after="0" w:line="228" w:lineRule="exact"/>
        <w:ind w:left="6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;mcı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;ıkı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left="223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222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26" w:lineRule="exact"/>
        <w:ind w:left="223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E5D62"/>
          <w:w w:val="82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  <w:position w:val="-1"/>
        </w:rPr>
        <w:t>Adı-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96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0"/>
          <w:w w:val="98"/>
          <w:position w:val="-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1"/>
          <w:w w:val="98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-1"/>
        </w:rPr>
        <w:t>adı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0"/>
          <w:w w:val="107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120"/>
          <w:cols w:num="2" w:equalWidth="0">
            <w:col w:w="4394" w:space="369"/>
            <w:col w:w="6717"/>
          </w:cols>
        </w:sectPr>
      </w:pPr>
      <w:rPr/>
    </w:p>
    <w:p>
      <w:pPr>
        <w:spacing w:before="12" w:after="0" w:line="240" w:lineRule="auto"/>
        <w:ind w:left="180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ptayı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26" w:lineRule="exact"/>
        <w:ind w:left="19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anız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içindeki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9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0"/>
          <w:w w:val="100"/>
        </w:rPr>
        <w:t>samanları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dumani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1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4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9" w:lineRule="exact"/>
        <w:ind w:left="3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52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0"/>
          <w:w w:val="106"/>
        </w:rPr>
        <w:t>ör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illdü.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120"/>
          <w:cols w:num="2" w:equalWidth="0">
            <w:col w:w="1618" w:space="611"/>
            <w:col w:w="9251"/>
          </w:cols>
        </w:sectPr>
      </w:pPr>
      <w:rPr/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55" w:lineRule="exact"/>
        <w:ind w:left="180" w:right="-70"/>
        <w:jc w:val="left"/>
        <w:tabs>
          <w:tab w:pos="2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-6"/>
        </w:rPr>
        <w:t>f:ıöndürmc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91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6"/>
        </w:rPr>
        <w:t>Tüıii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6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6"/>
        </w:rPr>
        <w:t>işlenerek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0"/>
          <w:w w:val="100"/>
        </w:rPr>
        <w:t>Söndürmedc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4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0"/>
          <w:w w:val="89"/>
        </w:rPr>
        <w:t>söndi.iri.iei.i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146" w:lineRule="exact"/>
        <w:ind w:right="-20"/>
        <w:jc w:val="left"/>
        <w:tabs>
          <w:tab w:pos="1900" w:val="left"/>
          <w:tab w:pos="3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383838"/>
          <w:spacing w:val="0"/>
          <w:w w:val="75"/>
          <w:position w:val="-8"/>
        </w:rPr>
        <w:t>!S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75"/>
          <w:position w:val="-8"/>
        </w:rPr>
        <w:t>u</w:t>
      </w:r>
      <w:r>
        <w:rPr>
          <w:rFonts w:ascii="Arial" w:hAnsi="Arial" w:cs="Arial" w:eastAsia="Arial"/>
          <w:sz w:val="19"/>
          <w:szCs w:val="19"/>
          <w:color w:val="383838"/>
          <w:spacing w:val="19"/>
          <w:w w:val="75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8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8"/>
        </w:rPr>
      </w:r>
      <w:r>
        <w:rPr>
          <w:rFonts w:ascii="Arial" w:hAnsi="Arial" w:cs="Arial" w:eastAsia="Arial"/>
          <w:sz w:val="19"/>
          <w:szCs w:val="19"/>
          <w:color w:val="4B4D4D"/>
          <w:spacing w:val="0"/>
          <w:w w:val="100"/>
          <w:position w:val="-8"/>
        </w:rPr>
        <w:t>IKöpil</w:t>
      </w:r>
      <w:r>
        <w:rPr>
          <w:rFonts w:ascii="Arial" w:hAnsi="Arial" w:cs="Arial" w:eastAsia="Arial"/>
          <w:sz w:val="19"/>
          <w:szCs w:val="19"/>
          <w:color w:val="4B4D4D"/>
          <w:spacing w:val="0"/>
          <w:w w:val="100"/>
          <w:position w:val="-8"/>
        </w:rPr>
        <w:t>k</w:t>
      </w:r>
      <w:r>
        <w:rPr>
          <w:rFonts w:ascii="Arial" w:hAnsi="Arial" w:cs="Arial" w:eastAsia="Arial"/>
          <w:sz w:val="19"/>
          <w:szCs w:val="19"/>
          <w:color w:val="4B4D4D"/>
          <w:spacing w:val="-7"/>
          <w:w w:val="100"/>
          <w:position w:val="-8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8"/>
        </w:rPr>
        <w:t>K</w:t>
      </w:r>
      <w:r>
        <w:rPr>
          <w:rFonts w:ascii="Arial" w:hAnsi="Arial" w:cs="Arial" w:eastAsia="Arial"/>
          <w:sz w:val="19"/>
          <w:szCs w:val="19"/>
          <w:color w:val="383838"/>
          <w:spacing w:val="-11"/>
          <w:w w:val="100"/>
          <w:position w:val="-8"/>
        </w:rPr>
        <w:t>g</w:t>
      </w:r>
      <w:r>
        <w:rPr>
          <w:rFonts w:ascii="Arial" w:hAnsi="Arial" w:cs="Arial" w:eastAsia="Arial"/>
          <w:sz w:val="19"/>
          <w:szCs w:val="19"/>
          <w:color w:val="7C7C7C"/>
          <w:spacing w:val="0"/>
          <w:w w:val="100"/>
          <w:position w:val="-8"/>
        </w:rPr>
        <w:t>.</w:t>
      </w:r>
      <w:r>
        <w:rPr>
          <w:rFonts w:ascii="Arial" w:hAnsi="Arial" w:cs="Arial" w:eastAsia="Arial"/>
          <w:sz w:val="19"/>
          <w:szCs w:val="19"/>
          <w:color w:val="7C7C7C"/>
          <w:spacing w:val="-37"/>
          <w:w w:val="100"/>
          <w:position w:val="-8"/>
        </w:rPr>
        <w:t> </w:t>
      </w:r>
      <w:r>
        <w:rPr>
          <w:rFonts w:ascii="Arial" w:hAnsi="Arial" w:cs="Arial" w:eastAsia="Arial"/>
          <w:sz w:val="19"/>
          <w:szCs w:val="19"/>
          <w:color w:val="7C7C7C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19"/>
          <w:szCs w:val="19"/>
          <w:color w:val="7C7C7C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0"/>
          <w:w w:val="62"/>
          <w:position w:val="-7"/>
        </w:rPr>
        <w:t>]K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-2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2"/>
          <w:w w:val="131"/>
          <w:position w:val="-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  <w:position w:val="-7"/>
        </w:rPr>
        <w:t>K.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94"/>
          <w:position w:val="-7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66"/>
          <w:position w:val="-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2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3"/>
          <w:position w:val="-7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0"/>
          <w:w w:val="105"/>
          <w:position w:val="-7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120"/>
          <w:cols w:num="2" w:equalWidth="0">
            <w:col w:w="3433" w:space="1316"/>
            <w:col w:w="6731"/>
          </w:cols>
        </w:sectPr>
      </w:pPr>
      <w:rPr/>
    </w:p>
    <w:p>
      <w:pPr>
        <w:spacing w:before="0" w:after="0" w:line="356" w:lineRule="exact"/>
        <w:ind w:left="6656" w:right="-20"/>
        <w:jc w:val="left"/>
        <w:tabs>
          <w:tab w:pos="8180" w:val="left"/>
        </w:tabs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8"/>
          <w:szCs w:val="38"/>
          <w:color w:val="383838"/>
          <w:spacing w:val="0"/>
          <w:w w:val="55"/>
          <w:position w:val="-2"/>
        </w:rPr>
        <w:t>ı</w:t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100"/>
          <w:position w:val="-2"/>
        </w:rPr>
      </w:r>
      <w:r>
        <w:rPr>
          <w:rFonts w:ascii="Arial" w:hAnsi="Arial" w:cs="Arial" w:eastAsia="Arial"/>
          <w:sz w:val="30"/>
          <w:szCs w:val="30"/>
          <w:color w:val="4B4D4D"/>
          <w:spacing w:val="0"/>
          <w:w w:val="133"/>
          <w:i/>
          <w:position w:val="-4"/>
        </w:rPr>
        <w:t>l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120"/>
        </w:sectPr>
      </w:pPr>
      <w:rPr/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35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4" w:lineRule="exact"/>
        <w:ind w:left="19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9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4" w:lineRule="exact"/>
        <w:ind w:left="52" w:right="1521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biçilmi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haldeki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arpa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ekini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görmüştür.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6673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500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28" w:lineRule="exact"/>
        <w:ind w:right="61" w:firstLine="5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tetkiktc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soruşturınada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kişilcree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sönmcnıiş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utuşturması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biçilmi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haldeki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0"/>
          <w:w w:val="100"/>
        </w:rPr>
        <w:t>arpa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ekinlerine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ettiği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20" w:bottom="280" w:left="320" w:right="120"/>
          <w:cols w:num="2" w:equalWidth="0">
            <w:col w:w="1901" w:space="319"/>
            <w:col w:w="9260"/>
          </w:cols>
        </w:sectPr>
      </w:pPr>
      <w:rPr/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90" w:right="462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45" w:lineRule="auto"/>
        <w:ind w:left="180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4B4D4D"/>
          <w:spacing w:val="0"/>
          <w:w w:val="91"/>
        </w:rPr>
        <w:t>V\ıa</w:t>
      </w:r>
      <w:r>
        <w:rPr>
          <w:rFonts w:ascii="Arial" w:hAnsi="Arial" w:cs="Arial" w:eastAsia="Arial"/>
          <w:sz w:val="18"/>
          <w:szCs w:val="18"/>
          <w:color w:val="4B4D4D"/>
          <w:spacing w:val="0"/>
          <w:w w:val="91"/>
        </w:rPr>
        <w:t>ç</w:t>
      </w:r>
      <w:r>
        <w:rPr>
          <w:rFonts w:ascii="Arial" w:hAnsi="Arial" w:cs="Arial" w:eastAsia="Arial"/>
          <w:sz w:val="18"/>
          <w:szCs w:val="18"/>
          <w:color w:val="4B4D4D"/>
          <w:spacing w:val="1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reç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ybı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Edildi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0"/>
          <w:w w:val="100"/>
        </w:rPr>
        <w:t>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E5D62"/>
          <w:w w:val="95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w w:val="9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rkcti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120"/>
          <w:cols w:num="3" w:equalWidth="0">
            <w:col w:w="1648" w:space="572"/>
            <w:col w:w="1056" w:space="3527"/>
            <w:col w:w="4677"/>
          </w:cols>
        </w:sectPr>
      </w:pPr>
      <w:rPr/>
    </w:p>
    <w:p>
      <w:pPr>
        <w:spacing w:before="12" w:after="0" w:line="240" w:lineRule="auto"/>
        <w:ind w:left="180" w:right="-70"/>
        <w:jc w:val="left"/>
        <w:tabs>
          <w:tab w:pos="22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0"/>
          <w:w w:val="92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-1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9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11"/>
          <w:w w:val="9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9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-7"/>
          <w:w w:val="9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0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3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3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2"/>
          <w:w w:val="7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1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05.2017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0"/>
          <w:w w:val="87"/>
          <w:position w:val="-1"/>
        </w:rPr>
        <w:t>!Saati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19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12:35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120"/>
          <w:cols w:num="2" w:equalWidth="0">
            <w:col w:w="3802" w:space="2302"/>
            <w:col w:w="5376"/>
          </w:cols>
        </w:sectPr>
      </w:pPr>
      <w:rPr/>
    </w:p>
    <w:p>
      <w:pPr>
        <w:spacing w:before="7" w:after="0" w:line="240" w:lineRule="auto"/>
        <w:ind w:left="284" w:right="-70"/>
        <w:jc w:val="left"/>
        <w:tabs>
          <w:tab w:pos="1080" w:val="left"/>
          <w:tab w:pos="1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1.279999pt;margin-top:50.367947pt;width:12.48pt;height:30.719999pt;mso-position-horizontal-relative:page;mso-position-vertical-relative:paragraph;z-index:-16555" type="#_x0000_t75">
            <v:imagedata r:id="rId5" o:title=""/>
          </v:shape>
        </w:pict>
      </w:r>
      <w:r>
        <w:rPr/>
        <w:pict>
          <v:group style="position:absolute;margin-left:23.718319pt;margin-top:35.588696pt;width:560.979552pt;height:770.976708pt;mso-position-horizontal-relative:page;mso-position-vertical-relative:page;z-index:-16554" coordorigin="474,712" coordsize="11220,15420">
            <v:group style="position:absolute;left:500;top:736;width:11172;height:2" coordorigin="500,736" coordsize="11172,2">
              <v:shape style="position:absolute;left:500;top:736;width:11172;height:2" coordorigin="500,736" coordsize="11172,0" path="m500,736l11673,736e" filled="f" stroked="t" strokeweight=".70801pt" strokecolor="#747474">
                <v:path arrowok="t"/>
              </v:shape>
            </v:group>
            <v:group style="position:absolute;left:500;top:719;width:2;height:15391" coordorigin="500,719" coordsize="2,15391">
              <v:shape style="position:absolute;left:500;top:719;width:2;height:15391" coordorigin="500,719" coordsize="0,15391" path="m500,16110l500,719e" filled="f" stroked="t" strokeweight=".70801pt" strokecolor="#646464">
                <v:path arrowok="t"/>
              </v:shape>
            </v:group>
            <v:group style="position:absolute;left:2539;top:724;width:2;height:1533" coordorigin="2539,724" coordsize="2,1533">
              <v:shape style="position:absolute;left:2539;top:724;width:2;height:1533" coordorigin="2539,724" coordsize="0,1533" path="m2539,2257l2539,724e" filled="f" stroked="t" strokeweight=".70801pt" strokecolor="#5B5B5B">
                <v:path arrowok="t"/>
              </v:shape>
            </v:group>
            <v:group style="position:absolute;left:9284;top:728;width:2;height:1533" coordorigin="9284,728" coordsize="2,1533">
              <v:shape style="position:absolute;left:9284;top:728;width:2;height:1533" coordorigin="9284,728" coordsize="0,1533" path="m9284,2261l9284,728e" filled="f" stroked="t" strokeweight=".70801pt" strokecolor="#6B6B6B">
                <v:path arrowok="t"/>
              </v:shape>
            </v:group>
            <v:group style="position:absolute;left:11677;top:728;width:2;height:15396" coordorigin="11677,728" coordsize="2,15396">
              <v:shape style="position:absolute;left:11677;top:728;width:2;height:15396" coordorigin="11677,728" coordsize="0,15396" path="m11677,16124l11677,728e" filled="f" stroked="t" strokeweight=".70801pt" strokecolor="#676767">
                <v:path arrowok="t"/>
              </v:shape>
            </v:group>
            <v:group style="position:absolute;left:500;top:2252;width:11182;height:2" coordorigin="500,2252" coordsize="11182,2">
              <v:shape style="position:absolute;left:500;top:2252;width:11182;height:2" coordorigin="500,2252" coordsize="11182,0" path="m500,2252l11682,2252e" filled="f" stroked="t" strokeweight=".70801pt" strokecolor="#6B6B6B">
                <v:path arrowok="t"/>
              </v:shape>
            </v:group>
            <v:group style="position:absolute;left:500;top:2490;width:11177;height:2" coordorigin="500,2490" coordsize="11177,2">
              <v:shape style="position:absolute;left:500;top:2490;width:11177;height:2" coordorigin="500,2490" coordsize="11177,0" path="m500,2490l11677,2490e" filled="f" stroked="t" strokeweight=".70801pt" strokecolor="#6B6B6B">
                <v:path arrowok="t"/>
              </v:shape>
            </v:group>
            <v:group style="position:absolute;left:496;top:2728;width:11191;height:2" coordorigin="496,2728" coordsize="11191,2">
              <v:shape style="position:absolute;left:496;top:2728;width:11191;height:2" coordorigin="496,2728" coordsize="11191,0" path="m496,2728l11687,2728e" filled="f" stroked="t" strokeweight=".70801pt" strokecolor="#707070">
                <v:path arrowok="t"/>
              </v:shape>
            </v:group>
            <v:group style="position:absolute;left:505;top:2971;width:11177;height:2" coordorigin="505,2971" coordsize="11177,2">
              <v:shape style="position:absolute;left:505;top:2971;width:11177;height:2" coordorigin="505,2971" coordsize="11177,0" path="m505,2971l11682,2971e" filled="f" stroked="t" strokeweight=".70801pt" strokecolor="#6B6B6B">
                <v:path arrowok="t"/>
              </v:shape>
            </v:group>
            <v:group style="position:absolute;left:500;top:3211;width:11182;height:2" coordorigin="500,3211" coordsize="11182,2">
              <v:shape style="position:absolute;left:500;top:3211;width:11182;height:2" coordorigin="500,3211" coordsize="11182,0" path="m500,3211l11682,3211e" filled="f" stroked="t" strokeweight=".70801pt" strokecolor="#707070">
                <v:path arrowok="t"/>
              </v:shape>
            </v:group>
            <v:group style="position:absolute;left:496;top:3451;width:11187;height:2" coordorigin="496,3451" coordsize="11187,2">
              <v:shape style="position:absolute;left:496;top:3451;width:11187;height:2" coordorigin="496,3451" coordsize="11187,0" path="m496,3451l11682,3451e" filled="f" stroked="t" strokeweight=".70801pt" strokecolor="#6B6B6B">
                <v:path arrowok="t"/>
              </v:shape>
            </v:group>
            <v:group style="position:absolute;left:4021;top:3447;width:2;height:743" coordorigin="4021,3447" coordsize="2,743">
              <v:shape style="position:absolute;left:4021;top:3447;width:2;height:743" coordorigin="4021,3447" coordsize="0,743" path="m4021,4189l4021,3447e" filled="f" stroked="t" strokeweight=".70801pt" strokecolor="#575757">
                <v:path arrowok="t"/>
              </v:shape>
            </v:group>
            <v:group style="position:absolute;left:7111;top:3447;width:2;height:743" coordorigin="7111,3447" coordsize="2,743">
              <v:shape style="position:absolute;left:7111;top:3447;width:2;height:743" coordorigin="7111,3447" coordsize="0,743" path="m7111,4189l7111,3447e" filled="f" stroked="t" strokeweight=".70801pt" strokecolor="#5B5B5B">
                <v:path arrowok="t"/>
              </v:shape>
            </v:group>
            <v:group style="position:absolute;left:7104;top:3818;width:4578;height:2" coordorigin="7104,3818" coordsize="4578,2">
              <v:shape style="position:absolute;left:7104;top:3818;width:4578;height:2" coordorigin="7104,3818" coordsize="4578,0" path="m7104,3818l11682,3818e" filled="f" stroked="t" strokeweight=".70801pt" strokecolor="#707070">
                <v:path arrowok="t"/>
              </v:shape>
            </v:group>
            <v:group style="position:absolute;left:2528;top:4170;width:2;height:11940" coordorigin="2528,4170" coordsize="2,11940">
              <v:shape style="position:absolute;left:2528;top:4170;width:2;height:11940" coordorigin="2528,4170" coordsize="0,11940" path="m2528,16110l2528,4170e" filled="f" stroked="t" strokeweight=".70801pt" strokecolor="#575757">
                <v:path arrowok="t"/>
              </v:shape>
            </v:group>
            <v:group style="position:absolute;left:500;top:4180;width:11182;height:2" coordorigin="500,4180" coordsize="11182,2">
              <v:shape style="position:absolute;left:500;top:4180;width:11182;height:2" coordorigin="500,4180" coordsize="11182,0" path="m500,4180l11682,4180e" filled="f" stroked="t" strokeweight=".70801pt" strokecolor="#7C7C7C">
                <v:path arrowok="t"/>
              </v:shape>
            </v:group>
            <v:group style="position:absolute;left:496;top:4456;width:11191;height:2" coordorigin="496,4456" coordsize="11191,2">
              <v:shape style="position:absolute;left:496;top:4456;width:11191;height:2" coordorigin="496,4456" coordsize="11191,0" path="m496,4456l11687,4456e" filled="f" stroked="t" strokeweight=".70801pt" strokecolor="#878787">
                <v:path arrowok="t"/>
              </v:shape>
            </v:group>
            <v:group style="position:absolute;left:2521;top:4699;width:9162;height:2" coordorigin="2521,4699" coordsize="9162,2">
              <v:shape style="position:absolute;left:2521;top:4699;width:9162;height:2" coordorigin="2521,4699" coordsize="9162,0" path="m2521,4699l11682,4699e" filled="f" stroked="t" strokeweight=".70801pt" strokecolor="#6B6B6B">
                <v:path arrowok="t"/>
              </v:shape>
            </v:group>
            <v:group style="position:absolute;left:5069;top:4694;width:2;height:2176" coordorigin="5069,4694" coordsize="2,2176">
              <v:shape style="position:absolute;left:5069;top:4694;width:2;height:2176" coordorigin="5069,4694" coordsize="0,2176" path="m5069,6870l5069,4694e" filled="f" stroked="t" strokeweight=".70801pt" strokecolor="#676767">
                <v:path arrowok="t"/>
              </v:shape>
            </v:group>
            <v:group style="position:absolute;left:5065;top:5184;width:6622;height:2" coordorigin="5065,5184" coordsize="6622,2">
              <v:shape style="position:absolute;left:5065;top:5184;width:6622;height:2" coordorigin="5065,5184" coordsize="6622,0" path="m5065,5184l11687,5184e" filled="f" stroked="t" strokeweight=".70801pt" strokecolor="#707070">
                <v:path arrowok="t"/>
              </v:shape>
            </v:group>
            <v:group style="position:absolute;left:5065;top:5427;width:6618;height:2" coordorigin="5065,5427" coordsize="6618,2">
              <v:shape style="position:absolute;left:5065;top:5427;width:6618;height:2" coordorigin="5065,5427" coordsize="6618,0" path="m5065,5427l11682,5427e" filled="f" stroked="t" strokeweight=".70801pt" strokecolor="#707070">
                <v:path arrowok="t"/>
              </v:shape>
            </v:group>
            <v:group style="position:absolute;left:5060;top:5668;width:6627;height:2" coordorigin="5060,5668" coordsize="6627,2">
              <v:shape style="position:absolute;left:5060;top:5668;width:6627;height:2" coordorigin="5060,5668" coordsize="6627,0" path="m5060,5668l11687,5668e" filled="f" stroked="t" strokeweight=".70801pt" strokecolor="#707070">
                <v:path arrowok="t"/>
              </v:shape>
            </v:group>
            <v:group style="position:absolute;left:2525;top:5908;width:9162;height:2" coordorigin="2525,5908" coordsize="9162,2">
              <v:shape style="position:absolute;left:2525;top:5908;width:9162;height:2" coordorigin="2525,5908" coordsize="9162,0" path="m2525,5908l11687,5908e" filled="f" stroked="t" strokeweight=".70801pt" strokecolor="#707070">
                <v:path arrowok="t"/>
              </v:shape>
            </v:group>
            <v:group style="position:absolute;left:7958;top:6141;width:2;height:724" coordorigin="7958,6141" coordsize="2,724">
              <v:shape style="position:absolute;left:7958;top:6141;width:2;height:724" coordorigin="7958,6141" coordsize="0,724" path="m7958,6865l7958,6141e" filled="f" stroked="t" strokeweight=".70801pt" strokecolor="#606060">
                <v:path arrowok="t"/>
              </v:shape>
            </v:group>
            <v:group style="position:absolute;left:2525;top:6617;width:9162;height:2" coordorigin="2525,6617" coordsize="9162,2">
              <v:shape style="position:absolute;left:2525;top:6617;width:9162;height:2" coordorigin="2525,6617" coordsize="9162,0" path="m2525,6617l11687,6617e" filled="f" stroked="t" strokeweight=".70801pt" strokecolor="#707070">
                <v:path arrowok="t"/>
              </v:shape>
            </v:group>
            <v:group style="position:absolute;left:2525;top:6855;width:9157;height:2" coordorigin="2525,6855" coordsize="9157,2">
              <v:shape style="position:absolute;left:2525;top:6855;width:9157;height:2" coordorigin="2525,6855" coordsize="9157,0" path="m2525,6855l11682,6855e" filled="f" stroked="t" strokeweight=".70801pt" strokecolor="#707070">
                <v:path arrowok="t"/>
              </v:shape>
            </v:group>
            <v:group style="position:absolute;left:486;top:7567;width:11201;height:2" coordorigin="486,7567" coordsize="11201,2">
              <v:shape style="position:absolute;left:486;top:7567;width:11201;height:2" coordorigin="486,7567" coordsize="11201,0" path="m486,7567l11687,7567e" filled="f" stroked="t" strokeweight=".70801pt" strokecolor="#707070">
                <v:path arrowok="t"/>
              </v:shape>
            </v:group>
            <v:group style="position:absolute;left:883;top:6148;width:10800;height:2" coordorigin="883,6148" coordsize="10800,2">
              <v:shape style="position:absolute;left:883;top:6148;width:10800;height:2" coordorigin="883,6148" coordsize="10800,0" path="m883,6148l11682,6148e" filled="f" stroked="t" strokeweight=".70801pt" strokecolor="#707070">
                <v:path arrowok="t"/>
              </v:shape>
            </v:group>
            <v:group style="position:absolute;left:496;top:7098;width:11187;height:2" coordorigin="496,7098" coordsize="11187,2">
              <v:shape style="position:absolute;left:496;top:7098;width:11187;height:2" coordorigin="496,7098" coordsize="11187,0" path="m496,7098l11682,7098e" filled="f" stroked="t" strokeweight=".70801pt" strokecolor="#707070">
                <v:path arrowok="t"/>
              </v:shape>
            </v:group>
            <v:group style="position:absolute;left:5069;top:7560;width:2;height:738" coordorigin="5069,7560" coordsize="2,738">
              <v:shape style="position:absolute;left:5069;top:7560;width:2;height:738" coordorigin="5069,7560" coordsize="0,738" path="m5069,8298l5069,7560e" filled="f" stroked="t" strokeweight=".944013pt" strokecolor="#606060">
                <v:path arrowok="t"/>
              </v:shape>
            </v:group>
            <v:group style="position:absolute;left:5065;top:7810;width:6618;height:2" coordorigin="5065,7810" coordsize="6618,2">
              <v:shape style="position:absolute;left:5065;top:7810;width:6618;height:2" coordorigin="5065,7810" coordsize="6618,0" path="m5065,7810l11682,7810e" filled="f" stroked="t" strokeweight=".70801pt" strokecolor="#707070">
                <v:path arrowok="t"/>
              </v:shape>
            </v:group>
            <v:group style="position:absolute;left:5060;top:8050;width:6622;height:2" coordorigin="5060,8050" coordsize="6622,2">
              <v:shape style="position:absolute;left:5060;top:8050;width:6622;height:2" coordorigin="5060,8050" coordsize="6622,0" path="m5060,8050l11682,8050e" filled="f" stroked="t" strokeweight=".70801pt" strokecolor="#6B6B6B">
                <v:path arrowok="t"/>
              </v:shape>
            </v:group>
            <v:group style="position:absolute;left:486;top:8288;width:11201;height:2" coordorigin="486,8288" coordsize="11201,2">
              <v:shape style="position:absolute;left:486;top:8288;width:11201;height:2" coordorigin="486,8288" coordsize="11201,0" path="m486,8288l11687,8288e" filled="f" stroked="t" strokeweight=".70801pt" strokecolor="#6B6B6B">
                <v:path arrowok="t"/>
              </v:shape>
            </v:group>
            <v:group style="position:absolute;left:486;top:9093;width:11201;height:2" coordorigin="486,9093" coordsize="11201,2">
              <v:shape style="position:absolute;left:486;top:9093;width:11201;height:2" coordorigin="486,9093" coordsize="11201,0" path="m486,9093l11687,9093e" filled="f" stroked="t" strokeweight=".70801pt" strokecolor="#707070">
                <v:path arrowok="t"/>
              </v:shape>
            </v:group>
            <v:group style="position:absolute;left:486;top:9931;width:11201;height:2" coordorigin="486,9931" coordsize="11201,2">
              <v:shape style="position:absolute;left:486;top:9931;width:11201;height:2" coordorigin="486,9931" coordsize="11201,0" path="m486,9931l11687,9931e" filled="f" stroked="t" strokeweight=".70801pt" strokecolor="#747474">
                <v:path arrowok="t"/>
              </v:shape>
            </v:group>
            <v:group style="position:absolute;left:486;top:10173;width:11201;height:2" coordorigin="486,10173" coordsize="11201,2">
              <v:shape style="position:absolute;left:486;top:10173;width:11201;height:2" coordorigin="486,10173" coordsize="11201,0" path="m486,10173l11687,10173e" filled="f" stroked="t" strokeweight=".70801pt" strokecolor="#747474">
                <v:path arrowok="t"/>
              </v:shape>
            </v:group>
            <v:group style="position:absolute;left:481;top:10411;width:11201;height:2" coordorigin="481,10411" coordsize="11201,2">
              <v:shape style="position:absolute;left:481;top:10411;width:11201;height:2" coordorigin="481,10411" coordsize="11201,0" path="m481,10411l11682,10411e" filled="f" stroked="t" strokeweight=".70801pt" strokecolor="#707070">
                <v:path arrowok="t"/>
              </v:shape>
            </v:group>
            <v:group style="position:absolute;left:486;top:11130;width:11196;height:2" coordorigin="486,11130" coordsize="11196,2">
              <v:shape style="position:absolute;left:486;top:11130;width:11196;height:2" coordorigin="486,11130" coordsize="11196,0" path="m486,11130l11682,11130e" filled="f" stroked="t" strokeweight=".70801pt" strokecolor="#747474">
                <v:path arrowok="t"/>
              </v:shape>
            </v:group>
            <v:group style="position:absolute;left:7505;top:11126;width:2;height:4989" coordorigin="7505,11126" coordsize="2,4989">
              <v:shape style="position:absolute;left:7505;top:11126;width:2;height:4989" coordorigin="7505,11126" coordsize="0,4989" path="m7505,16115l7505,11126e" filled="f" stroked="t" strokeweight=".70801pt" strokecolor="#5B5B5B">
                <v:path arrowok="t"/>
              </v:shape>
            </v:group>
            <v:group style="position:absolute;left:481;top:11368;width:11201;height:2" coordorigin="481,11368" coordsize="11201,2">
              <v:shape style="position:absolute;left:481;top:11368;width:11201;height:2" coordorigin="481,11368" coordsize="11201,0" path="m481,11368l11682,11368e" filled="f" stroked="t" strokeweight=".70801pt" strokecolor="#707070">
                <v:path arrowok="t"/>
              </v:shape>
            </v:group>
            <v:group style="position:absolute;left:486;top:13430;width:2039;height:2" coordorigin="486,13430" coordsize="2039,2">
              <v:shape style="position:absolute;left:486;top:13430;width:2039;height:2" coordorigin="486,13430" coordsize="2039,0" path="m486,13430l2525,13430e" filled="f" stroked="t" strokeweight=".70801pt" strokecolor="#747474">
                <v:path arrowok="t"/>
              </v:shape>
            </v:group>
            <v:group style="position:absolute;left:2218;top:16103;width:9464;height:2" coordorigin="2218,16103" coordsize="9464,2">
              <v:shape style="position:absolute;left:2218;top:16103;width:9464;height:2" coordorigin="2218,16103" coordsize="9464,0" path="m2218,16103l11682,16103e" filled="f" stroked="t" strokeweight=".70801pt" strokecolor="#747474">
                <v:path arrowok="t"/>
              </v:shape>
            </v:group>
            <v:group style="position:absolute;left:1277;top:11073;width:2;height:5022" coordorigin="1277,11073" coordsize="2,5022">
              <v:shape style="position:absolute;left:1277;top:11073;width:2;height:5022" coordorigin="1277,11073" coordsize="0,5022" path="m1277,16096l1277,11073e" filled="f" stroked="t" strokeweight=".472006pt" strokecolor="#6B6B6B">
                <v:path arrowok="t"/>
              </v:shape>
            </v:group>
            <v:group style="position:absolute;left:1855;top:11126;width:2;height:4980" coordorigin="1855,11126" coordsize="2,4980">
              <v:shape style="position:absolute;left:1855;top:11126;width:2;height:4980" coordorigin="1855,11126" coordsize="0,4980" path="m1855,16105l1855,11126e" filled="f" stroked="t" strokeweight=".70801pt" strokecolor="#57575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-37" w:right="-5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lGiDE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Torbalı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6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38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26"/>
          <w:szCs w:val="26"/>
          <w:color w:val="2431AA"/>
          <w:spacing w:val="-24"/>
          <w:w w:val="122"/>
        </w:rPr>
        <w:t>5</w:t>
      </w:r>
      <w:r>
        <w:rPr>
          <w:rFonts w:ascii="Arial" w:hAnsi="Arial" w:cs="Arial" w:eastAsia="Arial"/>
          <w:sz w:val="26"/>
          <w:szCs w:val="26"/>
          <w:color w:val="2F4BB3"/>
          <w:spacing w:val="0"/>
          <w:w w:val="122"/>
        </w:rPr>
        <w:t>,</w:t>
      </w:r>
      <w:r>
        <w:rPr>
          <w:rFonts w:ascii="Arial" w:hAnsi="Arial" w:cs="Arial" w:eastAsia="Arial"/>
          <w:sz w:val="26"/>
          <w:szCs w:val="26"/>
          <w:color w:val="2F4BB3"/>
          <w:spacing w:val="15"/>
          <w:w w:val="12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31AA"/>
          <w:spacing w:val="0"/>
          <w:w w:val="100"/>
          <w:i/>
        </w:rPr>
        <w:t>fo:!&gt;..fai/çsvuç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1101" w:lineRule="exact"/>
        <w:ind w:left="318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36"/>
          <w:szCs w:val="36"/>
          <w:color w:val="2431AA"/>
          <w:w w:val="88"/>
          <w:i/>
          <w:position w:val="48"/>
        </w:rPr>
        <w:t>S,/k</w:t>
      </w:r>
      <w:r>
        <w:rPr>
          <w:rFonts w:ascii="Times New Roman" w:hAnsi="Times New Roman" w:cs="Times New Roman" w:eastAsia="Times New Roman"/>
          <w:sz w:val="36"/>
          <w:szCs w:val="36"/>
          <w:color w:val="2431AA"/>
          <w:spacing w:val="-130"/>
          <w:w w:val="89"/>
          <w:i/>
          <w:position w:val="48"/>
        </w:rPr>
        <w:t>_</w:t>
      </w:r>
      <w:r>
        <w:rPr>
          <w:rFonts w:ascii="Arial" w:hAnsi="Arial" w:cs="Arial" w:eastAsia="Arial"/>
          <w:sz w:val="96"/>
          <w:szCs w:val="96"/>
          <w:color w:val="414897"/>
          <w:spacing w:val="-28"/>
          <w:w w:val="50"/>
          <w:position w:val="-2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2431AA"/>
          <w:spacing w:val="-68"/>
          <w:w w:val="89"/>
          <w:i/>
          <w:position w:val="48"/>
        </w:rPr>
        <w:t>,</w:t>
      </w:r>
      <w:r>
        <w:rPr>
          <w:rFonts w:ascii="Arial" w:hAnsi="Arial" w:cs="Arial" w:eastAsia="Arial"/>
          <w:sz w:val="96"/>
          <w:szCs w:val="96"/>
          <w:color w:val="414897"/>
          <w:spacing w:val="0"/>
          <w:w w:val="50"/>
          <w:position w:val="-2"/>
        </w:rPr>
        <w:t>.</w:t>
      </w:r>
      <w:r>
        <w:rPr>
          <w:rFonts w:ascii="Arial" w:hAnsi="Arial" w:cs="Arial" w:eastAsia="Arial"/>
          <w:sz w:val="96"/>
          <w:szCs w:val="96"/>
          <w:color w:val="414897"/>
          <w:spacing w:val="-194"/>
          <w:w w:val="100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2B3382"/>
          <w:spacing w:val="0"/>
          <w:w w:val="104"/>
          <w:i/>
          <w:position w:val="48"/>
        </w:rPr>
        <w:t>bdsiJN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400" w:right="337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5E5D62"/>
          <w:spacing w:val="0"/>
          <w:w w:val="115"/>
        </w:rPr>
        <w:t>ErgünKAYA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257" w:lineRule="exact"/>
        <w:ind w:left="261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5E5D62"/>
          <w:spacing w:val="0"/>
          <w:w w:val="76"/>
        </w:rPr>
        <w:t>Itfaiy</w:t>
      </w:r>
      <w:r>
        <w:rPr>
          <w:rFonts w:ascii="Arial" w:hAnsi="Arial" w:cs="Arial" w:eastAsia="Arial"/>
          <w:sz w:val="23"/>
          <w:szCs w:val="23"/>
          <w:color w:val="5E5D62"/>
          <w:spacing w:val="0"/>
          <w:w w:val="76"/>
        </w:rPr>
        <w:t>e</w:t>
      </w:r>
      <w:r>
        <w:rPr>
          <w:rFonts w:ascii="Arial" w:hAnsi="Arial" w:cs="Arial" w:eastAsia="Arial"/>
          <w:sz w:val="23"/>
          <w:szCs w:val="23"/>
          <w:color w:val="5E5D62"/>
          <w:spacing w:val="27"/>
          <w:w w:val="76"/>
        </w:rPr>
        <w:t> </w:t>
      </w:r>
      <w:r>
        <w:rPr>
          <w:rFonts w:ascii="Arial" w:hAnsi="Arial" w:cs="Arial" w:eastAsia="Arial"/>
          <w:sz w:val="23"/>
          <w:szCs w:val="23"/>
          <w:color w:val="5E5D62"/>
          <w:spacing w:val="0"/>
          <w:w w:val="76"/>
        </w:rPr>
        <w:t>Güne</w:t>
      </w:r>
      <w:r>
        <w:rPr>
          <w:rFonts w:ascii="Arial" w:hAnsi="Arial" w:cs="Arial" w:eastAsia="Arial"/>
          <w:sz w:val="23"/>
          <w:szCs w:val="23"/>
          <w:color w:val="5E5D62"/>
          <w:spacing w:val="0"/>
          <w:w w:val="76"/>
        </w:rPr>
        <w:t>y</w:t>
      </w:r>
      <w:r>
        <w:rPr>
          <w:rFonts w:ascii="Arial" w:hAnsi="Arial" w:cs="Arial" w:eastAsia="Arial"/>
          <w:sz w:val="23"/>
          <w:szCs w:val="23"/>
          <w:color w:val="5E5D62"/>
          <w:spacing w:val="-5"/>
          <w:w w:val="76"/>
        </w:rPr>
        <w:t> </w:t>
      </w:r>
      <w:r>
        <w:rPr>
          <w:rFonts w:ascii="Arial" w:hAnsi="Arial" w:cs="Arial" w:eastAsia="Arial"/>
          <w:sz w:val="23"/>
          <w:szCs w:val="23"/>
          <w:color w:val="5E5D62"/>
          <w:spacing w:val="0"/>
          <w:w w:val="78"/>
        </w:rPr>
        <w:t>Bölg</w:t>
      </w:r>
      <w:r>
        <w:rPr>
          <w:rFonts w:ascii="Arial" w:hAnsi="Arial" w:cs="Arial" w:eastAsia="Arial"/>
          <w:sz w:val="23"/>
          <w:szCs w:val="23"/>
          <w:color w:val="5E5D62"/>
          <w:spacing w:val="0"/>
          <w:w w:val="79"/>
        </w:rPr>
        <w:t>e</w:t>
      </w:r>
      <w:r>
        <w:rPr>
          <w:rFonts w:ascii="Arial" w:hAnsi="Arial" w:cs="Arial" w:eastAsia="Arial"/>
          <w:sz w:val="23"/>
          <w:szCs w:val="23"/>
          <w:color w:val="5E5D62"/>
          <w:spacing w:val="-28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5E5D62"/>
          <w:spacing w:val="0"/>
          <w:w w:val="81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26" w:after="0" w:line="240" w:lineRule="auto"/>
        <w:ind w:left="1031" w:right="-20"/>
        <w:jc w:val="left"/>
        <w:tabs>
          <w:tab w:pos="1400" w:val="left"/>
        </w:tabs>
        <w:rPr>
          <w:rFonts w:ascii="Times New Roman" w:hAnsi="Times New Roman" w:cs="Times New Roman" w:eastAsia="Times New Roman"/>
          <w:sz w:val="44"/>
          <w:szCs w:val="44"/>
        </w:rPr>
      </w:pPr>
      <w:rPr/>
      <w:r>
        <w:rPr>
          <w:rFonts w:ascii="Times New Roman" w:hAnsi="Times New Roman" w:cs="Times New Roman" w:eastAsia="Times New Roman"/>
          <w:sz w:val="44"/>
          <w:szCs w:val="44"/>
          <w:color w:val="2F4BB3"/>
          <w:spacing w:val="0"/>
          <w:w w:val="186"/>
          <w:i/>
        </w:rPr>
        <w:t>'</w:t>
      </w:r>
      <w:r>
        <w:rPr>
          <w:rFonts w:ascii="Times New Roman" w:hAnsi="Times New Roman" w:cs="Times New Roman" w:eastAsia="Times New Roman"/>
          <w:sz w:val="44"/>
          <w:szCs w:val="44"/>
          <w:color w:val="2F4BB3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44"/>
          <w:szCs w:val="44"/>
          <w:color w:val="2F4BB3"/>
          <w:spacing w:val="0"/>
          <w:w w:val="186"/>
          <w:i/>
        </w:rPr>
        <w:t>s$-</w:t>
      </w:r>
      <w:r>
        <w:rPr>
          <w:rFonts w:ascii="Times New Roman" w:hAnsi="Times New Roman" w:cs="Times New Roman" w:eastAsia="Times New Roman"/>
          <w:sz w:val="44"/>
          <w:szCs w:val="44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9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25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Ersa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73" w:right="697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4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5E5D62"/>
          <w:spacing w:val="0"/>
          <w:w w:val="131"/>
        </w:rPr>
        <w:t>·</w:t>
      </w:r>
      <w:r>
        <w:rPr>
          <w:rFonts w:ascii="Arial" w:hAnsi="Arial" w:cs="Arial" w:eastAsia="Arial"/>
          <w:sz w:val="20"/>
          <w:szCs w:val="20"/>
          <w:color w:val="5E5D62"/>
          <w:spacing w:val="-18"/>
          <w:w w:val="131"/>
        </w:rPr>
        <w:t>·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7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1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8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ARICI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894" w:lineRule="exact"/>
        <w:ind w:left="52" w:right="-20"/>
        <w:jc w:val="left"/>
        <w:rPr>
          <w:rFonts w:ascii="Arial" w:hAnsi="Arial" w:cs="Arial" w:eastAsia="Arial"/>
          <w:sz w:val="85"/>
          <w:szCs w:val="85"/>
        </w:rPr>
      </w:pPr>
      <w:rPr/>
      <w:r>
        <w:rPr>
          <w:rFonts w:ascii="Arial" w:hAnsi="Arial" w:cs="Arial" w:eastAsia="Arial"/>
          <w:sz w:val="85"/>
          <w:szCs w:val="85"/>
          <w:color w:val="414897"/>
          <w:spacing w:val="0"/>
          <w:w w:val="100"/>
          <w:i/>
        </w:rPr>
        <w:t>(</w:t>
      </w:r>
      <w:r>
        <w:rPr>
          <w:rFonts w:ascii="Arial" w:hAnsi="Arial" w:cs="Arial" w:eastAsia="Arial"/>
          <w:sz w:val="85"/>
          <w:szCs w:val="85"/>
          <w:color w:val="414897"/>
          <w:spacing w:val="0"/>
          <w:w w:val="100"/>
          <w:i/>
        </w:rPr>
        <w:t>$/</w:t>
      </w:r>
      <w:r>
        <w:rPr>
          <w:rFonts w:ascii="Arial" w:hAnsi="Arial" w:cs="Arial" w:eastAsia="Arial"/>
          <w:sz w:val="85"/>
          <w:szCs w:val="85"/>
          <w:color w:val="000000"/>
          <w:spacing w:val="0"/>
          <w:w w:val="100"/>
        </w:rPr>
      </w:r>
    </w:p>
    <w:p>
      <w:pPr>
        <w:spacing w:before="7" w:after="0" w:line="240" w:lineRule="auto"/>
        <w:ind w:left="749" w:right="151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w w:val="97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w w:val="9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898" w:right="1480"/>
        <w:jc w:val="center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4B4D4D"/>
          <w:spacing w:val="0"/>
          <w:w w:val="63"/>
        </w:rPr>
        <w:t>2</w:t>
      </w:r>
      <w:r>
        <w:rPr>
          <w:rFonts w:ascii="Times New Roman" w:hAnsi="Times New Roman" w:cs="Times New Roman" w:eastAsia="Times New Roman"/>
          <w:sz w:val="29"/>
          <w:szCs w:val="29"/>
          <w:color w:val="4B4D4D"/>
          <w:spacing w:val="33"/>
          <w:w w:val="6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B4D4D"/>
          <w:spacing w:val="0"/>
          <w:w w:val="63"/>
        </w:rPr>
        <w:t>2</w:t>
      </w:r>
      <w:r>
        <w:rPr>
          <w:rFonts w:ascii="Times New Roman" w:hAnsi="Times New Roman" w:cs="Times New Roman" w:eastAsia="Times New Roman"/>
          <w:sz w:val="29"/>
          <w:szCs w:val="29"/>
          <w:color w:val="4B4D4D"/>
          <w:spacing w:val="39"/>
          <w:w w:val="6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B4D4D"/>
          <w:spacing w:val="0"/>
          <w:w w:val="48"/>
        </w:rPr>
        <w:t>Mayı</w:t>
      </w:r>
      <w:r>
        <w:rPr>
          <w:rFonts w:ascii="Times New Roman" w:hAnsi="Times New Roman" w:cs="Times New Roman" w:eastAsia="Times New Roman"/>
          <w:sz w:val="29"/>
          <w:szCs w:val="29"/>
          <w:color w:val="4B4D4D"/>
          <w:spacing w:val="0"/>
          <w:w w:val="48"/>
        </w:rPr>
        <w:t>s</w:t>
      </w:r>
      <w:r>
        <w:rPr>
          <w:rFonts w:ascii="Times New Roman" w:hAnsi="Times New Roman" w:cs="Times New Roman" w:eastAsia="Times New Roman"/>
          <w:sz w:val="29"/>
          <w:szCs w:val="29"/>
          <w:color w:val="4B4D4D"/>
          <w:spacing w:val="0"/>
          <w:w w:val="48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B4D4D"/>
          <w:spacing w:val="10"/>
          <w:w w:val="48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B4D4D"/>
          <w:spacing w:val="0"/>
          <w:w w:val="60"/>
        </w:rPr>
        <w:t>Zlli7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12" w:after="0" w:line="240" w:lineRule="auto"/>
        <w:ind w:left="1051" w:right="168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08.959991pt;margin-top:29.399904pt;width:146.880005pt;height:109.440002pt;mso-position-horizontal-relative:page;mso-position-vertical-relative:paragraph;z-index:-16556" type="#_x0000_t75">
            <v:imagedata r:id="rId6" o:title=""/>
          </v:shape>
        </w:pict>
      </w:r>
      <w:r>
        <w:rPr>
          <w:rFonts w:ascii="Arial" w:hAnsi="Arial" w:cs="Arial" w:eastAsia="Arial"/>
          <w:sz w:val="18"/>
          <w:szCs w:val="18"/>
          <w:color w:val="5E5D62"/>
          <w:spacing w:val="0"/>
          <w:w w:val="100"/>
          <w:i/>
        </w:rPr>
        <w:t>1</w:t>
      </w:r>
      <w:r>
        <w:rPr>
          <w:rFonts w:ascii="Arial" w:hAnsi="Arial" w:cs="Arial" w:eastAsia="Arial"/>
          <w:sz w:val="18"/>
          <w:szCs w:val="18"/>
          <w:color w:val="5E5D62"/>
          <w:spacing w:val="0"/>
          <w:w w:val="100"/>
          <w:i/>
        </w:rPr>
        <w:t>  </w:t>
      </w:r>
      <w:r>
        <w:rPr>
          <w:rFonts w:ascii="Arial" w:hAnsi="Arial" w:cs="Arial" w:eastAsia="Arial"/>
          <w:sz w:val="18"/>
          <w:szCs w:val="18"/>
          <w:color w:val="5E5D62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D62"/>
          <w:spacing w:val="0"/>
          <w:w w:val="105"/>
        </w:rPr>
        <w:t>12017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320" w:right="120"/>
          <w:cols w:num="4" w:equalWidth="0">
            <w:col w:w="2076" w:space="123"/>
            <w:col w:w="2508" w:space="151"/>
            <w:col w:w="1477" w:space="1524"/>
            <w:col w:w="3621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shape style="position:absolute;margin-left:444.480011pt;margin-top:642.23999pt;width:118.110002pt;height:95.79pt;mso-position-horizontal-relative:page;mso-position-vertical-relative:page;z-index:-16552" type="#_x0000_t75">
            <v:imagedata r:id="rId7" o:title=""/>
          </v:shape>
        </w:pict>
      </w:r>
      <w:r>
        <w:rPr/>
        <w:pict>
          <v:group style="position:absolute;margin-left:453.270111pt;margin-top:239.283203pt;width:107.018485pt;height:.38pt;mso-position-horizontal-relative:page;mso-position-vertical-relative:page;z-index:-16551" coordorigin="9065,4786" coordsize="2140,8">
            <v:group style="position:absolute;left:9069;top:4789;width:707;height:2" coordorigin="9069,4789" coordsize="707,2">
              <v:shape style="position:absolute;left:9069;top:4789;width:707;height:2" coordorigin="9069,4789" coordsize="707,0" path="m9069,4789l9776,4789e" filled="f" stroked="t" strokeweight=".38pt" strokecolor="#303030">
                <v:path arrowok="t"/>
              </v:shape>
            </v:group>
            <v:group style="position:absolute;left:9784;top:4789;width:942;height:2" coordorigin="9784,4789" coordsize="942,2">
              <v:shape style="position:absolute;left:9784;top:4789;width:942;height:2" coordorigin="9784,4789" coordsize="942,0" path="m9784,4789l10726,4789e" filled="f" stroked="t" strokeweight=".38pt" strokecolor="#515151">
                <v:path arrowok="t"/>
              </v:shape>
            </v:group>
            <v:group style="position:absolute;left:10735;top:4789;width:467;height:2" coordorigin="10735,4789" coordsize="467,2">
              <v:shape style="position:absolute;left:10735;top:4789;width:467;height:2" coordorigin="10735,4789" coordsize="467,0" path="m10735,4789l11202,4789e" filled="f" stroked="t" strokeweight=".38pt" strokecolor="#30303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.112036pt;margin-top:27.372297pt;width:570.092614pt;height:776.177411pt;mso-position-horizontal-relative:page;mso-position-vertical-relative:page;z-index:-16550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1484" w:hRule="exact"/>
                    </w:trPr>
                    <w:tc>
                      <w:tcPr>
                        <w:tcW w:w="2044" w:type="dxa"/>
                        <w:gridSpan w:val="3"/>
                        <w:tcBorders>
                          <w:top w:val="single" w:sz="5.711632" w:space="0" w:color="5B5B5B"/>
                          <w:bottom w:val="single" w:sz="5.711632" w:space="0" w:color="5B5B5B"/>
                          <w:left w:val="single" w:sz="5.711632" w:space="0" w:color="5B5B5B"/>
                          <w:right w:val="single" w:sz="5.711632" w:space="0" w:color="575757"/>
                        </w:tcBorders>
                      </w:tcPr>
                      <w:p>
                        <w:pPr>
                          <w:spacing w:before="0" w:after="0" w:line="855" w:lineRule="exact"/>
                          <w:ind w:left="528" w:right="690"/>
                          <w:jc w:val="center"/>
                          <w:rPr>
                            <w:rFonts w:ascii="Arial" w:hAnsi="Arial" w:cs="Arial" w:eastAsia="Arial"/>
                            <w:sz w:val="15"/>
                            <w:szCs w:val="15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313131"/>
                            <w:position w:val="-13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313131"/>
                            <w:spacing w:val="-2"/>
                            <w:position w:val="-13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95"/>
                            <w:szCs w:val="95"/>
                            <w:color w:val="1A1A1A"/>
                            <w:spacing w:val="-535"/>
                            <w:w w:val="132"/>
                            <w:b/>
                            <w:bCs/>
                            <w:position w:val="0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313131"/>
                            <w:spacing w:val="0"/>
                            <w:w w:val="131"/>
                            <w:position w:val="-13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313131"/>
                            <w:spacing w:val="13"/>
                            <w:w w:val="100"/>
                            <w:position w:val="-13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313131"/>
                            <w:spacing w:val="0"/>
                            <w:w w:val="131"/>
                            <w:position w:val="-13"/>
                          </w:rPr>
                          <w:t>MIR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37" w:lineRule="exact"/>
                          <w:ind w:left="452" w:right="463"/>
                          <w:jc w:val="center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13131"/>
                            <w:spacing w:val="0"/>
                            <w:w w:val="84"/>
                            <w:b/>
                            <w:bCs/>
                          </w:rPr>
                          <w:t>BUYUKSEHIR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42" w:lineRule="exact"/>
                          <w:ind w:left="533" w:right="-20"/>
                          <w:jc w:val="left"/>
                          <w:rPr>
                            <w:rFonts w:ascii="Arial" w:hAnsi="Arial" w:cs="Arial" w:eastAsia="Arial"/>
                            <w:sz w:val="15"/>
                            <w:szCs w:val="15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313131"/>
                            <w:spacing w:val="0"/>
                            <w:w w:val="108"/>
                          </w:rPr>
                          <w:t>BELEDIYESI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735" w:type="dxa"/>
                        <w:gridSpan w:val="5"/>
                        <w:tcBorders>
                          <w:top w:val="single" w:sz="5.711632" w:space="0" w:color="5B5B5B"/>
                          <w:bottom w:val="single" w:sz="5.711632" w:space="0" w:color="5B5B5B"/>
                          <w:left w:val="single" w:sz="5.711632" w:space="0" w:color="575757"/>
                          <w:right w:val="single" w:sz="5.711632" w:space="0" w:color="646464"/>
                        </w:tcBorders>
                      </w:tcPr>
                      <w:p>
                        <w:pPr>
                          <w:spacing w:before="17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496" w:right="1728"/>
                          <w:jc w:val="center"/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100"/>
                          </w:rPr>
                          <w:t>İZMİR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100"/>
                          </w:rPr>
                          <w:t>BÜYÜKŞEHİR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104"/>
                          </w:rPr>
                          <w:t>BELEDİYESİ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2" w:after="0" w:line="240" w:lineRule="auto"/>
                          <w:ind w:left="1603" w:right="1879"/>
                          <w:jc w:val="center"/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313131"/>
                            <w:spacing w:val="0"/>
                            <w:w w:val="100"/>
                          </w:rPr>
                          <w:t>İT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313131"/>
                            <w:spacing w:val="-8"/>
                            <w:w w:val="100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313131"/>
                            <w:spacing w:val="0"/>
                            <w:w w:val="100"/>
                          </w:rPr>
                          <w:t>AİY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313131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313131"/>
                            <w:spacing w:val="-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313131"/>
                            <w:spacing w:val="0"/>
                            <w:w w:val="100"/>
                          </w:rPr>
                          <w:t>DAİRESi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313131"/>
                            <w:spacing w:val="-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313131"/>
                            <w:spacing w:val="0"/>
                            <w:w w:val="98"/>
                          </w:rPr>
                          <w:t>BAŞKANLI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313131"/>
                            <w:spacing w:val="-4"/>
                            <w:w w:val="99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313131"/>
                            <w:spacing w:val="0"/>
                            <w:w w:val="114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5" w:after="0" w:line="240" w:lineRule="auto"/>
                          <w:ind w:left="116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100"/>
                          </w:rPr>
                          <w:t>itfaiye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100"/>
                          </w:rPr>
                          <w:t>Acil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100"/>
                          </w:rPr>
                          <w:t>Müdahale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100"/>
                          </w:rPr>
                          <w:t>Şub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103"/>
                          </w:rPr>
                          <w:t>Müdürlüğü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2" w:after="0" w:line="240" w:lineRule="auto"/>
                          <w:ind w:left="2256" w:right="2564"/>
                          <w:jc w:val="center"/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313131"/>
                            <w:spacing w:val="-3"/>
                            <w:w w:val="104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104"/>
                          </w:rPr>
                          <w:t>ANGl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104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28"/>
                            <w:w w:val="10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104"/>
                          </w:rPr>
                          <w:t>RAPORU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575" w:type="dxa"/>
                        <w:tcBorders>
                          <w:top w:val="single" w:sz="5.711632" w:space="0" w:color="5B5B5B"/>
                          <w:bottom w:val="single" w:sz="5.711632" w:space="0" w:color="5B5B5B"/>
                          <w:left w:val="single" w:sz="5.711632" w:space="0" w:color="646464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11354" w:type="dxa"/>
                        <w:gridSpan w:val="9"/>
                        <w:tcBorders>
                          <w:top w:val="single" w:sz="5.711632" w:space="0" w:color="5B5B5B"/>
                          <w:bottom w:val="single" w:sz="3.80776" w:space="0" w:color="5B5B5B"/>
                          <w:left w:val="single" w:sz="5.711632" w:space="0" w:color="5B5B5B"/>
                          <w:right w:val="nil" w:sz="6" w:space="0" w:color="auto"/>
                        </w:tcBorders>
                      </w:tcPr>
                      <w:p>
                        <w:pPr>
                          <w:spacing w:before="4" w:after="0" w:line="240" w:lineRule="auto"/>
                          <w:ind w:left="5" w:right="-20"/>
                          <w:jc w:val="left"/>
                          <w:tabs>
                            <w:tab w:pos="1380" w:val="left"/>
                            <w:tab w:pos="3060" w:val="left"/>
                            <w:tab w:pos="5420" w:val="left"/>
                            <w:tab w:pos="74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Ola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"/>
                            <w:w w:val="100"/>
                          </w:rPr>
                          <w:t>6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6"/>
                            <w:w w:val="100"/>
                          </w:rPr>
                          <w:t>/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05/2017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22"/>
                            <w:w w:val="100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Sıra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09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15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6"/>
                            <w:w w:val="11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11:02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93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93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93"/>
                          </w:rPr>
                          <w:t>el: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9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0554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938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5"/>
                          </w:rPr>
                          <w:t>4350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7" w:hRule="exact"/>
                    </w:trPr>
                    <w:tc>
                      <w:tcPr>
                        <w:tcW w:w="11354" w:type="dxa"/>
                        <w:gridSpan w:val="9"/>
                        <w:tcBorders>
                          <w:top w:val="single" w:sz="3.80776" w:space="0" w:color="5B5B5B"/>
                          <w:bottom w:val="single" w:sz="5.711632" w:space="0" w:color="606060"/>
                          <w:left w:val="single" w:sz="5.711632" w:space="0" w:color="5B5B5B"/>
                          <w:right w:val="nil" w:sz="6" w:space="0" w:color="auto"/>
                        </w:tcBorders>
                      </w:tcPr>
                      <w:p>
                        <w:pPr>
                          <w:spacing w:before="6" w:after="0" w:line="218" w:lineRule="exact"/>
                          <w:ind w:left="5" w:right="-20"/>
                          <w:jc w:val="left"/>
                          <w:tabs>
                            <w:tab w:pos="1380" w:val="left"/>
                            <w:tab w:pos="3060" w:val="left"/>
                            <w:tab w:pos="4420" w:val="left"/>
                            <w:tab w:pos="54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Kay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"/>
                            <w:w w:val="10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10"/>
                          </w:rPr>
                          <w:t>:16/05/2017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</w:rPr>
                          <w:t>IK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1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yıtNo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16"/>
                          </w:rPr>
                          <w:t>:3149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Alaetti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6"/>
                            <w:w w:val="104"/>
                          </w:rPr>
                          <w:t>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9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14"/>
                            <w:w w:val="109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11"/>
                          </w:rPr>
                          <w:t>İK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11354" w:type="dxa"/>
                        <w:gridSpan w:val="9"/>
                        <w:tcBorders>
                          <w:top w:val="single" w:sz="5.711632" w:space="0" w:color="606060"/>
                          <w:bottom w:val="single" w:sz="5.711632" w:space="0" w:color="5B5B5B"/>
                          <w:left w:val="single" w:sz="5.711632" w:space="0" w:color="5B5B5B"/>
                          <w:right w:val="nil" w:sz="6" w:space="0" w:color="auto"/>
                        </w:tcBorders>
                      </w:tcPr>
                      <w:p>
                        <w:pPr>
                          <w:spacing w:before="2" w:after="0" w:line="240" w:lineRule="auto"/>
                          <w:ind w:left="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Bildirile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Adre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94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soka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üzeri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6"/>
                          </w:rPr>
                          <w:t>URLAl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17"/>
                            <w:w w:val="106"/>
                          </w:rPr>
                          <w:t>İ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6"/>
                          </w:rPr>
                          <w:t>ZMiR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11354" w:type="dxa"/>
                        <w:gridSpan w:val="9"/>
                        <w:tcBorders>
                          <w:top w:val="single" w:sz="5.711632" w:space="0" w:color="5B5B5B"/>
                          <w:bottom w:val="single" w:sz="5.711632" w:space="0" w:color="5B5B5B"/>
                          <w:left w:val="single" w:sz="5.711632" w:space="0" w:color="5B5B5B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22" w:lineRule="exact"/>
                          <w:ind w:left="-5" w:right="-20"/>
                          <w:jc w:val="left"/>
                          <w:tabs>
                            <w:tab w:pos="1380" w:val="left"/>
                          </w:tabs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!Doğru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13"/>
                          </w:rPr>
                          <w:t>:Denizli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"/>
                            <w:w w:val="11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mal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"/>
                            <w:w w:val="10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94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soka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No:5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1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313131"/>
                            <w:spacing w:val="0"/>
                            <w:w w:val="106"/>
                            <w:i/>
                          </w:rPr>
                          <w:t>URLAlİZMiR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11354" w:type="dxa"/>
                        <w:gridSpan w:val="9"/>
                        <w:tcBorders>
                          <w:top w:val="single" w:sz="5.711632" w:space="0" w:color="5B5B5B"/>
                          <w:bottom w:val="single" w:sz="5.711632" w:space="0" w:color="5B5B5B"/>
                          <w:left w:val="single" w:sz="5.711632" w:space="0" w:color="5B5B5B"/>
                          <w:right w:val="nil" w:sz="6" w:space="0" w:color="auto"/>
                        </w:tcBorders>
                      </w:tcPr>
                      <w:p>
                        <w:pPr>
                          <w:spacing w:before="2" w:after="0" w:line="240" w:lineRule="auto"/>
                          <w:ind w:left="10" w:right="-20"/>
                          <w:jc w:val="left"/>
                          <w:tabs>
                            <w:tab w:pos="1380" w:val="left"/>
                            <w:tab w:pos="4380" w:val="left"/>
                            <w:tab w:pos="81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19"/>
                          </w:rPr>
                          <w:t>:Çö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19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"/>
                            <w:w w:val="11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Yangııu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Sınıfı: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SINIF!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9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11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Sebebi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3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33"/>
                            <w:w w:val="13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Açı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3"/>
                          </w:rPr>
                          <w:t>teş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770" w:hRule="exact"/>
                    </w:trPr>
                    <w:tc>
                      <w:tcPr>
                        <w:tcW w:w="3529" w:type="dxa"/>
                        <w:gridSpan w:val="4"/>
                        <w:tcBorders>
                          <w:top w:val="single" w:sz="5.711632" w:space="0" w:color="5B5B5B"/>
                          <w:bottom w:val="single" w:sz="5.711632" w:space="0" w:color="545454"/>
                          <w:left w:val="single" w:sz="5.711632" w:space="0" w:color="5B5B5B"/>
                          <w:right w:val="single" w:sz="7.615512" w:space="0" w:color="484848"/>
                        </w:tcBorders>
                      </w:tcPr>
                      <w:p>
                        <w:pPr>
                          <w:spacing w:before="30" w:after="0" w:line="240" w:lineRule="auto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Binada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29"/>
                          </w:rPr>
                          <w:t>ise: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7825" w:type="dxa"/>
                        <w:gridSpan w:val="5"/>
                        <w:tcBorders>
                          <w:top w:val="single" w:sz="5.711632" w:space="0" w:color="5B5B5B"/>
                          <w:bottom w:val="single" w:sz="5.711632" w:space="0" w:color="545454"/>
                          <w:left w:val="single" w:sz="7.615512" w:space="0" w:color="484848"/>
                          <w:right w:val="nil" w:sz="6" w:space="0" w:color="auto"/>
                        </w:tcBorders>
                      </w:tcPr>
                      <w:p>
                        <w:pPr>
                          <w:spacing w:before="30" w:after="0" w:line="207" w:lineRule="exact"/>
                          <w:ind w:left="47" w:right="-20"/>
                          <w:jc w:val="left"/>
                          <w:tabs>
                            <w:tab w:pos="1300" w:val="left"/>
                            <w:tab w:pos="2460" w:val="left"/>
                            <w:tab w:pos="2960" w:val="left"/>
                            <w:tab w:pos="33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13"/>
                            <w:position w:val="-1"/>
                          </w:rPr>
                          <w:t>apını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13"/>
                            <w:position w:val="-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13"/>
                            <w:w w:val="113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13131"/>
                            <w:spacing w:val="0"/>
                            <w:w w:val="100"/>
                            <w:position w:val="-1"/>
                          </w:rPr>
                          <w:t>Şekli: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13131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13131"/>
                            <w:spacing w:val="0"/>
                            <w:w w:val="100"/>
                            <w:position w:val="-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13131"/>
                            <w:spacing w:val="-35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13131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13131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25252"/>
                            <w:spacing w:val="0"/>
                            <w:w w:val="147"/>
                            <w:position w:val="-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25252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25252"/>
                            <w:spacing w:val="0"/>
                            <w:w w:val="100"/>
                            <w:position w:val="-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25252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25252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19"/>
                            <w:position w:val="-1"/>
                          </w:rPr>
                          <w:t>ullanım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6"/>
                            <w:w w:val="119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19"/>
                            <w:position w:val="-1"/>
                          </w:rPr>
                          <w:t>Şekli: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36" w:after="0" w:line="126" w:lineRule="auto"/>
                          <w:ind w:left="3315" w:right="-30" w:firstLine="-3303"/>
                          <w:jc w:val="left"/>
                          <w:tabs>
                            <w:tab w:pos="35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w w:val="102"/>
                          </w:rPr>
                          <w:t>Betonarm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47"/>
                            <w:w w:val="102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52"/>
                            <w:szCs w:val="52"/>
                            <w:color w:val="525252"/>
                            <w:spacing w:val="0"/>
                            <w:w w:val="41"/>
                            <w:position w:val="-24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52"/>
                            <w:szCs w:val="52"/>
                            <w:color w:val="525252"/>
                            <w:spacing w:val="-67"/>
                            <w:w w:val="100"/>
                            <w:position w:val="-2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3"/>
                            <w:position w:val="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2"/>
                            <w:w w:val="102"/>
                            <w:position w:val="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14"/>
                            <w:position w:val="0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2"/>
                            <w:w w:val="113"/>
                            <w:position w:val="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7"/>
                            <w:w w:val="98"/>
                            <w:position w:val="0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52"/>
                            <w:szCs w:val="52"/>
                            <w:color w:val="313131"/>
                            <w:spacing w:val="0"/>
                            <w:w w:val="30"/>
                            <w:position w:val="-24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52"/>
                            <w:szCs w:val="52"/>
                            <w:color w:val="313131"/>
                            <w:spacing w:val="-87"/>
                            <w:w w:val="100"/>
                            <w:position w:val="-2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83"/>
                            <w:position w:val="0"/>
                          </w:rPr>
                          <w:t>Abşa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47"/>
                            <w:w w:val="84"/>
                            <w:position w:val="0"/>
                          </w:rPr>
                          <w:t>Q</w:t>
                        </w:r>
                        <w:r>
                          <w:rPr>
                            <w:rFonts w:ascii="Arial" w:hAnsi="Arial" w:cs="Arial" w:eastAsia="Arial"/>
                            <w:sz w:val="52"/>
                            <w:szCs w:val="52"/>
                            <w:color w:val="9AA1A7"/>
                            <w:spacing w:val="-32"/>
                            <w:w w:val="41"/>
                            <w:position w:val="-24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84"/>
                            <w:position w:val="0"/>
                          </w:rPr>
                          <w:t>_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15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  <w:position w:val="0"/>
                          </w:rPr>
                          <w:t>_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9"/>
                            <w:w w:val="100"/>
                            <w:position w:val="0"/>
                          </w:rPr>
                          <w:t>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0"/>
                          </w:rPr>
                          <w:t>elık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8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52"/>
                            <w:szCs w:val="52"/>
                            <w:color w:val="313131"/>
                            <w:spacing w:val="30"/>
                            <w:w w:val="61"/>
                            <w:position w:val="-24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8"/>
                            <w:w w:val="105"/>
                            <w:position w:val="0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270"/>
                            <w:position w:val="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  <w:position w:val="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12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41"/>
                            <w:szCs w:val="41"/>
                            <w:color w:val="9AA1A7"/>
                            <w:spacing w:val="0"/>
                            <w:w w:val="52"/>
                            <w:position w:val="-24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41"/>
                            <w:szCs w:val="41"/>
                            <w:color w:val="9AA1A7"/>
                            <w:spacing w:val="0"/>
                            <w:w w:val="100"/>
                            <w:position w:val="-24"/>
                          </w:rPr>
                          <w:tab/>
                          <w:tab/>
                        </w:r>
                        <w:r>
                          <w:rPr>
                            <w:rFonts w:ascii="Arial" w:hAnsi="Arial" w:cs="Arial" w:eastAsia="Arial"/>
                            <w:sz w:val="41"/>
                            <w:szCs w:val="41"/>
                            <w:color w:val="9AA1A7"/>
                            <w:spacing w:val="0"/>
                            <w:w w:val="100"/>
                            <w:position w:val="-24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271"/>
                            <w:position w:val="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271"/>
                            <w:emboss/>
                            <w:position w:val="0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271"/>
                            <w:emboss/>
                            <w:position w:val="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271"/>
                            <w:position w:val="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271"/>
                            <w:position w:val="0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25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271"/>
                            <w:position w:val="0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26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409"/>
                            <w:position w:val="0"/>
                          </w:rPr>
                          <w:t>--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92"/>
                            <w:w w:val="409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409"/>
                            <w:position w:val="0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86"/>
                            <w:w w:val="409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409"/>
                            <w:position w:val="0"/>
                          </w:rPr>
                          <w:t>----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138"/>
                            <w:w w:val="409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409"/>
                            <w:position w:val="0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103"/>
                            <w:w w:val="409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409"/>
                            <w:position w:val="0"/>
                          </w:rPr>
                          <w:t>--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92"/>
                            <w:w w:val="409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409"/>
                            <w:position w:val="0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3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405"/>
                            <w:position w:val="0"/>
                          </w:rPr>
                          <w:t>--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85"/>
                            <w:w w:val="405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405"/>
                            <w:position w:val="0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82"/>
                            <w:w w:val="405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405"/>
                            <w:position w:val="0"/>
                          </w:rPr>
                          <w:t>--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12"/>
                            <w:w w:val="405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0"/>
                          </w:rPr>
                          <w:t>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4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0"/>
                          </w:rPr>
                          <w:t>Kontrol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3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0"/>
                          </w:rPr>
                          <w:t>Altına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1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0"/>
                          </w:rPr>
                          <w:t>Alma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4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3"/>
                            <w:position w:val="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14"/>
                            <w:position w:val="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1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313131"/>
                            <w:spacing w:val="0"/>
                            <w:w w:val="204"/>
                            <w:position w:val="0"/>
                          </w:rPr>
                          <w:t>ll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313131"/>
                            <w:spacing w:val="-10"/>
                            <w:w w:val="203"/>
                            <w:position w:val="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7"/>
                            <w:position w:val="0"/>
                          </w:rPr>
                          <w:t>16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87" w:hRule="exact"/>
                    </w:trPr>
                    <w:tc>
                      <w:tcPr>
                        <w:tcW w:w="2044" w:type="dxa"/>
                        <w:gridSpan w:val="3"/>
                        <w:tcBorders>
                          <w:top w:val="single" w:sz="5.711632" w:space="0" w:color="545454"/>
                          <w:bottom w:val="single" w:sz="5.711632" w:space="0" w:color="5B5B5B"/>
                          <w:left w:val="single" w:sz="5.711632" w:space="0" w:color="5B5B5B"/>
                          <w:right w:val="single" w:sz="5.711632" w:space="0" w:color="5B5B5B"/>
                        </w:tcBorders>
                      </w:tcPr>
                      <w:p>
                        <w:pPr>
                          <w:spacing w:before="2" w:after="0" w:line="240" w:lineRule="auto"/>
                          <w:ind w:left="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4"/>
                          </w:rPr>
                          <w:t>Şeyin: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310" w:type="dxa"/>
                        <w:gridSpan w:val="6"/>
                        <w:tcBorders>
                          <w:top w:val="single" w:sz="5.711632" w:space="0" w:color="545454"/>
                          <w:bottom w:val="single" w:sz="5.711632" w:space="0" w:color="5B5B5B"/>
                          <w:left w:val="single" w:sz="5.711632" w:space="0" w:color="5B5B5B"/>
                          <w:right w:val="nil" w:sz="6" w:space="0" w:color="auto"/>
                        </w:tcBorders>
                      </w:tcPr>
                      <w:p>
                        <w:pPr>
                          <w:spacing w:before="6" w:after="0" w:line="240" w:lineRule="auto"/>
                          <w:ind w:left="-5" w:right="-20"/>
                          <w:jc w:val="left"/>
                          <w:tabs>
                            <w:tab w:pos="35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6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7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lıi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"/>
                            <w:w w:val="100"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90"/>
                          </w:rPr>
                          <w:t>jKir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"/>
                            <w:w w:val="9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5"/>
                            <w:w w:val="125"/>
                          </w:rPr>
                          <w:t>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66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veya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Kullana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1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2044" w:type="dxa"/>
                        <w:vMerge w:val="restart"/>
                        <w:gridSpan w:val="3"/>
                        <w:tcBorders>
                          <w:top w:val="single" w:sz="5.711632" w:space="0" w:color="5B5B5B"/>
                          <w:left w:val="single" w:sz="5.711632" w:space="0" w:color="5B5B5B"/>
                          <w:right w:val="single" w:sz="5.711632" w:space="0" w:color="5B5B5B"/>
                        </w:tcBorders>
                      </w:tcPr>
                      <w:p>
                        <w:pPr>
                          <w:spacing w:before="7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57" w:lineRule="auto"/>
                          <w:ind w:left="70" w:right="1423" w:firstLine="-6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4"/>
                          </w:rPr>
                          <w:t>Giden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57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"/>
                            <w:w w:val="156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3"/>
                          </w:rPr>
                          <w:t>bin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310" w:type="dxa"/>
                        <w:gridSpan w:val="6"/>
                        <w:tcBorders>
                          <w:top w:val="single" w:sz="5.711632" w:space="0" w:color="5B5B5B"/>
                          <w:bottom w:val="single" w:sz="5.711632" w:space="0" w:color="5B5B5B"/>
                          <w:left w:val="single" w:sz="5.711632" w:space="0" w:color="5B5B5B"/>
                          <w:right w:val="nil" w:sz="6" w:space="0" w:color="auto"/>
                        </w:tcBorders>
                      </w:tcPr>
                      <w:p>
                        <w:pPr>
                          <w:spacing w:before="2" w:after="0" w:line="240" w:lineRule="auto"/>
                          <w:ind w:left="-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3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ttfaiye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Aydı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7"/>
                          </w:rPr>
                          <w:t>Ö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"/>
                            <w:w w:val="106"/>
                          </w:rPr>
                          <w:t>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97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98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4"/>
                          </w:rPr>
                          <w:t>GİN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736" w:hRule="exact"/>
                    </w:trPr>
                    <w:tc>
                      <w:tcPr>
                        <w:tcW w:w="2044" w:type="dxa"/>
                        <w:vMerge/>
                        <w:gridSpan w:val="3"/>
                        <w:tcBorders>
                          <w:left w:val="single" w:sz="5.711632" w:space="0" w:color="5B5B5B"/>
                          <w:right w:val="single" w:sz="5.711632" w:space="0" w:color="5B5B5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27" w:type="dxa"/>
                        <w:vMerge w:val="restart"/>
                        <w:gridSpan w:val="2"/>
                        <w:tcBorders>
                          <w:top w:val="single" w:sz="5.711632" w:space="0" w:color="5B5B5B"/>
                          <w:left w:val="single" w:sz="5.711632" w:space="0" w:color="5B5B5B"/>
                          <w:right w:val="single" w:sz="3.80776" w:space="0" w:color="5B5B5B"/>
                        </w:tcBorders>
                      </w:tcPr>
                      <w:p>
                        <w:pPr>
                          <w:spacing w:before="21" w:after="0" w:line="240" w:lineRule="auto"/>
                          <w:ind w:left="-5" w:right="-90"/>
                          <w:jc w:val="left"/>
                          <w:tabs>
                            <w:tab w:pos="250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12"/>
                            <w:w w:val="46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15" w:lineRule="exact"/>
                          <w:ind w:left="-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Plakası: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35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6"/>
                          </w:rPr>
                          <w:t>605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783" w:type="dxa"/>
                        <w:gridSpan w:val="4"/>
                        <w:tcBorders>
                          <w:top w:val="single" w:sz="5.711632" w:space="0" w:color="5B5B5B"/>
                          <w:bottom w:val="single" w:sz="5.711632" w:space="0" w:color="5B5B5B"/>
                          <w:left w:val="single" w:sz="3.80776" w:space="0" w:color="5B5B5B"/>
                          <w:right w:val="nil" w:sz="6" w:space="0" w:color="auto"/>
                        </w:tcBorders>
                      </w:tcPr>
                      <w:p>
                        <w:pPr>
                          <w:spacing w:before="21" w:after="0" w:line="240" w:lineRule="auto"/>
                          <w:ind w:left="-6" w:right="-20"/>
                          <w:jc w:val="left"/>
                          <w:tabs>
                            <w:tab w:pos="62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121"/>
                            <w:w w:val="113"/>
                          </w:rPr>
                          <w:t>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47"/>
                          </w:rPr>
                          <w:t>..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12"/>
                            <w:w w:val="46"/>
                          </w:rPr>
                          <w:t>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65"/>
                          </w:rPr>
                          <w:t>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15"/>
                            <w:w w:val="66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7"/>
                            <w:w w:val="77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6"/>
                            <w:w w:val="65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44"/>
                            <w:w w:val="77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13"/>
                            <w:w w:val="65"/>
                          </w:rPr>
                          <w:t>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62"/>
                            <w:w w:val="63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5"/>
                            <w:w w:val="78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2"/>
                            <w:w w:val="63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48"/>
                            <w:w w:val="77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62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28"/>
                            <w:w w:val="62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55"/>
                            <w:w w:val="115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62"/>
                          </w:rPr>
                          <w:t>:ı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29"/>
                            <w:w w:val="63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9"/>
                            <w:w w:val="64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114"/>
                            <w:w w:val="108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11"/>
                            <w:w w:val="64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10"/>
                            <w:w w:val="63"/>
                          </w:rPr>
                          <w:t>=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23"/>
                            <w:w w:val="87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2"/>
                            <w:w w:val="48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81"/>
                            <w:w w:val="86"/>
                          </w:rPr>
                          <w:t>=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48"/>
                          </w:rPr>
                          <w:t>a:::t:.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1"/>
                            <w:w w:val="48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16"/>
                            <w:w w:val="18"/>
                          </w:rPr>
                          <w:t>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25"/>
                            <w:w w:val="48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8"/>
                            <w:w w:val="19"/>
                          </w:rPr>
                          <w:t>_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51"/>
                            <w:w w:val="43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8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42"/>
                          </w:rPr>
                          <w:t>::...:1:.:.:..:..:03=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1"/>
                            <w:w w:val="43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96969"/>
                            <w:spacing w:val="0"/>
                            <w:w w:val="400"/>
                          </w:rPr>
                          <w:t>---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96969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96969"/>
                            <w:spacing w:val="0"/>
                            <w:w w:val="400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96969"/>
                            <w:spacing w:val="-87"/>
                            <w:w w:val="4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7"/>
                          </w:rPr>
                          <w:t>--'-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"/>
                            <w:w w:val="107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65"/>
                            <w:w w:val="107"/>
                          </w:rPr>
                          <w:t>"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9AA1A7"/>
                            <w:spacing w:val="0"/>
                            <w:w w:val="73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9AA1A7"/>
                            <w:spacing w:val="-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26"/>
                            <w:w w:val="107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"/>
                            <w:w w:val="102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7"/>
                            <w:w w:val="103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52"/>
                            <w:w w:val="112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"/>
                            <w:w w:val="102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5"/>
                            <w:w w:val="113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44"/>
                          </w:rPr>
                          <w:t>o..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19"/>
                            <w:w w:val="44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87"/>
                            <w:w w:val="102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18"/>
                            <w:w w:val="43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93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13"/>
                            <w:w w:val="93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55"/>
                            <w:w w:val="63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9"/>
                            <w:w w:val="93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63"/>
                          </w:rPr>
                          <w:t>=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4"/>
                            <w:w w:val="63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105"/>
                            <w:w w:val="118"/>
                          </w:rPr>
                          <w:t>=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9"/>
                            <w:w w:val="10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38"/>
                          </w:rPr>
                          <w:t>...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21"/>
                            <w:w w:val="38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21"/>
                            <w:w w:val="137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24"/>
                            <w:w w:val="137"/>
                            <w:shadow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24"/>
                            <w:w w:val="137"/>
                            <w:shadow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24"/>
                            <w:w w:val="137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24"/>
                            <w:w w:val="137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38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9"/>
                            <w:w w:val="38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45"/>
                          </w:rPr>
                          <w:t>...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25"/>
                            <w:w w:val="45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8"/>
                            <w:w w:val="109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4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14"/>
                            <w:w w:val="4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7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22"/>
                            <w:w w:val="7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7"/>
                            <w:w w:val="109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7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20"/>
                            <w:w w:val="7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21"/>
                            <w:w w:val="54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24"/>
                            <w:w w:val="59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16"/>
                            <w:w w:val="53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29"/>
                            <w:w w:val="59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7"/>
                            <w:w w:val="54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7"/>
                            <w:w w:val="6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60"/>
                            <w:shadow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60"/>
                            <w:shadow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6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7"/>
                            <w:w w:val="6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3"/>
                            <w:w w:val="53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59"/>
                          </w:rPr>
                          <w:t>=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60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237"/>
                          </w:rPr>
                          <w:t>_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334" w:lineRule="exact"/>
                          <w:ind w:left="2" w:right="-20"/>
                          <w:jc w:val="left"/>
                          <w:tabs>
                            <w:tab w:pos="2320" w:val="left"/>
                          </w:tabs>
                          <w:rPr>
                            <w:rFonts w:ascii="Courier New" w:hAnsi="Courier New" w:cs="Courier New" w:eastAsia="Courier New"/>
                            <w:sz w:val="30"/>
                            <w:szCs w:val="3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w w:val="102"/>
                            <w:position w:val="9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"/>
                            <w:w w:val="102"/>
                            <w:position w:val="9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2"/>
                            <w:position w:val="9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9"/>
                            <w:w w:val="103"/>
                            <w:position w:val="9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11"/>
                            <w:w w:val="138"/>
                            <w:position w:val="9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6"/>
                            <w:position w:val="9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"/>
                            <w:w w:val="105"/>
                            <w:position w:val="9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6"/>
                            <w:position w:val="9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9"/>
                            <w:w w:val="100"/>
                            <w:position w:val="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9"/>
                          </w:rPr>
                          <w:t>Arıza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5"/>
                            <w:w w:val="100"/>
                            <w:position w:val="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24"/>
                            <w:w w:val="100"/>
                            <w:position w:val="9"/>
                          </w:rPr>
                          <w:t>G</w:t>
                        </w:r>
                        <w:r>
                          <w:rPr>
                            <w:rFonts w:ascii="Courier New" w:hAnsi="Courier New" w:cs="Courier New" w:eastAsia="Courier New"/>
                            <w:sz w:val="30"/>
                            <w:szCs w:val="30"/>
                            <w:color w:val="313131"/>
                            <w:spacing w:val="-156"/>
                            <w:w w:val="100"/>
                            <w:position w:val="-4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1"/>
                            <w:w w:val="100"/>
                            <w:position w:val="9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70"/>
                            <w:w w:val="100"/>
                            <w:position w:val="9"/>
                          </w:rPr>
                          <w:t>U</w:t>
                        </w:r>
                        <w:r>
                          <w:rPr>
                            <w:rFonts w:ascii="Courier New" w:hAnsi="Courier New" w:cs="Courier New" w:eastAsia="Courier New"/>
                            <w:sz w:val="30"/>
                            <w:szCs w:val="30"/>
                            <w:color w:val="313131"/>
                            <w:spacing w:val="-119"/>
                            <w:w w:val="100"/>
                            <w:position w:val="-4"/>
                          </w:rPr>
                          <w:t>"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9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15"/>
                            <w:w w:val="100"/>
                            <w:position w:val="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95"/>
                            <w:w w:val="100"/>
                            <w:position w:val="9"/>
                          </w:rPr>
                          <w:t>S</w:t>
                        </w:r>
                        <w:r>
                          <w:rPr>
                            <w:rFonts w:ascii="Courier New" w:hAnsi="Courier New" w:cs="Courier New" w:eastAsia="Courier New"/>
                            <w:sz w:val="30"/>
                            <w:szCs w:val="30"/>
                            <w:color w:val="313131"/>
                            <w:spacing w:val="-82"/>
                            <w:w w:val="100"/>
                            <w:position w:val="-4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"/>
                            <w:w w:val="100"/>
                            <w:position w:val="9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9"/>
                          </w:rPr>
                          <w:t>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5"/>
                            <w:w w:val="100"/>
                            <w:position w:val="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9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9"/>
                          </w:rPr>
                        </w:r>
                        <w:r>
                          <w:rPr>
                            <w:rFonts w:ascii="Courier New" w:hAnsi="Courier New" w:cs="Courier New" w:eastAsia="Courier New"/>
                            <w:sz w:val="30"/>
                            <w:szCs w:val="30"/>
                            <w:color w:val="525252"/>
                            <w:spacing w:val="0"/>
                            <w:w w:val="143"/>
                            <w:position w:val="-4"/>
                          </w:rPr>
                          <w:t>-</w:t>
                        </w:r>
                        <w:r>
                          <w:rPr>
                            <w:rFonts w:ascii="Courier New" w:hAnsi="Courier New" w:cs="Courier New" w:eastAsia="Courier New"/>
                            <w:sz w:val="30"/>
                            <w:szCs w:val="30"/>
                            <w:color w:val="525252"/>
                            <w:spacing w:val="-58"/>
                            <w:w w:val="143"/>
                            <w:position w:val="-4"/>
                          </w:rPr>
                          <w:t>-</w:t>
                        </w:r>
                        <w:r>
                          <w:rPr>
                            <w:rFonts w:ascii="Courier New" w:hAnsi="Courier New" w:cs="Courier New" w:eastAsia="Courier New"/>
                            <w:sz w:val="30"/>
                            <w:szCs w:val="30"/>
                            <w:color w:val="313131"/>
                            <w:spacing w:val="0"/>
                            <w:w w:val="147"/>
                            <w:position w:val="-4"/>
                          </w:rPr>
                          <w:t>--</w:t>
                        </w:r>
                        <w:r>
                          <w:rPr>
                            <w:rFonts w:ascii="Courier New" w:hAnsi="Courier New" w:cs="Courier New" w:eastAsia="Courier New"/>
                            <w:sz w:val="30"/>
                            <w:szCs w:val="30"/>
                            <w:color w:val="313131"/>
                            <w:spacing w:val="-54"/>
                            <w:w w:val="147"/>
                            <w:position w:val="-4"/>
                          </w:rPr>
                          <w:t>-</w:t>
                        </w:r>
                        <w:r>
                          <w:rPr>
                            <w:rFonts w:ascii="Courier New" w:hAnsi="Courier New" w:cs="Courier New" w:eastAsia="Courier New"/>
                            <w:sz w:val="30"/>
                            <w:szCs w:val="30"/>
                            <w:color w:val="525252"/>
                            <w:spacing w:val="0"/>
                            <w:w w:val="143"/>
                            <w:position w:val="-4"/>
                          </w:rPr>
                          <w:t>---</w:t>
                        </w:r>
                        <w:r>
                          <w:rPr>
                            <w:rFonts w:ascii="Courier New" w:hAnsi="Courier New" w:cs="Courier New" w:eastAsia="Courier New"/>
                            <w:sz w:val="30"/>
                            <w:szCs w:val="30"/>
                            <w:color w:val="525252"/>
                            <w:spacing w:val="-58"/>
                            <w:w w:val="143"/>
                            <w:position w:val="-4"/>
                          </w:rPr>
                          <w:t>-</w:t>
                        </w:r>
                        <w:r>
                          <w:rPr>
                            <w:rFonts w:ascii="Courier New" w:hAnsi="Courier New" w:cs="Courier New" w:eastAsia="Courier New"/>
                            <w:sz w:val="30"/>
                            <w:szCs w:val="30"/>
                            <w:color w:val="313131"/>
                            <w:spacing w:val="0"/>
                            <w:w w:val="147"/>
                            <w:position w:val="-4"/>
                          </w:rPr>
                          <w:t>--</w:t>
                        </w:r>
                        <w:r>
                          <w:rPr>
                            <w:rFonts w:ascii="Courier New" w:hAnsi="Courier New" w:cs="Courier New" w:eastAsia="Courier New"/>
                            <w:sz w:val="30"/>
                            <w:szCs w:val="30"/>
                            <w:color w:val="313131"/>
                            <w:spacing w:val="-54"/>
                            <w:w w:val="147"/>
                            <w:position w:val="-4"/>
                          </w:rPr>
                          <w:t>-</w:t>
                        </w:r>
                        <w:r>
                          <w:rPr>
                            <w:rFonts w:ascii="Courier New" w:hAnsi="Courier New" w:cs="Courier New" w:eastAsia="Courier New"/>
                            <w:sz w:val="30"/>
                            <w:szCs w:val="30"/>
                            <w:color w:val="525252"/>
                            <w:spacing w:val="0"/>
                            <w:w w:val="147"/>
                            <w:position w:val="-4"/>
                          </w:rPr>
                          <w:t>--</w:t>
                        </w:r>
                        <w:r>
                          <w:rPr>
                            <w:rFonts w:ascii="Courier New" w:hAnsi="Courier New" w:cs="Courier New" w:eastAsia="Courier New"/>
                            <w:sz w:val="30"/>
                            <w:szCs w:val="30"/>
                            <w:color w:val="525252"/>
                            <w:spacing w:val="-54"/>
                            <w:w w:val="147"/>
                            <w:position w:val="-4"/>
                          </w:rPr>
                          <w:t>-</w:t>
                        </w:r>
                        <w:r>
                          <w:rPr>
                            <w:rFonts w:ascii="Courier New" w:hAnsi="Courier New" w:cs="Courier New" w:eastAsia="Courier New"/>
                            <w:sz w:val="30"/>
                            <w:szCs w:val="30"/>
                            <w:color w:val="313131"/>
                            <w:spacing w:val="0"/>
                            <w:w w:val="89"/>
                            <w:position w:val="-4"/>
                          </w:rPr>
                          <w:t>----</w:t>
                        </w:r>
                        <w:r>
                          <w:rPr>
                            <w:rFonts w:ascii="Courier New" w:hAnsi="Courier New" w:cs="Courier New" w:eastAsia="Courier New"/>
                            <w:sz w:val="30"/>
                            <w:szCs w:val="3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34" w:lineRule="exact"/>
                          <w:ind w:left="2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1"/>
                          </w:rPr>
                          <w:t>112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9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1"/>
                          </w:rPr>
                          <w:t>Acil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2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1"/>
                          </w:rPr>
                          <w:t>Servi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1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5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1"/>
                          </w:rPr>
                          <w:t>Gel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"/>
                            <w:w w:val="100"/>
                            <w:position w:val="1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  <w:position w:val="1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19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4"/>
                            <w:position w:val="1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2044" w:type="dxa"/>
                        <w:vMerge/>
                        <w:gridSpan w:val="3"/>
                        <w:tcBorders>
                          <w:left w:val="single" w:sz="5.711632" w:space="0" w:color="5B5B5B"/>
                          <w:right w:val="single" w:sz="5.711632" w:space="0" w:color="5B5B5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27" w:type="dxa"/>
                        <w:vMerge/>
                        <w:gridSpan w:val="2"/>
                        <w:tcBorders>
                          <w:bottom w:val="single" w:sz="5.711632" w:space="0" w:color="575757"/>
                          <w:left w:val="single" w:sz="5.711632" w:space="0" w:color="5B5B5B"/>
                          <w:right w:val="single" w:sz="3.80776" w:space="0" w:color="5B5B5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783" w:type="dxa"/>
                        <w:gridSpan w:val="4"/>
                        <w:tcBorders>
                          <w:top w:val="single" w:sz="5.711632" w:space="0" w:color="5B5B5B"/>
                          <w:bottom w:val="single" w:sz="5.711632" w:space="0" w:color="575757"/>
                          <w:left w:val="single" w:sz="3.80776" w:space="0" w:color="5B5B5B"/>
                          <w:right w:val="nil" w:sz="6" w:space="0" w:color="auto"/>
                        </w:tcBorders>
                      </w:tcPr>
                      <w:p>
                        <w:pPr>
                          <w:spacing w:before="2" w:after="0" w:line="240" w:lineRule="auto"/>
                          <w:ind w:left="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4"/>
                          </w:rPr>
                          <w:t>Emniyet-Jandarma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5"/>
                            <w:w w:val="10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5"/>
                            <w:w w:val="100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6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1" w:hRule="exact"/>
                    </w:trPr>
                    <w:tc>
                      <w:tcPr>
                        <w:tcW w:w="2044" w:type="dxa"/>
                        <w:vMerge/>
                        <w:gridSpan w:val="3"/>
                        <w:tcBorders>
                          <w:bottom w:val="single" w:sz="5.711632" w:space="0" w:color="606060"/>
                          <w:left w:val="single" w:sz="5.711632" w:space="0" w:color="5B5B5B"/>
                          <w:right w:val="single" w:sz="5.711632" w:space="0" w:color="5B5B5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27" w:type="dxa"/>
                        <w:gridSpan w:val="2"/>
                        <w:tcBorders>
                          <w:top w:val="single" w:sz="5.711632" w:space="0" w:color="575757"/>
                          <w:bottom w:val="single" w:sz="5.711632" w:space="0" w:color="606060"/>
                          <w:left w:val="single" w:sz="5.711632" w:space="0" w:color="5B5B5B"/>
                          <w:right w:val="single" w:sz="3.80776" w:space="0" w:color="5B5B5B"/>
                        </w:tcBorders>
                      </w:tcPr>
                      <w:p>
                        <w:pPr>
                          <w:spacing w:before="2" w:after="0" w:line="240" w:lineRule="auto"/>
                          <w:ind w:left="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Personel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Sayısı: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6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783" w:type="dxa"/>
                        <w:gridSpan w:val="4"/>
                        <w:tcBorders>
                          <w:top w:val="single" w:sz="5.711632" w:space="0" w:color="575757"/>
                          <w:bottom w:val="single" w:sz="5.711632" w:space="0" w:color="606060"/>
                          <w:left w:val="single" w:sz="3.80776" w:space="0" w:color="5B5B5B"/>
                          <w:right w:val="nil" w:sz="6" w:space="0" w:color="auto"/>
                        </w:tcBorders>
                      </w:tcPr>
                      <w:p>
                        <w:pPr>
                          <w:spacing w:before="2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Doğalgaz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Ekibi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3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66" w:hRule="exact"/>
                    </w:trPr>
                    <w:tc>
                      <w:tcPr>
                        <w:tcW w:w="2044" w:type="dxa"/>
                        <w:vMerge w:val="restart"/>
                        <w:gridSpan w:val="3"/>
                        <w:tcBorders>
                          <w:top w:val="single" w:sz="5.711632" w:space="0" w:color="606060"/>
                          <w:left w:val="single" w:sz="5.711632" w:space="0" w:color="5B5B5B"/>
                          <w:right w:val="single" w:sz="5.711632" w:space="0" w:color="5B5B5B"/>
                        </w:tcBorders>
                      </w:tcPr>
                      <w:p>
                        <w:pPr>
                          <w:spacing w:before="0" w:after="0" w:line="218" w:lineRule="exact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Yardımcı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4"/>
                          </w:rPr>
                          <w:t>Gitmişse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527" w:type="dxa"/>
                        <w:gridSpan w:val="2"/>
                        <w:tcBorders>
                          <w:top w:val="single" w:sz="5.711632" w:space="0" w:color="606060"/>
                          <w:bottom w:val="single" w:sz="5.711632" w:space="0" w:color="5B5B5B"/>
                          <w:left w:val="single" w:sz="5.711632" w:space="0" w:color="5B5B5B"/>
                          <w:right w:val="single" w:sz="3.80776" w:space="0" w:color="5B5B5B"/>
                        </w:tcBorders>
                      </w:tcPr>
                      <w:p>
                        <w:pPr>
                          <w:spacing w:before="4" w:after="0" w:line="252" w:lineRule="auto"/>
                          <w:ind w:left="-5" w:right="1444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6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Dönüş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6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899" w:type="dxa"/>
                        <w:gridSpan w:val="2"/>
                        <w:tcBorders>
                          <w:top w:val="single" w:sz="5.711632" w:space="0" w:color="606060"/>
                          <w:bottom w:val="single" w:sz="5.711632" w:space="0" w:color="5B5B5B"/>
                          <w:left w:val="single" w:sz="3.80776" w:space="0" w:color="5B5B5B"/>
                          <w:right w:val="single" w:sz="5.711632" w:space="0" w:color="606060"/>
                        </w:tcBorders>
                      </w:tcPr>
                      <w:p>
                        <w:pPr>
                          <w:spacing w:before="4" w:after="0" w:line="240" w:lineRule="auto"/>
                          <w:ind w:left="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1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7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</w:rPr>
                          <w:t>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884" w:type="dxa"/>
                        <w:gridSpan w:val="2"/>
                        <w:tcBorders>
                          <w:top w:val="single" w:sz="5.711632" w:space="0" w:color="606060"/>
                          <w:bottom w:val="single" w:sz="5.711632" w:space="0" w:color="5B5B5B"/>
                          <w:left w:val="single" w:sz="5.711632" w:space="0" w:color="606060"/>
                          <w:right w:val="nil" w:sz="6" w:space="0" w:color="auto"/>
                        </w:tcBorders>
                      </w:tcPr>
                      <w:p>
                        <w:pPr>
                          <w:spacing w:before="4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Personel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4"/>
                          </w:rPr>
                          <w:t>Sayısı: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2044" w:type="dxa"/>
                        <w:vMerge/>
                        <w:gridSpan w:val="3"/>
                        <w:tcBorders>
                          <w:left w:val="single" w:sz="5.711632" w:space="0" w:color="5B5B5B"/>
                          <w:right w:val="single" w:sz="5.711632" w:space="0" w:color="5B5B5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27" w:type="dxa"/>
                        <w:gridSpan w:val="2"/>
                        <w:tcBorders>
                          <w:top w:val="single" w:sz="5.711632" w:space="0" w:color="5B5B5B"/>
                          <w:bottom w:val="single" w:sz="5.711632" w:space="0" w:color="575757"/>
                          <w:left w:val="single" w:sz="5.711632" w:space="0" w:color="5B5B5B"/>
                          <w:right w:val="single" w:sz="3.80776" w:space="0" w:color="5B5B5B"/>
                        </w:tcBorders>
                      </w:tcPr>
                      <w:p>
                        <w:pPr>
                          <w:spacing w:before="6" w:after="0" w:line="218" w:lineRule="exact"/>
                          <w:ind w:left="-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ardıma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Gele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6"/>
                          </w:rPr>
                          <w:t>Plakası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899" w:type="dxa"/>
                        <w:gridSpan w:val="2"/>
                        <w:tcBorders>
                          <w:top w:val="single" w:sz="5.711632" w:space="0" w:color="5B5B5B"/>
                          <w:bottom w:val="single" w:sz="5.711632" w:space="0" w:color="575757"/>
                          <w:left w:val="single" w:sz="3.80776" w:space="0" w:color="5B5B5B"/>
                          <w:right w:val="single" w:sz="5.711632" w:space="0" w:color="606060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3884" w:type="dxa"/>
                        <w:gridSpan w:val="2"/>
                        <w:tcBorders>
                          <w:top w:val="single" w:sz="5.711632" w:space="0" w:color="5B5B5B"/>
                          <w:bottom w:val="single" w:sz="5.711632" w:space="0" w:color="575757"/>
                          <w:left w:val="single" w:sz="5.711632" w:space="0" w:color="606060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41" w:hRule="exact"/>
                    </w:trPr>
                    <w:tc>
                      <w:tcPr>
                        <w:tcW w:w="2044" w:type="dxa"/>
                        <w:vMerge/>
                        <w:gridSpan w:val="3"/>
                        <w:tcBorders>
                          <w:bottom w:val="single" w:sz="5.711632" w:space="0" w:color="5B5B5B"/>
                          <w:left w:val="single" w:sz="5.711632" w:space="0" w:color="5B5B5B"/>
                          <w:right w:val="single" w:sz="5.711632" w:space="0" w:color="5B5B5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9310" w:type="dxa"/>
                        <w:gridSpan w:val="6"/>
                        <w:tcBorders>
                          <w:top w:val="single" w:sz="5.711632" w:space="0" w:color="575757"/>
                          <w:bottom w:val="single" w:sz="5.711632" w:space="0" w:color="5B5B5B"/>
                          <w:left w:val="single" w:sz="5.711632" w:space="0" w:color="5B5B5B"/>
                          <w:right w:val="nil" w:sz="6" w:space="0" w:color="auto"/>
                        </w:tcBorders>
                      </w:tcPr>
                      <w:p>
                        <w:pPr>
                          <w:spacing w:before="6" w:after="0" w:line="240" w:lineRule="auto"/>
                          <w:ind w:left="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Amirini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3"/>
                          </w:rPr>
                          <w:t>Adı-Soyad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6"/>
                            <w:w w:val="103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3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69" w:hRule="exact"/>
                    </w:trPr>
                    <w:tc>
                      <w:tcPr>
                        <w:tcW w:w="2044" w:type="dxa"/>
                        <w:gridSpan w:val="3"/>
                        <w:tcBorders>
                          <w:top w:val="single" w:sz="5.711632" w:space="0" w:color="5B5B5B"/>
                          <w:bottom w:val="single" w:sz="5.711632" w:space="0" w:color="606060"/>
                          <w:left w:val="single" w:sz="5.711632" w:space="0" w:color="5B5B5B"/>
                          <w:right w:val="single" w:sz="5.711632" w:space="0" w:color="5B5B5B"/>
                        </w:tcBorders>
                      </w:tcPr>
                      <w:p>
                        <w:pPr>
                          <w:spacing w:before="4" w:after="0" w:line="240" w:lineRule="auto"/>
                          <w:ind w:left="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Olayı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4"/>
                          </w:rPr>
                          <w:t>Görüldüğü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6" w:after="0" w:line="240" w:lineRule="auto"/>
                          <w:ind w:left="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4"/>
                          </w:rPr>
                          <w:t>Durum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310" w:type="dxa"/>
                        <w:gridSpan w:val="6"/>
                        <w:tcBorders>
                          <w:top w:val="single" w:sz="5.711632" w:space="0" w:color="5B5B5B"/>
                          <w:bottom w:val="single" w:sz="5.711632" w:space="0" w:color="606060"/>
                          <w:left w:val="single" w:sz="5.711632" w:space="0" w:color="5B5B5B"/>
                          <w:right w:val="nil" w:sz="6" w:space="0" w:color="auto"/>
                        </w:tcBorders>
                      </w:tcPr>
                      <w:p>
                        <w:pPr>
                          <w:spacing w:before="4" w:after="0" w:line="252" w:lineRule="auto"/>
                          <w:ind w:left="-5" w:right="215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yerine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varıldığında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kenarında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buluna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çö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atıklarını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alevii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dumanlı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şekilde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yanmakta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2"/>
                          </w:rPr>
                          <w:t>olduğu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11"/>
                            <w:w w:val="111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3"/>
                          </w:rPr>
                          <w:t>örüld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0"/>
                            <w:w w:val="104"/>
                          </w:rPr>
                          <w:t>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93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2044" w:type="dxa"/>
                        <w:vMerge w:val="restart"/>
                        <w:gridSpan w:val="3"/>
                        <w:tcBorders>
                          <w:top w:val="single" w:sz="5.711632" w:space="0" w:color="606060"/>
                          <w:left w:val="single" w:sz="5.711632" w:space="0" w:color="5B5B5B"/>
                          <w:right w:val="single" w:sz="5.711632" w:space="0" w:color="5B5B5B"/>
                        </w:tcBorders>
                      </w:tcPr>
                      <w:p>
                        <w:pPr>
                          <w:spacing w:before="14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4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527" w:type="dxa"/>
                        <w:vMerge w:val="restart"/>
                        <w:gridSpan w:val="2"/>
                        <w:tcBorders>
                          <w:top w:val="single" w:sz="5.711632" w:space="0" w:color="606060"/>
                          <w:left w:val="single" w:sz="5.711632" w:space="0" w:color="5B5B5B"/>
                          <w:right w:val="single" w:sz="7.615512" w:space="0" w:color="6B6B6B"/>
                        </w:tcBorders>
                      </w:tcPr>
                      <w:p>
                        <w:pPr>
                          <w:spacing w:before="1" w:after="0" w:line="180" w:lineRule="exact"/>
                          <w:jc w:val="left"/>
                          <w:rPr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sz w:val="18"/>
                            <w:szCs w:val="18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43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313131"/>
                            <w:spacing w:val="0"/>
                            <w:w w:val="100"/>
                          </w:rPr>
                          <w:t>Sul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313131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313131"/>
                            <w:spacing w:val="-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313131"/>
                            <w:spacing w:val="0"/>
                            <w:w w:val="100"/>
                          </w:rPr>
                          <w:t>Söndümıe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783" w:type="dxa"/>
                        <w:gridSpan w:val="4"/>
                        <w:tcBorders>
                          <w:top w:val="single" w:sz="5.711632" w:space="0" w:color="606060"/>
                          <w:bottom w:val="single" w:sz="5.711632" w:space="0" w:color="606060"/>
                          <w:left w:val="single" w:sz="7.615512" w:space="0" w:color="6B6B6B"/>
                          <w:right w:val="nil" w:sz="6" w:space="0" w:color="auto"/>
                        </w:tcBorders>
                      </w:tcPr>
                      <w:p>
                        <w:pPr>
                          <w:spacing w:before="4" w:after="0" w:line="240" w:lineRule="auto"/>
                          <w:ind w:left="5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14"/>
                          </w:rPr>
                          <w:t>önd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2"/>
                            <w:w w:val="114"/>
                          </w:rPr>
                          <w:t>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1"/>
                            <w:w w:val="114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7"/>
                            <w:w w:val="114"/>
                          </w:rPr>
                          <w:t>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3"/>
                            <w:w w:val="114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2"/>
                            <w:w w:val="114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14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13"/>
                            <w:w w:val="11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Kullanıla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4"/>
                          </w:rPr>
                          <w:t>söndürücü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1" w:hRule="exact"/>
                    </w:trPr>
                    <w:tc>
                      <w:tcPr>
                        <w:tcW w:w="2044" w:type="dxa"/>
                        <w:vMerge/>
                        <w:gridSpan w:val="3"/>
                        <w:tcBorders>
                          <w:left w:val="single" w:sz="5.711632" w:space="0" w:color="5B5B5B"/>
                          <w:right w:val="single" w:sz="5.711632" w:space="0" w:color="5B5B5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27" w:type="dxa"/>
                        <w:vMerge/>
                        <w:gridSpan w:val="2"/>
                        <w:tcBorders>
                          <w:left w:val="single" w:sz="5.711632" w:space="0" w:color="5B5B5B"/>
                          <w:right w:val="single" w:sz="7.615512" w:space="0" w:color="6B6B6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783" w:type="dxa"/>
                        <w:gridSpan w:val="4"/>
                        <w:tcBorders>
                          <w:top w:val="single" w:sz="5.711632" w:space="0" w:color="606060"/>
                          <w:bottom w:val="single" w:sz="5.711632" w:space="0" w:color="606060"/>
                          <w:left w:val="single" w:sz="7.615512" w:space="0" w:color="6B6B6B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27" w:lineRule="exact"/>
                          <w:ind w:left="-10" w:right="-20"/>
                          <w:jc w:val="left"/>
                          <w:tabs>
                            <w:tab w:pos="1900" w:val="left"/>
                            <w:tab w:pos="34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313131"/>
                            <w:spacing w:val="0"/>
                            <w:w w:val="178"/>
                            <w:position w:val="-1"/>
                          </w:rPr>
                          <w:t>u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313131"/>
                            <w:spacing w:val="-39"/>
                            <w:w w:val="178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1"/>
                          </w:rPr>
                          <w:t>m3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40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1"/>
                          </w:rPr>
                          <w:t>IKöpük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18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1"/>
                          </w:rPr>
                          <w:t>Kg.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4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85"/>
                            <w:position w:val="0"/>
                          </w:rPr>
                          <w:t>jK.K.T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85"/>
                            <w:position w:val="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18"/>
                            <w:w w:val="85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3"/>
                            <w:position w:val="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4"/>
                            <w:w w:val="103"/>
                            <w:position w:val="0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39"/>
                            <w:position w:val="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82" w:hRule="exact"/>
                    </w:trPr>
                    <w:tc>
                      <w:tcPr>
                        <w:tcW w:w="2044" w:type="dxa"/>
                        <w:vMerge/>
                        <w:gridSpan w:val="3"/>
                        <w:tcBorders>
                          <w:bottom w:val="single" w:sz="5.711632" w:space="0" w:color="606060"/>
                          <w:left w:val="single" w:sz="5.711632" w:space="0" w:color="5B5B5B"/>
                          <w:right w:val="single" w:sz="5.711632" w:space="0" w:color="5B5B5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27" w:type="dxa"/>
                        <w:vMerge/>
                        <w:gridSpan w:val="2"/>
                        <w:tcBorders>
                          <w:bottom w:val="single" w:sz="5.711632" w:space="0" w:color="606060"/>
                          <w:left w:val="single" w:sz="5.711632" w:space="0" w:color="5B5B5B"/>
                          <w:right w:val="single" w:sz="7.615512" w:space="0" w:color="6B6B6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783" w:type="dxa"/>
                        <w:gridSpan w:val="4"/>
                        <w:tcBorders>
                          <w:top w:val="single" w:sz="5.711632" w:space="0" w:color="606060"/>
                          <w:bottom w:val="single" w:sz="5.711632" w:space="0" w:color="606060"/>
                          <w:left w:val="single" w:sz="7.615512" w:space="0" w:color="6B6B6B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973" w:hRule="exact"/>
                    </w:trPr>
                    <w:tc>
                      <w:tcPr>
                        <w:tcW w:w="2044" w:type="dxa"/>
                        <w:gridSpan w:val="3"/>
                        <w:tcBorders>
                          <w:top w:val="single" w:sz="5.711632" w:space="0" w:color="606060"/>
                          <w:bottom w:val="single" w:sz="5.711632" w:space="0" w:color="606060"/>
                          <w:left w:val="single" w:sz="5.711632" w:space="0" w:color="5B5B5B"/>
                          <w:right w:val="single" w:sz="5.711632" w:space="0" w:color="5B5B5B"/>
                        </w:tcBorders>
                      </w:tcPr>
                      <w:p>
                        <w:pPr>
                          <w:spacing w:before="11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Söndürıne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4"/>
                          </w:rPr>
                          <w:t>Sonundaki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1" w:after="0" w:line="240" w:lineRule="auto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Hasa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3"/>
                          </w:rPr>
                          <w:t>Durumu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310" w:type="dxa"/>
                        <w:gridSpan w:val="6"/>
                        <w:tcBorders>
                          <w:top w:val="single" w:sz="5.711632" w:space="0" w:color="606060"/>
                          <w:bottom w:val="single" w:sz="5.711632" w:space="0" w:color="606060"/>
                          <w:left w:val="single" w:sz="5.711632" w:space="0" w:color="5B5B5B"/>
                          <w:right w:val="nil" w:sz="6" w:space="0" w:color="auto"/>
                        </w:tcBorders>
                      </w:tcPr>
                      <w:p>
                        <w:pPr>
                          <w:spacing w:before="6" w:after="0" w:line="246" w:lineRule="auto"/>
                          <w:ind w:left="43" w:right="-41" w:firstLine="-48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92"/>
                          </w:rPr>
                          <w:t>"Yangı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92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3"/>
                            <w:w w:val="9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yerinde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yapıla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incelemede;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kenarında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buluna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çö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atıklarını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tamame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suretiyle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zara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gördüğü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3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rafuruzca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tespit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4"/>
                          </w:rPr>
                          <w:t>edilmiştir.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2" w:after="0" w:line="280" w:lineRule="exact"/>
                          <w:jc w:val="left"/>
                          <w:rPr>
                            <w:sz w:val="28"/>
                            <w:szCs w:val="28"/>
                          </w:rPr>
                        </w:pPr>
                        <w:rPr/>
                        <w:r>
                          <w:rPr>
                            <w:sz w:val="28"/>
                            <w:szCs w:val="28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-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Tahmini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4"/>
                          </w:rPr>
                          <w:t>Zarar-Ziya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"/>
                            <w:w w:val="105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3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3"/>
                          </w:rPr>
                          <w:t>YOK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846" w:hRule="exact"/>
                    </w:trPr>
                    <w:tc>
                      <w:tcPr>
                        <w:tcW w:w="2044" w:type="dxa"/>
                        <w:gridSpan w:val="3"/>
                        <w:tcBorders>
                          <w:top w:val="single" w:sz="5.711632" w:space="0" w:color="606060"/>
                          <w:bottom w:val="single" w:sz="5.711632" w:space="0" w:color="5B5B5B"/>
                          <w:left w:val="single" w:sz="5.711632" w:space="0" w:color="5B5B5B"/>
                          <w:right w:val="single" w:sz="5.711632" w:space="0" w:color="5B5B5B"/>
                        </w:tcBorders>
                      </w:tcPr>
                      <w:p>
                        <w:pPr>
                          <w:spacing w:before="9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4"/>
                          </w:rPr>
                          <w:t>Nedeni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310" w:type="dxa"/>
                        <w:gridSpan w:val="6"/>
                        <w:tcBorders>
                          <w:top w:val="single" w:sz="5.711632" w:space="0" w:color="606060"/>
                          <w:bottom w:val="single" w:sz="5.711632" w:space="0" w:color="5B5B5B"/>
                          <w:left w:val="single" w:sz="5.711632" w:space="0" w:color="5B5B5B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8" w:lineRule="exact"/>
                          <w:ind w:left="-5" w:right="-69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yerinde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yapıla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tetkikte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başlangıcını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kenarında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buluna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çö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atıklarında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olduğ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görülmü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3"/>
                          </w:rPr>
                          <w:t>olup;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1" w:after="0" w:line="252" w:lineRule="auto"/>
                          <w:ind w:left="-5" w:right="-33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"/>
                            <w:w w:val="102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91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pıJa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araştırma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soruşturınada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yangının;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kimliği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belirsiz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kişi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kişilerce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çöpleri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imha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etme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1"/>
                          </w:rPr>
                          <w:t>amacıyla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2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kılmı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olabileceği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kanaatine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4"/>
                          </w:rPr>
                          <w:t>varılmıştır.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4" w:hRule="exact"/>
                    </w:trPr>
                    <w:tc>
                      <w:tcPr>
                        <w:tcW w:w="2044" w:type="dxa"/>
                        <w:gridSpan w:val="3"/>
                        <w:tcBorders>
                          <w:top w:val="single" w:sz="5.711632" w:space="0" w:color="5B5B5B"/>
                          <w:bottom w:val="single" w:sz="5.711632" w:space="0" w:color="5B5B5B"/>
                          <w:left w:val="single" w:sz="5.711632" w:space="0" w:color="5B5B5B"/>
                          <w:right w:val="single" w:sz="5.711632" w:space="0" w:color="5B5B5B"/>
                        </w:tcBorders>
                      </w:tcPr>
                      <w:p>
                        <w:pPr>
                          <w:spacing w:before="4" w:after="0" w:line="240" w:lineRule="auto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Sigortalı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6"/>
                          </w:rPr>
                          <w:t>ise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310" w:type="dxa"/>
                        <w:gridSpan w:val="6"/>
                        <w:tcBorders>
                          <w:top w:val="single" w:sz="5.711632" w:space="0" w:color="5B5B5B"/>
                          <w:bottom w:val="single" w:sz="5.711632" w:space="0" w:color="5B5B5B"/>
                          <w:left w:val="single" w:sz="5.711632" w:space="0" w:color="5B5B5B"/>
                          <w:right w:val="nil" w:sz="6" w:space="0" w:color="auto"/>
                        </w:tcBorders>
                      </w:tcPr>
                      <w:p>
                        <w:pPr>
                          <w:spacing w:before="9" w:after="0" w:line="240" w:lineRule="auto"/>
                          <w:ind w:left="10" w:right="-20"/>
                          <w:jc w:val="left"/>
                          <w:tabs>
                            <w:tab w:pos="49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Şir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6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5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Adı: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\Bedeli: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89" w:hRule="exact"/>
                    </w:trPr>
                    <w:tc>
                      <w:tcPr>
                        <w:tcW w:w="2044" w:type="dxa"/>
                        <w:gridSpan w:val="3"/>
                        <w:tcBorders>
                          <w:top w:val="single" w:sz="5.711632" w:space="0" w:color="5B5B5B"/>
                          <w:bottom w:val="single" w:sz="5.711632" w:space="0" w:color="606060"/>
                          <w:left w:val="single" w:sz="5.711632" w:space="0" w:color="5B5B5B"/>
                          <w:right w:val="single" w:sz="5.711632" w:space="0" w:color="5B5B5B"/>
                        </w:tcBorders>
                      </w:tcPr>
                      <w:p>
                        <w:pPr>
                          <w:spacing w:before="9" w:after="0" w:line="240" w:lineRule="auto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Gereç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4"/>
                          </w:rPr>
                          <w:t>Kaybı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310" w:type="dxa"/>
                        <w:gridSpan w:val="6"/>
                        <w:tcBorders>
                          <w:top w:val="single" w:sz="5.711632" w:space="0" w:color="5B5B5B"/>
                          <w:bottom w:val="single" w:sz="5.711632" w:space="0" w:color="606060"/>
                          <w:left w:val="single" w:sz="5.711632" w:space="0" w:color="5B5B5B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478" w:hRule="exact"/>
                    </w:trPr>
                    <w:tc>
                      <w:tcPr>
                        <w:tcW w:w="2044" w:type="dxa"/>
                        <w:vMerge w:val="restart"/>
                        <w:gridSpan w:val="3"/>
                        <w:tcBorders>
                          <w:top w:val="single" w:sz="5.711632" w:space="0" w:color="606060"/>
                          <w:left w:val="single" w:sz="5.711632" w:space="0" w:color="5B5B5B"/>
                          <w:right w:val="single" w:sz="5.711632" w:space="0" w:color="5B5B5B"/>
                        </w:tcBorders>
                      </w:tcPr>
                      <w:p>
                        <w:pPr>
                          <w:spacing w:before="6" w:after="0" w:line="246" w:lineRule="auto"/>
                          <w:ind w:left="-5" w:right="500" w:firstLine="1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5"/>
                          </w:rPr>
                          <w:t>Kime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98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99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6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1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lim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4"/>
                          </w:rPr>
                          <w:t>Edildiği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57" w:lineRule="exact"/>
                          <w:ind w:left="-5" w:right="-20"/>
                          <w:jc w:val="left"/>
                          <w:tabs>
                            <w:tab w:pos="4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33"/>
                            <w:szCs w:val="33"/>
                            <w:color w:val="696969"/>
                            <w:spacing w:val="0"/>
                            <w:w w:val="56"/>
                            <w:position w:val="-1"/>
                          </w:rPr>
                          <w:t>'fu.</w:t>
                        </w:r>
                        <w:r>
                          <w:rPr>
                            <w:rFonts w:ascii="Arial" w:hAnsi="Arial" w:cs="Arial" w:eastAsia="Arial"/>
                            <w:sz w:val="33"/>
                            <w:szCs w:val="33"/>
                            <w:color w:val="696969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33"/>
                            <w:szCs w:val="33"/>
                            <w:color w:val="696969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313131"/>
                            <w:spacing w:val="0"/>
                            <w:w w:val="135"/>
                            <w:position w:val="-1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313131"/>
                            <w:spacing w:val="-17"/>
                            <w:w w:val="135"/>
                            <w:position w:val="-1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5"/>
                            <w:position w:val="-1"/>
                          </w:rPr>
                          <w:t>Dönüşü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9310" w:type="dxa"/>
                        <w:gridSpan w:val="6"/>
                        <w:tcBorders>
                          <w:top w:val="single" w:sz="5.711632" w:space="0" w:color="606060"/>
                          <w:bottom w:val="nil" w:sz="6" w:space="0" w:color="auto"/>
                          <w:left w:val="single" w:sz="5.711632" w:space="0" w:color="5B5B5B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49" w:hRule="exact"/>
                    </w:trPr>
                    <w:tc>
                      <w:tcPr>
                        <w:tcW w:w="2044" w:type="dxa"/>
                        <w:vMerge/>
                        <w:gridSpan w:val="3"/>
                        <w:tcBorders>
                          <w:bottom w:val="single" w:sz="5.711632" w:space="0" w:color="606060"/>
                          <w:left w:val="single" w:sz="5.711632" w:space="0" w:color="5B5B5B"/>
                          <w:right w:val="single" w:sz="5.711632" w:space="0" w:color="5B5B5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995" w:type="dxa"/>
                        <w:gridSpan w:val="3"/>
                        <w:tcBorders>
                          <w:top w:val="nil" w:sz="6" w:space="0" w:color="auto"/>
                          <w:bottom w:val="single" w:sz="5.711632" w:space="0" w:color="606060"/>
                          <w:left w:val="single" w:sz="5.711632" w:space="0" w:color="5B5B5B"/>
                          <w:right w:val="single" w:sz="5.711632" w:space="0" w:color="606060"/>
                        </w:tcBorders>
                      </w:tcPr>
                      <w:p>
                        <w:pPr>
                          <w:spacing w:before="23" w:after="0" w:line="218" w:lineRule="exact"/>
                          <w:ind w:left="-5" w:right="-189"/>
                          <w:jc w:val="left"/>
                          <w:tabs>
                            <w:tab w:pos="49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rrarih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16/05/2017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2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315" w:type="dxa"/>
                        <w:gridSpan w:val="3"/>
                        <w:tcBorders>
                          <w:top w:val="nil" w:sz="6" w:space="0" w:color="auto"/>
                          <w:bottom w:val="single" w:sz="5.711632" w:space="0" w:color="606060"/>
                          <w:left w:val="single" w:sz="5.711632" w:space="0" w:color="606060"/>
                          <w:right w:val="nil" w:sz="6" w:space="0" w:color="auto"/>
                        </w:tcBorders>
                      </w:tcPr>
                      <w:p>
                        <w:pPr>
                          <w:spacing w:before="18" w:after="0" w:line="240" w:lineRule="auto"/>
                          <w:ind w:left="9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w w:val="101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8"/>
                            <w:w w:val="101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1"/>
                            <w:w w:val="12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58"/>
                          </w:rPr>
                          <w:t>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4"/>
                          </w:rPr>
                          <w:t>11:37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4" w:hRule="exact"/>
                    </w:trPr>
                    <w:tc>
                      <w:tcPr>
                        <w:tcW w:w="959" w:type="dxa"/>
                        <w:tcBorders>
                          <w:top w:val="single" w:sz="5.711632" w:space="0" w:color="606060"/>
                          <w:bottom w:val="single" w:sz="5.711632" w:space="0" w:color="606060"/>
                          <w:left w:val="single" w:sz="5.711632" w:space="0" w:color="5B5B5B"/>
                          <w:right w:val="single" w:sz="5.711632" w:space="0" w:color="5B5B5B"/>
                        </w:tcBorders>
                      </w:tcPr>
                      <w:p>
                        <w:pPr>
                          <w:spacing w:before="6" w:after="0" w:line="240" w:lineRule="auto"/>
                          <w:ind w:left="10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4"/>
                          </w:rPr>
                          <w:t>Varsa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28" w:type="dxa"/>
                        <w:tcBorders>
                          <w:top w:val="single" w:sz="5.711632" w:space="0" w:color="606060"/>
                          <w:bottom w:val="single" w:sz="5.711632" w:space="0" w:color="606060"/>
                          <w:left w:val="single" w:sz="5.711632" w:space="0" w:color="5B5B5B"/>
                          <w:right w:val="single" w:sz="5.711632" w:space="0" w:color="575757"/>
                        </w:tcBorders>
                      </w:tcPr>
                      <w:p>
                        <w:pPr>
                          <w:spacing w:before="6" w:after="0" w:line="240" w:lineRule="auto"/>
                          <w:ind w:left="112" w:right="-6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w w:val="102"/>
                          </w:rPr>
                          <w:t>Öl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w w:val="103"/>
                          </w:rPr>
                          <w:t>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w w:val="100"/>
                          </w:rPr>
                        </w:r>
                      </w:p>
                    </w:tc>
                    <w:tc>
                      <w:tcPr>
                        <w:tcW w:w="657" w:type="dxa"/>
                        <w:tcBorders>
                          <w:top w:val="single" w:sz="5.711632" w:space="0" w:color="606060"/>
                          <w:bottom w:val="single" w:sz="5.711632" w:space="0" w:color="606060"/>
                          <w:left w:val="single" w:sz="5.711632" w:space="0" w:color="575757"/>
                          <w:right w:val="single" w:sz="5.711632" w:space="0" w:color="5B5B5B"/>
                        </w:tcBorders>
                      </w:tcPr>
                      <w:p>
                        <w:pPr>
                          <w:spacing w:before="6" w:after="0" w:line="240" w:lineRule="auto"/>
                          <w:ind w:left="5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4"/>
                          </w:rPr>
                          <w:t>Yaralı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995" w:type="dxa"/>
                        <w:gridSpan w:val="3"/>
                        <w:tcBorders>
                          <w:top w:val="single" w:sz="5.711632" w:space="0" w:color="606060"/>
                          <w:bottom w:val="single" w:sz="5.711632" w:space="0" w:color="606060"/>
                          <w:left w:val="single" w:sz="5.711632" w:space="0" w:color="5B5B5B"/>
                          <w:right w:val="single" w:sz="5.711632" w:space="0" w:color="606060"/>
                        </w:tcBorders>
                      </w:tcPr>
                      <w:p>
                        <w:pPr>
                          <w:spacing w:before="2" w:after="0" w:line="240" w:lineRule="auto"/>
                          <w:ind w:left="-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14"/>
                          </w:rPr>
                          <w:t>piDE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14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6"/>
                            <w:w w:val="11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EKİP:Urla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Grubu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3.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4"/>
                          </w:rPr>
                          <w:t>Posta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315" w:type="dxa"/>
                        <w:gridSpan w:val="3"/>
                        <w:tcBorders>
                          <w:top w:val="single" w:sz="5.711632" w:space="0" w:color="606060"/>
                          <w:bottom w:val="single" w:sz="5.711632" w:space="0" w:color="606060"/>
                          <w:left w:val="single" w:sz="5.711632" w:space="0" w:color="606060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6" w:lineRule="exact"/>
                          <w:ind w:left="1493" w:right="1458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w w:val="103"/>
                          </w:rPr>
                          <w:t>ONAYLA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0"/>
                            <w:w w:val="104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2"/>
                          </w:rPr>
                          <w:t>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089" w:hRule="exact"/>
                    </w:trPr>
                    <w:tc>
                      <w:tcPr>
                        <w:tcW w:w="959" w:type="dxa"/>
                        <w:tcBorders>
                          <w:top w:val="single" w:sz="5.711632" w:space="0" w:color="606060"/>
                          <w:bottom w:val="single" w:sz="5.711632" w:space="0" w:color="6B6B6B"/>
                          <w:left w:val="single" w:sz="5.711632" w:space="0" w:color="5B5B5B"/>
                          <w:right w:val="single" w:sz="5.711632" w:space="0" w:color="5B5B5B"/>
                        </w:tcBorders>
                      </w:tcPr>
                      <w:p>
                        <w:pPr>
                          <w:spacing w:before="9" w:after="0" w:line="120" w:lineRule="exact"/>
                          <w:jc w:val="left"/>
                          <w:rPr>
                            <w:sz w:val="12"/>
                            <w:szCs w:val="12"/>
                          </w:rPr>
                        </w:pPr>
                        <w:rPr/>
                        <w:r>
                          <w:rPr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8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5"/>
                          </w:rPr>
                          <w:t>İtfaiyeci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28" w:type="dxa"/>
                        <w:tcBorders>
                          <w:top w:val="single" w:sz="5.711632" w:space="0" w:color="606060"/>
                          <w:bottom w:val="single" w:sz="5.711632" w:space="0" w:color="6B6B6B"/>
                          <w:left w:val="single" w:sz="5.711632" w:space="0" w:color="5B5B5B"/>
                          <w:right w:val="single" w:sz="5.711632" w:space="0" w:color="575757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57" w:type="dxa"/>
                        <w:tcBorders>
                          <w:top w:val="single" w:sz="5.711632" w:space="0" w:color="606060"/>
                          <w:bottom w:val="single" w:sz="5.711632" w:space="0" w:color="6B6B6B"/>
                          <w:left w:val="single" w:sz="5.711632" w:space="0" w:color="575757"/>
                          <w:right w:val="single" w:sz="5.711632" w:space="0" w:color="5B5B5B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18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right="-40"/>
                          <w:jc w:val="righ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313131"/>
                            <w:spacing w:val="0"/>
                            <w:w w:val="110"/>
                            <w:b/>
                            <w:bCs/>
                          </w:rPr>
                          <w:t>3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995" w:type="dxa"/>
                        <w:vMerge w:val="restart"/>
                        <w:gridSpan w:val="3"/>
                        <w:tcBorders>
                          <w:top w:val="single" w:sz="5.711632" w:space="0" w:color="606060"/>
                          <w:left w:val="single" w:sz="5.711632" w:space="0" w:color="5B5B5B"/>
                          <w:right w:val="single" w:sz="5.711632" w:space="0" w:color="606060"/>
                        </w:tcBorders>
                      </w:tcPr>
                      <w:p>
                        <w:pPr>
                          <w:spacing w:before="16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52" w:right="-20"/>
                          <w:jc w:val="left"/>
                          <w:tabs>
                            <w:tab w:pos="330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Gitnıişse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Üs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Yangına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3"/>
                          </w:rPr>
                          <w:t>Koyan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2" w:after="0" w:line="240" w:lineRule="auto"/>
                          <w:ind w:right="470"/>
                          <w:jc w:val="right"/>
                          <w:tabs>
                            <w:tab w:pos="1220" w:val="left"/>
                            <w:tab w:pos="34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525252"/>
                            <w:spacing w:val="0"/>
                            <w:w w:val="84"/>
                            <w:b/>
                            <w:bCs/>
                          </w:rPr>
                          <w:t>İTFAİ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525252"/>
                            <w:spacing w:val="7"/>
                            <w:w w:val="84"/>
                            <w:b/>
                            <w:bCs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7E807E"/>
                            <w:spacing w:val="0"/>
                            <w:w w:val="84"/>
                            <w:b/>
                            <w:bCs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7E807E"/>
                            <w:spacing w:val="28"/>
                            <w:w w:val="84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696969"/>
                            <w:spacing w:val="0"/>
                            <w:w w:val="100"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696969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696969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7E807E"/>
                            <w:spacing w:val="0"/>
                            <w:w w:val="134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7E807E"/>
                            <w:spacing w:val="-2"/>
                            <w:w w:val="13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7E807E"/>
                            <w:spacing w:val="0"/>
                            <w:w w:val="87"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7E807E"/>
                            <w:spacing w:val="-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7E807E"/>
                            <w:spacing w:val="0"/>
                            <w:w w:val="100"/>
                          </w:rPr>
                          <w:t>..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7E807E"/>
                            <w:spacing w:val="-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525252"/>
                            <w:spacing w:val="0"/>
                            <w:w w:val="76"/>
                            <w:b/>
                            <w:bCs/>
                          </w:rPr>
                          <w:t>LGE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525252"/>
                            <w:spacing w:val="0"/>
                            <w:w w:val="100"/>
                            <w:b/>
                            <w:bCs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525252"/>
                            <w:spacing w:val="0"/>
                            <w:w w:val="100"/>
                            <w:b/>
                            <w:bCs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9"/>
                            <w:position w:val="10"/>
                          </w:rPr>
                          <w:t>EkipAmiri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701" w:lineRule="exact"/>
                          <w:ind w:left="8" w:right="-20"/>
                          <w:jc w:val="left"/>
                          <w:tabs>
                            <w:tab w:pos="2040" w:val="left"/>
                          </w:tabs>
                          <w:rPr>
                            <w:rFonts w:ascii="Times New Roman" w:hAnsi="Times New Roman" w:cs="Times New Roman" w:eastAsia="Times New Roman"/>
                            <w:sz w:val="68"/>
                            <w:szCs w:val="68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525252"/>
                            <w:w w:val="138"/>
                            <w:b/>
                            <w:bCs/>
                            <w:position w:val="32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525252"/>
                            <w:spacing w:val="-28"/>
                            <w:w w:val="100"/>
                            <w:b/>
                            <w:bCs/>
                            <w:position w:val="3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525252"/>
                            <w:spacing w:val="0"/>
                            <w:w w:val="100"/>
                            <w:b/>
                            <w:bCs/>
                            <w:position w:val="32"/>
                          </w:rPr>
                          <w:t>PO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525252"/>
                            <w:spacing w:val="-1"/>
                            <w:w w:val="100"/>
                            <w:b/>
                            <w:bCs/>
                            <w:position w:val="32"/>
                          </w:rPr>
                          <w:t>ST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525252"/>
                            <w:spacing w:val="5"/>
                            <w:w w:val="100"/>
                            <w:b/>
                            <w:bCs/>
                            <w:position w:val="32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9AA1A7"/>
                            <w:spacing w:val="4"/>
                            <w:w w:val="100"/>
                            <w:b/>
                            <w:bCs/>
                            <w:position w:val="32"/>
                          </w:rPr>
                          <w:t>P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7E807E"/>
                            <w:spacing w:val="0"/>
                            <w:w w:val="100"/>
                            <w:b/>
                            <w:bCs/>
                            <w:position w:val="32"/>
                          </w:rPr>
                          <w:t>L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7E807E"/>
                            <w:spacing w:val="-17"/>
                            <w:w w:val="100"/>
                            <w:b/>
                            <w:bCs/>
                            <w:position w:val="3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8"/>
                            <w:szCs w:val="68"/>
                            <w:color w:val="4B5075"/>
                            <w:spacing w:val="0"/>
                            <w:w w:val="159"/>
                            <w:position w:val="1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8"/>
                            <w:szCs w:val="68"/>
                            <w:color w:val="525252"/>
                            <w:spacing w:val="0"/>
                            <w:w w:val="27"/>
                            <w:position w:val="1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8"/>
                            <w:szCs w:val="68"/>
                            <w:color w:val="525252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8"/>
                            <w:szCs w:val="68"/>
                            <w:color w:val="525252"/>
                            <w:spacing w:val="0"/>
                            <w:w w:val="100"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8"/>
                            <w:szCs w:val="68"/>
                            <w:color w:val="9AA1A7"/>
                            <w:spacing w:val="-23"/>
                            <w:w w:val="49"/>
                            <w:position w:val="1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8"/>
                            <w:szCs w:val="68"/>
                            <w:color w:val="9AA1A7"/>
                            <w:spacing w:val="0"/>
                            <w:w w:val="49"/>
                            <w:position w:val="1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8"/>
                            <w:szCs w:val="6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19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716" w:lineRule="exact"/>
                          <w:ind w:left="60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71"/>
                            <w:szCs w:val="7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71"/>
                            <w:szCs w:val="71"/>
                            <w:color w:val="1656C4"/>
                            <w:w w:val="105"/>
                            <w:position w:val="-9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1"/>
                            <w:szCs w:val="71"/>
                            <w:color w:val="1656C4"/>
                            <w:spacing w:val="-40"/>
                            <w:w w:val="105"/>
                            <w:position w:val="-9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1"/>
                            <w:szCs w:val="71"/>
                            <w:color w:val="1656C4"/>
                            <w:spacing w:val="0"/>
                            <w:w w:val="137"/>
                            <w:position w:val="-9"/>
                          </w:rPr>
                          <w:t>J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1"/>
                            <w:szCs w:val="71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24" w:lineRule="exact"/>
                          <w:ind w:left="-18" w:right="121"/>
                          <w:jc w:val="center"/>
                          <w:tabs>
                            <w:tab w:pos="330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1656C4"/>
                            <w:spacing w:val="0"/>
                            <w:w w:val="288"/>
                            <w:position w:val="-5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1656C4"/>
                            <w:spacing w:val="-130"/>
                            <w:w w:val="288"/>
                            <w:position w:val="-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708EAE"/>
                            <w:spacing w:val="14"/>
                            <w:w w:val="100"/>
                            <w:b/>
                            <w:bCs/>
                            <w:position w:val="-5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9AA1A7"/>
                            <w:spacing w:val="0"/>
                            <w:w w:val="100"/>
                            <w:b/>
                            <w:bCs/>
                            <w:position w:val="-5"/>
                          </w:rPr>
                          <w:t>snıail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9AA1A7"/>
                            <w:spacing w:val="23"/>
                            <w:w w:val="100"/>
                            <w:b/>
                            <w:bCs/>
                            <w:position w:val="-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0"/>
                            <w:szCs w:val="40"/>
                            <w:color w:val="9AA1A7"/>
                            <w:spacing w:val="0"/>
                            <w:w w:val="80"/>
                            <w:position w:val="-5"/>
                          </w:rPr>
                          <w:t>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0"/>
                            <w:szCs w:val="40"/>
                            <w:color w:val="9AA1A7"/>
                            <w:spacing w:val="-7"/>
                            <w:w w:val="80"/>
                            <w:position w:val="-5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0"/>
                            <w:szCs w:val="40"/>
                            <w:color w:val="9AA1A7"/>
                            <w:spacing w:val="0"/>
                            <w:w w:val="80"/>
                            <w:position w:val="-5"/>
                          </w:rPr>
                          <w:t>ic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0"/>
                            <w:szCs w:val="40"/>
                            <w:color w:val="9AA1A7"/>
                            <w:spacing w:val="76"/>
                            <w:w w:val="80"/>
                            <w:position w:val="-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0"/>
                            <w:szCs w:val="40"/>
                            <w:color w:val="1656C4"/>
                            <w:spacing w:val="0"/>
                            <w:w w:val="100"/>
                            <w:position w:val="-5"/>
                          </w:rPr>
                          <w:t>"'=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0"/>
                            <w:szCs w:val="40"/>
                            <w:color w:val="1656C4"/>
                            <w:spacing w:val="0"/>
                            <w:w w:val="100"/>
                            <w:position w:val="-5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0"/>
                            <w:szCs w:val="40"/>
                            <w:color w:val="1656C4"/>
                            <w:spacing w:val="0"/>
                            <w:w w:val="100"/>
                            <w:position w:val="-5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13"/>
                          </w:rPr>
                          <w:t>Aydı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13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1"/>
                            <w:w w:val="100"/>
                            <w:position w:val="1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6"/>
                            <w:position w:val="13"/>
                          </w:rPr>
                          <w:t>ÖZENGiN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63" w:lineRule="exact"/>
                          <w:ind w:right="551"/>
                          <w:jc w:val="righ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1"/>
                          </w:rPr>
                          <w:t>itfaiye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4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3"/>
                            <w:position w:val="-1"/>
                          </w:rPr>
                          <w:t>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56" w:lineRule="exact"/>
                          <w:ind w:left="324" w:right="-2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BDC3C6"/>
                            <w:spacing w:val="0"/>
                            <w:w w:val="58"/>
                            <w:position w:val="1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BDC3C6"/>
                            <w:spacing w:val="28"/>
                            <w:w w:val="58"/>
                            <w:position w:val="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AAB3BA"/>
                            <w:spacing w:val="0"/>
                            <w:w w:val="183"/>
                            <w:position w:val="1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AAB3BA"/>
                            <w:spacing w:val="-78"/>
                            <w:w w:val="183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BDC3C6"/>
                            <w:spacing w:val="0"/>
                            <w:w w:val="183"/>
                            <w:position w:val="1"/>
                          </w:rPr>
                          <w:t>lll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BDC3C6"/>
                            <w:spacing w:val="41"/>
                            <w:w w:val="183"/>
                            <w:position w:val="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8"/>
                            <w:szCs w:val="28"/>
                            <w:color w:val="AAB3BA"/>
                            <w:spacing w:val="0"/>
                            <w:w w:val="133"/>
                            <w:position w:val="1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28"/>
                            <w:szCs w:val="28"/>
                            <w:color w:val="AAB3BA"/>
                            <w:spacing w:val="-33"/>
                            <w:w w:val="133"/>
                            <w:position w:val="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9AA1A7"/>
                            <w:spacing w:val="0"/>
                            <w:w w:val="80"/>
                            <w:position w:val="1"/>
                          </w:rPr>
                          <w:t>.tr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9AA1A7"/>
                            <w:spacing w:val="-28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6"/>
                            <w:szCs w:val="6"/>
                            <w:color w:val="AAB3BA"/>
                            <w:spacing w:val="-22"/>
                            <w:w w:val="247"/>
                            <w:i/>
                            <w:position w:val="-2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9AA1A7"/>
                            <w:spacing w:val="-80"/>
                            <w:w w:val="115"/>
                            <w:position w:val="1"/>
                          </w:rPr>
                          <w:t>P</w:t>
                        </w:r>
                        <w:r>
                          <w:rPr>
                            <w:rFonts w:ascii="Arial" w:hAnsi="Arial" w:cs="Arial" w:eastAsia="Arial"/>
                            <w:sz w:val="6"/>
                            <w:szCs w:val="6"/>
                            <w:color w:val="AAB3BA"/>
                            <w:spacing w:val="0"/>
                            <w:w w:val="144"/>
                            <w:i/>
                            <w:position w:val="-2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6"/>
                            <w:szCs w:val="6"/>
                            <w:color w:val="AAB3BA"/>
                            <w:spacing w:val="8"/>
                            <w:w w:val="100"/>
                            <w:i/>
                            <w:position w:val="-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6"/>
                            <w:szCs w:val="6"/>
                            <w:color w:val="AAB3BA"/>
                            <w:spacing w:val="3"/>
                            <w:w w:val="96"/>
                            <w:position w:val="-2"/>
                          </w:rPr>
                          <w:t>•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9AA1A7"/>
                            <w:spacing w:val="-22"/>
                            <w:w w:val="115"/>
                            <w:position w:val="1"/>
                          </w:rPr>
                          <w:t>/</w:t>
                        </w:r>
                        <w:r>
                          <w:rPr>
                            <w:rFonts w:ascii="Arial" w:hAnsi="Arial" w:cs="Arial" w:eastAsia="Arial"/>
                            <w:sz w:val="7"/>
                            <w:szCs w:val="7"/>
                            <w:color w:val="AAB3BA"/>
                            <w:spacing w:val="-18"/>
                            <w:w w:val="116"/>
                            <w:i/>
                            <w:position w:val="-2"/>
                          </w:rPr>
                          <w:t>&lt;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9AA1A7"/>
                            <w:spacing w:val="-10"/>
                            <w:w w:val="115"/>
                            <w:position w:val="1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7"/>
                            <w:szCs w:val="7"/>
                            <w:color w:val="AAB3BA"/>
                            <w:spacing w:val="-5"/>
                            <w:w w:val="117"/>
                            <w:i/>
                            <w:position w:val="-2"/>
                          </w:rPr>
                          <w:t>l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9AA1A7"/>
                            <w:spacing w:val="0"/>
                            <w:w w:val="115"/>
                            <w:position w:val="1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9AA1A7"/>
                            <w:spacing w:val="-27"/>
                            <w:w w:val="116"/>
                            <w:position w:val="1"/>
                          </w:rPr>
                          <w:t>l</w:t>
                        </w:r>
                        <w:r>
                          <w:rPr>
                            <w:rFonts w:ascii="Arial" w:hAnsi="Arial" w:cs="Arial" w:eastAsia="Arial"/>
                            <w:sz w:val="7"/>
                            <w:szCs w:val="7"/>
                            <w:color w:val="AAB3BA"/>
                            <w:spacing w:val="0"/>
                            <w:w w:val="201"/>
                            <w:position w:val="-2"/>
                          </w:rPr>
                          <w:t>-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9AA1A7"/>
                            <w:spacing w:val="4"/>
                            <w:w w:val="116"/>
                            <w:position w:val="1"/>
                          </w:rPr>
                          <w:t>r•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9AA1A7"/>
                            <w:spacing w:val="0"/>
                            <w:w w:val="116"/>
                            <w:position w:val="1"/>
                          </w:rPr>
                          <w:t>ö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9AA1A7"/>
                            <w:spacing w:val="-3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9AA1A7"/>
                            <w:spacing w:val="-35"/>
                            <w:w w:val="77"/>
                            <w:position w:val="1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8"/>
                            <w:szCs w:val="8"/>
                            <w:color w:val="AAB3BA"/>
                            <w:spacing w:val="0"/>
                            <w:w w:val="107"/>
                            <w:position w:val="-2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8"/>
                            <w:szCs w:val="8"/>
                            <w:color w:val="AAB3BA"/>
                            <w:spacing w:val="-17"/>
                            <w:w w:val="106"/>
                            <w:position w:val="-2"/>
                          </w:rPr>
                          <w:t>\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9AA1A7"/>
                            <w:spacing w:val="-50"/>
                            <w:w w:val="78"/>
                            <w:position w:val="1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8"/>
                            <w:szCs w:val="8"/>
                            <w:color w:val="AAB3BA"/>
                            <w:spacing w:val="-2"/>
                            <w:w w:val="107"/>
                            <w:position w:val="-2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9AA1A7"/>
                            <w:spacing w:val="0"/>
                            <w:w w:val="77"/>
                            <w:position w:val="1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9AA1A7"/>
                            <w:spacing w:val="-29"/>
                            <w:w w:val="78"/>
                            <w:position w:val="1"/>
                          </w:rPr>
                          <w:t>·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9AA1A7"/>
                            <w:spacing w:val="3"/>
                            <w:w w:val="52"/>
                            <w:b/>
                            <w:bCs/>
                            <w:position w:val="-2"/>
                          </w:rPr>
                          <w:t>t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9AA1A7"/>
                            <w:spacing w:val="0"/>
                            <w:w w:val="77"/>
                            <w:position w:val="1"/>
                          </w:rPr>
                          <w:t>ı'•'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15" w:after="0" w:line="280" w:lineRule="exact"/>
                          <w:jc w:val="left"/>
                          <w:rPr>
                            <w:sz w:val="28"/>
                            <w:szCs w:val="28"/>
                          </w:rPr>
                        </w:pPr>
                        <w:rPr/>
                        <w:r>
                          <w:rPr>
                            <w:sz w:val="28"/>
                            <w:szCs w:val="28"/>
                          </w:rPr>
                        </w:r>
                      </w:p>
                      <w:p>
                        <w:pPr>
                          <w:spacing w:before="0" w:after="0" w:line="233" w:lineRule="auto"/>
                          <w:ind w:left="3418" w:right="276" w:firstLine="8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Courier New" w:hAnsi="Courier New" w:cs="Courier New" w:eastAsia="Courier New"/>
                            <w:sz w:val="63"/>
                            <w:szCs w:val="63"/>
                            <w:color w:val="2B3BA5"/>
                            <w:spacing w:val="0"/>
                            <w:w w:val="51"/>
                            <w:i/>
                          </w:rPr>
                          <w:t>())/</w:t>
                        </w:r>
                        <w:r>
                          <w:rPr>
                            <w:rFonts w:ascii="Courier New" w:hAnsi="Courier New" w:cs="Courier New" w:eastAsia="Courier New"/>
                            <w:sz w:val="63"/>
                            <w:szCs w:val="63"/>
                            <w:color w:val="2B3BA5"/>
                            <w:spacing w:val="0"/>
                            <w:w w:val="51"/>
                            <w:i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8"/>
                          </w:rPr>
                          <w:t>MüjdatEMEÇ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itfaiye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3"/>
                          </w:rPr>
                          <w:t>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315" w:type="dxa"/>
                        <w:vMerge w:val="restart"/>
                        <w:gridSpan w:val="3"/>
                        <w:tcBorders>
                          <w:top w:val="single" w:sz="5.711632" w:space="0" w:color="606060"/>
                          <w:left w:val="single" w:sz="5.711632" w:space="0" w:color="606060"/>
                          <w:right w:val="nil" w:sz="6" w:space="0" w:color="auto"/>
                        </w:tcBorders>
                      </w:tcPr>
                      <w:p>
                        <w:pPr>
                          <w:spacing w:before="7" w:after="0" w:line="150" w:lineRule="exact"/>
                          <w:jc w:val="left"/>
                          <w:rPr>
                            <w:sz w:val="15"/>
                            <w:szCs w:val="15"/>
                          </w:rPr>
                        </w:pPr>
                        <w:rPr/>
                        <w:r>
                          <w:rPr>
                            <w:sz w:val="15"/>
                            <w:szCs w:val="15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95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313131"/>
                            <w:w w:val="70"/>
                            <w:b/>
                            <w:bCs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313131"/>
                            <w:spacing w:val="-32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313131"/>
                            <w:spacing w:val="0"/>
                            <w:w w:val="70"/>
                            <w:i/>
                          </w:rPr>
                          <w:t>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313131"/>
                            <w:spacing w:val="42"/>
                            <w:w w:val="70"/>
                            <w:i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313131"/>
                            <w:spacing w:val="0"/>
                            <w:w w:val="51"/>
                          </w:rPr>
                          <w:t>MaYıs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313131"/>
                            <w:spacing w:val="32"/>
                            <w:w w:val="5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313131"/>
                            <w:spacing w:val="0"/>
                            <w:w w:val="59"/>
                          </w:rPr>
                          <w:t>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0" w:after="0" w:line="180" w:lineRule="exact"/>
                          <w:jc w:val="left"/>
                          <w:rPr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sz w:val="18"/>
                            <w:szCs w:val="18"/>
                          </w:rPr>
                        </w:r>
                      </w:p>
                      <w:p>
                        <w:pPr>
                          <w:spacing w:before="0" w:after="0" w:line="484" w:lineRule="auto"/>
                          <w:ind w:left="1490" w:right="1217" w:firstLine="347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313131"/>
                            <w:spacing w:val="0"/>
                            <w:w w:val="79"/>
                            <w:i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313131"/>
                            <w:spacing w:val="0"/>
                            <w:w w:val="79"/>
                            <w:i/>
                          </w:rPr>
                          <w:t> 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313131"/>
                            <w:spacing w:val="33"/>
                            <w:w w:val="79"/>
                            <w:i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313131"/>
                            <w:spacing w:val="0"/>
                            <w:w w:val="79"/>
                            <w:i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313131"/>
                            <w:spacing w:val="4"/>
                            <w:w w:val="79"/>
                            <w:i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4"/>
                          </w:rPr>
                          <w:t>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itfaiye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Birim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1"/>
                          </w:rPr>
                          <w:t>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692" w:hRule="exact"/>
                    </w:trPr>
                    <w:tc>
                      <w:tcPr>
                        <w:tcW w:w="959" w:type="dxa"/>
                        <w:tcBorders>
                          <w:top w:val="single" w:sz="5.711632" w:space="0" w:color="6B6B6B"/>
                          <w:bottom w:val="single" w:sz="5.711632" w:space="0" w:color="6B6B6B"/>
                          <w:left w:val="nil" w:sz="6" w:space="0" w:color="auto"/>
                          <w:right w:val="single" w:sz="5.711632" w:space="0" w:color="5B5B5B"/>
                        </w:tcBorders>
                      </w:tcPr>
                      <w:p>
                        <w:pPr>
                          <w:spacing w:before="5" w:after="0" w:line="150" w:lineRule="exact"/>
                          <w:jc w:val="left"/>
                          <w:rPr>
                            <w:sz w:val="15"/>
                            <w:szCs w:val="15"/>
                          </w:rPr>
                        </w:pPr>
                        <w:rPr/>
                        <w:r>
                          <w:rPr>
                            <w:sz w:val="15"/>
                            <w:szCs w:val="15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2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4"/>
                          </w:rPr>
                          <w:t>Halk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28" w:type="dxa"/>
                        <w:tcBorders>
                          <w:top w:val="single" w:sz="5.711632" w:space="0" w:color="6B6B6B"/>
                          <w:bottom w:val="single" w:sz="5.711632" w:space="0" w:color="6B6B6B"/>
                          <w:left w:val="single" w:sz="5.711632" w:space="0" w:color="5B5B5B"/>
                          <w:right w:val="single" w:sz="5.711632" w:space="0" w:color="575757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57" w:type="dxa"/>
                        <w:tcBorders>
                          <w:top w:val="single" w:sz="5.711632" w:space="0" w:color="6B6B6B"/>
                          <w:bottom w:val="single" w:sz="5.711632" w:space="0" w:color="6B6B6B"/>
                          <w:left w:val="single" w:sz="5.711632" w:space="0" w:color="575757"/>
                          <w:right w:val="single" w:sz="5.711632" w:space="0" w:color="5B5B5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995" w:type="dxa"/>
                        <w:vMerge/>
                        <w:gridSpan w:val="3"/>
                        <w:tcBorders>
                          <w:bottom w:val="single" w:sz="5.711632" w:space="0" w:color="6B6B6B"/>
                          <w:left w:val="single" w:sz="5.711632" w:space="0" w:color="5B5B5B"/>
                          <w:right w:val="single" w:sz="5.711632" w:space="0" w:color="606060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315" w:type="dxa"/>
                        <w:vMerge/>
                        <w:gridSpan w:val="3"/>
                        <w:tcBorders>
                          <w:bottom w:val="single" w:sz="5.711632" w:space="0" w:color="6B6B6B"/>
                          <w:left w:val="single" w:sz="5.711632" w:space="0" w:color="606060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7" w:after="0" w:line="240" w:lineRule="auto"/>
        <w:ind w:left="4722" w:right="-20"/>
        <w:jc w:val="left"/>
        <w:tabs>
          <w:tab w:pos="6640" w:val="left"/>
          <w:tab w:pos="8200" w:val="left"/>
        </w:tabs>
        <w:rPr>
          <w:rFonts w:ascii="Arial" w:hAnsi="Arial" w:cs="Arial" w:eastAsia="Arial"/>
          <w:sz w:val="48"/>
          <w:szCs w:val="4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</w:rPr>
        <w:t>p.5m3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Arial" w:hAnsi="Arial" w:cs="Arial" w:eastAsia="Arial"/>
          <w:sz w:val="41"/>
          <w:szCs w:val="41"/>
          <w:color w:val="313131"/>
          <w:spacing w:val="0"/>
          <w:w w:val="52"/>
        </w:rPr>
        <w:t>ı</w:t>
      </w:r>
      <w:r>
        <w:rPr>
          <w:rFonts w:ascii="Arial" w:hAnsi="Arial" w:cs="Arial" w:eastAsia="Arial"/>
          <w:sz w:val="41"/>
          <w:szCs w:val="41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41"/>
          <w:szCs w:val="41"/>
          <w:color w:val="313131"/>
          <w:spacing w:val="0"/>
          <w:w w:val="100"/>
        </w:rPr>
      </w:r>
      <w:r>
        <w:rPr>
          <w:rFonts w:ascii="Arial" w:hAnsi="Arial" w:cs="Arial" w:eastAsia="Arial"/>
          <w:sz w:val="48"/>
          <w:szCs w:val="48"/>
          <w:color w:val="313131"/>
          <w:spacing w:val="0"/>
          <w:w w:val="78"/>
          <w:position w:val="-7"/>
        </w:rPr>
        <w:t>ı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63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8.560001pt;height:40.32pt;mso-position-horizontal-relative:char;mso-position-vertical-relative:line" type="#_x0000_t75">
            <v:imagedata r:id="rId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73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6.08pt;height:19.2pt;mso-position-horizontal-relative:char;mso-position-vertical-relative:line" type="#_x0000_t75">
            <v:imagedata r:id="rId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Sz w:w="11920" w:h="16840"/>
          <w:pgMar w:top="440" w:bottom="280" w:left="200" w:right="80"/>
        </w:sectPr>
      </w:pPr>
      <w:rPr/>
    </w:p>
    <w:p>
      <w:pPr>
        <w:spacing w:before="50" w:after="0" w:line="223" w:lineRule="auto"/>
        <w:ind w:left="591" w:right="-149" w:firstLine="-91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6"/>
          <w:szCs w:val="86"/>
          <w:color w:val="262626"/>
          <w:spacing w:val="-741"/>
          <w:w w:val="157"/>
          <w:b/>
          <w:bCs/>
          <w:position w:val="13"/>
        </w:rPr>
        <w:t>1</w:t>
      </w:r>
      <w:r>
        <w:rPr>
          <w:rFonts w:ascii="Arial" w:hAnsi="Arial" w:cs="Arial" w:eastAsia="Arial"/>
          <w:sz w:val="14"/>
          <w:szCs w:val="14"/>
          <w:color w:val="383838"/>
          <w:spacing w:val="7"/>
          <w:w w:val="122"/>
          <w:position w:val="0"/>
        </w:rPr>
        <w:t>!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22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22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2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2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14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45" w:right="382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9" w:lineRule="exact"/>
        <w:ind w:left="393" w:right="387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92"/>
        </w:rPr>
        <w:t>iTFAi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9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9" w:lineRule="exact"/>
        <w:ind w:left="-34" w:right="330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5" w:lineRule="exact"/>
        <w:ind w:left="985" w:right="439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540" w:bottom="280" w:left="480" w:right="80"/>
          <w:cols w:num="2" w:equalWidth="0">
            <w:col w:w="1612" w:space="2839"/>
            <w:col w:w="6909"/>
          </w:cols>
        </w:sectPr>
      </w:pPr>
      <w:rPr/>
    </w:p>
    <w:p>
      <w:pPr>
        <w:spacing w:before="1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80" w:right="80"/>
        </w:sectPr>
      </w:pPr>
      <w:rPr/>
    </w:p>
    <w:p>
      <w:pPr>
        <w:spacing w:before="35" w:after="0" w:line="240" w:lineRule="auto"/>
        <w:ind w:left="112" w:right="-20"/>
        <w:jc w:val="left"/>
        <w:tabs>
          <w:tab w:pos="1320" w:val="left"/>
          <w:tab w:pos="3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:1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1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7"/>
        </w:rPr>
        <w:t>jBildiriı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2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7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9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26" w:right="-69"/>
        <w:jc w:val="left"/>
        <w:tabs>
          <w:tab w:pos="1340" w:val="left"/>
          <w:tab w:pos="3140" w:val="left"/>
          <w:tab w:pos="4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:16.05.2017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2"/>
        </w:rPr>
        <w:t>:3148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95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9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5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Kenıalpaşa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14" w:lineRule="exact"/>
        <w:ind w:left="112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  <w:position w:val="-1"/>
        </w:rPr>
        <w:t>!D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83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83"/>
          <w:position w:val="-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8"/>
          <w:w w:val="83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:ı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95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5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6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3"/>
          <w:position w:val="-1"/>
        </w:rPr>
        <w:t>5/Kemalpaşa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left="5" w:right="-20"/>
        <w:jc w:val="left"/>
        <w:tabs>
          <w:tab w:pos="206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:10:29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00"/>
        </w:rPr>
        <w:t>ret: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24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Kemalpaşa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80" w:right="80"/>
          <w:cols w:num="2" w:equalWidth="0">
            <w:col w:w="4808" w:space="681"/>
            <w:col w:w="5871"/>
          </w:cols>
        </w:sectPr>
      </w:pPr>
      <w:rPr/>
    </w:p>
    <w:p>
      <w:pPr>
        <w:spacing w:before="8" w:after="0" w:line="240" w:lineRule="auto"/>
        <w:ind w:left="112" w:right="-73"/>
        <w:jc w:val="left"/>
        <w:tabs>
          <w:tab w:pos="1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1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898A8E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898A8E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0"/>
        </w:rPr>
        <w:t>ÇöpYan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9"/>
          <w:w w:val="9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5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5"/>
          <w:w w:val="8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6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0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85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8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6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right="412" w:firstLine="15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8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1"/>
          <w:w w:val="8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06" w:lineRule="exact"/>
        <w:ind w:left="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-8"/>
        </w:rPr>
        <w:t>Bcıonarme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9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8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8"/>
        </w:rPr>
        <w:t>Ahşaı'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5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7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93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10"/>
          <w:w w:val="9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7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2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08" w:lineRule="exact"/>
        <w:ind w:right="3414" w:firstLine="115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</w:rPr>
        <w:t>Kullı:ınını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80" w:right="80"/>
          <w:cols w:num="3" w:equalWidth="0">
            <w:col w:w="2266" w:space="1358"/>
            <w:col w:w="1790" w:space="130"/>
            <w:col w:w="5816"/>
          </w:cols>
        </w:sectPr>
      </w:pPr>
      <w:rPr/>
    </w:p>
    <w:p>
      <w:pPr>
        <w:spacing w:before="0" w:after="0" w:line="363" w:lineRule="exact"/>
        <w:ind w:left="4422" w:right="-20"/>
        <w:jc w:val="left"/>
        <w:tabs>
          <w:tab w:pos="500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8"/>
          <w:szCs w:val="48"/>
          <w:color w:val="4F4F4F"/>
          <w:spacing w:val="0"/>
          <w:w w:val="55"/>
        </w:rPr>
        <w:t>ı</w:t>
      </w:r>
      <w:r>
        <w:rPr>
          <w:rFonts w:ascii="Arial" w:hAnsi="Arial" w:cs="Arial" w:eastAsia="Arial"/>
          <w:sz w:val="48"/>
          <w:szCs w:val="48"/>
          <w:color w:val="4F4F4F"/>
          <w:spacing w:val="0"/>
          <w:w w:val="100"/>
        </w:rPr>
        <w:tab/>
      </w:r>
      <w:r>
        <w:rPr>
          <w:rFonts w:ascii="Arial" w:hAnsi="Arial" w:cs="Arial" w:eastAsia="Arial"/>
          <w:sz w:val="48"/>
          <w:szCs w:val="48"/>
          <w:color w:val="4F4F4F"/>
          <w:spacing w:val="0"/>
          <w:w w:val="55"/>
        </w:rPr>
        <w:t>ı</w:t>
      </w:r>
      <w:r>
        <w:rPr>
          <w:rFonts w:ascii="Arial" w:hAnsi="Arial" w:cs="Arial" w:eastAsia="Arial"/>
          <w:sz w:val="48"/>
          <w:szCs w:val="48"/>
          <w:color w:val="4F4F4F"/>
          <w:spacing w:val="0"/>
          <w:w w:val="100"/>
        </w:rPr>
        <w:tab/>
      </w:r>
      <w:r>
        <w:rPr>
          <w:rFonts w:ascii="Arial" w:hAnsi="Arial" w:cs="Arial" w:eastAsia="Arial"/>
          <w:sz w:val="48"/>
          <w:szCs w:val="48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0"/>
          <w:position w:val="13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1"/>
          <w:position w:val="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5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3"/>
          <w:position w:val="1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3"/>
          <w:position w:val="1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43"/>
          <w:position w:val="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13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89"/>
          <w:position w:val="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13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89"/>
          <w:position w:val="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13"/>
        </w:rPr>
        <w:t>Alına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89"/>
          <w:position w:val="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1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89"/>
          <w:position w:val="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12"/>
          <w:position w:val="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130" w:right="-20"/>
        <w:jc w:val="left"/>
        <w:tabs>
          <w:tab w:pos="2140" w:val="left"/>
          <w:tab w:pos="5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6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1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6" w:after="0" w:line="214" w:lineRule="exact"/>
        <w:ind w:left="21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29"/>
          <w:w w:val="13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Ramaza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1"/>
        </w:rPr>
        <w:t>DERDiMAN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80" w:right="80"/>
        </w:sectPr>
      </w:pPr>
      <w:rPr/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68" w:right="-4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8"/>
        </w:rPr>
        <w:t>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9" w:lineRule="exact"/>
        <w:ind w:left="13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10"/>
          <w:w w:val="7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5" w:lineRule="auto"/>
        <w:ind w:right="824"/>
        <w:jc w:val="left"/>
        <w:tabs>
          <w:tab w:pos="2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5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6"/>
          <w:w w:val="15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6"/>
          <w:w w:val="78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8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0:30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04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8" w:after="0" w:line="240" w:lineRule="auto"/>
        <w:ind w:left="25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10"/>
          <w:w w:val="9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5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262626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262626"/>
          <w:spacing w:val="0"/>
          <w:w w:val="5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262626"/>
          <w:spacing w:val="7"/>
          <w:w w:val="5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5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0"/>
        </w:rPr>
        <w:t>Servis_Q_eli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9" w:right="-53" w:firstLine="2517"/>
        <w:jc w:val="left"/>
        <w:tabs>
          <w:tab w:pos="2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26262"/>
          <w:w w:val="8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95"/>
        </w:rPr>
        <w:t>ıırı</w:t>
      </w:r>
      <w:r>
        <w:rPr>
          <w:rFonts w:ascii="Arial" w:hAnsi="Arial" w:cs="Arial" w:eastAsia="Arial"/>
          <w:sz w:val="18"/>
          <w:szCs w:val="18"/>
          <w:color w:val="4F4F4F"/>
          <w:spacing w:val="3"/>
          <w:w w:val="95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79"/>
        </w:rPr>
        <w:t>1</w:t>
      </w:r>
      <w:r>
        <w:rPr>
          <w:rFonts w:ascii="Arial" w:hAnsi="Arial" w:cs="Arial" w:eastAsia="Arial"/>
          <w:sz w:val="18"/>
          <w:szCs w:val="18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0:32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80" w:right="80"/>
          <w:cols w:num="3" w:equalWidth="0">
            <w:col w:w="583" w:space="1557"/>
            <w:col w:w="4718" w:space="781"/>
            <w:col w:w="3721"/>
          </w:cols>
        </w:sectPr>
      </w:pPr>
      <w:rPr/>
    </w:p>
    <w:p>
      <w:pPr>
        <w:spacing w:before="9" w:after="0" w:line="188" w:lineRule="exact"/>
        <w:ind w:left="126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4"/>
          <w:position w:val="-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4"/>
          <w:position w:val="-3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2"/>
          <w:w w:val="8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  <w:position w:val="-3"/>
        </w:rPr>
        <w:t>'•mcı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8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  <w:position w:val="-3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  <w:position w:val="-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8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4" w:lineRule="exact"/>
        <w:ind w:left="192" w:right="-20"/>
        <w:jc w:val="left"/>
        <w:tabs>
          <w:tab w:pos="52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Arial" w:hAnsi="Arial" w:cs="Arial" w:eastAsia="Arial"/>
          <w:sz w:val="17"/>
          <w:szCs w:val="17"/>
          <w:color w:val="BABABA"/>
          <w:spacing w:val="0"/>
          <w:w w:val="100"/>
          <w:position w:val="1"/>
        </w:rPr>
        <w:t>ı</w:t>
      </w:r>
      <w:r>
        <w:rPr>
          <w:rFonts w:ascii="Arial" w:hAnsi="Arial" w:cs="Arial" w:eastAsia="Arial"/>
          <w:sz w:val="17"/>
          <w:szCs w:val="17"/>
          <w:color w:val="BABABA"/>
          <w:spacing w:val="-35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BABAB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7"/>
          <w:szCs w:val="17"/>
          <w:color w:val="BABAB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4"/>
          <w:szCs w:val="14"/>
          <w:color w:val="727272"/>
          <w:spacing w:val="0"/>
          <w:w w:val="102"/>
          <w:position w:val="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25" w:after="0" w:line="208" w:lineRule="exact"/>
        <w:ind w:left="9" w:right="959" w:firstLine="-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F4F4F"/>
          <w:w w:val="88"/>
        </w:rPr>
        <w:t>Çı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w w:val="8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3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14" w:lineRule="exact"/>
        <w:ind w:left="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2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Adı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-1"/>
        </w:rPr>
        <w:t>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i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i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90"/>
          <w:i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80" w:right="80"/>
          <w:cols w:num="3" w:equalWidth="0">
            <w:col w:w="1828" w:space="312"/>
            <w:col w:w="1923" w:space="594"/>
            <w:col w:w="6703"/>
          </w:cols>
        </w:sectPr>
      </w:pPr>
      <w:rPr/>
    </w:p>
    <w:p>
      <w:pPr>
        <w:spacing w:before="0" w:after="0" w:line="213" w:lineRule="exact"/>
        <w:ind w:left="11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37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0"/>
        </w:rPr>
        <w:t>ayı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Görüldüğ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53" w:lineRule="exact"/>
        <w:ind w:left="1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5"/>
        </w:rPr>
        <w:t>öndlirnıe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varııdıgında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3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9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5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2"/>
        </w:rPr>
        <w:t>öndUrmcde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34" w:lineRule="exact"/>
        <w:ind w:left="347" w:right="-20"/>
        <w:jc w:val="left"/>
        <w:tabs>
          <w:tab w:pos="2500" w:val="left"/>
          <w:tab w:pos="4400" w:val="left"/>
          <w:tab w:pos="596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6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5"/>
          <w:position w:val="-6"/>
        </w:rPr>
        <w:t>!Köpli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5"/>
          <w:position w:val="-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4"/>
          <w:w w:val="85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  <w:position w:val="-6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83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-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-6"/>
        </w:rPr>
      </w:r>
      <w:r>
        <w:rPr>
          <w:rFonts w:ascii="Arial" w:hAnsi="Arial" w:cs="Arial" w:eastAsia="Arial"/>
          <w:sz w:val="17"/>
          <w:szCs w:val="17"/>
          <w:color w:val="626262"/>
          <w:spacing w:val="0"/>
          <w:w w:val="100"/>
          <w:position w:val="-6"/>
        </w:rPr>
        <w:t>K;0</w:t>
      </w:r>
      <w:r>
        <w:rPr>
          <w:rFonts w:ascii="Arial" w:hAnsi="Arial" w:cs="Arial" w:eastAsia="Arial"/>
          <w:sz w:val="17"/>
          <w:szCs w:val="17"/>
          <w:color w:val="626262"/>
          <w:spacing w:val="0"/>
          <w:w w:val="100"/>
          <w:position w:val="-6"/>
        </w:rPr>
        <w:t>2</w:t>
      </w:r>
      <w:r>
        <w:rPr>
          <w:rFonts w:ascii="Arial" w:hAnsi="Arial" w:cs="Arial" w:eastAsia="Arial"/>
          <w:sz w:val="17"/>
          <w:szCs w:val="17"/>
          <w:color w:val="626262"/>
          <w:spacing w:val="1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0"/>
          <w:position w:val="-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99"/>
          <w:position w:val="-6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80" w:right="80"/>
          <w:cols w:num="2" w:equalWidth="0">
            <w:col w:w="1947" w:space="193"/>
            <w:col w:w="9220"/>
          </w:cols>
        </w:sectPr>
      </w:pPr>
      <w:rPr/>
    </w:p>
    <w:p>
      <w:pPr>
        <w:spacing w:before="0" w:after="0" w:line="336" w:lineRule="exact"/>
        <w:ind w:left="4831" w:right="-20"/>
        <w:jc w:val="left"/>
        <w:tabs>
          <w:tab w:pos="6540" w:val="left"/>
          <w:tab w:pos="8100" w:val="left"/>
          <w:tab w:pos="968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0,5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Arial" w:hAnsi="Arial" w:cs="Arial" w:eastAsia="Arial"/>
          <w:sz w:val="30"/>
          <w:szCs w:val="30"/>
          <w:color w:val="262626"/>
          <w:spacing w:val="0"/>
          <w:w w:val="57"/>
          <w:position w:val="1"/>
        </w:rPr>
        <w:t>ı</w:t>
      </w:r>
      <w:r>
        <w:rPr>
          <w:rFonts w:ascii="Arial" w:hAnsi="Arial" w:cs="Arial" w:eastAsia="Arial"/>
          <w:sz w:val="30"/>
          <w:szCs w:val="30"/>
          <w:color w:val="26262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0"/>
          <w:szCs w:val="30"/>
          <w:color w:val="262626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57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383838"/>
          <w:spacing w:val="-49"/>
          <w:w w:val="57"/>
          <w:position w:val="-1"/>
        </w:rPr>
        <w:t> </w:t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4F4F4F"/>
          <w:spacing w:val="0"/>
          <w:w w:val="77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80" w:right="80"/>
        </w:sectPr>
      </w:pPr>
      <w:rPr/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12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</w:rPr>
        <w:t>;stlndllrnıe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6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Ilasar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Dunıımı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7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igorıalı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37" w:lineRule="auto"/>
        <w:ind w:left="126" w:right="446" w:firstLine="-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</w:rPr>
        <w:t>Am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</w:rPr>
        <w:t>ç</w:t>
      </w:r>
      <w:r>
        <w:rPr>
          <w:rFonts w:ascii="Arial" w:hAnsi="Arial" w:cs="Arial" w:eastAsia="Arial"/>
          <w:sz w:val="16"/>
          <w:szCs w:val="16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4F4F4F"/>
          <w:spacing w:val="0"/>
          <w:w w:val="193"/>
        </w:rPr>
        <w:t>r</w:t>
      </w:r>
      <w:r>
        <w:rPr>
          <w:rFonts w:ascii="Times New Roman" w:hAnsi="Times New Roman" w:cs="Times New Roman" w:eastAsia="Times New Roman"/>
          <w:sz w:val="11"/>
          <w:szCs w:val="11"/>
          <w:color w:val="4F4F4F"/>
          <w:spacing w:val="0"/>
          <w:w w:val="19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4F4F4F"/>
          <w:spacing w:val="39"/>
          <w:w w:val="1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000000"/>
        </w:rPr>
        <w:t>dil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7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9C9C9C"/>
          <w:spacing w:val="0"/>
          <w:w w:val="13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9C9C9C"/>
          <w:spacing w:val="28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1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8"/>
          <w:w w:val="11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7"/>
        </w:rPr>
        <w:t>DörıUs!\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left="5" w:right="221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7"/>
          <w:w w:val="10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bahçe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zarar-ziya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auto"/>
        <w:ind w:right="50" w:firstLine="6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apartmanı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bahçesinde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yığılı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vaziyettcki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2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söııdüriilmcdcn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2"/>
        </w:rPr>
        <w:t>at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etrafında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çıkmış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olabilecegi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8"/>
        </w:rPr>
        <w:t>varılm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5"/>
        </w:rPr>
        <w:t>ştı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2"/>
          <w:w w:val="10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3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7" w:lineRule="exact"/>
        <w:ind w:right="4057"/>
        <w:jc w:val="both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2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8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  <w:t>         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8"/>
        </w:rPr>
        <w:t>jOedel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12"/>
        </w:rPr>
        <w:t>i: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14" w:lineRule="exact"/>
        <w:ind w:left="28" w:right="436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7"/>
        </w:rPr>
        <w:t>ra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8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7"/>
        </w:rPr>
        <w:t>ih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7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6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7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5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3"/>
          <w:position w:val="-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6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-1"/>
        </w:rPr>
        <w:t>10:39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both"/>
        <w:spacing w:after="0"/>
        <w:sectPr>
          <w:type w:val="continuous"/>
          <w:pgSz w:w="11920" w:h="16840"/>
          <w:pgMar w:top="620" w:bottom="280" w:left="480" w:right="80"/>
          <w:cols w:num="2" w:equalWidth="0">
            <w:col w:w="2112" w:space="29"/>
            <w:col w:w="9219"/>
          </w:cols>
        </w:sectPr>
      </w:pPr>
      <w:rPr/>
    </w:p>
    <w:p>
      <w:pPr>
        <w:spacing w:before="0" w:after="0" w:line="218" w:lineRule="exact"/>
        <w:ind w:left="201" w:right="-20"/>
        <w:jc w:val="left"/>
        <w:tabs>
          <w:tab w:pos="1000" w:val="left"/>
          <w:tab w:pos="1500" w:val="left"/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4F4F4F"/>
          <w:spacing w:val="0"/>
          <w:w w:val="100"/>
        </w:rPr>
        <w:t>ÖIU</w:t>
      </w:r>
      <w:r>
        <w:rPr>
          <w:rFonts w:ascii="Arial" w:hAnsi="Arial" w:cs="Arial" w:eastAsia="Arial"/>
          <w:sz w:val="17"/>
          <w:szCs w:val="17"/>
          <w:color w:val="4F4F4F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2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69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2"/>
          <w:w w:val="6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KiP:Keıııalpa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9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3.Posta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2262" w:right="-69"/>
        <w:jc w:val="left"/>
        <w:tabs>
          <w:tab w:pos="5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-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-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  <w:position w:val="-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  <w:position w:val="-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7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"/>
          <w:w w:val="8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80" w:right="80"/>
          <w:cols w:num="2" w:equalWidth="0">
            <w:col w:w="6425" w:space="2205"/>
            <w:col w:w="2730"/>
          </w:cols>
        </w:sectPr>
      </w:pPr>
      <w:rPr/>
    </w:p>
    <w:p>
      <w:pPr>
        <w:spacing w:before="27" w:after="0" w:line="647" w:lineRule="exact"/>
        <w:ind w:right="-20"/>
        <w:jc w:val="right"/>
        <w:rPr>
          <w:rFonts w:ascii="Arial" w:hAnsi="Arial" w:cs="Arial" w:eastAsia="Arial"/>
          <w:sz w:val="61"/>
          <w:szCs w:val="61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100"/>
          <w:b/>
          <w:bCs/>
          <w:position w:val="-5"/>
        </w:rPr>
        <w:t>M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51"/>
          <w:w w:val="100"/>
          <w:b/>
          <w:bCs/>
          <w:position w:val="-5"/>
        </w:rPr>
        <w:t> </w:t>
      </w:r>
      <w:r>
        <w:rPr>
          <w:rFonts w:ascii="Arial" w:hAnsi="Arial" w:cs="Arial" w:eastAsia="Arial"/>
          <w:sz w:val="61"/>
          <w:szCs w:val="61"/>
          <w:color w:val="383838"/>
          <w:spacing w:val="0"/>
          <w:w w:val="61"/>
          <w:b/>
          <w:bCs/>
          <w:position w:val="-5"/>
        </w:rPr>
        <w:t>r</w:t>
      </w:r>
      <w:r>
        <w:rPr>
          <w:rFonts w:ascii="Arial" w:hAnsi="Arial" w:cs="Arial" w:eastAsia="Arial"/>
          <w:sz w:val="61"/>
          <w:szCs w:val="61"/>
          <w:color w:val="2F3659"/>
          <w:spacing w:val="0"/>
          <w:w w:val="86"/>
          <w:b/>
          <w:bCs/>
          <w:position w:val="-5"/>
        </w:rPr>
        <w:t>t</w:t>
      </w:r>
      <w:r>
        <w:rPr>
          <w:rFonts w:ascii="Arial" w:hAnsi="Arial" w:cs="Arial" w:eastAsia="Arial"/>
          <w:sz w:val="61"/>
          <w:szCs w:val="61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right="277"/>
        <w:jc w:val="righ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262626"/>
          <w:spacing w:val="0"/>
          <w:w w:val="108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0" w:after="0" w:line="223" w:lineRule="exact"/>
        <w:ind w:right="21"/>
        <w:jc w:val="right"/>
        <w:tabs>
          <w:tab w:pos="64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w w:val="110"/>
          <w:position w:val="1"/>
        </w:rPr>
        <w:t>3.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w w:val="100"/>
          <w:position w:val="1"/>
        </w:rPr>
      </w:r>
      <w:r>
        <w:rPr>
          <w:rFonts w:ascii="Times New Roman" w:hAnsi="Times New Roman" w:cs="Times New Roman" w:eastAsia="Times New Roman"/>
          <w:sz w:val="23"/>
          <w:szCs w:val="23"/>
          <w:color w:val="4B5290"/>
          <w:spacing w:val="0"/>
          <w:w w:val="67"/>
          <w:i/>
          <w:position w:val="1"/>
        </w:rPr>
        <w:t>V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3" w:right="146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4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898A8E"/>
          <w:spacing w:val="0"/>
          <w:w w:val="47"/>
        </w:rPr>
        <w:t>·</w:t>
      </w:r>
      <w:r>
        <w:rPr>
          <w:rFonts w:ascii="Arial" w:hAnsi="Arial" w:cs="Arial" w:eastAsia="Arial"/>
          <w:sz w:val="20"/>
          <w:szCs w:val="20"/>
          <w:color w:val="898A8E"/>
          <w:spacing w:val="21"/>
          <w:w w:val="47"/>
        </w:rPr>
        <w:t> </w:t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93"/>
        </w:rPr>
        <w:t>ır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0" w:lineRule="exact"/>
        <w:ind w:left="-34" w:right="-54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pıa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3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pict>
          <v:shape style="position:absolute;margin-left:466.559998pt;margin-top:-9.041030pt;width:57.599998pt;height:15.36pt;mso-position-horizontal-relative:page;mso-position-vertical-relative:paragraph;z-index:-16549" type="#_x0000_t75">
            <v:imagedata r:id="rId10" o:title=""/>
          </v:shape>
        </w:pict>
      </w:r>
      <w:r>
        <w:rPr/>
        <w:pict>
          <v:shape style="position:absolute;margin-left:447.359985pt;margin-top:18.798965pt;width:120.959999pt;height:109.440002pt;mso-position-horizontal-relative:page;mso-position-vertical-relative:paragraph;z-index:-16548" type="#_x0000_t75">
            <v:imagedata r:id="rId11" o:title=""/>
          </v:shape>
        </w:pict>
      </w:r>
      <w:r>
        <w:rPr>
          <w:rFonts w:ascii="Arial" w:hAnsi="Arial" w:cs="Arial" w:eastAsia="Arial"/>
          <w:sz w:val="17"/>
          <w:szCs w:val="17"/>
          <w:color w:val="383838"/>
          <w:w w:val="426"/>
        </w:rPr>
        <w:t>Ek;</w:t>
      </w:r>
      <w:r>
        <w:rPr>
          <w:rFonts w:ascii="Arial" w:hAnsi="Arial" w:cs="Arial" w:eastAsia="Arial"/>
          <w:sz w:val="17"/>
          <w:szCs w:val="17"/>
          <w:color w:val="626262"/>
          <w:w w:val="156"/>
        </w:rPr>
        <w:t>::;--'</w:t>
      </w:r>
      <w:r>
        <w:rPr>
          <w:rFonts w:ascii="Arial" w:hAnsi="Arial" w:cs="Arial" w:eastAsia="Arial"/>
          <w:sz w:val="17"/>
          <w:szCs w:val="17"/>
          <w:color w:val="626262"/>
          <w:w w:val="100"/>
        </w:rPr>
        <w:t>   </w:t>
      </w:r>
      <w:r>
        <w:rPr>
          <w:rFonts w:ascii="Arial" w:hAnsi="Arial" w:cs="Arial" w:eastAsia="Arial"/>
          <w:sz w:val="17"/>
          <w:szCs w:val="17"/>
          <w:color w:val="626262"/>
          <w:spacing w:val="-6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325"/>
        </w:rPr>
        <w:t>-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04" w:lineRule="auto"/>
        <w:ind w:left="38" w:right="4423" w:firstLine="338"/>
        <w:jc w:val="left"/>
        <w:tabs>
          <w:tab w:pos="1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Courier New" w:hAnsi="Courier New" w:cs="Courier New" w:eastAsia="Courier New"/>
          <w:sz w:val="30"/>
          <w:szCs w:val="30"/>
          <w:color w:val="4F4F4F"/>
          <w:spacing w:val="0"/>
          <w:w w:val="100"/>
        </w:rPr>
        <w:t>V\</w:t>
      </w:r>
      <w:r>
        <w:rPr>
          <w:rFonts w:ascii="Courier New" w:hAnsi="Courier New" w:cs="Courier New" w:eastAsia="Courier New"/>
          <w:sz w:val="30"/>
          <w:szCs w:val="30"/>
          <w:color w:val="4F4F4F"/>
          <w:spacing w:val="-119"/>
          <w:w w:val="100"/>
        </w:rPr>
        <w:t> </w:t>
      </w:r>
      <w:r>
        <w:rPr>
          <w:rFonts w:ascii="Courier New" w:hAnsi="Courier New" w:cs="Courier New" w:eastAsia="Courier New"/>
          <w:sz w:val="30"/>
          <w:szCs w:val="30"/>
          <w:color w:val="4F4F4F"/>
          <w:spacing w:val="0"/>
          <w:w w:val="100"/>
        </w:rPr>
        <w:tab/>
      </w:r>
      <w:r>
        <w:rPr>
          <w:rFonts w:ascii="Courier New" w:hAnsi="Courier New" w:cs="Courier New" w:eastAsia="Courier New"/>
          <w:sz w:val="30"/>
          <w:szCs w:val="30"/>
          <w:color w:val="4F4F4F"/>
          <w:spacing w:val="0"/>
          <w:w w:val="100"/>
        </w:rPr>
      </w:r>
      <w:r>
        <w:rPr>
          <w:rFonts w:ascii="Courier New" w:hAnsi="Courier New" w:cs="Courier New" w:eastAsia="Courier New"/>
          <w:sz w:val="30"/>
          <w:szCs w:val="30"/>
          <w:color w:val="383838"/>
          <w:spacing w:val="0"/>
          <w:w w:val="42"/>
        </w:rPr>
        <w:t>.</w:t>
      </w:r>
      <w:r>
        <w:rPr>
          <w:rFonts w:ascii="Courier New" w:hAnsi="Courier New" w:cs="Courier New" w:eastAsia="Courier New"/>
          <w:sz w:val="30"/>
          <w:szCs w:val="30"/>
          <w:color w:val="383838"/>
          <w:spacing w:val="0"/>
          <w:w w:val="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Ramaza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DERDIMAN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80" w:right="80"/>
          <w:cols w:num="3" w:equalWidth="0">
            <w:col w:w="3385" w:space="286"/>
            <w:col w:w="862" w:space="640"/>
            <w:col w:w="6187"/>
          </w:cols>
        </w:sectPr>
      </w:pPr>
      <w:rPr/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/>
        <w:pict>
          <v:group style="position:absolute;margin-left:28.527338pt;margin-top:31.691364pt;width:558.102734pt;height:749.811473pt;mso-position-horizontal-relative:page;mso-position-vertical-relative:page;z-index:-16546" coordorigin="571,634" coordsize="11162,14996">
            <v:group style="position:absolute;left:587;top:655;width:10871;height:2" coordorigin="587,655" coordsize="10871,2">
              <v:shape style="position:absolute;left:587;top:655;width:10871;height:2" coordorigin="587,655" coordsize="10871,0" path="m587,655l11458,655e" filled="f" stroked="t" strokeweight=".704379pt" strokecolor="#5B5B5B">
                <v:path arrowok="t"/>
              </v:shape>
            </v:group>
            <v:group style="position:absolute;left:592;top:646;width:2;height:9922" coordorigin="592,646" coordsize="2,9922">
              <v:shape style="position:absolute;left:592;top:646;width:2;height:9922" coordorigin="592,646" coordsize="0,9922" path="m592,10567l592,646e" filled="f" stroked="t" strokeweight=".704379pt" strokecolor="#545454">
                <v:path arrowok="t"/>
              </v:shape>
            </v:group>
            <v:group style="position:absolute;left:2613;top:650;width:2;height:1500" coordorigin="2613,650" coordsize="2,1500">
              <v:shape style="position:absolute;left:2613;top:650;width:2;height:1500" coordorigin="2613,650" coordsize="0,1500" path="m2613,2150l2613,650e" filled="f" stroked="t" strokeweight=".939172pt" strokecolor="#545454">
                <v:path arrowok="t"/>
              </v:shape>
            </v:group>
            <v:group style="position:absolute;left:9312;top:641;width:2;height:1500" coordorigin="9312,641" coordsize="2,1500">
              <v:shape style="position:absolute;left:9312;top:641;width:2;height:1500" coordorigin="9312,641" coordsize="0,1500" path="m9312,2141l9312,641e" filled="f" stroked="t" strokeweight=".704379pt" strokecolor="#575757">
                <v:path arrowok="t"/>
              </v:shape>
            </v:group>
            <v:group style="position:absolute;left:582;top:2139;width:11134;height:2" coordorigin="582,2139" coordsize="11134,2">
              <v:shape style="position:absolute;left:582;top:2139;width:11134;height:2" coordorigin="582,2139" coordsize="11134,0" path="m582,2139l11716,2139e" filled="f" stroked="t" strokeweight=".704379pt" strokecolor="#5B5B5B">
                <v:path arrowok="t"/>
              </v:shape>
            </v:group>
            <v:group style="position:absolute;left:587;top:2378;width:11124;height:2" coordorigin="587,2378" coordsize="11124,2">
              <v:shape style="position:absolute;left:587;top:2378;width:11124;height:2" coordorigin="587,2378" coordsize="11124,0" path="m587,2378l11711,2378e" filled="f" stroked="t" strokeweight=".704379pt" strokecolor="#5B5B5B">
                <v:path arrowok="t"/>
              </v:shape>
            </v:group>
            <v:group style="position:absolute;left:582;top:2594;width:11134;height:2" coordorigin="582,2594" coordsize="11134,2">
              <v:shape style="position:absolute;left:582;top:2594;width:11134;height:2" coordorigin="582,2594" coordsize="11134,0" path="m582,2594l11716,2594e" filled="f" stroked="t" strokeweight=".704379pt" strokecolor="#5B5B5B">
                <v:path arrowok="t"/>
              </v:shape>
            </v:group>
            <v:group style="position:absolute;left:582;top:2836;width:11129;height:2" coordorigin="582,2836" coordsize="11129,2">
              <v:shape style="position:absolute;left:582;top:2836;width:11129;height:2" coordorigin="582,2836" coordsize="11129,0" path="m582,2836l11711,2836e" filled="f" stroked="t" strokeweight=".704379pt" strokecolor="#5B5B5B">
                <v:path arrowok="t"/>
              </v:shape>
            </v:group>
            <v:group style="position:absolute;left:587;top:3076;width:11124;height:2" coordorigin="587,3076" coordsize="11124,2">
              <v:shape style="position:absolute;left:587;top:3076;width:11124;height:2" coordorigin="587,3076" coordsize="11124,0" path="m587,3076l11711,3076e" filled="f" stroked="t" strokeweight=".704379pt" strokecolor="#5B5B5B">
                <v:path arrowok="t"/>
              </v:shape>
            </v:group>
            <v:group style="position:absolute;left:11702;top:641;width:2;height:3389" coordorigin="11702,641" coordsize="2,3389">
              <v:shape style="position:absolute;left:11702;top:641;width:2;height:3389" coordorigin="11702,641" coordsize="0,3389" path="m11702,4030l11702,641e" filled="f" stroked="t" strokeweight=".704379pt" strokecolor="#606060">
                <v:path arrowok="t"/>
              </v:shape>
            </v:group>
            <v:group style="position:absolute;left:2611;top:4026;width:2;height:11588" coordorigin="2611,4026" coordsize="2,11588">
              <v:shape style="position:absolute;left:2611;top:4026;width:2;height:11588" coordorigin="2611,4026" coordsize="0,11588" path="m2611,15614l2611,4026e" filled="f" stroked="t" strokeweight=".704379pt" strokecolor="#4F4F4F">
                <v:path arrowok="t"/>
              </v:shape>
            </v:group>
            <v:group style="position:absolute;left:4095;top:3295;width:2;height:750" coordorigin="4095,3295" coordsize="2,750">
              <v:shape style="position:absolute;left:4095;top:3295;width:2;height:750" coordorigin="4095,3295" coordsize="0,750" path="m4095,4045l4095,3295e" filled="f" stroked="t" strokeweight=".704379pt" strokecolor="#545454">
                <v:path arrowok="t"/>
              </v:shape>
            </v:group>
            <v:group style="position:absolute;left:7159;top:3285;width:2;height:750" coordorigin="7159,3285" coordsize="2,750">
              <v:shape style="position:absolute;left:7159;top:3285;width:2;height:750" coordorigin="7159,3285" coordsize="0,750" path="m7159,4035l7159,3285e" filled="f" stroked="t" strokeweight=".939172pt" strokecolor="#5B5B5B">
                <v:path arrowok="t"/>
              </v:shape>
            </v:group>
            <v:group style="position:absolute;left:582;top:4028;width:11134;height:2" coordorigin="582,4028" coordsize="11134,2">
              <v:shape style="position:absolute;left:582;top:4028;width:11134;height:2" coordorigin="582,4028" coordsize="11134,0" path="m582,4028l11716,4028e" filled="f" stroked="t" strokeweight=".704379pt" strokecolor="#545454">
                <v:path arrowok="t"/>
              </v:shape>
            </v:group>
            <v:group style="position:absolute;left:582;top:3295;width:11134;height:2" coordorigin="582,3295" coordsize="11134,2">
              <v:shape style="position:absolute;left:582;top:3295;width:11134;height:2" coordorigin="582,3295" coordsize="11134,0" path="m582,3295l11716,3295e" filled="f" stroked="t" strokeweight=".704379pt" strokecolor="#5B5B5B">
                <v:path arrowok="t"/>
              </v:shape>
            </v:group>
            <v:group style="position:absolute;left:587;top:4306;width:11134;height:2" coordorigin="587,4306" coordsize="11134,2">
              <v:shape style="position:absolute;left:587;top:4306;width:11134;height:2" coordorigin="587,4306" coordsize="11134,0" path="m587,4306l11721,4306e" filled="f" stroked="t" strokeweight=".704379pt" strokecolor="#5B5B5B">
                <v:path arrowok="t"/>
              </v:shape>
            </v:group>
            <v:group style="position:absolute;left:2602;top:4548;width:3564;height:2" coordorigin="2602,4548" coordsize="3564,2">
              <v:shape style="position:absolute;left:2602;top:4548;width:3564;height:2" coordorigin="2602,4548" coordsize="3564,0" path="m2602,4548l6166,4548e" filled="f" stroked="t" strokeweight=".704379pt" strokecolor="#5B5B5B">
                <v:path arrowok="t"/>
              </v:shape>
            </v:group>
            <v:group style="position:absolute;left:11711;top:4287;width:2;height:8137" coordorigin="11711,4287" coordsize="2,8137">
              <v:shape style="position:absolute;left:11711;top:4287;width:2;height:8137" coordorigin="11711,4287" coordsize="0,8137" path="m11711,12423l11711,4287e" filled="f" stroked="t" strokeweight=".704379pt" strokecolor="#646464">
                <v:path arrowok="t"/>
              </v:shape>
            </v:group>
            <v:group style="position:absolute;left:6358;top:4545;width:5358;height:2" coordorigin="6358,4545" coordsize="5358,2">
              <v:shape style="position:absolute;left:6358;top:4545;width:5358;height:2" coordorigin="6358,4545" coordsize="5358,0" path="m6358,4545l11716,4545e" filled="f" stroked="t" strokeweight=".704379pt" strokecolor="#606060">
                <v:path arrowok="t"/>
              </v:shape>
            </v:group>
            <v:group style="position:absolute;left:5133;top:4543;width:2;height:2089" coordorigin="5133,4543" coordsize="2,2089">
              <v:shape style="position:absolute;left:5133;top:4543;width:2;height:2089" coordorigin="5133,4543" coordsize="0,2089" path="m5133,6632l5133,4543e" filled="f" stroked="t" strokeweight=".704379pt" strokecolor="#4F4F4F">
                <v:path arrowok="t"/>
              </v:shape>
            </v:group>
            <v:group style="position:absolute;left:5123;top:5027;width:6593;height:2" coordorigin="5123,5027" coordsize="6593,2">
              <v:shape style="position:absolute;left:5123;top:5027;width:6593;height:2" coordorigin="5123,5027" coordsize="6593,0" path="m5123,5027l11716,5027e" filled="f" stroked="t" strokeweight=".704379pt" strokecolor="#747474">
                <v:path arrowok="t"/>
              </v:shape>
            </v:group>
            <v:group style="position:absolute;left:5128;top:5269;width:6588;height:2" coordorigin="5128,5269" coordsize="6588,2">
              <v:shape style="position:absolute;left:5128;top:5269;width:6588;height:2" coordorigin="5128,5269" coordsize="6588,0" path="m5128,5269l11716,5269e" filled="f" stroked="t" strokeweight=".704379pt" strokecolor="#606060">
                <v:path arrowok="t"/>
              </v:shape>
            </v:group>
            <v:group style="position:absolute;left:5123;top:5509;width:6598;height:2" coordorigin="5123,5509" coordsize="6598,2">
              <v:shape style="position:absolute;left:5123;top:5509;width:6598;height:2" coordorigin="5123,5509" coordsize="6598,0" path="m5123,5509l11721,5509e" filled="f" stroked="t" strokeweight=".704379pt" strokecolor="#5B5B5B">
                <v:path arrowok="t"/>
              </v:shape>
            </v:group>
            <v:group style="position:absolute;left:2602;top:5730;width:9115;height:2" coordorigin="2602,5730" coordsize="9115,2">
              <v:shape style="position:absolute;left:2602;top:5730;width:9115;height:2" coordorigin="2602,5730" coordsize="9115,0" path="m2602,5730l11716,5730e" filled="f" stroked="t" strokeweight=".704379pt" strokecolor="#5B5B5B">
                <v:path arrowok="t"/>
              </v:shape>
            </v:group>
            <v:group style="position:absolute;left:8006;top:5953;width:2;height:679" coordorigin="8006,5953" coordsize="2,679">
              <v:shape style="position:absolute;left:8006;top:5953;width:2;height:679" coordorigin="8006,5953" coordsize="0,679" path="m8006,6632l8006,5953e" filled="f" stroked="t" strokeweight=".704379pt" strokecolor="#606060">
                <v:path arrowok="t"/>
              </v:shape>
            </v:group>
            <v:group style="position:absolute;left:2602;top:6385;width:9119;height:2" coordorigin="2602,6385" coordsize="9119,2">
              <v:shape style="position:absolute;left:2602;top:6385;width:9119;height:2" coordorigin="2602,6385" coordsize="9119,0" path="m2602,6385l11721,6385e" filled="f" stroked="t" strokeweight=".704379pt" strokecolor="#5B5B5B">
                <v:path arrowok="t"/>
              </v:shape>
            </v:group>
            <v:group style="position:absolute;left:2606;top:6622;width:9115;height:2" coordorigin="2606,6622" coordsize="9115,2">
              <v:shape style="position:absolute;left:2606;top:6622;width:9115;height:2" coordorigin="2606,6622" coordsize="9115,0" path="m2606,6622l11721,6622e" filled="f" stroked="t" strokeweight=".704379pt" strokecolor="#606060">
                <v:path arrowok="t"/>
              </v:shape>
            </v:group>
            <v:group style="position:absolute;left:587;top:5958;width:11134;height:2" coordorigin="587,5958" coordsize="11134,2">
              <v:shape style="position:absolute;left:587;top:5958;width:11134;height:2" coordorigin="587,5958" coordsize="11134,0" path="m587,5958l11721,5958e" filled="f" stroked="t" strokeweight=".704379pt" strokecolor="#5B5B5B">
                <v:path arrowok="t"/>
              </v:shape>
            </v:group>
            <v:group style="position:absolute;left:582;top:6841;width:11139;height:2" coordorigin="582,6841" coordsize="11139,2">
              <v:shape style="position:absolute;left:582;top:6841;width:11139;height:2" coordorigin="582,6841" coordsize="11139,0" path="m582,6841l11721,6841e" filled="f" stroked="t" strokeweight=".704379pt" strokecolor="#5B5B5B">
                <v:path arrowok="t"/>
              </v:shape>
            </v:group>
            <v:group style="position:absolute;left:5133;top:7277;width:2;height:665" coordorigin="5133,7277" coordsize="2,665">
              <v:shape style="position:absolute;left:5133;top:7277;width:2;height:665" coordorigin="5133,7277" coordsize="0,665" path="m5133,7942l5133,7277e" filled="f" stroked="t" strokeweight=".704379pt" strokecolor="#4F4F4F">
                <v:path arrowok="t"/>
              </v:shape>
            </v:group>
            <v:group style="position:absolute;left:5123;top:7505;width:6593;height:2" coordorigin="5123,7505" coordsize="6593,2">
              <v:shape style="position:absolute;left:5123;top:7505;width:6593;height:2" coordorigin="5123,7505" coordsize="6593,0" path="m5123,7505l11716,7505e" filled="f" stroked="t" strokeweight=".704379pt" strokecolor="#606060">
                <v:path arrowok="t"/>
              </v:shape>
            </v:group>
            <v:group style="position:absolute;left:5128;top:7724;width:6593;height:2" coordorigin="5128,7724" coordsize="6593,2">
              <v:shape style="position:absolute;left:5128;top:7724;width:6593;height:2" coordorigin="5128,7724" coordsize="6593,0" path="m5128,7724l11721,7724e" filled="f" stroked="t" strokeweight=".704379pt" strokecolor="#5B5B5B">
                <v:path arrowok="t"/>
              </v:shape>
            </v:group>
            <v:group style="position:absolute;left:587;top:7287;width:11134;height:2" coordorigin="587,7287" coordsize="11134,2">
              <v:shape style="position:absolute;left:587;top:7287;width:11134;height:2" coordorigin="587,7287" coordsize="11134,0" path="m587,7287l11721,7287e" filled="f" stroked="t" strokeweight=".704379pt" strokecolor="#606060">
                <v:path arrowok="t"/>
              </v:shape>
            </v:group>
            <v:group style="position:absolute;left:578;top:7937;width:11143;height:2" coordorigin="578,7937" coordsize="11143,2">
              <v:shape style="position:absolute;left:578;top:7937;width:11143;height:2" coordorigin="578,7937" coordsize="11143,0" path="m578,7937l11721,7937e" filled="f" stroked="t" strokeweight=".704379pt" strokecolor="#606060">
                <v:path arrowok="t"/>
              </v:shape>
            </v:group>
            <v:group style="position:absolute;left:582;top:8744;width:11139;height:2" coordorigin="582,8744" coordsize="11139,2">
              <v:shape style="position:absolute;left:582;top:8744;width:11139;height:2" coordorigin="582,8744" coordsize="11139,0" path="m582,8744l11721,8744e" filled="f" stroked="t" strokeweight=".704379pt" strokecolor="#606060">
                <v:path arrowok="t"/>
              </v:shape>
            </v:group>
            <v:group style="position:absolute;left:578;top:9677;width:11143;height:2" coordorigin="578,9677" coordsize="11143,2">
              <v:shape style="position:absolute;left:578;top:9677;width:11143;height:2" coordorigin="578,9677" coordsize="11143,0" path="m578,9677l11721,9677e" filled="f" stroked="t" strokeweight=".704379pt" strokecolor="#606060">
                <v:path arrowok="t"/>
              </v:shape>
            </v:group>
            <v:group style="position:absolute;left:582;top:10014;width:11143;height:2" coordorigin="582,10014" coordsize="11143,2">
              <v:shape style="position:absolute;left:582;top:10014;width:11143;height:2" coordorigin="582,10014" coordsize="11143,0" path="m582,10014l11726,10014e" filled="f" stroked="t" strokeweight=".704379pt" strokecolor="#5B5B5B">
                <v:path arrowok="t"/>
              </v:shape>
            </v:group>
            <v:group style="position:absolute;left:578;top:10249;width:11143;height:2" coordorigin="578,10249" coordsize="11143,2">
              <v:shape style="position:absolute;left:578;top:10249;width:11143;height:2" coordorigin="578,10249" coordsize="11143,0" path="m578,10249l11721,10249e" filled="f" stroked="t" strokeweight=".704379pt" strokecolor="#5B5B5B">
                <v:path arrowok="t"/>
              </v:shape>
            </v:group>
            <v:group style="position:absolute;left:585;top:10852;width:2;height:4757" coordorigin="585,10852" coordsize="2,4757">
              <v:shape style="position:absolute;left:585;top:10852;width:2;height:4757" coordorigin="585,10852" coordsize="0,4757" path="m585,15609l585,10852e" filled="f" stroked="t" strokeweight=".704379pt" strokecolor="#545454">
                <v:path arrowok="t"/>
              </v:shape>
            </v:group>
            <v:group style="position:absolute;left:578;top:10942;width:11143;height:2" coordorigin="578,10942" coordsize="11143,2">
              <v:shape style="position:absolute;left:578;top:10942;width:11143;height:2" coordorigin="578,10942" coordsize="11143,0" path="m578,10942l11721,10942e" filled="f" stroked="t" strokeweight=".704379pt" strokecolor="#606060">
                <v:path arrowok="t"/>
              </v:shape>
            </v:group>
            <v:group style="position:absolute;left:1366;top:10890;width:2;height:4723" coordorigin="1366,10890" coordsize="2,4723">
              <v:shape style="position:absolute;left:1366;top:10890;width:2;height:4723" coordorigin="1366,10890" coordsize="0,4723" path="m1366,15614l1366,10890e" filled="f" stroked="t" strokeweight=".704379pt" strokecolor="#545454">
                <v:path arrowok="t"/>
              </v:shape>
            </v:group>
            <v:group style="position:absolute;left:1939;top:10928;width:2;height:4681" coordorigin="1939,10928" coordsize="2,4681">
              <v:shape style="position:absolute;left:1939;top:10928;width:2;height:4681" coordorigin="1939,10928" coordsize="0,4681" path="m1939,15609l1939,10928e" filled="f" stroked="t" strokeweight=".704379pt" strokecolor="#4F4F4F">
                <v:path arrowok="t"/>
              </v:shape>
            </v:group>
            <v:group style="position:absolute;left:7565;top:10933;width:2;height:4690" coordorigin="7565,10933" coordsize="2,4690">
              <v:shape style="position:absolute;left:7565;top:10933;width:2;height:4690" coordorigin="7565,10933" coordsize="0,4690" path="m7565,15623l7565,10933e" filled="f" stroked="t" strokeweight=".704379pt" strokecolor="#575757">
                <v:path arrowok="t"/>
              </v:shape>
            </v:group>
            <v:group style="position:absolute;left:578;top:11177;width:11148;height:2" coordorigin="578,11177" coordsize="11148,2">
              <v:shape style="position:absolute;left:578;top:11177;width:11148;height:2" coordorigin="578,11177" coordsize="11148,0" path="m578,11177l11726,11177e" filled="f" stroked="t" strokeweight=".704379pt" strokecolor="#606060">
                <v:path arrowok="t"/>
              </v:shape>
            </v:group>
            <v:group style="position:absolute;left:578;top:13240;width:2033;height:2" coordorigin="578,13240" coordsize="2033,2">
              <v:shape style="position:absolute;left:578;top:13240;width:2033;height:2" coordorigin="578,13240" coordsize="2033,0" path="m578,13240l2611,13240e" filled="f" stroked="t" strokeweight=".704379pt" strokecolor="#646464">
                <v:path arrowok="t"/>
              </v:shape>
            </v:group>
            <v:group style="position:absolute;left:582;top:15609;width:11087;height:2" coordorigin="582,15609" coordsize="11087,2">
              <v:shape style="position:absolute;left:582;top:15609;width:11087;height:2" coordorigin="582,15609" coordsize="11087,0" path="m582,15609l11669,15609e" filled="f" stroked="t" strokeweight=".704379pt" strokecolor="#676767">
                <v:path arrowok="t"/>
              </v:shape>
            </v:group>
            <w10:wrap type="none"/>
          </v:group>
        </w:pict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722" w:right="-20"/>
        <w:jc w:val="left"/>
        <w:rPr>
          <w:rFonts w:ascii="Times New Roman" w:hAnsi="Times New Roman" w:cs="Times New Roman" w:eastAsia="Times New Roman"/>
          <w:sz w:val="19.199219"/>
          <w:szCs w:val="19.199219"/>
        </w:rPr>
      </w:pPr>
      <w:rPr/>
      <w:r>
        <w:rPr/>
        <w:pict>
          <v:shape style="width:36.480pt;height:9.6pt;mso-position-horizontal-relative:char;mso-position-vertical-relative:line" type="#_x0000_t75">
            <v:imagedata r:id="rId12" o:title=""/>
          </v:shape>
        </w:pict>
      </w:r>
      <w:r>
        <w:rPr>
          <w:rFonts w:ascii="Times New Roman" w:hAnsi="Times New Roman" w:cs="Times New Roman" w:eastAsia="Times New Roman"/>
          <w:sz w:val="19.199219"/>
          <w:szCs w:val="19.199219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4" w:lineRule="exact"/>
        <w:ind w:left="5211" w:right="505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156.479996pt;margin-top:-44.662479pt;width:107.519997pt;height:56.639999pt;mso-position-horizontal-relative:page;mso-position-vertical-relative:paragraph;z-index:-16547" type="#_x0000_t75">
            <v:imagedata r:id="rId13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</w:rPr>
        <w:t>SemilıTEKiN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80" w:right="80"/>
        </w:sectPr>
      </w:pPr>
      <w:rPr/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2" w:lineRule="exact"/>
        <w:ind w:left="3750" w:right="4423" w:firstLine="-108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12"/>
          <w:w w:val="105"/>
        </w:rPr>
        <w:t>B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3"/>
        </w:rPr>
        <w:t>LEDİ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3"/>
          <w:w w:val="104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-14"/>
          <w:w w:val="106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6"/>
        </w:rPr>
        <w:t>Sİ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AiYE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1"/>
        </w:rPr>
        <w:t>DAİ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-4"/>
          <w:w w:val="113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12"/>
          <w:w w:val="107"/>
        </w:rPr>
        <w:t>S</w:t>
      </w:r>
      <w:r>
        <w:rPr>
          <w:rFonts w:ascii="Arial" w:hAnsi="Arial" w:cs="Arial" w:eastAsia="Arial"/>
          <w:sz w:val="21"/>
          <w:szCs w:val="21"/>
          <w:color w:val="2F2F2F"/>
          <w:spacing w:val="10"/>
          <w:w w:val="225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2"/>
        </w:rPr>
        <w:t>BAŞKANL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4"/>
          <w:w w:val="102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2F2F2F"/>
          <w:spacing w:val="0"/>
          <w:w w:val="82"/>
        </w:rPr>
        <w:t>GI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19" w:after="0" w:line="240" w:lineRule="auto"/>
        <w:ind w:left="820" w:right="3829"/>
        <w:jc w:val="center"/>
        <w:tabs>
          <w:tab w:pos="3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2.156963pt;margin-top:-32.900501pt;width:497.839453pt;height:87.752717pt;mso-position-horizontal-relative:page;mso-position-vertical-relative:paragraph;z-index:-16542" type="#_x0000_t202" filled="f" stroked="f">
            <v:textbox inset="0,0,0,0">
              <w:txbxContent>
                <w:p>
                  <w:pPr>
                    <w:spacing w:before="0" w:after="0" w:line="1755" w:lineRule="exact"/>
                    <w:ind w:right="-303"/>
                    <w:jc w:val="left"/>
                    <w:tabs>
                      <w:tab w:pos="856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2F2F2F"/>
                      <w:spacing w:val="0"/>
                      <w:w w:val="155"/>
                      <w:b/>
                      <w:bCs/>
                      <w:i/>
                      <w:position w:val="66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2F2F2F"/>
                      <w:spacing w:val="0"/>
                      <w:w w:val="100"/>
                      <w:b/>
                      <w:bCs/>
                      <w:i/>
                      <w:position w:val="66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2F2F2F"/>
                      <w:spacing w:val="0"/>
                      <w:w w:val="100"/>
                      <w:b/>
                      <w:bCs/>
                      <w:i/>
                      <w:position w:val="66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2F2F2F"/>
                      <w:spacing w:val="0"/>
                      <w:w w:val="277"/>
                      <w:position w:val="-8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15"/>
          <w:position w:val="-2"/>
        </w:rPr>
        <w:t>!ZMIR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1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left="553" w:right="5263"/>
        <w:jc w:val="center"/>
        <w:tabs>
          <w:tab w:pos="4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.091141pt;margin-top:7.258883pt;width:46.332602pt;height:7.5pt;mso-position-horizontal-relative:page;mso-position-vertical-relative:paragraph;z-index:-16540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2F2F2F"/>
                      <w:spacing w:val="0"/>
                      <w:w w:val="105"/>
                    </w:rPr>
                    <w:t>BELEDIYESI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b/>
          <w:bCs/>
          <w:position w:val="7"/>
        </w:rPr>
        <w:t>BÜYÜKŞEHIR</w:t>
      </w:r>
      <w:r>
        <w:rPr>
          <w:rFonts w:ascii="Arial" w:hAnsi="Arial" w:cs="Arial" w:eastAsia="Arial"/>
          <w:sz w:val="15"/>
          <w:szCs w:val="15"/>
          <w:color w:val="2F2F2F"/>
          <w:spacing w:val="-22"/>
          <w:w w:val="100"/>
          <w:b/>
          <w:bCs/>
          <w:position w:val="7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b/>
          <w:bCs/>
          <w:position w:val="7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b/>
          <w:bCs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4" w:after="0" w:line="240" w:lineRule="auto"/>
        <w:ind w:left="119" w:right="-20"/>
        <w:jc w:val="left"/>
        <w:tabs>
          <w:tab w:pos="1480" w:val="left"/>
          <w:tab w:pos="3120" w:val="left"/>
          <w:tab w:pos="546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:16.05.2017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[Bildirim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9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9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0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[Bildirim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3"/>
          <w:w w:val="13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5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  <w:position w:val="0"/>
        </w:rPr>
        <w:t>tre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1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9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293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88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0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61" w:lineRule="auto"/>
        <w:ind w:left="129" w:right="3166" w:firstLine="-5"/>
        <w:jc w:val="left"/>
        <w:tabs>
          <w:tab w:pos="1480" w:val="left"/>
          <w:tab w:pos="3120" w:val="left"/>
          <w:tab w:pos="4480" w:val="left"/>
          <w:tab w:pos="5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16.05.2017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11111"/>
          <w:spacing w:val="12"/>
          <w:w w:val="46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3147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:İbrahim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YILDIRIM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9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9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tuzla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</w:rPr>
        <w:t>75/c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29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6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tuzla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75/c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19" w:right="-20"/>
        <w:jc w:val="left"/>
        <w:tabs>
          <w:tab w:pos="1520" w:val="left"/>
          <w:tab w:pos="4620" w:val="left"/>
          <w:tab w:pos="7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:Baca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Kıvılcım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left="119" w:right="-20"/>
        <w:jc w:val="left"/>
        <w:tabs>
          <w:tab w:pos="338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2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:pideci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3362" w:right="4834"/>
        <w:jc w:val="center"/>
        <w:tabs>
          <w:tab w:pos="6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8.850632pt;margin-top:4.644pt;width:58.110224pt;height:24pt;mso-position-horizontal-relative:page;mso-position-vertical-relative:paragraph;z-index:-16541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  <w:tab w:pos="108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111111"/>
                      <w:spacing w:val="0"/>
                      <w:w w:val="55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111111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111111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F2F2F"/>
                      <w:spacing w:val="0"/>
                      <w:w w:val="55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F2F2F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F2F2F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797979"/>
                      <w:spacing w:val="0"/>
                      <w:w w:val="55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  <w:position w:val="-2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-2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2"/>
          <w:position w:val="-2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1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5" w:lineRule="exact"/>
        <w:ind w:left="3500" w:right="-20"/>
        <w:jc w:val="left"/>
        <w:tabs>
          <w:tab w:pos="5740" w:val="left"/>
          <w:tab w:pos="6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2"/>
          <w:szCs w:val="32"/>
          <w:color w:val="2F2F2F"/>
          <w:spacing w:val="0"/>
          <w:w w:val="82"/>
          <w:position w:val="-2"/>
        </w:rPr>
        <w:t>*</w:t>
      </w:r>
      <w:r>
        <w:rPr>
          <w:rFonts w:ascii="Arial" w:hAnsi="Arial" w:cs="Arial" w:eastAsia="Arial"/>
          <w:sz w:val="32"/>
          <w:szCs w:val="32"/>
          <w:color w:val="2F2F2F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2"/>
          <w:szCs w:val="32"/>
          <w:color w:val="2F2F2F"/>
          <w:spacing w:val="0"/>
          <w:w w:val="100"/>
          <w:position w:val="-2"/>
        </w:rPr>
      </w:r>
      <w:r>
        <w:rPr>
          <w:rFonts w:ascii="Arial" w:hAnsi="Arial" w:cs="Arial" w:eastAsia="Arial"/>
          <w:sz w:val="34"/>
          <w:szCs w:val="34"/>
          <w:color w:val="2F2F2F"/>
          <w:spacing w:val="0"/>
          <w:w w:val="138"/>
          <w:position w:val="1"/>
        </w:rPr>
        <w:t>ll</w:t>
      </w:r>
      <w:r>
        <w:rPr>
          <w:rFonts w:ascii="Arial" w:hAnsi="Arial" w:cs="Arial" w:eastAsia="Arial"/>
          <w:sz w:val="34"/>
          <w:szCs w:val="34"/>
          <w:color w:val="2F2F2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2F2F2F"/>
          <w:spacing w:val="0"/>
          <w:w w:val="100"/>
          <w:position w:val="1"/>
        </w:rPr>
      </w:r>
      <w:r>
        <w:rPr>
          <w:rFonts w:ascii="Arial" w:hAnsi="Arial" w:cs="Arial" w:eastAsia="Arial"/>
          <w:sz w:val="42"/>
          <w:szCs w:val="42"/>
          <w:color w:val="606264"/>
          <w:spacing w:val="0"/>
          <w:w w:val="50"/>
          <w:position w:val="0"/>
        </w:rPr>
        <w:t>ı</w:t>
      </w:r>
      <w:r>
        <w:rPr>
          <w:rFonts w:ascii="Arial" w:hAnsi="Arial" w:cs="Arial" w:eastAsia="Arial"/>
          <w:sz w:val="42"/>
          <w:szCs w:val="42"/>
          <w:color w:val="606264"/>
          <w:spacing w:val="0"/>
          <w:w w:val="50"/>
          <w:position w:val="0"/>
        </w:rPr>
        <w:t>  </w:t>
      </w:r>
      <w:r>
        <w:rPr>
          <w:rFonts w:ascii="Arial" w:hAnsi="Arial" w:cs="Arial" w:eastAsia="Arial"/>
          <w:sz w:val="42"/>
          <w:szCs w:val="42"/>
          <w:color w:val="606264"/>
          <w:spacing w:val="24"/>
          <w:w w:val="5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6"/>
          <w:position w:val="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6"/>
        </w:rPr>
        <w:t>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6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  <w:position w:val="6"/>
        </w:rPr>
        <w:t>AltınaAlma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7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  <w:position w:val="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6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1"/>
          <w:w w:val="135"/>
          <w:position w:val="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6"/>
        </w:rPr>
        <w:t>10:27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133" w:right="-20"/>
        <w:jc w:val="left"/>
        <w:tabs>
          <w:tab w:pos="2100" w:val="left"/>
          <w:tab w:pos="5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1"/>
        </w:rPr>
        <w:t>Şe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99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86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06264"/>
          <w:spacing w:val="0"/>
          <w:w w:val="13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26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26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!Sahibi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5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Öme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KORUK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[Kiracı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:Burc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1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18" w:lineRule="exact"/>
        <w:ind w:left="217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0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1"/>
          <w:w w:val="13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0"/>
        </w:rPr>
        <w:t>:E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3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İbrahim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YILDIRIM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5" w:lineRule="exact"/>
        <w:ind w:left="2207" w:right="-20"/>
        <w:jc w:val="left"/>
        <w:tabs>
          <w:tab w:pos="470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92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5"/>
          <w:w w:val="1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213"/>
        </w:rPr>
        <w:t>ı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9"/>
          <w:position w:val="1"/>
        </w:rPr>
        <w:t>ıkışSaati: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2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10:21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!Varı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  <w:position w:val="1"/>
        </w:rPr>
        <w:t>10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5"/>
          <w:w w:val="113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1"/>
        </w:rPr>
        <w:t>24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2" w:lineRule="exact"/>
        <w:ind w:left="2116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  <w:position w:val="7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92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7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7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7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7"/>
        </w:rPr>
        <w:t>927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  <w:position w:val="-2"/>
        </w:rPr>
        <w:t>!Elektri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9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Anza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4673" w:right="-20"/>
        <w:jc w:val="left"/>
        <w:tabs>
          <w:tab w:pos="972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6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CCCCCC"/>
          <w:spacing w:val="0"/>
          <w:w w:val="238"/>
          <w:position w:val="5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4620" w:right="429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Emı1iyet-Jandanna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2116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SayJSt:2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</w:rPr>
        <w:t>Doğal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19" w:right="-20"/>
        <w:jc w:val="left"/>
        <w:tabs>
          <w:tab w:pos="462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</w:rPr>
        <w:t>\faç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2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1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194" w:lineRule="exact"/>
        <w:ind w:left="2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2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4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5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6" w:lineRule="exact"/>
        <w:ind w:left="119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50"/>
          <w:position w:val="1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3"/>
          <w:w w:val="5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4624" w:right="406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</w:rPr>
        <w:t>SöndUrınede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6"/>
          <w:w w:val="11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6"/>
        </w:rPr>
        <w:t>öndUrUcU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184" w:lineRule="exact"/>
        <w:ind w:left="119" w:right="-20"/>
        <w:jc w:val="left"/>
        <w:tabs>
          <w:tab w:pos="4640" w:val="left"/>
          <w:tab w:pos="6520" w:val="left"/>
          <w:tab w:pos="8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Söndtlr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-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  <w:position w:val="-3"/>
        </w:rPr>
        <w:t>]Köpll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9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3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6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76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92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3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3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06264"/>
          <w:spacing w:val="0"/>
          <w:w w:val="92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264"/>
          <w:spacing w:val="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04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8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8" w:lineRule="exact"/>
        <w:ind w:left="6542" w:right="-20"/>
        <w:jc w:val="left"/>
        <w:tabs>
          <w:tab w:pos="808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2F2F2F"/>
          <w:spacing w:val="0"/>
          <w:w w:val="64"/>
        </w:rPr>
        <w:t>ı</w:t>
      </w:r>
      <w:r>
        <w:rPr>
          <w:rFonts w:ascii="Arial" w:hAnsi="Arial" w:cs="Arial" w:eastAsia="Arial"/>
          <w:sz w:val="41"/>
          <w:szCs w:val="41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41"/>
          <w:szCs w:val="41"/>
          <w:color w:val="2F2F2F"/>
          <w:spacing w:val="0"/>
          <w:w w:val="64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</w:rPr>
      </w:r>
    </w:p>
    <w:p>
      <w:pPr>
        <w:spacing w:before="0" w:after="0" w:line="195" w:lineRule="exact"/>
        <w:ind w:left="21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!Yangında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metreli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galvaniz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baca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kavmima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3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7"/>
          <w:w w:val="13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  <w:position w:val="1"/>
        </w:rPr>
        <w:t>500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50" w:lineRule="auto"/>
        <w:ind w:left="119" w:right="877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  <w:position w:val="1"/>
        </w:rPr>
        <w:t>SöndU.ıme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4"/>
          <w:position w:val="0"/>
        </w:rPr>
        <w:t>L'di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25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06264"/>
          <w:spacing w:val="0"/>
          <w:w w:val="92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264"/>
          <w:spacing w:val="0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  <w:position w:val="0"/>
        </w:rPr>
        <w:t>J:lasa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2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burc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manga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hacasında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görülmüş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5" w:lineRule="auto"/>
        <w:ind w:left="2229" w:right="500" w:firstLine="-211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0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06264"/>
          <w:spacing w:val="-21"/>
          <w:w w:val="144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Tarafımzca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manga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yakma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sırasında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kıvılcımlarını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baca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nıcı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kurumla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9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varılmı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9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61" w:lineRule="auto"/>
        <w:ind w:left="119" w:right="4134" w:firstLine="5"/>
        <w:jc w:val="left"/>
        <w:tabs>
          <w:tab w:pos="212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9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w w:val="9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oıtalt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51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!Bedel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129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Burc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pideni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öme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KORUK'a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2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2"/>
        </w:rPr>
        <w:t>dildil'!;i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33" w:right="-20"/>
        <w:jc w:val="left"/>
        <w:tabs>
          <w:tab w:pos="2120" w:val="left"/>
          <w:tab w:pos="5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1"/>
        </w:rPr>
        <w:t>Dön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2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14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16.05.2017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1"/>
        </w:rPr>
        <w:t>10:45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218" w:right="-20"/>
        <w:jc w:val="left"/>
        <w:tabs>
          <w:tab w:pos="1020" w:val="left"/>
          <w:tab w:pos="1520" w:val="left"/>
          <w:tab w:pos="8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KİP: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4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6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281" w:right="-20"/>
        <w:jc w:val="left"/>
        <w:tabs>
          <w:tab w:pos="4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1.108856pt;margin-top:3.929863pt;width:55.928115pt;height:15pt;mso-position-horizontal-relative:page;mso-position-vertical-relative:paragraph;z-index:-16539" type="#_x0000_t202" filled="f" stroked="f">
            <v:textbox inset="0,0,0,0">
              <w:txbxContent>
                <w:p>
                  <w:pPr>
                    <w:spacing w:before="0" w:after="0" w:line="300" w:lineRule="exact"/>
                    <w:ind w:right="-85"/>
                    <w:jc w:val="left"/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2F2F2F"/>
                      <w:spacing w:val="0"/>
                      <w:w w:val="69"/>
                    </w:rPr>
                    <w:t>2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2F2F2F"/>
                      <w:spacing w:val="29"/>
                      <w:w w:val="69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2F2F2F"/>
                      <w:spacing w:val="0"/>
                      <w:w w:val="69"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2F2F2F"/>
                      <w:spacing w:val="38"/>
                      <w:w w:val="69"/>
                    </w:rPr>
                    <w:t> 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2F2F2F"/>
                      <w:spacing w:val="0"/>
                      <w:w w:val="52"/>
                    </w:rPr>
                    <w:t>MaYıs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2F2F2F"/>
                      <w:spacing w:val="0"/>
                      <w:w w:val="52"/>
                    </w:rPr>
                    <w:t> 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2F2F2F"/>
                      <w:spacing w:val="3"/>
                      <w:w w:val="5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2F2F2F"/>
                      <w:spacing w:val="0"/>
                      <w:w w:val="61"/>
                    </w:rPr>
                    <w:t>2017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14" w:lineRule="exact"/>
        <w:ind w:left="546" w:right="5545"/>
        <w:jc w:val="center"/>
        <w:tabs>
          <w:tab w:pos="4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20" w:bottom="280" w:left="380" w:right="20"/>
        </w:sectPr>
      </w:pPr>
      <w:rPr/>
    </w:p>
    <w:p>
      <w:pPr>
        <w:spacing w:before="13" w:after="0" w:line="240" w:lineRule="auto"/>
        <w:ind w:left="22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04" w:lineRule="exact"/>
        <w:ind w:right="1863"/>
        <w:jc w:val="right"/>
        <w:tabs>
          <w:tab w:pos="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2F2F2F"/>
          <w:w w:val="90"/>
          <w:i/>
          <w:position w:val="-2"/>
        </w:rPr>
        <w:t>1</w:t>
      </w:r>
      <w:r>
        <w:rPr>
          <w:rFonts w:ascii="Arial" w:hAnsi="Arial" w:cs="Arial" w:eastAsia="Arial"/>
          <w:sz w:val="19"/>
          <w:szCs w:val="19"/>
          <w:color w:val="2F2F2F"/>
          <w:w w:val="100"/>
          <w:i/>
          <w:position w:val="-2"/>
        </w:rPr>
        <w:tab/>
      </w:r>
      <w:r>
        <w:rPr>
          <w:rFonts w:ascii="Arial" w:hAnsi="Arial" w:cs="Arial" w:eastAsia="Arial"/>
          <w:sz w:val="19"/>
          <w:szCs w:val="19"/>
          <w:color w:val="2F2F2F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  <w:position w:val="-2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5" w:lineRule="exact"/>
        <w:ind w:right="-20"/>
        <w:jc w:val="left"/>
        <w:tabs>
          <w:tab w:pos="1520" w:val="left"/>
          <w:tab w:pos="2500" w:val="left"/>
          <w:tab w:pos="63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898C8E"/>
          <w:spacing w:val="0"/>
          <w:w w:val="100"/>
          <w:position w:val="-1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898C8E"/>
          <w:spacing w:val="0"/>
          <w:w w:val="100"/>
          <w:position w:val="-1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898C8E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898C8E"/>
          <w:spacing w:val="0"/>
          <w:w w:val="100"/>
          <w:position w:val="-10"/>
        </w:rPr>
      </w:r>
      <w:r>
        <w:rPr>
          <w:rFonts w:ascii="Arial" w:hAnsi="Arial" w:cs="Arial" w:eastAsia="Arial"/>
          <w:sz w:val="21"/>
          <w:szCs w:val="21"/>
          <w:color w:val="898C8E"/>
          <w:spacing w:val="0"/>
          <w:w w:val="90"/>
          <w:position w:val="-9"/>
        </w:rPr>
        <w:t>B</w:t>
      </w:r>
      <w:r>
        <w:rPr>
          <w:rFonts w:ascii="Arial" w:hAnsi="Arial" w:cs="Arial" w:eastAsia="Arial"/>
          <w:sz w:val="21"/>
          <w:szCs w:val="21"/>
          <w:color w:val="898C8E"/>
          <w:spacing w:val="0"/>
          <w:w w:val="90"/>
          <w:position w:val="-9"/>
        </w:rPr>
        <w:t>o</w:t>
      </w:r>
      <w:r>
        <w:rPr>
          <w:rFonts w:ascii="Arial" w:hAnsi="Arial" w:cs="Arial" w:eastAsia="Arial"/>
          <w:sz w:val="21"/>
          <w:szCs w:val="21"/>
          <w:color w:val="898C8E"/>
          <w:spacing w:val="-8"/>
          <w:w w:val="90"/>
          <w:position w:val="-9"/>
        </w:rPr>
        <w:t> </w:t>
      </w:r>
      <w:r>
        <w:rPr>
          <w:rFonts w:ascii="Arial" w:hAnsi="Arial" w:cs="Arial" w:eastAsia="Arial"/>
          <w:sz w:val="21"/>
          <w:szCs w:val="21"/>
          <w:color w:val="898C8E"/>
          <w:spacing w:val="0"/>
          <w:w w:val="100"/>
          <w:position w:val="-9"/>
        </w:rPr>
        <w:t>ge</w:t>
      </w:r>
      <w:r>
        <w:rPr>
          <w:rFonts w:ascii="Arial" w:hAnsi="Arial" w:cs="Arial" w:eastAsia="Arial"/>
          <w:sz w:val="21"/>
          <w:szCs w:val="21"/>
          <w:color w:val="898C8E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21"/>
          <w:szCs w:val="21"/>
          <w:color w:val="898C8E"/>
          <w:spacing w:val="0"/>
          <w:w w:val="100"/>
          <w:position w:val="-9"/>
        </w:rPr>
      </w:r>
      <w:r>
        <w:rPr>
          <w:rFonts w:ascii="Arial" w:hAnsi="Arial" w:cs="Arial" w:eastAsia="Arial"/>
          <w:sz w:val="105"/>
          <w:szCs w:val="105"/>
          <w:color w:val="3A4283"/>
          <w:spacing w:val="0"/>
          <w:w w:val="99"/>
          <w:i/>
          <w:position w:val="-57"/>
        </w:rPr>
      </w:r>
      <w:r>
        <w:rPr>
          <w:rFonts w:ascii="Arial" w:hAnsi="Arial" w:cs="Arial" w:eastAsia="Arial"/>
          <w:sz w:val="105"/>
          <w:szCs w:val="105"/>
          <w:color w:val="3A4283"/>
          <w:spacing w:val="6"/>
          <w:w w:val="99"/>
          <w:i/>
          <w:u w:val="single" w:color="545793"/>
          <w:position w:val="-57"/>
        </w:rPr>
        <w:t> </w:t>
      </w:r>
      <w:r>
        <w:rPr>
          <w:rFonts w:ascii="Arial" w:hAnsi="Arial" w:cs="Arial" w:eastAsia="Arial"/>
          <w:sz w:val="105"/>
          <w:szCs w:val="105"/>
          <w:color w:val="3A4283"/>
          <w:spacing w:val="6"/>
          <w:w w:val="99"/>
          <w:i/>
          <w:u w:val="single" w:color="545793"/>
          <w:position w:val="-57"/>
        </w:rPr>
      </w:r>
      <w:r>
        <w:rPr>
          <w:rFonts w:ascii="Arial" w:hAnsi="Arial" w:cs="Arial" w:eastAsia="Arial"/>
          <w:sz w:val="105"/>
          <w:szCs w:val="105"/>
          <w:color w:val="3A4283"/>
          <w:spacing w:val="0"/>
          <w:w w:val="100"/>
          <w:i/>
          <w:u w:val="single" w:color="545793"/>
          <w:position w:val="-57"/>
        </w:rPr>
        <w:t>(</w:t>
      </w:r>
      <w:r>
        <w:rPr>
          <w:rFonts w:ascii="Arial" w:hAnsi="Arial" w:cs="Arial" w:eastAsia="Arial"/>
          <w:sz w:val="105"/>
          <w:szCs w:val="105"/>
          <w:color w:val="3A4283"/>
          <w:spacing w:val="0"/>
          <w:w w:val="100"/>
          <w:i/>
          <w:u w:val="single" w:color="545793"/>
          <w:position w:val="-57"/>
        </w:rPr>
      </w:r>
      <w:r>
        <w:rPr>
          <w:rFonts w:ascii="Arial" w:hAnsi="Arial" w:cs="Arial" w:eastAsia="Arial"/>
          <w:sz w:val="105"/>
          <w:szCs w:val="105"/>
          <w:color w:val="3A4283"/>
          <w:spacing w:val="0"/>
          <w:w w:val="100"/>
          <w:i/>
          <w:u w:val="single" w:color="545793"/>
          <w:position w:val="-57"/>
        </w:rPr>
        <w:t>i</w:t>
      </w:r>
      <w:r>
        <w:rPr>
          <w:rFonts w:ascii="Arial" w:hAnsi="Arial" w:cs="Arial" w:eastAsia="Arial"/>
          <w:sz w:val="105"/>
          <w:szCs w:val="105"/>
          <w:color w:val="3A4283"/>
          <w:spacing w:val="0"/>
          <w:w w:val="100"/>
          <w:i/>
          <w:u w:val="single" w:color="545793"/>
          <w:position w:val="-57"/>
        </w:rPr>
      </w:r>
      <w:r>
        <w:rPr>
          <w:rFonts w:ascii="Arial" w:hAnsi="Arial" w:cs="Arial" w:eastAsia="Arial"/>
          <w:sz w:val="105"/>
          <w:szCs w:val="105"/>
          <w:color w:val="3A4283"/>
          <w:spacing w:val="0"/>
          <w:w w:val="100"/>
          <w:i/>
          <w:u w:val="single" w:color="545793"/>
          <w:position w:val="-57"/>
        </w:rPr>
        <w:t>)</w:t>
      </w:r>
      <w:r>
        <w:rPr>
          <w:rFonts w:ascii="Arial" w:hAnsi="Arial" w:cs="Arial" w:eastAsia="Arial"/>
          <w:sz w:val="105"/>
          <w:szCs w:val="105"/>
          <w:color w:val="3A4283"/>
          <w:spacing w:val="0"/>
          <w:w w:val="100"/>
          <w:i/>
          <w:u w:val="single" w:color="545793"/>
          <w:position w:val="-57"/>
        </w:rPr>
      </w:r>
      <w:r>
        <w:rPr>
          <w:rFonts w:ascii="Arial" w:hAnsi="Arial" w:cs="Arial" w:eastAsia="Arial"/>
          <w:sz w:val="105"/>
          <w:szCs w:val="105"/>
          <w:color w:val="3A4283"/>
          <w:spacing w:val="0"/>
          <w:w w:val="100"/>
          <w:i/>
          <w:u w:val="single" w:color="545793"/>
          <w:position w:val="-57"/>
        </w:rPr>
        <w:t>J</w:t>
      </w:r>
      <w:r>
        <w:rPr>
          <w:rFonts w:ascii="Arial" w:hAnsi="Arial" w:cs="Arial" w:eastAsia="Arial"/>
          <w:sz w:val="105"/>
          <w:szCs w:val="105"/>
          <w:color w:val="3A4283"/>
          <w:spacing w:val="-204"/>
          <w:w w:val="100"/>
          <w:i/>
          <w:position w:val="-57"/>
        </w:rPr>
        <w:t> </w:t>
      </w:r>
      <w:r>
        <w:rPr>
          <w:rFonts w:ascii="Arial" w:hAnsi="Arial" w:cs="Arial" w:eastAsia="Arial"/>
          <w:sz w:val="105"/>
          <w:szCs w:val="105"/>
          <w:color w:val="3A4283"/>
          <w:spacing w:val="0"/>
          <w:w w:val="100"/>
          <w:i/>
          <w:position w:val="-57"/>
        </w:rPr>
        <w:tab/>
      </w:r>
      <w:r>
        <w:rPr>
          <w:rFonts w:ascii="Arial" w:hAnsi="Arial" w:cs="Arial" w:eastAsia="Arial"/>
          <w:sz w:val="105"/>
          <w:szCs w:val="105"/>
          <w:color w:val="3A4283"/>
          <w:spacing w:val="0"/>
          <w:w w:val="100"/>
          <w:i/>
          <w:position w:val="-57"/>
        </w:rPr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-28"/>
          <w:w w:val="84"/>
          <w:position w:val="-2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4B4B4B"/>
          <w:spacing w:val="0"/>
          <w:w w:val="84"/>
          <w:position w:val="-21"/>
        </w:rPr>
        <w:t>!</w:t>
      </w:r>
      <w:r>
        <w:rPr>
          <w:rFonts w:ascii="Times New Roman" w:hAnsi="Times New Roman" w:cs="Times New Roman" w:eastAsia="Times New Roman"/>
          <w:sz w:val="24"/>
          <w:szCs w:val="24"/>
          <w:color w:val="4B4B4B"/>
          <w:spacing w:val="-3"/>
          <w:w w:val="84"/>
          <w:position w:val="-21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0"/>
          <w:w w:val="84"/>
          <w:position w:val="-21"/>
        </w:rPr>
        <w:t>ai</w: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0"/>
          <w:w w:val="84"/>
          <w:position w:val="-21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-9"/>
          <w:w w:val="84"/>
          <w:position w:val="-2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-27"/>
          <w:w w:val="174"/>
          <w:position w:val="-2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0"/>
          <w:w w:val="76"/>
          <w:position w:val="-21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-29"/>
          <w:w w:val="77"/>
          <w:position w:val="-21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606264"/>
          <w:spacing w:val="0"/>
          <w:w w:val="204"/>
          <w:position w:val="-21"/>
        </w:rPr>
        <w:t>Ç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80" w:right="20"/>
          <w:cols w:num="2" w:equalWidth="0">
            <w:col w:w="699" w:space="1436"/>
            <w:col w:w="9385"/>
          </w:cols>
        </w:sectPr>
      </w:pPr>
      <w:rPr/>
    </w:p>
    <w:p>
      <w:pPr>
        <w:spacing w:before="0" w:after="0" w:line="395" w:lineRule="exact"/>
        <w:ind w:left="2135" w:right="-20"/>
        <w:jc w:val="left"/>
        <w:tabs>
          <w:tab w:pos="11100" w:val="left"/>
        </w:tabs>
        <w:rPr>
          <w:rFonts w:ascii="Arial" w:hAnsi="Arial" w:cs="Arial" w:eastAsia="Arial"/>
          <w:sz w:val="33"/>
          <w:szCs w:val="33"/>
        </w:rPr>
      </w:pPr>
      <w:rPr/>
      <w:r>
        <w:rPr/>
        <w:pict>
          <v:group style="position:absolute;margin-left:153.037979pt;margin-top:.063779pt;width:45.911393pt;height:1.8903pt;mso-position-horizontal-relative:page;mso-position-vertical-relative:paragraph;z-index:-16544" coordorigin="3061,1" coordsize="918,38">
            <v:group style="position:absolute;left:3070;top:11;width:697;height:2" coordorigin="3070,11" coordsize="697,2">
              <v:shape style="position:absolute;left:3070;top:11;width:697;height:2" coordorigin="3070,11" coordsize="697,0" path="m3070,11l3767,11e" filled="f" stroked="t" strokeweight=".941772pt" strokecolor="#7C8097">
                <v:path arrowok="t"/>
              </v:shape>
            </v:group>
            <v:group style="position:absolute;left:3687;top:25;width:278;height:2" coordorigin="3687,25" coordsize="278,2">
              <v:shape style="position:absolute;left:3687;top:25;width:278;height:2" coordorigin="3687,25" coordsize="278,0" path="m3687,25l3965,25e" filled="f" stroked="t" strokeweight="1.412658pt" strokecolor="#57609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9.660767pt;margin-top:13.516136pt;width:7.47346pt;height:9.5pt;mso-position-horizontal-relative:page;mso-position-vertical-relative:paragraph;z-index:-16538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8"/>
                    <w:jc w:val="lef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031ABF"/>
                      <w:spacing w:val="0"/>
                      <w:w w:val="282"/>
                    </w:rPr>
                    <w:t>/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0"/>
          <w:w w:val="100"/>
          <w:position w:val="-3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-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0"/>
          <w:w w:val="77"/>
          <w:position w:val="-3"/>
        </w:rPr>
        <w:t>Amiri</w: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0"/>
          <w:w w:val="100"/>
          <w:position w:val="-3"/>
        </w:rPr>
      </w:r>
      <w:r>
        <w:rPr>
          <w:rFonts w:ascii="Arial" w:hAnsi="Arial" w:cs="Arial" w:eastAsia="Arial"/>
          <w:sz w:val="33"/>
          <w:szCs w:val="33"/>
          <w:color w:val="263499"/>
          <w:spacing w:val="0"/>
          <w:w w:val="100"/>
          <w:position w:val="5"/>
        </w:rPr>
        <w:t>r--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right="1177"/>
        <w:jc w:val="right"/>
        <w:tabs>
          <w:tab w:pos="240" w:val="left"/>
          <w:tab w:pos="580" w:val="left"/>
        </w:tabs>
        <w:rPr>
          <w:rFonts w:ascii="Arial" w:hAnsi="Arial" w:cs="Arial" w:eastAsia="Arial"/>
          <w:sz w:val="10"/>
          <w:szCs w:val="1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7.01519pt;margin-top:7.254392pt;width:7.23387pt;height:24.5pt;mso-position-horizontal-relative:page;mso-position-vertical-relative:paragraph;z-index:-16537" type="#_x0000_t202" filled="f" stroked="f">
            <v:textbox inset="0,0,0,0">
              <w:txbxContent>
                <w:p>
                  <w:pPr>
                    <w:spacing w:before="0" w:after="0" w:line="490" w:lineRule="exact"/>
                    <w:ind w:right="-113"/>
                    <w:jc w:val="left"/>
                    <w:rPr>
                      <w:rFonts w:ascii="Arial" w:hAnsi="Arial" w:cs="Arial" w:eastAsia="Arial"/>
                      <w:sz w:val="49"/>
                      <w:szCs w:val="49"/>
                    </w:rPr>
                  </w:pPr>
                  <w:rPr/>
                  <w:r>
                    <w:rPr>
                      <w:rFonts w:ascii="Arial" w:hAnsi="Arial" w:cs="Arial" w:eastAsia="Arial"/>
                      <w:sz w:val="49"/>
                      <w:szCs w:val="49"/>
                      <w:color w:val="6D708E"/>
                      <w:spacing w:val="0"/>
                      <w:w w:val="133"/>
                      <w:i/>
                      <w:position w:val="-1"/>
                    </w:rPr>
                    <w:t>i</w:t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0"/>
          <w:szCs w:val="10"/>
          <w:color w:val="B6B8B8"/>
          <w:w w:val="140"/>
        </w:rPr>
        <w:t>)</w:t>
      </w:r>
      <w:r>
        <w:rPr>
          <w:rFonts w:ascii="Arial" w:hAnsi="Arial" w:cs="Arial" w:eastAsia="Arial"/>
          <w:sz w:val="10"/>
          <w:szCs w:val="10"/>
          <w:color w:val="B6B8B8"/>
          <w:w w:val="100"/>
        </w:rPr>
        <w:tab/>
      </w:r>
      <w:r>
        <w:rPr>
          <w:rFonts w:ascii="Arial" w:hAnsi="Arial" w:cs="Arial" w:eastAsia="Arial"/>
          <w:sz w:val="10"/>
          <w:szCs w:val="10"/>
          <w:color w:val="B6B8B8"/>
          <w:w w:val="100"/>
        </w:rPr>
      </w:r>
      <w:r>
        <w:rPr>
          <w:rFonts w:ascii="Arial" w:hAnsi="Arial" w:cs="Arial" w:eastAsia="Arial"/>
          <w:sz w:val="10"/>
          <w:szCs w:val="10"/>
          <w:color w:val="898C8E"/>
          <w:w w:val="95"/>
        </w:rPr>
        <w:t>•</w:t>
      </w:r>
      <w:r>
        <w:rPr>
          <w:rFonts w:ascii="Arial" w:hAnsi="Arial" w:cs="Arial" w:eastAsia="Arial"/>
          <w:sz w:val="10"/>
          <w:szCs w:val="10"/>
          <w:color w:val="898C8E"/>
          <w:w w:val="100"/>
        </w:rPr>
        <w:tab/>
      </w:r>
      <w:r>
        <w:rPr>
          <w:rFonts w:ascii="Arial" w:hAnsi="Arial" w:cs="Arial" w:eastAsia="Arial"/>
          <w:sz w:val="10"/>
          <w:szCs w:val="10"/>
          <w:color w:val="898C8E"/>
          <w:spacing w:val="0"/>
          <w:w w:val="64"/>
        </w:rPr>
        <w:t>:ıı</w:t>
      </w:r>
      <w:r>
        <w:rPr>
          <w:rFonts w:ascii="Arial" w:hAnsi="Arial" w:cs="Arial" w:eastAsia="Arial"/>
          <w:sz w:val="10"/>
          <w:szCs w:val="10"/>
          <w:color w:val="898C8E"/>
          <w:spacing w:val="3"/>
          <w:w w:val="64"/>
        </w:rPr>
        <w:t> </w:t>
      </w:r>
      <w:r>
        <w:rPr>
          <w:rFonts w:ascii="Arial" w:hAnsi="Arial" w:cs="Arial" w:eastAsia="Arial"/>
          <w:sz w:val="10"/>
          <w:szCs w:val="10"/>
          <w:color w:val="4F69AA"/>
          <w:spacing w:val="0"/>
          <w:w w:val="140"/>
        </w:rPr>
        <w:t>'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spacing w:before="38" w:after="0" w:line="240" w:lineRule="auto"/>
        <w:ind w:right="1003"/>
        <w:jc w:val="right"/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443.339264pt;margin-top:12.844444pt;width:29.783545pt;height:1.651479pt;mso-position-horizontal-relative:page;mso-position-vertical-relative:paragraph;z-index:-16543" coordorigin="8867,257" coordsize="596,33">
            <v:group style="position:absolute;left:8881;top:271;width:367;height:2" coordorigin="8881,271" coordsize="367,2">
              <v:shape style="position:absolute;left:8881;top:271;width:367;height:2" coordorigin="8881,271" coordsize="367,0" path="m8881,271l9248,271e" filled="f" stroked="t" strokeweight="1.412658pt" strokecolor="#545BAF">
                <v:path arrowok="t"/>
              </v:shape>
            </v:group>
            <v:group style="position:absolute;left:9140;top:278;width:311;height:2" coordorigin="9140,278" coordsize="311,2">
              <v:shape style="position:absolute;left:9140;top:278;width:311;height:2" coordorigin="9140,278" coordsize="311,0" path="m9140,278l9451,278e" filled="f" stroked="t" strokeweight="1.177215pt" strokecolor="#3844A8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8"/>
          <w:szCs w:val="18"/>
          <w:color w:val="263499"/>
          <w:w w:val="85"/>
        </w:rPr>
        <w:t>r</w:t>
      </w:r>
      <w:r>
        <w:rPr>
          <w:rFonts w:ascii="Arial" w:hAnsi="Arial" w:cs="Arial" w:eastAsia="Arial"/>
          <w:sz w:val="18"/>
          <w:szCs w:val="18"/>
          <w:color w:val="263499"/>
          <w:spacing w:val="-3"/>
          <w:w w:val="84"/>
        </w:rPr>
        <w:t>+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89"/>
        </w:rPr>
        <w:t>an</w:t>
      </w:r>
      <w:r>
        <w:rPr>
          <w:rFonts w:ascii="Arial" w:hAnsi="Arial" w:cs="Arial" w:eastAsia="Arial"/>
          <w:sz w:val="18"/>
          <w:szCs w:val="18"/>
          <w:color w:val="4B4B4B"/>
          <w:spacing w:val="1"/>
          <w:w w:val="89"/>
        </w:rPr>
        <w:t>g</w:t>
      </w:r>
      <w:r>
        <w:rPr>
          <w:rFonts w:ascii="Arial" w:hAnsi="Arial" w:cs="Arial" w:eastAsia="Arial"/>
          <w:sz w:val="18"/>
          <w:szCs w:val="18"/>
          <w:color w:val="2F2F2F"/>
          <w:spacing w:val="-2"/>
          <w:w w:val="118"/>
        </w:rPr>
        <w:t>ı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81"/>
        </w:rPr>
        <w:t>n</w:t>
      </w:r>
      <w:r>
        <w:rPr>
          <w:rFonts w:ascii="Arial" w:hAnsi="Arial" w:cs="Arial" w:eastAsia="Arial"/>
          <w:sz w:val="18"/>
          <w:szCs w:val="18"/>
          <w:color w:val="4B4B4B"/>
          <w:spacing w:val="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06264"/>
          <w:spacing w:val="0"/>
          <w:w w:val="92"/>
        </w:rPr>
        <w:t>ve</w:t>
      </w:r>
      <w:r>
        <w:rPr>
          <w:rFonts w:ascii="Arial" w:hAnsi="Arial" w:cs="Arial" w:eastAsia="Arial"/>
          <w:sz w:val="18"/>
          <w:szCs w:val="18"/>
          <w:color w:val="606264"/>
          <w:spacing w:val="-9"/>
          <w:w w:val="92"/>
        </w:rPr>
        <w:t> 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92"/>
        </w:rPr>
        <w:t>Acil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45" w:after="0" w:line="241" w:lineRule="exact"/>
        <w:ind w:left="4729" w:right="-20"/>
        <w:jc w:val="left"/>
        <w:tabs>
          <w:tab w:pos="840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9.931641pt;margin-top:6.960129pt;width:71.148143pt;height:14pt;mso-position-horizontal-relative:page;mso-position-vertical-relative:paragraph;z-index:-16536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tabs>
                      <w:tab w:pos="1220" w:val="left"/>
                    </w:tabs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B6B8B8"/>
                      <w:spacing w:val="-10"/>
                      <w:w w:val="40"/>
                    </w:rPr>
                    <w:t>•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2F2F2F"/>
                      <w:spacing w:val="0"/>
                      <w:w w:val="51"/>
                    </w:rPr>
                    <w:t>: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4B4B4B"/>
                      <w:spacing w:val="-46"/>
                      <w:w w:val="43"/>
                    </w:rPr>
                    <w:t>"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2F2F2F"/>
                      <w:spacing w:val="11"/>
                      <w:w w:val="51"/>
                    </w:rPr>
                    <w:t>'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4B4B4B"/>
                      <w:spacing w:val="-2"/>
                      <w:w w:val="43"/>
                    </w:rPr>
                    <w:t>'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A7A8A8"/>
                      <w:spacing w:val="0"/>
                      <w:w w:val="104"/>
                    </w:rPr>
                    <w:t>:.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A7A8A8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A7A8A8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B6B8B8"/>
                      <w:spacing w:val="-20"/>
                      <w:w w:val="134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898C8E"/>
                      <w:spacing w:val="-12"/>
                      <w:w w:val="164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B6B8B8"/>
                      <w:spacing w:val="0"/>
                      <w:w w:val="86"/>
                    </w:rPr>
                    <w:t>,.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1.493683pt;margin-top:14.290908pt;width:3.918165pt;height:20.5pt;mso-position-horizontal-relative:page;mso-position-vertical-relative:paragraph;z-index:-16534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1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B6B8B8"/>
                      <w:spacing w:val="0"/>
                      <w:w w:val="68"/>
                    </w:rPr>
                    <w:t>.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40"/>
          <w:position w:val="-6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4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40"/>
          <w:position w:val="-6"/>
        </w:rPr>
        <w:t>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4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40"/>
          <w:position w:val="-6"/>
        </w:rPr>
        <w:t>lLDlRIM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</w:r>
      <w:r>
        <w:rPr>
          <w:rFonts w:ascii="Arial" w:hAnsi="Arial" w:cs="Arial" w:eastAsia="Arial"/>
          <w:sz w:val="17"/>
          <w:szCs w:val="17"/>
          <w:color w:val="A7A8A8"/>
          <w:spacing w:val="-18"/>
          <w:w w:val="110"/>
          <w:position w:val="3"/>
        </w:rPr>
        <w:t>'</w:t>
      </w:r>
      <w:r>
        <w:rPr>
          <w:rFonts w:ascii="Arial" w:hAnsi="Arial" w:cs="Arial" w:eastAsia="Arial"/>
          <w:sz w:val="17"/>
          <w:szCs w:val="17"/>
          <w:color w:val="A7A8A8"/>
          <w:spacing w:val="-27"/>
          <w:w w:val="275"/>
          <w:position w:val="3"/>
        </w:rPr>
        <w:t>'</w:t>
      </w:r>
      <w:r>
        <w:rPr>
          <w:rFonts w:ascii="Arial" w:hAnsi="Arial" w:cs="Arial" w:eastAsia="Arial"/>
          <w:sz w:val="17"/>
          <w:szCs w:val="17"/>
          <w:color w:val="898C8E"/>
          <w:spacing w:val="-13"/>
          <w:w w:val="137"/>
          <w:position w:val="3"/>
        </w:rPr>
        <w:t>.</w:t>
      </w:r>
      <w:r>
        <w:rPr>
          <w:rFonts w:ascii="Arial" w:hAnsi="Arial" w:cs="Arial" w:eastAsia="Arial"/>
          <w:sz w:val="17"/>
          <w:szCs w:val="17"/>
          <w:color w:val="4B4B4B"/>
          <w:spacing w:val="-10"/>
          <w:w w:val="92"/>
          <w:position w:val="3"/>
        </w:rPr>
        <w:t>h</w:t>
      </w:r>
      <w:r>
        <w:rPr>
          <w:rFonts w:ascii="Arial" w:hAnsi="Arial" w:cs="Arial" w:eastAsia="Arial"/>
          <w:sz w:val="17"/>
          <w:szCs w:val="17"/>
          <w:color w:val="A7A8A8"/>
          <w:spacing w:val="-15"/>
          <w:w w:val="77"/>
          <w:position w:val="3"/>
        </w:rPr>
        <w:t>,</w:t>
      </w:r>
      <w:r>
        <w:rPr>
          <w:rFonts w:ascii="Arial" w:hAnsi="Arial" w:cs="Arial" w:eastAsia="Arial"/>
          <w:sz w:val="17"/>
          <w:szCs w:val="17"/>
          <w:color w:val="4B4B4B"/>
          <w:spacing w:val="3"/>
          <w:w w:val="81"/>
          <w:position w:val="3"/>
        </w:rPr>
        <w:t>a</w:t>
      </w:r>
      <w:r>
        <w:rPr>
          <w:rFonts w:ascii="Arial" w:hAnsi="Arial" w:cs="Arial" w:eastAsia="Arial"/>
          <w:sz w:val="17"/>
          <w:szCs w:val="17"/>
          <w:color w:val="2F2F2F"/>
          <w:spacing w:val="-8"/>
          <w:w w:val="157"/>
          <w:position w:val="3"/>
        </w:rPr>
        <w:t>l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81"/>
          <w:position w:val="3"/>
        </w:rPr>
        <w:t>e</w:t>
      </w:r>
      <w:r>
        <w:rPr>
          <w:rFonts w:ascii="Arial" w:hAnsi="Arial" w:cs="Arial" w:eastAsia="Arial"/>
          <w:sz w:val="17"/>
          <w:szCs w:val="17"/>
          <w:color w:val="4B4B4B"/>
          <w:spacing w:val="2"/>
          <w:w w:val="100"/>
          <w:position w:val="3"/>
        </w:rPr>
        <w:t> 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95"/>
          <w:position w:val="3"/>
        </w:rPr>
        <w:t>Şub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95"/>
          <w:position w:val="3"/>
        </w:rPr>
        <w:t>e</w:t>
      </w:r>
      <w:r>
        <w:rPr>
          <w:rFonts w:ascii="Arial" w:hAnsi="Arial" w:cs="Arial" w:eastAsia="Arial"/>
          <w:sz w:val="17"/>
          <w:szCs w:val="17"/>
          <w:color w:val="4B4B4B"/>
          <w:spacing w:val="-4"/>
          <w:w w:val="95"/>
          <w:position w:val="3"/>
        </w:rPr>
        <w:t> 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0"/>
          <w:position w:val="3"/>
        </w:rPr>
        <w:t>Müdi</w:t>
      </w:r>
      <w:r>
        <w:rPr>
          <w:rFonts w:ascii="Arial" w:hAnsi="Arial" w:cs="Arial" w:eastAsia="Arial"/>
          <w:sz w:val="17"/>
          <w:szCs w:val="17"/>
          <w:color w:val="4B4B4B"/>
          <w:spacing w:val="-5"/>
          <w:w w:val="100"/>
          <w:position w:val="3"/>
        </w:rPr>
        <w:t>j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position w:val="3"/>
        </w:rPr>
        <w:t>rü</w:t>
      </w:r>
      <w:r>
        <w:rPr>
          <w:rFonts w:ascii="Arial" w:hAnsi="Arial" w:cs="Arial" w:eastAsia="Arial"/>
          <w:sz w:val="17"/>
          <w:szCs w:val="17"/>
          <w:color w:val="2F2F2F"/>
          <w:spacing w:val="6"/>
          <w:w w:val="100"/>
          <w:position w:val="3"/>
        </w:rPr>
        <w:t> 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67"/>
          <w:position w:val="3"/>
        </w:rPr>
        <w:t>V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80" w:right="20"/>
        </w:sectPr>
      </w:pPr>
      <w:rPr/>
    </w:p>
    <w:p>
      <w:pPr>
        <w:spacing w:before="50" w:after="0" w:line="240" w:lineRule="auto"/>
        <w:ind w:right="663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1.778482pt;margin-top:38.03344pt;width:553.644316pt;height:740.532882pt;mso-position-horizontal-relative:page;mso-position-vertical-relative:page;z-index:-16545" coordorigin="436,761" coordsize="11073,14811">
            <v:group style="position:absolute;left:443;top:784;width:11000;height:2" coordorigin="443,784" coordsize="11000,2">
              <v:shape style="position:absolute;left:443;top:784;width:11000;height:2" coordorigin="443,784" coordsize="11000,0" path="m443,784l11443,784e" filled="f" stroked="t" strokeweight=".706329pt" strokecolor="#4F4F4F">
                <v:path arrowok="t"/>
              </v:shape>
            </v:group>
            <v:group style="position:absolute;left:480;top:765;width:2;height:385" coordorigin="480,765" coordsize="2,385">
              <v:shape style="position:absolute;left:480;top:765;width:2;height:385" coordorigin="480,765" coordsize="0,385" path="m480,1150l480,765e" filled="f" stroked="t" strokeweight=".470886pt" strokecolor="#4B4B4B">
                <v:path arrowok="t"/>
              </v:shape>
            </v:group>
            <v:group style="position:absolute;left:1168;top:784;width:706;height:2" coordorigin="1168,784" coordsize="706,2">
              <v:shape style="position:absolute;left:1168;top:784;width:706;height:2" coordorigin="1168,784" coordsize="706,0" path="m1168,784l1874,784e" filled="f" stroked="t" strokeweight=".706329pt" strokecolor="#606064">
                <v:path arrowok="t"/>
              </v:shape>
            </v:group>
            <v:group style="position:absolute;left:2493;top:775;width:2;height:1179" coordorigin="2493,775" coordsize="2,1179">
              <v:shape style="position:absolute;left:2493;top:775;width:2;height:1179" coordorigin="2493,775" coordsize="0,1179" path="m2493,1954l2493,775e" filled="f" stroked="t" strokeweight=".941772pt" strokecolor="#484848">
                <v:path arrowok="t"/>
              </v:shape>
            </v:group>
            <v:group style="position:absolute;left:9182;top:775;width:2;height:1179" coordorigin="9182,775" coordsize="2,1179">
              <v:shape style="position:absolute;left:9182;top:775;width:2;height:1179" coordorigin="9182,775" coordsize="0,1179" path="m9182,1954l9182,775e" filled="f" stroked="t" strokeweight=".941772pt" strokecolor="#3F3F3F">
                <v:path arrowok="t"/>
              </v:shape>
            </v:group>
            <v:group style="position:absolute;left:11447;top:775;width:2;height:3375" coordorigin="11447,775" coordsize="2,3375">
              <v:shape style="position:absolute;left:11447;top:775;width:2;height:3375" coordorigin="11447,775" coordsize="0,3375" path="m11447,4150l11447,775e" filled="f" stroked="t" strokeweight=".706329pt" strokecolor="#484848">
                <v:path arrowok="t"/>
              </v:shape>
            </v:group>
            <v:group style="position:absolute;left:490;top:1093;width:2;height:14466" coordorigin="490,1093" coordsize="2,14466">
              <v:shape style="position:absolute;left:490;top:1093;width:2;height:14466" coordorigin="490,1093" coordsize="0,14466" path="m490,15560l490,1093e" filled="f" stroked="t" strokeweight=".706329pt" strokecolor="#444444">
                <v:path arrowok="t"/>
              </v:shape>
            </v:group>
            <v:group style="position:absolute;left:485;top:1440;width:2;height:922" coordorigin="485,1440" coordsize="2,922">
              <v:shape style="position:absolute;left:485;top:1440;width:2;height:922" coordorigin="485,1440" coordsize="0,922" path="m485,2363l485,1440e" filled="f" stroked="t" strokeweight=".706329pt" strokecolor="#4F4F4F">
                <v:path arrowok="t"/>
              </v:shape>
            </v:group>
            <v:group style="position:absolute;left:9185;top:1616;width:2;height:185" coordorigin="9185,1616" coordsize="2,185">
              <v:shape style="position:absolute;left:9185;top:1616;width:2;height:185" coordorigin="9185,1616" coordsize="0,185" path="m9185,1802l9185,1616e" filled="f" stroked="t" strokeweight=".706329pt" strokecolor="#444444">
                <v:path arrowok="t"/>
              </v:shape>
            </v:group>
            <v:group style="position:absolute;left:480;top:1947;width:10976;height:2" coordorigin="480,1947" coordsize="10976,2">
              <v:shape style="position:absolute;left:480;top:1947;width:10976;height:2" coordorigin="480,1947" coordsize="10976,0" path="m480,1947l11457,1947e" filled="f" stroked="t" strokeweight=".941772pt" strokecolor="#484848">
                <v:path arrowok="t"/>
              </v:shape>
            </v:group>
            <v:group style="position:absolute;left:480;top:2184;width:10972;height:2" coordorigin="480,2184" coordsize="10972,2">
              <v:shape style="position:absolute;left:480;top:2184;width:10972;height:2" coordorigin="480,2184" coordsize="10972,0" path="m480,2184l11452,2184e" filled="f" stroked="t" strokeweight=".941772pt" strokecolor="#484848">
                <v:path arrowok="t"/>
              </v:shape>
            </v:group>
            <v:group style="position:absolute;left:485;top:2422;width:10972;height:2" coordorigin="485,2422" coordsize="10972,2">
              <v:shape style="position:absolute;left:485;top:2422;width:10972;height:2" coordorigin="485,2422" coordsize="10972,0" path="m485,2422l11457,2422e" filled="f" stroked="t" strokeweight=".941772pt" strokecolor="#484848">
                <v:path arrowok="t"/>
              </v:shape>
            </v:group>
            <v:group style="position:absolute;left:487;top:2135;width:2;height:551" coordorigin="487,2135" coordsize="2,551">
              <v:shape style="position:absolute;left:487;top:2135;width:2;height:551" coordorigin="487,2135" coordsize="0,551" path="m487,2686l487,2135e" filled="f" stroked="t" strokeweight=".706329pt" strokecolor="#383838">
                <v:path arrowok="t"/>
              </v:shape>
            </v:group>
            <v:group style="position:absolute;left:480;top:2660;width:10976;height:2" coordorigin="480,2660" coordsize="10976,2">
              <v:shape style="position:absolute;left:480;top:2660;width:10976;height:2" coordorigin="480,2660" coordsize="10976,0" path="m480,2660l11457,2660e" filled="f" stroked="t" strokeweight=".941772pt" strokecolor="#484848">
                <v:path arrowok="t"/>
              </v:shape>
            </v:group>
            <v:group style="position:absolute;left:480;top:2902;width:10981;height:2" coordorigin="480,2902" coordsize="10981,2">
              <v:shape style="position:absolute;left:480;top:2902;width:10981;height:2" coordorigin="480,2902" coordsize="10981,0" path="m480,2902l11461,2902e" filled="f" stroked="t" strokeweight=".941772pt" strokecolor="#444444">
                <v:path arrowok="t"/>
              </v:shape>
            </v:group>
            <v:group style="position:absolute;left:485;top:3140;width:10976;height:2" coordorigin="485,3140" coordsize="10976,2">
              <v:shape style="position:absolute;left:485;top:3140;width:10976;height:2" coordorigin="485,3140" coordsize="10976,0" path="m485,3140l11461,3140e" filled="f" stroked="t" strokeweight=".941772pt" strokecolor="#444444">
                <v:path arrowok="t"/>
              </v:shape>
            </v:group>
            <v:group style="position:absolute;left:7040;top:3128;width:2;height:295" coordorigin="7040,3128" coordsize="2,295">
              <v:shape style="position:absolute;left:7040;top:3128;width:2;height:295" coordorigin="7040,3128" coordsize="0,295" path="m7040,3423l7040,3128e" filled="f" stroked="t" strokeweight=".941772pt" strokecolor="#484848">
                <v:path arrowok="t"/>
              </v:shape>
            </v:group>
            <v:group style="position:absolute;left:7042;top:3347;width:2;height:266" coordorigin="7042,3347" coordsize="2,266">
              <v:shape style="position:absolute;left:7042;top:3347;width:2;height:266" coordorigin="7042,3347" coordsize="0,266" path="m7042,3613l7042,3347e" filled="f" stroked="t" strokeweight=".706329pt" strokecolor="#343434">
                <v:path arrowok="t"/>
              </v:shape>
            </v:group>
            <v:group style="position:absolute;left:7256;top:3603;width:226;height:2" coordorigin="7256,3603" coordsize="226,2">
              <v:shape style="position:absolute;left:7256;top:3603;width:226;height:2" coordorigin="7256,3603" coordsize="226,0" path="m7256,3603l7482,3603e" filled="f" stroked="t" strokeweight=".470886pt" strokecolor="#575757">
                <v:path arrowok="t"/>
              </v:shape>
            </v:group>
            <v:group style="position:absolute;left:7426;top:3603;width:1771;height:2" coordorigin="7426,3603" coordsize="1771,2">
              <v:shape style="position:absolute;left:7426;top:3603;width:1771;height:2" coordorigin="7426,3603" coordsize="1771,0" path="m7426,3603l9196,3603e" filled="f" stroked="t" strokeweight=".235443pt" strokecolor="#3B3B3B">
                <v:path arrowok="t"/>
              </v:shape>
            </v:group>
            <v:group style="position:absolute;left:9140;top:3603;width:311;height:2" coordorigin="9140,3603" coordsize="311,2">
              <v:shape style="position:absolute;left:9140;top:3603;width:311;height:2" coordorigin="9140,3603" coordsize="311,0" path="m9140,3603l9451,3603e" filled="f" stroked="t" strokeweight=".470886pt" strokecolor="#545454">
                <v:path arrowok="t"/>
              </v:shape>
            </v:group>
            <v:group style="position:absolute;left:9394;top:3603;width:2067;height:2" coordorigin="9394,3603" coordsize="2067,2">
              <v:shape style="position:absolute;left:9394;top:3603;width:2067;height:2" coordorigin="9394,3603" coordsize="2067,0" path="m9394,3603l11461,3603e" filled="f" stroked="t" strokeweight=".235443pt" strokecolor="#3F3F3F">
                <v:path arrowok="t"/>
              </v:shape>
            </v:group>
            <v:group style="position:absolute;left:485;top:3882;width:3296;height:2" coordorigin="485,3882" coordsize="3296,2">
              <v:shape style="position:absolute;left:485;top:3882;width:3296;height:2" coordorigin="485,3882" coordsize="3296,0" path="m485,3882l3781,3882e" filled="f" stroked="t" strokeweight=".941772pt" strokecolor="#484848">
                <v:path arrowok="t"/>
              </v:shape>
            </v:group>
            <v:group style="position:absolute;left:3748;top:3587;width:3193;height:2" coordorigin="3748,3587" coordsize="3193,2">
              <v:shape style="position:absolute;left:3748;top:3587;width:3193;height:2" coordorigin="3748,3587" coordsize="3193,0" path="m3748,3587l6941,3587e" filled="f" stroked="t" strokeweight=".706329pt" strokecolor="#484848">
                <v:path arrowok="t"/>
              </v:shape>
            </v:group>
            <v:group style="position:absolute;left:3755;top:3133;width:2;height:761" coordorigin="3755,3133" coordsize="2,761">
              <v:shape style="position:absolute;left:3755;top:3133;width:2;height:761" coordorigin="3755,3133" coordsize="0,761" path="m3755,3893l3755,3133e" filled="f" stroked="t" strokeweight=".941772pt" strokecolor="#444444">
                <v:path arrowok="t"/>
              </v:shape>
            </v:group>
            <v:group style="position:absolute;left:3489;top:3879;width:7967;height:2" coordorigin="3489,3879" coordsize="7967,2">
              <v:shape style="position:absolute;left:3489;top:3879;width:7967;height:2" coordorigin="3489,3879" coordsize="7967,0" path="m3489,3879l11457,3879e" filled="f" stroked="t" strokeweight="1.177215pt" strokecolor="#444444">
                <v:path arrowok="t"/>
              </v:shape>
            </v:group>
            <v:group style="position:absolute;left:7042;top:3546;width:2;height:347" coordorigin="7042,3546" coordsize="2,347">
              <v:shape style="position:absolute;left:7042;top:3546;width:2;height:347" coordorigin="7042,3546" coordsize="0,347" path="m7042,3893l7042,3546e" filled="f" stroked="t" strokeweight=".941772pt" strokecolor="#484848">
                <v:path arrowok="t"/>
              </v:shape>
            </v:group>
            <v:group style="position:absolute;left:480;top:4119;width:10986;height:2" coordorigin="480,4119" coordsize="10986,2">
              <v:shape style="position:absolute;left:480;top:4119;width:10986;height:2" coordorigin="480,4119" coordsize="10986,0" path="m480,4119l11466,4119e" filled="f" stroked="t" strokeweight=".941772pt" strokecolor="#484848">
                <v:path arrowok="t"/>
              </v:shape>
            </v:group>
            <v:group style="position:absolute;left:490;top:3546;width:2;height:4027" coordorigin="490,3546" coordsize="2,4027">
              <v:shape style="position:absolute;left:490;top:3546;width:2;height:4027" coordorigin="490,3546" coordsize="0,4027" path="m490,7573l490,3546e" filled="f" stroked="t" strokeweight=".706329pt" strokecolor="#3B3B3B">
                <v:path arrowok="t"/>
              </v:shape>
            </v:group>
            <v:group style="position:absolute;left:2503;top:3874;width:2;height:11395" coordorigin="2503,3874" coordsize="2,11395">
              <v:shape style="position:absolute;left:2503;top:3874;width:2;height:11395" coordorigin="2503,3874" coordsize="0,11395" path="m2503,15270l2503,3874e" filled="f" stroked="t" strokeweight=".706329pt" strokecolor="#484848">
                <v:path arrowok="t"/>
              </v:shape>
            </v:group>
            <v:group style="position:absolute;left:2486;top:4362;width:8975;height:2" coordorigin="2486,4362" coordsize="8975,2">
              <v:shape style="position:absolute;left:2486;top:4362;width:8975;height:2" coordorigin="2486,4362" coordsize="8975,0" path="m2486,4362l11461,4362e" filled="f" stroked="t" strokeweight=".941772pt" strokecolor="#444444">
                <v:path arrowok="t"/>
              </v:shape>
            </v:group>
            <v:group style="position:absolute;left:11459;top:1374;width:2;height:6451" coordorigin="11459,1374" coordsize="2,6451">
              <v:shape style="position:absolute;left:11459;top:1374;width:2;height:6451" coordorigin="11459,1374" coordsize="0,6451" path="m11459,7825l11459,1374e" filled="f" stroked="t" strokeweight=".706329pt" strokecolor="#484848">
                <v:path arrowok="t"/>
              </v:shape>
            </v:group>
            <v:group style="position:absolute;left:2496;top:3874;width:2;height:10311" coordorigin="2496,3874" coordsize="2,10311">
              <v:shape style="position:absolute;left:2496;top:3874;width:2;height:10311" coordorigin="2496,3874" coordsize="0,10311" path="m2496,14186l2496,3874e" filled="f" stroked="t" strokeweight=".706329pt" strokecolor="#484848">
                <v:path arrowok="t"/>
              </v:shape>
            </v:group>
            <v:group style="position:absolute;left:5020;top:4355;width:2;height:338" coordorigin="5020,4355" coordsize="2,338">
              <v:shape style="position:absolute;left:5020;top:4355;width:2;height:338" coordorigin="5020,4355" coordsize="0,338" path="m5020,4692l5020,4355e" filled="f" stroked="t" strokeweight=".941772pt" strokecolor="#2F2F2F">
                <v:path arrowok="t"/>
              </v:shape>
            </v:group>
            <v:group style="position:absolute;left:5015;top:4680;width:6446;height:2" coordorigin="5015,4680" coordsize="6446,2">
              <v:shape style="position:absolute;left:5015;top:4680;width:6446;height:2" coordorigin="5015,4680" coordsize="6446,0" path="m5015,4680l11461,4680e" filled="f" stroked="t" strokeweight=".941772pt" strokecolor="#444444">
                <v:path arrowok="t"/>
              </v:shape>
            </v:group>
            <v:group style="position:absolute;left:5020;top:4635;width:2;height:575" coordorigin="5020,4635" coordsize="2,575">
              <v:shape style="position:absolute;left:5020;top:4635;width:2;height:575" coordorigin="5020,4635" coordsize="0,575" path="m5020,5210l5020,4635e" filled="f" stroked="t" strokeweight=".706329pt" strokecolor="#3F3F3F">
                <v:path arrowok="t"/>
              </v:shape>
            </v:group>
            <v:group style="position:absolute;left:5010;top:4918;width:6451;height:2" coordorigin="5010,4918" coordsize="6451,2">
              <v:shape style="position:absolute;left:5010;top:4918;width:6451;height:2" coordorigin="5010,4918" coordsize="6451,0" path="m5010,4918l11461,4918e" filled="f" stroked="t" strokeweight=".941772pt" strokecolor="#444848">
                <v:path arrowok="t"/>
              </v:shape>
            </v:group>
            <v:group style="position:absolute;left:5015;top:5160;width:6446;height:2" coordorigin="5015,5160" coordsize="6446,2">
              <v:shape style="position:absolute;left:5015;top:5160;width:6446;height:2" coordorigin="5015,5160" coordsize="6446,0" path="m5015,5160l11461,5160e" filled="f" stroked="t" strokeweight=".941772pt" strokecolor="#4B4B4B">
                <v:path arrowok="t"/>
              </v:shape>
            </v:group>
            <v:group style="position:absolute;left:5020;top:5153;width:2;height:271" coordorigin="5020,5153" coordsize="2,271">
              <v:shape style="position:absolute;left:5020;top:5153;width:2;height:271" coordorigin="5020,5153" coordsize="0,271" path="m5020,5424l5020,5153e" filled="f" stroked="t" strokeweight=".941772pt" strokecolor="#1F1F1F">
                <v:path arrowok="t"/>
              </v:shape>
            </v:group>
            <v:group style="position:absolute;left:2486;top:5400;width:8980;height:2" coordorigin="2486,5400" coordsize="8980,2">
              <v:shape style="position:absolute;left:2486;top:5400;width:8980;height:2" coordorigin="2486,5400" coordsize="8980,0" path="m2486,5400l11466,5400e" filled="f" stroked="t" strokeweight=".941772pt" strokecolor="#444444">
                <v:path arrowok="t"/>
              </v:shape>
            </v:group>
            <v:group style="position:absolute;left:480;top:5641;width:10986;height:2" coordorigin="480,5641" coordsize="10986,2">
              <v:shape style="position:absolute;left:480;top:5641;width:10986;height:2" coordorigin="480,5641" coordsize="10986,0" path="m480,5641l11466,5641e" filled="f" stroked="t" strokeweight=".941772pt" strokecolor="#484848">
                <v:path arrowok="t"/>
              </v:shape>
            </v:group>
            <v:group style="position:absolute;left:5022;top:5348;width:2;height:1008" coordorigin="5022,5348" coordsize="2,1008">
              <v:shape style="position:absolute;left:5022;top:5348;width:2;height:1008" coordorigin="5022,5348" coordsize="0,1008" path="m5022,6356l5022,5348e" filled="f" stroked="t" strokeweight=".941772pt" strokecolor="#444444">
                <v:path arrowok="t"/>
              </v:shape>
            </v:group>
            <v:group style="position:absolute;left:7892;top:5633;width:2;height:723" coordorigin="7892,5633" coordsize="2,723">
              <v:shape style="position:absolute;left:7892;top:5633;width:2;height:723" coordorigin="7892,5633" coordsize="0,723" path="m7892,6356l7892,5633e" filled="f" stroked="t" strokeweight=".941772pt" strokecolor="#484848">
                <v:path arrowok="t"/>
              </v:shape>
            </v:group>
            <v:group style="position:absolute;left:2491;top:6106;width:8975;height:2" coordorigin="2491,6106" coordsize="8975,2">
              <v:shape style="position:absolute;left:2491;top:6106;width:8975;height:2" coordorigin="2491,6106" coordsize="8975,0" path="m2491,6106l11466,6106e" filled="f" stroked="t" strokeweight=".941772pt" strokecolor="#484848">
                <v:path arrowok="t"/>
              </v:shape>
            </v:group>
            <v:group style="position:absolute;left:2491;top:6346;width:8980;height:2" coordorigin="2491,6346" coordsize="8980,2">
              <v:shape style="position:absolute;left:2491;top:6346;width:8980;height:2" coordorigin="2491,6346" coordsize="8980,0" path="m2491,6346l11471,6346e" filled="f" stroked="t" strokeweight=".941772pt" strokecolor="#484848">
                <v:path arrowok="t"/>
              </v:shape>
            </v:group>
            <v:group style="position:absolute;left:485;top:6589;width:10986;height:2" coordorigin="485,6589" coordsize="10986,2">
              <v:shape style="position:absolute;left:485;top:6589;width:10986;height:2" coordorigin="485,6589" coordsize="10986,0" path="m485,6589l11471,6589e" filled="f" stroked="t" strokeweight=".941772pt" strokecolor="#484848">
                <v:path arrowok="t"/>
              </v:shape>
            </v:group>
            <v:group style="position:absolute;left:485;top:7057;width:10986;height:2" coordorigin="485,7057" coordsize="10986,2">
              <v:shape style="position:absolute;left:485;top:7057;width:10986;height:2" coordorigin="485,7057" coordsize="10986,0" path="m485,7057l11471,7057e" filled="f" stroked="t" strokeweight=".941772pt" strokecolor="#484848">
                <v:path arrowok="t"/>
              </v:shape>
            </v:group>
            <v:group style="position:absolute;left:5015;top:7290;width:6456;height:2" coordorigin="5015,7290" coordsize="6456,2">
              <v:shape style="position:absolute;left:5015;top:7290;width:6456;height:2" coordorigin="5015,7290" coordsize="6456,0" path="m5015,7290l11471,7290e" filled="f" stroked="t" strokeweight=".941772pt" strokecolor="#484848">
                <v:path arrowok="t"/>
              </v:shape>
            </v:group>
            <v:group style="position:absolute;left:11466;top:7007;width:2;height:328" coordorigin="11466,7007" coordsize="2,328">
              <v:shape style="position:absolute;left:11466;top:7007;width:2;height:328" coordorigin="11466,7007" coordsize="0,328" path="m11466,7335l11466,7007e" filled="f" stroked="t" strokeweight=".470886pt" strokecolor="#2F2F2F">
                <v:path arrowok="t"/>
              </v:shape>
            </v:group>
            <v:group style="position:absolute;left:5027;top:7050;width:2;height:761" coordorigin="5027,7050" coordsize="2,761">
              <v:shape style="position:absolute;left:5027;top:7050;width:2;height:761" coordorigin="5027,7050" coordsize="0,761" path="m5027,7811l5027,7050e" filled="f" stroked="t" strokeweight="1.177215pt" strokecolor="#444444">
                <v:path arrowok="t"/>
              </v:shape>
            </v:group>
            <v:group style="position:absolute;left:5020;top:7533;width:6456;height:2" coordorigin="5020,7533" coordsize="6456,2">
              <v:shape style="position:absolute;left:5020;top:7533;width:6456;height:2" coordorigin="5020,7533" coordsize="6456,0" path="m5020,7533l11475,7533e" filled="f" stroked="t" strokeweight=".941772pt" strokecolor="#484848">
                <v:path arrowok="t"/>
              </v:shape>
            </v:group>
            <v:group style="position:absolute;left:485;top:7801;width:10986;height:2" coordorigin="485,7801" coordsize="10986,2">
              <v:shape style="position:absolute;left:485;top:7801;width:10986;height:2" coordorigin="485,7801" coordsize="10986,0" path="m485,7801l11471,7801e" filled="f" stroked="t" strokeweight=".941772pt" strokecolor="#4B4B4B">
                <v:path arrowok="t"/>
              </v:shape>
            </v:group>
            <v:group style="position:absolute;left:11466;top:4673;width:2;height:3404" coordorigin="11466,4673" coordsize="2,3404">
              <v:shape style="position:absolute;left:11466;top:4673;width:2;height:3404" coordorigin="11466,4673" coordsize="0,3404" path="m11466,8077l11466,4673e" filled="f" stroked="t" strokeweight=".706329pt" strokecolor="#444444">
                <v:path arrowok="t"/>
              </v:shape>
            </v:group>
            <v:group style="position:absolute;left:11468;top:5182;width:2;height:6190" coordorigin="11468,5182" coordsize="2,6190">
              <v:shape style="position:absolute;left:11468;top:5182;width:2;height:6190" coordorigin="11468,5182" coordsize="0,6190" path="m11468,11371l11468,5182e" filled="f" stroked="t" strokeweight=".706329pt" strokecolor="#4B4B4B">
                <v:path arrowok="t"/>
              </v:shape>
            </v:group>
            <v:group style="position:absolute;left:492;top:8248;width:2;height:342" coordorigin="492,8248" coordsize="2,342">
              <v:shape style="position:absolute;left:492;top:8248;width:2;height:342" coordorigin="492,8248" coordsize="0,342" path="m492,8590l492,8248e" filled="f" stroked="t" strokeweight=".706329pt" strokecolor="#484848">
                <v:path arrowok="t"/>
              </v:shape>
            </v:group>
            <v:group style="position:absolute;left:485;top:8502;width:10986;height:2" coordorigin="485,8502" coordsize="10986,2">
              <v:shape style="position:absolute;left:485;top:8502;width:10986;height:2" coordorigin="485,8502" coordsize="10986,0" path="m485,8502l11471,8502e" filled="f" stroked="t" strokeweight=".941772pt" strokecolor="#484848">
                <v:path arrowok="t"/>
              </v:shape>
            </v:group>
            <v:group style="position:absolute;left:492;top:8486;width:2;height:290" coordorigin="492,8486" coordsize="2,290">
              <v:shape style="position:absolute;left:492;top:8486;width:2;height:290" coordorigin="492,8486" coordsize="0,290" path="m492,8776l492,8486e" filled="f" stroked="t" strokeweight=".470886pt" strokecolor="#2B2B2B">
                <v:path arrowok="t"/>
              </v:shape>
            </v:group>
            <v:group style="position:absolute;left:490;top:8719;width:2;height:509" coordorigin="490,8719" coordsize="2,509">
              <v:shape style="position:absolute;left:490;top:8719;width:2;height:509" coordorigin="490,8719" coordsize="0,509" path="m490,9227l490,8719e" filled="f" stroked="t" strokeweight=".941772pt" strokecolor="#3F3F3F">
                <v:path arrowok="t"/>
              </v:shape>
            </v:group>
            <v:group style="position:absolute;left:480;top:9201;width:10995;height:2" coordorigin="480,9201" coordsize="10995,2">
              <v:shape style="position:absolute;left:480;top:9201;width:10995;height:2" coordorigin="480,9201" coordsize="10995,0" path="m480,9201l11475,9201e" filled="f" stroked="t" strokeweight=".941772pt" strokecolor="#484848">
                <v:path arrowok="t"/>
              </v:shape>
            </v:group>
            <v:group style="position:absolute;left:490;top:9151;width:2;height:319" coordorigin="490,9151" coordsize="2,319">
              <v:shape style="position:absolute;left:490;top:9151;width:2;height:319" coordorigin="490,9151" coordsize="0,319" path="m490,9470l490,9151e" filled="f" stroked="t" strokeweight=".470886pt" strokecolor="#2F2F2F">
                <v:path arrowok="t"/>
              </v:shape>
            </v:group>
            <v:group style="position:absolute;left:485;top:9444;width:10995;height:2" coordorigin="485,9444" coordsize="10995,2">
              <v:shape style="position:absolute;left:485;top:9444;width:10995;height:2" coordorigin="485,9444" coordsize="10995,0" path="m485,9444l11480,9444e" filled="f" stroked="t" strokeweight=".941772pt" strokecolor="#484848">
                <v:path arrowok="t"/>
              </v:shape>
            </v:group>
            <v:group style="position:absolute;left:480;top:9681;width:10995;height:2" coordorigin="480,9681" coordsize="10995,2">
              <v:shape style="position:absolute;left:480;top:9681;width:10995;height:2" coordorigin="480,9681" coordsize="10995,0" path="m480,9681l11475,9681e" filled="f" stroked="t" strokeweight=".941772pt" strokecolor="#484848">
                <v:path arrowok="t"/>
              </v:shape>
            </v:group>
            <v:group style="position:absolute;left:9729;top:9677;width:895;height:2" coordorigin="9729,9677" coordsize="895,2">
              <v:shape style="position:absolute;left:9729;top:9677;width:895;height:2" coordorigin="9729,9677" coordsize="895,0" path="m9729,9677l10623,9677e" filled="f" stroked="t" strokeweight=".706329pt" strokecolor="#484848">
                <v:path arrowok="t"/>
              </v:shape>
            </v:group>
            <v:group style="position:absolute;left:485;top:10147;width:10995;height:2" coordorigin="485,10147" coordsize="10995,2">
              <v:shape style="position:absolute;left:485;top:10147;width:10995;height:2" coordorigin="485,10147" coordsize="10995,0" path="m485,10147l11480,10147e" filled="f" stroked="t" strokeweight=".941772pt" strokecolor="#484848">
                <v:path arrowok="t"/>
              </v:shape>
            </v:group>
            <v:group style="position:absolute;left:490;top:10392;width:3663;height:2" coordorigin="490,10392" coordsize="3663,2">
              <v:shape style="position:absolute;left:490;top:10392;width:3663;height:2" coordorigin="490,10392" coordsize="3663,0" path="m490,10392l4153,10392e" filled="f" stroked="t" strokeweight=".941772pt" strokecolor="#484848">
                <v:path arrowok="t"/>
              </v:shape>
            </v:group>
            <v:group style="position:absolute;left:4224;top:10387;width:1173;height:2" coordorigin="4224,10387" coordsize="1173,2">
              <v:shape style="position:absolute;left:4224;top:10387;width:1173;height:2" coordorigin="4224,10387" coordsize="1173,0" path="m4224,10387l5396,10387e" filled="f" stroked="t" strokeweight=".941772pt" strokecolor="#484848">
                <v:path arrowok="t"/>
              </v:shape>
            </v:group>
            <v:group style="position:absolute;left:3037;top:10385;width:8443;height:2" coordorigin="3037,10385" coordsize="8443,2">
              <v:shape style="position:absolute;left:3037;top:10385;width:8443;height:2" coordorigin="3037,10385" coordsize="8443,0" path="m3037,10385l11480,10385e" filled="f" stroked="t" strokeweight=".941772pt" strokecolor="#484848">
                <v:path arrowok="t"/>
              </v:shape>
            </v:group>
            <v:group style="position:absolute;left:1196;top:10387;width:2;height:233" coordorigin="1196,10387" coordsize="2,233">
              <v:shape style="position:absolute;left:1196;top:10387;width:2;height:233" coordorigin="1196,10387" coordsize="0,233" path="m1196,10620l1196,10387e" filled="f" stroked="t" strokeweight=".235443pt" strokecolor="#4F4F4F">
                <v:path arrowok="t"/>
              </v:shape>
            </v:group>
            <v:group style="position:absolute;left:1853;top:10378;width:2;height:1787" coordorigin="1853,10378" coordsize="2,1787">
              <v:shape style="position:absolute;left:1853;top:10378;width:2;height:1787" coordorigin="1853,10378" coordsize="0,1787" path="m1853,12165l1853,10378e" filled="f" stroked="t" strokeweight=".941772pt" strokecolor="#3F3F3F">
                <v:path arrowok="t"/>
              </v:shape>
            </v:group>
            <v:group style="position:absolute;left:485;top:10627;width:7360;height:2" coordorigin="485,10627" coordsize="7360,2">
              <v:shape style="position:absolute;left:485;top:10627;width:7360;height:2" coordorigin="485,10627" coordsize="7360,0" path="m485,10627l7845,10627e" filled="f" stroked="t" strokeweight=".941772pt" strokecolor="#484848">
                <v:path arrowok="t"/>
              </v:shape>
            </v:group>
            <v:group style="position:absolute;left:7461;top:10373;width:2;height:2201" coordorigin="7461,10373" coordsize="2,2201">
              <v:shape style="position:absolute;left:7461;top:10373;width:2;height:2201" coordorigin="7461,10373" coordsize="0,2201" path="m7461,12574l7461,10373e" filled="f" stroked="t" strokeweight=".941772pt" strokecolor="#444444">
                <v:path arrowok="t"/>
              </v:shape>
            </v:group>
            <v:group style="position:absolute;left:7416;top:10618;width:4064;height:2" coordorigin="7416,10618" coordsize="4064,2">
              <v:shape style="position:absolute;left:7416;top:10618;width:4064;height:2" coordorigin="7416,10618" coordsize="4064,0" path="m7416,10618l11480,10618e" filled="f" stroked="t" strokeweight=".941772pt" strokecolor="#484848">
                <v:path arrowok="t"/>
              </v:shape>
            </v:group>
            <v:group style="position:absolute;left:499;top:5562;width:2;height:10002" coordorigin="499,5562" coordsize="2,10002">
              <v:shape style="position:absolute;left:499;top:5562;width:2;height:10002" coordorigin="499,5562" coordsize="0,10002" path="m499,15564l499,5562e" filled="f" stroked="t" strokeweight=".706329pt" strokecolor="#3F3F3F">
                <v:path arrowok="t"/>
              </v:shape>
            </v:group>
            <v:group style="position:absolute;left:1196;top:10601;width:2;height:499" coordorigin="1196,10601" coordsize="2,499">
              <v:shape style="position:absolute;left:1196;top:10601;width:2;height:499" coordorigin="1196,10601" coordsize="0,499" path="m1196,11100l1196,10601e" filled="f" stroked="t" strokeweight=".235443pt" strokecolor="#3B3B3B">
                <v:path arrowok="t"/>
              </v:shape>
            </v:group>
            <v:group style="position:absolute;left:1196;top:11100;width:2;height:789" coordorigin="1196,11100" coordsize="2,789">
              <v:shape style="position:absolute;left:1196;top:11100;width:2;height:789" coordorigin="1196,11100" coordsize="0,789" path="m1196,11889l1196,11100e" filled="f" stroked="t" strokeweight=".235443pt" strokecolor="#000000">
                <v:path arrowok="t"/>
              </v:shape>
            </v:group>
            <v:group style="position:absolute;left:11475;top:10663;width:2;height:4454" coordorigin="11475,10663" coordsize="2,4454">
              <v:shape style="position:absolute;left:11475;top:10663;width:2;height:4454" coordorigin="11475,10663" coordsize="0,4454" path="m11475,15117l11475,10663e" filled="f" stroked="t" strokeweight=".706329pt" strokecolor="#4B4B4F">
                <v:path arrowok="t"/>
              </v:shape>
            </v:group>
            <v:group style="position:absolute;left:1196;top:11889;width:2;height:247" coordorigin="1196,11889" coordsize="2,247">
              <v:shape style="position:absolute;left:1196;top:11889;width:2;height:247" coordorigin="1196,11889" coordsize="0,247" path="m1196,12137l1196,11889e" filled="f" stroked="t" strokeweight=".235443pt" strokecolor="#444444">
                <v:path arrowok="t"/>
              </v:shape>
            </v:group>
            <v:group style="position:absolute;left:490;top:12001;width:2025;height:2" coordorigin="490,12001" coordsize="2025,2">
              <v:shape style="position:absolute;left:490;top:12001;width:2025;height:2" coordorigin="490,12001" coordsize="2025,0" path="m490,12001l2515,12001e" filled="f" stroked="t" strokeweight=".941772pt" strokecolor="#4F4F4F">
                <v:path arrowok="t"/>
              </v:shape>
            </v:group>
            <v:group style="position:absolute;left:2510;top:11861;width:2;height:166" coordorigin="2510,11861" coordsize="2,166">
              <v:shape style="position:absolute;left:2510;top:11861;width:2;height:166" coordorigin="2510,11861" coordsize="0,166" path="m2510,12027l2510,11861e" filled="f" stroked="t" strokeweight=".470886pt" strokecolor="#2B2B2B">
                <v:path arrowok="t"/>
              </v:shape>
            </v:group>
            <v:group style="position:absolute;left:2512;top:11951;width:2;height:3608" coordorigin="2512,11951" coordsize="2,3608">
              <v:shape style="position:absolute;left:2512;top:11951;width:2;height:3608" coordorigin="2512,11951" coordsize="0,3608" path="m2512,15560l2512,11951e" filled="f" stroked="t" strokeweight=".706329pt" strokecolor="#484B4B">
                <v:path arrowok="t"/>
              </v:shape>
            </v:group>
            <v:group style="position:absolute;left:1196;top:12137;width:2;height:3399" coordorigin="1196,12137" coordsize="2,3399">
              <v:shape style="position:absolute;left:1196;top:12137;width:2;height:3399" coordorigin="1196,12137" coordsize="0,3399" path="m1196,15536l1196,12137e" filled="f" stroked="t" strokeweight=".235443pt" strokecolor="#000000">
                <v:path arrowok="t"/>
              </v:shape>
            </v:group>
            <v:group style="position:absolute;left:1855;top:12108;width:2;height:214" coordorigin="1855,12108" coordsize="2,214">
              <v:shape style="position:absolute;left:1855;top:12108;width:2;height:214" coordorigin="1855,12108" coordsize="0,214" path="m1855,12322l1855,12108e" filled="f" stroked="t" strokeweight=".470886pt" strokecolor="#1F1F1F">
                <v:path arrowok="t"/>
              </v:shape>
            </v:group>
            <v:group style="position:absolute;left:1858;top:12265;width:2;height:3294" coordorigin="1858,12265" coordsize="2,3294">
              <v:shape style="position:absolute;left:1858;top:12265;width:2;height:3294" coordorigin="1858,12265" coordsize="0,3294" path="m1858,15560l1858,12265e" filled="f" stroked="t" strokeweight=".706329pt" strokecolor="#3B3B3B">
                <v:path arrowok="t"/>
              </v:shape>
            </v:group>
            <v:group style="position:absolute;left:9769;top:12265;width:2;height:114" coordorigin="9769,12265" coordsize="2,114">
              <v:shape style="position:absolute;left:9769;top:12265;width:2;height:114" coordorigin="9769,12265" coordsize="0,114" path="m9769,12379l9769,12265e" filled="f" stroked="t" strokeweight="1.412658pt" strokecolor="#576467">
                <v:path arrowok="t"/>
              </v:shape>
            </v:group>
            <v:group style="position:absolute;left:9747;top:12427;width:1705;height:2" coordorigin="9747,12427" coordsize="1705,2">
              <v:shape style="position:absolute;left:9747;top:12427;width:1705;height:2" coordorigin="9747,12427" coordsize="1705,0" path="m9747,12427l11452,12427e" filled="f" stroked="t" strokeweight="1.412658pt" strokecolor="#3B4BAC">
                <v:path arrowok="t"/>
              </v:shape>
            </v:group>
            <v:group style="position:absolute;left:11478;top:12265;width:2;height:204" coordorigin="11478,12265" coordsize="2,204">
              <v:shape style="position:absolute;left:11478;top:12265;width:2;height:204" coordorigin="11478,12265" coordsize="0,204" path="m11478,12469l11478,12265e" filled="f" stroked="t" strokeweight=".470886pt" strokecolor="#282828">
                <v:path arrowok="t"/>
              </v:shape>
            </v:group>
            <v:group style="position:absolute;left:7461;top:12398;width:2;height:223" coordorigin="7461,12398" coordsize="2,223">
              <v:shape style="position:absolute;left:7461;top:12398;width:2;height:223" coordorigin="7461,12398" coordsize="0,223" path="m7461,12622l7461,12398e" filled="f" stroked="t" strokeweight=".941772pt" strokecolor="#575757">
                <v:path arrowok="t"/>
              </v:shape>
            </v:group>
            <v:group style="position:absolute;left:9787;top:12398;width:2;height:190" coordorigin="9787,12398" coordsize="2,190">
              <v:shape style="position:absolute;left:9787;top:12398;width:2;height:190" coordorigin="9787,12398" coordsize="0,190" path="m9787,12588l9787,12398e" filled="f" stroked="t" strokeweight=".470886pt" strokecolor="#2334AC">
                <v:path arrowok="t"/>
              </v:shape>
            </v:group>
            <v:group style="position:absolute;left:7464;top:12565;width:2;height:133" coordorigin="7464,12565" coordsize="2,133">
              <v:shape style="position:absolute;left:7464;top:12565;width:2;height:133" coordorigin="7464,12565" coordsize="0,133" path="m7464,12698l7464,12565e" filled="f" stroked="t" strokeweight=".470886pt" strokecolor="#1F1F1F">
                <v:path arrowok="t"/>
              </v:shape>
            </v:group>
            <v:group style="position:absolute;left:501;top:12641;width:2;height:271" coordorigin="501,12641" coordsize="2,271">
              <v:shape style="position:absolute;left:501;top:12641;width:2;height:271" coordorigin="501,12641" coordsize="0,271" path="m501,12912l501,12641e" filled="f" stroked="t" strokeweight=".470886pt" strokecolor="#2F2F2F">
                <v:path arrowok="t"/>
              </v:shape>
            </v:group>
            <v:group style="position:absolute;left:7464;top:12641;width:2;height:575" coordorigin="7464,12641" coordsize="2,575">
              <v:shape style="position:absolute;left:7464;top:12641;width:2;height:575" coordorigin="7464,12641" coordsize="0,575" path="m7464,13216l7464,12641e" filled="f" stroked="t" strokeweight=".706329pt" strokecolor="#444444">
                <v:path arrowok="t"/>
              </v:shape>
            </v:group>
            <v:group style="position:absolute;left:7466;top:13159;width:2;height:261" coordorigin="7466,13159" coordsize="2,261">
              <v:shape style="position:absolute;left:7466;top:13159;width:2;height:261" coordorigin="7466,13159" coordsize="0,261" path="m7466,13420l7466,13159e" filled="f" stroked="t" strokeweight=".470886pt" strokecolor="#2B2B2B">
                <v:path arrowok="t"/>
              </v:shape>
            </v:group>
            <v:group style="position:absolute;left:7471;top:13363;width:2;height:2182" coordorigin="7471,13363" coordsize="2,2182">
              <v:shape style="position:absolute;left:7471;top:13363;width:2;height:2182" coordorigin="7471,13363" coordsize="0,2182" path="m7471,15545l7471,13363e" filled="f" stroked="t" strokeweight=".706329pt" strokecolor="#444444">
                <v:path arrowok="t"/>
              </v:shape>
            </v:group>
            <v:group style="position:absolute;left:11475;top:13843;width:2;height:1274" coordorigin="11475,13843" coordsize="2,1274">
              <v:shape style="position:absolute;left:11475;top:13843;width:2;height:1274" coordorigin="11475,13843" coordsize="0,1274" path="m11475,15117l11475,13843e" filled="f" stroked="t" strokeweight=".706329pt" strokecolor="#606060">
                <v:path arrowok="t"/>
              </v:shape>
            </v:group>
            <v:group style="position:absolute;left:494;top:15552;width:1483;height:2" coordorigin="494,15552" coordsize="1483,2">
              <v:shape style="position:absolute;left:494;top:15552;width:1483;height:2" coordorigin="494,15552" coordsize="1483,0" path="m494,15552l1978,15552e" filled="f" stroked="t" strokeweight=".941772pt" strokecolor="#5B5B5B">
                <v:path arrowok="t"/>
              </v:shape>
            </v:group>
            <v:group style="position:absolute;left:6475;top:15538;width:320;height:2" coordorigin="6475,15538" coordsize="320,2">
              <v:shape style="position:absolute;left:6475;top:15538;width:320;height:2" coordorigin="6475,15538" coordsize="320,0" path="m6475,15538l6795,15538e" filled="f" stroked="t" strokeweight=".706329pt" strokecolor="#3F3F3F">
                <v:path arrowok="t"/>
              </v:shape>
            </v:group>
            <v:group style="position:absolute;left:1516;top:15540;width:9983;height:2" coordorigin="1516,15540" coordsize="9983,2">
              <v:shape style="position:absolute;left:1516;top:15540;width:9983;height:2" coordorigin="1516,15540" coordsize="9983,0" path="m1516,15540l11499,15540e" filled="f" stroked="t" strokeweight=".941772pt" strokecolor="#4F4F4F">
                <v:path arrowok="t"/>
              </v:shape>
            </v:group>
            <v:group style="position:absolute;left:11447;top:14566;width:2;height:970" coordorigin="11447,14566" coordsize="2,970">
              <v:shape style="position:absolute;left:11447;top:14566;width:2;height:970" coordorigin="11447,14566" coordsize="0,970" path="m11447,15536l11447,14566e" filled="f" stroked="t" strokeweight=".235443pt" strokecolor="#54545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7"/>
        </w:rPr>
        <w:t>İtfEri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496" w:right="-136"/>
        <w:jc w:val="left"/>
        <w:tabs>
          <w:tab w:pos="2680" w:val="left"/>
          <w:tab w:pos="3980" w:val="left"/>
          <w:tab w:pos="5400" w:val="left"/>
          <w:tab w:pos="6280" w:val="left"/>
        </w:tabs>
        <w:rPr>
          <w:rFonts w:ascii="Times New Roman" w:hAnsi="Times New Roman" w:cs="Times New Roman" w:eastAsia="Times New Roman"/>
          <w:sz w:val="50"/>
          <w:szCs w:val="5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.787342pt;margin-top:23.84528pt;width:5.75pt;height:10pt;mso-position-horizontal-relative:page;mso-position-vertical-relative:paragraph;z-index:-16535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Pr/>
                  <w:r>
                    <w:rPr>
                      <w:rFonts w:ascii="Arial" w:hAnsi="Arial" w:cs="Arial" w:eastAsia="Arial"/>
                      <w:sz w:val="20"/>
                      <w:szCs w:val="20"/>
                      <w:color w:val="2F2F2F"/>
                      <w:spacing w:val="0"/>
                      <w:w w:val="115"/>
                    </w:rPr>
                    <w:t>k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w w:val="103"/>
        </w:rPr>
        <w:t>Hal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w w:val="100"/>
        </w:rPr>
      </w:r>
      <w:r>
        <w:rPr>
          <w:rFonts w:ascii="Times New Roman" w:hAnsi="Times New Roman" w:cs="Times New Roman" w:eastAsia="Times New Roman"/>
          <w:sz w:val="44"/>
          <w:szCs w:val="44"/>
          <w:color w:val="3A4283"/>
          <w:w w:val="100"/>
        </w:rPr>
      </w:r>
      <w:r>
        <w:rPr>
          <w:rFonts w:ascii="Times New Roman" w:hAnsi="Times New Roman" w:cs="Times New Roman" w:eastAsia="Times New Roman"/>
          <w:sz w:val="44"/>
          <w:szCs w:val="44"/>
          <w:color w:val="3A4283"/>
          <w:w w:val="100"/>
          <w:u w:val="thick" w:color="4B57A8"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3A4283"/>
          <w:spacing w:val="-3"/>
          <w:w w:val="100"/>
          <w:u w:val="thick" w:color="4B57A8"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3A4283"/>
          <w:spacing w:val="-3"/>
          <w:w w:val="100"/>
          <w:u w:val="thick" w:color="4B57A8"/>
        </w:rPr>
      </w:r>
      <w:r>
        <w:rPr>
          <w:rFonts w:ascii="Times New Roman" w:hAnsi="Times New Roman" w:cs="Times New Roman" w:eastAsia="Times New Roman"/>
          <w:sz w:val="44"/>
          <w:szCs w:val="44"/>
          <w:color w:val="3A4283"/>
          <w:spacing w:val="0"/>
          <w:w w:val="151"/>
          <w:u w:val="thick" w:color="4B57A8"/>
        </w:rPr>
        <w:t>_j</w:t>
      </w:r>
      <w:r>
        <w:rPr>
          <w:rFonts w:ascii="Times New Roman" w:hAnsi="Times New Roman" w:cs="Times New Roman" w:eastAsia="Times New Roman"/>
          <w:sz w:val="44"/>
          <w:szCs w:val="44"/>
          <w:color w:val="3A4283"/>
          <w:spacing w:val="0"/>
          <w:w w:val="151"/>
          <w:u w:val="thick" w:color="4B57A8"/>
        </w:rPr>
      </w:r>
      <w:r>
        <w:rPr>
          <w:rFonts w:ascii="Times New Roman" w:hAnsi="Times New Roman" w:cs="Times New Roman" w:eastAsia="Times New Roman"/>
          <w:sz w:val="44"/>
          <w:szCs w:val="44"/>
          <w:color w:val="3A4283"/>
          <w:spacing w:val="0"/>
          <w:w w:val="100"/>
          <w:u w:val="thick" w:color="4B57A8"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3A4283"/>
          <w:spacing w:val="0"/>
          <w:w w:val="100"/>
          <w:u w:val="thick" w:color="4B57A8"/>
        </w:rPr>
        <w:tab/>
      </w:r>
      <w:r>
        <w:rPr>
          <w:rFonts w:ascii="Times New Roman" w:hAnsi="Times New Roman" w:cs="Times New Roman" w:eastAsia="Times New Roman"/>
          <w:sz w:val="44"/>
          <w:szCs w:val="44"/>
          <w:color w:val="3A4283"/>
          <w:spacing w:val="0"/>
          <w:w w:val="100"/>
          <w:u w:val="thick" w:color="4B57A8"/>
        </w:rPr>
      </w:r>
      <w:r>
        <w:rPr>
          <w:rFonts w:ascii="Times New Roman" w:hAnsi="Times New Roman" w:cs="Times New Roman" w:eastAsia="Times New Roman"/>
          <w:sz w:val="44"/>
          <w:szCs w:val="44"/>
          <w:color w:val="3A4283"/>
          <w:spacing w:val="0"/>
          <w:w w:val="100"/>
        </w:rPr>
      </w:r>
      <w:r>
        <w:rPr>
          <w:rFonts w:ascii="Times New Roman" w:hAnsi="Times New Roman" w:cs="Times New Roman" w:eastAsia="Times New Roman"/>
          <w:sz w:val="44"/>
          <w:szCs w:val="44"/>
          <w:color w:val="3A4283"/>
          <w:spacing w:val="0"/>
          <w:w w:val="100"/>
        </w:rPr>
      </w:r>
      <w:r>
        <w:rPr>
          <w:rFonts w:ascii="Arial" w:hAnsi="Arial" w:cs="Arial" w:eastAsia="Arial"/>
          <w:sz w:val="33"/>
          <w:szCs w:val="33"/>
          <w:color w:val="1F2A77"/>
          <w:spacing w:val="0"/>
          <w:w w:val="102"/>
          <w:b/>
          <w:bCs/>
          <w:i/>
          <w:position w:val="-11"/>
        </w:rPr>
        <w:t>1</w:t>
      </w:r>
      <w:r>
        <w:rPr>
          <w:rFonts w:ascii="Arial" w:hAnsi="Arial" w:cs="Arial" w:eastAsia="Arial"/>
          <w:sz w:val="33"/>
          <w:szCs w:val="33"/>
          <w:color w:val="1F2A77"/>
          <w:spacing w:val="0"/>
          <w:w w:val="100"/>
          <w:b/>
          <w:bCs/>
          <w:i/>
          <w:position w:val="-11"/>
        </w:rPr>
        <w:tab/>
      </w:r>
      <w:r>
        <w:rPr>
          <w:rFonts w:ascii="Arial" w:hAnsi="Arial" w:cs="Arial" w:eastAsia="Arial"/>
          <w:sz w:val="33"/>
          <w:szCs w:val="33"/>
          <w:color w:val="1F2A77"/>
          <w:spacing w:val="0"/>
          <w:w w:val="100"/>
          <w:b/>
          <w:bCs/>
          <w:i/>
          <w:position w:val="-11"/>
        </w:rPr>
      </w:r>
      <w:r>
        <w:rPr>
          <w:rFonts w:ascii="Times New Roman" w:hAnsi="Times New Roman" w:cs="Times New Roman" w:eastAsia="Times New Roman"/>
          <w:sz w:val="50"/>
          <w:szCs w:val="50"/>
          <w:color w:val="3A4283"/>
          <w:spacing w:val="0"/>
          <w:w w:val="166"/>
          <w:i/>
          <w:position w:val="-19"/>
        </w:rPr>
        <w:t>l</w:t>
      </w:r>
      <w:r>
        <w:rPr>
          <w:rFonts w:ascii="Times New Roman" w:hAnsi="Times New Roman" w:cs="Times New Roman" w:eastAsia="Times New Roman"/>
          <w:sz w:val="50"/>
          <w:szCs w:val="50"/>
          <w:color w:val="3A4283"/>
          <w:spacing w:val="-89"/>
          <w:w w:val="100"/>
          <w:i/>
          <w:position w:val="-19"/>
        </w:rPr>
        <w:t> </w:t>
      </w:r>
      <w:r>
        <w:rPr>
          <w:rFonts w:ascii="Times New Roman" w:hAnsi="Times New Roman" w:cs="Times New Roman" w:eastAsia="Times New Roman"/>
          <w:sz w:val="50"/>
          <w:szCs w:val="50"/>
          <w:color w:val="595D8A"/>
          <w:spacing w:val="0"/>
          <w:w w:val="84"/>
          <w:i/>
          <w:position w:val="-19"/>
        </w:rPr>
        <w:t>e</w:t>
      </w:r>
      <w:r>
        <w:rPr>
          <w:rFonts w:ascii="Times New Roman" w:hAnsi="Times New Roman" w:cs="Times New Roman" w:eastAsia="Times New Roman"/>
          <w:sz w:val="50"/>
          <w:szCs w:val="50"/>
          <w:color w:val="595D8A"/>
          <w:spacing w:val="0"/>
          <w:w w:val="100"/>
          <w:i/>
          <w:position w:val="-19"/>
        </w:rPr>
      </w:r>
      <w:r>
        <w:rPr>
          <w:rFonts w:ascii="Times New Roman" w:hAnsi="Times New Roman" w:cs="Times New Roman" w:eastAsia="Times New Roman"/>
          <w:sz w:val="50"/>
          <w:szCs w:val="50"/>
          <w:color w:val="595D8A"/>
          <w:spacing w:val="0"/>
          <w:w w:val="100"/>
          <w:i/>
          <w:u w:val="thick" w:color="585C89"/>
          <w:position w:val="-19"/>
        </w:rPr>
        <w:t> </w:t>
      </w:r>
      <w:r>
        <w:rPr>
          <w:rFonts w:ascii="Times New Roman" w:hAnsi="Times New Roman" w:cs="Times New Roman" w:eastAsia="Times New Roman"/>
          <w:sz w:val="50"/>
          <w:szCs w:val="50"/>
          <w:color w:val="595D8A"/>
          <w:spacing w:val="0"/>
          <w:w w:val="100"/>
          <w:i/>
          <w:u w:val="thick" w:color="585C89"/>
          <w:position w:val="-19"/>
        </w:rPr>
        <w:tab/>
      </w:r>
      <w:r>
        <w:rPr>
          <w:rFonts w:ascii="Times New Roman" w:hAnsi="Times New Roman" w:cs="Times New Roman" w:eastAsia="Times New Roman"/>
          <w:sz w:val="50"/>
          <w:szCs w:val="50"/>
          <w:color w:val="595D8A"/>
          <w:spacing w:val="0"/>
          <w:w w:val="100"/>
          <w:i/>
          <w:u w:val="thick" w:color="585C89"/>
          <w:position w:val="-19"/>
        </w:rPr>
      </w:r>
      <w:r>
        <w:rPr>
          <w:rFonts w:ascii="Times New Roman" w:hAnsi="Times New Roman" w:cs="Times New Roman" w:eastAsia="Times New Roman"/>
          <w:sz w:val="50"/>
          <w:szCs w:val="50"/>
          <w:color w:val="595D8A"/>
          <w:spacing w:val="0"/>
          <w:w w:val="100"/>
          <w:i/>
          <w:position w:val="-19"/>
        </w:rPr>
      </w:r>
      <w:r>
        <w:rPr>
          <w:rFonts w:ascii="Times New Roman" w:hAnsi="Times New Roman" w:cs="Times New Roman" w:eastAsia="Times New Roman"/>
          <w:sz w:val="50"/>
          <w:szCs w:val="50"/>
          <w:color w:val="000000"/>
          <w:spacing w:val="0"/>
          <w:w w:val="100"/>
          <w:position w:val="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2403" w:right="-20"/>
        <w:jc w:val="left"/>
        <w:tabs>
          <w:tab w:pos="3720" w:val="left"/>
          <w:tab w:pos="5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606264"/>
          <w:spacing w:val="0"/>
          <w:w w:val="100"/>
          <w:b/>
          <w:bCs/>
          <w:position w:val="4"/>
        </w:rPr>
        <w:t>A:</w:t>
      </w:r>
      <w:r>
        <w:rPr>
          <w:rFonts w:ascii="Times New Roman" w:hAnsi="Times New Roman" w:cs="Times New Roman" w:eastAsia="Times New Roman"/>
          <w:sz w:val="28"/>
          <w:szCs w:val="28"/>
          <w:color w:val="606264"/>
          <w:spacing w:val="-67"/>
          <w:w w:val="100"/>
          <w:b/>
          <w:bCs/>
          <w:position w:val="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06264"/>
          <w:spacing w:val="0"/>
          <w:w w:val="100"/>
          <w:b/>
          <w:bCs/>
          <w:position w:val="4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606264"/>
          <w:spacing w:val="0"/>
          <w:w w:val="100"/>
          <w:b/>
          <w:bCs/>
          <w:position w:val="4"/>
        </w:rPr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100"/>
          <w:b/>
          <w:bCs/>
          <w:position w:val="4"/>
        </w:rPr>
        <w:t>dSE</w:t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-22"/>
          <w:w w:val="100"/>
          <w:b/>
          <w:bCs/>
          <w:position w:val="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100"/>
          <w:b/>
          <w:bCs/>
          <w:position w:val="4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100"/>
          <w:b/>
          <w:bCs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  <w:position w:val="0"/>
        </w:rPr>
        <w:t>anDEMiREL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right="610"/>
        <w:jc w:val="right"/>
        <w:tabs>
          <w:tab w:pos="2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3"/>
        </w:rPr>
        <w:t>Itfaiy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3"/>
        </w:rPr>
        <w:t>e</w:t>
      </w:r>
      <w:r>
        <w:rPr>
          <w:rFonts w:ascii="Arial" w:hAnsi="Arial" w:cs="Arial" w:eastAsia="Arial"/>
          <w:sz w:val="18"/>
          <w:szCs w:val="18"/>
          <w:color w:val="2F2F2F"/>
          <w:spacing w:val="20"/>
          <w:w w:val="100"/>
          <w:position w:val="3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3"/>
        </w:rPr>
        <w:t>Kuze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3"/>
        </w:rPr>
        <w:t>y</w:t>
      </w:r>
      <w:r>
        <w:rPr>
          <w:rFonts w:ascii="Arial" w:hAnsi="Arial" w:cs="Arial" w:eastAsia="Arial"/>
          <w:sz w:val="18"/>
          <w:szCs w:val="18"/>
          <w:color w:val="2F2F2F"/>
          <w:spacing w:val="-18"/>
          <w:w w:val="100"/>
          <w:position w:val="3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3"/>
        </w:rPr>
        <w:t>Bölg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3"/>
        </w:rPr>
        <w:t>e</w:t>
      </w:r>
      <w:r>
        <w:rPr>
          <w:rFonts w:ascii="Arial" w:hAnsi="Arial" w:cs="Arial" w:eastAsia="Arial"/>
          <w:sz w:val="18"/>
          <w:szCs w:val="18"/>
          <w:color w:val="2F2F2F"/>
          <w:spacing w:val="4"/>
          <w:w w:val="100"/>
          <w:position w:val="3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3"/>
        </w:rPr>
        <w:t>Amiri</w:t>
      </w:r>
      <w:r>
        <w:rPr>
          <w:rFonts w:ascii="Arial" w:hAnsi="Arial" w:cs="Arial" w:eastAsia="Arial"/>
          <w:sz w:val="18"/>
          <w:szCs w:val="18"/>
          <w:color w:val="2F2F2F"/>
          <w:spacing w:val="-13"/>
          <w:w w:val="100"/>
          <w:position w:val="3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-1"/>
        </w:rPr>
        <w:t>İtfEri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B6B8B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B6B8B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7A8A8"/>
          <w:spacing w:val="0"/>
          <w:w w:val="132"/>
        </w:rPr>
        <w:t>..</w:t>
      </w:r>
      <w:r>
        <w:rPr>
          <w:rFonts w:ascii="Times New Roman" w:hAnsi="Times New Roman" w:cs="Times New Roman" w:eastAsia="Times New Roman"/>
          <w:sz w:val="12"/>
          <w:szCs w:val="12"/>
          <w:color w:val="A7A8A8"/>
          <w:spacing w:val="0"/>
          <w:w w:val="132"/>
        </w:rPr>
        <w:t>   </w:t>
      </w:r>
      <w:r>
        <w:rPr>
          <w:rFonts w:ascii="Times New Roman" w:hAnsi="Times New Roman" w:cs="Times New Roman" w:eastAsia="Times New Roman"/>
          <w:sz w:val="12"/>
          <w:szCs w:val="12"/>
          <w:color w:val="A7A8A8"/>
          <w:spacing w:val="21"/>
          <w:w w:val="13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B6B8B8"/>
          <w:spacing w:val="0"/>
          <w:w w:val="254"/>
          <w:position w:val="-8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80" w:right="20"/>
          <w:cols w:num="2" w:equalWidth="0">
            <w:col w:w="6293" w:space="2829"/>
            <w:col w:w="239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0" w:lineRule="exact"/>
        <w:ind w:left="3694" w:right="4276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4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1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1"/>
          <w:w w:val="115"/>
        </w:rPr>
        <w:t>S</w:t>
      </w:r>
      <w:r>
        <w:rPr>
          <w:rFonts w:ascii="Arial" w:hAnsi="Arial" w:cs="Arial" w:eastAsia="Arial"/>
          <w:sz w:val="21"/>
          <w:szCs w:val="21"/>
          <w:color w:val="2B2B2B"/>
          <w:spacing w:val="-20"/>
          <w:w w:val="271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</w:rPr>
        <w:t>BAŞKANL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"/>
          <w:w w:val="115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2B2B2B"/>
          <w:spacing w:val="0"/>
          <w:w w:val="62"/>
        </w:rPr>
        <w:t>CH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68" w:lineRule="exact"/>
        <w:ind w:left="908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.873825pt;margin-top:-43.342598pt;width:493.286302pt;height:72pt;mso-position-horizontal-relative:page;mso-position-vertical-relative:paragraph;z-index:-16532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876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3"/>
                      <w:szCs w:val="93"/>
                      <w:color w:val="2B2B2B"/>
                      <w:spacing w:val="0"/>
                      <w:w w:val="137"/>
                      <w:b/>
                      <w:bCs/>
                      <w:position w:val="35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3"/>
                      <w:szCs w:val="93"/>
                      <w:color w:val="2B2B2B"/>
                      <w:spacing w:val="0"/>
                      <w:w w:val="100"/>
                      <w:b/>
                      <w:bCs/>
                      <w:position w:val="35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3"/>
                      <w:szCs w:val="93"/>
                      <w:color w:val="2B2B2B"/>
                      <w:spacing w:val="0"/>
                      <w:w w:val="100"/>
                      <w:b/>
                      <w:bCs/>
                      <w:position w:val="35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2B2B2B"/>
                      <w:spacing w:val="0"/>
                      <w:w w:val="137"/>
                      <w:b/>
                      <w:bCs/>
                      <w:position w:val="-1"/>
                    </w:rPr>
                    <w:t>e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00"/>
        </w:rPr>
        <w:t>IZ</w:t>
      </w:r>
      <w:r>
        <w:rPr>
          <w:rFonts w:ascii="Arial" w:hAnsi="Arial" w:cs="Arial" w:eastAsia="Arial"/>
          <w:sz w:val="14"/>
          <w:szCs w:val="14"/>
          <w:color w:val="2B2B2B"/>
          <w:spacing w:val="4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19"/>
        </w:rPr>
        <w:t>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77" w:lineRule="exact"/>
        <w:ind w:left="635" w:right="-20"/>
        <w:jc w:val="left"/>
        <w:tabs>
          <w:tab w:pos="3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2B2B2B"/>
          <w:spacing w:val="-12"/>
          <w:w w:val="10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6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6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6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2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683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2B2B2B"/>
          <w:spacing w:val="0"/>
          <w:w w:val="111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2B2B2B"/>
          <w:spacing w:val="-11"/>
          <w:w w:val="111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11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1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11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23" w:right="-20"/>
        <w:jc w:val="left"/>
        <w:tabs>
          <w:tab w:pos="1500" w:val="left"/>
          <w:tab w:pos="3180" w:val="left"/>
          <w:tab w:pos="556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:16.05.2017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No:6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09:44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2"/>
          <w:szCs w:val="32"/>
          <w:color w:val="2B2B2B"/>
          <w:spacing w:val="0"/>
          <w:w w:val="68"/>
          <w:position w:val="0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color w:val="2B2B2B"/>
          <w:spacing w:val="9"/>
          <w:w w:val="68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0"/>
        </w:rPr>
        <w:t>ei: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687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7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63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30"/>
          <w:w w:val="6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132" w:right="-20"/>
        <w:jc w:val="left"/>
        <w:tabs>
          <w:tab w:pos="1500" w:val="left"/>
          <w:tab w:pos="3180" w:val="left"/>
          <w:tab w:pos="4560" w:val="left"/>
          <w:tab w:pos="5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16.05.2017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IKayıtNo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:3146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6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3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0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Aziziye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37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Aziziye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Dedeli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32" w:right="-20"/>
        <w:jc w:val="left"/>
        <w:tabs>
          <w:tab w:pos="1500" w:val="left"/>
          <w:tab w:pos="4700" w:val="left"/>
          <w:tab w:pos="7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  <w:position w:val="0"/>
        </w:rPr>
        <w:t>:Kıvılcım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70" w:lineRule="exact"/>
        <w:ind w:left="132" w:right="-20"/>
        <w:jc w:val="left"/>
        <w:tabs>
          <w:tab w:pos="366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8.282745pt;margin-top:12.722224pt;width:70.232378pt;height:27pt;mso-position-horizontal-relative:page;mso-position-vertical-relative:paragraph;z-index:-16531" type="#_x0000_t202" filled="f" stroked="f">
            <v:textbox inset="0,0,0,0">
              <w:txbxContent>
                <w:p>
                  <w:pPr>
                    <w:spacing w:before="0" w:after="0" w:line="540" w:lineRule="exact"/>
                    <w:ind w:right="-121"/>
                    <w:jc w:val="left"/>
                    <w:tabs>
                      <w:tab w:pos="500" w:val="left"/>
                      <w:tab w:pos="960" w:val="left"/>
                    </w:tabs>
                    <w:rPr>
                      <w:rFonts w:ascii="Arial" w:hAnsi="Arial" w:cs="Arial" w:eastAsia="Arial"/>
                      <w:sz w:val="54"/>
                      <w:szCs w:val="54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646666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4666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46666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AEAEAE"/>
                      <w:spacing w:val="0"/>
                      <w:w w:val="51"/>
                      <w:position w:val="-1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AEAEAE"/>
                      <w:spacing w:val="-58"/>
                      <w:w w:val="51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AEAEAE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AEAEAE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2B2B2B"/>
                      <w:spacing w:val="0"/>
                      <w:w w:val="39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AEAEAE"/>
                      <w:spacing w:val="0"/>
                      <w:w w:val="205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4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  <w:position w:val="4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93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4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  <w:position w:val="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5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5" w:lineRule="exact"/>
        <w:ind w:left="3684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444444"/>
          <w:spacing w:val="0"/>
          <w:w w:val="100"/>
          <w:position w:val="1"/>
        </w:rPr>
        <w:t>Betonann</w:t>
      </w:r>
      <w:r>
        <w:rPr>
          <w:rFonts w:ascii="Arial" w:hAnsi="Arial" w:cs="Arial" w:eastAsia="Arial"/>
          <w:sz w:val="17"/>
          <w:szCs w:val="17"/>
          <w:color w:val="444444"/>
          <w:spacing w:val="0"/>
          <w:w w:val="100"/>
          <w:position w:val="1"/>
        </w:rPr>
        <w:t>e</w:t>
      </w:r>
      <w:r>
        <w:rPr>
          <w:rFonts w:ascii="Arial" w:hAnsi="Arial" w:cs="Arial" w:eastAsia="Arial"/>
          <w:sz w:val="17"/>
          <w:szCs w:val="17"/>
          <w:color w:val="444444"/>
          <w:spacing w:val="12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2B2B2B"/>
          <w:spacing w:val="0"/>
          <w:w w:val="100"/>
          <w:position w:val="1"/>
        </w:rPr>
        <w:t>K</w:t>
      </w:r>
      <w:r>
        <w:rPr>
          <w:rFonts w:ascii="Arial" w:hAnsi="Arial" w:cs="Arial" w:eastAsia="Arial"/>
          <w:sz w:val="17"/>
          <w:szCs w:val="17"/>
          <w:color w:val="2B2B2B"/>
          <w:spacing w:val="-6"/>
          <w:w w:val="100"/>
          <w:position w:val="1"/>
        </w:rPr>
        <w:t>a</w:t>
      </w:r>
      <w:r>
        <w:rPr>
          <w:rFonts w:ascii="Arial" w:hAnsi="Arial" w:cs="Arial" w:eastAsia="Arial"/>
          <w:sz w:val="17"/>
          <w:szCs w:val="17"/>
          <w:color w:val="545454"/>
          <w:spacing w:val="0"/>
          <w:w w:val="100"/>
          <w:position w:val="1"/>
        </w:rPr>
        <w:t>gir</w:t>
      </w:r>
      <w:r>
        <w:rPr>
          <w:rFonts w:ascii="Arial" w:hAnsi="Arial" w:cs="Arial" w:eastAsia="Arial"/>
          <w:sz w:val="17"/>
          <w:szCs w:val="17"/>
          <w:color w:val="545454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545454"/>
          <w:spacing w:val="16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444444"/>
          <w:spacing w:val="0"/>
          <w:w w:val="76"/>
          <w:position w:val="1"/>
        </w:rPr>
        <w:t>Ahş!!Q_</w:t>
      </w:r>
      <w:r>
        <w:rPr>
          <w:rFonts w:ascii="Arial" w:hAnsi="Arial" w:cs="Arial" w:eastAsia="Arial"/>
          <w:sz w:val="17"/>
          <w:szCs w:val="17"/>
          <w:color w:val="444444"/>
          <w:spacing w:val="0"/>
          <w:w w:val="76"/>
          <w:position w:val="1"/>
        </w:rPr>
        <w:t>   </w:t>
      </w:r>
      <w:r>
        <w:rPr>
          <w:rFonts w:ascii="Arial" w:hAnsi="Arial" w:cs="Arial" w:eastAsia="Arial"/>
          <w:sz w:val="17"/>
          <w:szCs w:val="17"/>
          <w:color w:val="444444"/>
          <w:spacing w:val="32"/>
          <w:w w:val="76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828585"/>
          <w:spacing w:val="-4"/>
          <w:w w:val="185"/>
          <w:position w:val="1"/>
        </w:rPr>
        <w:t>,</w:t>
      </w:r>
      <w:r>
        <w:rPr>
          <w:rFonts w:ascii="Arial" w:hAnsi="Arial" w:cs="Arial" w:eastAsia="Arial"/>
          <w:sz w:val="17"/>
          <w:szCs w:val="17"/>
          <w:color w:val="444444"/>
          <w:spacing w:val="0"/>
          <w:w w:val="104"/>
          <w:position w:val="1"/>
        </w:rPr>
        <w:t>elik</w:t>
      </w:r>
      <w:r>
        <w:rPr>
          <w:rFonts w:ascii="Arial" w:hAnsi="Arial" w:cs="Arial" w:eastAsia="Arial"/>
          <w:sz w:val="17"/>
          <w:szCs w:val="17"/>
          <w:color w:val="444444"/>
          <w:spacing w:val="0"/>
          <w:w w:val="100"/>
          <w:position w:val="1"/>
        </w:rPr>
        <w:t>   </w:t>
      </w:r>
      <w:r>
        <w:rPr>
          <w:rFonts w:ascii="Arial" w:hAnsi="Arial" w:cs="Arial" w:eastAsia="Arial"/>
          <w:sz w:val="17"/>
          <w:szCs w:val="17"/>
          <w:color w:val="444444"/>
          <w:spacing w:val="-17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444444"/>
          <w:spacing w:val="0"/>
          <w:w w:val="100"/>
          <w:position w:val="1"/>
        </w:rPr>
        <w:t>Di</w:t>
      </w:r>
      <w:r>
        <w:rPr>
          <w:rFonts w:ascii="Arial" w:hAnsi="Arial" w:cs="Arial" w:eastAsia="Arial"/>
          <w:sz w:val="17"/>
          <w:szCs w:val="17"/>
          <w:color w:val="444444"/>
          <w:spacing w:val="37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444444"/>
          <w:spacing w:val="0"/>
          <w:w w:val="118"/>
          <w:position w:val="1"/>
        </w:rPr>
        <w:t>er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39" w:lineRule="exact"/>
        <w:ind w:left="4512" w:right="-20"/>
        <w:jc w:val="left"/>
        <w:tabs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1"/>
          <w:szCs w:val="31"/>
          <w:color w:val="2B2B2B"/>
          <w:spacing w:val="0"/>
          <w:w w:val="52"/>
        </w:rPr>
        <w:t>ı</w:t>
      </w:r>
      <w:r>
        <w:rPr>
          <w:rFonts w:ascii="Arial" w:hAnsi="Arial" w:cs="Arial" w:eastAsia="Arial"/>
          <w:sz w:val="31"/>
          <w:szCs w:val="31"/>
          <w:color w:val="2B2B2B"/>
          <w:spacing w:val="0"/>
          <w:w w:val="100"/>
        </w:rPr>
        <w:tab/>
      </w:r>
      <w:r>
        <w:rPr>
          <w:rFonts w:ascii="Arial" w:hAnsi="Arial" w:cs="Arial" w:eastAsia="Arial"/>
          <w:sz w:val="31"/>
          <w:szCs w:val="31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5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5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5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5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5"/>
        </w:rPr>
        <w:t>:10:30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128" w:right="-20"/>
        <w:jc w:val="left"/>
        <w:tabs>
          <w:tab w:pos="2160" w:val="left"/>
          <w:tab w:pos="5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Sabibi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:Kını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Belediyesi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  <w:position w:val="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Sadı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0"/>
        </w:rPr>
        <w:t>ÇAKIR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4" w:after="0" w:line="210" w:lineRule="exact"/>
        <w:ind w:left="22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8"/>
          <w:position w:val="-1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5"/>
          <w:w w:val="11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8"/>
          <w:position w:val="-1"/>
        </w:rPr>
        <w:t>:Özgü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8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"/>
          <w:w w:val="11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8"/>
          <w:position w:val="-1"/>
        </w:rPr>
        <w:t>İKiZ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left="2176" w:right="-20"/>
        <w:jc w:val="left"/>
        <w:tabs>
          <w:tab w:pos="472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2B2B2B"/>
          <w:spacing w:val="0"/>
          <w:w w:val="208"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2B2B2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6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1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09:45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0"/>
        </w:rPr>
        <w:t>10:00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113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6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0"/>
        </w:rPr>
        <w:t>635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4" w:lineRule="exact"/>
        <w:ind w:left="132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left="4725" w:right="447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63" w:lineRule="auto"/>
        <w:ind w:left="2186" w:right="4105" w:firstLine="2566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7" w:lineRule="auto"/>
        <w:ind w:left="2186" w:right="2456" w:firstLine="-1632"/>
        <w:jc w:val="left"/>
        <w:tabs>
          <w:tab w:pos="474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38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38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2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21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19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32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9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Belediyeye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toplama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aracının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dumanit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142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[görüldü.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717" w:right="386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7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193" w:lineRule="exact"/>
        <w:ind w:left="137" w:right="-20"/>
        <w:jc w:val="left"/>
        <w:tabs>
          <w:tab w:pos="2220" w:val="left"/>
          <w:tab w:pos="4740" w:val="left"/>
          <w:tab w:pos="6660" w:val="left"/>
          <w:tab w:pos="8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yapılmıştır.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3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9"/>
          <w:position w:val="-3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7" w:lineRule="exact"/>
        <w:ind w:left="5690" w:right="-20"/>
        <w:jc w:val="left"/>
        <w:tabs>
          <w:tab w:pos="6660" w:val="left"/>
          <w:tab w:pos="82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6"/>
          <w:szCs w:val="26"/>
          <w:color w:val="2B2B2B"/>
          <w:spacing w:val="0"/>
          <w:w w:val="100"/>
          <w:position w:val="4"/>
        </w:rPr>
        <w:t>ı</w:t>
      </w:r>
      <w:r>
        <w:rPr>
          <w:rFonts w:ascii="Arial" w:hAnsi="Arial" w:cs="Arial" w:eastAsia="Arial"/>
          <w:sz w:val="26"/>
          <w:szCs w:val="26"/>
          <w:color w:val="2B2B2B"/>
          <w:spacing w:val="-54"/>
          <w:w w:val="100"/>
          <w:position w:val="4"/>
        </w:rPr>
        <w:t> </w:t>
      </w:r>
      <w:r>
        <w:rPr>
          <w:rFonts w:ascii="Arial" w:hAnsi="Arial" w:cs="Arial" w:eastAsia="Arial"/>
          <w:sz w:val="26"/>
          <w:szCs w:val="26"/>
          <w:color w:val="2B2B2B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6"/>
          <w:szCs w:val="26"/>
          <w:color w:val="2B2B2B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646666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64666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646666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545454"/>
          <w:spacing w:val="0"/>
          <w:w w:val="71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218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tetki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BZR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76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toplama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aracının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hava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hortumu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52" w:lineRule="auto"/>
        <w:ind w:left="137" w:right="5117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görmüştü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500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Beşyüz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52" w:lineRule="auto"/>
        <w:ind w:left="105" w:right="98" w:firstLine="2140"/>
        <w:jc w:val="righ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toplama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aracını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kapalı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kasasındaki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9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yöplerde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toplama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aracını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vaziyetteki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konteynırını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yöpleri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araca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alması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21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63" w:lineRule="auto"/>
        <w:ind w:left="132" w:right="3951" w:firstLine="10"/>
        <w:jc w:val="left"/>
        <w:tabs>
          <w:tab w:pos="218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4"/>
        </w:rPr>
        <w:t>IBedel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9" w:lineRule="exact"/>
        <w:ind w:left="152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23"/>
          <w:i/>
          <w:position w:val="-1"/>
        </w:rPr>
        <w:t>Y?-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23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i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i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34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Şoförü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Sadı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ÇAKIR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-1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3" w:lineRule="exact"/>
        <w:ind w:left="1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444444"/>
          <w:spacing w:val="0"/>
          <w:w w:val="82"/>
          <w:i/>
          <w:position w:val="1"/>
        </w:rPr>
        <w:t>Tc.</w:t>
      </w:r>
      <w:r>
        <w:rPr>
          <w:rFonts w:ascii="Times New Roman" w:hAnsi="Times New Roman" w:cs="Times New Roman" w:eastAsia="Times New Roman"/>
          <w:sz w:val="27"/>
          <w:szCs w:val="27"/>
          <w:color w:val="444444"/>
          <w:spacing w:val="19"/>
          <w:w w:val="82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5"/>
          <w:w w:val="39"/>
          <w:position w:val="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8"/>
          <w:position w:val="1"/>
        </w:rPr>
        <w:t>.n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left="152" w:right="-20"/>
        <w:jc w:val="left"/>
        <w:tabs>
          <w:tab w:pos="2180" w:val="left"/>
          <w:tab w:pos="6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rrarih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:16.05.2017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!Saati: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10:45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24" w:lineRule="exact"/>
        <w:ind w:left="238" w:right="-20"/>
        <w:jc w:val="left"/>
        <w:tabs>
          <w:tab w:pos="1040" w:val="left"/>
          <w:tab w:pos="1560" w:val="left"/>
          <w:tab w:pos="8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3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9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80" w:bottom="280" w:left="260" w:right="2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616" w:lineRule="atLeast"/>
        <w:ind w:right="-20"/>
        <w:jc w:val="righ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2.055489pt;margin-top:.313763pt;width:28.594801pt;height:45pt;mso-position-horizontal-relative:page;mso-position-vertical-relative:paragraph;z-index:-16526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Arial" w:hAnsi="Arial" w:cs="Arial" w:eastAsia="Arial"/>
                      <w:sz w:val="90"/>
                      <w:szCs w:val="90"/>
                    </w:rPr>
                  </w:pPr>
                  <w:rPr/>
                  <w:r>
                    <w:rPr>
                      <w:rFonts w:ascii="Arial" w:hAnsi="Arial" w:cs="Arial" w:eastAsia="Arial"/>
                      <w:sz w:val="90"/>
                      <w:szCs w:val="90"/>
                      <w:color w:val="606685"/>
                      <w:spacing w:val="0"/>
                      <w:w w:val="51"/>
                      <w:position w:val="-1"/>
                    </w:rPr>
                    <w:t>bP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0"/>
          <w:szCs w:val="30"/>
          <w:color w:val="959597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959597"/>
          <w:spacing w:val="-5"/>
          <w:w w:val="98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959597"/>
          <w:spacing w:val="0"/>
          <w:w w:val="124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75" w:lineRule="exact"/>
        <w:ind w:right="-20"/>
        <w:jc w:val="left"/>
        <w:rPr>
          <w:rFonts w:ascii="Times New Roman" w:hAnsi="Times New Roman" w:cs="Times New Roman" w:eastAsia="Times New Roman"/>
          <w:sz w:val="137"/>
          <w:szCs w:val="137"/>
        </w:rPr>
      </w:pPr>
      <w:rPr/>
      <w:r>
        <w:rPr/>
        <w:br w:type="column"/>
      </w:r>
      <w:r>
        <w:rPr>
          <w:rFonts w:ascii="Arial" w:hAnsi="Arial" w:cs="Arial" w:eastAsia="Arial"/>
          <w:sz w:val="32"/>
          <w:szCs w:val="32"/>
          <w:color w:val="AEAEAE"/>
          <w:spacing w:val="-5"/>
          <w:w w:val="59"/>
          <w:position w:val="-77"/>
        </w:rPr>
        <w:t>.</w:t>
      </w:r>
      <w:r>
        <w:rPr>
          <w:rFonts w:ascii="Times New Roman" w:hAnsi="Times New Roman" w:cs="Times New Roman" w:eastAsia="Times New Roman"/>
          <w:sz w:val="137"/>
          <w:szCs w:val="137"/>
          <w:color w:val="646666"/>
          <w:spacing w:val="0"/>
          <w:w w:val="47"/>
          <w:position w:val="-92"/>
        </w:rPr>
        <w:t>t</w:t>
      </w:r>
      <w:r>
        <w:rPr>
          <w:rFonts w:ascii="Times New Roman" w:hAnsi="Times New Roman" w:cs="Times New Roman" w:eastAsia="Times New Roman"/>
          <w:sz w:val="137"/>
          <w:szCs w:val="137"/>
          <w:color w:val="646666"/>
          <w:spacing w:val="-202"/>
          <w:w w:val="48"/>
          <w:position w:val="-92"/>
        </w:rPr>
        <w:t>n</w:t>
      </w:r>
      <w:r>
        <w:rPr>
          <w:rFonts w:ascii="Times New Roman" w:hAnsi="Times New Roman" w:cs="Times New Roman" w:eastAsia="Times New Roman"/>
          <w:sz w:val="137"/>
          <w:szCs w:val="137"/>
          <w:color w:val="444444"/>
          <w:spacing w:val="0"/>
          <w:w w:val="25"/>
          <w:position w:val="-92"/>
        </w:rPr>
        <w:t>:</w:t>
      </w:r>
      <w:r>
        <w:rPr>
          <w:rFonts w:ascii="Times New Roman" w:hAnsi="Times New Roman" w:cs="Times New Roman" w:eastAsia="Times New Roman"/>
          <w:sz w:val="137"/>
          <w:szCs w:val="13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200"/>
          <w:cols w:num="2" w:equalWidth="0">
            <w:col w:w="2775" w:space="6011"/>
            <w:col w:w="2674"/>
          </w:cols>
        </w:sectPr>
      </w:pPr>
      <w:rPr/>
    </w:p>
    <w:p>
      <w:pPr>
        <w:spacing w:before="0" w:after="0" w:line="548" w:lineRule="atLeast"/>
        <w:ind w:left="2339" w:right="-20"/>
        <w:jc w:val="left"/>
        <w:tabs>
          <w:tab w:pos="4880" w:val="left"/>
          <w:tab w:pos="8800" w:val="left"/>
        </w:tabs>
        <w:rPr>
          <w:rFonts w:ascii="Times New Roman" w:hAnsi="Times New Roman" w:cs="Times New Roman" w:eastAsia="Times New Roman"/>
          <w:sz w:val="41"/>
          <w:szCs w:val="4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8.761414pt;margin-top:12.25216pt;width:44.690401pt;height:9.5pt;mso-position-horizontal-relative:page;mso-position-vertical-relative:paragraph;z-index:-16530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B2B2B"/>
                      <w:spacing w:val="0"/>
                      <w:w w:val="100"/>
                    </w:rPr>
                    <w:t>Eki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B2B2B"/>
                      <w:spacing w:val="0"/>
                      <w:w w:val="100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B2B2B"/>
                      <w:spacing w:val="18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B2B2B"/>
                      <w:spacing w:val="0"/>
                      <w:w w:val="102"/>
                    </w:rPr>
                    <w:t>Amiri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0.253815pt;margin-top:21.621675pt;width:119.826509pt;height:34.5pt;mso-position-horizontal-relative:page;mso-position-vertical-relative:paragraph;z-index:-16529" type="#_x0000_t202" filled="f" stroked="f">
            <v:textbox inset="0,0,0,0">
              <w:txbxContent>
                <w:p>
                  <w:pPr>
                    <w:spacing w:before="0" w:after="0" w:line="690" w:lineRule="exact"/>
                    <w:ind w:right="-143"/>
                    <w:jc w:val="left"/>
                    <w:tabs>
                      <w:tab w:pos="1200" w:val="left"/>
                      <w:tab w:pos="1720" w:val="left"/>
                      <w:tab w:pos="2140" w:val="left"/>
                    </w:tabs>
                    <w:rPr>
                      <w:rFonts w:ascii="Times New Roman" w:hAnsi="Times New Roman" w:cs="Times New Roman" w:eastAsia="Times New Roman"/>
                      <w:sz w:val="69"/>
                      <w:szCs w:val="6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464D75"/>
                      <w:spacing w:val="0"/>
                      <w:w w:val="177"/>
                    </w:rPr>
                    <w:t>Q</w:t>
                  </w:r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464D75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464D75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AEAEAE"/>
                      <w:spacing w:val="7"/>
                      <w:w w:val="67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828585"/>
                      <w:spacing w:val="0"/>
                      <w:w w:val="39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828585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828585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646666"/>
                      <w:spacing w:val="0"/>
                      <w:w w:val="39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646666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646666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2B2B2B"/>
                      <w:spacing w:val="0"/>
                      <w:w w:val="42"/>
                    </w:rPr>
                    <w:t>,,</w:t>
                  </w:r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2B2B2B"/>
                      <w:spacing w:val="-127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828585"/>
                      <w:spacing w:val="0"/>
                      <w:w w:val="38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3.693604pt;margin-top:30.882076pt;width:1.7415pt;height:7.5pt;mso-position-horizontal-relative:page;mso-position-vertical-relative:paragraph;z-index:-16527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AEAEAE"/>
                      <w:spacing w:val="0"/>
                      <w:w w:val="129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42"/>
          <w:szCs w:val="42"/>
          <w:color w:val="2B2B2B"/>
          <w:spacing w:val="0"/>
          <w:w w:val="100"/>
          <w:i/>
          <w:position w:val="-23"/>
        </w:rPr>
        <w:t>ı</w:t>
      </w:r>
      <w:r>
        <w:rPr>
          <w:rFonts w:ascii="Times New Roman" w:hAnsi="Times New Roman" w:cs="Times New Roman" w:eastAsia="Times New Roman"/>
          <w:sz w:val="42"/>
          <w:szCs w:val="42"/>
          <w:color w:val="2B2B2B"/>
          <w:spacing w:val="29"/>
          <w:w w:val="100"/>
          <w:i/>
          <w:position w:val="-23"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color w:val="AEAEAE"/>
          <w:spacing w:val="0"/>
          <w:w w:val="81"/>
          <w:position w:val="-23"/>
        </w:rPr>
        <w:t>.</w:t>
      </w:r>
      <w:r>
        <w:rPr>
          <w:rFonts w:ascii="Times New Roman" w:hAnsi="Times New Roman" w:cs="Times New Roman" w:eastAsia="Times New Roman"/>
          <w:sz w:val="41"/>
          <w:szCs w:val="41"/>
          <w:color w:val="2B2B2B"/>
          <w:spacing w:val="0"/>
          <w:w w:val="38"/>
          <w:position w:val="-23"/>
        </w:rPr>
        <w:t>Ma•</w:t>
      </w:r>
      <w:r>
        <w:rPr>
          <w:rFonts w:ascii="Times New Roman" w:hAnsi="Times New Roman" w:cs="Times New Roman" w:eastAsia="Times New Roman"/>
          <w:sz w:val="41"/>
          <w:szCs w:val="41"/>
          <w:color w:val="545454"/>
          <w:spacing w:val="0"/>
          <w:w w:val="79"/>
          <w:position w:val="-23"/>
        </w:rPr>
        <w:t>x</w:t>
      </w:r>
      <w:r>
        <w:rPr>
          <w:rFonts w:ascii="Times New Roman" w:hAnsi="Times New Roman" w:cs="Times New Roman" w:eastAsia="Times New Roman"/>
          <w:sz w:val="41"/>
          <w:szCs w:val="41"/>
          <w:color w:val="545454"/>
          <w:spacing w:val="-10"/>
          <w:w w:val="78"/>
          <w:position w:val="-23"/>
        </w:rPr>
        <w:t>ı</w:t>
      </w:r>
      <w:r>
        <w:rPr>
          <w:rFonts w:ascii="Times New Roman" w:hAnsi="Times New Roman" w:cs="Times New Roman" w:eastAsia="Times New Roman"/>
          <w:sz w:val="41"/>
          <w:szCs w:val="41"/>
          <w:color w:val="2B2B2B"/>
          <w:spacing w:val="-42"/>
          <w:w w:val="46"/>
          <w:position w:val="-23"/>
        </w:rPr>
        <w:t>o</w:t>
      </w:r>
      <w:r>
        <w:rPr>
          <w:rFonts w:ascii="Times New Roman" w:hAnsi="Times New Roman" w:cs="Times New Roman" w:eastAsia="Times New Roman"/>
          <w:sz w:val="41"/>
          <w:szCs w:val="41"/>
          <w:color w:val="444444"/>
          <w:spacing w:val="-44"/>
          <w:w w:val="43"/>
          <w:position w:val="-23"/>
        </w:rPr>
        <w:t>1</w:t>
      </w:r>
      <w:r>
        <w:rPr>
          <w:rFonts w:ascii="Times New Roman" w:hAnsi="Times New Roman" w:cs="Times New Roman" w:eastAsia="Times New Roman"/>
          <w:sz w:val="41"/>
          <w:szCs w:val="41"/>
          <w:color w:val="828585"/>
          <w:spacing w:val="-1"/>
          <w:w w:val="25"/>
          <w:position w:val="-23"/>
        </w:rPr>
        <w:t>j</w:t>
      </w:r>
      <w:r>
        <w:rPr>
          <w:rFonts w:ascii="Times New Roman" w:hAnsi="Times New Roman" w:cs="Times New Roman" w:eastAsia="Times New Roman"/>
          <w:sz w:val="41"/>
          <w:szCs w:val="41"/>
          <w:color w:val="444444"/>
          <w:spacing w:val="-91"/>
          <w:w w:val="43"/>
          <w:position w:val="-23"/>
        </w:rPr>
        <w:t>7</w:t>
      </w:r>
      <w:r>
        <w:rPr>
          <w:rFonts w:ascii="Times New Roman" w:hAnsi="Times New Roman" w:cs="Times New Roman" w:eastAsia="Times New Roman"/>
          <w:sz w:val="41"/>
          <w:szCs w:val="41"/>
          <w:color w:val="959597"/>
          <w:spacing w:val="-6"/>
          <w:w w:val="43"/>
          <w:position w:val="-23"/>
        </w:rPr>
        <w:t>.</w:t>
      </w:r>
      <w:r>
        <w:rPr>
          <w:rFonts w:ascii="Times New Roman" w:hAnsi="Times New Roman" w:cs="Times New Roman" w:eastAsia="Times New Roman"/>
          <w:sz w:val="41"/>
          <w:szCs w:val="41"/>
          <w:color w:val="AEAEAE"/>
          <w:spacing w:val="0"/>
          <w:w w:val="54"/>
          <w:position w:val="-23"/>
        </w:rPr>
        <w:t>.</w:t>
      </w:r>
      <w:r>
        <w:rPr>
          <w:rFonts w:ascii="Times New Roman" w:hAnsi="Times New Roman" w:cs="Times New Roman" w:eastAsia="Times New Roman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94" w:lineRule="atLeast"/>
        <w:ind w:right="877"/>
        <w:jc w:val="right"/>
        <w:tabs>
          <w:tab w:pos="620" w:val="left"/>
          <w:tab w:pos="174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AEAEAE"/>
          <w:spacing w:val="0"/>
          <w:w w:val="341"/>
        </w:rPr>
        <w:t>/</w:t>
      </w:r>
      <w:r>
        <w:rPr>
          <w:rFonts w:ascii="Arial" w:hAnsi="Arial" w:cs="Arial" w:eastAsia="Arial"/>
          <w:sz w:val="11"/>
          <w:szCs w:val="11"/>
          <w:color w:val="AEAEAE"/>
          <w:spacing w:val="-18"/>
          <w:w w:val="341"/>
        </w:rPr>
        <w:t> </w:t>
      </w:r>
      <w:r>
        <w:rPr>
          <w:rFonts w:ascii="Arial" w:hAnsi="Arial" w:cs="Arial" w:eastAsia="Arial"/>
          <w:sz w:val="11"/>
          <w:szCs w:val="11"/>
          <w:color w:val="444444"/>
          <w:spacing w:val="0"/>
          <w:w w:val="266"/>
        </w:rPr>
        <w:t>(</w:t>
      </w:r>
      <w:r>
        <w:rPr>
          <w:rFonts w:ascii="Arial" w:hAnsi="Arial" w:cs="Arial" w:eastAsia="Arial"/>
          <w:sz w:val="11"/>
          <w:szCs w:val="11"/>
          <w:color w:val="444444"/>
          <w:spacing w:val="0"/>
          <w:w w:val="100"/>
        </w:rPr>
        <w:tab/>
      </w:r>
      <w:r>
        <w:rPr>
          <w:rFonts w:ascii="Arial" w:hAnsi="Arial" w:cs="Arial" w:eastAsia="Arial"/>
          <w:sz w:val="11"/>
          <w:szCs w:val="11"/>
          <w:color w:val="444444"/>
          <w:spacing w:val="0"/>
          <w:w w:val="100"/>
        </w:rPr>
      </w:r>
      <w:r>
        <w:rPr>
          <w:rFonts w:ascii="Arial" w:hAnsi="Arial" w:cs="Arial" w:eastAsia="Arial"/>
          <w:sz w:val="11"/>
          <w:szCs w:val="11"/>
          <w:color w:val="AEAEAE"/>
          <w:spacing w:val="-16"/>
          <w:w w:val="242"/>
        </w:rPr>
        <w:t>'</w:t>
      </w:r>
      <w:r>
        <w:rPr>
          <w:rFonts w:ascii="Arial" w:hAnsi="Arial" w:cs="Arial" w:eastAsia="Arial"/>
          <w:sz w:val="11"/>
          <w:szCs w:val="11"/>
          <w:color w:val="959597"/>
          <w:spacing w:val="0"/>
          <w:w w:val="346"/>
        </w:rPr>
        <w:t>:</w:t>
      </w:r>
      <w:r>
        <w:rPr>
          <w:rFonts w:ascii="Arial" w:hAnsi="Arial" w:cs="Arial" w:eastAsia="Arial"/>
          <w:sz w:val="11"/>
          <w:szCs w:val="11"/>
          <w:color w:val="959597"/>
          <w:spacing w:val="6"/>
          <w:w w:val="100"/>
        </w:rPr>
        <w:t> </w:t>
      </w:r>
      <w:r>
        <w:rPr>
          <w:rFonts w:ascii="Arial" w:hAnsi="Arial" w:cs="Arial" w:eastAsia="Arial"/>
          <w:sz w:val="11"/>
          <w:szCs w:val="11"/>
          <w:color w:val="AEAEAE"/>
          <w:spacing w:val="0"/>
          <w:w w:val="165"/>
        </w:rPr>
        <w:t>.</w:t>
      </w:r>
      <w:r>
        <w:rPr>
          <w:rFonts w:ascii="Arial" w:hAnsi="Arial" w:cs="Arial" w:eastAsia="Arial"/>
          <w:sz w:val="11"/>
          <w:szCs w:val="11"/>
          <w:color w:val="AEAEAE"/>
          <w:spacing w:val="-10"/>
          <w:w w:val="165"/>
        </w:rPr>
        <w:t>-</w:t>
      </w:r>
      <w:r>
        <w:rPr>
          <w:rFonts w:ascii="Arial" w:hAnsi="Arial" w:cs="Arial" w:eastAsia="Arial"/>
          <w:sz w:val="11"/>
          <w:szCs w:val="11"/>
          <w:color w:val="C1C1C1"/>
          <w:spacing w:val="-21"/>
          <w:w w:val="126"/>
        </w:rPr>
        <w:t>.</w:t>
      </w:r>
      <w:r>
        <w:rPr>
          <w:rFonts w:ascii="Arial" w:hAnsi="Arial" w:cs="Arial" w:eastAsia="Arial"/>
          <w:sz w:val="11"/>
          <w:szCs w:val="11"/>
          <w:color w:val="AEAEAE"/>
          <w:spacing w:val="-7"/>
          <w:w w:val="165"/>
        </w:rPr>
        <w:t>:</w:t>
      </w:r>
      <w:r>
        <w:rPr>
          <w:rFonts w:ascii="Arial" w:hAnsi="Arial" w:cs="Arial" w:eastAsia="Arial"/>
          <w:sz w:val="11"/>
          <w:szCs w:val="11"/>
          <w:color w:val="C1C1C1"/>
          <w:spacing w:val="-20"/>
          <w:w w:val="126"/>
        </w:rPr>
        <w:t>.</w:t>
      </w:r>
      <w:r>
        <w:rPr>
          <w:rFonts w:ascii="Arial" w:hAnsi="Arial" w:cs="Arial" w:eastAsia="Arial"/>
          <w:sz w:val="11"/>
          <w:szCs w:val="11"/>
          <w:color w:val="959597"/>
          <w:spacing w:val="0"/>
          <w:w w:val="73"/>
        </w:rPr>
        <w:t>:-</w:t>
      </w:r>
      <w:r>
        <w:rPr>
          <w:rFonts w:ascii="Arial" w:hAnsi="Arial" w:cs="Arial" w:eastAsia="Arial"/>
          <w:sz w:val="11"/>
          <w:szCs w:val="11"/>
          <w:color w:val="959597"/>
          <w:spacing w:val="6"/>
          <w:w w:val="74"/>
        </w:rPr>
        <w:t>-</w:t>
      </w:r>
      <w:r>
        <w:rPr>
          <w:rFonts w:ascii="Arial" w:hAnsi="Arial" w:cs="Arial" w:eastAsia="Arial"/>
          <w:sz w:val="11"/>
          <w:szCs w:val="11"/>
          <w:color w:val="AEAEAE"/>
          <w:spacing w:val="0"/>
          <w:w w:val="140"/>
        </w:rPr>
        <w:t>-.</w:t>
      </w:r>
      <w:r>
        <w:rPr>
          <w:rFonts w:ascii="Arial" w:hAnsi="Arial" w:cs="Arial" w:eastAsia="Arial"/>
          <w:sz w:val="11"/>
          <w:szCs w:val="11"/>
          <w:color w:val="AEAEAE"/>
          <w:spacing w:val="0"/>
          <w:w w:val="100"/>
        </w:rPr>
        <w:tab/>
      </w:r>
      <w:r>
        <w:rPr>
          <w:rFonts w:ascii="Arial" w:hAnsi="Arial" w:cs="Arial" w:eastAsia="Arial"/>
          <w:sz w:val="11"/>
          <w:szCs w:val="11"/>
          <w:color w:val="AEAEAE"/>
          <w:spacing w:val="0"/>
          <w:w w:val="100"/>
        </w:rPr>
      </w:r>
      <w:r>
        <w:rPr>
          <w:rFonts w:ascii="Arial" w:hAnsi="Arial" w:cs="Arial" w:eastAsia="Arial"/>
          <w:sz w:val="11"/>
          <w:szCs w:val="11"/>
          <w:color w:val="828585"/>
          <w:spacing w:val="2"/>
          <w:w w:val="207"/>
          <w:b/>
          <w:bCs/>
          <w:i/>
        </w:rPr>
        <w:t>\</w:t>
      </w:r>
      <w:r>
        <w:rPr>
          <w:rFonts w:ascii="Arial" w:hAnsi="Arial" w:cs="Arial" w:eastAsia="Arial"/>
          <w:sz w:val="11"/>
          <w:szCs w:val="11"/>
          <w:color w:val="AEAEAE"/>
          <w:spacing w:val="0"/>
          <w:w w:val="114"/>
          <w:b/>
          <w:bCs/>
          <w:i/>
        </w:rPr>
        <w:t>4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80" w:lineRule="atLeast"/>
        <w:ind w:right="754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7.94017pt;margin-top:5.633174pt;width:84.864004pt;height:42.5pt;mso-position-horizontal-relative:page;mso-position-vertical-relative:paragraph;z-index:-16528" type="#_x0000_t202" filled="f" stroked="f">
            <v:textbox inset="0,0,0,0">
              <w:txbxContent>
                <w:p>
                  <w:pPr>
                    <w:spacing w:before="0" w:after="0" w:line="850" w:lineRule="exact"/>
                    <w:ind w:right="-168"/>
                    <w:jc w:val="left"/>
                    <w:rPr>
                      <w:rFonts w:ascii="Arial" w:hAnsi="Arial" w:cs="Arial" w:eastAsia="Arial"/>
                      <w:sz w:val="85"/>
                      <w:szCs w:val="85"/>
                    </w:rPr>
                  </w:pPr>
                  <w:rPr/>
                  <w:r>
                    <w:rPr>
                      <w:rFonts w:ascii="Arial" w:hAnsi="Arial" w:cs="Arial" w:eastAsia="Arial"/>
                      <w:sz w:val="85"/>
                      <w:szCs w:val="85"/>
                      <w:color w:val="313889"/>
                      <w:spacing w:val="0"/>
                      <w:w w:val="79"/>
                      <w:i/>
                      <w:position w:val="-1"/>
                    </w:rPr>
                    <w:t>J;;tirF</w:t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646666"/>
          <w:spacing w:val="4"/>
          <w:w w:val="114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444444"/>
          <w:spacing w:val="0"/>
          <w:w w:val="74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260" w:right="200"/>
        </w:sectPr>
      </w:pPr>
      <w:rPr/>
    </w:p>
    <w:p>
      <w:pPr>
        <w:spacing w:before="0" w:after="0" w:line="260" w:lineRule="atLeast"/>
        <w:ind w:left="15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0" w:lineRule="atLeast"/>
        <w:ind w:right="-73"/>
        <w:jc w:val="left"/>
        <w:tabs>
          <w:tab w:pos="280" w:val="left"/>
          <w:tab w:pos="62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959597"/>
          <w:spacing w:val="0"/>
          <w:w w:val="100"/>
        </w:rPr>
        <w:t>·</w:t>
      </w:r>
      <w:r>
        <w:rPr>
          <w:rFonts w:ascii="Arial" w:hAnsi="Arial" w:cs="Arial" w:eastAsia="Arial"/>
          <w:sz w:val="22"/>
          <w:szCs w:val="22"/>
          <w:color w:val="959597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959597"/>
          <w:spacing w:val="0"/>
          <w:w w:val="100"/>
        </w:rPr>
        <w:t>·</w:t>
      </w:r>
      <w:r>
        <w:rPr>
          <w:rFonts w:ascii="Arial" w:hAnsi="Arial" w:cs="Arial" w:eastAsia="Arial"/>
          <w:sz w:val="22"/>
          <w:szCs w:val="22"/>
          <w:color w:val="959597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959597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464D75"/>
          <w:spacing w:val="0"/>
          <w:w w:val="73"/>
        </w:rPr>
        <w:t>?.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60" w:lineRule="atLeast"/>
        <w:ind w:right="-74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646666"/>
          <w:spacing w:val="0"/>
          <w:w w:val="8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646666"/>
          <w:spacing w:val="0"/>
          <w:w w:val="80"/>
        </w:rPr>
        <w:t>   </w:t>
      </w:r>
      <w:r>
        <w:rPr>
          <w:rFonts w:ascii="Times New Roman" w:hAnsi="Times New Roman" w:cs="Times New Roman" w:eastAsia="Times New Roman"/>
          <w:sz w:val="22"/>
          <w:szCs w:val="22"/>
          <w:color w:val="646666"/>
          <w:spacing w:val="18"/>
          <w:w w:val="8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06685"/>
          <w:spacing w:val="-30"/>
          <w:w w:val="113"/>
        </w:rPr>
        <w:t>5</w:t>
      </w:r>
      <w:r>
        <w:rPr>
          <w:rFonts w:ascii="Times New Roman" w:hAnsi="Times New Roman" w:cs="Times New Roman" w:eastAsia="Times New Roman"/>
          <w:sz w:val="23"/>
          <w:szCs w:val="23"/>
          <w:color w:val="646666"/>
          <w:spacing w:val="0"/>
          <w:w w:val="89"/>
        </w:rPr>
        <w:t>!</w:t>
      </w:r>
      <w:r>
        <w:rPr>
          <w:rFonts w:ascii="Times New Roman" w:hAnsi="Times New Roman" w:cs="Times New Roman" w:eastAsia="Times New Roman"/>
          <w:sz w:val="23"/>
          <w:szCs w:val="23"/>
          <w:color w:val="646666"/>
          <w:spacing w:val="1"/>
          <w:w w:val="89"/>
        </w:rPr>
        <w:t>g</w:t>
      </w:r>
      <w:r>
        <w:rPr>
          <w:rFonts w:ascii="Times New Roman" w:hAnsi="Times New Roman" w:cs="Times New Roman" w:eastAsia="Times New Roman"/>
          <w:sz w:val="23"/>
          <w:szCs w:val="23"/>
          <w:color w:val="828585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0" w:after="0" w:line="260" w:lineRule="atLeast"/>
        <w:ind w:right="-20"/>
        <w:jc w:val="left"/>
        <w:tabs>
          <w:tab w:pos="440" w:val="left"/>
          <w:tab w:pos="1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5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5"/>
          <w:w w:val="147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8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68"/>
        </w:rPr>
        <w:t>A;ı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AEAEAE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AEAEAE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59597"/>
          <w:spacing w:val="0"/>
          <w:w w:val="100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959597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59597"/>
          <w:spacing w:val="0"/>
          <w:w w:val="19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200"/>
          <w:cols w:num="4" w:equalWidth="0">
            <w:col w:w="816" w:space="1672"/>
            <w:col w:w="768" w:space="256"/>
            <w:col w:w="668" w:space="4731"/>
            <w:col w:w="2549"/>
          </w:cols>
        </w:sectPr>
      </w:pPr>
      <w:rPr/>
    </w:p>
    <w:p>
      <w:pPr>
        <w:spacing w:before="0" w:after="0" w:line="71" w:lineRule="atLeast"/>
        <w:ind w:right="-20"/>
        <w:jc w:val="right"/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2.243187pt;margin-top:12.018218pt;width:11.084156pt;height:26.5pt;mso-position-horizontal-relative:page;mso-position-vertical-relative:paragraph;z-index:-16525" type="#_x0000_t202" filled="f" stroked="f">
            <v:textbox inset="0,0,0,0">
              <w:txbxContent>
                <w:p>
                  <w:pPr>
                    <w:spacing w:before="0" w:after="0" w:line="530" w:lineRule="exact"/>
                    <w:ind w:right="-119"/>
                    <w:jc w:val="left"/>
                    <w:rPr>
                      <w:rFonts w:ascii="Times New Roman" w:hAnsi="Times New Roman" w:cs="Times New Roman" w:eastAsia="Times New Roman"/>
                      <w:sz w:val="53"/>
                      <w:szCs w:val="5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3D46A8"/>
                      <w:spacing w:val="0"/>
                      <w:w w:val="150"/>
                      <w:i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959597"/>
          <w:spacing w:val="7"/>
          <w:w w:val="5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889"/>
          <w:spacing w:val="0"/>
          <w:w w:val="254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13889"/>
          <w:spacing w:val="-33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828585"/>
          <w:spacing w:val="0"/>
          <w:w w:val="129"/>
        </w:rPr>
        <w:t>r</w:t>
      </w:r>
      <w:r>
        <w:rPr>
          <w:rFonts w:ascii="Arial" w:hAnsi="Arial" w:cs="Arial" w:eastAsia="Arial"/>
          <w:sz w:val="21"/>
          <w:szCs w:val="21"/>
          <w:color w:val="828585"/>
          <w:spacing w:val="-27"/>
          <w:w w:val="129"/>
        </w:rPr>
        <w:t> </w:t>
      </w:r>
      <w:r>
        <w:rPr>
          <w:rFonts w:ascii="Arial" w:hAnsi="Arial" w:cs="Arial" w:eastAsia="Arial"/>
          <w:sz w:val="21"/>
          <w:szCs w:val="21"/>
          <w:color w:val="2B2B2B"/>
          <w:spacing w:val="0"/>
          <w:w w:val="98"/>
        </w:rPr>
        <w:t>Amiri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71" w:lineRule="atLeast"/>
        <w:ind w:right="-20"/>
        <w:jc w:val="left"/>
        <w:tabs>
          <w:tab w:pos="520" w:val="left"/>
          <w:tab w:pos="10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646666"/>
          <w:spacing w:val="0"/>
          <w:w w:val="76"/>
        </w:rPr>
        <w:t>'e·</w:t>
      </w:r>
      <w:r>
        <w:rPr>
          <w:rFonts w:ascii="Arial" w:hAnsi="Arial" w:cs="Arial" w:eastAsia="Arial"/>
          <w:sz w:val="25"/>
          <w:szCs w:val="25"/>
          <w:color w:val="646666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646666"/>
          <w:spacing w:val="0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color w:val="646666"/>
          <w:spacing w:val="0"/>
          <w:w w:val="100"/>
        </w:rPr>
        <w:t>1'</w:t>
      </w:r>
      <w:r>
        <w:rPr>
          <w:rFonts w:ascii="Times New Roman" w:hAnsi="Times New Roman" w:cs="Times New Roman" w:eastAsia="Times New Roman"/>
          <w:sz w:val="28"/>
          <w:szCs w:val="28"/>
          <w:color w:val="64666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46666"/>
          <w:spacing w:val="0"/>
          <w:w w:val="79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64666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646666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646666"/>
          <w:spacing w:val="0"/>
          <w:w w:val="113"/>
        </w:rPr>
        <w:t>ll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200"/>
          <w:cols w:num="2" w:equalWidth="0">
            <w:col w:w="3738" w:space="5627"/>
            <w:col w:w="2095"/>
          </w:cols>
        </w:sectPr>
      </w:pPr>
      <w:rPr/>
    </w:p>
    <w:p>
      <w:pPr>
        <w:spacing w:before="0" w:after="0" w:line="195" w:lineRule="exact"/>
        <w:ind w:right="747"/>
        <w:jc w:val="right"/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545454"/>
          <w:spacing w:val="-11"/>
          <w:w w:val="157"/>
          <w:position w:val="-3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464D75"/>
          <w:spacing w:val="7"/>
          <w:w w:val="209"/>
          <w:position w:val="-3"/>
        </w:rPr>
        <w:t>;</w:t>
      </w:r>
      <w:r>
        <w:rPr>
          <w:rFonts w:ascii="Times New Roman" w:hAnsi="Times New Roman" w:cs="Times New Roman" w:eastAsia="Times New Roman"/>
          <w:sz w:val="25"/>
          <w:szCs w:val="25"/>
          <w:color w:val="646666"/>
          <w:spacing w:val="0"/>
          <w:w w:val="210"/>
          <w:position w:val="-3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646666"/>
          <w:spacing w:val="-4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45454"/>
          <w:spacing w:val="0"/>
          <w:w w:val="75"/>
          <w:position w:val="-3"/>
        </w:rPr>
        <w:t>'"9.&lt;</w:t>
      </w:r>
      <w:r>
        <w:rPr>
          <w:rFonts w:ascii="Times New Roman" w:hAnsi="Times New Roman" w:cs="Times New Roman" w:eastAsia="Times New Roman"/>
          <w:sz w:val="25"/>
          <w:szCs w:val="25"/>
          <w:color w:val="545454"/>
          <w:spacing w:val="0"/>
          <w:w w:val="75"/>
          <w:position w:val="-3"/>
        </w:rPr>
        <w:t>H</w:t>
      </w:r>
      <w:r>
        <w:rPr>
          <w:rFonts w:ascii="Times New Roman" w:hAnsi="Times New Roman" w:cs="Times New Roman" w:eastAsia="Times New Roman"/>
          <w:sz w:val="25"/>
          <w:szCs w:val="25"/>
          <w:color w:val="545454"/>
          <w:spacing w:val="11"/>
          <w:w w:val="75"/>
          <w:position w:val="-3"/>
        </w:rPr>
        <w:t> </w:t>
      </w:r>
      <w:r>
        <w:rPr>
          <w:rFonts w:ascii="Arial" w:hAnsi="Arial" w:cs="Arial" w:eastAsia="Arial"/>
          <w:sz w:val="25"/>
          <w:szCs w:val="25"/>
          <w:color w:val="545454"/>
          <w:spacing w:val="-33"/>
          <w:w w:val="64"/>
          <w:position w:val="-3"/>
        </w:rPr>
        <w:t>v</w:t>
      </w:r>
      <w:r>
        <w:rPr>
          <w:rFonts w:ascii="Arial" w:hAnsi="Arial" w:cs="Arial" w:eastAsia="Arial"/>
          <w:sz w:val="25"/>
          <w:szCs w:val="25"/>
          <w:color w:val="646666"/>
          <w:spacing w:val="0"/>
          <w:w w:val="103"/>
          <w:position w:val="-3"/>
        </w:rPr>
        <w:t>&lt;</w:t>
      </w:r>
      <w:r>
        <w:rPr>
          <w:rFonts w:ascii="Arial" w:hAnsi="Arial" w:cs="Arial" w:eastAsia="Arial"/>
          <w:sz w:val="25"/>
          <w:szCs w:val="25"/>
          <w:color w:val="646666"/>
          <w:spacing w:val="3"/>
          <w:w w:val="100"/>
          <w:position w:val="-3"/>
        </w:rPr>
        <w:t> </w:t>
      </w:r>
      <w:r>
        <w:rPr>
          <w:rFonts w:ascii="Arial" w:hAnsi="Arial" w:cs="Arial" w:eastAsia="Arial"/>
          <w:sz w:val="25"/>
          <w:szCs w:val="25"/>
          <w:color w:val="646666"/>
          <w:spacing w:val="0"/>
          <w:w w:val="104"/>
          <w:position w:val="-3"/>
        </w:rPr>
        <w:t>i</w:t>
      </w:r>
      <w:r>
        <w:rPr>
          <w:rFonts w:ascii="Arial" w:hAnsi="Arial" w:cs="Arial" w:eastAsia="Arial"/>
          <w:sz w:val="25"/>
          <w:szCs w:val="25"/>
          <w:color w:val="646666"/>
          <w:spacing w:val="-32"/>
          <w:w w:val="103"/>
          <w:position w:val="-3"/>
        </w:rPr>
        <w:t>:</w:t>
      </w:r>
      <w:r>
        <w:rPr>
          <w:rFonts w:ascii="Arial" w:hAnsi="Arial" w:cs="Arial" w:eastAsia="Arial"/>
          <w:sz w:val="25"/>
          <w:szCs w:val="25"/>
          <w:color w:val="2B2B2B"/>
          <w:spacing w:val="0"/>
          <w:w w:val="87"/>
          <w:position w:val="-3"/>
        </w:rPr>
        <w:t>il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right="566"/>
        <w:jc w:val="righ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19"/>
          <w:szCs w:val="19"/>
          <w:color w:val="444444"/>
          <w:spacing w:val="0"/>
          <w:w w:val="79"/>
          <w:position w:val="1"/>
        </w:rPr>
        <w:t>l:fdoı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79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79"/>
          <w:position w:val="1"/>
        </w:rPr>
        <w:t>aıe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80"/>
          <w:position w:val="1"/>
        </w:rPr>
        <w:t>·</w:t>
      </w:r>
      <w:r>
        <w:rPr>
          <w:rFonts w:ascii="Arial" w:hAnsi="Arial" w:cs="Arial" w:eastAsia="Arial"/>
          <w:sz w:val="19"/>
          <w:szCs w:val="19"/>
          <w:color w:val="444444"/>
          <w:spacing w:val="-36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86"/>
          <w:position w:val="1"/>
        </w:rPr>
        <w:t>Şuo</w:t>
      </w:r>
      <w:r>
        <w:rPr>
          <w:rFonts w:ascii="Arial" w:hAnsi="Arial" w:cs="Arial" w:eastAsia="Arial"/>
          <w:sz w:val="19"/>
          <w:szCs w:val="19"/>
          <w:color w:val="444444"/>
          <w:spacing w:val="-18"/>
          <w:w w:val="87"/>
          <w:position w:val="1"/>
        </w:rPr>
        <w:t>e</w:t>
      </w:r>
      <w:r>
        <w:rPr>
          <w:rFonts w:ascii="Arial" w:hAnsi="Arial" w:cs="Arial" w:eastAsia="Arial"/>
          <w:sz w:val="19"/>
          <w:szCs w:val="19"/>
          <w:color w:val="AEAEAE"/>
          <w:spacing w:val="-17"/>
          <w:w w:val="142"/>
          <w:position w:val="1"/>
        </w:rPr>
        <w:t>,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88"/>
          <w:position w:val="1"/>
        </w:rPr>
        <w:t>Mpdürü</w:t>
      </w:r>
      <w:r>
        <w:rPr>
          <w:rFonts w:ascii="Arial" w:hAnsi="Arial" w:cs="Arial" w:eastAsia="Arial"/>
          <w:sz w:val="19"/>
          <w:szCs w:val="19"/>
          <w:color w:val="444444"/>
          <w:spacing w:val="4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2B2B2B"/>
          <w:spacing w:val="-19"/>
          <w:w w:val="72"/>
          <w:position w:val="1"/>
        </w:rPr>
        <w:t>v</w:t>
      </w:r>
      <w:r>
        <w:rPr>
          <w:rFonts w:ascii="Arial" w:hAnsi="Arial" w:cs="Arial" w:eastAsia="Arial"/>
          <w:sz w:val="25"/>
          <w:szCs w:val="25"/>
          <w:color w:val="AEAEAE"/>
          <w:spacing w:val="0"/>
          <w:w w:val="95"/>
          <w:position w:val="1"/>
        </w:rPr>
        <w:t>.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51" w:after="0" w:line="178" w:lineRule="exact"/>
        <w:ind w:right="1176"/>
        <w:jc w:val="righ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8"/>
          <w:szCs w:val="8"/>
          <w:color w:val="959597"/>
          <w:spacing w:val="-4"/>
          <w:w w:val="150"/>
          <w:position w:val="2"/>
        </w:rPr>
        <w:t>\</w:t>
      </w:r>
      <w:r>
        <w:rPr>
          <w:rFonts w:ascii="Arial" w:hAnsi="Arial" w:cs="Arial" w:eastAsia="Arial"/>
          <w:sz w:val="8"/>
          <w:szCs w:val="8"/>
          <w:color w:val="AEAEAE"/>
          <w:spacing w:val="0"/>
          <w:w w:val="91"/>
          <w:position w:val="2"/>
        </w:rPr>
        <w:t>1</w:t>
      </w:r>
      <w:r>
        <w:rPr>
          <w:rFonts w:ascii="Arial" w:hAnsi="Arial" w:cs="Arial" w:eastAsia="Arial"/>
          <w:sz w:val="8"/>
          <w:szCs w:val="8"/>
          <w:color w:val="AEAEAE"/>
          <w:spacing w:val="0"/>
          <w:w w:val="100"/>
          <w:position w:val="2"/>
        </w:rPr>
        <w:t>  </w:t>
      </w:r>
      <w:r>
        <w:rPr>
          <w:rFonts w:ascii="Arial" w:hAnsi="Arial" w:cs="Arial" w:eastAsia="Arial"/>
          <w:sz w:val="8"/>
          <w:szCs w:val="8"/>
          <w:color w:val="AEAEAE"/>
          <w:spacing w:val="-3"/>
          <w:w w:val="100"/>
          <w:position w:val="2"/>
        </w:rPr>
        <w:t> </w:t>
      </w:r>
      <w:r>
        <w:rPr>
          <w:rFonts w:ascii="Arial" w:hAnsi="Arial" w:cs="Arial" w:eastAsia="Arial"/>
          <w:sz w:val="8"/>
          <w:szCs w:val="8"/>
          <w:color w:val="AEAEAE"/>
          <w:spacing w:val="0"/>
          <w:w w:val="128"/>
          <w:position w:val="2"/>
        </w:rPr>
        <w:t>.....</w:t>
      </w:r>
      <w:r>
        <w:rPr>
          <w:rFonts w:ascii="Arial" w:hAnsi="Arial" w:cs="Arial" w:eastAsia="Arial"/>
          <w:sz w:val="8"/>
          <w:szCs w:val="8"/>
          <w:color w:val="AEAEAE"/>
          <w:spacing w:val="-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59597"/>
          <w:spacing w:val="0"/>
          <w:w w:val="44"/>
          <w:position w:val="-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959597"/>
          <w:spacing w:val="-11"/>
          <w:w w:val="44"/>
          <w:position w:val="-7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AEAEAE"/>
          <w:spacing w:val="-33"/>
          <w:w w:val="118"/>
          <w:b/>
          <w:bCs/>
          <w:i/>
          <w:position w:val="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959597"/>
          <w:spacing w:val="-3"/>
          <w:w w:val="44"/>
          <w:position w:val="-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EAEAE"/>
          <w:spacing w:val="-31"/>
          <w:w w:val="148"/>
          <w:position w:val="-7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AEAEAE"/>
          <w:spacing w:val="-14"/>
          <w:w w:val="117"/>
          <w:b/>
          <w:bCs/>
          <w:i/>
          <w:position w:val="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AEAEAE"/>
          <w:spacing w:val="0"/>
          <w:w w:val="55"/>
          <w:position w:val="-7"/>
        </w:rPr>
        <w:t>,..</w:t>
      </w:r>
      <w:r>
        <w:rPr>
          <w:rFonts w:ascii="Times New Roman" w:hAnsi="Times New Roman" w:cs="Times New Roman" w:eastAsia="Times New Roman"/>
          <w:sz w:val="18"/>
          <w:szCs w:val="18"/>
          <w:color w:val="AEAEAE"/>
          <w:spacing w:val="-1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EAEAE"/>
          <w:spacing w:val="-23"/>
          <w:w w:val="121"/>
          <w:position w:val="2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959597"/>
          <w:spacing w:val="-20"/>
          <w:w w:val="136"/>
          <w:position w:val="-7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AEAEAE"/>
          <w:spacing w:val="3"/>
          <w:w w:val="121"/>
          <w:position w:val="2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959597"/>
          <w:spacing w:val="-25"/>
          <w:w w:val="136"/>
          <w:position w:val="-7"/>
        </w:rPr>
        <w:t>,</w:t>
      </w:r>
      <w:r>
        <w:rPr>
          <w:rFonts w:ascii="Arial" w:hAnsi="Arial" w:cs="Arial" w:eastAsia="Arial"/>
          <w:sz w:val="11"/>
          <w:szCs w:val="11"/>
          <w:color w:val="AEAEAE"/>
          <w:spacing w:val="-10"/>
          <w:w w:val="125"/>
          <w:position w:val="2"/>
        </w:rPr>
        <w:t>!</w:t>
      </w:r>
      <w:r>
        <w:rPr>
          <w:rFonts w:ascii="Arial" w:hAnsi="Arial" w:cs="Arial" w:eastAsia="Arial"/>
          <w:sz w:val="11"/>
          <w:szCs w:val="11"/>
          <w:color w:val="AEAEAE"/>
          <w:spacing w:val="-38"/>
          <w:w w:val="125"/>
          <w:position w:val="2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959597"/>
          <w:spacing w:val="-18"/>
          <w:w w:val="136"/>
          <w:position w:val="-7"/>
        </w:rPr>
        <w:t>.</w:t>
      </w:r>
      <w:r>
        <w:rPr>
          <w:rFonts w:ascii="Arial" w:hAnsi="Arial" w:cs="Arial" w:eastAsia="Arial"/>
          <w:sz w:val="11"/>
          <w:szCs w:val="11"/>
          <w:color w:val="828585"/>
          <w:spacing w:val="5"/>
          <w:w w:val="217"/>
          <w:position w:val="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46666"/>
          <w:spacing w:val="-21"/>
          <w:w w:val="148"/>
          <w:position w:val="-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959597"/>
          <w:spacing w:val="0"/>
          <w:w w:val="71"/>
          <w:position w:val="-7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959597"/>
          <w:spacing w:val="-12"/>
          <w:w w:val="100"/>
          <w:position w:val="-7"/>
        </w:rPr>
        <w:t> </w:t>
      </w:r>
      <w:r>
        <w:rPr>
          <w:rFonts w:ascii="Arial" w:hAnsi="Arial" w:cs="Arial" w:eastAsia="Arial"/>
          <w:sz w:val="11"/>
          <w:szCs w:val="11"/>
          <w:color w:val="646666"/>
          <w:spacing w:val="-6"/>
          <w:w w:val="215"/>
          <w:position w:val="2"/>
        </w:rPr>
        <w:t>"</w:t>
      </w:r>
      <w:r>
        <w:rPr>
          <w:rFonts w:ascii="Arial" w:hAnsi="Arial" w:cs="Arial" w:eastAsia="Arial"/>
          <w:sz w:val="11"/>
          <w:szCs w:val="11"/>
          <w:color w:val="959597"/>
          <w:spacing w:val="-18"/>
          <w:w w:val="305"/>
          <w:position w:val="2"/>
        </w:rPr>
        <w:t>·</w:t>
      </w:r>
      <w:r>
        <w:rPr>
          <w:rFonts w:ascii="Arial" w:hAnsi="Arial" w:cs="Arial" w:eastAsia="Arial"/>
          <w:sz w:val="11"/>
          <w:szCs w:val="11"/>
          <w:color w:val="646666"/>
          <w:spacing w:val="-8"/>
          <w:w w:val="261"/>
          <w:position w:val="2"/>
        </w:rPr>
        <w:t>·</w:t>
      </w:r>
      <w:r>
        <w:rPr>
          <w:rFonts w:ascii="Arial" w:hAnsi="Arial" w:cs="Arial" w:eastAsia="Arial"/>
          <w:sz w:val="11"/>
          <w:szCs w:val="11"/>
          <w:color w:val="AEAEAE"/>
          <w:spacing w:val="0"/>
          <w:w w:val="303"/>
          <w:position w:val="2"/>
        </w:rPr>
        <w:t>'</w:t>
      </w:r>
      <w:r>
        <w:rPr>
          <w:rFonts w:ascii="Arial" w:hAnsi="Arial" w:cs="Arial" w:eastAsia="Arial"/>
          <w:sz w:val="11"/>
          <w:szCs w:val="11"/>
          <w:color w:val="AEAEAE"/>
          <w:spacing w:val="-18"/>
          <w:w w:val="100"/>
          <w:position w:val="2"/>
        </w:rPr>
        <w:t> </w:t>
      </w:r>
      <w:r>
        <w:rPr>
          <w:rFonts w:ascii="Arial" w:hAnsi="Arial" w:cs="Arial" w:eastAsia="Arial"/>
          <w:sz w:val="11"/>
          <w:szCs w:val="11"/>
          <w:color w:val="828585"/>
          <w:spacing w:val="0"/>
          <w:w w:val="105"/>
          <w:position w:val="2"/>
        </w:rPr>
        <w:t>"'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260" w:right="200"/>
        </w:sectPr>
      </w:pPr>
      <w:rPr/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163" w:lineRule="exact"/>
        <w:ind w:left="139" w:right="-202"/>
        <w:jc w:val="left"/>
        <w:tabs>
          <w:tab w:pos="1360" w:val="left"/>
        </w:tabs>
        <w:rPr>
          <w:rFonts w:ascii="Times New Roman" w:hAnsi="Times New Roman" w:cs="Times New Roman" w:eastAsia="Times New Roman"/>
          <w:sz w:val="108"/>
          <w:szCs w:val="10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8"/>
          <w:szCs w:val="108"/>
          <w:color w:val="313889"/>
          <w:spacing w:val="0"/>
          <w:w w:val="138"/>
          <w:position w:val="-8"/>
        </w:rPr>
        <w:t>d</w:t>
      </w:r>
      <w:r>
        <w:rPr>
          <w:rFonts w:ascii="Times New Roman" w:hAnsi="Times New Roman" w:cs="Times New Roman" w:eastAsia="Times New Roman"/>
          <w:sz w:val="108"/>
          <w:szCs w:val="108"/>
          <w:color w:val="313889"/>
          <w:spacing w:val="-324"/>
          <w:w w:val="138"/>
          <w:position w:val="-8"/>
        </w:rPr>
        <w:t> </w:t>
      </w:r>
      <w:r>
        <w:rPr>
          <w:rFonts w:ascii="Times New Roman" w:hAnsi="Times New Roman" w:cs="Times New Roman" w:eastAsia="Times New Roman"/>
          <w:sz w:val="108"/>
          <w:szCs w:val="108"/>
          <w:color w:val="313889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08"/>
          <w:szCs w:val="108"/>
          <w:color w:val="313889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08"/>
          <w:szCs w:val="108"/>
          <w:color w:val="1F216E"/>
          <w:spacing w:val="0"/>
          <w:w w:val="138"/>
          <w:position w:val="-8"/>
        </w:rPr>
        <w:t>/</w:t>
      </w:r>
      <w:r>
        <w:rPr>
          <w:rFonts w:ascii="Times New Roman" w:hAnsi="Times New Roman" w:cs="Times New Roman" w:eastAsia="Times New Roman"/>
          <w:sz w:val="108"/>
          <w:szCs w:val="108"/>
          <w:color w:val="000000"/>
          <w:spacing w:val="0"/>
          <w:w w:val="100"/>
          <w:position w:val="0"/>
        </w:rPr>
      </w:r>
    </w:p>
    <w:p>
      <w:pPr>
        <w:spacing w:before="0" w:after="0" w:line="414" w:lineRule="exact"/>
        <w:ind w:right="-20"/>
        <w:jc w:val="left"/>
        <w:rPr>
          <w:rFonts w:ascii="Times New Roman" w:hAnsi="Times New Roman" w:cs="Times New Roman" w:eastAsia="Times New Roman"/>
          <w:sz w:val="43"/>
          <w:szCs w:val="43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545454"/>
          <w:w w:val="56"/>
          <w:b/>
          <w:bCs/>
          <w:position w:val="-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-39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59597"/>
          <w:spacing w:val="-5"/>
          <w:w w:val="83"/>
          <w:b/>
          <w:bCs/>
          <w:position w:val="-4"/>
        </w:rPr>
        <w:t>.</w:t>
      </w:r>
      <w:r>
        <w:rPr>
          <w:rFonts w:ascii="Times New Roman" w:hAnsi="Times New Roman" w:cs="Times New Roman" w:eastAsia="Times New Roman"/>
          <w:sz w:val="43"/>
          <w:szCs w:val="43"/>
          <w:color w:val="363B67"/>
          <w:spacing w:val="-227"/>
          <w:w w:val="72"/>
          <w:i/>
          <w:position w:val="6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959597"/>
          <w:spacing w:val="0"/>
          <w:w w:val="83"/>
          <w:b/>
          <w:bCs/>
          <w:position w:val="-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959597"/>
          <w:spacing w:val="-34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46666"/>
          <w:spacing w:val="0"/>
          <w:w w:val="63"/>
          <w:b/>
          <w:bCs/>
          <w:position w:val="-4"/>
        </w:rPr>
        <w:t>...</w:t>
      </w:r>
      <w:r>
        <w:rPr>
          <w:rFonts w:ascii="Times New Roman" w:hAnsi="Times New Roman" w:cs="Times New Roman" w:eastAsia="Times New Roman"/>
          <w:sz w:val="21"/>
          <w:szCs w:val="21"/>
          <w:color w:val="646666"/>
          <w:spacing w:val="-15"/>
          <w:w w:val="63"/>
          <w:b/>
          <w:bCs/>
          <w:position w:val="-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-38"/>
          <w:w w:val="119"/>
          <w:b/>
          <w:bCs/>
          <w:position w:val="-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646666"/>
          <w:spacing w:val="-20"/>
          <w:w w:val="63"/>
          <w:b/>
          <w:bCs/>
          <w:position w:val="-4"/>
        </w:rPr>
        <w:t>.</w:t>
      </w:r>
      <w:r>
        <w:rPr>
          <w:rFonts w:ascii="Times New Roman" w:hAnsi="Times New Roman" w:cs="Times New Roman" w:eastAsia="Times New Roman"/>
          <w:sz w:val="43"/>
          <w:szCs w:val="43"/>
          <w:color w:val="545454"/>
          <w:spacing w:val="-182"/>
          <w:w w:val="103"/>
          <w:i/>
          <w:position w:val="6"/>
        </w:rPr>
        <w:t>u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-2"/>
          <w:w w:val="119"/>
          <w:b/>
          <w:bCs/>
          <w:position w:val="-4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-60"/>
          <w:w w:val="119"/>
          <w:b/>
          <w:bCs/>
          <w:position w:val="-4"/>
        </w:rPr>
        <w:t>t</w:t>
      </w:r>
      <w:r>
        <w:rPr>
          <w:rFonts w:ascii="Times New Roman" w:hAnsi="Times New Roman" w:cs="Times New Roman" w:eastAsia="Times New Roman"/>
          <w:sz w:val="43"/>
          <w:szCs w:val="43"/>
          <w:color w:val="2B2B2B"/>
          <w:spacing w:val="-72"/>
          <w:w w:val="78"/>
          <w:i/>
          <w:position w:val="6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-121"/>
          <w:w w:val="119"/>
          <w:b/>
          <w:bCs/>
          <w:position w:val="-4"/>
        </w:rPr>
        <w:t>m</w:t>
      </w:r>
      <w:r>
        <w:rPr>
          <w:rFonts w:ascii="Times New Roman" w:hAnsi="Times New Roman" w:cs="Times New Roman" w:eastAsia="Times New Roman"/>
          <w:sz w:val="43"/>
          <w:szCs w:val="43"/>
          <w:color w:val="2B2B2B"/>
          <w:spacing w:val="0"/>
          <w:w w:val="77"/>
          <w:i/>
          <w:position w:val="6"/>
        </w:rPr>
        <w:t>E</w:t>
      </w:r>
      <w:r>
        <w:rPr>
          <w:rFonts w:ascii="Times New Roman" w:hAnsi="Times New Roman" w:cs="Times New Roman" w:eastAsia="Times New Roman"/>
          <w:sz w:val="43"/>
          <w:szCs w:val="43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left="780" w:right="562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2B2B2B"/>
          <w:spacing w:val="0"/>
          <w:w w:val="82"/>
        </w:rPr>
        <w:t>itf.</w:t>
      </w:r>
      <w:r>
        <w:rPr>
          <w:rFonts w:ascii="Times New Roman" w:hAnsi="Times New Roman" w:cs="Times New Roman" w:eastAsia="Times New Roman"/>
          <w:sz w:val="24"/>
          <w:szCs w:val="24"/>
          <w:color w:val="2B2B2B"/>
          <w:spacing w:val="2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-34" w:right="481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Emi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</w:rPr>
        <w:t>KARACAOGLU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60" w:right="200"/>
          <w:cols w:num="3" w:equalWidth="0">
            <w:col w:w="535" w:space="1794"/>
            <w:col w:w="1750" w:space="351"/>
            <w:col w:w="7030"/>
          </w:cols>
        </w:sectPr>
      </w:pPr>
      <w:rPr/>
    </w:p>
    <w:p>
      <w:pPr>
        <w:spacing w:before="0" w:after="0" w:line="247" w:lineRule="exact"/>
        <w:ind w:left="2325" w:right="-20"/>
        <w:jc w:val="left"/>
        <w:tabs>
          <w:tab w:pos="5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7.470688pt;margin-top:38.357044pt;width:564.087829pt;height:784.0241pt;mso-position-horizontal-relative:page;mso-position-vertical-relative:page;z-index:-16533" coordorigin="349,767" coordsize="11282,15680">
            <v:group style="position:absolute;left:359;top:791;width:11210;height:2" coordorigin="359,791" coordsize="11210,2">
              <v:shape style="position:absolute;left:359;top:791;width:11210;height:2" coordorigin="359,791" coordsize="11210,0" path="m359,791l11569,791e" filled="f" stroked="t" strokeweight=".957298pt" strokecolor="#646464">
                <v:path arrowok="t"/>
              </v:shape>
            </v:group>
            <v:group style="position:absolute;left:2412;top:782;width:2;height:1544" coordorigin="2412,782" coordsize="2,1544">
              <v:shape style="position:absolute;left:2412;top:782;width:2;height:1544" coordorigin="2412,782" coordsize="0,1544" path="m2412,2325l2412,782e" filled="f" stroked="t" strokeweight=".717973pt" strokecolor="#575757">
                <v:path arrowok="t"/>
              </v:shape>
            </v:group>
            <v:group style="position:absolute;left:9207;top:786;width:2;height:1534" coordorigin="9207,786" coordsize="2,1534">
              <v:shape style="position:absolute;left:9207;top:786;width:2;height:1534" coordorigin="9207,786" coordsize="0,1534" path="m9207,2321l9207,786e" filled="f" stroked="t" strokeweight=".717973pt" strokecolor="#5B5B5B">
                <v:path arrowok="t"/>
              </v:shape>
            </v:group>
            <v:group style="position:absolute;left:11564;top:791;width:2;height:1553" coordorigin="11564,791" coordsize="2,1553">
              <v:shape style="position:absolute;left:11564;top:791;width:2;height:1553" coordorigin="11564,791" coordsize="0,1553" path="m11564,2345l11564,791e" filled="f" stroked="t" strokeweight=".717973pt" strokecolor="#676767">
                <v:path arrowok="t"/>
              </v:shape>
            </v:group>
            <v:group style="position:absolute;left:366;top:777;width:2;height:762" coordorigin="366,777" coordsize="2,762">
              <v:shape style="position:absolute;left:366;top:777;width:2;height:762" coordorigin="366,777" coordsize="0,762" path="m366,1539l366,777e" filled="f" stroked="t" strokeweight=".957298pt" strokecolor="#676767">
                <v:path arrowok="t"/>
              </v:shape>
            </v:group>
            <v:group style="position:absolute;left:373;top:777;width:2;height:12926" coordorigin="373,777" coordsize="2,12926">
              <v:shape style="position:absolute;left:373;top:777;width:2;height:12926" coordorigin="373,777" coordsize="0,12926" path="m373,13703l373,777e" filled="f" stroked="t" strokeweight=".717973pt" strokecolor="#545454">
                <v:path arrowok="t"/>
              </v:shape>
            </v:group>
            <v:group style="position:absolute;left:369;top:1587;width:2;height:273" coordorigin="369,1587" coordsize="2,273">
              <v:shape style="position:absolute;left:369;top:1587;width:2;height:273" coordorigin="369,1587" coordsize="0,273" path="m369,1860l369,1587e" filled="f" stroked="t" strokeweight=".478649pt" strokecolor="#2B2B2B">
                <v:path arrowok="t"/>
              </v:shape>
            </v:group>
            <v:group style="position:absolute;left:364;top:2313;width:11210;height:2" coordorigin="364,2313" coordsize="11210,2">
              <v:shape style="position:absolute;left:364;top:2313;width:11210;height:2" coordorigin="364,2313" coordsize="11210,0" path="m364,2313l11574,2313e" filled="f" stroked="t" strokeweight=".717973pt" strokecolor="#5B5B5B">
                <v:path arrowok="t"/>
              </v:shape>
            </v:group>
            <v:group style="position:absolute;left:5840;top:2316;width:1800;height:2" coordorigin="5840,2316" coordsize="1800,2">
              <v:shape style="position:absolute;left:5840;top:2316;width:1800;height:2" coordorigin="5840,2316" coordsize="1800,0" path="m5840,2316l7639,2316e" filled="f" stroked="t" strokeweight=".957298pt" strokecolor="#707070">
                <v:path arrowok="t"/>
              </v:shape>
            </v:group>
            <v:group style="position:absolute;left:364;top:2548;width:1431;height:2" coordorigin="364,2548" coordsize="1431,2">
              <v:shape style="position:absolute;left:364;top:2548;width:1431;height:2" coordorigin="364,2548" coordsize="1431,0" path="m364,2548l1795,2548e" filled="f" stroked="t" strokeweight=".478649pt" strokecolor="#545454">
                <v:path arrowok="t"/>
              </v:shape>
            </v:group>
            <v:group style="position:absolute;left:1737;top:2555;width:1690;height:2" coordorigin="1737,2555" coordsize="1690,2">
              <v:shape style="position:absolute;left:1737;top:2555;width:1690;height:2" coordorigin="1737,2555" coordsize="1690,0" path="m1737,2555l3427,2555e" filled="f" stroked="t" strokeweight=".957298pt" strokecolor="#646464">
                <v:path arrowok="t"/>
              </v:shape>
            </v:group>
            <v:group style="position:absolute;left:3341;top:2555;width:2345;height:2" coordorigin="3341,2555" coordsize="2345,2">
              <v:shape style="position:absolute;left:3341;top:2555;width:2345;height:2" coordorigin="3341,2555" coordsize="2345,0" path="m3341,2555l5686,2555e" filled="f" stroked="t" strokeweight=".478649pt" strokecolor="#484848">
                <v:path arrowok="t"/>
              </v:shape>
            </v:group>
            <v:group style="position:absolute;left:3556;top:2555;width:4289;height:2" coordorigin="3556,2555" coordsize="4289,2">
              <v:shape style="position:absolute;left:3556;top:2555;width:4289;height:2" coordorigin="3556,2555" coordsize="4289,0" path="m3556,2555l7845,2555e" filled="f" stroked="t" strokeweight=".957298pt" strokecolor="#5B5B5B">
                <v:path arrowok="t"/>
              </v:shape>
            </v:group>
            <v:group style="position:absolute;left:7788;top:2553;width:2432;height:2" coordorigin="7788,2553" coordsize="2432,2">
              <v:shape style="position:absolute;left:7788;top:2553;width:2432;height:2" coordorigin="7788,2553" coordsize="2432,0" path="m7788,2553l10219,2553e" filled="f" stroked="t" strokeweight=".478649pt" strokecolor="#484848">
                <v:path arrowok="t"/>
              </v:shape>
            </v:group>
            <v:group style="position:absolute;left:10133;top:2553;width:1441;height:2" coordorigin="10133,2553" coordsize="1441,2">
              <v:shape style="position:absolute;left:10133;top:2553;width:1441;height:2" coordorigin="10133,2553" coordsize="1441,0" path="m10133,2553l11574,2553e" filled="f" stroked="t" strokeweight=".957298pt" strokecolor="#747474">
                <v:path arrowok="t"/>
              </v:shape>
            </v:group>
            <v:group style="position:absolute;left:11569;top:2273;width:2;height:547" coordorigin="11569,2273" coordsize="2,547">
              <v:shape style="position:absolute;left:11569;top:2273;width:2;height:547" coordorigin="11569,2273" coordsize="0,547" path="m11569,2819l11569,2273e" filled="f" stroked="t" strokeweight=".478649pt" strokecolor="#383838">
                <v:path arrowok="t"/>
              </v:shape>
            </v:group>
            <v:group style="position:absolute;left:364;top:2788;width:1431;height:2" coordorigin="364,2788" coordsize="1431,2">
              <v:shape style="position:absolute;left:364;top:2788;width:1431;height:2" coordorigin="364,2788" coordsize="1431,0" path="m364,2788l1795,2788e" filled="f" stroked="t" strokeweight=".478649pt" strokecolor="#444444">
                <v:path arrowok="t"/>
              </v:shape>
            </v:group>
            <v:group style="position:absolute;left:1737;top:2790;width:1240;height:2" coordorigin="1737,2790" coordsize="1240,2">
              <v:shape style="position:absolute;left:1737;top:2790;width:1240;height:2" coordorigin="1737,2790" coordsize="1240,0" path="m1737,2790l2977,2790e" filled="f" stroked="t" strokeweight=".478649pt" strokecolor="#282828">
                <v:path arrowok="t"/>
              </v:shape>
            </v:group>
            <v:group style="position:absolute;left:2920;top:2793;width:1790;height:2" coordorigin="2920,2793" coordsize="1790,2">
              <v:shape style="position:absolute;left:2920;top:2793;width:1790;height:2" coordorigin="2920,2793" coordsize="1790,0" path="m2920,2793l4710,2793e" filled="f" stroked="t" strokeweight=".478649pt" strokecolor="#484848">
                <v:path arrowok="t"/>
              </v:shape>
            </v:group>
            <v:group style="position:absolute;left:4652;top:2793;width:4212;height:2" coordorigin="4652,2793" coordsize="4212,2">
              <v:shape style="position:absolute;left:4652;top:2793;width:4212;height:2" coordorigin="4652,2793" coordsize="4212,0" path="m4652,2793l8865,2793e" filled="f" stroked="t" strokeweight=".717973pt" strokecolor="#606060">
                <v:path arrowok="t"/>
              </v:shape>
            </v:group>
            <v:group style="position:absolute;left:8807;top:2795;width:421;height:2" coordorigin="8807,2795" coordsize="421,2">
              <v:shape style="position:absolute;left:8807;top:2795;width:421;height:2" coordorigin="8807,2795" coordsize="421,0" path="m8807,2795l9228,2795e" filled="f" stroked="t" strokeweight=".478649pt" strokecolor="#4B4B4B">
                <v:path arrowok="t"/>
              </v:shape>
            </v:group>
            <v:group style="position:absolute;left:9171;top:2795;width:1048;height:2" coordorigin="9171,2795" coordsize="1048,2">
              <v:shape style="position:absolute;left:9171;top:2795;width:1048;height:2" coordorigin="9171,2795" coordsize="1048,0" path="m9171,2795l10219,2795e" filled="f" stroked="t" strokeweight=".478649pt" strokecolor="#383838">
                <v:path arrowok="t"/>
              </v:shape>
            </v:group>
            <v:group style="position:absolute;left:10109;top:2793;width:1465;height:2" coordorigin="10109,2793" coordsize="1465,2">
              <v:shape style="position:absolute;left:10109;top:2793;width:1465;height:2" coordorigin="10109,2793" coordsize="1465,0" path="m10109,2793l11574,2793e" filled="f" stroked="t" strokeweight=".957298pt" strokecolor="#6B6B6B">
                <v:path arrowok="t"/>
              </v:shape>
            </v:group>
            <v:group style="position:absolute;left:364;top:3028;width:3150;height:2" coordorigin="364,3028" coordsize="3150,2">
              <v:shape style="position:absolute;left:364;top:3028;width:3150;height:2" coordorigin="364,3028" coordsize="3150,0" path="m364,3028l3513,3028e" filled="f" stroked="t" strokeweight=".478649pt" strokecolor="#3B3B3B">
                <v:path arrowok="t"/>
              </v:shape>
            </v:group>
            <v:group style="position:absolute;left:3456;top:3030;width:1556;height:2" coordorigin="3456,3030" coordsize="1556,2">
              <v:shape style="position:absolute;left:3456;top:3030;width:1556;height:2" coordorigin="3456,3030" coordsize="1556,0" path="m3456,3030l5011,3030e" filled="f" stroked="t" strokeweight=".717973pt" strokecolor="#4F4F4F">
                <v:path arrowok="t"/>
              </v:shape>
            </v:group>
            <v:group style="position:absolute;left:4767;top:3033;width:2302;height:2" coordorigin="4767,3033" coordsize="2302,2">
              <v:shape style="position:absolute;left:4767;top:3033;width:2302;height:2" coordorigin="4767,3033" coordsize="2302,0" path="m4767,3033l7070,3033e" filled="f" stroked="t" strokeweight=".957298pt" strokecolor="#6B6B6B">
                <v:path arrowok="t"/>
              </v:shape>
            </v:group>
            <v:group style="position:absolute;left:7007;top:3030;width:1374;height:2" coordorigin="7007,3030" coordsize="1374,2">
              <v:shape style="position:absolute;left:7007;top:3030;width:1374;height:2" coordorigin="7007,3030" coordsize="1374,0" path="m7007,3030l8381,3030e" filled="f" stroked="t" strokeweight=".478649pt" strokecolor="#383838">
                <v:path arrowok="t"/>
              </v:shape>
            </v:group>
            <v:group style="position:absolute;left:8324;top:3033;width:1268;height:2" coordorigin="8324,3033" coordsize="1268,2">
              <v:shape style="position:absolute;left:8324;top:3033;width:1268;height:2" coordorigin="8324,3033" coordsize="1268,0" path="m8324,3033l9592,3033e" filled="f" stroked="t" strokeweight=".478649pt" strokecolor="#4F4F4F">
                <v:path arrowok="t"/>
              </v:shape>
            </v:group>
            <v:group style="position:absolute;left:9535;top:3033;width:2044;height:2" coordorigin="9535,3033" coordsize="2044,2">
              <v:shape style="position:absolute;left:9535;top:3033;width:2044;height:2" coordorigin="9535,3033" coordsize="2044,0" path="m9535,3033l11579,3033e" filled="f" stroked="t" strokeweight=".957298pt" strokecolor="#676767">
                <v:path arrowok="t"/>
              </v:shape>
            </v:group>
            <v:group style="position:absolute;left:11579;top:791;width:2;height:6458" coordorigin="11579,791" coordsize="2,6458">
              <v:shape style="position:absolute;left:11579;top:791;width:2;height:6458" coordorigin="11579,791" coordsize="0,6458" path="m11579,7249l11579,791e" filled="f" stroked="t" strokeweight=".717973pt" strokecolor="#5B5B5B">
                <v:path arrowok="t"/>
              </v:shape>
            </v:group>
            <v:group style="position:absolute;left:364;top:3270;width:4648;height:2" coordorigin="364,3270" coordsize="4648,2">
              <v:shape style="position:absolute;left:364;top:3270;width:4648;height:2" coordorigin="364,3270" coordsize="4648,0" path="m364,3270l5011,3270e" filled="f" stroked="t" strokeweight=".478649pt" strokecolor="#484848">
                <v:path arrowok="t"/>
              </v:shape>
            </v:group>
            <v:group style="position:absolute;left:4466;top:3272;width:2422;height:2" coordorigin="4466,3272" coordsize="2422,2">
              <v:shape style="position:absolute;left:4466;top:3272;width:2422;height:2" coordorigin="4466,3272" coordsize="2422,0" path="m4466,3272l6888,3272e" filled="f" stroked="t" strokeweight=".957298pt" strokecolor="#676767">
                <v:path arrowok="t"/>
              </v:shape>
            </v:group>
            <v:group style="position:absolute;left:6830;top:3270;width:1551;height:2" coordorigin="6830,3270" coordsize="1551,2">
              <v:shape style="position:absolute;left:6830;top:3270;width:1551;height:2" coordorigin="6830,3270" coordsize="1551,0" path="m6830,3270l8381,3270e" filled="f" stroked="t" strokeweight=".478649pt" strokecolor="#343434">
                <v:path arrowok="t"/>
              </v:shape>
            </v:group>
            <v:group style="position:absolute;left:8324;top:3272;width:905;height:2" coordorigin="8324,3272" coordsize="905,2">
              <v:shape style="position:absolute;left:8324;top:3272;width:905;height:2" coordorigin="8324,3272" coordsize="905,0" path="m8324,3272l9228,3272e" filled="f" stroked="t" strokeweight=".717973pt" strokecolor="#4F4F4F">
                <v:path arrowok="t"/>
              </v:shape>
            </v:group>
            <v:group style="position:absolute;left:9171;top:3275;width:421;height:2" coordorigin="9171,3275" coordsize="421,2">
              <v:shape style="position:absolute;left:9171;top:3275;width:421;height:2" coordorigin="9171,3275" coordsize="421,0" path="m9171,3275l9592,3275e" filled="f" stroked="t" strokeweight=".478649pt" strokecolor="#383838">
                <v:path arrowok="t"/>
              </v:shape>
            </v:group>
            <v:group style="position:absolute;left:9535;top:3270;width:684;height:2" coordorigin="9535,3270" coordsize="684,2">
              <v:shape style="position:absolute;left:9535;top:3270;width:684;height:2" coordorigin="9535,3270" coordsize="684,0" path="m9535,3270l10219,3270e" filled="f" stroked="t" strokeweight=".717973pt" strokecolor="#4F4F4F">
                <v:path arrowok="t"/>
              </v:shape>
            </v:group>
            <v:group style="position:absolute;left:9985;top:3272;width:1599;height:2" coordorigin="9985,3272" coordsize="1599,2">
              <v:shape style="position:absolute;left:9985;top:3272;width:1599;height:2" coordorigin="9985,3272" coordsize="1599,0" path="m9985,3272l11583,3272e" filled="f" stroked="t" strokeweight=".957298pt" strokecolor="#6B6B6B">
                <v:path arrowok="t"/>
              </v:shape>
            </v:group>
            <v:group style="position:absolute;left:364;top:3507;width:1431;height:2" coordorigin="364,3507" coordsize="1431,2">
              <v:shape style="position:absolute;left:364;top:3507;width:1431;height:2" coordorigin="364,3507" coordsize="1431,0" path="m364,3507l1795,3507e" filled="f" stroked="t" strokeweight=".478649pt" strokecolor="#484848">
                <v:path arrowok="t"/>
              </v:shape>
            </v:group>
            <v:group style="position:absolute;left:1737;top:3510;width:1776;height:2" coordorigin="1737,3510" coordsize="1776,2">
              <v:shape style="position:absolute;left:1737;top:3510;width:1776;height:2" coordorigin="1737,3510" coordsize="1776,0" path="m1737,3510l3513,3510e" filled="f" stroked="t" strokeweight=".478649pt" strokecolor="#2B2B2B">
                <v:path arrowok="t"/>
              </v:shape>
            </v:group>
            <v:group style="position:absolute;left:3456;top:3510;width:2805;height:2" coordorigin="3456,3510" coordsize="2805,2">
              <v:shape style="position:absolute;left:3456;top:3510;width:2805;height:2" coordorigin="3456,3510" coordsize="2805,0" path="m3456,3510l6261,3510e" filled="f" stroked="t" strokeweight=".957298pt" strokecolor="#646464">
                <v:path arrowok="t"/>
              </v:shape>
            </v:group>
            <v:group style="position:absolute;left:6203;top:3510;width:1642;height:2" coordorigin="6203,3510" coordsize="1642,2">
              <v:shape style="position:absolute;left:6203;top:3510;width:1642;height:2" coordorigin="6203,3510" coordsize="1642,0" path="m6203,3510l7845,3510e" filled="f" stroked="t" strokeweight=".478649pt" strokecolor="#383838">
                <v:path arrowok="t"/>
              </v:shape>
            </v:group>
            <v:group style="position:absolute;left:7788;top:3510;width:3796;height:2" coordorigin="7788,3510" coordsize="3796,2">
              <v:shape style="position:absolute;left:7788;top:3510;width:3796;height:2" coordorigin="7788,3510" coordsize="3796,0" path="m7788,3510l11583,3510e" filled="f" stroked="t" strokeweight=".717973pt" strokecolor="#676767">
                <v:path arrowok="t"/>
              </v:shape>
            </v:group>
            <v:group style="position:absolute;left:3925;top:3500;width:2;height:777" coordorigin="3925,3500" coordsize="2,777">
              <v:shape style="position:absolute;left:3925;top:3500;width:2;height:777" coordorigin="3925,3500" coordsize="0,777" path="m3925,4277l3925,3500e" filled="f" stroked="t" strokeweight="1.196622pt" strokecolor="#575757">
                <v:path arrowok="t"/>
              </v:shape>
            </v:group>
            <v:group style="position:absolute;left:369;top:3682;width:2;height:273" coordorigin="369,3682" coordsize="2,273">
              <v:shape style="position:absolute;left:369;top:3682;width:2;height:273" coordorigin="369,3682" coordsize="0,273" path="m369,3955l369,3682e" filled="f" stroked="t" strokeweight=".957298pt" strokecolor="#676767">
                <v:path arrowok="t"/>
              </v:shape>
            </v:group>
            <v:group style="position:absolute;left:3911;top:3934;width:2752;height:2" coordorigin="3911,3934" coordsize="2752,2">
              <v:shape style="position:absolute;left:3911;top:3934;width:2752;height:2" coordorigin="3911,3934" coordsize="2752,0" path="m3911,3934l6663,3934e" filled="f" stroked="t" strokeweight=".478649pt" strokecolor="#6B6B6B">
                <v:path arrowok="t"/>
              </v:shape>
            </v:group>
            <v:group style="position:absolute;left:7031;top:3927;width:2168;height:2" coordorigin="7031,3927" coordsize="2168,2">
              <v:shape style="position:absolute;left:7031;top:3927;width:2168;height:2" coordorigin="7031,3927" coordsize="2168,0" path="m7031,3927l9200,3927e" filled="f" stroked="t" strokeweight=".239324pt" strokecolor="#606060">
                <v:path arrowok="t"/>
              </v:shape>
            </v:group>
            <v:group style="position:absolute;left:7041;top:3505;width:2;height:767" coordorigin="7041,3505" coordsize="2,767">
              <v:shape style="position:absolute;left:7041;top:3505;width:2;height:767" coordorigin="7041,3505" coordsize="0,767" path="m7041,4272l7041,3505e" filled="f" stroked="t" strokeweight=".957298pt" strokecolor="#676767">
                <v:path arrowok="t"/>
              </v:shape>
            </v:group>
            <v:group style="position:absolute;left:9200;top:3927;width:991;height:2" coordorigin="9200,3927" coordsize="991,2">
              <v:shape style="position:absolute;left:9200;top:3927;width:991;height:2" coordorigin="9200,3927" coordsize="991,0" path="m9200,3927l10190,3927e" filled="f" stroked="t" strokeweight=".239324pt" strokecolor="#000000">
                <v:path arrowok="t"/>
              </v:shape>
            </v:group>
            <v:group style="position:absolute;left:10162;top:3893;width:1422;height:2" coordorigin="10162,3893" coordsize="1422,2">
              <v:shape style="position:absolute;left:10162;top:3893;width:1422;height:2" coordorigin="10162,3893" coordsize="1422,0" path="m10162,3893l11583,3893e" filled="f" stroked="t" strokeweight=".239324pt" strokecolor="#4F4F4F">
                <v:path arrowok="t"/>
              </v:shape>
            </v:group>
            <v:group style="position:absolute;left:359;top:4265;width:1436;height:2" coordorigin="359,4265" coordsize="1436,2">
              <v:shape style="position:absolute;left:359;top:4265;width:1436;height:2" coordorigin="359,4265" coordsize="1436,0" path="m359,4265l1795,4265e" filled="f" stroked="t" strokeweight=".478649pt" strokecolor="#4F4F4F">
                <v:path arrowok="t"/>
              </v:shape>
            </v:group>
            <v:group style="position:absolute;left:1737;top:4267;width:1240;height:2" coordorigin="1737,4267" coordsize="1240,2">
              <v:shape style="position:absolute;left:1737;top:4267;width:1240;height:2" coordorigin="1737,4267" coordsize="1240,0" path="m1737,4267l2977,4267e" filled="f" stroked="t" strokeweight=".478649pt" strokecolor="#343434">
                <v:path arrowok="t"/>
              </v:shape>
            </v:group>
            <v:group style="position:absolute;left:2920;top:4270;width:1039;height:2" coordorigin="2920,4270" coordsize="1039,2">
              <v:shape style="position:absolute;left:2920;top:4270;width:1039;height:2" coordorigin="2920,4270" coordsize="1039,0" path="m2920,4270l3958,4270e" filled="f" stroked="t" strokeweight=".478649pt" strokecolor="#4F4F4F">
                <v:path arrowok="t"/>
              </v:shape>
            </v:group>
            <v:group style="position:absolute;left:3915;top:4258;width:2585;height:2" coordorigin="3915,4258" coordsize="2585,2">
              <v:shape style="position:absolute;left:3915;top:4258;width:2585;height:2" coordorigin="3915,4258" coordsize="2585,0" path="m3915,4258l6500,4258e" filled="f" stroked="t" strokeweight="1.675271pt" strokecolor="#747474">
                <v:path arrowok="t"/>
              </v:shape>
            </v:group>
            <v:group style="position:absolute;left:6859;top:4253;width:187;height:2" coordorigin="6859,4253" coordsize="187,2">
              <v:shape style="position:absolute;left:6859;top:4253;width:187;height:2" coordorigin="6859,4253" coordsize="187,0" path="m6859,4253l7046,4253e" filled="f" stroked="t" strokeweight=".717973pt" strokecolor="#7C7C7C">
                <v:path arrowok="t"/>
              </v:shape>
            </v:group>
            <v:group style="position:absolute;left:7003;top:4270;width:4581;height:2" coordorigin="7003,4270" coordsize="4581,2">
              <v:shape style="position:absolute;left:7003;top:4270;width:4581;height:2" coordorigin="7003,4270" coordsize="4581,0" path="m7003,4270l11583,4270e" filled="f" stroked="t" strokeweight=".478649pt" strokecolor="#5B5B5B">
                <v:path arrowok="t"/>
              </v:shape>
            </v:group>
            <v:group style="position:absolute;left:359;top:4552;width:1436;height:2" coordorigin="359,4552" coordsize="1436,2">
              <v:shape style="position:absolute;left:359;top:4552;width:1436;height:2" coordorigin="359,4552" coordsize="1436,0" path="m359,4552l1795,4552e" filled="f" stroked="t" strokeweight=".478649pt" strokecolor="#444444">
                <v:path arrowok="t"/>
              </v:shape>
            </v:group>
            <v:group style="position:absolute;left:1737;top:4555;width:723;height:2" coordorigin="1737,4555" coordsize="723,2">
              <v:shape style="position:absolute;left:1737;top:4555;width:723;height:2" coordorigin="1737,4555" coordsize="723,0" path="m1737,4555l2460,4555e" filled="f" stroked="t" strokeweight=".478649pt" strokecolor="#2F2F2F">
                <v:path arrowok="t"/>
              </v:shape>
            </v:group>
            <v:group style="position:absolute;left:2422;top:4262;width:2;height:9047" coordorigin="2422,4262" coordsize="2,9047">
              <v:shape style="position:absolute;left:2422;top:4262;width:2;height:9047" coordorigin="2422,4262" coordsize="0,9047" path="m2422,13310l2422,4262e" filled="f" stroked="t" strokeweight=".717973pt" strokecolor="#545454">
                <v:path arrowok="t"/>
              </v:shape>
            </v:group>
            <v:group style="position:absolute;left:2388;top:4557;width:2623;height:2" coordorigin="2388,4557" coordsize="2623,2">
              <v:shape style="position:absolute;left:2388;top:4557;width:2623;height:2" coordorigin="2388,4557" coordsize="2623,0" path="m2388,4557l5011,4557e" filled="f" stroked="t" strokeweight=".478649pt" strokecolor="#4F4F4F">
                <v:path arrowok="t"/>
              </v:shape>
            </v:group>
            <v:group style="position:absolute;left:4313;top:4557;width:3532;height:2" coordorigin="4313,4557" coordsize="3532,2">
              <v:shape style="position:absolute;left:4313;top:4557;width:3532;height:2" coordorigin="4313,4557" coordsize="3532,0" path="m4313,4557l7845,4557e" filled="f" stroked="t" strokeweight=".957298pt" strokecolor="#646464">
                <v:path arrowok="t"/>
              </v:shape>
            </v:group>
            <v:group style="position:absolute;left:7788;top:4557;width:1805;height:2" coordorigin="7788,4557" coordsize="1805,2">
              <v:shape style="position:absolute;left:7788;top:4557;width:1805;height:2" coordorigin="7788,4557" coordsize="1805,0" path="m7788,4557l9592,4557e" filled="f" stroked="t" strokeweight=".478649pt" strokecolor="#444444">
                <v:path arrowok="t"/>
              </v:shape>
            </v:group>
            <v:group style="position:absolute;left:9535;top:4557;width:2049;height:2" coordorigin="9535,4557" coordsize="2049,2">
              <v:shape style="position:absolute;left:9535;top:4557;width:2049;height:2" coordorigin="9535,4557" coordsize="2049,0" path="m9535,4557l11583,4557e" filled="f" stroked="t" strokeweight=".957298pt" strokecolor="#676767">
                <v:path arrowok="t"/>
              </v:shape>
            </v:group>
            <v:group style="position:absolute;left:11574;top:4219;width:2;height:599" coordorigin="11574,4219" coordsize="2,599">
              <v:shape style="position:absolute;left:11574;top:4219;width:2;height:599" coordorigin="11574,4219" coordsize="0,599" path="m11574,4819l11574,4219e" filled="f" stroked="t" strokeweight=".478649pt" strokecolor="#444444">
                <v:path arrowok="t"/>
              </v:shape>
            </v:group>
            <v:group style="position:absolute;left:2408;top:4797;width:2604;height:2" coordorigin="2408,4797" coordsize="2604,2">
              <v:shape style="position:absolute;left:2408;top:4797;width:2604;height:2" coordorigin="2408,4797" coordsize="2604,0" path="m2408,4797l5011,4797e" filled="f" stroked="t" strokeweight=".478649pt" strokecolor="#4B4B4B">
                <v:path arrowok="t"/>
              </v:shape>
            </v:group>
            <v:group style="position:absolute;left:4772;top:4797;width:2293;height:2" coordorigin="4772,4797" coordsize="2293,2">
              <v:shape style="position:absolute;left:4772;top:4797;width:2293;height:2" coordorigin="4772,4797" coordsize="2293,0" path="m4772,4797l7065,4797e" filled="f" stroked="t" strokeweight=".957298pt" strokecolor="#676767">
                <v:path arrowok="t"/>
              </v:shape>
            </v:group>
            <v:group style="position:absolute;left:7007;top:4795;width:838;height:2" coordorigin="7007,4795" coordsize="838,2">
              <v:shape style="position:absolute;left:7007;top:4795;width:838;height:2" coordorigin="7007,4795" coordsize="838,0" path="m7007,4795l7845,4795e" filled="f" stroked="t" strokeweight=".478649pt" strokecolor="#282828">
                <v:path arrowok="t"/>
              </v:shape>
            </v:group>
            <v:group style="position:absolute;left:7788;top:4795;width:594;height:2" coordorigin="7788,4795" coordsize="594,2">
              <v:shape style="position:absolute;left:7788;top:4795;width:594;height:2" coordorigin="7788,4795" coordsize="594,0" path="m7788,4795l8381,4795e" filled="f" stroked="t" strokeweight=".478649pt" strokecolor="#3F3F3F">
                <v:path arrowok="t"/>
              </v:shape>
            </v:group>
            <v:group style="position:absolute;left:8324;top:4797;width:3260;height:2" coordorigin="8324,4797" coordsize="3260,2">
              <v:shape style="position:absolute;left:8324;top:4797;width:3260;height:2" coordorigin="8324,4797" coordsize="3260,0" path="m8324,4797l11583,4797e" filled="f" stroked="t" strokeweight=".717973pt" strokecolor="#646464">
                <v:path arrowok="t"/>
              </v:shape>
            </v:group>
            <v:group style="position:absolute;left:4995;top:4785;width:2;height:2205" coordorigin="4995,4785" coordsize="2,2205">
              <v:shape style="position:absolute;left:4995;top:4785;width:2;height:2205" coordorigin="4995,4785" coordsize="0,2205" path="m4995,6990l4995,4785e" filled="f" stroked="t" strokeweight=".717973pt" strokecolor="#4F4F4F">
                <v:path arrowok="t"/>
              </v:shape>
            </v:group>
            <v:group style="position:absolute;left:7816;top:4775;width:2;height:254" coordorigin="7816,4775" coordsize="2,254">
              <v:shape style="position:absolute;left:7816;top:4775;width:2;height:254" coordorigin="7816,4775" coordsize="0,254" path="m7816,5029l7816,4775e" filled="f" stroked="t" strokeweight=".239324pt" strokecolor="#383838">
                <v:path arrowok="t"/>
              </v:shape>
            </v:group>
            <v:group style="position:absolute;left:4983;top:5293;width:1278;height:2" coordorigin="4983,5293" coordsize="1278,2">
              <v:shape style="position:absolute;left:4983;top:5293;width:1278;height:2" coordorigin="4983,5293" coordsize="1278,0" path="m4983,5293l6261,5293e" filled="f" stroked="t" strokeweight=".957298pt" strokecolor="#606060">
                <v:path arrowok="t"/>
              </v:shape>
            </v:group>
            <v:group style="position:absolute;left:6203;top:5293;width:1297;height:2" coordorigin="6203,5293" coordsize="1297,2">
              <v:shape style="position:absolute;left:6203;top:5293;width:1297;height:2" coordorigin="6203,5293" coordsize="1297,0" path="m6203,5293l7500,5293e" filled="f" stroked="t" strokeweight=".478649pt" strokecolor="#383838">
                <v:path arrowok="t"/>
              </v:shape>
            </v:group>
            <v:group style="position:absolute;left:7443;top:5293;width:4145;height:2" coordorigin="7443,5293" coordsize="4145,2">
              <v:shape style="position:absolute;left:7443;top:5293;width:4145;height:2" coordorigin="7443,5293" coordsize="4145,0" path="m7443,5293l11588,5293e" filled="f" stroked="t" strokeweight=".957298pt" strokecolor="#676767">
                <v:path arrowok="t"/>
              </v:shape>
            </v:group>
            <v:group style="position:absolute;left:7816;top:5029;width:2;height:259" coordorigin="7816,5029" coordsize="2,259">
              <v:shape style="position:absolute;left:7816;top:5029;width:2;height:259" coordorigin="7816,5029" coordsize="0,259" path="m7816,5288l7816,5029e" filled="f" stroked="t" strokeweight=".239324pt" strokecolor="#747474">
                <v:path arrowok="t"/>
              </v:shape>
            </v:group>
            <v:group style="position:absolute;left:373;top:5250;width:2;height:312" coordorigin="373,5250" coordsize="2,312">
              <v:shape style="position:absolute;left:373;top:5250;width:2;height:312" coordorigin="373,5250" coordsize="0,312" path="m373,5562l373,5250e" filled="f" stroked="t" strokeweight=".478649pt" strokecolor="#3F3F3F">
                <v:path arrowok="t"/>
              </v:shape>
            </v:group>
            <v:group style="position:absolute;left:4983;top:5542;width:2518;height:2" coordorigin="4983,5542" coordsize="2518,2">
              <v:shape style="position:absolute;left:4983;top:5542;width:2518;height:2" coordorigin="4983,5542" coordsize="2518,0" path="m4983,5542l7500,5542e" filled="f" stroked="t" strokeweight=".717973pt" strokecolor="#545454">
                <v:path arrowok="t"/>
              </v:shape>
            </v:group>
            <v:group style="position:absolute;left:7443;top:5542;width:402;height:2" coordorigin="7443,5542" coordsize="402,2">
              <v:shape style="position:absolute;left:7443;top:5542;width:402;height:2" coordorigin="7443,5542" coordsize="402,0" path="m7443,5542l7845,5542e" filled="f" stroked="t" strokeweight=".478649pt" strokecolor="#383838">
                <v:path arrowok="t"/>
              </v:shape>
            </v:group>
            <v:group style="position:absolute;left:7788;top:5542;width:3800;height:2" coordorigin="7788,5542" coordsize="3800,2">
              <v:shape style="position:absolute;left:7788;top:5542;width:3800;height:2" coordorigin="7788,5542" coordsize="3800,0" path="m7788,5542l11588,5542e" filled="f" stroked="t" strokeweight=".957298pt" strokecolor="#6B6B6B">
                <v:path arrowok="t"/>
              </v:shape>
            </v:group>
            <v:group style="position:absolute;left:2422;top:5504;width:2;height:307" coordorigin="2422,5504" coordsize="2,307">
              <v:shape style="position:absolute;left:2422;top:5504;width:2;height:307" coordorigin="2422,5504" coordsize="0,307" path="m2422,5811l2422,5504e" filled="f" stroked="t" strokeweight=".478649pt" strokecolor="#383838">
                <v:path arrowok="t"/>
              </v:shape>
            </v:group>
            <v:group style="position:absolute;left:4983;top:5792;width:2518;height:2" coordorigin="4983,5792" coordsize="2518,2">
              <v:shape style="position:absolute;left:4983;top:5792;width:2518;height:2" coordorigin="4983,5792" coordsize="2518,0" path="m4983,5792l7500,5792e" filled="f" stroked="t" strokeweight=".717973pt" strokecolor="#606060">
                <v:path arrowok="t"/>
              </v:shape>
            </v:group>
            <v:group style="position:absolute;left:7443;top:5792;width:402;height:2" coordorigin="7443,5792" coordsize="402,2">
              <v:shape style="position:absolute;left:7443;top:5792;width:402;height:2" coordorigin="7443,5792" coordsize="402,0" path="m7443,5792l7845,5792e" filled="f" stroked="t" strokeweight=".478649pt" strokecolor="#2F2F2F">
                <v:path arrowok="t"/>
              </v:shape>
            </v:group>
            <v:group style="position:absolute;left:7788;top:5792;width:594;height:2" coordorigin="7788,5792" coordsize="594,2">
              <v:shape style="position:absolute;left:7788;top:5792;width:594;height:2" coordorigin="7788,5792" coordsize="594,0" path="m7788,5792l8381,5792e" filled="f" stroked="t" strokeweight=".478649pt" strokecolor="#4B4B4B">
                <v:path arrowok="t"/>
              </v:shape>
            </v:group>
            <v:group style="position:absolute;left:8218;top:5794;width:3370;height:2" coordorigin="8218,5794" coordsize="3370,2">
              <v:shape style="position:absolute;left:8218;top:5794;width:3370;height:2" coordorigin="8218,5794" coordsize="3370,0" path="m8218,5794l11588,5794e" filled="f" stroked="t" strokeweight=".957298pt" strokecolor="#6B6B6B">
                <v:path arrowok="t"/>
              </v:shape>
            </v:group>
            <v:group style="position:absolute;left:11593;top:4905;width:2;height:6166" coordorigin="11593,4905" coordsize="2,6166">
              <v:shape style="position:absolute;left:11593;top:4905;width:2;height:6166" coordorigin="11593,4905" coordsize="0,6166" path="m11593,11071l11593,4905e" filled="f" stroked="t" strokeweight=".717973pt" strokecolor="#646464">
                <v:path arrowok="t"/>
              </v:shape>
            </v:group>
            <v:group style="position:absolute;left:373;top:5753;width:2;height:297" coordorigin="373,5753" coordsize="2,297">
              <v:shape style="position:absolute;left:373;top:5753;width:2;height:297" coordorigin="373,5753" coordsize="0,297" path="m373,6051l373,5753e" filled="f" stroked="t" strokeweight=".478649pt" strokecolor="#3F3F3F">
                <v:path arrowok="t"/>
              </v:shape>
            </v:group>
            <v:group style="position:absolute;left:2412;top:6032;width:1101;height:2" coordorigin="2412,6032" coordsize="1101,2">
              <v:shape style="position:absolute;left:2412;top:6032;width:1101;height:2" coordorigin="2412,6032" coordsize="1101,0" path="m2412,6032l3513,6032e" filled="f" stroked="t" strokeweight=".478649pt" strokecolor="#3F3F3F">
                <v:path arrowok="t"/>
              </v:shape>
            </v:group>
            <v:group style="position:absolute;left:3456;top:6032;width:4389;height:2" coordorigin="3456,6032" coordsize="4389,2">
              <v:shape style="position:absolute;left:3456;top:6032;width:4389;height:2" coordorigin="3456,6032" coordsize="4389,0" path="m3456,6032l7845,6032e" filled="f" stroked="t" strokeweight=".717973pt" strokecolor="#5B5B5B">
                <v:path arrowok="t"/>
              </v:shape>
            </v:group>
            <v:group style="position:absolute;left:7788;top:6032;width:594;height:2" coordorigin="7788,6032" coordsize="594,2">
              <v:shape style="position:absolute;left:7788;top:6032;width:594;height:2" coordorigin="7788,6032" coordsize="594,0" path="m7788,6032l8381,6032e" filled="f" stroked="t" strokeweight=".478649pt" strokecolor="#383838">
                <v:path arrowok="t"/>
              </v:shape>
            </v:group>
            <v:group style="position:absolute;left:8324;top:6034;width:541;height:2" coordorigin="8324,6034" coordsize="541,2">
              <v:shape style="position:absolute;left:8324;top:6034;width:541;height:2" coordorigin="8324,6034" coordsize="541,0" path="m8324,6034l8865,6034e" filled="f" stroked="t" strokeweight=".717973pt" strokecolor="#575757">
                <v:path arrowok="t"/>
              </v:shape>
            </v:group>
            <v:group style="position:absolute;left:8807;top:6034;width:2781;height:2" coordorigin="8807,6034" coordsize="2781,2">
              <v:shape style="position:absolute;left:8807;top:6034;width:2781;height:2" coordorigin="8807,6034" coordsize="2781,0" path="m8807,6034l11588,6034e" filled="f" stroked="t" strokeweight=".957298pt" strokecolor="#6B6B6B">
                <v:path arrowok="t"/>
              </v:shape>
            </v:group>
            <v:group style="position:absolute;left:814;top:6274;width:6687;height:2" coordorigin="814,6274" coordsize="6687,2">
              <v:shape style="position:absolute;left:814;top:6274;width:6687;height:2" coordorigin="814,6274" coordsize="6687,0" path="m814,6274l7500,6274e" filled="f" stroked="t" strokeweight=".717973pt" strokecolor="#676767">
                <v:path arrowok="t"/>
              </v:shape>
            </v:group>
            <v:group style="position:absolute;left:2422;top:5993;width:2;height:844" coordorigin="2422,5993" coordsize="2,844">
              <v:shape style="position:absolute;left:2422;top:5993;width:2;height:844" coordorigin="2422,5993" coordsize="0,844" path="m2422,6837l2422,5993e" filled="f" stroked="t" strokeweight=".957298pt" strokecolor="#676767">
                <v:path arrowok="t"/>
              </v:shape>
            </v:group>
            <v:group style="position:absolute;left:7443;top:6271;width:938;height:2" coordorigin="7443,6271" coordsize="938,2">
              <v:shape style="position:absolute;left:7443;top:6271;width:938;height:2" coordorigin="7443,6271" coordsize="938,0" path="m7443,6271l8381,6271e" filled="f" stroked="t" strokeweight=".478649pt" strokecolor="#3F3F3F">
                <v:path arrowok="t"/>
              </v:shape>
            </v:group>
            <v:group style="position:absolute;left:8324;top:6274;width:541;height:2" coordorigin="8324,6274" coordsize="541,2">
              <v:shape style="position:absolute;left:8324;top:6274;width:541;height:2" coordorigin="8324,6274" coordsize="541,0" path="m8324,6274l8865,6274e" filled="f" stroked="t" strokeweight=".478649pt" strokecolor="#5B5B5B">
                <v:path arrowok="t"/>
              </v:shape>
            </v:group>
            <v:group style="position:absolute;left:8616;top:6274;width:2977;height:2" coordorigin="8616,6274" coordsize="2977,2">
              <v:shape style="position:absolute;left:8616;top:6274;width:2977;height:2" coordorigin="8616,6274" coordsize="2977,0" path="m8616,6274l11593,6274e" filled="f" stroked="t" strokeweight=".957298pt" strokecolor="#707070">
                <v:path arrowok="t"/>
              </v:shape>
            </v:group>
            <v:group style="position:absolute;left:7816;top:6252;width:2;height:724" coordorigin="7816,6252" coordsize="2,724">
              <v:shape style="position:absolute;left:7816;top:6252;width:2;height:724" coordorigin="7816,6252" coordsize="0,724" path="m7816,6976l7816,6252e" filled="f" stroked="t" strokeweight=".239324pt" strokecolor="#444444">
                <v:path arrowok="t"/>
              </v:shape>
            </v:group>
            <v:group style="position:absolute;left:373;top:6295;width:2;height:839" coordorigin="373,6295" coordsize="2,839">
              <v:shape style="position:absolute;left:373;top:6295;width:2;height:839" coordorigin="373,6295" coordsize="0,839" path="m373,7134l373,6295e" filled="f" stroked="t" strokeweight=".957298pt" strokecolor="#676767">
                <v:path arrowok="t"/>
              </v:shape>
            </v:group>
            <v:group style="position:absolute;left:2412;top:6746;width:1532;height:2" coordorigin="2412,6746" coordsize="1532,2">
              <v:shape style="position:absolute;left:2412;top:6746;width:1532;height:2" coordorigin="2412,6746" coordsize="1532,0" path="m2412,6746l3944,6746e" filled="f" stroked="t" strokeweight=".717973pt" strokecolor="#6B6B6B">
                <v:path arrowok="t"/>
              </v:shape>
            </v:group>
            <v:group style="position:absolute;left:3887;top:6746;width:823;height:2" coordorigin="3887,6746" coordsize="823,2">
              <v:shape style="position:absolute;left:3887;top:6746;width:823;height:2" coordorigin="3887,6746" coordsize="823,0" path="m3887,6746l4710,6746e" filled="f" stroked="t" strokeweight=".478649pt" strokecolor="#5B5B5B">
                <v:path arrowok="t"/>
              </v:shape>
            </v:group>
            <v:group style="position:absolute;left:4652;top:6744;width:2432;height:2" coordorigin="4652,6744" coordsize="2432,2">
              <v:shape style="position:absolute;left:4652;top:6744;width:2432;height:2" coordorigin="4652,6744" coordsize="2432,0" path="m4652,6744l7084,6744e" filled="f" stroked="t" strokeweight=".957298pt" strokecolor="#7C7C7C">
                <v:path arrowok="t"/>
              </v:shape>
            </v:group>
            <v:group style="position:absolute;left:7007;top:6746;width:493;height:2" coordorigin="7007,6746" coordsize="493,2">
              <v:shape style="position:absolute;left:7007;top:6746;width:493;height:2" coordorigin="7007,6746" coordsize="493,0" path="m7007,6746l7500,6746e" filled="f" stroked="t" strokeweight=".717973pt" strokecolor="#646464">
                <v:path arrowok="t"/>
              </v:shape>
            </v:group>
            <v:group style="position:absolute;left:7443;top:6744;width:1785;height:2" coordorigin="7443,6744" coordsize="1785,2">
              <v:shape style="position:absolute;left:7443;top:6744;width:1785;height:2" coordorigin="7443,6744" coordsize="1785,0" path="m7443,6744l9228,6744e" filled="f" stroked="t" strokeweight=".478649pt" strokecolor="#4F4F4F">
                <v:path arrowok="t"/>
              </v:shape>
            </v:group>
            <v:group style="position:absolute;left:9171;top:6746;width:421;height:2" coordorigin="9171,6746" coordsize="421,2">
              <v:shape style="position:absolute;left:9171;top:6746;width:421;height:2" coordorigin="9171,6746" coordsize="421,0" path="m9171,6746l9592,6746e" filled="f" stroked="t" strokeweight=".478649pt" strokecolor="#3B3B3B">
                <v:path arrowok="t"/>
              </v:shape>
            </v:group>
            <v:group style="position:absolute;left:9535;top:6744;width:2058;height:2" coordorigin="9535,6744" coordsize="2058,2">
              <v:shape style="position:absolute;left:9535;top:6744;width:2058;height:2" coordorigin="9535,6744" coordsize="2058,0" path="m9535,6744l11593,6744e" filled="f" stroked="t" strokeweight=".957298pt" strokecolor="#747474">
                <v:path arrowok="t"/>
              </v:shape>
            </v:group>
            <v:group style="position:absolute;left:2422;top:6986;width:2599;height:2" coordorigin="2422,6986" coordsize="2599,2">
              <v:shape style="position:absolute;left:2422;top:6986;width:2599;height:2" coordorigin="2422,6986" coordsize="2599,0" path="m2422,6986l5021,6986e" filled="f" stroked="t" strokeweight=".478649pt" strokecolor="#5B5B5B">
                <v:path arrowok="t"/>
              </v:shape>
            </v:group>
            <v:group style="position:absolute;left:4949;top:6983;width:2116;height:2" coordorigin="4949,6983" coordsize="2116,2">
              <v:shape style="position:absolute;left:4949;top:6983;width:2116;height:2" coordorigin="4949,6983" coordsize="2116,0" path="m4949,6983l7065,6983e" filled="f" stroked="t" strokeweight=".957298pt" strokecolor="#777777">
                <v:path arrowok="t"/>
              </v:shape>
            </v:group>
            <v:group style="position:absolute;left:7007;top:6981;width:1374;height:2" coordorigin="7007,6981" coordsize="1374,2">
              <v:shape style="position:absolute;left:7007;top:6981;width:1374;height:2" coordorigin="7007,6981" coordsize="1374,0" path="m7007,6981l8381,6981e" filled="f" stroked="t" strokeweight=".478649pt" strokecolor="#4F4F4F">
                <v:path arrowok="t"/>
              </v:shape>
            </v:group>
            <v:group style="position:absolute;left:8324;top:6983;width:3269;height:2" coordorigin="8324,6983" coordsize="3269,2">
              <v:shape style="position:absolute;left:8324;top:6983;width:3269;height:2" coordorigin="8324,6983" coordsize="3269,0" path="m8324,6983l11593,6983e" filled="f" stroked="t" strokeweight=".957298pt" strokecolor="#6B6B6B">
                <v:path arrowok="t"/>
              </v:shape>
            </v:group>
            <v:group style="position:absolute;left:373;top:7221;width:4638;height:2" coordorigin="373,7221" coordsize="4638,2">
              <v:shape style="position:absolute;left:373;top:7221;width:4638;height:2" coordorigin="373,7221" coordsize="4638,0" path="m373,7221l5011,7221e" filled="f" stroked="t" strokeweight=".717973pt" strokecolor="#646464">
                <v:path arrowok="t"/>
              </v:shape>
            </v:group>
            <v:group style="position:absolute;left:1087;top:7221;width:708;height:2" coordorigin="1087,7221" coordsize="708,2">
              <v:shape style="position:absolute;left:1087;top:7221;width:708;height:2" coordorigin="1087,7221" coordsize="708,0" path="m1087,7221l1795,7221e" filled="f" stroked="t" strokeweight=".478649pt" strokecolor="#606060">
                <v:path arrowok="t"/>
              </v:shape>
            </v:group>
            <v:group style="position:absolute;left:4748;top:7223;width:2163;height:2" coordorigin="4748,7223" coordsize="2163,2">
              <v:shape style="position:absolute;left:4748;top:7223;width:2163;height:2" coordorigin="4748,7223" coordsize="2163,0" path="m4748,7223l6912,7223e" filled="f" stroked="t" strokeweight=".957298pt" strokecolor="#777777">
                <v:path arrowok="t"/>
              </v:shape>
            </v:group>
            <v:group style="position:absolute;left:6830;top:7225;width:235;height:2" coordorigin="6830,7225" coordsize="235,2">
              <v:shape style="position:absolute;left:6830;top:7225;width:235;height:2" coordorigin="6830,7225" coordsize="235,0" path="m6830,7225l7065,7225e" filled="f" stroked="t" strokeweight=".717973pt" strokecolor="#646464">
                <v:path arrowok="t"/>
              </v:shape>
            </v:group>
            <v:group style="position:absolute;left:7007;top:7221;width:1374;height:2" coordorigin="7007,7221" coordsize="1374,2">
              <v:shape style="position:absolute;left:7007;top:7221;width:1374;height:2" coordorigin="7007,7221" coordsize="1374,0" path="m7007,7221l8381,7221e" filled="f" stroked="t" strokeweight=".478649pt" strokecolor="#444444">
                <v:path arrowok="t"/>
              </v:shape>
            </v:group>
            <v:group style="position:absolute;left:8324;top:7223;width:1268;height:2" coordorigin="8324,7223" coordsize="1268,2">
              <v:shape style="position:absolute;left:8324;top:7223;width:1268;height:2" coordorigin="8324,7223" coordsize="1268,0" path="m8324,7223l9592,7223e" filled="f" stroked="t" strokeweight=".478649pt" strokecolor="#5B5B5B">
                <v:path arrowok="t"/>
              </v:shape>
            </v:group>
            <v:group style="position:absolute;left:9535;top:7223;width:2058;height:2" coordorigin="9535,7223" coordsize="2058,2">
              <v:shape style="position:absolute;left:9535;top:7223;width:2058;height:2" coordorigin="9535,7223" coordsize="2058,0" path="m9535,7223l11593,7223e" filled="f" stroked="t" strokeweight=".957298pt" strokecolor="#707070">
                <v:path arrowok="t"/>
              </v:shape>
            </v:group>
            <v:group style="position:absolute;left:378;top:7177;width:2;height:767" coordorigin="378,7177" coordsize="2,767">
              <v:shape style="position:absolute;left:378;top:7177;width:2;height:767" coordorigin="378,7177" coordsize="0,767" path="m378,7945l378,7177e" filled="f" stroked="t" strokeweight=".478649pt" strokecolor="#282828">
                <v:path arrowok="t"/>
              </v:shape>
            </v:group>
            <v:group style="position:absolute;left:11588;top:7177;width:2;height:331" coordorigin="11588,7177" coordsize="2,331">
              <v:shape style="position:absolute;left:11588;top:7177;width:2;height:331" coordorigin="11588,7177" coordsize="0,331" path="m11588,7508l11588,7177e" filled="f" stroked="t" strokeweight=".478649pt" strokecolor="#3B3B3B">
                <v:path arrowok="t"/>
              </v:shape>
            </v:group>
            <v:group style="position:absolute;left:373;top:7688;width:1422;height:2" coordorigin="373,7688" coordsize="1422,2">
              <v:shape style="position:absolute;left:373;top:7688;width:1422;height:2" coordorigin="373,7688" coordsize="1422,0" path="m373,7688l1795,7688e" filled="f" stroked="t" strokeweight=".478649pt" strokecolor="#545454">
                <v:path arrowok="t"/>
              </v:shape>
            </v:group>
            <v:group style="position:absolute;left:1737;top:7690;width:1661;height:2" coordorigin="1737,7690" coordsize="1661,2">
              <v:shape style="position:absolute;left:1737;top:7690;width:1661;height:2" coordorigin="1737,7690" coordsize="1661,0" path="m1737,7690l3398,7690e" filled="f" stroked="t" strokeweight=".478649pt" strokecolor="#3F3F3F">
                <v:path arrowok="t"/>
              </v:shape>
            </v:group>
            <v:group style="position:absolute;left:3341;top:7688;width:335;height:2" coordorigin="3341,7688" coordsize="335,2">
              <v:shape style="position:absolute;left:3341;top:7688;width:335;height:2" coordorigin="3341,7688" coordsize="335,0" path="m3341,7688l3676,7688e" filled="f" stroked="t" strokeweight="1.196622pt" strokecolor="#838383">
                <v:path arrowok="t"/>
              </v:shape>
            </v:group>
            <v:group style="position:absolute;left:3307;top:7688;width:2953;height:2" coordorigin="3307,7688" coordsize="2953,2">
              <v:shape style="position:absolute;left:3307;top:7688;width:2953;height:2" coordorigin="3307,7688" coordsize="2953,0" path="m3307,7688l6261,7688e" filled="f" stroked="t" strokeweight=".957298pt" strokecolor="#6B6B6B">
                <v:path arrowok="t"/>
              </v:shape>
            </v:group>
            <v:group style="position:absolute;left:6203;top:7690;width:1297;height:2" coordorigin="6203,7690" coordsize="1297,2">
              <v:shape style="position:absolute;left:6203;top:7690;width:1297;height:2" coordorigin="6203,7690" coordsize="1297,0" path="m6203,7690l7500,7690e" filled="f" stroked="t" strokeweight=".478649pt" strokecolor="#484848">
                <v:path arrowok="t"/>
              </v:shape>
            </v:group>
            <v:group style="position:absolute;left:7443;top:7688;width:4150;height:2" coordorigin="7443,7688" coordsize="4150,2">
              <v:shape style="position:absolute;left:7443;top:7688;width:4150;height:2" coordorigin="7443,7688" coordsize="4150,0" path="m7443,7688l11593,7688e" filled="f" stroked="t" strokeweight=".717973pt" strokecolor="#676767">
                <v:path arrowok="t"/>
              </v:shape>
            </v:group>
            <v:group style="position:absolute;left:4997;top:7681;width:2;height:738" coordorigin="4997,7681" coordsize="2,738">
              <v:shape style="position:absolute;left:4997;top:7681;width:2;height:738" coordorigin="4997,7681" coordsize="0,738" path="m4997,8419l4997,7681e" filled="f" stroked="t" strokeweight=".957298pt" strokecolor="#5B5B5B">
                <v:path arrowok="t"/>
              </v:shape>
            </v:group>
            <v:group style="position:absolute;left:4988;top:7928;width:4605;height:2" coordorigin="4988,7928" coordsize="4605,2">
              <v:shape style="position:absolute;left:4988;top:7928;width:4605;height:2" coordorigin="4988,7928" coordsize="4605,0" path="m4988,7928l9592,7928e" filled="f" stroked="t" strokeweight=".717973pt" strokecolor="#676767">
                <v:path arrowok="t"/>
              </v:shape>
            </v:group>
            <v:group style="position:absolute;left:9535;top:7928;width:2068;height:2" coordorigin="9535,7928" coordsize="2068,2">
              <v:shape style="position:absolute;left:9535;top:7928;width:2068;height:2" coordorigin="9535,7928" coordsize="2068,0" path="m9535,7928l11602,7928e" filled="f" stroked="t" strokeweight=".478649pt" strokecolor="#545454">
                <v:path arrowok="t"/>
              </v:shape>
            </v:group>
            <v:group style="position:absolute;left:378;top:7887;width:2;height:551" coordorigin="378,7887" coordsize="2,551">
              <v:shape style="position:absolute;left:378;top:7887;width:2;height:551" coordorigin="378,7887" coordsize="0,551" path="m378,8438l378,7887e" filled="f" stroked="t" strokeweight=".478649pt" strokecolor="#3F3F3F">
                <v:path arrowok="t"/>
              </v:shape>
            </v:group>
            <v:group style="position:absolute;left:2427;top:7887;width:2;height:297" coordorigin="2427,7887" coordsize="2,297">
              <v:shape style="position:absolute;left:2427;top:7887;width:2;height:297" coordorigin="2427,7887" coordsize="0,297" path="m2427,8184l2427,7887e" filled="f" stroked="t" strokeweight=".478649pt" strokecolor="#3F3F3F">
                <v:path arrowok="t"/>
              </v:shape>
            </v:group>
            <v:group style="position:absolute;left:4992;top:8170;width:1268;height:2" coordorigin="4992,8170" coordsize="1268,2">
              <v:shape style="position:absolute;left:4992;top:8170;width:1268;height:2" coordorigin="4992,8170" coordsize="1268,0" path="m4992,8170l6261,8170e" filled="f" stroked="t" strokeweight=".957298pt" strokecolor="#6B6B6B">
                <v:path arrowok="t"/>
              </v:shape>
            </v:group>
            <v:group style="position:absolute;left:6203;top:8170;width:684;height:2" coordorigin="6203,8170" coordsize="684,2">
              <v:shape style="position:absolute;left:6203;top:8170;width:684;height:2" coordorigin="6203,8170" coordsize="684,0" path="m6203,8170l6888,8170e" filled="f" stroked="t" strokeweight=".478649pt" strokecolor="#444444">
                <v:path arrowok="t"/>
              </v:shape>
            </v:group>
            <v:group style="position:absolute;left:6830;top:8165;width:1015;height:2" coordorigin="6830,8165" coordsize="1015,2">
              <v:shape style="position:absolute;left:6830;top:8165;width:1015;height:2" coordorigin="6830,8165" coordsize="1015,0" path="m6830,8165l7845,8165e" filled="f" stroked="t" strokeweight=".717973pt" strokecolor="#4F4F4F">
                <v:path arrowok="t"/>
              </v:shape>
            </v:group>
            <v:group style="position:absolute;left:7529;top:8167;width:4073;height:2" coordorigin="7529,8167" coordsize="4073,2">
              <v:shape style="position:absolute;left:7529;top:8167;width:4073;height:2" coordorigin="7529,8167" coordsize="4073,0" path="m7529,8167l11602,8167e" filled="f" stroked="t" strokeweight=".717973pt" strokecolor="#676767">
                <v:path arrowok="t"/>
              </v:shape>
            </v:group>
            <v:group style="position:absolute;left:369;top:8412;width:2092;height:2" coordorigin="369,8412" coordsize="2092,2">
              <v:shape style="position:absolute;left:369;top:8412;width:2092;height:2" coordorigin="369,8412" coordsize="2092,0" path="m369,8412l2460,8412e" filled="f" stroked="t" strokeweight=".957298pt" strokecolor="#646464">
                <v:path arrowok="t"/>
              </v:shape>
            </v:group>
            <v:group style="position:absolute;left:2388;top:8412;width:2321;height:2" coordorigin="2388,8412" coordsize="2321,2">
              <v:shape style="position:absolute;left:2388;top:8412;width:2321;height:2" coordorigin="2388,8412" coordsize="2321,0" path="m2388,8412l4710,8412e" filled="f" stroked="t" strokeweight=".478649pt" strokecolor="#484848">
                <v:path arrowok="t"/>
              </v:shape>
            </v:group>
            <v:group style="position:absolute;left:4652;top:8410;width:369;height:2" coordorigin="4652,8410" coordsize="369,2">
              <v:shape style="position:absolute;left:4652;top:8410;width:369;height:2" coordorigin="4652,8410" coordsize="369,0" path="m4652,8410l5021,8410e" filled="f" stroked="t" strokeweight=".717973pt" strokecolor="#5B5B5B">
                <v:path arrowok="t"/>
              </v:shape>
            </v:group>
            <v:group style="position:absolute;left:4763;top:8410;width:1613;height:2" coordorigin="4763,8410" coordsize="1613,2">
              <v:shape style="position:absolute;left:4763;top:8410;width:1613;height:2" coordorigin="4763,8410" coordsize="1613,0" path="m4763,8410l6376,8410e" filled="f" stroked="t" strokeweight=".957298pt" strokecolor="#707070">
                <v:path arrowok="t"/>
              </v:shape>
            </v:group>
            <v:group style="position:absolute;left:6203;top:8410;width:684;height:2" coordorigin="6203,8410" coordsize="684,2">
              <v:shape style="position:absolute;left:6203;top:8410;width:684;height:2" coordorigin="6203,8410" coordsize="684,0" path="m6203,8410l6888,8410e" filled="f" stroked="t" strokeweight=".478649pt" strokecolor="#575757">
                <v:path arrowok="t"/>
              </v:shape>
            </v:group>
            <v:group style="position:absolute;left:6830;top:8410;width:1015;height:2" coordorigin="6830,8410" coordsize="1015,2">
              <v:shape style="position:absolute;left:6830;top:8410;width:1015;height:2" coordorigin="6830,8410" coordsize="1015,0" path="m6830,8410l7845,8410e" filled="f" stroked="t" strokeweight=".478649pt" strokecolor="#343434">
                <v:path arrowok="t"/>
              </v:shape>
            </v:group>
            <v:group style="position:absolute;left:7788;top:8410;width:3810;height:2" coordorigin="7788,8410" coordsize="3810,2">
              <v:shape style="position:absolute;left:7788;top:8410;width:3810;height:2" coordorigin="7788,8410" coordsize="3810,0" path="m7788,8410l11598,8410e" filled="f" stroked="t" strokeweight=".957298pt" strokecolor="#646464">
                <v:path arrowok="t"/>
              </v:shape>
            </v:group>
            <v:group style="position:absolute;left:369;top:9229;width:3786;height:2" coordorigin="369,9229" coordsize="3786,2">
              <v:shape style="position:absolute;left:369;top:9229;width:3786;height:2" coordorigin="369,9229" coordsize="3786,0" path="m369,9229l4155,9229e" filled="f" stroked="t" strokeweight=".957298pt" strokecolor="#707070">
                <v:path arrowok="t"/>
              </v:shape>
            </v:group>
            <v:group style="position:absolute;left:3887;top:9229;width:1800;height:2" coordorigin="3887,9229" coordsize="1800,2">
              <v:shape style="position:absolute;left:3887;top:9229;width:1800;height:2" coordorigin="3887,9229" coordsize="1800,0" path="m3887,9229l5686,9229e" filled="f" stroked="t" strokeweight=".478649pt" strokecolor="#545454">
                <v:path arrowok="t"/>
              </v:shape>
            </v:group>
            <v:group style="position:absolute;left:5533;top:9227;width:1972;height:2" coordorigin="5533,9227" coordsize="1972,2">
              <v:shape style="position:absolute;left:5533;top:9227;width:1972;height:2" coordorigin="5533,9227" coordsize="1972,0" path="m5533,9227l7505,9227e" filled="f" stroked="t" strokeweight=".957298pt" strokecolor="#777777">
                <v:path arrowok="t"/>
              </v:shape>
            </v:group>
            <v:group style="position:absolute;left:8611;top:9229;width:1608;height:2" coordorigin="8611,9229" coordsize="1608,2">
              <v:shape style="position:absolute;left:8611;top:9229;width:1608;height:2" coordorigin="8611,9229" coordsize="1608,0" path="m8611,9229l10219,9229e" filled="f" stroked="t" strokeweight=".478649pt" strokecolor="#4B4B4B">
                <v:path arrowok="t"/>
              </v:shape>
            </v:group>
            <v:group style="position:absolute;left:7443;top:9227;width:4155;height:2" coordorigin="7443,9227" coordsize="4155,2">
              <v:shape style="position:absolute;left:7443;top:9227;width:4155;height:2" coordorigin="7443,9227" coordsize="4155,0" path="m7443,9227l11598,9227e" filled="f" stroked="t" strokeweight=".717973pt" strokecolor="#646464">
                <v:path arrowok="t"/>
              </v:shape>
            </v:group>
            <v:group style="position:absolute;left:11593;top:9182;width:2;height:575" coordorigin="11593,9182" coordsize="2,575">
              <v:shape style="position:absolute;left:11593;top:9182;width:2;height:575" coordorigin="11593,9182" coordsize="0,575" path="m11593,9757l11593,9182e" filled="f" stroked="t" strokeweight=".478649pt" strokecolor="#484848">
                <v:path arrowok="t"/>
              </v:shape>
            </v:group>
            <v:group style="position:absolute;left:2432;top:9699;width:2;height:734" coordorigin="2432,9699" coordsize="2,734">
              <v:shape style="position:absolute;left:2432;top:9699;width:2;height:734" coordorigin="2432,9699" coordsize="0,734" path="m2432,10433l2432,9699e" filled="f" stroked="t" strokeweight=".478649pt" strokecolor="#343434">
                <v:path arrowok="t"/>
              </v:shape>
            </v:group>
            <v:group style="position:absolute;left:378;top:10162;width:766;height:2" coordorigin="378,10162" coordsize="766,2">
              <v:shape style="position:absolute;left:378;top:10162;width:766;height:2" coordorigin="378,10162" coordsize="766,0" path="m378,10162l1144,10162e" filled="f" stroked="t" strokeweight=".717973pt" strokecolor="#606060">
                <v:path arrowok="t"/>
              </v:shape>
            </v:group>
            <v:group style="position:absolute;left:1087;top:10164;width:2427;height:2" coordorigin="1087,10164" coordsize="2427,2">
              <v:shape style="position:absolute;left:1087;top:10164;width:2427;height:2" coordorigin="1087,10164" coordsize="2427,0" path="m1087,10164l3513,10164e" filled="f" stroked="t" strokeweight=".478649pt" strokecolor="#3F3F3F">
                <v:path arrowok="t"/>
              </v:shape>
            </v:group>
            <v:group style="position:absolute;left:3456;top:10167;width:488;height:2" coordorigin="3456,10167" coordsize="488,2">
              <v:shape style="position:absolute;left:3456;top:10167;width:488;height:2" coordorigin="3456,10167" coordsize="488,0" path="m3456,10167l3944,10167e" filled="f" stroked="t" strokeweight=".717973pt" strokecolor="#5B5B5B">
                <v:path arrowok="t"/>
              </v:shape>
            </v:group>
            <v:group style="position:absolute;left:3844;top:10164;width:1843;height:2" coordorigin="3844,10164" coordsize="1843,2">
              <v:shape style="position:absolute;left:3844;top:10164;width:1843;height:2" coordorigin="3844,10164" coordsize="1843,0" path="m3844,10164l5686,10164e" filled="f" stroked="t" strokeweight=".957298pt" strokecolor="#707070">
                <v:path arrowok="t"/>
              </v:shape>
            </v:group>
            <v:group style="position:absolute;left:5629;top:10162;width:1259;height:2" coordorigin="5629,10162" coordsize="1259,2">
              <v:shape style="position:absolute;left:5629;top:10162;width:1259;height:2" coordorigin="5629,10162" coordsize="1259,0" path="m5629,10162l6888,10162e" filled="f" stroked="t" strokeweight=".478649pt" strokecolor="#575757">
                <v:path arrowok="t"/>
              </v:shape>
            </v:group>
            <v:group style="position:absolute;left:6830;top:10162;width:2762;height:2" coordorigin="6830,10162" coordsize="2762,2">
              <v:shape style="position:absolute;left:6830;top:10162;width:2762;height:2" coordorigin="6830,10162" coordsize="2762,0" path="m6830,10162l9592,10162e" filled="f" stroked="t" strokeweight=".957298pt" strokecolor="#747474">
                <v:path arrowok="t"/>
              </v:shape>
            </v:group>
            <v:group style="position:absolute;left:9535;top:10160;width:684;height:2" coordorigin="9535,10160" coordsize="684,2">
              <v:shape style="position:absolute;left:9535;top:10160;width:684;height:2" coordorigin="9535,10160" coordsize="684,0" path="m9535,10160l10219,10160e" filled="f" stroked="t" strokeweight=".478649pt" strokecolor="#484848">
                <v:path arrowok="t"/>
              </v:shape>
            </v:group>
            <v:group style="position:absolute;left:10162;top:10162;width:1446;height:2" coordorigin="10162,10162" coordsize="1446,2">
              <v:shape style="position:absolute;left:10162;top:10162;width:1446;height:2" coordorigin="10162,10162" coordsize="1446,0" path="m10162,10162l11607,10162e" filled="f" stroked="t" strokeweight=".478649pt" strokecolor="#646464">
                <v:path arrowok="t"/>
              </v:shape>
            </v:group>
            <v:group style="position:absolute;left:378;top:10407;width:3566;height:2" coordorigin="378,10407" coordsize="3566,2">
              <v:shape style="position:absolute;left:378;top:10407;width:3566;height:2" coordorigin="378,10407" coordsize="3566,0" path="m378,10407l3944,10407e" filled="f" stroked="t" strokeweight=".957298pt" strokecolor="#6B6B6B">
                <v:path arrowok="t"/>
              </v:shape>
            </v:group>
            <v:group style="position:absolute;left:383;top:10116;width:2;height:316" coordorigin="383,10116" coordsize="2,316">
              <v:shape style="position:absolute;left:383;top:10116;width:2;height:316" coordorigin="383,10116" coordsize="0,316" path="m383,10433l383,10116e" filled="f" stroked="t" strokeweight=".478649pt" strokecolor="#2F2F2F">
                <v:path arrowok="t"/>
              </v:shape>
            </v:group>
            <v:group style="position:absolute;left:3887;top:10409;width:1125;height:2" coordorigin="3887,10409" coordsize="1125,2">
              <v:shape style="position:absolute;left:3887;top:10409;width:1125;height:2" coordorigin="3887,10409" coordsize="1125,0" path="m3887,10409l5011,10409e" filled="f" stroked="t" strokeweight=".478649pt" strokecolor="#444444">
                <v:path arrowok="t"/>
              </v:shape>
            </v:group>
            <v:group style="position:absolute;left:5055;top:10404;width:1469;height:2" coordorigin="5055,10404" coordsize="1469,2">
              <v:shape style="position:absolute;left:5055;top:10404;width:1469;height:2" coordorigin="5055,10404" coordsize="1469,0" path="m5055,10404l6524,10404e" filled="f" stroked="t" strokeweight=".957298pt" strokecolor="#808080">
                <v:path arrowok="t"/>
              </v:shape>
            </v:group>
            <v:group style="position:absolute;left:6830;top:10404;width:1015;height:2" coordorigin="6830,10404" coordsize="1015,2">
              <v:shape style="position:absolute;left:6830;top:10404;width:1015;height:2" coordorigin="6830,10404" coordsize="1015,0" path="m6830,10404l7845,10404e" filled="f" stroked="t" strokeweight=".478649pt" strokecolor="#3F3F3F">
                <v:path arrowok="t"/>
              </v:shape>
            </v:group>
            <v:group style="position:absolute;left:7788;top:10404;width:594;height:2" coordorigin="7788,10404" coordsize="594,2">
              <v:shape style="position:absolute;left:7788;top:10404;width:594;height:2" coordorigin="7788,10404" coordsize="594,0" path="m7788,10404l8381,10404e" filled="f" stroked="t" strokeweight=".478649pt" strokecolor="#545454">
                <v:path arrowok="t"/>
              </v:shape>
            </v:group>
            <v:group style="position:absolute;left:4954;top:10404;width:6653;height:2" coordorigin="4954,10404" coordsize="6653,2">
              <v:shape style="position:absolute;left:4954;top:10404;width:6653;height:2" coordorigin="4954,10404" coordsize="6653,0" path="m4954,10404l11607,10404e" filled="f" stroked="t" strokeweight=".717973pt" strokecolor="#6B6B6B">
                <v:path arrowok="t"/>
              </v:shape>
            </v:group>
            <v:group style="position:absolute;left:392;top:9186;width:2;height:7245" coordorigin="392,9186" coordsize="2,7245">
              <v:shape style="position:absolute;left:392;top:9186;width:2;height:7245" coordorigin="392,9186" coordsize="0,7245" path="m392,16431l392,9186e" filled="f" stroked="t" strokeweight=".717973pt" strokecolor="#575757">
                <v:path arrowok="t"/>
              </v:shape>
            </v:group>
            <v:group style="position:absolute;left:2388;top:10653;width:589;height:2" coordorigin="2388,10653" coordsize="589,2">
              <v:shape style="position:absolute;left:2388;top:10653;width:589;height:2" coordorigin="2388,10653" coordsize="589,0" path="m2388,10653l2977,10653e" filled="f" stroked="t" strokeweight=".478649pt" strokecolor="#3F3F3F">
                <v:path arrowok="t"/>
              </v:shape>
            </v:group>
            <v:group style="position:absolute;left:378;top:10651;width:8486;height:2" coordorigin="378,10651" coordsize="8486,2">
              <v:shape style="position:absolute;left:378;top:10651;width:8486;height:2" coordorigin="378,10651" coordsize="8486,0" path="m378,10651l8865,10651e" filled="f" stroked="t" strokeweight=".717973pt" strokecolor="#676767">
                <v:path arrowok="t"/>
              </v:shape>
            </v:group>
            <v:group style="position:absolute;left:4954;top:10649;width:732;height:2" coordorigin="4954,10649" coordsize="732,2">
              <v:shape style="position:absolute;left:4954;top:10649;width:732;height:2" coordorigin="4954,10649" coordsize="732,0" path="m4954,10649l5686,10649e" filled="f" stroked="t" strokeweight=".478649pt" strokecolor="#484848">
                <v:path arrowok="t"/>
              </v:shape>
            </v:group>
            <v:group style="position:absolute;left:5629;top:10649;width:632;height:2" coordorigin="5629,10649" coordsize="632,2">
              <v:shape style="position:absolute;left:5629;top:10649;width:632;height:2" coordorigin="5629,10649" coordsize="632,0" path="m5629,10649l6261,10649e" filled="f" stroked="t" strokeweight=".478649pt" strokecolor="#5B5B5B">
                <v:path arrowok="t"/>
              </v:shape>
            </v:group>
            <v:group style="position:absolute;left:7788;top:10644;width:790;height:2" coordorigin="7788,10644" coordsize="790,2">
              <v:shape style="position:absolute;left:7788;top:10644;width:790;height:2" coordorigin="7788,10644" coordsize="790,0" path="m7788,10644l8577,10644e" filled="f" stroked="t" strokeweight=".478649pt" strokecolor="#5B5B5B">
                <v:path arrowok="t"/>
              </v:shape>
            </v:group>
            <v:group style="position:absolute;left:8587;top:10649;width:1632;height:2" coordorigin="8587,10649" coordsize="1632,2">
              <v:shape style="position:absolute;left:8587;top:10649;width:1632;height:2" coordorigin="8587,10649" coordsize="1632,0" path="m8587,10649l10219,10649e" filled="f" stroked="t" strokeweight=".478649pt" strokecolor="#4B4B4B">
                <v:path arrowok="t"/>
              </v:shape>
            </v:group>
            <v:group style="position:absolute;left:10114;top:10646;width:1493;height:2" coordorigin="10114,10646" coordsize="1493,2">
              <v:shape style="position:absolute;left:10114;top:10646;width:1493;height:2" coordorigin="10114,10646" coordsize="1493,0" path="m10114,10646l11607,10646e" filled="f" stroked="t" strokeweight=".957298pt" strokecolor="#777777">
                <v:path arrowok="t"/>
              </v:shape>
            </v:group>
            <v:group style="position:absolute;left:373;top:11145;width:5753;height:2" coordorigin="373,11145" coordsize="5753,2">
              <v:shape style="position:absolute;left:373;top:11145;width:5753;height:2" coordorigin="373,11145" coordsize="5753,0" path="m373,11145l6127,11145e" filled="f" stroked="t" strokeweight=".717973pt" strokecolor="#6B6B6B">
                <v:path arrowok="t"/>
              </v:shape>
            </v:group>
            <v:group style="position:absolute;left:385;top:10586;width:2;height:700" coordorigin="385,10586" coordsize="2,700">
              <v:shape style="position:absolute;left:385;top:10586;width:2;height:700" coordorigin="385,10586" coordsize="0,700" path="m385,11286l385,10586e" filled="f" stroked="t" strokeweight=".957298pt" strokecolor="#707070">
                <v:path arrowok="t"/>
              </v:shape>
            </v:group>
            <v:group style="position:absolute;left:2704;top:11142;width:809;height:2" coordorigin="2704,11142" coordsize="809,2">
              <v:shape style="position:absolute;left:2704;top:11142;width:809;height:2" coordorigin="2704,11142" coordsize="809,0" path="m2704,11142l3513,11142e" filled="f" stroked="t" strokeweight=".478649pt" strokecolor="#545454">
                <v:path arrowok="t"/>
              </v:shape>
            </v:group>
            <v:group style="position:absolute;left:5629;top:11138;width:632;height:2" coordorigin="5629,11138" coordsize="632,2">
              <v:shape style="position:absolute;left:5629;top:11138;width:632;height:2" coordorigin="5629,11138" coordsize="632,0" path="m5629,11138l6261,11138e" filled="f" stroked="t" strokeweight=".478649pt" strokecolor="#575757">
                <v:path arrowok="t"/>
              </v:shape>
            </v:group>
            <v:group style="position:absolute;left:8807;top:11138;width:1412;height:2" coordorigin="8807,11138" coordsize="1412,2">
              <v:shape style="position:absolute;left:8807;top:11138;width:1412;height:2" coordorigin="8807,11138" coordsize="1412,0" path="m8807,11138l10219,11138e" filled="f" stroked="t" strokeweight=".478649pt" strokecolor="#444444">
                <v:path arrowok="t"/>
              </v:shape>
            </v:group>
            <v:group style="position:absolute;left:6136;top:11135;width:5471;height:2" coordorigin="6136,11135" coordsize="5471,2">
              <v:shape style="position:absolute;left:6136;top:11135;width:5471;height:2" coordorigin="6136,11135" coordsize="5471,0" path="m6136,11135l11607,11135e" filled="f" stroked="t" strokeweight=".717973pt" strokecolor="#676767">
                <v:path arrowok="t"/>
              </v:shape>
            </v:group>
            <v:group style="position:absolute;left:11600;top:10860;width:2;height:5274" coordorigin="11600,10860" coordsize="2,5274">
              <v:shape style="position:absolute;left:11600;top:10860;width:2;height:5274" coordorigin="11600,10860" coordsize="0,5274" path="m11600,16134l11600,10860e" filled="f" stroked="t" strokeweight=".478649pt" strokecolor="#606060">
                <v:path arrowok="t"/>
              </v:shape>
            </v:group>
            <v:group style="position:absolute;left:2434;top:10361;width:2;height:1064" coordorigin="2434,10361" coordsize="2,1064">
              <v:shape style="position:absolute;left:2434;top:10361;width:2;height:1064" coordorigin="2434,10361" coordsize="0,1064" path="m2434,11425l2434,10361e" filled="f" stroked="t" strokeweight=".957298pt" strokecolor="#676767">
                <v:path arrowok="t"/>
              </v:shape>
            </v:group>
            <v:group style="position:absolute;left:7788;top:11375;width:1805;height:2" coordorigin="7788,11375" coordsize="1805,2">
              <v:shape style="position:absolute;left:7788;top:11375;width:1805;height:2" coordorigin="7788,11375" coordsize="1805,0" path="m7788,11375l9592,11375e" filled="f" stroked="t" strokeweight=".478649pt" strokecolor="#545454">
                <v:path arrowok="t"/>
              </v:shape>
            </v:group>
            <v:group style="position:absolute;left:383;top:11380;width:11224;height:2" coordorigin="383,11380" coordsize="11224,2">
              <v:shape style="position:absolute;left:383;top:11380;width:11224;height:2" coordorigin="383,11380" coordsize="11224,0" path="m383,11380l11607,11380e" filled="f" stroked="t" strokeweight=".717973pt" strokecolor="#6B6B6B">
                <v:path arrowok="t"/>
              </v:shape>
            </v:group>
            <v:group style="position:absolute;left:383;top:11627;width:766;height:2" coordorigin="383,11627" coordsize="766,2">
              <v:shape style="position:absolute;left:383;top:11627;width:766;height:2" coordorigin="383,11627" coordsize="766,0" path="m383,11627l1149,11627e" filled="f" stroked="t" strokeweight=".478649pt" strokecolor="#484848">
                <v:path arrowok="t"/>
              </v:shape>
            </v:group>
            <v:group style="position:absolute;left:388;top:11353;width:2;height:954" coordorigin="388,11353" coordsize="2,954">
              <v:shape style="position:absolute;left:388;top:11353;width:2;height:954" coordorigin="388,11353" coordsize="0,954" path="m388,12308l388,11353e" filled="f" stroked="t" strokeweight=".478649pt" strokecolor="#3B3B3B">
                <v:path arrowok="t"/>
              </v:shape>
            </v:group>
            <v:group style="position:absolute;left:1115;top:11382;width:2;height:240" coordorigin="1115,11382" coordsize="2,240">
              <v:shape style="position:absolute;left:1115;top:11382;width:2;height:240" coordorigin="1115,11382" coordsize="0,240" path="m1115,11622l1115,11382e" filled="f" stroked="t" strokeweight=".239324pt" strokecolor="#707070">
                <v:path arrowok="t"/>
              </v:shape>
            </v:group>
            <v:group style="position:absolute;left:1766;top:11377;width:2;height:753" coordorigin="1766,11377" coordsize="2,753">
              <v:shape style="position:absolute;left:1766;top:11377;width:2;height:753" coordorigin="1766,11377" coordsize="0,753" path="m1766,12130l1766,11377e" filled="f" stroked="t" strokeweight=".478649pt" strokecolor="#383838">
                <v:path arrowok="t"/>
              </v:shape>
            </v:group>
            <v:group style="position:absolute;left:2436;top:11353;width:2;height:297" coordorigin="2436,11353" coordsize="2,297">
              <v:shape style="position:absolute;left:2436;top:11353;width:2;height:297" coordorigin="2436,11353" coordsize="0,297" path="m2436,11651l2436,11353e" filled="f" stroked="t" strokeweight=".478649pt" strokecolor="#444444">
                <v:path arrowok="t"/>
              </v:shape>
            </v:group>
            <v:group style="position:absolute;left:1087;top:11624;width:5801;height:2" coordorigin="1087,11624" coordsize="5801,2">
              <v:shape style="position:absolute;left:1087;top:11624;width:5801;height:2" coordorigin="1087,11624" coordsize="5801,0" path="m1087,11624l6888,11624e" filled="f" stroked="t" strokeweight=".717973pt" strokecolor="#6B6B6B">
                <v:path arrowok="t"/>
              </v:shape>
            </v:group>
            <v:group style="position:absolute;left:6830;top:11622;width:1015;height:2" coordorigin="6830,11622" coordsize="1015,2">
              <v:shape style="position:absolute;left:6830;top:11622;width:1015;height:2" coordorigin="6830,11622" coordsize="1015,0" path="m6830,11622l7845,11622e" filled="f" stroked="t" strokeweight=".478649pt" strokecolor="#484848">
                <v:path arrowok="t"/>
              </v:shape>
            </v:group>
            <v:group style="position:absolute;left:7467;top:11368;width:2;height:388" coordorigin="7467,11368" coordsize="2,388">
              <v:shape style="position:absolute;left:7467;top:11368;width:2;height:388" coordorigin="7467,11368" coordsize="0,388" path="m7467,11756l7467,11368e" filled="f" stroked="t" strokeweight=".957298pt" strokecolor="#6B6B6B">
                <v:path arrowok="t"/>
              </v:shape>
            </v:group>
            <v:group style="position:absolute;left:7788;top:11620;width:2432;height:2" coordorigin="7788,11620" coordsize="2432,2">
              <v:shape style="position:absolute;left:7788;top:11620;width:2432;height:2" coordorigin="7788,11620" coordsize="2432,0" path="m7788,11620l10219,11620e" filled="f" stroked="t" strokeweight=".957298pt" strokecolor="#707070">
                <v:path arrowok="t"/>
              </v:shape>
            </v:group>
            <v:group style="position:absolute;left:10162;top:11620;width:1446;height:2" coordorigin="10162,11620" coordsize="1446,2">
              <v:shape style="position:absolute;left:10162;top:11620;width:1446;height:2" coordorigin="10162,11620" coordsize="1446,0" path="m10162,11620l11607,11620e" filled="f" stroked="t" strokeweight=".478649pt" strokecolor="#5B5B5B">
                <v:path arrowok="t"/>
              </v:shape>
            </v:group>
            <v:group style="position:absolute;left:1115;top:11608;width:2;height:494" coordorigin="1115,11608" coordsize="2,494">
              <v:shape style="position:absolute;left:1115;top:11608;width:2;height:494" coordorigin="1115,11608" coordsize="0,494" path="m1115,12101l1115,11608e" filled="f" stroked="t" strokeweight=".239324pt" strokecolor="#4F4F4F">
                <v:path arrowok="t"/>
              </v:shape>
            </v:group>
            <v:group style="position:absolute;left:2436;top:11579;width:2;height:729" coordorigin="2436,11579" coordsize="2,729">
              <v:shape style="position:absolute;left:2436;top:11579;width:2;height:729" coordorigin="2436,11579" coordsize="0,729" path="m2436,12308l2436,11579e" filled="f" stroked="t" strokeweight=".478649pt" strokecolor="#2F2F2F">
                <v:path arrowok="t"/>
              </v:shape>
            </v:group>
            <v:group style="position:absolute;left:7469;top:11579;width:2;height:551" coordorigin="7469,11579" coordsize="2,551">
              <v:shape style="position:absolute;left:7469;top:11579;width:2;height:551" coordorigin="7469,11579" coordsize="0,551" path="m7469,12130l7469,11579e" filled="f" stroked="t" strokeweight=".478649pt" strokecolor="#4F4F4F">
                <v:path arrowok="t"/>
              </v:shape>
            </v:group>
            <v:group style="position:absolute;left:1115;top:12101;width:2;height:1390" coordorigin="1115,12101" coordsize="2,1390">
              <v:shape style="position:absolute;left:1115;top:12101;width:2;height:1390" coordorigin="1115,12101" coordsize="0,1390" path="m1115,13492l1115,12101e" filled="f" stroked="t" strokeweight=".239324pt" strokecolor="#000000">
                <v:path arrowok="t"/>
              </v:shape>
            </v:group>
            <v:group style="position:absolute;left:7472;top:12073;width:2;height:801" coordorigin="7472,12073" coordsize="2,801">
              <v:shape style="position:absolute;left:7472;top:12073;width:2;height:801" coordorigin="7472,12073" coordsize="0,801" path="m7472,12873l7472,12073e" filled="f" stroked="t" strokeweight=".478649pt" strokecolor="#383838">
                <v:path arrowok="t"/>
              </v:shape>
            </v:group>
            <v:group style="position:absolute;left:2444;top:12250;width:2;height:2268" coordorigin="2444,12250" coordsize="2,2268">
              <v:shape style="position:absolute;left:2444;top:12250;width:2;height:2268" coordorigin="2444,12250" coordsize="0,2268" path="m2444,14518l2444,12250e" filled="f" stroked="t" strokeweight=".957298pt" strokecolor="#606060">
                <v:path arrowok="t"/>
              </v:shape>
            </v:group>
            <v:group style="position:absolute;left:11605;top:12250;width:2;height:1271" coordorigin="11605,12250" coordsize="2,1271">
              <v:shape style="position:absolute;left:11605;top:12250;width:2;height:1271" coordorigin="11605,12250" coordsize="0,1271" path="m11605,13521l11605,12250e" filled="f" stroked="t" strokeweight=".239324pt" strokecolor="#4B4B4B">
                <v:path arrowok="t"/>
              </v:shape>
            </v:group>
            <v:group style="position:absolute;left:7476;top:12816;width:2;height:916" coordorigin="7476,12816" coordsize="2,916">
              <v:shape style="position:absolute;left:7476;top:12816;width:2;height:916" coordorigin="7476,12816" coordsize="0,916" path="m7476,13732l7476,12816e" filled="f" stroked="t" strokeweight=".957298pt" strokecolor="#6B6B6B">
                <v:path arrowok="t"/>
              </v:shape>
            </v:group>
            <v:group style="position:absolute;left:1773;top:12063;width:2;height:2436" coordorigin="1773,12063" coordsize="2,2436">
              <v:shape style="position:absolute;left:1773;top:12063;width:2;height:2436" coordorigin="1773,12063" coordsize="0,2436" path="m1773,14499l1773,12063e" filled="f" stroked="t" strokeweight=".957298pt" strokecolor="#5B5B5B">
                <v:path arrowok="t"/>
              </v:shape>
            </v:group>
            <v:group style="position:absolute;left:8352;top:13171;width:483;height:2" coordorigin="8352,13171" coordsize="483,2">
              <v:shape style="position:absolute;left:8352;top:13171;width:483;height:2" coordorigin="8352,13171" coordsize="483,0" path="m8352,13171l8836,13171e" filled="f" stroked="t" strokeweight=".239324pt" strokecolor="#6467B8">
                <v:path arrowok="t"/>
              </v:shape>
            </v:group>
            <v:group style="position:absolute;left:8836;top:13171;width:364;height:2" coordorigin="8836,13171" coordsize="364,2">
              <v:shape style="position:absolute;left:8836;top:13171;width:364;height:2" coordorigin="8836,13171" coordsize="364,0" path="m8836,13171l9200,13171e" filled="f" stroked="t" strokeweight=".717973pt" strokecolor="#9C9C9C">
                <v:path arrowok="t"/>
              </v:shape>
            </v:group>
            <v:group style="position:absolute;left:9190;top:13137;width:421;height:2" coordorigin="9190,13137" coordsize="421,2">
              <v:shape style="position:absolute;left:9190;top:13137;width:421;height:2" coordorigin="9190,13137" coordsize="421,0" path="m9190,13137l9611,13137e" filled="f" stroked="t" strokeweight="1.196622pt" strokecolor="#4F5767">
                <v:path arrowok="t"/>
              </v:shape>
            </v:group>
            <v:group style="position:absolute;left:9563;top:13012;width:2;height:182" coordorigin="9563,13012" coordsize="2,182">
              <v:shape style="position:absolute;left:9563;top:13012;width:2;height:182" coordorigin="9563,13012" coordsize="0,182" path="m9563,13195l9563,13012e" filled="f" stroked="t" strokeweight="1.914596pt" strokecolor="#54606B">
                <v:path arrowok="t"/>
              </v:shape>
            </v:group>
            <v:group style="position:absolute;left:9401;top:13171;width:1694;height:2" coordorigin="9401,13171" coordsize="1694,2">
              <v:shape style="position:absolute;left:9401;top:13171;width:1694;height:2" coordorigin="9401,13171" coordsize="1694,0" path="m9401,13171l11095,13171e" filled="f" stroked="t" strokeweight="2.393245pt" strokecolor="#44548C">
                <v:path arrowok="t"/>
              </v:shape>
            </v:group>
            <v:group style="position:absolute;left:388;top:13724;width:2063;height:2" coordorigin="388,13724" coordsize="2063,2">
              <v:shape style="position:absolute;left:388;top:13724;width:2063;height:2" coordorigin="388,13724" coordsize="2063,0" path="m388,13724l2451,13724e" filled="f" stroked="t" strokeweight=".957298pt" strokecolor="#6B6B70">
                <v:path arrowok="t"/>
              </v:shape>
            </v:group>
            <v:group style="position:absolute;left:392;top:13425;width:2;height:316" coordorigin="392,13425" coordsize="2,316">
              <v:shape style="position:absolute;left:392;top:13425;width:2;height:316" coordorigin="392,13425" coordsize="0,316" path="m392,13741l392,13425e" filled="f" stroked="t" strokeweight=".478649pt" strokecolor="#4F4F4F">
                <v:path arrowok="t"/>
              </v:shape>
            </v:group>
            <v:group style="position:absolute;left:1115;top:13492;width:2;height:221" coordorigin="1115,13492" coordsize="2,221">
              <v:shape style="position:absolute;left:1115;top:13492;width:2;height:221" coordorigin="1115,13492" coordsize="0,221" path="m1115,13712l1115,13492e" filled="f" stroked="t" strokeweight=".239324pt" strokecolor="#A8A8A8">
                <v:path arrowok="t"/>
              </v:shape>
            </v:group>
            <v:group style="position:absolute;left:11605;top:13463;width:2;height:268" coordorigin="11605,13463" coordsize="2,268">
              <v:shape style="position:absolute;left:11605;top:13463;width:2;height:268" coordorigin="11605,13463" coordsize="0,268" path="m11605,13732l11605,13463e" filled="f" stroked="t" strokeweight=".239324pt" strokecolor="#606060">
                <v:path arrowok="t"/>
              </v:shape>
            </v:group>
            <v:group style="position:absolute;left:1115;top:13698;width:2;height:235" coordorigin="1115,13698" coordsize="2,235">
              <v:shape style="position:absolute;left:1115;top:13698;width:2;height:235" coordorigin="1115,13698" coordsize="0,235" path="m1115,13933l1115,13698e" filled="f" stroked="t" strokeweight=".239324pt" strokecolor="#777777">
                <v:path arrowok="t"/>
              </v:shape>
            </v:group>
            <v:group style="position:absolute;left:7476;top:13674;width:2;height:2608" coordorigin="7476,13674" coordsize="2,2608">
              <v:shape style="position:absolute;left:7476;top:13674;width:2;height:2608" coordorigin="7476,13674" coordsize="0,2608" path="m7476,16282l7476,13674e" filled="f" stroked="t" strokeweight=".478649pt" strokecolor="#646464">
                <v:path arrowok="t"/>
              </v:shape>
            </v:group>
            <v:group style="position:absolute;left:11602;top:13674;width:2;height:249" coordorigin="11602,13674" coordsize="2,249">
              <v:shape style="position:absolute;left:11602;top:13674;width:2;height:249" coordorigin="11602,13674" coordsize="0,249" path="m11602,13923l11602,13674e" filled="f" stroked="t" strokeweight=".239324pt" strokecolor="#777777">
                <v:path arrowok="t"/>
              </v:shape>
            </v:group>
            <v:group style="position:absolute;left:1115;top:13933;width:2;height:2474" coordorigin="1115,13933" coordsize="2,2474">
              <v:shape style="position:absolute;left:1115;top:13933;width:2;height:2474" coordorigin="1115,13933" coordsize="0,2474" path="m1115,16407l1115,13933e" filled="f" stroked="t" strokeweight=".239324pt" strokecolor="#000000">
                <v:path arrowok="t"/>
              </v:shape>
            </v:group>
            <v:group style="position:absolute;left:7481;top:13904;width:2;height:1016" coordorigin="7481,13904" coordsize="2,1016">
              <v:shape style="position:absolute;left:7481;top:13904;width:2;height:1016" coordorigin="7481,13904" coordsize="0,1016" path="m7481,14921l7481,13904e" filled="f" stroked="t" strokeweight=".717973pt" strokecolor="#606060">
                <v:path arrowok="t"/>
              </v:shape>
            </v:group>
            <v:group style="position:absolute;left:11574;top:13933;width:2;height:1568" coordorigin="11574,13933" coordsize="2,1568">
              <v:shape style="position:absolute;left:11574;top:13933;width:2;height:1568" coordorigin="11574,13933" coordsize="0,1568" path="m11574,15501l11574,13933e" filled="f" stroked="t" strokeweight=".239324pt" strokecolor="#000000">
                <v:path arrowok="t"/>
              </v:shape>
            </v:group>
            <v:group style="position:absolute;left:1776;top:14187;width:2;height:734" coordorigin="1776,14187" coordsize="2,734">
              <v:shape style="position:absolute;left:1776;top:14187;width:2;height:734" coordorigin="1776,14187" coordsize="0,734" path="m1776,14921l1776,14187e" filled="f" stroked="t" strokeweight=".717973pt" strokecolor="#444444">
                <v:path arrowok="t"/>
              </v:shape>
            </v:group>
            <v:group style="position:absolute;left:2446;top:14187;width:2;height:734" coordorigin="2446,14187" coordsize="2,734">
              <v:shape style="position:absolute;left:2446;top:14187;width:2;height:734" coordorigin="2446,14187" coordsize="0,734" path="m2446,14921l2446,14187e" filled="f" stroked="t" strokeweight=".717973pt" strokecolor="#4B4B4B">
                <v:path arrowok="t"/>
              </v:shape>
            </v:group>
            <v:group style="position:absolute;left:402;top:14863;width:2;height:1577" coordorigin="402,14863" coordsize="2,1577">
              <v:shape style="position:absolute;left:402;top:14863;width:2;height:1577" coordorigin="402,14863" coordsize="0,1577" path="m402,16440l402,14863e" filled="f" stroked="t" strokeweight=".717973pt" strokecolor="#575757">
                <v:path arrowok="t"/>
              </v:shape>
            </v:group>
            <v:group style="position:absolute;left:1785;top:14863;width:2;height:1573" coordorigin="1785,14863" coordsize="2,1573">
              <v:shape style="position:absolute;left:1785;top:14863;width:2;height:1573" coordorigin="1785,14863" coordsize="0,1573" path="m1785,16436l1785,14863e" filled="f" stroked="t" strokeweight=".717973pt" strokecolor="#676767">
                <v:path arrowok="t"/>
              </v:shape>
            </v:group>
            <v:group style="position:absolute;left:2451;top:14863;width:2;height:455" coordorigin="2451,14863" coordsize="2,455">
              <v:shape style="position:absolute;left:2451;top:14863;width:2;height:455" coordorigin="2451,14863" coordsize="0,455" path="m2451,15319l2451,14863e" filled="f" stroked="t" strokeweight=".478649pt" strokecolor="#343434">
                <v:path arrowok="t"/>
              </v:shape>
            </v:group>
            <v:group style="position:absolute;left:7486;top:14863;width:2;height:455" coordorigin="7486,14863" coordsize="2,455">
              <v:shape style="position:absolute;left:7486;top:14863;width:2;height:455" coordorigin="7486,14863" coordsize="0,455" path="m7486,15319l7486,14863e" filled="f" stroked="t" strokeweight=".478649pt" strokecolor="#343434">
                <v:path arrowok="t"/>
              </v:shape>
            </v:group>
            <v:group style="position:absolute;left:7486;top:12869;width:2;height:2661" coordorigin="7486,12869" coordsize="2,2661">
              <v:shape style="position:absolute;left:7486;top:12869;width:2;height:2661" coordorigin="7486,12869" coordsize="0,2661" path="m7486,15529l7486,12869e" filled="f" stroked="t" strokeweight=".478649pt" strokecolor="#575757">
                <v:path arrowok="t"/>
              </v:shape>
            </v:group>
            <v:group style="position:absolute;left:775;top:16426;width:373;height:2" coordorigin="775,16426" coordsize="373,2">
              <v:shape style="position:absolute;left:775;top:16426;width:373;height:2" coordorigin="775,16426" coordsize="373,0" path="m775,16426l1149,16426e" filled="f" stroked="t" strokeweight=".478649pt" strokecolor="#676767">
                <v:path arrowok="t"/>
              </v:shape>
            </v:group>
            <v:group style="position:absolute;left:2448;top:15261;width:2;height:1175" coordorigin="2448,15261" coordsize="2,1175">
              <v:shape style="position:absolute;left:2448;top:15261;width:2;height:1175" coordorigin="2448,15261" coordsize="0,1175" path="m2448,16436l2448,15261e" filled="f" stroked="t" strokeweight=".478649pt" strokecolor="#646464">
                <v:path arrowok="t"/>
              </v:shape>
            </v:group>
            <v:group style="position:absolute;left:402;top:16424;width:4609;height:2" coordorigin="402,16424" coordsize="4609,2">
              <v:shape style="position:absolute;left:402;top:16424;width:4609;height:2" coordorigin="402,16424" coordsize="4609,0" path="m402,16424l5011,16424e" filled="f" stroked="t" strokeweight=".717973pt" strokecolor="#7C7C7C">
                <v:path arrowok="t"/>
              </v:shape>
            </v:group>
            <v:group style="position:absolute;left:4954;top:16414;width:6672;height:2" coordorigin="4954,16414" coordsize="6672,2">
              <v:shape style="position:absolute;left:4954;top:16414;width:6672;height:2" coordorigin="4954,16414" coordsize="6672,0" path="m4954,16414l11626,16414e" filled="f" stroked="t" strokeweight=".478649pt" strokecolor="#747474">
                <v:path arrowok="t"/>
              </v:shape>
            </v:group>
            <v:group style="position:absolute;left:6830;top:16412;width:680;height:2" coordorigin="6830,16412" coordsize="680,2">
              <v:shape style="position:absolute;left:6830;top:16412;width:680;height:2" coordorigin="6830,16412" coordsize="680,0" path="m6830,16412l7510,16412e" filled="f" stroked="t" strokeweight=".478649pt" strokecolor="#606060">
                <v:path arrowok="t"/>
              </v:shape>
            </v:group>
            <v:group style="position:absolute;left:7488;top:15971;width:2;height:446" coordorigin="7488,15971" coordsize="2,446">
              <v:shape style="position:absolute;left:7488;top:15971;width:2;height:446" coordorigin="7488,15971" coordsize="0,446" path="m7488,16416l7488,15971e" filled="f" stroked="t" strokeweight=".957298pt" strokecolor="#7C7C7C">
                <v:path arrowok="t"/>
              </v:shape>
            </v:group>
            <v:group style="position:absolute;left:7438;top:16407;width:1426;height:2" coordorigin="7438,16407" coordsize="1426,2">
              <v:shape style="position:absolute;left:7438;top:16407;width:1426;height:2" coordorigin="7438,16407" coordsize="1426,0" path="m7438,16407l8865,16407e" filled="f" stroked="t" strokeweight=".957298pt" strokecolor="#838383">
                <v:path arrowok="t"/>
              </v:shape>
            </v:group>
            <v:group style="position:absolute;left:8807;top:16407;width:1412;height:2" coordorigin="8807,16407" coordsize="1412,2">
              <v:shape style="position:absolute;left:8807;top:16407;width:1412;height:2" coordorigin="8807,16407" coordsize="1412,0" path="m8807,16407l10219,16407e" filled="f" stroked="t" strokeweight=".478649pt" strokecolor="#575757">
                <v:path arrowok="t"/>
              </v:shape>
            </v:group>
            <v:group style="position:absolute;left:10109;top:16404;width:1498;height:2" coordorigin="10109,16404" coordsize="1498,2">
              <v:shape style="position:absolute;left:10109;top:16404;width:1498;height:2" coordorigin="10109,16404" coordsize="1498,0" path="m10109,16404l11607,16404e" filled="f" stroked="t" strokeweight=".957298pt" strokecolor="#808080">
                <v:path arrowok="t"/>
              </v:shape>
            </v:group>
            <v:group style="position:absolute;left:11574;top:15501;width:2;height:911" coordorigin="11574,15501" coordsize="2,911">
              <v:shape style="position:absolute;left:11574;top:15501;width:2;height:911" coordorigin="11574,15501" coordsize="0,911" path="m11574,16412l11574,15501e" filled="f" stroked="t" strokeweight=".239324pt" strokecolor="#7C7C7C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108"/>
          <w:position w:val="4"/>
        </w:rPr>
        <w:t>!</w:t>
      </w:r>
      <w:r>
        <w:rPr>
          <w:rFonts w:ascii="Arial" w:hAnsi="Arial" w:cs="Arial" w:eastAsia="Arial"/>
          <w:sz w:val="18"/>
          <w:szCs w:val="18"/>
          <w:color w:val="545454"/>
          <w:spacing w:val="5"/>
          <w:w w:val="108"/>
          <w:position w:val="4"/>
        </w:rPr>
        <w:t>t</w:t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108"/>
          <w:position w:val="4"/>
        </w:rPr>
        <w:t>faiy</w:t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108"/>
          <w:position w:val="4"/>
        </w:rPr>
        <w:t>e</w:t>
      </w:r>
      <w:r>
        <w:rPr>
          <w:rFonts w:ascii="Arial" w:hAnsi="Arial" w:cs="Arial" w:eastAsia="Arial"/>
          <w:sz w:val="18"/>
          <w:szCs w:val="18"/>
          <w:color w:val="2B2B2B"/>
          <w:spacing w:val="-15"/>
          <w:w w:val="108"/>
          <w:position w:val="4"/>
        </w:rPr>
        <w:t> </w:t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100"/>
          <w:position w:val="4"/>
        </w:rPr>
        <w:t>Kuze</w:t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100"/>
          <w:position w:val="4"/>
        </w:rPr>
        <w:t>y</w:t>
      </w:r>
      <w:r>
        <w:rPr>
          <w:rFonts w:ascii="Arial" w:hAnsi="Arial" w:cs="Arial" w:eastAsia="Arial"/>
          <w:sz w:val="18"/>
          <w:szCs w:val="18"/>
          <w:color w:val="2B2B2B"/>
          <w:spacing w:val="-16"/>
          <w:w w:val="100"/>
          <w:position w:val="4"/>
        </w:rPr>
        <w:t> </w:t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100"/>
          <w:position w:val="4"/>
        </w:rPr>
        <w:t>Bölg</w:t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100"/>
          <w:position w:val="4"/>
        </w:rPr>
        <w:t>e</w:t>
      </w:r>
      <w:r>
        <w:rPr>
          <w:rFonts w:ascii="Arial" w:hAnsi="Arial" w:cs="Arial" w:eastAsia="Arial"/>
          <w:sz w:val="18"/>
          <w:szCs w:val="18"/>
          <w:color w:val="2B2B2B"/>
          <w:spacing w:val="19"/>
          <w:w w:val="100"/>
          <w:position w:val="4"/>
        </w:rPr>
        <w:t> </w:t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100"/>
          <w:position w:val="4"/>
        </w:rPr>
        <w:t>Amiri</w:t>
      </w:r>
      <w:r>
        <w:rPr>
          <w:rFonts w:ascii="Arial" w:hAnsi="Arial" w:cs="Arial" w:eastAsia="Arial"/>
          <w:sz w:val="18"/>
          <w:szCs w:val="18"/>
          <w:color w:val="2B2B2B"/>
          <w:spacing w:val="-5"/>
          <w:w w:val="100"/>
          <w:position w:val="4"/>
        </w:rPr>
        <w:t> </w:t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"/>
          <w:w w:val="100"/>
          <w:position w:val="-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-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200"/>
        </w:sectPr>
      </w:pPr>
      <w:rPr/>
    </w:p>
    <w:p>
      <w:pPr>
        <w:spacing w:before="77" w:after="0" w:line="215" w:lineRule="auto"/>
        <w:ind w:left="447" w:right="-99" w:firstLine="-38"/>
        <w:jc w:val="center"/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05"/>
          <w:szCs w:val="105"/>
          <w:color w:val="212323"/>
          <w:spacing w:val="-537"/>
          <w:w w:val="104"/>
          <w:b/>
          <w:bCs/>
          <w:position w:val="14"/>
        </w:rPr>
        <w:t>1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85"/>
          <w:position w:val="0"/>
        </w:rPr>
        <w:t>!ZMIR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85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72"/>
          <w:b/>
          <w:bCs/>
          <w:position w:val="0"/>
        </w:rPr>
        <w:t>BÜYÜKŞEHIR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72"/>
          <w:b/>
          <w:bCs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79"/>
          <w:position w:val="0"/>
        </w:rPr>
        <w:t>BELEDIYESI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8" w:lineRule="auto"/>
        <w:ind w:left="445" w:right="5054" w:firstLine="-88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İZMiR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BÜYÜKŞEHiR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BELEDiYESi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DAiRESi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BAŞKANLIG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0" w:lineRule="auto"/>
        <w:ind w:left="-35" w:right="4607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240" w:lineRule="auto"/>
        <w:ind w:left="921" w:right="5755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8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580" w:bottom="280" w:left="540" w:right="200"/>
          <w:cols w:num="2" w:equalWidth="0">
            <w:col w:w="1394" w:space="1614"/>
            <w:col w:w="8172"/>
          </w:cols>
        </w:sectPr>
      </w:pPr>
      <w:rPr/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18" w:right="-20"/>
        <w:jc w:val="left"/>
        <w:tabs>
          <w:tab w:pos="1320" w:val="left"/>
          <w:tab w:pos="31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D3D3D"/>
          <w:w w:val="48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11"/>
          <w:w w:val="48"/>
        </w:rPr>
        <w:t>&gt;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7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3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"/>
          <w:w w:val="10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5"/>
          <w:w w:val="106"/>
        </w:rPr>
        <w:t>6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-12"/>
          <w:w w:val="10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6"/>
          <w:w w:val="106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-3"/>
          <w:w w:val="10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8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l13ildiri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7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ıra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No:5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240" w:lineRule="auto"/>
        <w:ind w:left="141" w:right="-20"/>
        <w:jc w:val="left"/>
        <w:tabs>
          <w:tab w:pos="1320" w:val="left"/>
          <w:tab w:pos="3100" w:val="left"/>
          <w:tab w:pos="43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yıt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1"/>
          <w:w w:val="10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5"/>
        </w:rPr>
        <w:t>6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0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6"/>
          <w:w w:val="105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3"/>
          <w:w w:val="10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3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7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7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yıi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3145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6" w:after="0" w:line="240" w:lineRule="auto"/>
        <w:ind w:left="14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0"/>
        </w:rPr>
        <w:t>13ildirile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4"/>
          <w:w w:val="90"/>
        </w:rPr>
        <w:t> 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90"/>
        </w:rPr>
        <w:t>Ad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90"/>
        </w:rPr>
        <w:t>r</w:t>
      </w:r>
      <w:r>
        <w:rPr>
          <w:rFonts w:ascii="Arial" w:hAnsi="Arial" w:cs="Arial" w:eastAsia="Arial"/>
          <w:sz w:val="17"/>
          <w:szCs w:val="17"/>
          <w:color w:val="727272"/>
          <w:spacing w:val="0"/>
          <w:w w:val="90"/>
        </w:rPr>
        <w:t>eg</w:t>
      </w:r>
      <w:r>
        <w:rPr>
          <w:rFonts w:ascii="Arial" w:hAnsi="Arial" w:cs="Arial" w:eastAsia="Arial"/>
          <w:sz w:val="17"/>
          <w:szCs w:val="17"/>
          <w:color w:val="727272"/>
          <w:spacing w:val="0"/>
          <w:w w:val="90"/>
        </w:rPr>
        <w:t> </w:t>
      </w:r>
      <w:r>
        <w:rPr>
          <w:rFonts w:ascii="Arial" w:hAnsi="Arial" w:cs="Arial" w:eastAsia="Arial"/>
          <w:sz w:val="17"/>
          <w:szCs w:val="17"/>
          <w:color w:val="727272"/>
          <w:spacing w:val="5"/>
          <w:w w:val="9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9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59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9"/>
          <w:w w:val="10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mir-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malp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8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3"/>
          <w:w w:val="10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12323"/>
          <w:spacing w:val="0"/>
          <w:w w:val="59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1232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29" w:lineRule="exact"/>
        <w:ind w:left="141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"/>
          <w:w w:val="9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9"/>
        </w:rPr>
        <w:t>q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6"/>
          <w:w w:val="109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1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12323"/>
          <w:spacing w:val="0"/>
          <w:w w:val="6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1232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727272"/>
          <w:spacing w:val="9"/>
          <w:w w:val="87"/>
        </w:rPr>
        <w:t>:</w:t>
      </w:r>
      <w:r>
        <w:rPr>
          <w:rFonts w:ascii="Arial" w:hAnsi="Arial" w:cs="Arial" w:eastAsia="Arial"/>
          <w:sz w:val="21"/>
          <w:szCs w:val="21"/>
          <w:color w:val="3D3D3D"/>
          <w:spacing w:val="-17"/>
          <w:w w:val="12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92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mir-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malp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5"/>
          <w:w w:val="10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malp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şa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24" w:lineRule="auto"/>
        <w:ind w:left="136" w:right="365" w:firstLine="5"/>
        <w:jc w:val="left"/>
        <w:tabs>
          <w:tab w:pos="1320" w:val="left"/>
          <w:tab w:pos="3580" w:val="left"/>
          <w:tab w:pos="38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0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9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9"/>
          <w:w w:val="9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9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Türü</w:t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8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8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45"/>
        </w:rPr>
        <w:t>J?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6"/>
          <w:w w:val="46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Sınıfı:A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2"/>
          <w:w w:val="86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89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4"/>
          <w:w w:val="89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9"/>
        </w:rPr>
        <w:t>ııı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8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100"/>
        </w:rPr>
        <w:t>i</w:t>
      </w:r>
      <w:r>
        <w:rPr>
          <w:rFonts w:ascii="Arial" w:hAnsi="Arial" w:cs="Arial" w:eastAsia="Arial"/>
          <w:sz w:val="21"/>
          <w:szCs w:val="21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49"/>
        </w:rPr>
        <w:t>e: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8"/>
          <w:w w:val="9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8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7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12323"/>
          <w:spacing w:val="0"/>
          <w:w w:val="6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12323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9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9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4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240" w:lineRule="auto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5.954239pt;margin-top:4.846539pt;width:32.106135pt;height:24pt;mso-position-horizontal-relative:page;mso-position-vertical-relative:paragraph;z-index:-16521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3D3D3D"/>
                      <w:spacing w:val="0"/>
                      <w:w w:val="48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D3D3D"/>
                      <w:spacing w:val="-56"/>
                      <w:w w:val="48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D3D3D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D3D3D"/>
                      <w:spacing w:val="0"/>
                      <w:w w:val="48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D3D3D"/>
          <w:w w:val="94"/>
        </w:rPr>
        <w:t>Bc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94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"/>
          <w:w w:val="114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75"/>
        </w:rPr>
        <w:t>ıı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rıı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97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4"/>
          <w:w w:val="107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ap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40" w:lineRule="auto"/>
        <w:ind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1"/>
        </w:rPr>
        <w:t>L13i!dirinı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8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:09:28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5"/>
          <w:w w:val="115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8"/>
          <w:w w:val="107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59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4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1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-1"/>
          <w:w w:val="12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Kemal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7"/>
          <w:w w:val="102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79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74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2"/>
          <w:w w:val="86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8"/>
          <w:w w:val="14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5"/>
        </w:rPr>
        <w:t>Kız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95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"/>
          <w:w w:val="116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0"/>
        </w:rPr>
        <w:t>ııı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1" w:after="0" w:line="248" w:lineRule="auto"/>
        <w:ind w:left="56" w:right="3338" w:firstLine="113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2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2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Diğer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40" w:lineRule="auto"/>
        <w:ind w:left="117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w w:val="76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"/>
          <w:w w:val="76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8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9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7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7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7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7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4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40" w:right="200"/>
          <w:cols w:num="2" w:equalWidth="0">
            <w:col w:w="5358" w:space="73"/>
            <w:col w:w="5749"/>
          </w:cols>
        </w:sectPr>
      </w:pPr>
      <w:rPr/>
    </w:p>
    <w:p>
      <w:pPr>
        <w:spacing w:before="92" w:after="0" w:line="240" w:lineRule="auto"/>
        <w:ind w:left="118" w:right="-7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w w:val="65"/>
        </w:rPr>
        <w:t>!Yııı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6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7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7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Şeyi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9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3D3D3D"/>
          <w:w w:val="50"/>
          <w:i/>
        </w:rPr>
        <w:t>rJ</w:t>
      </w:r>
      <w:r>
        <w:rPr>
          <w:rFonts w:ascii="Times New Roman" w:hAnsi="Times New Roman" w:cs="Times New Roman" w:eastAsia="Times New Roman"/>
          <w:sz w:val="25"/>
          <w:szCs w:val="25"/>
          <w:color w:val="3D3D3D"/>
          <w:spacing w:val="-3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1" w:lineRule="exact"/>
        <w:ind w:left="14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kibin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right="-20"/>
        <w:jc w:val="left"/>
        <w:tabs>
          <w:tab w:pos="35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ahibi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4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-37"/>
          <w:w w:val="14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"/>
          <w:w w:val="105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4"/>
          <w:w w:val="109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8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ııilenıedi</w:t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4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-37"/>
          <w:w w:val="14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BAYDAN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2" w:after="0" w:line="192" w:lineRule="exact"/>
        <w:ind w:left="4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_miri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5"/>
          <w:w w:val="108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3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5"/>
          <w:w w:val="93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8E8C93"/>
          <w:spacing w:val="0"/>
          <w:w w:val="17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8E8C9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Ramaza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RDiMAN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32" w:lineRule="exact"/>
        <w:ind w:right="-20"/>
        <w:jc w:val="left"/>
        <w:tabs>
          <w:tab w:pos="2480" w:val="left"/>
          <w:tab w:pos="54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2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"/>
          <w:w w:val="9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100"/>
        </w:rPr>
        <w:t>:ı</w:t>
      </w:r>
      <w:r>
        <w:rPr>
          <w:rFonts w:ascii="Arial" w:hAnsi="Arial" w:cs="Arial" w:eastAsia="Arial"/>
          <w:sz w:val="23"/>
          <w:szCs w:val="23"/>
          <w:color w:val="3D3D3D"/>
          <w:spacing w:val="-33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48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4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:09:29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:0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9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-2"/>
          <w:w w:val="9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</w:rPr>
        <w:t>34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1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72"/>
        </w:rPr>
        <w:t>11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72"/>
        </w:rPr>
        <w:t>\rıı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72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7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104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2" w:after="0" w:line="240" w:lineRule="auto"/>
        <w:ind w:left="250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"/>
          <w:w w:val="9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7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7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ktri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0" w:after="0" w:line="240" w:lineRule="auto"/>
        <w:ind w:left="25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3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5" w:after="0" w:line="266" w:lineRule="auto"/>
        <w:ind w:left="14" w:right="4253" w:firstLine="2487"/>
        <w:jc w:val="left"/>
        <w:tabs>
          <w:tab w:pos="25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95959"/>
          <w:w w:val="85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mniyet-Jan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rımı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9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4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4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92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6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"/>
          <w:w w:val="96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"/>
          <w:w w:val="114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8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7"/>
          <w:w w:val="11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59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"/>
          <w:w w:val="11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9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1"/>
          <w:w w:val="125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6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-1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gaz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40" w:right="200"/>
          <w:cols w:num="2" w:equalWidth="0">
            <w:col w:w="1064" w:space="1055"/>
            <w:col w:w="9061"/>
          </w:cols>
        </w:sectPr>
      </w:pPr>
      <w:rPr/>
    </w:p>
    <w:p>
      <w:pPr>
        <w:spacing w:before="10" w:after="0" w:line="240" w:lineRule="auto"/>
        <w:ind w:left="136" w:right="-20"/>
        <w:jc w:val="left"/>
        <w:tabs>
          <w:tab w:pos="2160" w:val="left"/>
          <w:tab w:pos="4600" w:val="left"/>
          <w:tab w:pos="74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1"/>
          <w:w w:val="89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89"/>
        </w:rPr>
        <w:t>rırf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4"/>
          <w:w w:val="89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9"/>
        </w:rPr>
        <w:t>ımcı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8"/>
          <w:w w:val="8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40"/>
        </w:rPr>
        <w:t>ık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4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7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6"/>
        </w:rPr>
        <w:t>!Ar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4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7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5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5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3" w:after="0" w:line="184" w:lineRule="exact"/>
        <w:ind w:left="539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AFAFAF"/>
          <w:spacing w:val="0"/>
          <w:w w:val="67"/>
          <w:position w:val="-1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AFAFA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AFAFA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82"/>
          <w:w w:val="126"/>
          <w:position w:val="-1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79"/>
          <w:position w:val="-1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79"/>
          <w:position w:val="-1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79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78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6"/>
          <w:w w:val="78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2"/>
          <w:w w:val="107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78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"/>
          <w:w w:val="107"/>
          <w:position w:val="-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9"/>
          <w:position w:val="-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8"/>
          <w:position w:val="-1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8"/>
          <w:position w:val="-1"/>
        </w:rPr>
        <w:t>:---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9"/>
          <w:w w:val="119"/>
          <w:position w:val="-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214"/>
          <w:position w:val="-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214"/>
          <w:position w:val="-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214"/>
          <w:position w:val="-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4"/>
          <w:w w:val="214"/>
          <w:position w:val="-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214"/>
          <w:position w:val="-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214"/>
          <w:position w:val="-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214"/>
          <w:position w:val="-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4"/>
          <w:w w:val="214"/>
          <w:position w:val="-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76"/>
          <w:position w:val="-1"/>
        </w:rPr>
        <w:t>+------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7"/>
          <w:w w:val="177"/>
          <w:position w:val="-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214"/>
          <w:position w:val="-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4"/>
          <w:w w:val="214"/>
          <w:position w:val="-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210"/>
          <w:position w:val="-1"/>
        </w:rPr>
        <w:t>----------------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214"/>
          <w:position w:val="-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4"/>
          <w:w w:val="214"/>
          <w:position w:val="-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200"/>
          <w:position w:val="-1"/>
        </w:rPr>
        <w:t>----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214"/>
          <w:position w:val="-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4"/>
          <w:w w:val="214"/>
          <w:position w:val="-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214"/>
          <w:position w:val="-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214"/>
          <w:position w:val="-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214"/>
          <w:position w:val="-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4"/>
          <w:w w:val="214"/>
          <w:position w:val="-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214"/>
          <w:position w:val="-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214"/>
          <w:position w:val="-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200"/>
          <w:position w:val="-1"/>
        </w:rPr>
        <w:t>----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214"/>
          <w:position w:val="-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214"/>
          <w:position w:val="-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214"/>
          <w:position w:val="-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4"/>
          <w:w w:val="214"/>
          <w:position w:val="-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96"/>
          <w:position w:val="-1"/>
        </w:rPr>
        <w:t>-----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96"/>
          <w:position w:val="-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200"/>
          <w:position w:val="-1"/>
        </w:rPr>
        <w:t>----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left="211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w w:val="7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6"/>
          <w:w w:val="7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rdı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6" w:after="0" w:line="240" w:lineRule="auto"/>
        <w:ind w:left="216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Adı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6"/>
          <w:w w:val="10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"/>
          <w:w w:val="105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14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96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4"/>
          <w:w w:val="9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1" w:after="0" w:line="192" w:lineRule="exact"/>
        <w:ind w:left="11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96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97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45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12323"/>
          <w:spacing w:val="0"/>
          <w:w w:val="59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12323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varıldığıııda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sürücüs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tarafında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söndürülmü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  <w:position w:val="-1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40" w:right="200"/>
        </w:sectPr>
      </w:pPr>
      <w:rPr/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47" w:lineRule="exact"/>
        <w:ind w:left="118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4"/>
        </w:rPr>
        <w:t>öndllnı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0"/>
          <w:position w:val="-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4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147" w:lineRule="exact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7"/>
          <w:position w:val="-4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7"/>
          <w:w w:val="97"/>
          <w:position w:val="-4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7"/>
          <w:position w:val="-4"/>
        </w:rPr>
        <w:t>nt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7"/>
          <w:position w:val="-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7"/>
          <w:w w:val="97"/>
          <w:position w:val="-4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7"/>
          <w:position w:val="-4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97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4"/>
        </w:rPr>
        <w:t>edildi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left="4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9"/>
        </w:rPr>
        <w:t>öndilrnıedc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50" w:lineRule="exact"/>
        <w:ind w:right="-73"/>
        <w:jc w:val="left"/>
        <w:tabs>
          <w:tab w:pos="18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595959"/>
          <w:w w:val="71"/>
          <w:position w:val="-6"/>
        </w:rPr>
        <w:t>!ş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w w:val="70"/>
          <w:position w:val="-6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-4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46"/>
          <w:position w:val="-6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12"/>
          <w:w w:val="46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6"/>
        </w:rPr>
        <w:t>ın3</w:t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7"/>
          <w:position w:val="-6"/>
        </w:rPr>
        <w:t>JKt\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7"/>
          <w:position w:val="-6"/>
        </w:rPr>
        <w:t>pük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4"/>
          <w:w w:val="87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  <w:position w:val="-6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6"/>
        </w:rPr>
        <w:t>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156" w:lineRule="exact"/>
        <w:ind w:right="-20"/>
        <w:jc w:val="left"/>
        <w:tabs>
          <w:tab w:pos="15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w w:val="49"/>
          <w:position w:val="-6"/>
        </w:rPr>
        <w:t>_L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50"/>
          <w:position w:val="-6"/>
        </w:rPr>
        <w:t>K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99"/>
          <w:position w:val="-6"/>
        </w:rPr>
        <w:t>.</w:t>
      </w:r>
      <w:r>
        <w:rPr>
          <w:rFonts w:ascii="Arial" w:hAnsi="Arial" w:cs="Arial" w:eastAsia="Arial"/>
          <w:sz w:val="18"/>
          <w:szCs w:val="18"/>
          <w:color w:val="3D3D3D"/>
          <w:spacing w:val="-3"/>
          <w:w w:val="99"/>
          <w:position w:val="-6"/>
        </w:rPr>
        <w:t>K</w:t>
      </w:r>
      <w:r>
        <w:rPr>
          <w:rFonts w:ascii="Arial" w:hAnsi="Arial" w:cs="Arial" w:eastAsia="Arial"/>
          <w:sz w:val="18"/>
          <w:szCs w:val="18"/>
          <w:color w:val="595959"/>
          <w:spacing w:val="-11"/>
          <w:w w:val="128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7"/>
          <w:w w:val="102"/>
          <w:position w:val="-6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51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-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  <w:position w:val="-6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6"/>
        </w:rPr>
        <w:t>g.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4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60"/>
          <w:position w:val="-6"/>
        </w:rPr>
        <w:t>_1: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8"/>
          <w:w w:val="60"/>
          <w:position w:val="-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5"/>
          <w:position w:val="-6"/>
        </w:rPr>
        <w:t>02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  <w:position w:val="-6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6"/>
        </w:rPr>
        <w:t>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40" w:right="200"/>
          <w:cols w:num="4" w:equalWidth="0">
            <w:col w:w="1122" w:space="1011"/>
            <w:col w:w="966" w:space="1502"/>
            <w:col w:w="2670" w:space="693"/>
            <w:col w:w="3216"/>
          </w:cols>
        </w:sectPr>
      </w:pPr>
      <w:rPr/>
    </w:p>
    <w:p>
      <w:pPr>
        <w:spacing w:before="0" w:after="0" w:line="323" w:lineRule="exact"/>
        <w:ind w:left="6482" w:right="-20"/>
        <w:jc w:val="left"/>
        <w:tabs>
          <w:tab w:pos="8000" w:val="left"/>
          <w:tab w:pos="956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34"/>
          <w:szCs w:val="34"/>
          <w:color w:val="3D3D3D"/>
          <w:spacing w:val="0"/>
          <w:w w:val="61"/>
          <w:position w:val="-2"/>
        </w:rPr>
        <w:t>ı</w:t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61"/>
          <w:position w:val="-2"/>
        </w:rPr>
        <w:t>ı</w:t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100"/>
          <w:position w:val="-2"/>
        </w:rPr>
      </w:r>
      <w:r>
        <w:rPr>
          <w:rFonts w:ascii="Arial" w:hAnsi="Arial" w:cs="Arial" w:eastAsia="Arial"/>
          <w:sz w:val="34"/>
          <w:szCs w:val="34"/>
          <w:color w:val="595959"/>
          <w:spacing w:val="0"/>
          <w:w w:val="61"/>
          <w:position w:val="-2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220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KJH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18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darseni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arka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lastiklerini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balataları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görmüştü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6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93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7"/>
          <w:w w:val="107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59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248" w:lineRule="auto"/>
        <w:ind w:left="118" w:right="637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w w:val="67"/>
        </w:rPr>
        <w:t>::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67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7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ndlir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8"/>
        </w:rPr>
        <w:t>hmi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6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6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6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50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"/>
          <w:w w:val="100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7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00TL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zarar-ziya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vardı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5"/>
          <w:w w:val="10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2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2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2"/>
        </w:rPr>
        <w:t>pu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2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12323"/>
          <w:spacing w:val="0"/>
          <w:w w:val="8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12323"/>
          <w:spacing w:val="-4"/>
          <w:w w:val="8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nu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40" w:right="200"/>
        </w:sectPr>
      </w:pPr>
      <w:rPr/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27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0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9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9"/>
          <w:w w:val="9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9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54" w:lineRule="auto"/>
        <w:ind w:right="218" w:firstLine="213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başlangıcını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seyi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halindeki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53"/>
        </w:rPr>
        <w:t>t</w:t>
      </w:r>
      <w:r>
        <w:rPr>
          <w:rFonts w:ascii="Arial" w:hAnsi="Arial" w:cs="Arial" w:eastAsia="Arial"/>
          <w:sz w:val="17"/>
          <w:szCs w:val="17"/>
          <w:color w:val="3D3D3D"/>
          <w:spacing w:val="5"/>
          <w:w w:val="5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</w:rPr>
        <w:t>9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2009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Mercede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Axor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tırııı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arkasın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takılı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oları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KJH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18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darseni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arka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lastiklerini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balatalarında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1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ıırnıa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ısına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balataları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kızışması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sebebiyle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40" w:right="200"/>
          <w:cols w:num="2" w:equalWidth="0">
            <w:col w:w="1572" w:space="547"/>
            <w:col w:w="9061"/>
          </w:cols>
        </w:sectPr>
      </w:pPr>
      <w:rPr/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40" w:right="200"/>
        </w:sectPr>
      </w:pPr>
      <w:rPr/>
    </w:p>
    <w:p>
      <w:pPr>
        <w:spacing w:before="38" w:after="0" w:line="240" w:lineRule="auto"/>
        <w:ind w:left="11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31.844358pt;margin-top:36.411118pt;width:550.733707pt;height:734.215573pt;mso-position-horizontal-relative:page;mso-position-vertical-relative:page;z-index:-16524" coordorigin="637,728" coordsize="11015,14684">
            <v:shape style="position:absolute;left:864;top:10752;width:922;height:192" type="#_x0000_t75">
              <v:imagedata r:id="rId14" o:title=""/>
            </v:shape>
            <v:group style="position:absolute;left:1422;top:10754;width:2;height:4637" coordorigin="1422,10754" coordsize="2,4637">
              <v:shape style="position:absolute;left:1422;top:10754;width:2;height:4637" coordorigin="1422,10754" coordsize="0,4637" path="m1422,15391l1422,10754e" filled="f" stroked="t" strokeweight=".694786pt" strokecolor="#545454">
                <v:path arrowok="t"/>
              </v:shape>
            </v:group>
            <v:group style="position:absolute;left:658;top:749;width:10978;height:2" coordorigin="658,749" coordsize="10978,2">
              <v:shape style="position:absolute;left:658;top:749;width:10978;height:2" coordorigin="658,749" coordsize="10978,0" path="m658,749l11635,749e" filled="f" stroked="t" strokeweight=".694786pt" strokecolor="#606060">
                <v:path arrowok="t"/>
              </v:shape>
            </v:group>
            <v:group style="position:absolute;left:658;top:735;width:2;height:9840" coordorigin="658,735" coordsize="2,9840">
              <v:shape style="position:absolute;left:658;top:735;width:2;height:9840" coordorigin="658,735" coordsize="0,9840" path="m658,10575l658,735e" filled="f" stroked="t" strokeweight=".694786pt" strokecolor="#575757">
                <v:path arrowok="t"/>
              </v:shape>
            </v:group>
            <v:group style="position:absolute;left:2659;top:740;width:2;height:1489" coordorigin="2659,740" coordsize="2,1489">
              <v:shape style="position:absolute;left:2659;top:740;width:2;height:1489" coordorigin="2659,740" coordsize="0,1489" path="m2659,2229l2659,740e" filled="f" stroked="t" strokeweight=".694786pt" strokecolor="#4F4F4F">
                <v:path arrowok="t"/>
              </v:shape>
            </v:group>
            <v:group style="position:absolute;left:658;top:2220;width:10987;height:2" coordorigin="658,2220" coordsize="10987,2">
              <v:shape style="position:absolute;left:658;top:2220;width:10987;height:2" coordorigin="658,2220" coordsize="10987,0" path="m658,2220l11645,2220e" filled="f" stroked="t" strokeweight=".694786pt" strokecolor="#575757">
                <v:path arrowok="t"/>
              </v:shape>
            </v:group>
            <v:group style="position:absolute;left:653;top:2436;width:10987;height:2" coordorigin="653,2436" coordsize="10987,2">
              <v:shape style="position:absolute;left:653;top:2436;width:10987;height:2" coordorigin="653,2436" coordsize="10987,0" path="m653,2436l11640,2436e" filled="f" stroked="t" strokeweight=".694786pt" strokecolor="#575757">
                <v:path arrowok="t"/>
              </v:shape>
            </v:group>
            <v:group style="position:absolute;left:9273;top:740;width:2;height:1489" coordorigin="9273,740" coordsize="2,1489">
              <v:shape style="position:absolute;left:9273;top:740;width:2;height:1489" coordorigin="9273,740" coordsize="0,1489" path="m9273,2229l9273,740e" filled="f" stroked="t" strokeweight=".694786pt" strokecolor="#575757">
                <v:path arrowok="t"/>
              </v:shape>
            </v:group>
            <v:group style="position:absolute;left:11631;top:735;width:2;height:3299" coordorigin="11631,735" coordsize="2,3299">
              <v:shape style="position:absolute;left:11631;top:735;width:2;height:3299" coordorigin="11631,735" coordsize="0,3299" path="m11631,4034l11631,735e" filled="f" stroked="t" strokeweight=".694786pt" strokecolor="#606060">
                <v:path arrowok="t"/>
              </v:shape>
            </v:group>
            <v:group style="position:absolute;left:658;top:2648;width:10982;height:2" coordorigin="658,2648" coordsize="10982,2">
              <v:shape style="position:absolute;left:658;top:2648;width:10982;height:2" coordorigin="658,2648" coordsize="10982,0" path="m658,2648l11640,2648e" filled="f" stroked="t" strokeweight=".694786pt" strokecolor="#5B5B5B">
                <v:path arrowok="t"/>
              </v:shape>
            </v:group>
            <v:group style="position:absolute;left:653;top:2865;width:10987;height:2" coordorigin="653,2865" coordsize="10987,2">
              <v:shape style="position:absolute;left:653;top:2865;width:10987;height:2" coordorigin="653,2865" coordsize="10987,0" path="m653,2865l11640,2865e" filled="f" stroked="t" strokeweight=".694786pt" strokecolor="#5B5B5B">
                <v:path arrowok="t"/>
              </v:shape>
            </v:group>
            <v:group style="position:absolute;left:653;top:3077;width:10987;height:2" coordorigin="653,3077" coordsize="10987,2">
              <v:shape style="position:absolute;left:653;top:3077;width:10987;height:2" coordorigin="653,3077" coordsize="10987,0" path="m653,3077l11640,3077e" filled="f" stroked="t" strokeweight=".694786pt" strokecolor="#5B5B5B">
                <v:path arrowok="t"/>
              </v:shape>
            </v:group>
            <v:group style="position:absolute;left:4118;top:3289;width:2;height:740" coordorigin="4118,3289" coordsize="2,740">
              <v:shape style="position:absolute;left:4118;top:3289;width:2;height:740" coordorigin="4118,3289" coordsize="0,740" path="m4118,4029l4118,3289e" filled="f" stroked="t" strokeweight=".694786pt" strokecolor="#4F4F4F">
                <v:path arrowok="t"/>
              </v:shape>
            </v:group>
            <v:group style="position:absolute;left:658;top:3294;width:10982;height:2" coordorigin="658,3294" coordsize="10982,2">
              <v:shape style="position:absolute;left:658;top:3294;width:10982;height:2" coordorigin="658,3294" coordsize="10982,0" path="m658,3294l11640,3294e" filled="f" stroked="t" strokeweight=".694786pt" strokecolor="#5B5B5B">
                <v:path arrowok="t"/>
              </v:shape>
            </v:group>
            <v:group style="position:absolute;left:7147;top:3294;width:2;height:735" coordorigin="7147,3294" coordsize="2,735">
              <v:shape style="position:absolute;left:7147;top:3294;width:2;height:735" coordorigin="7147,3294" coordsize="0,735" path="m7147,4029l7147,3294e" filled="f" stroked="t" strokeweight=".694786pt" strokecolor="#4F4F4F">
                <v:path arrowok="t"/>
              </v:shape>
            </v:group>
            <v:group style="position:absolute;left:2654;top:4015;width:2;height:11381" coordorigin="2654,4015" coordsize="2,11381">
              <v:shape style="position:absolute;left:2654;top:4015;width:2;height:11381" coordorigin="2654,4015" coordsize="0,11381" path="m2654,15396l2654,4015e" filled="f" stroked="t" strokeweight=".694786pt" strokecolor="#4F4F4F">
                <v:path arrowok="t"/>
              </v:shape>
            </v:group>
            <v:group style="position:absolute;left:648;top:4022;width:10996;height:2" coordorigin="648,4022" coordsize="10996,2">
              <v:shape style="position:absolute;left:648;top:4022;width:10996;height:2" coordorigin="648,4022" coordsize="10996,0" path="m648,4022l11645,4022e" filled="f" stroked="t" strokeweight=".694786pt" strokecolor="#545454">
                <v:path arrowok="t"/>
              </v:shape>
            </v:group>
            <v:group style="position:absolute;left:653;top:4298;width:10987;height:2" coordorigin="653,4298" coordsize="10987,2">
              <v:shape style="position:absolute;left:653;top:4298;width:10987;height:2" coordorigin="653,4298" coordsize="10987,0" path="m653,4298l11640,4298e" filled="f" stroked="t" strokeweight=".694786pt" strokecolor="#5B5B5B">
                <v:path arrowok="t"/>
              </v:shape>
            </v:group>
            <v:group style="position:absolute;left:2649;top:4515;width:8995;height:2" coordorigin="2649,4515" coordsize="8995,2">
              <v:shape style="position:absolute;left:2649;top:4515;width:8995;height:2" coordorigin="2649,4515" coordsize="8995,0" path="m2649,4515l11645,4515e" filled="f" stroked="t" strokeweight=".694786pt" strokecolor="#5B5B5B">
                <v:path arrowok="t"/>
              </v:shape>
            </v:group>
            <v:group style="position:absolute;left:5141;top:4505;width:2;height:2055" coordorigin="5141,4505" coordsize="2,2055">
              <v:shape style="position:absolute;left:5141;top:4505;width:2;height:2055" coordorigin="5141,4505" coordsize="0,2055" path="m5141,6560l5141,4505e" filled="f" stroked="t" strokeweight=".694786pt" strokecolor="#4F4F4F">
                <v:path arrowok="t"/>
              </v:shape>
            </v:group>
            <v:group style="position:absolute;left:11635;top:4288;width:2;height:6946" coordorigin="11635,4288" coordsize="2,6946">
              <v:shape style="position:absolute;left:11635;top:4288;width:2;height:6946" coordorigin="11635,4288" coordsize="0,6946" path="m11635,11235l11635,4288e" filled="f" stroked="t" strokeweight=".694786pt" strokecolor="#606060">
                <v:path arrowok="t"/>
              </v:shape>
            </v:group>
            <v:group style="position:absolute;left:5132;top:4993;width:6508;height:2" coordorigin="5132,4993" coordsize="6508,2">
              <v:shape style="position:absolute;left:5132;top:4993;width:6508;height:2" coordorigin="5132,4993" coordsize="6508,0" path="m5132,4993l11640,4993e" filled="f" stroked="t" strokeweight=".694786pt" strokecolor="#747474">
                <v:path arrowok="t"/>
              </v:shape>
            </v:group>
            <v:group style="position:absolute;left:5132;top:5233;width:6508;height:2" coordorigin="5132,5233" coordsize="6508,2">
              <v:shape style="position:absolute;left:5132;top:5233;width:6508;height:2" coordorigin="5132,5233" coordsize="6508,0" path="m5132,5233l11640,5233e" filled="f" stroked="t" strokeweight=".694786pt" strokecolor="#606060">
                <v:path arrowok="t"/>
              </v:shape>
            </v:group>
            <v:group style="position:absolute;left:5137;top:5471;width:6508;height:2" coordorigin="5137,5471" coordsize="6508,2">
              <v:shape style="position:absolute;left:5137;top:5471;width:6508;height:2" coordorigin="5137,5471" coordsize="6508,0" path="m5137,5471l11645,5471e" filled="f" stroked="t" strokeweight=".694786pt" strokecolor="#606060">
                <v:path arrowok="t"/>
              </v:shape>
            </v:group>
            <v:group style="position:absolute;left:2649;top:5688;width:8991;height:2" coordorigin="2649,5688" coordsize="8991,2">
              <v:shape style="position:absolute;left:2649;top:5688;width:8991;height:2" coordorigin="2649,5688" coordsize="8991,0" path="m2649,5688l11640,5688e" filled="f" stroked="t" strokeweight=".694786pt" strokecolor="#5B5B5B">
                <v:path arrowok="t"/>
              </v:shape>
            </v:group>
            <v:group style="position:absolute;left:7981;top:5910;width:2;height:650" coordorigin="7981,5910" coordsize="2,650">
              <v:shape style="position:absolute;left:7981;top:5910;width:2;height:650" coordorigin="7981,5910" coordsize="0,650" path="m7981,6560l7981,5910e" filled="f" stroked="t" strokeweight=".926381pt" strokecolor="#646464">
                <v:path arrowok="t"/>
              </v:shape>
            </v:group>
            <v:group style="position:absolute;left:2645;top:6551;width:8995;height:2" coordorigin="2645,6551" coordsize="8995,2">
              <v:shape style="position:absolute;left:2645;top:6551;width:8995;height:2" coordorigin="2645,6551" coordsize="8995,0" path="m2645,6551l11640,6551e" filled="f" stroked="t" strokeweight=".694786pt" strokecolor="#5B5B5B">
                <v:path arrowok="t"/>
              </v:shape>
            </v:group>
            <v:group style="position:absolute;left:5141;top:7182;width:2;height:660" coordorigin="5141,7182" coordsize="2,660">
              <v:shape style="position:absolute;left:5141;top:7182;width:2;height:660" coordorigin="5141,7182" coordsize="0,660" path="m5141,7842l5141,7182e" filled="f" stroked="t" strokeweight=".694786pt" strokecolor="#545454">
                <v:path arrowok="t"/>
              </v:shape>
            </v:group>
            <v:group style="position:absolute;left:644;top:7187;width:10996;height:2" coordorigin="644,7187" coordsize="10996,2">
              <v:shape style="position:absolute;left:644;top:7187;width:10996;height:2" coordorigin="644,7187" coordsize="10996,0" path="m644,7187l11640,7187e" filled="f" stroked="t" strokeweight=".694786pt" strokecolor="#575757">
                <v:path arrowok="t"/>
              </v:shape>
            </v:group>
            <v:group style="position:absolute;left:648;top:5914;width:10996;height:2" coordorigin="648,5914" coordsize="10996,2">
              <v:shape style="position:absolute;left:648;top:5914;width:10996;height:2" coordorigin="648,5914" coordsize="10996,0" path="m648,5914l11645,5914e" filled="f" stroked="t" strokeweight=".694786pt" strokecolor="#606060">
                <v:path arrowok="t"/>
              </v:shape>
            </v:group>
            <v:group style="position:absolute;left:648;top:6767;width:10992;height:2" coordorigin="648,6767" coordsize="10992,2">
              <v:shape style="position:absolute;left:648;top:6767;width:10992;height:2" coordorigin="648,6767" coordsize="10992,0" path="m648,6767l11640,6767e" filled="f" stroked="t" strokeweight=".694786pt" strokecolor="#5B5B5B">
                <v:path arrowok="t"/>
              </v:shape>
            </v:group>
            <v:group style="position:absolute;left:5137;top:7404;width:6508;height:2" coordorigin="5137,7404" coordsize="6508,2">
              <v:shape style="position:absolute;left:5137;top:7404;width:6508;height:2" coordorigin="5137,7404" coordsize="6508,0" path="m5137,7404l11645,7404e" filled="f" stroked="t" strokeweight=".694786pt" strokecolor="#606060">
                <v:path arrowok="t"/>
              </v:shape>
            </v:group>
            <v:group style="position:absolute;left:5132;top:7620;width:6508;height:2" coordorigin="5132,7620" coordsize="6508,2">
              <v:shape style="position:absolute;left:5132;top:7620;width:6508;height:2" coordorigin="5132,7620" coordsize="6508,0" path="m5132,7620l11640,7620e" filled="f" stroked="t" strokeweight=".694786pt" strokecolor="#606060">
                <v:path arrowok="t"/>
              </v:shape>
            </v:group>
            <v:group style="position:absolute;left:648;top:7832;width:10996;height:2" coordorigin="648,7832" coordsize="10996,2">
              <v:shape style="position:absolute;left:648;top:7832;width:10996;height:2" coordorigin="648,7832" coordsize="10996,0" path="m648,7832l11645,7832e" filled="f" stroked="t" strokeweight=".694786pt" strokecolor="#606060">
                <v:path arrowok="t"/>
              </v:shape>
            </v:group>
            <v:group style="position:absolute;left:648;top:8634;width:10992;height:2" coordorigin="648,8634" coordsize="10992,2">
              <v:shape style="position:absolute;left:648;top:8634;width:10992;height:2" coordorigin="648,8634" coordsize="10992,0" path="m648,8634l11640,8634e" filled="f" stroked="t" strokeweight=".694786pt" strokecolor="#5B5B5B">
                <v:path arrowok="t"/>
              </v:shape>
            </v:group>
            <v:group style="position:absolute;left:644;top:9510;width:10996;height:2" coordorigin="644,9510" coordsize="10996,2">
              <v:shape style="position:absolute;left:644;top:9510;width:10996;height:2" coordorigin="644,9510" coordsize="10996,0" path="m644,9510l11640,9510e" filled="f" stroked="t" strokeweight=".694786pt" strokecolor="#606060">
                <v:path arrowok="t"/>
              </v:shape>
            </v:group>
            <v:group style="position:absolute;left:644;top:9845;width:10996;height:2" coordorigin="644,9845" coordsize="10996,2">
              <v:shape style="position:absolute;left:644;top:9845;width:10996;height:2" coordorigin="644,9845" coordsize="10996,0" path="m644,9845l11640,9845e" filled="f" stroked="t" strokeweight=".694786pt" strokecolor="#606060">
                <v:path arrowok="t"/>
              </v:shape>
            </v:group>
            <v:group style="position:absolute;left:648;top:10076;width:10992;height:2" coordorigin="648,10076" coordsize="10992,2">
              <v:shape style="position:absolute;left:648;top:10076;width:10992;height:2" coordorigin="648,10076" coordsize="10992,0" path="m648,10076l11640,10076e" filled="f" stroked="t" strokeweight=".694786pt" strokecolor="#606060">
                <v:path arrowok="t"/>
              </v:shape>
            </v:group>
            <v:group style="position:absolute;left:713;top:10552;width:10927;height:2" coordorigin="713,10552" coordsize="10927,2">
              <v:shape style="position:absolute;left:713;top:10552;width:10927;height:2" coordorigin="713,10552" coordsize="10927,0" path="m713,10552l11640,10552e" filled="f" stroked="t" strokeweight=".694786pt" strokecolor="#606060">
                <v:path arrowok="t"/>
              </v:shape>
            </v:group>
            <v:group style="position:absolute;left:1992;top:10750;width:2;height:4647" coordorigin="1992,10750" coordsize="2,4647">
              <v:shape style="position:absolute;left:1992;top:10750;width:2;height:4647" coordorigin="1992,10750" coordsize="0,4647" path="m1992,15396l1992,10750e" filled="f" stroked="t" strokeweight=".694786pt" strokecolor="#4F4F4F">
                <v:path arrowok="t"/>
              </v:shape>
            </v:group>
            <v:group style="position:absolute;left:926;top:10764;width:10714;height:2" coordorigin="926,10764" coordsize="10714,2">
              <v:shape style="position:absolute;left:926;top:10764;width:10714;height:2" coordorigin="926,10764" coordsize="10714,0" path="m926,10764l11640,10764e" filled="f" stroked="t" strokeweight=".694786pt" strokecolor="#646464">
                <v:path arrowok="t"/>
              </v:shape>
            </v:group>
            <v:group style="position:absolute;left:644;top:10999;width:10996;height:2" coordorigin="644,10999" coordsize="10996,2">
              <v:shape style="position:absolute;left:644;top:10999;width:10996;height:2" coordorigin="644,10999" coordsize="10996,0" path="m644,10999l11640,10999e" filled="f" stroked="t" strokeweight=".694786pt" strokecolor="#606060">
                <v:path arrowok="t"/>
              </v:shape>
            </v:group>
            <v:group style="position:absolute;left:644;top:13042;width:2015;height:2" coordorigin="644,13042" coordsize="2015,2">
              <v:shape style="position:absolute;left:644;top:13042;width:2015;height:2" coordorigin="644,13042" coordsize="2015,0" path="m644,13042l2659,13042e" filled="f" stroked="t" strokeweight=".694786pt" strokecolor="#5B5B5B">
                <v:path arrowok="t"/>
              </v:shape>
            </v:group>
            <v:group style="position:absolute;left:644;top:15394;width:10885;height:2" coordorigin="644,15394" coordsize="10885,2">
              <v:shape style="position:absolute;left:644;top:15394;width:10885;height:2" coordorigin="644,15394" coordsize="10885,0" path="m644,15394l11529,15394e" filled="f" stroked="t" strokeweight=".694786pt" strokecolor="#676767">
                <v:path arrowok="t"/>
              </v:shape>
            </v:group>
            <v:group style="position:absolute;left:651;top:10820;width:2;height:4571" coordorigin="651,10820" coordsize="2,4571">
              <v:shape style="position:absolute;left:651;top:10820;width:2;height:4571" coordorigin="651,10820" coordsize="0,4571" path="m651,15391l651,10820e" filled="f" stroked="t" strokeweight=".694786pt" strokecolor="#545454">
                <v:path arrowok="t"/>
              </v:shape>
            </v:group>
            <v:group style="position:absolute;left:7536;top:10759;width:2;height:4647" coordorigin="7536,10759" coordsize="2,4647">
              <v:shape style="position:absolute;left:7536;top:10759;width:2;height:4647" coordorigin="7536,10759" coordsize="0,4647" path="m7536,15406l7536,10759e" filled="f" stroked="t" strokeweight=".694786pt" strokecolor="#57575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7"/>
          <w:w w:val="11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12323"/>
          <w:spacing w:val="0"/>
          <w:w w:val="48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12323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garta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2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eç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0" w:after="0" w:line="168" w:lineRule="exact"/>
        <w:ind w:left="13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w w:val="85"/>
          <w:position w:val="-2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w w:val="86"/>
          <w:position w:val="-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59" w:lineRule="exact"/>
        <w:ind w:left="15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0"/>
          <w:w w:val="59"/>
          <w:position w:val="1"/>
        </w:rPr>
        <w:t>re</w:t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0"/>
          <w:w w:val="59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0"/>
          <w:w w:val="59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linı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47" w:right="-66"/>
        <w:jc w:val="left"/>
        <w:tabs>
          <w:tab w:pos="980" w:val="left"/>
          <w:tab w:pos="14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Ölü</w:t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2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Şir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7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6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2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13"/>
          <w:w w:val="12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2"/>
        </w:rPr>
        <w:t>Öğrenilemedi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470" w:lineRule="atLeast"/>
        <w:ind w:left="32" w:right="508" w:firstLine="-32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w w:val="99"/>
        </w:rPr>
        <w:t>Ah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98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7"/>
          <w:w w:val="107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6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YDAN'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edild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5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5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rarilı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9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16.05.2017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1" w:after="0" w:line="240" w:lineRule="auto"/>
        <w:ind w:right="-6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8"/>
        </w:rPr>
        <w:t>Q_iDE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3"/>
          <w:w w:val="8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85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4"/>
          <w:w w:val="12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9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nıal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7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aşa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92" w:right="1286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8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2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8" w:lineRule="exact"/>
        <w:ind w:left="482" w:right="-20"/>
        <w:jc w:val="left"/>
        <w:tabs>
          <w:tab w:pos="164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1.926544pt;margin-top:9.281501pt;width:89.679468pt;height:32.727075pt;mso-position-horizontal-relative:page;mso-position-vertical-relative:paragraph;z-index:-16520" type="#_x0000_t202" filled="f" stroked="f">
            <v:textbox inset="0,0,0,0">
              <w:txbxContent>
                <w:p>
                  <w:pPr>
                    <w:spacing w:before="0" w:after="0" w:line="655" w:lineRule="exact"/>
                    <w:ind w:right="-138"/>
                    <w:jc w:val="left"/>
                    <w:tabs>
                      <w:tab w:pos="1320" w:val="left"/>
                    </w:tabs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0"/>
                      <w:szCs w:val="60"/>
                      <w:color w:val="3D3D3D"/>
                      <w:spacing w:val="-41"/>
                      <w:w w:val="41"/>
                      <w:position w:val="-1"/>
                    </w:rPr>
                    <w:t>3</w:t>
                  </w:r>
                  <w:r>
                    <w:rPr>
                      <w:rFonts w:ascii="Times New Roman" w:hAnsi="Times New Roman" w:cs="Times New Roman" w:eastAsia="Times New Roman"/>
                      <w:sz w:val="60"/>
                      <w:szCs w:val="60"/>
                      <w:color w:val="727272"/>
                      <w:spacing w:val="16"/>
                      <w:w w:val="43"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60"/>
                      <w:szCs w:val="60"/>
                      <w:color w:val="333864"/>
                      <w:spacing w:val="0"/>
                      <w:w w:val="68"/>
                      <w:position w:val="-1"/>
                    </w:rPr>
                    <w:t>ıt</w:t>
                  </w:r>
                  <w:r>
                    <w:rPr>
                      <w:rFonts w:ascii="Times New Roman" w:hAnsi="Times New Roman" w:cs="Times New Roman" w:eastAsia="Times New Roman"/>
                      <w:sz w:val="60"/>
                      <w:szCs w:val="60"/>
                      <w:color w:val="333864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60"/>
                      <w:szCs w:val="60"/>
                      <w:color w:val="333864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333864"/>
                      <w:spacing w:val="0"/>
                      <w:w w:val="100"/>
                      <w:b/>
                      <w:bCs/>
                      <w:i/>
                      <w:position w:val="26"/>
                    </w:rPr>
                    <w:t>f: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333864"/>
                      <w:spacing w:val="-1"/>
                      <w:w w:val="100"/>
                      <w:b/>
                      <w:bCs/>
                      <w:i/>
                      <w:position w:val="26"/>
                    </w:rPr>
                    <w:t>t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333864"/>
                      <w:spacing w:val="0"/>
                      <w:w w:val="100"/>
                      <w:b/>
                      <w:bCs/>
                      <w:i/>
                      <w:position w:val="26"/>
                    </w:rPr>
                    <w:t>t(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5"/>
          <w:szCs w:val="25"/>
          <w:color w:val="3D3D3D"/>
          <w:spacing w:val="0"/>
          <w:w w:val="100"/>
          <w:b/>
          <w:bCs/>
          <w:position w:val="-6"/>
        </w:rPr>
        <w:t>Mu</w:t>
      </w:r>
      <w:r>
        <w:rPr>
          <w:rFonts w:ascii="Times New Roman" w:hAnsi="Times New Roman" w:cs="Times New Roman" w:eastAsia="Times New Roman"/>
          <w:sz w:val="25"/>
          <w:szCs w:val="25"/>
          <w:color w:val="3D3D3D"/>
          <w:spacing w:val="-17"/>
          <w:w w:val="100"/>
          <w:b/>
          <w:bCs/>
          <w:position w:val="-6"/>
        </w:rPr>
        <w:t>r</w:t>
      </w:r>
      <w:r>
        <w:rPr>
          <w:rFonts w:ascii="Times New Roman" w:hAnsi="Times New Roman" w:cs="Times New Roman" w:eastAsia="Times New Roman"/>
          <w:sz w:val="25"/>
          <w:szCs w:val="25"/>
          <w:color w:val="3D3D3D"/>
          <w:spacing w:val="0"/>
          <w:w w:val="100"/>
          <w:b/>
          <w:bCs/>
          <w:position w:val="-6"/>
        </w:rPr>
        <w:t>d</w:t>
      </w:r>
      <w:r>
        <w:rPr>
          <w:rFonts w:ascii="Times New Roman" w:hAnsi="Times New Roman" w:cs="Times New Roman" w:eastAsia="Times New Roman"/>
          <w:sz w:val="25"/>
          <w:szCs w:val="25"/>
          <w:color w:val="3D3D3D"/>
          <w:spacing w:val="0"/>
          <w:w w:val="100"/>
          <w:b/>
          <w:bCs/>
          <w:position w:val="-6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D3D3D"/>
          <w:spacing w:val="0"/>
          <w:w w:val="100"/>
          <w:b/>
          <w:bCs/>
          <w:position w:val="-6"/>
        </w:rPr>
      </w:r>
      <w:r>
        <w:rPr>
          <w:rFonts w:ascii="Times New Roman" w:hAnsi="Times New Roman" w:cs="Times New Roman" w:eastAsia="Times New Roman"/>
          <w:sz w:val="31"/>
          <w:szCs w:val="31"/>
          <w:color w:val="3D3D3D"/>
          <w:spacing w:val="0"/>
          <w:w w:val="39"/>
          <w:b/>
          <w:bCs/>
          <w:position w:val="-6"/>
        </w:rPr>
        <w:t>-ı:.T</w:t>
      </w:r>
      <w:r>
        <w:rPr>
          <w:rFonts w:ascii="Times New Roman" w:hAnsi="Times New Roman" w:cs="Times New Roman" w:eastAsia="Times New Roman"/>
          <w:sz w:val="31"/>
          <w:szCs w:val="31"/>
          <w:color w:val="3D3D3D"/>
          <w:spacing w:val="-55"/>
          <w:w w:val="100"/>
          <w:b/>
          <w:bCs/>
          <w:position w:val="-6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333864"/>
          <w:spacing w:val="0"/>
          <w:w w:val="80"/>
          <w:b/>
          <w:bCs/>
          <w:position w:val="-6"/>
        </w:rPr>
        <w:t>rk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709" w:right="848"/>
        <w:jc w:val="center"/>
        <w:tabs>
          <w:tab w:pos="1560" w:val="left"/>
          <w:tab w:pos="1920" w:val="left"/>
        </w:tabs>
        <w:rPr>
          <w:rFonts w:ascii="Times New Roman" w:hAnsi="Times New Roman" w:cs="Times New Roman" w:eastAsia="Times New Roman"/>
          <w:sz w:val="3"/>
          <w:szCs w:val="3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3D3D3D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3D3D3D"/>
          <w:spacing w:val="4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33864"/>
          <w:spacing w:val="0"/>
          <w:w w:val="59"/>
          <w:b/>
          <w:bCs/>
          <w:position w:val="2"/>
        </w:rPr>
        <w:t>7</w:t>
      </w:r>
      <w:r>
        <w:rPr>
          <w:rFonts w:ascii="Times New Roman" w:hAnsi="Times New Roman" w:cs="Times New Roman" w:eastAsia="Times New Roman"/>
          <w:sz w:val="28"/>
          <w:szCs w:val="28"/>
          <w:color w:val="333864"/>
          <w:spacing w:val="-30"/>
          <w:w w:val="59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33864"/>
          <w:spacing w:val="0"/>
          <w:w w:val="100"/>
          <w:b/>
          <w:bCs/>
          <w:position w:val="2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33864"/>
          <w:spacing w:val="0"/>
          <w:w w:val="100"/>
          <w:b/>
          <w:bCs/>
          <w:position w:val="2"/>
        </w:rPr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0"/>
          <w:w w:val="59"/>
          <w:b/>
          <w:bCs/>
          <w:position w:val="2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0"/>
          <w:w w:val="100"/>
          <w:b/>
          <w:bCs/>
          <w:position w:val="2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0"/>
          <w:w w:val="100"/>
          <w:b/>
          <w:bCs/>
          <w:position w:val="2"/>
        </w:rPr>
      </w:r>
      <w:r>
        <w:rPr>
          <w:rFonts w:ascii="Times New Roman" w:hAnsi="Times New Roman" w:cs="Times New Roman" w:eastAsia="Times New Roman"/>
          <w:sz w:val="3"/>
          <w:szCs w:val="3"/>
          <w:color w:val="3D3D3D"/>
          <w:spacing w:val="-1"/>
          <w:w w:val="59"/>
          <w:position w:val="-3"/>
        </w:rPr>
        <w:t>1</w:t>
      </w:r>
      <w:r>
        <w:rPr>
          <w:rFonts w:ascii="Times New Roman" w:hAnsi="Times New Roman" w:cs="Times New Roman" w:eastAsia="Times New Roman"/>
          <w:sz w:val="3"/>
          <w:szCs w:val="3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right="578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D3D3D"/>
          <w:w w:val="102"/>
        </w:rPr>
        <w:t>mi</w:t>
      </w:r>
      <w:r>
        <w:rPr>
          <w:rFonts w:ascii="Arial" w:hAnsi="Arial" w:cs="Arial" w:eastAsia="Arial"/>
          <w:sz w:val="19"/>
          <w:szCs w:val="19"/>
          <w:color w:val="3D3D3D"/>
          <w:spacing w:val="-1"/>
          <w:w w:val="102"/>
        </w:rPr>
        <w:t>r</w:t>
      </w:r>
      <w:r>
        <w:rPr>
          <w:rFonts w:ascii="Arial" w:hAnsi="Arial" w:cs="Arial" w:eastAsia="Arial"/>
          <w:sz w:val="19"/>
          <w:szCs w:val="19"/>
          <w:color w:val="727272"/>
          <w:spacing w:val="0"/>
          <w:w w:val="11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63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group style="position:absolute;margin-left:248.964981pt;margin-top:-3.423891pt;width:38.444825pt;height:.1pt;mso-position-horizontal-relative:page;mso-position-vertical-relative:paragraph;z-index:-16522" coordorigin="4979,-68" coordsize="769,2">
            <v:shape style="position:absolute;left:4979;top:-68;width:769;height:2" coordorigin="4979,-68" coordsize="769,0" path="m4979,-68l5748,-68e" filled="f" stroked="t" strokeweight="1.157977pt" strokecolor="#60606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8"/>
          <w:szCs w:val="28"/>
          <w:color w:val="595959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595959"/>
          <w:spacing w:val="-4"/>
          <w:w w:val="89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-7"/>
          <w:w w:val="89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color w:val="595959"/>
          <w:spacing w:val="0"/>
          <w:w w:val="89"/>
        </w:rPr>
        <w:t>ıır</w:t>
      </w:r>
      <w:r>
        <w:rPr>
          <w:rFonts w:ascii="Times New Roman" w:hAnsi="Times New Roman" w:cs="Times New Roman" w:eastAsia="Times New Roman"/>
          <w:sz w:val="28"/>
          <w:szCs w:val="28"/>
          <w:color w:val="595959"/>
          <w:spacing w:val="-20"/>
          <w:w w:val="89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595959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595959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595959"/>
          <w:spacing w:val="-7"/>
          <w:w w:val="89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95959"/>
          <w:spacing w:val="-27"/>
          <w:w w:val="82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-25"/>
          <w:w w:val="87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color w:val="595959"/>
          <w:spacing w:val="-19"/>
          <w:w w:val="92"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2"/>
          <w:w w:val="77"/>
        </w:rPr>
        <w:t>Ç</w:t>
      </w:r>
      <w:r>
        <w:rPr>
          <w:rFonts w:ascii="Times New Roman" w:hAnsi="Times New Roman" w:cs="Times New Roman" w:eastAsia="Times New Roman"/>
          <w:sz w:val="28"/>
          <w:szCs w:val="28"/>
          <w:color w:val="595959"/>
          <w:spacing w:val="0"/>
          <w:w w:val="66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25" w:after="0" w:line="240" w:lineRule="auto"/>
        <w:ind w:left="472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595959"/>
          <w:spacing w:val="-16"/>
          <w:w w:val="122"/>
          <w:b/>
          <w:bCs/>
        </w:rPr>
        <w:t>l</w:t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74"/>
          <w:b/>
          <w:bCs/>
        </w:rPr>
        <w:t>tfa</w:t>
      </w:r>
      <w:r>
        <w:rPr>
          <w:rFonts w:ascii="Arial" w:hAnsi="Arial" w:cs="Arial" w:eastAsia="Arial"/>
          <w:sz w:val="22"/>
          <w:szCs w:val="22"/>
          <w:color w:val="3D3D3D"/>
          <w:spacing w:val="-35"/>
          <w:w w:val="73"/>
          <w:b/>
          <w:bCs/>
        </w:rPr>
        <w:t>i</w:t>
      </w:r>
      <w:r>
        <w:rPr>
          <w:rFonts w:ascii="Arial" w:hAnsi="Arial" w:cs="Arial" w:eastAsia="Arial"/>
          <w:sz w:val="22"/>
          <w:szCs w:val="22"/>
          <w:color w:val="595959"/>
          <w:spacing w:val="0"/>
          <w:w w:val="146"/>
          <w:b/>
          <w:bCs/>
        </w:rPr>
        <w:t>A·ı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38" w:after="0" w:line="240" w:lineRule="auto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D3D3D"/>
          <w:w w:val="93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93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"/>
          <w:w w:val="8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84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"/>
          <w:w w:val="9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7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86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95959"/>
          <w:w w:val="87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7"/>
          <w:w w:val="87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9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4"/>
          <w:w w:val="12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10:05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2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8" w:lineRule="auto"/>
        <w:ind w:left="51" w:right="363" w:firstLine="-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Ramaza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DERDIMAN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Çvş.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907" w:lineRule="exact"/>
        <w:ind w:left="37" w:right="-20"/>
        <w:jc w:val="left"/>
        <w:tabs>
          <w:tab w:pos="500" w:val="left"/>
        </w:tabs>
        <w:rPr>
          <w:rFonts w:ascii="Arial" w:hAnsi="Arial" w:cs="Arial" w:eastAsia="Arial"/>
          <w:sz w:val="82"/>
          <w:szCs w:val="82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8E8C93"/>
          <w:spacing w:val="0"/>
          <w:w w:val="131"/>
          <w:i/>
          <w:position w:val="-9"/>
        </w:rPr>
        <w:t>ı_..</w:t>
      </w:r>
      <w:r>
        <w:rPr>
          <w:rFonts w:ascii="Times New Roman" w:hAnsi="Times New Roman" w:cs="Times New Roman" w:eastAsia="Times New Roman"/>
          <w:sz w:val="13"/>
          <w:szCs w:val="13"/>
          <w:color w:val="8E8C93"/>
          <w:spacing w:val="0"/>
          <w:w w:val="100"/>
          <w:i/>
          <w:position w:val="-9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8E8C93"/>
          <w:spacing w:val="0"/>
          <w:w w:val="100"/>
          <w:i/>
          <w:position w:val="-9"/>
        </w:rPr>
      </w:r>
      <w:r>
        <w:rPr>
          <w:rFonts w:ascii="Arial" w:hAnsi="Arial" w:cs="Arial" w:eastAsia="Arial"/>
          <w:sz w:val="82"/>
          <w:szCs w:val="82"/>
          <w:color w:val="3D3D3D"/>
          <w:spacing w:val="0"/>
          <w:w w:val="100"/>
          <w:position w:val="-5"/>
        </w:rPr>
        <w:t>'</w:t>
      </w:r>
      <w:r>
        <w:rPr>
          <w:rFonts w:ascii="Arial" w:hAnsi="Arial" w:cs="Arial" w:eastAsia="Arial"/>
          <w:sz w:val="82"/>
          <w:szCs w:val="82"/>
          <w:color w:val="000000"/>
          <w:spacing w:val="0"/>
          <w:w w:val="100"/>
          <w:position w:val="0"/>
        </w:rPr>
      </w:r>
    </w:p>
    <w:p>
      <w:pPr>
        <w:spacing w:before="0" w:after="0" w:line="138" w:lineRule="exact"/>
        <w:ind w:left="8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Oğu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DÖLEN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9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85" w:right="1528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w w:val="98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"/>
          <w:w w:val="99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4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6" w:lineRule="exact"/>
        <w:ind w:left="135" w:right="1426"/>
        <w:jc w:val="center"/>
        <w:tabs>
          <w:tab w:pos="4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D3D3D"/>
          <w:spacing w:val="0"/>
          <w:w w:val="69"/>
          <w:b/>
          <w:bCs/>
          <w:position w:val="-4"/>
        </w:rPr>
        <w:t>1</w:t>
      </w:r>
      <w:r>
        <w:rPr>
          <w:rFonts w:ascii="Times New Roman" w:hAnsi="Times New Roman" w:cs="Times New Roman" w:eastAsia="Times New Roman"/>
          <w:sz w:val="30"/>
          <w:szCs w:val="30"/>
          <w:color w:val="3D3D3D"/>
          <w:spacing w:val="0"/>
          <w:w w:val="100"/>
          <w:b/>
          <w:bCs/>
          <w:position w:val="-4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3D3D3D"/>
          <w:spacing w:val="0"/>
          <w:w w:val="100"/>
          <w:b/>
          <w:bCs/>
          <w:position w:val="-4"/>
        </w:rPr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50"/>
          <w:b/>
          <w:bCs/>
          <w:position w:val="-4"/>
        </w:rPr>
        <w:t>MaYıs</w:t>
      </w:r>
      <w:r>
        <w:rPr>
          <w:rFonts w:ascii="Arial" w:hAnsi="Arial" w:cs="Arial" w:eastAsia="Arial"/>
          <w:sz w:val="25"/>
          <w:szCs w:val="25"/>
          <w:color w:val="3D3D3D"/>
          <w:spacing w:val="23"/>
          <w:w w:val="5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D3D3D"/>
          <w:spacing w:val="0"/>
          <w:w w:val="56"/>
          <w:b/>
          <w:bCs/>
          <w:position w:val="-4"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303" w:right="1653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shape style="position:absolute;margin-left:447.359985pt;margin-top:29.888021pt;width:118.080002pt;height:104.639999pt;mso-position-horizontal-relative:page;mso-position-vertical-relative:paragraph;z-index:-16523" type="#_x0000_t75">
            <v:imagedata r:id="rId15" o:title=""/>
          </v:shape>
        </w:pict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76"/>
          <w:i/>
          <w:position w:val="1"/>
        </w:rPr>
        <w:t>7</w:t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76"/>
          <w:i/>
          <w:position w:val="1"/>
        </w:rPr>
        <w:t>  </w:t>
      </w:r>
      <w:r>
        <w:rPr>
          <w:rFonts w:ascii="Arial" w:hAnsi="Arial" w:cs="Arial" w:eastAsia="Arial"/>
          <w:sz w:val="22"/>
          <w:szCs w:val="22"/>
          <w:color w:val="3D3D3D"/>
          <w:spacing w:val="9"/>
          <w:w w:val="76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  <w:position w:val="1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540" w:right="200"/>
          <w:cols w:num="4" w:equalWidth="0">
            <w:col w:w="1906" w:space="213"/>
            <w:col w:w="2896" w:space="46"/>
            <w:col w:w="2083" w:space="1264"/>
            <w:col w:w="2772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00" w:lineRule="atLeast"/>
        <w:ind w:left="3720" w:right="4879" w:firstLine="-9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479664pt;margin-top:-20.085596pt;width:31.255001pt;height:47pt;mso-position-horizontal-relative:page;mso-position-vertical-relative:paragraph;z-index:-16505" type="#_x0000_t202" filled="f" stroked="f">
            <v:textbox inset="0,0,0,0">
              <w:txbxContent>
                <w:p>
                  <w:pPr>
                    <w:spacing w:before="0" w:after="0" w:line="940" w:lineRule="exact"/>
                    <w:ind w:right="-181"/>
                    <w:jc w:val="left"/>
                    <w:rPr>
                      <w:rFonts w:ascii="Times New Roman" w:hAnsi="Times New Roman" w:cs="Times New Roman" w:eastAsia="Times New Roman"/>
                      <w:sz w:val="94"/>
                      <w:szCs w:val="9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363636"/>
                      <w:spacing w:val="0"/>
                      <w:w w:val="133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3"/>
        </w:rPr>
        <w:t>DAİRE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"/>
          <w:w w:val="104"/>
        </w:rPr>
        <w:t>S</w:t>
      </w:r>
      <w:r>
        <w:rPr>
          <w:rFonts w:ascii="Arial" w:hAnsi="Arial" w:cs="Arial" w:eastAsia="Arial"/>
          <w:sz w:val="17"/>
          <w:szCs w:val="17"/>
          <w:color w:val="363636"/>
          <w:spacing w:val="2"/>
          <w:w w:val="231"/>
        </w:rPr>
        <w:t>İ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BAŞKANLIGI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6" w:lineRule="exact"/>
        <w:ind w:left="1031" w:right="3750"/>
        <w:jc w:val="center"/>
        <w:tabs>
          <w:tab w:pos="39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.632252pt;margin-top:5.246492pt;width:52.030127pt;height:7.5pt;mso-position-horizontal-relative:page;mso-position-vertical-relative:paragraph;z-index:-16504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63636"/>
                      <w:spacing w:val="0"/>
                      <w:w w:val="104"/>
                      <w:b/>
                      <w:bCs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9"/>
        </w:rPr>
        <w:t>/ZMIR</w:t>
      </w:r>
      <w:r>
        <w:rPr>
          <w:rFonts w:ascii="Arial" w:hAnsi="Arial" w:cs="Arial" w:eastAsia="Arial"/>
          <w:sz w:val="15"/>
          <w:szCs w:val="15"/>
          <w:color w:val="363636"/>
          <w:spacing w:val="7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2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808" w:right="5589"/>
        <w:jc w:val="center"/>
        <w:tabs>
          <w:tab w:pos="42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9"/>
        </w:rPr>
        <w:t>BELEDIYESI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2" w:lineRule="exact"/>
        <w:ind w:left="315" w:right="-20"/>
        <w:jc w:val="left"/>
        <w:tabs>
          <w:tab w:pos="1540" w:val="left"/>
          <w:tab w:pos="3380" w:val="left"/>
          <w:tab w:pos="5760" w:val="left"/>
          <w:tab w:pos="78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484848"/>
          <w:spacing w:val="0"/>
          <w:w w:val="100"/>
          <w:position w:val="-1"/>
        </w:rPr>
        <w:t>Pla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100"/>
          <w:position w:val="-1"/>
        </w:rPr>
        <w:t>y</w:t>
      </w:r>
      <w:r>
        <w:rPr>
          <w:rFonts w:ascii="Arial" w:hAnsi="Arial" w:cs="Arial" w:eastAsia="Arial"/>
          <w:sz w:val="17"/>
          <w:szCs w:val="17"/>
          <w:color w:val="484848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4"/>
          <w:position w:val="-1"/>
        </w:rPr>
        <w:t>16/05/2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6"/>
          <w:w w:val="104"/>
          <w:position w:val="-1"/>
        </w:rPr>
        <w:t>0</w:t>
      </w:r>
      <w:r>
        <w:rPr>
          <w:rFonts w:ascii="Arial" w:hAnsi="Arial" w:cs="Arial" w:eastAsia="Arial"/>
          <w:sz w:val="23"/>
          <w:szCs w:val="23"/>
          <w:color w:val="363636"/>
          <w:spacing w:val="-5"/>
          <w:w w:val="188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  <w:position w:val="-1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4"/>
          <w:position w:val="-1"/>
        </w:rPr>
        <w:t>ll3ildirim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0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06:24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/Tel: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73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4"/>
          <w:w w:val="7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  <w:position w:val="-1"/>
        </w:rPr>
        <w:t>10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334" w:right="-20"/>
        <w:jc w:val="left"/>
        <w:tabs>
          <w:tab w:pos="1540" w:val="left"/>
          <w:tab w:pos="3380" w:val="left"/>
          <w:tab w:pos="4620" w:val="left"/>
          <w:tab w:pos="5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</w:r>
      <w:r>
        <w:rPr>
          <w:rFonts w:ascii="Arial" w:hAnsi="Arial" w:cs="Arial" w:eastAsia="Arial"/>
          <w:sz w:val="23"/>
          <w:szCs w:val="23"/>
          <w:color w:val="707070"/>
          <w:spacing w:val="0"/>
          <w:w w:val="100"/>
          <w:position w:val="1"/>
        </w:rPr>
        <w:t>:</w:t>
      </w:r>
      <w:r>
        <w:rPr>
          <w:rFonts w:ascii="Arial" w:hAnsi="Arial" w:cs="Arial" w:eastAsia="Arial"/>
          <w:sz w:val="23"/>
          <w:szCs w:val="23"/>
          <w:color w:val="707070"/>
          <w:spacing w:val="-25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484848"/>
          <w:spacing w:val="-5"/>
          <w:w w:val="188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3"/>
          <w:position w:val="1"/>
        </w:rPr>
        <w:t>6/05/20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4"/>
          <w:position w:val="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54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40"/>
          <w:w w:val="154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3144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28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7"/>
          <w:w w:val="128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  <w:position w:val="1"/>
        </w:rPr>
        <w:t>Santral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32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17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Yeşildere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cd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</w:rPr>
        <w:t>Üze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4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7"/>
          <w:w w:val="49"/>
        </w:rPr>
        <w:t> 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85"/>
          <w:i/>
        </w:rPr>
        <w:t>1</w:t>
      </w:r>
      <w:r>
        <w:rPr>
          <w:rFonts w:ascii="Arial" w:hAnsi="Arial" w:cs="Arial" w:eastAsia="Arial"/>
          <w:sz w:val="17"/>
          <w:szCs w:val="17"/>
          <w:color w:val="484848"/>
          <w:spacing w:val="2"/>
          <w:w w:val="85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Konak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334" w:right="-20"/>
        <w:jc w:val="left"/>
        <w:tabs>
          <w:tab w:pos="1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40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Yeşildere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cd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91"/>
        </w:rPr>
        <w:t>Üz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7"/>
          <w:w w:val="9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0"/>
          <w:w w:val="91"/>
        </w:rPr>
        <w:t> </w:t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91"/>
          <w:i/>
        </w:rPr>
        <w:t>1</w:t>
      </w:r>
      <w:r>
        <w:rPr>
          <w:rFonts w:ascii="Arial" w:hAnsi="Arial" w:cs="Arial" w:eastAsia="Arial"/>
          <w:sz w:val="17"/>
          <w:szCs w:val="17"/>
          <w:color w:val="5D5D5D"/>
          <w:spacing w:val="-11"/>
          <w:w w:val="91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Konak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334" w:right="-20"/>
        <w:jc w:val="left"/>
        <w:tabs>
          <w:tab w:pos="1540" w:val="left"/>
          <w:tab w:pos="3980" w:val="left"/>
          <w:tab w:pos="63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OtYangını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Sınıfı:A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7"/>
        </w:rPr>
        <w:t>:Sigara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6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7"/>
        </w:rPr>
        <w:t>İzmariti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334" w:right="-20"/>
        <w:jc w:val="left"/>
        <w:tabs>
          <w:tab w:pos="3880" w:val="left"/>
          <w:tab w:pos="7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175" w:lineRule="exact"/>
        <w:ind w:left="3849" w:right="381"/>
        <w:jc w:val="center"/>
        <w:tabs>
          <w:tab w:pos="5900" w:val="left"/>
          <w:tab w:pos="6360" w:val="left"/>
          <w:tab w:pos="700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9.601929pt;margin-top:5.317078pt;width:4.47909pt;height:24.5pt;mso-position-horizontal-relative:page;mso-position-vertical-relative:paragraph;z-index:-16503" type="#_x0000_t202" filled="f" stroked="f">
            <v:textbox inset="0,0,0,0">
              <w:txbxContent>
                <w:p>
                  <w:pPr>
                    <w:spacing w:before="0" w:after="0" w:line="490" w:lineRule="exact"/>
                    <w:ind w:right="-114"/>
                    <w:jc w:val="left"/>
                    <w:rPr>
                      <w:rFonts w:ascii="Arial" w:hAnsi="Arial" w:cs="Arial" w:eastAsia="Arial"/>
                      <w:sz w:val="49"/>
                      <w:szCs w:val="49"/>
                    </w:rPr>
                  </w:pPr>
                  <w:rPr/>
                  <w:r>
                    <w:rPr>
                      <w:rFonts w:ascii="Arial" w:hAnsi="Arial" w:cs="Arial" w:eastAsia="Arial"/>
                      <w:sz w:val="49"/>
                      <w:szCs w:val="49"/>
                      <w:color w:val="B3B3B5"/>
                      <w:spacing w:val="0"/>
                      <w:w w:val="65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Betonarn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2"/>
        </w:rPr>
        <w:t>elik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2"/>
        </w:rPr>
        <w:t>Diğer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8"/>
          <w:szCs w:val="8"/>
          <w:color w:val="484848"/>
          <w:spacing w:val="0"/>
          <w:w w:val="150"/>
          <w:b/>
          <w:bCs/>
          <w:position w:val="-3"/>
        </w:rPr>
        <w:t>••••••</w:t>
      </w:r>
      <w:r>
        <w:rPr>
          <w:rFonts w:ascii="Times New Roman" w:hAnsi="Times New Roman" w:cs="Times New Roman" w:eastAsia="Times New Roman"/>
          <w:sz w:val="8"/>
          <w:szCs w:val="8"/>
          <w:color w:val="484848"/>
          <w:spacing w:val="-12"/>
          <w:w w:val="15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808282"/>
          <w:spacing w:val="0"/>
          <w:w w:val="100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808282"/>
          <w:spacing w:val="0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484848"/>
          <w:spacing w:val="0"/>
          <w:w w:val="145"/>
          <w:b/>
          <w:bCs/>
          <w:position w:val="-3"/>
        </w:rPr>
        <w:t>•••••••</w:t>
      </w:r>
      <w:r>
        <w:rPr>
          <w:rFonts w:ascii="Times New Roman" w:hAnsi="Times New Roman" w:cs="Times New Roman" w:eastAsia="Times New Roman"/>
          <w:sz w:val="8"/>
          <w:szCs w:val="8"/>
          <w:color w:val="484848"/>
          <w:spacing w:val="-3"/>
          <w:w w:val="145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707070"/>
          <w:spacing w:val="0"/>
          <w:w w:val="145"/>
          <w:b/>
          <w:bCs/>
          <w:position w:val="-3"/>
        </w:rPr>
        <w:t>••</w:t>
      </w:r>
      <w:r>
        <w:rPr>
          <w:rFonts w:ascii="Times New Roman" w:hAnsi="Times New Roman" w:cs="Times New Roman" w:eastAsia="Times New Roman"/>
          <w:sz w:val="8"/>
          <w:szCs w:val="8"/>
          <w:color w:val="707070"/>
          <w:spacing w:val="-12"/>
          <w:w w:val="145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484848"/>
          <w:spacing w:val="0"/>
          <w:w w:val="145"/>
          <w:b/>
          <w:bCs/>
          <w:position w:val="-3"/>
        </w:rPr>
        <w:t>••••••••••</w:t>
      </w:r>
      <w:r>
        <w:rPr>
          <w:rFonts w:ascii="Times New Roman" w:hAnsi="Times New Roman" w:cs="Times New Roman" w:eastAsia="Times New Roman"/>
          <w:sz w:val="8"/>
          <w:szCs w:val="8"/>
          <w:color w:val="484848"/>
          <w:spacing w:val="7"/>
          <w:w w:val="145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707070"/>
          <w:spacing w:val="0"/>
          <w:w w:val="145"/>
          <w:b/>
          <w:bCs/>
          <w:position w:val="-3"/>
        </w:rPr>
        <w:t>••</w:t>
      </w:r>
      <w:r>
        <w:rPr>
          <w:rFonts w:ascii="Times New Roman" w:hAnsi="Times New Roman" w:cs="Times New Roman" w:eastAsia="Times New Roman"/>
          <w:sz w:val="8"/>
          <w:szCs w:val="8"/>
          <w:color w:val="707070"/>
          <w:spacing w:val="-13"/>
          <w:w w:val="145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484848"/>
          <w:spacing w:val="0"/>
          <w:w w:val="100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484848"/>
          <w:spacing w:val="-5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707070"/>
          <w:spacing w:val="0"/>
          <w:w w:val="149"/>
          <w:b/>
          <w:bCs/>
          <w:position w:val="-3"/>
        </w:rPr>
        <w:t>•••••</w:t>
      </w:r>
      <w:r>
        <w:rPr>
          <w:rFonts w:ascii="Times New Roman" w:hAnsi="Times New Roman" w:cs="Times New Roman" w:eastAsia="Times New Roman"/>
          <w:sz w:val="8"/>
          <w:szCs w:val="8"/>
          <w:color w:val="707070"/>
          <w:spacing w:val="-12"/>
          <w:w w:val="149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363636"/>
          <w:spacing w:val="0"/>
          <w:w w:val="100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363636"/>
          <w:spacing w:val="-5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919393"/>
          <w:spacing w:val="0"/>
          <w:w w:val="100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919393"/>
          <w:spacing w:val="-5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5D5D5D"/>
          <w:spacing w:val="0"/>
          <w:w w:val="128"/>
          <w:b/>
          <w:bCs/>
          <w:position w:val="-3"/>
        </w:rPr>
        <w:t>••••</w:t>
      </w:r>
      <w:r>
        <w:rPr>
          <w:rFonts w:ascii="Times New Roman" w:hAnsi="Times New Roman" w:cs="Times New Roman" w:eastAsia="Times New Roman"/>
          <w:sz w:val="8"/>
          <w:szCs w:val="8"/>
          <w:color w:val="5D5D5D"/>
          <w:spacing w:val="18"/>
          <w:w w:val="128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808282"/>
          <w:spacing w:val="0"/>
          <w:w w:val="128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808282"/>
          <w:spacing w:val="-14"/>
          <w:w w:val="128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5D5D5D"/>
          <w:spacing w:val="0"/>
          <w:w w:val="161"/>
          <w:b/>
          <w:bCs/>
          <w:position w:val="-3"/>
        </w:rPr>
        <w:t>n••</w:t>
      </w:r>
      <w:r>
        <w:rPr>
          <w:rFonts w:ascii="Times New Roman" w:hAnsi="Times New Roman" w:cs="Times New Roman" w:eastAsia="Times New Roman"/>
          <w:sz w:val="8"/>
          <w:szCs w:val="8"/>
          <w:color w:val="5D5D5D"/>
          <w:spacing w:val="-15"/>
          <w:w w:val="161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808282"/>
          <w:spacing w:val="0"/>
          <w:w w:val="100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808282"/>
          <w:spacing w:val="0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484848"/>
          <w:spacing w:val="0"/>
          <w:w w:val="133"/>
          <w:b/>
          <w:bCs/>
          <w:position w:val="-3"/>
        </w:rPr>
        <w:t>••</w:t>
      </w:r>
      <w:r>
        <w:rPr>
          <w:rFonts w:ascii="Times New Roman" w:hAnsi="Times New Roman" w:cs="Times New Roman" w:eastAsia="Times New Roman"/>
          <w:sz w:val="8"/>
          <w:szCs w:val="8"/>
          <w:color w:val="484848"/>
          <w:spacing w:val="-14"/>
          <w:w w:val="133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707070"/>
          <w:spacing w:val="0"/>
          <w:w w:val="158"/>
          <w:b/>
          <w:bCs/>
          <w:position w:val="-3"/>
        </w:rPr>
        <w:t>••••••••</w:t>
      </w:r>
      <w:r>
        <w:rPr>
          <w:rFonts w:ascii="Times New Roman" w:hAnsi="Times New Roman" w:cs="Times New Roman" w:eastAsia="Times New Roman"/>
          <w:sz w:val="8"/>
          <w:szCs w:val="8"/>
          <w:color w:val="707070"/>
          <w:spacing w:val="-17"/>
          <w:w w:val="158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484848"/>
          <w:spacing w:val="0"/>
          <w:w w:val="158"/>
          <w:b/>
          <w:bCs/>
          <w:position w:val="-3"/>
        </w:rPr>
        <w:t>••,.•••••••••</w:t>
      </w:r>
      <w:r>
        <w:rPr>
          <w:rFonts w:ascii="Times New Roman" w:hAnsi="Times New Roman" w:cs="Times New Roman" w:eastAsia="Times New Roman"/>
          <w:sz w:val="8"/>
          <w:szCs w:val="8"/>
          <w:color w:val="484848"/>
          <w:spacing w:val="-4"/>
          <w:w w:val="158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707070"/>
          <w:spacing w:val="0"/>
          <w:w w:val="142"/>
          <w:b/>
          <w:bCs/>
          <w:position w:val="-3"/>
        </w:rPr>
        <w:t>••</w:t>
      </w:r>
      <w:r>
        <w:rPr>
          <w:rFonts w:ascii="Times New Roman" w:hAnsi="Times New Roman" w:cs="Times New Roman" w:eastAsia="Times New Roman"/>
          <w:sz w:val="8"/>
          <w:szCs w:val="8"/>
          <w:color w:val="707070"/>
          <w:spacing w:val="-10"/>
          <w:w w:val="142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363636"/>
          <w:spacing w:val="0"/>
          <w:w w:val="86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363636"/>
          <w:spacing w:val="-3"/>
          <w:w w:val="86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5D5D5D"/>
          <w:spacing w:val="0"/>
          <w:w w:val="155"/>
          <w:b/>
          <w:bCs/>
          <w:position w:val="-3"/>
        </w:rPr>
        <w:t>•••••••••</w:t>
      </w:r>
      <w:r>
        <w:rPr>
          <w:rFonts w:ascii="Times New Roman" w:hAnsi="Times New Roman" w:cs="Times New Roman" w:eastAsia="Times New Roman"/>
          <w:sz w:val="8"/>
          <w:szCs w:val="8"/>
          <w:color w:val="5D5D5D"/>
          <w:spacing w:val="-17"/>
          <w:w w:val="155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808282"/>
          <w:spacing w:val="0"/>
          <w:w w:val="134"/>
          <w:b/>
          <w:bCs/>
          <w:position w:val="-3"/>
        </w:rPr>
        <w:t>••</w:t>
      </w:r>
      <w:r>
        <w:rPr>
          <w:rFonts w:ascii="Times New Roman" w:hAnsi="Times New Roman" w:cs="Times New Roman" w:eastAsia="Times New Roman"/>
          <w:sz w:val="8"/>
          <w:szCs w:val="8"/>
          <w:color w:val="808282"/>
          <w:spacing w:val="-4"/>
          <w:w w:val="134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484848"/>
          <w:spacing w:val="0"/>
          <w:w w:val="134"/>
          <w:b/>
          <w:bCs/>
          <w:position w:val="-3"/>
        </w:rPr>
        <w:t>•••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385" w:lineRule="exact"/>
        <w:ind w:left="4642" w:right="1308"/>
        <w:jc w:val="center"/>
        <w:tabs>
          <w:tab w:pos="5240" w:val="left"/>
          <w:tab w:pos="69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42"/>
          <w:szCs w:val="42"/>
          <w:color w:val="363636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36363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363636"/>
          <w:spacing w:val="0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484848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48484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48484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3"/>
          <w:position w:val="12"/>
        </w:rPr>
        <w:t>Vııngıııı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7"/>
          <w:w w:val="93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2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2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5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2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5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3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5"/>
          <w:position w:val="12"/>
        </w:rPr>
        <w:t>:06:28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329" w:right="-20"/>
        <w:jc w:val="left"/>
        <w:tabs>
          <w:tab w:pos="2420" w:val="left"/>
          <w:tab w:pos="59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23"/>
          <w:position w:val="1"/>
        </w:rPr>
        <w:t>ahibi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9"/>
          <w:w w:val="123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23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50"/>
          <w:w w:val="123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f&lt;iracı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54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2" w:after="0" w:line="240" w:lineRule="auto"/>
        <w:ind w:left="237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25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Kora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UÇAN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8" w:after="0" w:line="193" w:lineRule="exact"/>
        <w:ind w:left="2378" w:right="-20"/>
        <w:jc w:val="left"/>
        <w:tabs>
          <w:tab w:pos="4960" w:val="left"/>
          <w:tab w:pos="79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8"/>
          <w:w w:val="144"/>
        </w:rPr>
        <w:t> 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44"/>
        </w:rPr>
        <w:t>1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44"/>
          <w:position w:val="-1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44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32"/>
          <w:w w:val="14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06:25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arı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6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5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  <w:position w:val="-1"/>
        </w:rPr>
        <w:t>06:27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60" w:bottom="280" w:left="0" w:right="560"/>
        </w:sectPr>
      </w:pPr>
      <w:rPr/>
    </w:p>
    <w:p>
      <w:pPr>
        <w:spacing w:before="0" w:after="0" w:line="190" w:lineRule="exact"/>
        <w:ind w:left="315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5"/>
        </w:rPr>
        <w:t>Giden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0"/>
          <w:position w:val="-1"/>
        </w:rPr>
        <w:t>374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560"/>
          <w:cols w:num="2" w:equalWidth="0">
            <w:col w:w="756" w:space="1622"/>
            <w:col w:w="8982"/>
          </w:cols>
        </w:sectPr>
      </w:pPr>
      <w:rPr/>
    </w:p>
    <w:p>
      <w:pPr>
        <w:spacing w:before="0" w:after="0" w:line="240" w:lineRule="auto"/>
        <w:ind w:left="334" w:right="-20"/>
        <w:jc w:val="left"/>
        <w:tabs>
          <w:tab w:pos="49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9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2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4" w:after="0" w:line="240" w:lineRule="auto"/>
        <w:ind w:left="4912" w:right="4428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4" w:after="0" w:line="269" w:lineRule="auto"/>
        <w:ind w:left="2383" w:right="4065" w:firstLine="2555"/>
        <w:jc w:val="left"/>
        <w:tabs>
          <w:tab w:pos="4920" w:val="left"/>
          <w:tab w:pos="716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Emniyet-Jandarma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139"/>
        </w:rPr>
        <w:t>: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46" w:lineRule="auto"/>
        <w:ind w:left="2378" w:right="2302" w:firstLine="-2048"/>
        <w:jc w:val="left"/>
        <w:tabs>
          <w:tab w:pos="2360" w:val="left"/>
          <w:tab w:pos="4980" w:val="left"/>
          <w:tab w:pos="78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48"/>
          <w:position w:val="0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1"/>
          <w:w w:val="148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  <w:position w:val="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  <w:position w:val="0"/>
        </w:rPr>
        <w:t>Saat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3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237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238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192" w:lineRule="exact"/>
        <w:ind w:left="31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1"/>
          <w:position w:val="-1"/>
        </w:rPr>
        <w:t>fYangı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8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8"/>
          <w:position w:val="-1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4"/>
          <w:position w:val="-1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560"/>
        </w:sectPr>
      </w:pPr>
      <w:rPr/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315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2" w:after="0" w:line="240" w:lineRule="auto"/>
        <w:ind w:right="-20"/>
        <w:jc w:val="left"/>
        <w:tabs>
          <w:tab w:pos="25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68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3"/>
          <w:position w:val="1"/>
        </w:rPr>
        <w:t>öndürınede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6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5"/>
          <w:position w:val="1"/>
        </w:rPr>
        <w:t>söndürücü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4" w:after="0" w:line="171" w:lineRule="exact"/>
        <w:ind w:left="2548" w:right="-20"/>
        <w:jc w:val="left"/>
        <w:tabs>
          <w:tab w:pos="4420" w:val="left"/>
          <w:tab w:pos="5980" w:val="left"/>
          <w:tab w:pos="79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0.41687pt;margin-top:-5.750917pt;width:17.170591pt;height:18.5pt;mso-position-horizontal-relative:page;mso-position-vertical-relative:paragraph;z-index:-16502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5"/>
                    <w:jc w:val="left"/>
                    <w:rPr>
                      <w:rFonts w:ascii="Times New Roman" w:hAnsi="Times New Roman" w:cs="Times New Roman" w:eastAsia="Times New Roman"/>
                      <w:sz w:val="37"/>
                      <w:szCs w:val="3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484848"/>
                      <w:spacing w:val="0"/>
                      <w:w w:val="61"/>
                    </w:rPr>
                    <w:t>ıcm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41"/>
          <w:position w:val="-2"/>
        </w:rPr>
        <w:t>um3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2"/>
        </w:rPr>
        <w:t>IKöpükK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5"/>
          <w:position w:val="-2"/>
        </w:rPr>
        <w:t>!K.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"/>
          <w:w w:val="95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10"/>
          <w:w w:val="130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2"/>
          <w:position w:val="-2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3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3"/>
        </w:rPr>
        <w:t>Kır.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69" w:lineRule="exact"/>
        <w:ind w:left="2517" w:right="-20"/>
        <w:jc w:val="left"/>
        <w:tabs>
          <w:tab w:pos="4420" w:val="left"/>
          <w:tab w:pos="5980" w:val="left"/>
          <w:tab w:pos="756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17"/>
          <w:szCs w:val="17"/>
          <w:color w:val="484848"/>
          <w:spacing w:val="0"/>
          <w:w w:val="184"/>
          <w:b/>
          <w:bCs/>
          <w:position w:val="2"/>
        </w:rPr>
        <w:t>l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100"/>
          <w:b/>
          <w:bCs/>
          <w:position w:val="2"/>
        </w:rPr>
        <w:tab/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100"/>
          <w:b/>
          <w:bCs/>
          <w:position w:val="2"/>
        </w:rPr>
      </w:r>
      <w:r>
        <w:rPr>
          <w:rFonts w:ascii="Arial" w:hAnsi="Arial" w:cs="Arial" w:eastAsia="Arial"/>
          <w:sz w:val="30"/>
          <w:szCs w:val="30"/>
          <w:color w:val="363636"/>
          <w:spacing w:val="0"/>
          <w:w w:val="63"/>
          <w:position w:val="-1"/>
        </w:rPr>
        <w:t>ı</w:t>
      </w:r>
      <w:r>
        <w:rPr>
          <w:rFonts w:ascii="Arial" w:hAnsi="Arial" w:cs="Arial" w:eastAsia="Arial"/>
          <w:sz w:val="30"/>
          <w:szCs w:val="30"/>
          <w:color w:val="36363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0"/>
          <w:szCs w:val="30"/>
          <w:color w:val="363636"/>
          <w:spacing w:val="0"/>
          <w:w w:val="63"/>
          <w:position w:val="-1"/>
        </w:rPr>
        <w:t>ı</w:t>
      </w:r>
      <w:r>
        <w:rPr>
          <w:rFonts w:ascii="Arial" w:hAnsi="Arial" w:cs="Arial" w:eastAsia="Arial"/>
          <w:sz w:val="30"/>
          <w:szCs w:val="30"/>
          <w:color w:val="363636"/>
          <w:spacing w:val="-46"/>
          <w:w w:val="63"/>
          <w:position w:val="-1"/>
        </w:rPr>
        <w:t> </w:t>
      </w:r>
      <w:r>
        <w:rPr>
          <w:rFonts w:ascii="Arial" w:hAnsi="Arial" w:cs="Arial" w:eastAsia="Arial"/>
          <w:sz w:val="30"/>
          <w:szCs w:val="30"/>
          <w:color w:val="36363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0"/>
          <w:szCs w:val="30"/>
          <w:color w:val="363636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363636"/>
          <w:spacing w:val="0"/>
          <w:w w:val="63"/>
          <w:position w:val="-3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560"/>
          <w:cols w:num="2" w:equalWidth="0">
            <w:col w:w="1445" w:space="985"/>
            <w:col w:w="8930"/>
          </w:cols>
        </w:sectPr>
      </w:pPr>
      <w:rPr/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315" w:right="-6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9"/>
        </w:rPr>
        <w:t>Söndünn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9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6"/>
          <w:w w:val="10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92" w:lineRule="exact"/>
        <w:ind w:left="32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  <w:position w:val="-1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2"/>
          <w:w w:val="110"/>
        </w:rPr>
        <w:t> 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10"/>
        </w:rPr>
        <w:t>yok.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560"/>
          <w:cols w:num="2" w:equalWidth="0">
            <w:col w:w="2348" w:space="106"/>
            <w:col w:w="8906"/>
          </w:cols>
        </w:sectPr>
      </w:pPr>
      <w:rPr/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38" w:after="0" w:line="240" w:lineRule="auto"/>
        <w:ind w:left="237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araştınna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</w:rPr>
        <w:t>ve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58" w:lineRule="auto"/>
        <w:ind w:left="2407" w:right="354" w:firstLine="-2082"/>
        <w:jc w:val="left"/>
        <w:tabs>
          <w:tab w:pos="24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1"/>
        </w:rPr>
        <w:t>oruştunnada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1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sönınemi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atılması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3"/>
        </w:rPr>
        <w:t>sehven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2"/>
        </w:rPr>
        <w:t>üşürülmesi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1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neticesi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330" w:lineRule="atLeast"/>
        <w:ind w:left="315" w:right="3742"/>
        <w:jc w:val="left"/>
        <w:tabs>
          <w:tab w:pos="2340" w:val="left"/>
          <w:tab w:pos="2400" w:val="left"/>
          <w:tab w:pos="70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5"/>
          <w:position w:val="0"/>
        </w:rPr>
        <w:t>ir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6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93"/>
          <w:position w:val="0"/>
        </w:rPr>
        <w:t>et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2"/>
          <w:position w:val="0"/>
        </w:rPr>
        <w:t>Bedeli: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  <w:position w:val="0"/>
        </w:rPr>
        <w:t>yok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left="32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31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4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60" w:lineRule="exact"/>
        <w:ind w:left="395" w:right="-20"/>
        <w:jc w:val="left"/>
        <w:tabs>
          <w:tab w:pos="2380" w:val="left"/>
          <w:tab w:pos="62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88"/>
          <w:position w:val="-1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88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21"/>
          <w:w w:val="18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Dönüşil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rarih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28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11"/>
          <w:w w:val="12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  <w:position w:val="-1"/>
        </w:rPr>
        <w:t>16/05/2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1"/>
          <w:w w:val="104"/>
          <w:position w:val="-1"/>
        </w:rPr>
        <w:t>0</w:t>
      </w:r>
      <w:r>
        <w:rPr>
          <w:rFonts w:ascii="Arial" w:hAnsi="Arial" w:cs="Arial" w:eastAsia="Arial"/>
          <w:sz w:val="23"/>
          <w:szCs w:val="23"/>
          <w:color w:val="363636"/>
          <w:spacing w:val="-5"/>
          <w:w w:val="188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8"/>
          <w:position w:val="-1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73"/>
          <w:position w:val="-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73"/>
          <w:position w:val="-2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97"/>
          <w:position w:val="-2"/>
        </w:rPr>
        <w:t>aoti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6"/>
          <w:position w:val="-2"/>
        </w:rPr>
        <w:t>06:50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560"/>
        </w:sectPr>
      </w:pPr>
      <w:rPr/>
    </w:p>
    <w:p>
      <w:pPr>
        <w:spacing w:before="12" w:after="0" w:line="277" w:lineRule="exact"/>
        <w:ind w:right="-89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5D5D5D"/>
          <w:spacing w:val="-132"/>
          <w:w w:val="351"/>
          <w:position w:val="-8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84"/>
          <w:position w:val="7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9"/>
          <w:w w:val="100"/>
          <w:position w:val="7"/>
        </w:rPr>
        <w:t> </w:t>
      </w:r>
      <w:r>
        <w:rPr>
          <w:rFonts w:ascii="Arial" w:hAnsi="Arial" w:cs="Arial" w:eastAsia="Arial"/>
          <w:sz w:val="26"/>
          <w:szCs w:val="26"/>
          <w:color w:val="C6C6C6"/>
          <w:spacing w:val="0"/>
          <w:w w:val="110"/>
          <w:position w:val="-8"/>
        </w:rPr>
        <w:t>·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right="-20"/>
        <w:jc w:val="left"/>
        <w:tabs>
          <w:tab w:pos="500" w:val="left"/>
          <w:tab w:pos="1120" w:val="left"/>
          <w:tab w:pos="7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Ölll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fJİDE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3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u w:val="single" w:color="3B3B3B"/>
          <w:position w:val="0"/>
        </w:rPr>
        <w:t>Merke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u w:val="single" w:color="3B3B3B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u w:val="single" w:color="3B3B3B"/>
          <w:position w:val="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4"/>
          <w:w w:val="100"/>
          <w:u w:val="single" w:color="3B3B3B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u w:val="single" w:color="3B3B3B"/>
          <w:position w:val="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u w:val="single" w:color="3B3B3B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1"/>
          <w:position w:val="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4"/>
          <w:w w:val="102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  <w:position w:val="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560"/>
          <w:cols w:num="2" w:equalWidth="0">
            <w:col w:w="797" w:space="571"/>
            <w:col w:w="9992"/>
          </w:cols>
        </w:sectPr>
      </w:pPr>
      <w:rPr/>
    </w:p>
    <w:p>
      <w:pPr>
        <w:spacing w:before="0" w:after="0" w:line="371" w:lineRule="exact"/>
        <w:ind w:left="2497" w:right="-20"/>
        <w:jc w:val="left"/>
        <w:tabs>
          <w:tab w:pos="4740" w:val="left"/>
          <w:tab w:pos="922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4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4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4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4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4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4"/>
        </w:rPr>
        <w:t>Koyan</w:t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54"/>
          <w:b/>
          <w:bCs/>
          <w:position w:val="1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54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2"/>
          <w:w w:val="54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363636"/>
          <w:spacing w:val="0"/>
          <w:w w:val="54"/>
          <w:position w:val="1"/>
        </w:rPr>
        <w:t>a</w:t>
      </w:r>
      <w:r>
        <w:rPr>
          <w:rFonts w:ascii="Times New Roman" w:hAnsi="Times New Roman" w:cs="Times New Roman" w:eastAsia="Times New Roman"/>
          <w:sz w:val="36"/>
          <w:szCs w:val="36"/>
          <w:color w:val="363636"/>
          <w:spacing w:val="46"/>
          <w:w w:val="54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64"/>
          <w:position w:val="1"/>
        </w:rPr>
        <w:t>MaYIS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64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25"/>
          <w:w w:val="64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64"/>
          <w:b/>
          <w:bCs/>
          <w:position w:val="1"/>
        </w:rPr>
        <w:t>2017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4943" w:right="5515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left="463" w:right="-20"/>
        <w:jc w:val="left"/>
        <w:tabs>
          <w:tab w:pos="9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2"/>
          <w:szCs w:val="12"/>
          <w:color w:val="484848"/>
          <w:spacing w:val="0"/>
          <w:w w:val="80"/>
          <w:position w:val="-4"/>
        </w:rPr>
        <w:t>"C</w:t>
      </w:r>
      <w:r>
        <w:rPr>
          <w:rFonts w:ascii="Arial" w:hAnsi="Arial" w:cs="Arial" w:eastAsia="Arial"/>
          <w:sz w:val="12"/>
          <w:szCs w:val="12"/>
          <w:color w:val="484848"/>
          <w:spacing w:val="0"/>
          <w:w w:val="80"/>
          <w:position w:val="-4"/>
        </w:rPr>
        <w:t>)</w:t>
      </w:r>
      <w:r>
        <w:rPr>
          <w:rFonts w:ascii="Arial" w:hAnsi="Arial" w:cs="Arial" w:eastAsia="Arial"/>
          <w:sz w:val="12"/>
          <w:szCs w:val="12"/>
          <w:color w:val="484848"/>
          <w:spacing w:val="-26"/>
          <w:w w:val="80"/>
          <w:position w:val="-4"/>
        </w:rPr>
        <w:t> </w:t>
      </w:r>
      <w:r>
        <w:rPr>
          <w:rFonts w:ascii="Arial" w:hAnsi="Arial" w:cs="Arial" w:eastAsia="Arial"/>
          <w:sz w:val="12"/>
          <w:szCs w:val="12"/>
          <w:color w:val="484848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2"/>
          <w:szCs w:val="12"/>
          <w:color w:val="484848"/>
          <w:spacing w:val="0"/>
          <w:w w:val="100"/>
          <w:position w:val="-4"/>
        </w:rPr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100"/>
          <w:i/>
          <w:position w:val="0"/>
        </w:rPr>
        <w:t>1</w:t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5D5D5D"/>
          <w:spacing w:val="35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41"/>
          <w:position w:val="0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42"/>
          <w:position w:val="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7"/>
          <w:position w:val="0"/>
        </w:rPr>
        <w:t>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78" w:lineRule="exact"/>
        <w:ind w:left="506"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363636"/>
          <w:spacing w:val="0"/>
          <w:w w:val="115"/>
          <w:i/>
          <w:position w:val="-1"/>
        </w:rPr>
        <w:t>Q)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101" w:lineRule="exact"/>
        <w:ind w:left="506" w:right="-20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484848"/>
          <w:spacing w:val="0"/>
          <w:w w:val="111"/>
        </w:rPr>
        <w:t>;&gt;,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spacing w:before="0" w:after="0" w:line="208" w:lineRule="exact"/>
        <w:ind w:left="463" w:right="-20"/>
        <w:jc w:val="left"/>
        <w:tabs>
          <w:tab w:pos="88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277.545135pt;margin-top:5.224418pt;width:2.984356pt;height:38.288509pt;mso-position-horizontal-relative:page;mso-position-vertical-relative:paragraph;z-index:-16518" coordorigin="5551,104" coordsize="60,766">
            <v:group style="position:absolute;left:5601;top:114;width:2;height:335" coordorigin="5601,114" coordsize="2,335">
              <v:shape style="position:absolute;left:5601;top:114;width:2;height:335" coordorigin="5601,114" coordsize="0,335" path="m5601,449l5601,114e" filled="f" stroked="t" strokeweight=".954994pt" strokecolor="#5760A3">
                <v:path arrowok="t"/>
              </v:shape>
            </v:group>
            <v:group style="position:absolute;left:5589;top:152;width:2;height:536" coordorigin="5589,152" coordsize="2,536">
              <v:shape style="position:absolute;left:5589;top:152;width:2;height:536" coordorigin="5589,152" coordsize="0,536" path="m5589,688l5589,152e" filled="f" stroked="t" strokeweight=".954994pt" strokecolor="#4F5797">
                <v:path arrowok="t"/>
              </v:shape>
            </v:group>
            <v:group style="position:absolute;left:5575;top:617;width:2;height:153" coordorigin="5575,617" coordsize="2,153">
              <v:shape style="position:absolute;left:5575;top:617;width:2;height:153" coordorigin="5575,617" coordsize="0,153" path="m5575,770l5575,617e" filled="f" stroked="t" strokeweight="1.193743pt" strokecolor="#444887">
                <v:path arrowok="t"/>
              </v:shape>
            </v:group>
            <v:group style="position:absolute;left:5560;top:617;width:2;height:244" coordorigin="5560,617" coordsize="2,244">
              <v:shape style="position:absolute;left:5560;top:617;width:2;height:244" coordorigin="5560,617" coordsize="0,244" path="m5560,861l5560,617e" filled="f" stroked="t" strokeweight=".954994pt" strokecolor="#3F488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.726114pt;margin-top:4.019599pt;width:8.562741pt;height:12.5pt;mso-position-horizontal-relative:page;mso-position-vertical-relative:paragraph;z-index:-16501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7"/>
                    <w:jc w:val="left"/>
                    <w:rPr>
                      <w:rFonts w:ascii="Times New Roman" w:hAnsi="Times New Roman" w:cs="Times New Roman" w:eastAsia="Times New Roman"/>
                      <w:sz w:val="25"/>
                      <w:szCs w:val="2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5D5D5D"/>
                      <w:spacing w:val="-19"/>
                      <w:w w:val="7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363636"/>
                      <w:spacing w:val="0"/>
                      <w:w w:val="65"/>
                    </w:rPr>
                    <w:t>:E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1"/>
          <w:szCs w:val="11"/>
          <w:color w:val="5D5D5D"/>
          <w:w w:val="65"/>
          <w:position w:val="8"/>
        </w:rPr>
        <w:t>"</w:t>
      </w:r>
      <w:r>
        <w:rPr>
          <w:rFonts w:ascii="Arial" w:hAnsi="Arial" w:cs="Arial" w:eastAsia="Arial"/>
          <w:sz w:val="11"/>
          <w:szCs w:val="11"/>
          <w:color w:val="5D5D5D"/>
          <w:spacing w:val="-19"/>
          <w:w w:val="100"/>
          <w:position w:val="8"/>
        </w:rPr>
        <w:t> </w:t>
      </w:r>
      <w:r>
        <w:rPr>
          <w:rFonts w:ascii="Arial" w:hAnsi="Arial" w:cs="Arial" w:eastAsia="Arial"/>
          <w:sz w:val="11"/>
          <w:szCs w:val="11"/>
          <w:color w:val="363636"/>
          <w:spacing w:val="0"/>
          <w:w w:val="100"/>
          <w:position w:val="8"/>
        </w:rPr>
        <w:t>@</w:t>
      </w:r>
      <w:r>
        <w:rPr>
          <w:rFonts w:ascii="Arial" w:hAnsi="Arial" w:cs="Arial" w:eastAsia="Arial"/>
          <w:sz w:val="11"/>
          <w:szCs w:val="11"/>
          <w:color w:val="363636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1"/>
          <w:szCs w:val="11"/>
          <w:color w:val="363636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Birim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  <w:position w:val="0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25" w:after="0" w:line="192" w:lineRule="exact"/>
        <w:ind w:left="-591" w:right="-20"/>
        <w:jc w:val="left"/>
        <w:tabs>
          <w:tab w:pos="5320" w:val="left"/>
          <w:tab w:pos="6080" w:val="left"/>
          <w:tab w:pos="8820" w:val="left"/>
        </w:tabs>
        <w:rPr>
          <w:rFonts w:ascii="Arial" w:hAnsi="Arial" w:cs="Arial" w:eastAsia="Arial"/>
          <w:sz w:val="32"/>
          <w:szCs w:val="32"/>
        </w:rPr>
      </w:pPr>
      <w:rPr/>
      <w:r>
        <w:rPr/>
        <w:pict>
          <v:group style="position:absolute;margin-left:267.878082pt;margin-top:4.775756pt;width:.1pt;height:10.096436pt;mso-position-horizontal-relative:page;mso-position-vertical-relative:paragraph;z-index:-16516" coordorigin="5358,96" coordsize="2,202">
            <v:shape style="position:absolute;left:5358;top:96;width:2;height:202" coordorigin="5358,96" coordsize="0,202" path="m5358,297l5358,96e" filled="f" stroked="t" strokeweight="3.5695pt" strokecolor="#EBEDED">
              <v:path arrowok="t"/>
            </v:shape>
          </v:group>
          <w10:wrap type="none"/>
        </w:pict>
      </w:r>
      <w:r>
        <w:rPr/>
        <w:pict>
          <v:group style="position:absolute;margin-left:467.196045pt;margin-top:.213673pt;width:5.281279pt;height:18.417481pt;mso-position-horizontal-relative:page;mso-position-vertical-relative:paragraph;z-index:-16515" coordorigin="9344,4" coordsize="106,368">
            <v:shape style="position:absolute;left:9344;top:4;width:106;height:368" coordorigin="9344,4" coordsize="106,368" path="m9344,4l9450,4,9450,373,9344,373,9344,4e" filled="t" fillcolor="#EB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80.750488pt;margin-top:-.306102pt;width:.1pt;height:18.846681pt;mso-position-horizontal-relative:page;mso-position-vertical-relative:paragraph;z-index:-16514" coordorigin="9615,-6" coordsize="2,377">
            <v:shape style="position:absolute;left:9615;top:-6;width:2;height:377" coordorigin="9615,-6" coordsize="0,377" path="m9615,371l9615,-6e" filled="f" stroked="t" strokeweight="2.865pt" strokecolor="#EBEDED">
              <v:path arrowok="t"/>
            </v:shape>
          </v:group>
          <w10:wrap type="none"/>
        </w:pict>
      </w:r>
      <w:r>
        <w:rPr/>
        <w:pict>
          <v:group style="position:absolute;margin-left:496.31488pt;margin-top:7.187492pt;width:.1pt;height:21.828126pt;mso-position-horizontal-relative:page;mso-position-vertical-relative:paragraph;z-index:-16513" coordorigin="9926,144" coordsize="2,437">
            <v:shape style="position:absolute;left:9926;top:144;width:2;height:437" coordorigin="9926,144" coordsize="0,437" path="m9926,144l9926,580,9926,144xe" filled="t" fillcolor="#EB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34.621063pt;margin-top:16.62924pt;width:.1pt;height:27.596925pt;mso-position-horizontal-relative:page;mso-position-vertical-relative:paragraph;z-index:-16512" coordorigin="8692,333" coordsize="2,552">
            <v:shape style="position:absolute;left:8692;top:333;width:2;height:552" coordorigin="8692,333" coordsize="0,552" path="m8692,885l8692,333e" filled="f" stroked="t" strokeweight="1.670095pt" strokecolor="#EB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55"/>
          <w:szCs w:val="55"/>
          <w:color w:val="383F77"/>
          <w:spacing w:val="0"/>
          <w:w w:val="600"/>
          <w:position w:val="-37"/>
        </w:rPr>
        <w:t>·</w:t>
      </w:r>
      <w:r>
        <w:rPr>
          <w:rFonts w:ascii="Arial" w:hAnsi="Arial" w:cs="Arial" w:eastAsia="Arial"/>
          <w:sz w:val="55"/>
          <w:szCs w:val="55"/>
          <w:color w:val="383F77"/>
          <w:spacing w:val="0"/>
          <w:w w:val="100"/>
          <w:position w:val="-37"/>
        </w:rPr>
        <w:tab/>
      </w:r>
      <w:r>
        <w:rPr>
          <w:rFonts w:ascii="Arial" w:hAnsi="Arial" w:cs="Arial" w:eastAsia="Arial"/>
          <w:sz w:val="55"/>
          <w:szCs w:val="55"/>
          <w:color w:val="383F77"/>
          <w:spacing w:val="0"/>
          <w:w w:val="100"/>
          <w:position w:val="-37"/>
        </w:rPr>
      </w:r>
      <w:r>
        <w:rPr>
          <w:rFonts w:ascii="Times New Roman" w:hAnsi="Times New Roman" w:cs="Times New Roman" w:eastAsia="Times New Roman"/>
          <w:sz w:val="15"/>
          <w:szCs w:val="15"/>
          <w:color w:val="A1A3A5"/>
          <w:spacing w:val="0"/>
          <w:w w:val="263"/>
          <w:position w:val="-7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A1A3A5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A1A3A5"/>
          <w:spacing w:val="0"/>
          <w:w w:val="100"/>
          <w:position w:val="-7"/>
        </w:rPr>
      </w:r>
      <w:r>
        <w:rPr>
          <w:rFonts w:ascii="Arial" w:hAnsi="Arial" w:cs="Arial" w:eastAsia="Arial"/>
          <w:sz w:val="15"/>
          <w:szCs w:val="15"/>
          <w:color w:val="383F77"/>
          <w:spacing w:val="0"/>
          <w:w w:val="263"/>
          <w:position w:val="-20"/>
        </w:rPr>
        <w:t>,</w:t>
      </w:r>
      <w:r>
        <w:rPr>
          <w:rFonts w:ascii="Arial" w:hAnsi="Arial" w:cs="Arial" w:eastAsia="Arial"/>
          <w:sz w:val="15"/>
          <w:szCs w:val="15"/>
          <w:color w:val="383F77"/>
          <w:spacing w:val="-107"/>
          <w:w w:val="263"/>
          <w:position w:val="-20"/>
        </w:rPr>
        <w:t> </w:t>
      </w:r>
      <w:r>
        <w:rPr>
          <w:rFonts w:ascii="Arial" w:hAnsi="Arial" w:cs="Arial" w:eastAsia="Arial"/>
          <w:sz w:val="15"/>
          <w:szCs w:val="15"/>
          <w:color w:val="383F77"/>
          <w:spacing w:val="0"/>
          <w:w w:val="100"/>
          <w:position w:val="-20"/>
        </w:rPr>
        <w:tab/>
      </w:r>
      <w:r>
        <w:rPr>
          <w:rFonts w:ascii="Arial" w:hAnsi="Arial" w:cs="Arial" w:eastAsia="Arial"/>
          <w:sz w:val="15"/>
          <w:szCs w:val="15"/>
          <w:color w:val="383F77"/>
          <w:spacing w:val="0"/>
          <w:w w:val="100"/>
          <w:position w:val="-20"/>
        </w:rPr>
      </w:r>
      <w:r>
        <w:rPr>
          <w:rFonts w:ascii="Times New Roman" w:hAnsi="Times New Roman" w:cs="Times New Roman" w:eastAsia="Times New Roman"/>
          <w:sz w:val="37"/>
          <w:szCs w:val="37"/>
          <w:color w:val="707070"/>
          <w:spacing w:val="0"/>
          <w:w w:val="100"/>
          <w:i/>
          <w:position w:val="-30"/>
        </w:rPr>
        <w:t>.r</w:t>
      </w:r>
      <w:r>
        <w:rPr>
          <w:rFonts w:ascii="Times New Roman" w:hAnsi="Times New Roman" w:cs="Times New Roman" w:eastAsia="Times New Roman"/>
          <w:sz w:val="37"/>
          <w:szCs w:val="37"/>
          <w:color w:val="707070"/>
          <w:spacing w:val="-32"/>
          <w:w w:val="100"/>
          <w:i/>
          <w:position w:val="-30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363636"/>
          <w:spacing w:val="-39"/>
          <w:w w:val="97"/>
          <w:position w:val="-30"/>
        </w:rPr>
        <w:t>,</w:t>
      </w:r>
      <w:r>
        <w:rPr>
          <w:rFonts w:ascii="Times New Roman" w:hAnsi="Times New Roman" w:cs="Times New Roman" w:eastAsia="Times New Roman"/>
          <w:sz w:val="37"/>
          <w:szCs w:val="37"/>
          <w:color w:val="5D5D5D"/>
          <w:spacing w:val="-34"/>
          <w:w w:val="149"/>
          <w:position w:val="-30"/>
        </w:rPr>
        <w:t>;</w:t>
      </w:r>
      <w:r>
        <w:rPr>
          <w:rFonts w:ascii="Times New Roman" w:hAnsi="Times New Roman" w:cs="Times New Roman" w:eastAsia="Times New Roman"/>
          <w:sz w:val="37"/>
          <w:szCs w:val="37"/>
          <w:color w:val="919393"/>
          <w:spacing w:val="20"/>
          <w:w w:val="71"/>
          <w:position w:val="-30"/>
        </w:rPr>
        <w:t>,</w:t>
      </w:r>
      <w:r>
        <w:rPr>
          <w:rFonts w:ascii="Times New Roman" w:hAnsi="Times New Roman" w:cs="Times New Roman" w:eastAsia="Times New Roman"/>
          <w:sz w:val="37"/>
          <w:szCs w:val="37"/>
          <w:color w:val="484848"/>
          <w:spacing w:val="-43"/>
          <w:w w:val="36"/>
          <w:position w:val="-30"/>
        </w:rPr>
        <w:t>(</w:t>
      </w:r>
      <w:r>
        <w:rPr>
          <w:rFonts w:ascii="Arial" w:hAnsi="Arial" w:cs="Arial" w:eastAsia="Arial"/>
          <w:sz w:val="27"/>
          <w:szCs w:val="27"/>
          <w:color w:val="A1A3A5"/>
          <w:spacing w:val="-34"/>
          <w:w w:val="69"/>
          <w:position w:val="-11"/>
        </w:rPr>
        <w:t>.</w:t>
      </w:r>
      <w:r>
        <w:rPr>
          <w:rFonts w:ascii="Times New Roman" w:hAnsi="Times New Roman" w:cs="Times New Roman" w:eastAsia="Times New Roman"/>
          <w:sz w:val="37"/>
          <w:szCs w:val="37"/>
          <w:color w:val="484848"/>
          <w:spacing w:val="-12"/>
          <w:w w:val="36"/>
          <w:position w:val="-30"/>
        </w:rPr>
        <w:t>.</w:t>
      </w:r>
      <w:r>
        <w:rPr>
          <w:rFonts w:ascii="Arial" w:hAnsi="Arial" w:cs="Arial" w:eastAsia="Arial"/>
          <w:sz w:val="27"/>
          <w:szCs w:val="27"/>
          <w:color w:val="A1A3A5"/>
          <w:spacing w:val="0"/>
          <w:w w:val="69"/>
          <w:position w:val="-11"/>
        </w:rPr>
        <w:t>.</w:t>
      </w:r>
      <w:r>
        <w:rPr>
          <w:rFonts w:ascii="Arial" w:hAnsi="Arial" w:cs="Arial" w:eastAsia="Arial"/>
          <w:sz w:val="27"/>
          <w:szCs w:val="27"/>
          <w:color w:val="A1A3A5"/>
          <w:spacing w:val="-41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919393"/>
          <w:spacing w:val="0"/>
          <w:w w:val="38"/>
          <w:position w:val="-11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919393"/>
          <w:spacing w:val="-1"/>
          <w:w w:val="38"/>
          <w:position w:val="-11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484848"/>
          <w:spacing w:val="-27"/>
          <w:w w:val="111"/>
          <w:position w:val="-11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A1A3A5"/>
          <w:spacing w:val="0"/>
          <w:w w:val="79"/>
          <w:position w:val="-11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A1A3A5"/>
          <w:spacing w:val="-48"/>
          <w:w w:val="100"/>
          <w:position w:val="-11"/>
        </w:rPr>
        <w:t> </w:t>
      </w:r>
      <w:r>
        <w:rPr>
          <w:rFonts w:ascii="Arial" w:hAnsi="Arial" w:cs="Arial" w:eastAsia="Arial"/>
          <w:sz w:val="32"/>
          <w:szCs w:val="32"/>
          <w:color w:val="484848"/>
          <w:spacing w:val="0"/>
          <w:w w:val="40"/>
          <w:i/>
          <w:position w:val="-30"/>
        </w:rPr>
        <w:t>.:</w:t>
      </w:r>
      <w:r>
        <w:rPr>
          <w:rFonts w:ascii="Arial" w:hAnsi="Arial" w:cs="Arial" w:eastAsia="Arial"/>
          <w:sz w:val="32"/>
          <w:szCs w:val="32"/>
          <w:color w:val="484848"/>
          <w:spacing w:val="0"/>
          <w:w w:val="40"/>
          <w:i/>
          <w:position w:val="-30"/>
        </w:rPr>
        <w:t>v</w:t>
      </w:r>
      <w:r>
        <w:rPr>
          <w:rFonts w:ascii="Arial" w:hAnsi="Arial" w:cs="Arial" w:eastAsia="Arial"/>
          <w:sz w:val="32"/>
          <w:szCs w:val="32"/>
          <w:color w:val="484848"/>
          <w:spacing w:val="0"/>
          <w:w w:val="40"/>
          <w:i/>
          <w:position w:val="-30"/>
        </w:rPr>
        <w:t>  </w:t>
      </w:r>
      <w:r>
        <w:rPr>
          <w:rFonts w:ascii="Arial" w:hAnsi="Arial" w:cs="Arial" w:eastAsia="Arial"/>
          <w:sz w:val="32"/>
          <w:szCs w:val="32"/>
          <w:color w:val="484848"/>
          <w:spacing w:val="20"/>
          <w:w w:val="40"/>
          <w:i/>
          <w:position w:val="-30"/>
        </w:rPr>
        <w:t> </w:t>
      </w:r>
      <w:r>
        <w:rPr>
          <w:rFonts w:ascii="Arial" w:hAnsi="Arial" w:cs="Arial" w:eastAsia="Arial"/>
          <w:sz w:val="32"/>
          <w:szCs w:val="32"/>
          <w:color w:val="666D93"/>
          <w:spacing w:val="0"/>
          <w:w w:val="75"/>
          <w:position w:val="-30"/>
        </w:rPr>
        <w:t>·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560"/>
        </w:sectPr>
      </w:pPr>
      <w:rPr/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" w:lineRule="exact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4.319153pt;margin-top:1.240758pt;width:27.692281pt;height:40.5pt;mso-position-horizontal-relative:page;mso-position-vertical-relative:paragraph;z-index:-16498" type="#_x0000_t202" filled="f" stroked="f">
            <v:textbox inset="0,0,0,0">
              <w:txbxContent>
                <w:p>
                  <w:pPr>
                    <w:spacing w:before="0" w:after="0" w:line="810" w:lineRule="exact"/>
                    <w:ind w:right="-162"/>
                    <w:jc w:val="left"/>
                    <w:rPr>
                      <w:rFonts w:ascii="Arial" w:hAnsi="Arial" w:cs="Arial" w:eastAsia="Arial"/>
                      <w:sz w:val="81"/>
                      <w:szCs w:val="81"/>
                    </w:rPr>
                  </w:pPr>
                  <w:rPr/>
                  <w:r>
                    <w:rPr>
                      <w:rFonts w:ascii="Arial" w:hAnsi="Arial" w:cs="Arial" w:eastAsia="Arial"/>
                      <w:sz w:val="81"/>
                      <w:szCs w:val="81"/>
                      <w:color w:val="0116BD"/>
                      <w:spacing w:val="0"/>
                      <w:w w:val="308"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1"/>
                      <w:szCs w:val="8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4"/>
          <w:w w:val="100"/>
          <w:position w:val="-14"/>
        </w:rPr>
        <w:t> </w:t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100"/>
          <w:position w:val="-14"/>
        </w:rPr>
        <w:t>y</w:t>
      </w:r>
      <w:r>
        <w:rPr>
          <w:rFonts w:ascii="Arial" w:hAnsi="Arial" w:cs="Arial" w:eastAsia="Arial"/>
          <w:sz w:val="17"/>
          <w:szCs w:val="17"/>
          <w:color w:val="5D5D5D"/>
          <w:spacing w:val="13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4"/>
        </w:rPr>
        <w:t>UÇAN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69" w:lineRule="exact"/>
        <w:ind w:left="706" w:right="1595"/>
        <w:jc w:val="center"/>
        <w:rPr>
          <w:rFonts w:ascii="Arial" w:hAnsi="Arial" w:cs="Arial" w:eastAsia="Arial"/>
          <w:sz w:val="32"/>
          <w:szCs w:val="32"/>
        </w:rPr>
      </w:pPr>
      <w:rPr/>
      <w:r>
        <w:rPr/>
        <w:br w:type="column"/>
      </w:r>
      <w:r>
        <w:rPr>
          <w:rFonts w:ascii="Arial" w:hAnsi="Arial" w:cs="Arial" w:eastAsia="Arial"/>
          <w:sz w:val="32"/>
          <w:szCs w:val="32"/>
          <w:color w:val="B3B3B5"/>
          <w:spacing w:val="-42"/>
          <w:w w:val="86"/>
          <w:i/>
          <w:position w:val="-4"/>
        </w:rPr>
        <w:t>·</w:t>
      </w:r>
      <w:r>
        <w:rPr>
          <w:rFonts w:ascii="Arial" w:hAnsi="Arial" w:cs="Arial" w:eastAsia="Arial"/>
          <w:sz w:val="32"/>
          <w:szCs w:val="32"/>
          <w:color w:val="707070"/>
          <w:spacing w:val="0"/>
          <w:w w:val="88"/>
          <w:i/>
          <w:position w:val="-4"/>
        </w:rPr>
        <w:t>d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138" w:lineRule="exact"/>
        <w:ind w:left="-51" w:right="1001"/>
        <w:jc w:val="center"/>
        <w:tabs>
          <w:tab w:pos="138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v:group style="position:absolute;margin-left:508.40744pt;margin-top:-4.407598pt;width:.1pt;height:16.827393pt;mso-position-horizontal-relative:page;mso-position-vertical-relative:paragraph;z-index:-16511" coordorigin="10168,-88" coordsize="2,337">
            <v:shape style="position:absolute;left:10168;top:-88;width:2;height:337" coordorigin="10168,-88" coordsize="0,337" path="m10168,248l10168,-88e" filled="f" stroked="t" strokeweight="1.34875pt" strokecolor="#D3D6D8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41"/>
          <w:szCs w:val="41"/>
          <w:color w:val="B3B3B5"/>
          <w:spacing w:val="0"/>
          <w:w w:val="23"/>
          <w:position w:val="-16"/>
        </w:rPr>
        <w:t>·</w:t>
      </w:r>
      <w:r>
        <w:rPr>
          <w:rFonts w:ascii="Times New Roman" w:hAnsi="Times New Roman" w:cs="Times New Roman" w:eastAsia="Times New Roman"/>
          <w:sz w:val="41"/>
          <w:szCs w:val="41"/>
          <w:color w:val="B3B3B5"/>
          <w:spacing w:val="0"/>
          <w:w w:val="23"/>
          <w:position w:val="-16"/>
        </w:rPr>
        <w:t>   </w:t>
      </w:r>
      <w:r>
        <w:rPr>
          <w:rFonts w:ascii="Times New Roman" w:hAnsi="Times New Roman" w:cs="Times New Roman" w:eastAsia="Times New Roman"/>
          <w:sz w:val="41"/>
          <w:szCs w:val="41"/>
          <w:color w:val="B3B3B5"/>
          <w:spacing w:val="5"/>
          <w:w w:val="23"/>
          <w:position w:val="-16"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color w:val="5D5D5D"/>
          <w:spacing w:val="0"/>
          <w:w w:val="74"/>
          <w:position w:val="-16"/>
        </w:rPr>
        <w:t>nit\</w:t>
      </w:r>
      <w:r>
        <w:rPr>
          <w:rFonts w:ascii="Times New Roman" w:hAnsi="Times New Roman" w:cs="Times New Roman" w:eastAsia="Times New Roman"/>
          <w:sz w:val="41"/>
          <w:szCs w:val="41"/>
          <w:color w:val="5D5D5D"/>
          <w:spacing w:val="29"/>
          <w:w w:val="74"/>
          <w:position w:val="-16"/>
        </w:rPr>
        <w:t> </w:t>
      </w:r>
      <w:r>
        <w:rPr>
          <w:rFonts w:ascii="Arial" w:hAnsi="Arial" w:cs="Arial" w:eastAsia="Arial"/>
          <w:sz w:val="37"/>
          <w:szCs w:val="37"/>
          <w:color w:val="5D5D5D"/>
          <w:spacing w:val="0"/>
          <w:w w:val="195"/>
          <w:position w:val="-16"/>
        </w:rPr>
        <w:t>'t</w:t>
      </w:r>
      <w:r>
        <w:rPr>
          <w:rFonts w:ascii="Arial" w:hAnsi="Arial" w:cs="Arial" w:eastAsia="Arial"/>
          <w:sz w:val="37"/>
          <w:szCs w:val="37"/>
          <w:color w:val="363636"/>
          <w:spacing w:val="0"/>
          <w:w w:val="54"/>
          <w:position w:val="-16"/>
        </w:rPr>
        <w:t>..</w:t>
      </w:r>
      <w:r>
        <w:rPr>
          <w:rFonts w:ascii="Arial" w:hAnsi="Arial" w:cs="Arial" w:eastAsia="Arial"/>
          <w:sz w:val="37"/>
          <w:szCs w:val="37"/>
          <w:color w:val="363636"/>
          <w:spacing w:val="0"/>
          <w:w w:val="100"/>
          <w:position w:val="-16"/>
        </w:rPr>
        <w:tab/>
      </w:r>
      <w:r>
        <w:rPr>
          <w:rFonts w:ascii="Arial" w:hAnsi="Arial" w:cs="Arial" w:eastAsia="Arial"/>
          <w:sz w:val="37"/>
          <w:szCs w:val="37"/>
          <w:color w:val="363636"/>
          <w:spacing w:val="0"/>
          <w:w w:val="100"/>
          <w:position w:val="-16"/>
        </w:rPr>
      </w:r>
      <w:r>
        <w:rPr>
          <w:rFonts w:ascii="Times New Roman" w:hAnsi="Times New Roman" w:cs="Times New Roman" w:eastAsia="Times New Roman"/>
          <w:sz w:val="25"/>
          <w:szCs w:val="25"/>
          <w:color w:val="A8BCE6"/>
          <w:spacing w:val="4"/>
          <w:w w:val="30"/>
          <w:position w:val="-6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5D5D5D"/>
          <w:spacing w:val="0"/>
          <w:w w:val="93"/>
          <w:position w:val="-6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0" w:right="560"/>
          <w:cols w:num="2" w:equalWidth="0">
            <w:col w:w="5787" w:space="2937"/>
            <w:col w:w="2636"/>
          </w:cols>
        </w:sectPr>
      </w:pPr>
      <w:rPr/>
    </w:p>
    <w:p>
      <w:pPr>
        <w:spacing w:before="57" w:after="0" w:line="240" w:lineRule="auto"/>
        <w:ind w:left="2674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Grup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3" w:lineRule="exact"/>
        <w:ind w:right="-20"/>
        <w:jc w:val="left"/>
        <w:tabs>
          <w:tab w:pos="34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507.9133pt;margin-top:-.479739pt;width:15.144088pt;height:17.971461pt;mso-position-horizontal-relative:page;mso-position-vertical-relative:paragraph;z-index:-16510" coordorigin="10158,-10" coordsize="303,359">
            <v:group style="position:absolute;left:10298;top:-10;width:163;height:283" coordorigin="10298,-10" coordsize="163,283">
              <v:shape style="position:absolute;left:10298;top:-10;width:163;height:283" coordorigin="10298,-10" coordsize="163,283" path="m10298,-10l10461,-10,10461,273,10298,273,10298,-10e" filled="t" fillcolor="#EBEDED" stroked="f">
                <v:path arrowok="t"/>
                <v:fill/>
              </v:shape>
            </v:group>
            <v:group style="position:absolute;left:10158;top:256;width:98;height:94" coordorigin="10158,256" coordsize="98,94">
              <v:shape style="position:absolute;left:10158;top:256;width:98;height:94" coordorigin="10158,256" coordsize="98,94" path="m10158,256l10256,256,10256,350,10158,350,10158,256e" filled="t" fillcolor="#EBEDED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İ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96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97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49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5D5D5D"/>
          <w:spacing w:val="-46"/>
          <w:w w:val="144"/>
          <w:position w:val="-5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919393"/>
          <w:spacing w:val="0"/>
          <w:w w:val="144"/>
          <w:position w:val="-5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919393"/>
          <w:spacing w:val="18"/>
          <w:w w:val="144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84848"/>
          <w:spacing w:val="0"/>
          <w:w w:val="60"/>
          <w:position w:val="-5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484848"/>
          <w:spacing w:val="-18"/>
          <w:w w:val="61"/>
          <w:position w:val="-5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919393"/>
          <w:spacing w:val="2"/>
          <w:w w:val="207"/>
          <w:position w:val="-5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5D5D5D"/>
          <w:spacing w:val="0"/>
          <w:w w:val="77"/>
          <w:position w:val="-5"/>
        </w:rPr>
        <w:t>lı</w:t>
      </w:r>
      <w:r>
        <w:rPr>
          <w:rFonts w:ascii="Times New Roman" w:hAnsi="Times New Roman" w:cs="Times New Roman" w:eastAsia="Times New Roman"/>
          <w:sz w:val="21"/>
          <w:szCs w:val="21"/>
          <w:color w:val="5D5D5D"/>
          <w:spacing w:val="0"/>
          <w:w w:val="78"/>
          <w:position w:val="-5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5D5D5D"/>
          <w:spacing w:val="-3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08282"/>
          <w:spacing w:val="0"/>
          <w:w w:val="88"/>
          <w:position w:val="-5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808282"/>
          <w:spacing w:val="-3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D5D5D"/>
          <w:spacing w:val="0"/>
          <w:w w:val="39"/>
          <w:position w:val="-5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5D5D5D"/>
          <w:spacing w:val="-3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19393"/>
          <w:spacing w:val="0"/>
          <w:w w:val="61"/>
          <w:position w:val="-5"/>
        </w:rPr>
        <w:t>..</w:t>
      </w:r>
      <w:r>
        <w:rPr>
          <w:rFonts w:ascii="Times New Roman" w:hAnsi="Times New Roman" w:cs="Times New Roman" w:eastAsia="Times New Roman"/>
          <w:sz w:val="21"/>
          <w:szCs w:val="21"/>
          <w:color w:val="919393"/>
          <w:spacing w:val="18"/>
          <w:w w:val="61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07070"/>
          <w:spacing w:val="0"/>
          <w:w w:val="61"/>
          <w:position w:val="-5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707070"/>
          <w:spacing w:val="0"/>
          <w:w w:val="61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07070"/>
          <w:spacing w:val="1"/>
          <w:w w:val="61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07070"/>
          <w:spacing w:val="0"/>
          <w:w w:val="100"/>
          <w:position w:val="-5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707070"/>
          <w:spacing w:val="0"/>
          <w:w w:val="100"/>
          <w:position w:val="-5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707070"/>
          <w:spacing w:val="-1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19393"/>
          <w:spacing w:val="0"/>
          <w:w w:val="54"/>
          <w:position w:val="-5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919393"/>
          <w:spacing w:val="0"/>
          <w:w w:val="54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19393"/>
          <w:spacing w:val="18"/>
          <w:w w:val="54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19393"/>
          <w:spacing w:val="8"/>
          <w:w w:val="100"/>
          <w:position w:val="-5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A1A3A5"/>
          <w:spacing w:val="0"/>
          <w:w w:val="100"/>
          <w:position w:val="-5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A1A3A5"/>
          <w:spacing w:val="4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B3B3B5"/>
          <w:spacing w:val="0"/>
          <w:w w:val="100"/>
          <w:position w:val="-5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left="347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449.974304pt;margin-top:2.625826pt;width:.1pt;height:4.71167pt;mso-position-horizontal-relative:page;mso-position-vertical-relative:paragraph;z-index:-16509" coordorigin="8999,53" coordsize="2,94">
            <v:shape style="position:absolute;left:8999;top:53;width:2;height:94" coordorigin="8999,53" coordsize="0,94" path="m8999,147l8999,53e" filled="f" stroked="t" strokeweight="3.32875pt" strokecolor="#EBEDED">
              <v:path arrowok="t"/>
            </v:shape>
          </v:group>
          <w10:wrap type="none"/>
        </w:pict>
      </w:r>
      <w:r>
        <w:rPr/>
        <w:pict>
          <v:group style="position:absolute;margin-left:468.9487pt;margin-top:2.693054pt;width:.1pt;height:11.442627pt;mso-position-horizontal-relative:page;mso-position-vertical-relative:paragraph;z-index:-16508" coordorigin="9379,54" coordsize="2,229">
            <v:shape style="position:absolute;left:9379;top:54;width:2;height:229" coordorigin="9379,54" coordsize="0,229" path="m9379,283l9379,54e" filled="f" stroked="t" strokeweight="2.543750pt" strokecolor="#EB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6.404816pt;margin-top:10.981568pt;width:82.222497pt;height:43.5pt;mso-position-horizontal-relative:page;mso-position-vertical-relative:paragraph;z-index:-16500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Arial" w:hAnsi="Arial" w:cs="Arial" w:eastAsia="Arial"/>
                      <w:sz w:val="86"/>
                      <w:szCs w:val="86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919393"/>
                      <w:w w:val="45"/>
                      <w:i/>
                      <w:position w:val="-1"/>
                    </w:rPr>
                    <w:t>''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919393"/>
                      <w:spacing w:val="-47"/>
                      <w:w w:val="45"/>
                      <w:i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808282"/>
                      <w:spacing w:val="7"/>
                      <w:w w:val="76"/>
                      <w:i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707070"/>
                      <w:spacing w:val="0"/>
                      <w:w w:val="41"/>
                      <w:position w:val="-1"/>
                    </w:rPr>
                    <w:t>: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707070"/>
                      <w:spacing w:val="-1"/>
                      <w:w w:val="41"/>
                      <w:position w:val="-1"/>
                    </w:rPr>
                    <w:t>;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808282"/>
                      <w:spacing w:val="-1"/>
                      <w:w w:val="44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808282"/>
                      <w:spacing w:val="0"/>
                      <w:w w:val="44"/>
                      <w:emboss/>
                      <w:position w:val="-1"/>
                    </w:rPr>
                    <w:t>: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808282"/>
                      <w:spacing w:val="0"/>
                      <w:w w:val="44"/>
                      <w:emboss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808282"/>
                      <w:spacing w:val="0"/>
                      <w:w w:val="44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808282"/>
                      <w:spacing w:val="-132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808282"/>
                      <w:spacing w:val="0"/>
                      <w:w w:val="44"/>
                      <w:position w:val="-1"/>
                    </w:rPr>
                    <w:t>&lt;';;;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3.814209pt;margin-top:7.477656pt;width:2.8078pt;height:5pt;mso-position-horizontal-relative:page;mso-position-vertical-relative:paragraph;z-index:-16499" type="#_x0000_t202" filled="f" stroked="f">
            <v:textbox inset="0,0,0,0">
              <w:txbxContent>
                <w:p>
                  <w:pPr>
                    <w:spacing w:before="0" w:after="0" w:line="100" w:lineRule="exact"/>
                    <w:ind w:right="-55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Pr/>
                  <w:r>
                    <w:rPr>
                      <w:rFonts w:ascii="Arial" w:hAnsi="Arial" w:cs="Arial" w:eastAsia="Arial"/>
                      <w:sz w:val="10"/>
                      <w:szCs w:val="10"/>
                      <w:color w:val="808282"/>
                      <w:spacing w:val="0"/>
                      <w:w w:val="101"/>
                      <w:i/>
                    </w:rPr>
                    <w:t>1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5"/>
          <w:szCs w:val="35"/>
          <w:color w:val="808282"/>
          <w:spacing w:val="0"/>
          <w:w w:val="53"/>
          <w:position w:val="-5"/>
        </w:rPr>
        <w:t>J</w:t>
      </w:r>
      <w:r>
        <w:rPr>
          <w:rFonts w:ascii="Times New Roman" w:hAnsi="Times New Roman" w:cs="Times New Roman" w:eastAsia="Times New Roman"/>
          <w:sz w:val="35"/>
          <w:szCs w:val="35"/>
          <w:color w:val="808282"/>
          <w:spacing w:val="0"/>
          <w:w w:val="53"/>
          <w:position w:val="-5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808282"/>
          <w:spacing w:val="8"/>
          <w:w w:val="53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67"/>
          <w:w w:val="158"/>
          <w:position w:val="-5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24"/>
          <w:w w:val="159"/>
          <w:position w:val="-5"/>
        </w:rPr>
        <w:t>«</w:t>
      </w:r>
      <w:r>
        <w:rPr>
          <w:rFonts w:ascii="Times New Roman" w:hAnsi="Times New Roman" w:cs="Times New Roman" w:eastAsia="Times New Roman"/>
          <w:sz w:val="7"/>
          <w:szCs w:val="7"/>
          <w:color w:val="808282"/>
          <w:spacing w:val="0"/>
          <w:w w:val="253"/>
          <w:position w:val="5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808282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08282"/>
          <w:spacing w:val="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363636"/>
          <w:spacing w:val="-19"/>
          <w:w w:val="133"/>
          <w:position w:val="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56"/>
          <w:w w:val="86"/>
          <w:position w:val="-5"/>
        </w:rPr>
        <w:t>}</w:t>
      </w:r>
      <w:r>
        <w:rPr>
          <w:rFonts w:ascii="Times New Roman" w:hAnsi="Times New Roman" w:cs="Times New Roman" w:eastAsia="Times New Roman"/>
          <w:sz w:val="7"/>
          <w:szCs w:val="7"/>
          <w:color w:val="363636"/>
          <w:spacing w:val="1"/>
          <w:w w:val="133"/>
          <w:position w:val="5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707070"/>
          <w:spacing w:val="-13"/>
          <w:w w:val="180"/>
          <w:position w:val="5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707070"/>
          <w:spacing w:val="-31"/>
          <w:w w:val="180"/>
          <w:position w:val="5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33"/>
          <w:w w:val="86"/>
          <w:position w:val="-5"/>
        </w:rPr>
        <w:t>ı</w:t>
      </w:r>
      <w:r>
        <w:rPr>
          <w:rFonts w:ascii="Times New Roman" w:hAnsi="Times New Roman" w:cs="Times New Roman" w:eastAsia="Times New Roman"/>
          <w:sz w:val="7"/>
          <w:szCs w:val="7"/>
          <w:color w:val="A1A3A5"/>
          <w:spacing w:val="-2"/>
          <w:w w:val="123"/>
          <w:position w:val="5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A1A3A5"/>
          <w:spacing w:val="-17"/>
          <w:w w:val="123"/>
          <w:position w:val="5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919393"/>
          <w:spacing w:val="-25"/>
          <w:w w:val="87"/>
          <w:position w:val="-5"/>
        </w:rPr>
        <w:t>ı</w:t>
      </w:r>
      <w:r>
        <w:rPr>
          <w:rFonts w:ascii="Times New Roman" w:hAnsi="Times New Roman" w:cs="Times New Roman" w:eastAsia="Times New Roman"/>
          <w:sz w:val="7"/>
          <w:szCs w:val="7"/>
          <w:color w:val="A1A3A5"/>
          <w:spacing w:val="0"/>
          <w:w w:val="123"/>
          <w:position w:val="5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A1A3A5"/>
          <w:spacing w:val="9"/>
          <w:w w:val="100"/>
          <w:position w:val="5"/>
        </w:rPr>
        <w:t> </w:t>
      </w:r>
      <w:r>
        <w:rPr>
          <w:rFonts w:ascii="Arial" w:hAnsi="Arial" w:cs="Arial" w:eastAsia="Arial"/>
          <w:sz w:val="24"/>
          <w:szCs w:val="24"/>
          <w:color w:val="919393"/>
          <w:spacing w:val="-27"/>
          <w:w w:val="53"/>
          <w:position w:val="-5"/>
        </w:rPr>
        <w:t>-</w:t>
      </w:r>
      <w:r>
        <w:rPr>
          <w:rFonts w:ascii="Times New Roman" w:hAnsi="Times New Roman" w:cs="Times New Roman" w:eastAsia="Times New Roman"/>
          <w:sz w:val="7"/>
          <w:szCs w:val="7"/>
          <w:color w:val="919393"/>
          <w:spacing w:val="-4"/>
          <w:w w:val="144"/>
          <w:b/>
          <w:bCs/>
          <w:i/>
          <w:position w:val="5"/>
        </w:rPr>
        <w:t>,</w:t>
      </w:r>
      <w:r>
        <w:rPr>
          <w:rFonts w:ascii="Arial" w:hAnsi="Arial" w:cs="Arial" w:eastAsia="Arial"/>
          <w:sz w:val="24"/>
          <w:szCs w:val="24"/>
          <w:color w:val="919393"/>
          <w:spacing w:val="-52"/>
          <w:w w:val="53"/>
          <w:position w:val="-5"/>
        </w:rPr>
        <w:t>r</w:t>
      </w:r>
      <w:r>
        <w:rPr>
          <w:rFonts w:ascii="Times New Roman" w:hAnsi="Times New Roman" w:cs="Times New Roman" w:eastAsia="Times New Roman"/>
          <w:sz w:val="7"/>
          <w:szCs w:val="7"/>
          <w:color w:val="919393"/>
          <w:spacing w:val="0"/>
          <w:w w:val="143"/>
          <w:b/>
          <w:bCs/>
          <w:i/>
          <w:position w:val="5"/>
        </w:rPr>
        <w:t>j</w:t>
      </w:r>
      <w:r>
        <w:rPr>
          <w:rFonts w:ascii="Times New Roman" w:hAnsi="Times New Roman" w:cs="Times New Roman" w:eastAsia="Times New Roman"/>
          <w:sz w:val="7"/>
          <w:szCs w:val="7"/>
          <w:color w:val="919393"/>
          <w:spacing w:val="-10"/>
          <w:w w:val="100"/>
          <w:b/>
          <w:bCs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color w:val="919393"/>
          <w:spacing w:val="0"/>
          <w:w w:val="52"/>
          <w:position w:val="-5"/>
        </w:rPr>
        <w:t>;</w:t>
      </w:r>
      <w:r>
        <w:rPr>
          <w:rFonts w:ascii="Arial" w:hAnsi="Arial" w:cs="Arial" w:eastAsia="Arial"/>
          <w:sz w:val="24"/>
          <w:szCs w:val="24"/>
          <w:color w:val="919393"/>
          <w:spacing w:val="0"/>
          <w:w w:val="52"/>
          <w:position w:val="-5"/>
        </w:rPr>
        <w:t>    </w:t>
      </w:r>
      <w:r>
        <w:rPr>
          <w:rFonts w:ascii="Arial" w:hAnsi="Arial" w:cs="Arial" w:eastAsia="Arial"/>
          <w:sz w:val="24"/>
          <w:szCs w:val="24"/>
          <w:color w:val="919393"/>
          <w:spacing w:val="8"/>
          <w:w w:val="52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3B3B5"/>
          <w:spacing w:val="-9"/>
          <w:w w:val="100"/>
          <w:position w:val="-5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808282"/>
          <w:spacing w:val="0"/>
          <w:w w:val="100"/>
          <w:position w:val="-5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808282"/>
          <w:spacing w:val="2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75"/>
          <w:position w:val="-5"/>
        </w:rPr>
        <w:t>ıt-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33"/>
          <w:w w:val="76"/>
          <w:position w:val="-5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808282"/>
          <w:spacing w:val="-17"/>
          <w:w w:val="182"/>
          <w:position w:val="5"/>
        </w:rPr>
        <w:t>"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14"/>
          <w:w w:val="76"/>
          <w:position w:val="-5"/>
        </w:rPr>
        <w:t>r</w:t>
      </w:r>
      <w:r>
        <w:rPr>
          <w:rFonts w:ascii="Times New Roman" w:hAnsi="Times New Roman" w:cs="Times New Roman" w:eastAsia="Times New Roman"/>
          <w:sz w:val="7"/>
          <w:szCs w:val="7"/>
          <w:color w:val="808282"/>
          <w:spacing w:val="-6"/>
          <w:w w:val="182"/>
          <w:position w:val="5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26"/>
          <w:w w:val="75"/>
          <w:position w:val="-5"/>
        </w:rPr>
        <w:t>ı</w:t>
      </w:r>
      <w:r>
        <w:rPr>
          <w:rFonts w:ascii="Times New Roman" w:hAnsi="Times New Roman" w:cs="Times New Roman" w:eastAsia="Times New Roman"/>
          <w:sz w:val="7"/>
          <w:szCs w:val="7"/>
          <w:color w:val="808282"/>
          <w:spacing w:val="0"/>
          <w:w w:val="182"/>
          <w:position w:val="5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808282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08282"/>
          <w:spacing w:val="-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08282"/>
          <w:spacing w:val="9"/>
          <w:w w:val="83"/>
          <w:i/>
          <w:position w:val="-5"/>
        </w:rPr>
        <w:t>M</w:t>
      </w:r>
      <w:r>
        <w:rPr>
          <w:rFonts w:ascii="Times New Roman" w:hAnsi="Times New Roman" w:cs="Times New Roman" w:eastAsia="Times New Roman"/>
          <w:sz w:val="7"/>
          <w:szCs w:val="7"/>
          <w:color w:val="919393"/>
          <w:spacing w:val="-8"/>
          <w:w w:val="126"/>
          <w:i/>
          <w:position w:val="5"/>
        </w:rPr>
        <w:t>"</w:t>
      </w:r>
      <w:r>
        <w:rPr>
          <w:rFonts w:ascii="Times New Roman" w:hAnsi="Times New Roman" w:cs="Times New Roman" w:eastAsia="Times New Roman"/>
          <w:sz w:val="17"/>
          <w:szCs w:val="17"/>
          <w:color w:val="808282"/>
          <w:spacing w:val="-42"/>
          <w:w w:val="83"/>
          <w:i/>
          <w:position w:val="-5"/>
        </w:rPr>
        <w:t>I</w:t>
      </w:r>
      <w:r>
        <w:rPr>
          <w:rFonts w:ascii="Times New Roman" w:hAnsi="Times New Roman" w:cs="Times New Roman" w:eastAsia="Times New Roman"/>
          <w:sz w:val="7"/>
          <w:szCs w:val="7"/>
          <w:color w:val="919393"/>
          <w:spacing w:val="0"/>
          <w:w w:val="126"/>
          <w:i/>
          <w:position w:val="5"/>
        </w:rPr>
        <w:t>'</w:t>
      </w:r>
      <w:r>
        <w:rPr>
          <w:rFonts w:ascii="Times New Roman" w:hAnsi="Times New Roman" w:cs="Times New Roman" w:eastAsia="Times New Roman"/>
          <w:sz w:val="7"/>
          <w:szCs w:val="7"/>
          <w:color w:val="919393"/>
          <w:spacing w:val="0"/>
          <w:w w:val="100"/>
          <w:i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08282"/>
          <w:spacing w:val="0"/>
          <w:w w:val="83"/>
          <w:i/>
          <w:position w:val="-5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808282"/>
          <w:spacing w:val="0"/>
          <w:w w:val="83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08282"/>
          <w:spacing w:val="4"/>
          <w:w w:val="83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1A3A5"/>
          <w:spacing w:val="0"/>
          <w:w w:val="297"/>
          <w:position w:val="5"/>
        </w:rPr>
        <w:t>-</w:t>
      </w:r>
      <w:r>
        <w:rPr>
          <w:rFonts w:ascii="Times New Roman" w:hAnsi="Times New Roman" w:cs="Times New Roman" w:eastAsia="Times New Roman"/>
          <w:sz w:val="7"/>
          <w:szCs w:val="7"/>
          <w:color w:val="A1A3A5"/>
          <w:spacing w:val="-40"/>
          <w:w w:val="297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33"/>
          <w:w w:val="76"/>
          <w:position w:val="-5"/>
        </w:rPr>
        <w:t>r</w:t>
      </w:r>
      <w:r>
        <w:rPr>
          <w:rFonts w:ascii="Times New Roman" w:hAnsi="Times New Roman" w:cs="Times New Roman" w:eastAsia="Times New Roman"/>
          <w:sz w:val="7"/>
          <w:szCs w:val="7"/>
          <w:color w:val="808282"/>
          <w:spacing w:val="0"/>
          <w:w w:val="171"/>
          <w:position w:val="5"/>
        </w:rPr>
        <w:t>..</w:t>
      </w:r>
      <w:r>
        <w:rPr>
          <w:rFonts w:ascii="Times New Roman" w:hAnsi="Times New Roman" w:cs="Times New Roman" w:eastAsia="Times New Roman"/>
          <w:sz w:val="7"/>
          <w:szCs w:val="7"/>
          <w:color w:val="808282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08282"/>
          <w:spacing w:val="-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79"/>
          <w:position w:val="-5"/>
        </w:rPr>
        <w:t>ı\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560"/>
          <w:cols w:num="2" w:equalWidth="0">
            <w:col w:w="4632" w:space="396"/>
            <w:col w:w="6332"/>
          </w:cols>
        </w:sectPr>
      </w:pPr>
      <w:rPr/>
    </w:p>
    <w:p>
      <w:pPr>
        <w:spacing w:before="9" w:after="0" w:line="204" w:lineRule="exact"/>
        <w:ind w:right="870"/>
        <w:jc w:val="right"/>
        <w:tabs>
          <w:tab w:pos="62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440.649689pt;margin-top:3.174366pt;width:.1pt;height:7.503418pt;mso-position-horizontal-relative:page;mso-position-vertical-relative:paragraph;z-index:-16507" coordorigin="8813,63" coordsize="2,150">
            <v:shape style="position:absolute;left:8813;top:63;width:2;height:150" coordorigin="8813,63" coordsize="0,150" path="m8813,214l8813,63e" filled="f" stroked="t" strokeweight="1.693405pt" strokecolor="#EBEDED">
              <v:path arrowok="t"/>
            </v:shape>
          </v:group>
          <w10:wrap type="none"/>
        </w:pict>
      </w:r>
      <w:r>
        <w:rPr/>
        <w:pict>
          <v:group style="position:absolute;margin-left:497.976624pt;margin-top:3.174366pt;width:4.516487pt;height:7.503418pt;mso-position-horizontal-relative:page;mso-position-vertical-relative:paragraph;z-index:-16506" coordorigin="9960,63" coordsize="90,150">
            <v:shape style="position:absolute;left:9960;top:63;width:90;height:150" coordorigin="9960,63" coordsize="90,150" path="m9960,63l10050,63,10050,214,9960,214,9960,63e" filled="t" fillcolor="#EBEDED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11"/>
          <w:szCs w:val="11"/>
          <w:color w:val="484848"/>
          <w:w w:val="77"/>
          <w:position w:val="-1"/>
        </w:rPr>
        <w:t>!;</w:t>
      </w:r>
      <w:r>
        <w:rPr>
          <w:rFonts w:ascii="Arial" w:hAnsi="Arial" w:cs="Arial" w:eastAsia="Arial"/>
          <w:sz w:val="11"/>
          <w:szCs w:val="11"/>
          <w:color w:val="484848"/>
          <w:w w:val="78"/>
          <w:position w:val="-1"/>
        </w:rPr>
        <w:t>)</w:t>
      </w:r>
      <w:r>
        <w:rPr>
          <w:rFonts w:ascii="Arial" w:hAnsi="Arial" w:cs="Arial" w:eastAsia="Arial"/>
          <w:sz w:val="11"/>
          <w:szCs w:val="11"/>
          <w:color w:val="484848"/>
          <w:w w:val="77"/>
          <w:position w:val="-1"/>
        </w:rPr>
        <w:t>&lt;</w:t>
      </w:r>
      <w:r>
        <w:rPr>
          <w:rFonts w:ascii="Arial" w:hAnsi="Arial" w:cs="Arial" w:eastAsia="Arial"/>
          <w:sz w:val="11"/>
          <w:szCs w:val="11"/>
          <w:color w:val="484848"/>
          <w:spacing w:val="-3"/>
          <w:w w:val="77"/>
          <w:position w:val="-1"/>
        </w:rPr>
        <w:t>\</w:t>
      </w:r>
      <w:r>
        <w:rPr>
          <w:rFonts w:ascii="Arial" w:hAnsi="Arial" w:cs="Arial" w:eastAsia="Arial"/>
          <w:sz w:val="11"/>
          <w:szCs w:val="11"/>
          <w:color w:val="B3B3B5"/>
          <w:spacing w:val="0"/>
          <w:w w:val="87"/>
          <w:position w:val="-1"/>
        </w:rPr>
        <w:t>·</w:t>
      </w:r>
      <w:r>
        <w:rPr>
          <w:rFonts w:ascii="Arial" w:hAnsi="Arial" w:cs="Arial" w:eastAsia="Arial"/>
          <w:sz w:val="11"/>
          <w:szCs w:val="11"/>
          <w:color w:val="B3B3B5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1"/>
          <w:szCs w:val="11"/>
          <w:color w:val="B3B3B5"/>
          <w:spacing w:val="0"/>
          <w:w w:val="100"/>
          <w:position w:val="-1"/>
        </w:rPr>
        <w:t>•</w:t>
      </w:r>
      <w:r>
        <w:rPr>
          <w:rFonts w:ascii="Arial" w:hAnsi="Arial" w:cs="Arial" w:eastAsia="Arial"/>
          <w:sz w:val="11"/>
          <w:szCs w:val="11"/>
          <w:color w:val="B3B3B5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11"/>
          <w:szCs w:val="11"/>
          <w:color w:val="B3B3B5"/>
          <w:spacing w:val="18"/>
          <w:w w:val="100"/>
          <w:position w:val="-1"/>
        </w:rPr>
        <w:t> </w:t>
      </w:r>
      <w:r>
        <w:rPr>
          <w:rFonts w:ascii="Arial" w:hAnsi="Arial" w:cs="Arial" w:eastAsia="Arial"/>
          <w:sz w:val="11"/>
          <w:szCs w:val="11"/>
          <w:color w:val="808282"/>
          <w:spacing w:val="0"/>
          <w:w w:val="70"/>
          <w:position w:val="-1"/>
        </w:rPr>
        <w:t>•</w:t>
      </w:r>
      <w:r>
        <w:rPr>
          <w:rFonts w:ascii="Arial" w:hAnsi="Arial" w:cs="Arial" w:eastAsia="Arial"/>
          <w:sz w:val="11"/>
          <w:szCs w:val="11"/>
          <w:color w:val="808282"/>
          <w:spacing w:val="0"/>
          <w:w w:val="70"/>
          <w:position w:val="-1"/>
        </w:rPr>
        <w:t>    </w:t>
      </w:r>
      <w:r>
        <w:rPr>
          <w:rFonts w:ascii="Arial" w:hAnsi="Arial" w:cs="Arial" w:eastAsia="Arial"/>
          <w:sz w:val="11"/>
          <w:szCs w:val="11"/>
          <w:color w:val="808282"/>
          <w:spacing w:val="4"/>
          <w:w w:val="70"/>
          <w:position w:val="-1"/>
        </w:rPr>
        <w:t> </w:t>
      </w:r>
      <w:r>
        <w:rPr>
          <w:rFonts w:ascii="Arial" w:hAnsi="Arial" w:cs="Arial" w:eastAsia="Arial"/>
          <w:sz w:val="11"/>
          <w:szCs w:val="11"/>
          <w:color w:val="B3B3B5"/>
          <w:spacing w:val="-16"/>
          <w:w w:val="123"/>
          <w:position w:val="-1"/>
        </w:rPr>
        <w:t>•</w:t>
      </w:r>
      <w:r>
        <w:rPr>
          <w:rFonts w:ascii="Arial" w:hAnsi="Arial" w:cs="Arial" w:eastAsia="Arial"/>
          <w:sz w:val="11"/>
          <w:szCs w:val="11"/>
          <w:color w:val="313DB1"/>
          <w:spacing w:val="0"/>
          <w:w w:val="600"/>
          <w:position w:val="-1"/>
        </w:rPr>
        <w:t>-</w:t>
      </w:r>
      <w:r>
        <w:rPr>
          <w:rFonts w:ascii="Arial" w:hAnsi="Arial" w:cs="Arial" w:eastAsia="Arial"/>
          <w:sz w:val="11"/>
          <w:szCs w:val="11"/>
          <w:color w:val="313DB1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11"/>
          <w:szCs w:val="11"/>
          <w:color w:val="313DB1"/>
          <w:spacing w:val="9"/>
          <w:w w:val="100"/>
          <w:position w:val="-1"/>
        </w:rPr>
        <w:t> </w:t>
      </w:r>
      <w:r>
        <w:rPr>
          <w:rFonts w:ascii="Arial" w:hAnsi="Arial" w:cs="Arial" w:eastAsia="Arial"/>
          <w:sz w:val="11"/>
          <w:szCs w:val="11"/>
          <w:color w:val="B3B3B5"/>
          <w:spacing w:val="0"/>
          <w:w w:val="100"/>
          <w:position w:val="-1"/>
        </w:rPr>
        <w:t>••</w:t>
      </w:r>
      <w:r>
        <w:rPr>
          <w:rFonts w:ascii="Arial" w:hAnsi="Arial" w:cs="Arial" w:eastAsia="Arial"/>
          <w:sz w:val="11"/>
          <w:szCs w:val="11"/>
          <w:color w:val="B3B3B5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11"/>
          <w:szCs w:val="11"/>
          <w:color w:val="B3B3B5"/>
          <w:spacing w:val="8"/>
          <w:w w:val="100"/>
          <w:position w:val="-1"/>
        </w:rPr>
        <w:t> </w:t>
      </w:r>
      <w:r>
        <w:rPr>
          <w:rFonts w:ascii="Arial" w:hAnsi="Arial" w:cs="Arial" w:eastAsia="Arial"/>
          <w:sz w:val="11"/>
          <w:szCs w:val="11"/>
          <w:color w:val="707070"/>
          <w:spacing w:val="4"/>
          <w:w w:val="127"/>
          <w:position w:val="-1"/>
        </w:rPr>
        <w:t>.</w:t>
      </w:r>
      <w:r>
        <w:rPr>
          <w:rFonts w:ascii="Arial" w:hAnsi="Arial" w:cs="Arial" w:eastAsia="Arial"/>
          <w:sz w:val="11"/>
          <w:szCs w:val="11"/>
          <w:color w:val="919393"/>
          <w:spacing w:val="0"/>
          <w:w w:val="127"/>
          <w:position w:val="-1"/>
        </w:rPr>
        <w:t>.</w:t>
      </w:r>
      <w:r>
        <w:rPr>
          <w:rFonts w:ascii="Arial" w:hAnsi="Arial" w:cs="Arial" w:eastAsia="Arial"/>
          <w:sz w:val="11"/>
          <w:szCs w:val="11"/>
          <w:color w:val="919393"/>
          <w:spacing w:val="17"/>
          <w:w w:val="127"/>
          <w:position w:val="-1"/>
        </w:rPr>
        <w:t> </w:t>
      </w:r>
      <w:r>
        <w:rPr>
          <w:rFonts w:ascii="Arial" w:hAnsi="Arial" w:cs="Arial" w:eastAsia="Arial"/>
          <w:sz w:val="11"/>
          <w:szCs w:val="11"/>
          <w:color w:val="919393"/>
          <w:spacing w:val="0"/>
          <w:w w:val="68"/>
          <w:position w:val="-1"/>
        </w:rPr>
        <w:t>•</w:t>
      </w:r>
      <w:r>
        <w:rPr>
          <w:rFonts w:ascii="Arial" w:hAnsi="Arial" w:cs="Arial" w:eastAsia="Arial"/>
          <w:sz w:val="11"/>
          <w:szCs w:val="11"/>
          <w:color w:val="919393"/>
          <w:spacing w:val="0"/>
          <w:w w:val="68"/>
          <w:position w:val="-1"/>
        </w:rPr>
        <w:t>  </w:t>
      </w:r>
      <w:r>
        <w:rPr>
          <w:rFonts w:ascii="Arial" w:hAnsi="Arial" w:cs="Arial" w:eastAsia="Arial"/>
          <w:sz w:val="11"/>
          <w:szCs w:val="11"/>
          <w:color w:val="919393"/>
          <w:spacing w:val="17"/>
          <w:w w:val="68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5D5D5D"/>
          <w:spacing w:val="0"/>
          <w:w w:val="68"/>
          <w:position w:val="-1"/>
        </w:rPr>
        <w:t>ff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02" w:lineRule="exact"/>
        <w:ind w:left="463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484848"/>
          <w:spacing w:val="0"/>
          <w:w w:val="140"/>
          <w:position w:val="-4"/>
        </w:rPr>
        <w:t>-"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560"/>
        </w:sectPr>
      </w:pPr>
      <w:rPr/>
    </w:p>
    <w:p>
      <w:pPr>
        <w:spacing w:before="0" w:after="0" w:line="93" w:lineRule="exact"/>
        <w:ind w:right="-4"/>
        <w:jc w:val="righ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484848"/>
          <w:spacing w:val="0"/>
          <w:w w:val="82"/>
          <w:position w:val="-2"/>
        </w:rPr>
        <w:t>"@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right="-20"/>
        <w:jc w:val="righ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63636"/>
          <w:spacing w:val="0"/>
          <w:w w:val="54"/>
          <w:position w:val="1"/>
        </w:rPr>
        <w:t>::r: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143" w:lineRule="auto"/>
        <w:ind w:left="19" w:right="-77" w:firstLine="-19"/>
        <w:jc w:val="left"/>
        <w:tabs>
          <w:tab w:pos="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301.897491pt;margin-top:7.622337pt;width:33.782913pt;height:1.074937pt;mso-position-horizontal-relative:page;mso-position-vertical-relative:paragraph;z-index:-16517" coordorigin="6038,152" coordsize="676,21">
            <v:group style="position:absolute;left:6045;top:160;width:353;height:2" coordorigin="6045,160" coordsize="353,2">
              <v:shape style="position:absolute;left:6045;top:160;width:353;height:2" coordorigin="6045,160" coordsize="353,0" path="m6045,160l6398,160e" filled="f" stroked="t" strokeweight=".716246pt" strokecolor="#48579C">
                <v:path arrowok="t"/>
              </v:shape>
            </v:group>
            <v:group style="position:absolute;left:6188;top:164;width:516;height:2" coordorigin="6188,164" coordsize="516,2">
              <v:shape style="position:absolute;left:6188;top:164;width:516;height:2" coordorigin="6188,164" coordsize="516,0" path="m6188,164l6704,164e" filled="f" stroked="t" strokeweight=".954994pt" strokecolor="#6B77A3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5"/>
          <w:szCs w:val="25"/>
          <w:color w:val="5D5D5D"/>
          <w:w w:val="90"/>
        </w:rPr>
        <w:t>Abdu</w:t>
      </w:r>
      <w:r>
        <w:rPr>
          <w:rFonts w:ascii="Arial" w:hAnsi="Arial" w:cs="Arial" w:eastAsia="Arial"/>
          <w:sz w:val="25"/>
          <w:szCs w:val="25"/>
          <w:color w:val="5D5D5D"/>
          <w:spacing w:val="-35"/>
          <w:w w:val="91"/>
        </w:rPr>
        <w:t>r</w:t>
      </w:r>
      <w:r>
        <w:rPr>
          <w:rFonts w:ascii="Arial" w:hAnsi="Arial" w:cs="Arial" w:eastAsia="Arial"/>
          <w:sz w:val="25"/>
          <w:szCs w:val="25"/>
          <w:color w:val="484848"/>
          <w:spacing w:val="0"/>
          <w:w w:val="78"/>
        </w:rPr>
        <w:t>OP</w:t>
      </w:r>
      <w:r>
        <w:rPr>
          <w:rFonts w:ascii="Arial" w:hAnsi="Arial" w:cs="Arial" w:eastAsia="Arial"/>
          <w:sz w:val="25"/>
          <w:szCs w:val="25"/>
          <w:color w:val="484848"/>
          <w:spacing w:val="0"/>
          <w:w w:val="79"/>
        </w:rPr>
        <w:t>Ç</w:t>
      </w:r>
      <w:r>
        <w:rPr>
          <w:rFonts w:ascii="Arial" w:hAnsi="Arial" w:cs="Arial" w:eastAsia="Arial"/>
          <w:sz w:val="25"/>
          <w:szCs w:val="25"/>
          <w:color w:val="484848"/>
          <w:spacing w:val="0"/>
          <w:w w:val="79"/>
        </w:rPr>
        <w:t> </w:t>
      </w:r>
      <w:r>
        <w:rPr>
          <w:rFonts w:ascii="Arial" w:hAnsi="Arial" w:cs="Arial" w:eastAsia="Arial"/>
          <w:sz w:val="25"/>
          <w:szCs w:val="25"/>
          <w:color w:val="5D5D5D"/>
          <w:spacing w:val="-35"/>
          <w:w w:val="114"/>
        </w:rPr>
        <w:t>I</w:t>
      </w:r>
      <w:r>
        <w:rPr>
          <w:rFonts w:ascii="Arial" w:hAnsi="Arial" w:cs="Arial" w:eastAsia="Arial"/>
          <w:sz w:val="21"/>
          <w:szCs w:val="21"/>
          <w:color w:val="484848"/>
          <w:spacing w:val="-20"/>
          <w:w w:val="107"/>
          <w:position w:val="-10"/>
        </w:rPr>
        <w:t>t</w:t>
      </w:r>
      <w:r>
        <w:rPr>
          <w:rFonts w:ascii="Arial" w:hAnsi="Arial" w:cs="Arial" w:eastAsia="Arial"/>
          <w:sz w:val="25"/>
          <w:szCs w:val="25"/>
          <w:color w:val="5D5D5D"/>
          <w:spacing w:val="-11"/>
          <w:w w:val="114"/>
          <w:position w:val="0"/>
        </w:rPr>
        <w:t>f</w:t>
      </w:r>
      <w:r>
        <w:rPr>
          <w:rFonts w:ascii="Arial" w:hAnsi="Arial" w:cs="Arial" w:eastAsia="Arial"/>
          <w:sz w:val="23"/>
          <w:szCs w:val="23"/>
          <w:color w:val="5D5D5D"/>
          <w:spacing w:val="0"/>
          <w:w w:val="73"/>
          <w:position w:val="-10"/>
        </w:rPr>
        <w:t>a</w:t>
      </w:r>
      <w:r>
        <w:rPr>
          <w:rFonts w:ascii="Arial" w:hAnsi="Arial" w:cs="Arial" w:eastAsia="Arial"/>
          <w:sz w:val="23"/>
          <w:szCs w:val="23"/>
          <w:color w:val="5D5D5D"/>
          <w:spacing w:val="-49"/>
          <w:w w:val="72"/>
          <w:position w:val="-10"/>
        </w:rPr>
        <w:t>ı</w:t>
      </w:r>
      <w:r>
        <w:rPr>
          <w:rFonts w:ascii="Arial" w:hAnsi="Arial" w:cs="Arial" w:eastAsia="Arial"/>
          <w:sz w:val="25"/>
          <w:szCs w:val="25"/>
          <w:color w:val="5D5D5D"/>
          <w:spacing w:val="-28"/>
          <w:w w:val="94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5D5D5D"/>
          <w:spacing w:val="-38"/>
          <w:w w:val="73"/>
          <w:position w:val="-10"/>
        </w:rPr>
        <w:t>y</w:t>
      </w:r>
      <w:r>
        <w:rPr>
          <w:rFonts w:ascii="Arial" w:hAnsi="Arial" w:cs="Arial" w:eastAsia="Arial"/>
          <w:sz w:val="25"/>
          <w:szCs w:val="25"/>
          <w:color w:val="484848"/>
          <w:spacing w:val="0"/>
          <w:w w:val="129"/>
          <w:position w:val="0"/>
        </w:rPr>
        <w:t>·</w:t>
      </w:r>
      <w:r>
        <w:rPr>
          <w:rFonts w:ascii="Arial" w:hAnsi="Arial" w:cs="Arial" w:eastAsia="Arial"/>
          <w:sz w:val="25"/>
          <w:szCs w:val="25"/>
          <w:color w:val="48484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5"/>
          <w:szCs w:val="25"/>
          <w:color w:val="48484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5"/>
          <w:position w:val="0"/>
        </w:rPr>
        <w:t>.ı.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376" w:lineRule="exact"/>
        <w:ind w:right="-108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45"/>
          <w:szCs w:val="45"/>
          <w:color w:val="5D5D5D"/>
          <w:w w:val="90"/>
          <w:position w:val="-12"/>
        </w:rPr>
        <w:t>".</w:t>
      </w:r>
      <w:r>
        <w:rPr>
          <w:rFonts w:ascii="Arial" w:hAnsi="Arial" w:cs="Arial" w:eastAsia="Arial"/>
          <w:sz w:val="45"/>
          <w:szCs w:val="45"/>
          <w:color w:val="5D5D5D"/>
          <w:spacing w:val="-87"/>
          <w:w w:val="100"/>
          <w:position w:val="-12"/>
        </w:rPr>
        <w:t> </w:t>
      </w:r>
      <w:r>
        <w:rPr>
          <w:rFonts w:ascii="Arial" w:hAnsi="Arial" w:cs="Arial" w:eastAsia="Arial"/>
          <w:sz w:val="23"/>
          <w:szCs w:val="23"/>
          <w:color w:val="484848"/>
          <w:spacing w:val="0"/>
          <w:w w:val="83"/>
          <w:position w:val="-12"/>
        </w:rPr>
        <w:t>e</w:t>
      </w:r>
      <w:r>
        <w:rPr>
          <w:rFonts w:ascii="Arial" w:hAnsi="Arial" w:cs="Arial" w:eastAsia="Arial"/>
          <w:sz w:val="23"/>
          <w:szCs w:val="23"/>
          <w:color w:val="484848"/>
          <w:spacing w:val="-32"/>
          <w:w w:val="100"/>
          <w:position w:val="-12"/>
        </w:rPr>
        <w:t> </w:t>
      </w:r>
      <w:r>
        <w:rPr>
          <w:rFonts w:ascii="Arial" w:hAnsi="Arial" w:cs="Arial" w:eastAsia="Arial"/>
          <w:sz w:val="23"/>
          <w:szCs w:val="23"/>
          <w:color w:val="484848"/>
          <w:spacing w:val="0"/>
          <w:w w:val="67"/>
          <w:b/>
          <w:bCs/>
          <w:position w:val="-3"/>
        </w:rPr>
        <w:t>A</w:t>
      </w:r>
      <w:r>
        <w:rPr>
          <w:rFonts w:ascii="Arial" w:hAnsi="Arial" w:cs="Arial" w:eastAsia="Arial"/>
          <w:sz w:val="23"/>
          <w:szCs w:val="23"/>
          <w:color w:val="484848"/>
          <w:spacing w:val="-46"/>
          <w:w w:val="100"/>
          <w:b/>
          <w:bCs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363636"/>
          <w:spacing w:val="-28"/>
          <w:w w:val="78"/>
          <w:position w:val="-12"/>
        </w:rPr>
        <w:t>m</w:t>
      </w:r>
      <w:r>
        <w:rPr>
          <w:rFonts w:ascii="Arial" w:hAnsi="Arial" w:cs="Arial" w:eastAsia="Arial"/>
          <w:sz w:val="23"/>
          <w:szCs w:val="23"/>
          <w:color w:val="808282"/>
          <w:spacing w:val="-54"/>
          <w:w w:val="125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77"/>
          <w:position w:val="-12"/>
        </w:rPr>
        <w:t>ı</w:t>
      </w:r>
      <w:r>
        <w:rPr>
          <w:rFonts w:ascii="Arial" w:hAnsi="Arial" w:cs="Arial" w:eastAsia="Arial"/>
          <w:sz w:val="23"/>
          <w:szCs w:val="23"/>
          <w:color w:val="363636"/>
          <w:spacing w:val="-44"/>
          <w:w w:val="78"/>
          <w:position w:val="-12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919393"/>
          <w:spacing w:val="0"/>
          <w:w w:val="58"/>
          <w:position w:val="-3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69" w:lineRule="exact"/>
        <w:ind w:right="-20"/>
        <w:jc w:val="left"/>
        <w:tabs>
          <w:tab w:pos="38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484848"/>
          <w:spacing w:val="0"/>
          <w:w w:val="100"/>
          <w:position w:val="-8"/>
        </w:rPr>
        <w:t>ö</w:t>
      </w:r>
      <w:r>
        <w:rPr>
          <w:rFonts w:ascii="Times New Roman" w:hAnsi="Times New Roman" w:cs="Times New Roman" w:eastAsia="Times New Roman"/>
          <w:sz w:val="23"/>
          <w:szCs w:val="23"/>
          <w:color w:val="484848"/>
          <w:spacing w:val="-4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84848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484848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58"/>
          <w:position w:val="-8"/>
        </w:rPr>
        <w:t>..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560"/>
          <w:cols w:num="4" w:equalWidth="0">
            <w:col w:w="616" w:space="2020"/>
            <w:col w:w="1003" w:space="258"/>
            <w:col w:w="851" w:space="663"/>
            <w:col w:w="5949"/>
          </w:cols>
        </w:sectPr>
      </w:pPr>
      <w:rPr/>
    </w:p>
    <w:p>
      <w:pPr>
        <w:spacing w:before="0" w:after="0" w:line="136" w:lineRule="exact"/>
        <w:ind w:left="3648" w:right="-20"/>
        <w:jc w:val="left"/>
        <w:tabs>
          <w:tab w:pos="4740" w:val="left"/>
          <w:tab w:pos="910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v:group style="position:absolute;margin-left:14.205536pt;margin-top:35.420113pt;width:564.998327pt;height:743.078273pt;mso-position-horizontal-relative:page;mso-position-vertical-relative:page;z-index:-16519" coordorigin="284,708" coordsize="11300,14862">
            <v:group style="position:absolute;left:313;top:718;width:2;height:1532" coordorigin="313,718" coordsize="2,1532">
              <v:shape style="position:absolute;left:313;top:718;width:2;height:1532" coordorigin="313,718" coordsize="0,1532" path="m313,2250l313,718e" filled="f" stroked="t" strokeweight=".954994pt" strokecolor="#707070">
                <v:path arrowok="t"/>
              </v:shape>
            </v:group>
            <v:group style="position:absolute;left:306;top:730;width:11226;height:2" coordorigin="306,730" coordsize="11226,2">
              <v:shape style="position:absolute;left:306;top:730;width:11226;height:2" coordorigin="306,730" coordsize="11226,0" path="m306,730l11532,730e" filled="f" stroked="t" strokeweight=".716246pt" strokecolor="#5B5B5B">
                <v:path arrowok="t"/>
              </v:shape>
            </v:group>
            <v:group style="position:absolute;left:2364;top:728;width:2;height:1182" coordorigin="2364,728" coordsize="2,1182">
              <v:shape style="position:absolute;left:2364;top:728;width:2;height:1182" coordorigin="2364,728" coordsize="0,1182" path="m2364,1910l2364,728e" filled="f" stroked="t" strokeweight=".954994pt" strokecolor="#4F4F4F">
                <v:path arrowok="t"/>
              </v:shape>
            </v:group>
            <v:group style="position:absolute;left:2321;top:732;width:721;height:2" coordorigin="2321,732" coordsize="721,2">
              <v:shape style="position:absolute;left:2321;top:732;width:721;height:2" coordorigin="2321,732" coordsize="721,0" path="m2321,732l3042,732e" filled="f" stroked="t" strokeweight=".477497pt" strokecolor="#3B3B3B">
                <v:path arrowok="t"/>
              </v:shape>
            </v:group>
            <v:group style="position:absolute;left:7802;top:728;width:711;height:2" coordorigin="7802,728" coordsize="711,2">
              <v:shape style="position:absolute;left:7802;top:728;width:711;height:2" coordorigin="7802,728" coordsize="711,0" path="m7802,728l8514,728e" filled="f" stroked="t" strokeweight=".477497pt" strokecolor="#4B4B4B">
                <v:path arrowok="t"/>
              </v:shape>
            </v:group>
            <v:group style="position:absolute;left:8456;top:728;width:721;height:2" coordorigin="8456,728" coordsize="721,2">
              <v:shape style="position:absolute;left:8456;top:728;width:721;height:2" coordorigin="8456,728" coordsize="721,0" path="m8456,728l9177,728e" filled="f" stroked="t" strokeweight=".477497pt" strokecolor="#383838">
                <v:path arrowok="t"/>
              </v:shape>
            </v:group>
            <v:group style="position:absolute;left:9149;top:718;width:2;height:795" coordorigin="9149,718" coordsize="2,795">
              <v:shape style="position:absolute;left:9149;top:718;width:2;height:795" coordorigin="9149,718" coordsize="0,795" path="m9149,1512l9149,718e" filled="f" stroked="t" strokeweight=".477497pt" strokecolor="#383838">
                <v:path arrowok="t"/>
              </v:shape>
            </v:group>
            <v:group style="position:absolute;left:10639;top:728;width:931;height:2" coordorigin="10639,728" coordsize="931,2">
              <v:shape style="position:absolute;left:10639;top:728;width:931;height:2" coordorigin="10639,728" coordsize="931,0" path="m10639,728l11570,728e" filled="f" stroked="t" strokeweight=".477497pt" strokecolor="#444444">
                <v:path arrowok="t"/>
              </v:shape>
            </v:group>
            <v:group style="position:absolute;left:11563;top:718;width:2;height:3336" coordorigin="11563,718" coordsize="2,3336">
              <v:shape style="position:absolute;left:11563;top:718;width:2;height:3336" coordorigin="11563,718" coordsize="0,3336" path="m11563,4054l11563,718e" filled="f" stroked="t" strokeweight=".716246pt" strokecolor="#5B5B5B">
                <v:path arrowok="t"/>
              </v:shape>
            </v:group>
            <v:group style="position:absolute;left:9151;top:1431;width:2;height:795" coordorigin="9151,1431" coordsize="2,795">
              <v:shape style="position:absolute;left:9151;top:1431;width:2;height:795" coordorigin="9151,1431" coordsize="0,795" path="m9151,2226l9151,1431e" filled="f" stroked="t" strokeweight=".716246pt" strokecolor="#4F4F4F">
                <v:path arrowok="t"/>
              </v:shape>
            </v:group>
            <v:group style="position:absolute;left:306;top:2218;width:707;height:2" coordorigin="306,2218" coordsize="707,2">
              <v:shape style="position:absolute;left:306;top:2218;width:707;height:2" coordorigin="306,2218" coordsize="707,0" path="m306,2218l1012,2218e" filled="f" stroked="t" strokeweight=".954994pt" strokecolor="#6B6B6B">
                <v:path arrowok="t"/>
              </v:shape>
            </v:group>
            <v:group style="position:absolute;left:759;top:2221;width:2316;height:2" coordorigin="759,2221" coordsize="2316,2">
              <v:shape style="position:absolute;left:759;top:2221;width:2316;height:2" coordorigin="759,2221" coordsize="2316,0" path="m759,2221l3075,2221e" filled="f" stroked="t" strokeweight=".716246pt" strokecolor="#575757">
                <v:path arrowok="t"/>
              </v:shape>
            </v:group>
            <v:group style="position:absolute;left:2361;top:1694;width:2;height:536" coordorigin="2361,1694" coordsize="2,536">
              <v:shape style="position:absolute;left:2361;top:1694;width:2;height:536" coordorigin="2361,1694" coordsize="0,536" path="m2361,2230l2361,1694e" filled="f" stroked="t" strokeweight=".477497pt" strokecolor="#3B3B3B">
                <v:path arrowok="t"/>
              </v:shape>
            </v:group>
            <v:group style="position:absolute;left:2774;top:2221;width:301;height:2" coordorigin="2774,2221" coordsize="301,2">
              <v:shape style="position:absolute;left:2774;top:2221;width:301;height:2" coordorigin="2774,2221" coordsize="301,0" path="m2774,2221l3075,2221e" filled="f" stroked="t" strokeweight=".954994pt" strokecolor="#6B6B6B">
                <v:path arrowok="t"/>
              </v:shape>
            </v:group>
            <v:group style="position:absolute;left:2984;top:2221;width:325;height:2" coordorigin="2984,2221" coordsize="325,2">
              <v:shape style="position:absolute;left:2984;top:2221;width:325;height:2" coordorigin="2984,2221" coordsize="325,0" path="m2984,2221l3309,2221e" filled="f" stroked="t" strokeweight=".477497pt" strokecolor="#545454">
                <v:path arrowok="t"/>
              </v:shape>
            </v:group>
            <v:group style="position:absolute;left:3252;top:2221;width:626;height:2" coordorigin="3252,2221" coordsize="626,2">
              <v:shape style="position:absolute;left:3252;top:2221;width:626;height:2" coordorigin="3252,2221" coordsize="626,0" path="m3252,2221l3877,2221e" filled="f" stroked="t" strokeweight=".477497pt" strokecolor="#2F2F2F">
                <v:path arrowok="t"/>
              </v:shape>
            </v:group>
            <v:group style="position:absolute;left:3820;top:2221;width:1786;height:2" coordorigin="3820,2221" coordsize="1786,2">
              <v:shape style="position:absolute;left:3820;top:2221;width:1786;height:2" coordorigin="3820,2221" coordsize="1786,0" path="m3820,2221l5606,2221e" filled="f" stroked="t" strokeweight=".716246pt" strokecolor="#606060">
                <v:path arrowok="t"/>
              </v:shape>
            </v:group>
            <v:group style="position:absolute;left:5549;top:2221;width:554;height:2" coordorigin="5549,2221" coordsize="554,2">
              <v:shape style="position:absolute;left:5549;top:2221;width:554;height:2" coordorigin="5549,2221" coordsize="554,0" path="m5549,2221l6102,2221e" filled="f" stroked="t" strokeweight=".477497pt" strokecolor="#484848">
                <v:path arrowok="t"/>
              </v:shape>
            </v:group>
            <v:group style="position:absolute;left:6045;top:2221;width:201;height:2" coordorigin="6045,2221" coordsize="201,2">
              <v:shape style="position:absolute;left:6045;top:2221;width:201;height:2" coordorigin="6045,2221" coordsize="201,0" path="m6045,2221l6246,2221e" filled="f" stroked="t" strokeweight=".477497pt" strokecolor="#2B2B2B">
                <v:path arrowok="t"/>
              </v:shape>
            </v:group>
            <v:group style="position:absolute;left:6188;top:2221;width:649;height:2" coordorigin="6188,2221" coordsize="649,2">
              <v:shape style="position:absolute;left:6188;top:2221;width:649;height:2" coordorigin="6188,2221" coordsize="649,0" path="m6188,2221l6838,2221e" filled="f" stroked="t" strokeweight=".477497pt" strokecolor="#4B4B4B">
                <v:path arrowok="t"/>
              </v:shape>
            </v:group>
            <v:group style="position:absolute;left:6723;top:2218;width:1772;height:2" coordorigin="6723,2218" coordsize="1772,2">
              <v:shape style="position:absolute;left:6723;top:2218;width:1772;height:2" coordorigin="6723,2218" coordsize="1772,0" path="m6723,2218l8495,2218e" filled="f" stroked="t" strokeweight=".954994pt" strokecolor="#676767">
                <v:path arrowok="t"/>
              </v:shape>
            </v:group>
            <v:group style="position:absolute;left:8313;top:2216;width:1671;height:2" coordorigin="8313,2216" coordsize="1671,2">
              <v:shape style="position:absolute;left:8313;top:2216;width:1671;height:2" coordorigin="8313,2216" coordsize="1671,0" path="m8313,2216l9984,2216e" filled="f" stroked="t" strokeweight=".477497pt" strokecolor="#4F4F4F">
                <v:path arrowok="t"/>
              </v:shape>
            </v:group>
            <v:group style="position:absolute;left:9779;top:2218;width:917;height:2" coordorigin="9779,2218" coordsize="917,2">
              <v:shape style="position:absolute;left:9779;top:2218;width:917;height:2" coordorigin="9779,2218" coordsize="917,0" path="m9779,2218l10696,2218e" filled="f" stroked="t" strokeweight=".954994pt" strokecolor="#707070">
                <v:path arrowok="t"/>
              </v:shape>
            </v:group>
            <v:group style="position:absolute;left:10639;top:2221;width:931;height:2" coordorigin="10639,2221" coordsize="931,2">
              <v:shape style="position:absolute;left:10639;top:2221;width:931;height:2" coordorigin="10639,2221" coordsize="931,0" path="m10639,2221l11570,2221e" filled="f" stroked="t" strokeweight=".477497pt" strokecolor="#484848">
                <v:path arrowok="t"/>
              </v:shape>
            </v:group>
            <v:group style="position:absolute;left:306;top:2439;width:2736;height:2" coordorigin="306,2439" coordsize="2736,2">
              <v:shape style="position:absolute;left:306;top:2439;width:2736;height:2" coordorigin="306,2439" coordsize="2736,0" path="m306,2439l3042,2439e" filled="f" stroked="t" strokeweight=".716246pt" strokecolor="#5B5B5B">
                <v:path arrowok="t"/>
              </v:shape>
            </v:group>
            <v:group style="position:absolute;left:315;top:1886;width:2;height:574" coordorigin="315,1886" coordsize="2,574">
              <v:shape style="position:absolute;left:315;top:1886;width:2;height:574" coordorigin="315,1886" coordsize="0,574" path="m315,2460l315,1886e" filled="f" stroked="t" strokeweight=".954994pt" strokecolor="#4F4F4F">
                <v:path arrowok="t"/>
              </v:shape>
            </v:group>
            <v:group style="position:absolute;left:1509;top:2436;width:874;height:2" coordorigin="1509,2436" coordsize="874,2">
              <v:shape style="position:absolute;left:1509;top:2436;width:874;height:2" coordorigin="1509,2436" coordsize="874,0" path="m1509,2436l2383,2436e" filled="f" stroked="t" strokeweight=".477497pt" strokecolor="#5B5B5B">
                <v:path arrowok="t"/>
              </v:shape>
            </v:group>
            <v:group style="position:absolute;left:2325;top:2436;width:506;height:2" coordorigin="2325,2436" coordsize="506,2">
              <v:shape style="position:absolute;left:2325;top:2436;width:506;height:2" coordorigin="2325,2436" coordsize="506,0" path="m2325,2436l2832,2436e" filled="f" stroked="t" strokeweight=".477497pt" strokecolor="#2F2F2F">
                <v:path arrowok="t"/>
              </v:shape>
            </v:group>
            <v:group style="position:absolute;left:2913;top:2436;width:396;height:2" coordorigin="2913,2436" coordsize="396,2">
              <v:shape style="position:absolute;left:2913;top:2436;width:396;height:2" coordorigin="2913,2436" coordsize="396,0" path="m2913,2436l3309,2436e" filled="f" stroked="t" strokeweight=".954994pt" strokecolor="#707070">
                <v:path arrowok="t"/>
              </v:shape>
            </v:group>
            <v:group style="position:absolute;left:3252;top:2436;width:4149;height:2" coordorigin="3252,2436" coordsize="4149,2">
              <v:shape style="position:absolute;left:3252;top:2436;width:4149;height:2" coordorigin="3252,2436" coordsize="4149,0" path="m3252,2436l7401,2436e" filled="f" stroked="t" strokeweight=".477497pt" strokecolor="#545454">
                <v:path arrowok="t"/>
              </v:shape>
            </v:group>
            <v:group style="position:absolute;left:7344;top:2434;width:2139;height:2" coordorigin="7344,2434" coordsize="2139,2">
              <v:shape style="position:absolute;left:7344;top:2434;width:2139;height:2" coordorigin="7344,2434" coordsize="2139,0" path="m7344,2434l9483,2434e" filled="f" stroked="t" strokeweight=".716246pt" strokecolor="#606060">
                <v:path arrowok="t"/>
              </v:shape>
            </v:group>
            <v:group style="position:absolute;left:9273;top:2436;width:711;height:2" coordorigin="9273,2436" coordsize="711,2">
              <v:shape style="position:absolute;left:9273;top:2436;width:711;height:2" coordorigin="9273,2436" coordsize="711,0" path="m9273,2436l9984,2436e" filled="f" stroked="t" strokeweight=".477497pt" strokecolor="#3B3B3B">
                <v:path arrowok="t"/>
              </v:shape>
            </v:group>
            <v:group style="position:absolute;left:9927;top:2436;width:1643;height:2" coordorigin="9927,2436" coordsize="1643,2">
              <v:shape style="position:absolute;left:9927;top:2436;width:1643;height:2" coordorigin="9927,2436" coordsize="1643,0" path="m9927,2436l11570,2436e" filled="f" stroked="t" strokeweight=".716246pt" strokecolor="#606060">
                <v:path arrowok="t"/>
              </v:shape>
            </v:group>
            <v:group style="position:absolute;left:306;top:2649;width:2736;height:2" coordorigin="306,2649" coordsize="2736,2">
              <v:shape style="position:absolute;left:306;top:2649;width:2736;height:2" coordorigin="306,2649" coordsize="2736,0" path="m306,2649l3042,2649e" filled="f" stroked="t" strokeweight=".716246pt" strokecolor="#606060">
                <v:path arrowok="t"/>
              </v:shape>
            </v:group>
            <v:group style="position:absolute;left:310;top:2388;width:2;height:306" coordorigin="310,2388" coordsize="2,306">
              <v:shape style="position:absolute;left:310;top:2388;width:2;height:306" coordorigin="310,2388" coordsize="0,306" path="m310,2695l310,2388e" filled="f" stroked="t" strokeweight=".477497pt" strokecolor="#232323">
                <v:path arrowok="t"/>
              </v:shape>
            </v:group>
            <v:group style="position:absolute;left:2984;top:2652;width:1280;height:2" coordorigin="2984,2652" coordsize="1280,2">
              <v:shape style="position:absolute;left:2984;top:2652;width:1280;height:2" coordorigin="2984,2652" coordsize="1280,0" path="m2984,2652l4264,2652e" filled="f" stroked="t" strokeweight=".477497pt" strokecolor="#484848">
                <v:path arrowok="t"/>
              </v:shape>
            </v:group>
            <v:group style="position:absolute;left:4207;top:2652;width:4164;height:2" coordorigin="4207,2652" coordsize="4164,2">
              <v:shape style="position:absolute;left:4207;top:2652;width:4164;height:2" coordorigin="4207,2652" coordsize="4164,0" path="m4207,2652l8371,2652e" filled="f" stroked="t" strokeweight=".716246pt" strokecolor="#606060">
                <v:path arrowok="t"/>
              </v:shape>
            </v:group>
            <v:group style="position:absolute;left:8313;top:2652;width:855;height:2" coordorigin="8313,2652" coordsize="855,2">
              <v:shape style="position:absolute;left:8313;top:2652;width:855;height:2" coordorigin="8313,2652" coordsize="855,0" path="m8313,2652l9168,2652e" filled="f" stroked="t" strokeweight=".477497pt" strokecolor="#3B3B3B">
                <v:path arrowok="t"/>
              </v:shape>
            </v:group>
            <v:group style="position:absolute;left:9111;top:2652;width:1585;height:2" coordorigin="9111,2652" coordsize="1585,2">
              <v:shape style="position:absolute;left:9111;top:2652;width:1585;height:2" coordorigin="9111,2652" coordsize="1585,0" path="m9111,2652l10696,2652e" filled="f" stroked="t" strokeweight=".716246pt" strokecolor="#606060">
                <v:path arrowok="t"/>
              </v:shape>
            </v:group>
            <v:group style="position:absolute;left:10639;top:2652;width:931;height:2" coordorigin="10639,2652" coordsize="931,2">
              <v:shape style="position:absolute;left:10639;top:2652;width:931;height:2" coordorigin="10639,2652" coordsize="931,0" path="m10639,2652l11570,2652e" filled="f" stroked="t" strokeweight=".477497pt" strokecolor="#3B3B3B">
                <v:path arrowok="t"/>
              </v:shape>
            </v:group>
            <v:group style="position:absolute;left:313;top:2623;width:2;height:483" coordorigin="313,2623" coordsize="2,483">
              <v:shape style="position:absolute;left:313;top:2623;width:2;height:483" coordorigin="313,2623" coordsize="0,483" path="m313,3106l313,2623e" filled="f" stroked="t" strokeweight=".477497pt" strokecolor="#3B3B3B">
                <v:path arrowok="t"/>
              </v:shape>
            </v:group>
            <v:group style="position:absolute;left:3820;top:2872;width:444;height:2" coordorigin="3820,2872" coordsize="444,2">
              <v:shape style="position:absolute;left:3820;top:2872;width:444;height:2" coordorigin="3820,2872" coordsize="444,0" path="m3820,2872l4264,2872e" filled="f" stroked="t" strokeweight=".477497pt" strokecolor="#444444">
                <v:path arrowok="t"/>
              </v:shape>
            </v:group>
            <v:group style="position:absolute;left:306;top:2869;width:11245;height:2" coordorigin="306,2869" coordsize="11245,2">
              <v:shape style="position:absolute;left:306;top:2869;width:11245;height:2" coordorigin="306,2869" coordsize="11245,0" path="m306,2869l11551,2869e" filled="f" stroked="t" strokeweight=".716246pt" strokecolor="#606060">
                <v:path arrowok="t"/>
              </v:shape>
            </v:group>
            <v:group style="position:absolute;left:6045;top:2872;width:201;height:2" coordorigin="6045,2872" coordsize="201,2">
              <v:shape style="position:absolute;left:6045;top:2872;width:201;height:2" coordorigin="6045,2872" coordsize="201,0" path="m6045,2872l6246,2872e" filled="f" stroked="t" strokeweight=".477497pt" strokecolor="#282828">
                <v:path arrowok="t"/>
              </v:shape>
            </v:group>
            <v:group style="position:absolute;left:6188;top:2872;width:649;height:2" coordorigin="6188,2872" coordsize="649,2">
              <v:shape style="position:absolute;left:6188;top:2872;width:649;height:2" coordorigin="6188,2872" coordsize="649,0" path="m6188,2872l6838,2872e" filled="f" stroked="t" strokeweight=".477497pt" strokecolor="#484848">
                <v:path arrowok="t"/>
              </v:shape>
            </v:group>
            <v:group style="position:absolute;left:9111;top:2867;width:220;height:2" coordorigin="9111,2867" coordsize="220,2">
              <v:shape style="position:absolute;left:9111;top:2867;width:220;height:2" coordorigin="9111,2867" coordsize="220,0" path="m9111,2867l9330,2867e" filled="f" stroked="t" strokeweight=".477497pt" strokecolor="#575757">
                <v:path arrowok="t"/>
              </v:shape>
            </v:group>
            <v:group style="position:absolute;left:9273;top:2867;width:711;height:2" coordorigin="9273,2867" coordsize="711,2">
              <v:shape style="position:absolute;left:9273;top:2867;width:711;height:2" coordorigin="9273,2867" coordsize="711,0" path="m9273,2867l9984,2867e" filled="f" stroked="t" strokeweight=".477497pt" strokecolor="#3F3F3F">
                <v:path arrowok="t"/>
              </v:shape>
            </v:group>
            <v:group style="position:absolute;left:10639;top:2872;width:931;height:2" coordorigin="10639,2872" coordsize="931,2">
              <v:shape style="position:absolute;left:10639;top:2872;width:931;height:2" coordorigin="10639,2872" coordsize="931,0" path="m10639,2872l11570,2872e" filled="f" stroked="t" strokeweight=".477497pt" strokecolor="#3F3F3F">
                <v:path arrowok="t"/>
              </v:shape>
            </v:group>
            <v:group style="position:absolute;left:306;top:3082;width:1261;height:2" coordorigin="306,3082" coordsize="1261,2">
              <v:shape style="position:absolute;left:306;top:3082;width:1261;height:2" coordorigin="306,3082" coordsize="1261,0" path="m306,3082l1566,3082e" filled="f" stroked="t" strokeweight=".477497pt" strokecolor="#4F4F4F">
                <v:path arrowok="t"/>
              </v:shape>
            </v:group>
            <v:group style="position:absolute;left:1390;top:3085;width:3553;height:2" coordorigin="1390,3085" coordsize="3553,2">
              <v:shape style="position:absolute;left:1390;top:3085;width:3553;height:2" coordorigin="1390,3085" coordsize="3553,0" path="m1390,3085l4942,3085e" filled="f" stroked="t" strokeweight=".716246pt" strokecolor="#606060">
                <v:path arrowok="t"/>
              </v:shape>
            </v:group>
            <v:group style="position:absolute;left:4885;top:3087;width:721;height:2" coordorigin="4885,3087" coordsize="721,2">
              <v:shape style="position:absolute;left:4885;top:3087;width:721;height:2" coordorigin="4885,3087" coordsize="721,0" path="m4885,3087l5606,3087e" filled="f" stroked="t" strokeweight=".477497pt" strokecolor="#484848">
                <v:path arrowok="t"/>
              </v:shape>
            </v:group>
            <v:group style="position:absolute;left:5458;top:3085;width:1943;height:2" coordorigin="5458,3085" coordsize="1943,2">
              <v:shape style="position:absolute;left:5458;top:3085;width:1943;height:2" coordorigin="5458,3085" coordsize="1943,0" path="m5458,3085l7401,3085e" filled="f" stroked="t" strokeweight=".954994pt" strokecolor="#676767">
                <v:path arrowok="t"/>
              </v:shape>
            </v:group>
            <v:group style="position:absolute;left:7344;top:3085;width:1170;height:2" coordorigin="7344,3085" coordsize="1170,2">
              <v:shape style="position:absolute;left:7344;top:3085;width:1170;height:2" coordorigin="7344,3085" coordsize="1170,0" path="m7344,3085l8514,3085e" filled="f" stroked="t" strokeweight=".477497pt" strokecolor="#484848">
                <v:path arrowok="t"/>
              </v:shape>
            </v:group>
            <v:group style="position:absolute;left:8456;top:3085;width:1528;height:2" coordorigin="8456,3085" coordsize="1528,2">
              <v:shape style="position:absolute;left:8456;top:3085;width:1528;height:2" coordorigin="8456,3085" coordsize="1528,0" path="m8456,3085l9984,3085e" filled="f" stroked="t" strokeweight=".954994pt" strokecolor="#646464">
                <v:path arrowok="t"/>
              </v:shape>
            </v:group>
            <v:group style="position:absolute;left:9927;top:3085;width:769;height:2" coordorigin="9927,3085" coordsize="769,2">
              <v:shape style="position:absolute;left:9927;top:3085;width:769;height:2" coordorigin="9927,3085" coordsize="769,0" path="m9927,3085l10696,3085e" filled="f" stroked="t" strokeweight=".477497pt" strokecolor="#4F4F4F">
                <v:path arrowok="t"/>
              </v:shape>
            </v:group>
            <v:group style="position:absolute;left:10639;top:3087;width:931;height:2" coordorigin="10639,3087" coordsize="931,2">
              <v:shape style="position:absolute;left:10639;top:3087;width:931;height:2" coordorigin="10639,3087" coordsize="931,0" path="m10639,3087l11570,3087e" filled="f" stroked="t" strokeweight=".954994pt" strokecolor="#646464">
                <v:path arrowok="t"/>
              </v:shape>
            </v:group>
            <v:group style="position:absolute;left:306;top:3300;width:2077;height:2" coordorigin="306,3300" coordsize="2077,2">
              <v:shape style="position:absolute;left:306;top:3300;width:2077;height:2" coordorigin="306,3300" coordsize="2077,0" path="m306,3300l2383,3300e" filled="f" stroked="t" strokeweight=".716246pt" strokecolor="#4F4F4F">
                <v:path arrowok="t"/>
              </v:shape>
            </v:group>
            <v:group style="position:absolute;left:2325;top:3303;width:984;height:2" coordorigin="2325,3303" coordsize="984,2">
              <v:shape style="position:absolute;left:2325;top:3303;width:984;height:2" coordorigin="2325,3303" coordsize="984,0" path="m2325,3303l3309,3303e" filled="f" stroked="t" strokeweight=".954994pt" strokecolor="#646464">
                <v:path arrowok="t"/>
              </v:shape>
            </v:group>
            <v:group style="position:absolute;left:3252;top:3303;width:626;height:2" coordorigin="3252,3303" coordsize="626,2">
              <v:shape style="position:absolute;left:3252;top:3303;width:626;height:2" coordorigin="3252,3303" coordsize="626,0" path="m3252,3303l3877,3303e" filled="f" stroked="t" strokeweight=".477497pt" strokecolor="#343434">
                <v:path arrowok="t"/>
              </v:shape>
            </v:group>
            <v:group style="position:absolute;left:3820;top:3303;width:6876;height:2" coordorigin="3820,3303" coordsize="6876,2">
              <v:shape style="position:absolute;left:3820;top:3303;width:6876;height:2" coordorigin="3820,3303" coordsize="6876,0" path="m3820,3303l10696,3303e" filled="f" stroked="t" strokeweight=".716246pt" strokecolor="#606060">
                <v:path arrowok="t"/>
              </v:shape>
            </v:group>
            <v:group style="position:absolute;left:10639;top:3303;width:931;height:2" coordorigin="10639,3303" coordsize="931,2">
              <v:shape style="position:absolute;left:10639;top:3303;width:931;height:2" coordorigin="10639,3303" coordsize="931,0" path="m10639,3303l11570,3303e" filled="f" stroked="t" strokeweight=".477497pt" strokecolor="#444444">
                <v:path arrowok="t"/>
              </v:shape>
            </v:group>
            <v:group style="position:absolute;left:11565;top:2891;width:2;height:1163" coordorigin="11565,2891" coordsize="2,1163">
              <v:shape style="position:absolute;left:11565;top:2891;width:2;height:1163" coordorigin="11565,2891" coordsize="0,1163" path="m11565,4054l11565,2891e" filled="f" stroked="t" strokeweight=".477497pt" strokecolor="#3B3B3B">
                <v:path arrowok="t"/>
              </v:shape>
            </v:group>
            <v:group style="position:absolute;left:3863;top:3298;width:2;height:747" coordorigin="3863,3298" coordsize="2,747">
              <v:shape style="position:absolute;left:3863;top:3298;width:2;height:747" coordorigin="3863,3298" coordsize="0,747" path="m3863,4044l3863,3298e" filled="f" stroked="t" strokeweight=".954994pt" strokecolor="#545454">
                <v:path arrowok="t"/>
              </v:shape>
            </v:group>
            <v:group style="position:absolute;left:6986;top:3293;width:2;height:756" coordorigin="6986,3293" coordsize="2,756">
              <v:shape style="position:absolute;left:6986;top:3293;width:2;height:756" coordorigin="6986,3293" coordsize="0,756" path="m6986,4049l6986,3293e" filled="f" stroked="t" strokeweight=".954994pt" strokecolor="#575757">
                <v:path arrowok="t"/>
              </v:shape>
            </v:group>
            <v:group style="position:absolute;left:313;top:3035;width:2;height:1694" coordorigin="313,3035" coordsize="2,1694">
              <v:shape style="position:absolute;left:313;top:3035;width:2;height:1694" coordorigin="313,3035" coordsize="0,1694" path="m313,4729l313,3035e" filled="f" stroked="t" strokeweight=".954994pt" strokecolor="#575757">
                <v:path arrowok="t"/>
              </v:shape>
            </v:group>
            <v:group style="position:absolute;left:3853;top:3724;width:1752;height:2" coordorigin="3853,3724" coordsize="1752,2">
              <v:shape style="position:absolute;left:3853;top:3724;width:1752;height:2" coordorigin="3853,3724" coordsize="1752,0" path="m3853,3724l5606,3724e" filled="f" stroked="t" strokeweight=".716246pt" strokecolor="#606060">
                <v:path arrowok="t"/>
              </v:shape>
            </v:group>
            <v:group style="position:absolute;left:11565;top:3508;width:2;height:254" coordorigin="11565,3508" coordsize="2,254">
              <v:shape style="position:absolute;left:11565;top:3508;width:2;height:254" coordorigin="11565,3508" coordsize="0,254" path="m11565,3762l11565,3508e" filled="f" stroked="t" strokeweight=".477497pt" strokecolor="#282828">
                <v:path arrowok="t"/>
              </v:shape>
            </v:group>
            <v:group style="position:absolute;left:301;top:4037;width:3586;height:2" coordorigin="301,4037" coordsize="3586,2">
              <v:shape style="position:absolute;left:301;top:4037;width:3586;height:2" coordorigin="301,4037" coordsize="3586,0" path="m301,4037l3887,4037e" filled="f" stroked="t" strokeweight=".716246pt" strokecolor="#606060">
                <v:path arrowok="t"/>
              </v:shape>
            </v:group>
            <v:group style="position:absolute;left:3051;top:4035;width:3051;height:2" coordorigin="3051,4035" coordsize="3051,2">
              <v:shape style="position:absolute;left:3051;top:4035;width:3051;height:2" coordorigin="3051,4035" coordsize="3051,0" path="m3051,4035l6102,4035e" filled="f" stroked="t" strokeweight=".954994pt" strokecolor="#484848">
                <v:path arrowok="t"/>
              </v:shape>
            </v:group>
            <v:group style="position:absolute;left:6045;top:4040;width:201;height:2" coordorigin="6045,4040" coordsize="201,2">
              <v:shape style="position:absolute;left:6045;top:4040;width:201;height:2" coordorigin="6045,4040" coordsize="201,0" path="m6045,4040l6246,4040e" filled="f" stroked="t" strokeweight=".477497pt" strokecolor="#2F2F2F">
                <v:path arrowok="t"/>
              </v:shape>
            </v:group>
            <v:group style="position:absolute;left:6188;top:4040;width:649;height:2" coordorigin="6188,4040" coordsize="649,2">
              <v:shape style="position:absolute;left:6188;top:4040;width:649;height:2" coordorigin="6188,4040" coordsize="649,0" path="m6188,4040l6838,4040e" filled="f" stroked="t" strokeweight=".477497pt" strokecolor="#4F4F4F">
                <v:path arrowok="t"/>
              </v:shape>
            </v:group>
            <v:group style="position:absolute;left:6661;top:4040;width:4035;height:2" coordorigin="6661,4040" coordsize="4035,2">
              <v:shape style="position:absolute;left:6661;top:4040;width:4035;height:2" coordorigin="6661,4040" coordsize="4035,0" path="m6661,4040l10696,4040e" filled="f" stroked="t" strokeweight=".716246pt" strokecolor="#646464">
                <v:path arrowok="t"/>
              </v:shape>
            </v:group>
            <v:group style="position:absolute;left:10639;top:4040;width:931;height:2" coordorigin="10639,4040" coordsize="931,2">
              <v:shape style="position:absolute;left:10639;top:4040;width:931;height:2" coordorigin="10639,4040" coordsize="931,0" path="m10639,4040l11570,4040e" filled="f" stroked="t" strokeweight=".477497pt" strokecolor="#383838">
                <v:path arrowok="t"/>
              </v:shape>
            </v:group>
            <v:group style="position:absolute;left:301;top:4312;width:11274;height:2" coordorigin="301,4312" coordsize="11274,2">
              <v:shape style="position:absolute;left:301;top:4312;width:11274;height:2" coordorigin="301,4312" coordsize="11274,0" path="m301,4312l11575,4312e" filled="f" stroked="t" strokeweight=".716246pt" strokecolor="#5B5B5B">
                <v:path arrowok="t"/>
              </v:shape>
            </v:group>
            <v:group style="position:absolute;left:2366;top:4030;width:2;height:833" coordorigin="2366,4030" coordsize="2,833">
              <v:shape style="position:absolute;left:2366;top:4030;width:2;height:833" coordorigin="2366,4030" coordsize="0,833" path="m2366,4863l2366,4030e" filled="f" stroked="t" strokeweight=".954994pt" strokecolor="#606060">
                <v:path arrowok="t"/>
              </v:shape>
            </v:group>
            <v:group style="position:absolute;left:4207;top:4312;width:735;height:2" coordorigin="4207,4312" coordsize="735,2">
              <v:shape style="position:absolute;left:4207;top:4312;width:735;height:2" coordorigin="4207,4312" coordsize="735,0" path="m4207,4312l4942,4312e" filled="f" stroked="t" strokeweight=".477497pt" strokecolor="#3F3F3F">
                <v:path arrowok="t"/>
              </v:shape>
            </v:group>
            <v:group style="position:absolute;left:5549;top:4315;width:3782;height:2" coordorigin="5549,4315" coordsize="3782,2">
              <v:shape style="position:absolute;left:5549;top:4315;width:3782;height:2" coordorigin="5549,4315" coordsize="3782,0" path="m5549,4315l9330,4315e" filled="f" stroked="t" strokeweight=".716246pt" strokecolor="#5B5B5B">
                <v:path arrowok="t"/>
              </v:shape>
            </v:group>
            <v:group style="position:absolute;left:10639;top:4317;width:931;height:2" coordorigin="10639,4317" coordsize="931,2">
              <v:shape style="position:absolute;left:10639;top:4317;width:931;height:2" coordorigin="10639,4317" coordsize="931,0" path="m10639,4317l11570,4317e" filled="f" stroked="t" strokeweight=".477497pt" strokecolor="#3F3F3F">
                <v:path arrowok="t"/>
              </v:shape>
            </v:group>
            <v:group style="position:absolute;left:2359;top:4533;width:683;height:2" coordorigin="2359,4533" coordsize="683,2">
              <v:shape style="position:absolute;left:2359;top:4533;width:683;height:2" coordorigin="2359,4533" coordsize="683,0" path="m2359,4533l3042,4533e" filled="f" stroked="t" strokeweight=".477497pt" strokecolor="#383838">
                <v:path arrowok="t"/>
              </v:shape>
            </v:group>
            <v:group style="position:absolute;left:2984;top:4533;width:3853;height:2" coordorigin="2984,4533" coordsize="3853,2">
              <v:shape style="position:absolute;left:2984;top:4533;width:3853;height:2" coordorigin="2984,4533" coordsize="3853,0" path="m2984,4533l6838,4533e" filled="f" stroked="t" strokeweight=".716246pt" strokecolor="#5B5B5B">
                <v:path arrowok="t"/>
              </v:shape>
            </v:group>
            <v:group style="position:absolute;left:6780;top:4533;width:234;height:2" coordorigin="6780,4533" coordsize="234,2">
              <v:shape style="position:absolute;left:6780;top:4533;width:234;height:2" coordorigin="6780,4533" coordsize="234,0" path="m6780,4533l7014,4533e" filled="f" stroked="t" strokeweight=".477497pt" strokecolor="#4F4F4F">
                <v:path arrowok="t"/>
              </v:shape>
            </v:group>
            <v:group style="position:absolute;left:6957;top:4533;width:444;height:2" coordorigin="6957,4533" coordsize="444,2">
              <v:shape style="position:absolute;left:6957;top:4533;width:444;height:2" coordorigin="6957,4533" coordsize="444,0" path="m6957,4533l7401,4533e" filled="f" stroked="t" strokeweight=".477497pt" strokecolor="#3B3B3B">
                <v:path arrowok="t"/>
              </v:shape>
            </v:group>
            <v:group style="position:absolute;left:7330;top:4535;width:1838;height:2" coordorigin="7330,4535" coordsize="1838,2">
              <v:shape style="position:absolute;left:7330;top:4535;width:1838;height:2" coordorigin="7330,4535" coordsize="1838,0" path="m7330,4535l9168,4535e" filled="f" stroked="t" strokeweight=".954994pt" strokecolor="#676767">
                <v:path arrowok="t"/>
              </v:shape>
            </v:group>
            <v:group style="position:absolute;left:9111;top:4533;width:220;height:2" coordorigin="9111,4533" coordsize="220,2">
              <v:shape style="position:absolute;left:9111;top:4533;width:220;height:2" coordorigin="9111,4533" coordsize="220,0" path="m9111,4533l9330,4533e" filled="f" stroked="t" strokeweight=".477497pt" strokecolor="#545454">
                <v:path arrowok="t"/>
              </v:shape>
            </v:group>
            <v:group style="position:absolute;left:9273;top:4533;width:711;height:2" coordorigin="9273,4533" coordsize="711,2">
              <v:shape style="position:absolute;left:9273;top:4533;width:711;height:2" coordorigin="9273,4533" coordsize="711,0" path="m9273,4533l9984,4533e" filled="f" stroked="t" strokeweight=".477497pt" strokecolor="#3B3B3B">
                <v:path arrowok="t"/>
              </v:shape>
            </v:group>
            <v:group style="position:absolute;left:9927;top:4535;width:769;height:2" coordorigin="9927,4535" coordsize="769,2">
              <v:shape style="position:absolute;left:9927;top:4535;width:769;height:2" coordorigin="9927,4535" coordsize="769,0" path="m9927,4535l10696,4535e" filled="f" stroked="t" strokeweight=".954994pt" strokecolor="#6B6B6B">
                <v:path arrowok="t"/>
              </v:shape>
            </v:group>
            <v:group style="position:absolute;left:10639;top:4537;width:936;height:2" coordorigin="10639,4537" coordsize="936,2">
              <v:shape style="position:absolute;left:10639;top:4537;width:936;height:2" coordorigin="10639,4537" coordsize="936,0" path="m10639,4537l11575,4537e" filled="f" stroked="t" strokeweight=".477497pt" strokecolor="#444444">
                <v:path arrowok="t"/>
              </v:shape>
            </v:group>
            <v:group style="position:absolute;left:11565;top:4308;width:2;height:1666" coordorigin="11565,4308" coordsize="2,1666">
              <v:shape style="position:absolute;left:11565;top:4308;width:2;height:1666" coordorigin="11565,4308" coordsize="0,1666" path="m11565,5973l11565,4308e" filled="f" stroked="t" strokeweight=".954994pt" strokecolor="#646464">
                <v:path arrowok="t"/>
              </v:shape>
            </v:group>
            <v:group style="position:absolute;left:315;top:4494;width:2;height:498" coordorigin="315,4494" coordsize="2,498">
              <v:shape style="position:absolute;left:315;top:4494;width:2;height:498" coordorigin="315,4494" coordsize="0,498" path="m315,4992l315,4494e" filled="f" stroked="t" strokeweight=".716246pt" strokecolor="#3F3F3F">
                <v:path arrowok="t"/>
              </v:shape>
            </v:group>
            <v:group style="position:absolute;left:4918;top:4528;width:2;height:1216" coordorigin="4918,4528" coordsize="2,1216">
              <v:shape style="position:absolute;left:4918;top:4528;width:2;height:1216" coordorigin="4918,4528" coordsize="0,1216" path="m4918,5744l4918,4528e" filled="f" stroked="t" strokeweight=".954994pt" strokecolor="#5B5B5B">
                <v:path arrowok="t"/>
              </v:shape>
            </v:group>
            <v:group style="position:absolute;left:4909;top:4963;width:1900;height:2" coordorigin="4909,4963" coordsize="1900,2">
              <v:shape style="position:absolute;left:4909;top:4963;width:1900;height:2" coordorigin="4909,4963" coordsize="1900,0" path="m4909,4963l6809,4963e" filled="f" stroked="t" strokeweight=".238749pt" strokecolor="#606060">
                <v:path arrowok="t"/>
              </v:shape>
            </v:group>
            <v:group style="position:absolute;left:7841;top:4528;width:2;height:469" coordorigin="7841,4528" coordsize="2,469">
              <v:shape style="position:absolute;left:7841;top:4528;width:2;height:469" coordorigin="7841,4528" coordsize="0,469" path="m7841,4997l7841,4528e" filled="f" stroked="t" strokeweight=".954994pt" strokecolor="#6B6B6B">
                <v:path arrowok="t"/>
              </v:shape>
            </v:group>
            <v:group style="position:absolute;left:2368;top:4724;width:2;height:268" coordorigin="2368,4724" coordsize="2,268">
              <v:shape style="position:absolute;left:2368;top:4724;width:2;height:268" coordorigin="2368,4724" coordsize="0,268" path="m2368,4992l2368,4724e" filled="f" stroked="t" strokeweight=".716246pt" strokecolor="#484848">
                <v:path arrowok="t"/>
              </v:shape>
            </v:group>
            <v:group style="position:absolute;left:6809;top:4963;width:563;height:2" coordorigin="6809,4963" coordsize="563,2">
              <v:shape style="position:absolute;left:6809;top:4963;width:563;height:2" coordorigin="6809,4963" coordsize="563,0" path="m6809,4963l7373,4963e" filled="f" stroked="t" strokeweight=".238749pt" strokecolor="#000000">
                <v:path arrowok="t"/>
              </v:shape>
            </v:group>
            <v:group style="position:absolute;left:7373;top:4963;width:969;height:2" coordorigin="7373,4963" coordsize="969,2">
              <v:shape style="position:absolute;left:7373;top:4963;width:969;height:2" coordorigin="7373,4963" coordsize="969,0" path="m7373,4963l8342,4963e" filled="f" stroked="t" strokeweight=".238749pt" strokecolor="#6B6B6B">
                <v:path arrowok="t"/>
              </v:shape>
            </v:group>
            <v:group style="position:absolute;left:8342;top:4963;width:3209;height:2" coordorigin="8342,4963" coordsize="3209,2">
              <v:shape style="position:absolute;left:8342;top:4963;width:3209;height:2" coordorigin="8342,4963" coordsize="3209,0" path="m8342,4963l11551,4963e" filled="f" stroked="t" strokeweight=".238749pt" strokecolor="#000000">
                <v:path arrowok="t"/>
              </v:shape>
            </v:group>
            <v:group style="position:absolute;left:310;top:4935;width:2;height:345" coordorigin="310,4935" coordsize="2,345">
              <v:shape style="position:absolute;left:310;top:4935;width:2;height:345" coordorigin="310,4935" coordsize="0,345" path="m310,5279l310,4935e" filled="f" stroked="t" strokeweight=".477497pt" strokecolor="#1C1C1C">
                <v:path arrowok="t"/>
              </v:shape>
            </v:group>
            <v:group style="position:absolute;left:2364;top:4935;width:2;height:579" coordorigin="2364,4935" coordsize="2,579">
              <v:shape style="position:absolute;left:2364;top:4935;width:2;height:579" coordorigin="2364,4935" coordsize="0,579" path="m2364,5514l2364,4935e" filled="f" stroked="t" strokeweight=".477497pt" strokecolor="#2F2F2F">
                <v:path arrowok="t"/>
              </v:shape>
            </v:group>
            <v:group style="position:absolute;left:4909;top:5258;width:2220;height:2" coordorigin="4909,5258" coordsize="2220,2">
              <v:shape style="position:absolute;left:4909;top:5258;width:2220;height:2" coordorigin="4909,5258" coordsize="2220,0" path="m4909,5258l7129,5258e" filled="f" stroked="t" strokeweight=".716246pt" strokecolor="#606060">
                <v:path arrowok="t"/>
              </v:shape>
            </v:group>
            <v:group style="position:absolute;left:6957;top:5255;width:1557;height:2" coordorigin="6957,5255" coordsize="1557,2">
              <v:shape style="position:absolute;left:6957;top:5255;width:1557;height:2" coordorigin="6957,5255" coordsize="1557,0" path="m6957,5255l8514,5255e" filled="f" stroked="t" strokeweight=".477497pt" strokecolor="#4B4B4B">
                <v:path arrowok="t"/>
              </v:shape>
            </v:group>
            <v:group style="position:absolute;left:8456;top:5258;width:3118;height:2" coordorigin="8456,5258" coordsize="3118,2">
              <v:shape style="position:absolute;left:8456;top:5258;width:3118;height:2" coordorigin="8456,5258" coordsize="3118,0" path="m8456,5258l11575,5258e" filled="f" stroked="t" strokeweight=".716246pt" strokecolor="#606060">
                <v:path arrowok="t"/>
              </v:shape>
            </v:group>
            <v:group style="position:absolute;left:310;top:5222;width:2;height:292" coordorigin="310,5222" coordsize="2,292">
              <v:shape style="position:absolute;left:310;top:5222;width:2;height:292" coordorigin="310,5222" coordsize="0,292" path="m310,5514l310,5222e" filled="f" stroked="t" strokeweight=".477497pt" strokecolor="#3B3B3B">
                <v:path arrowok="t"/>
              </v:shape>
            </v:group>
            <v:group style="position:absolute;left:4909;top:5500;width:2106;height:2" coordorigin="4909,5500" coordsize="2106,2">
              <v:shape style="position:absolute;left:4909;top:5500;width:2106;height:2" coordorigin="4909,5500" coordsize="2106,0" path="m4909,5500l7014,5500e" filled="f" stroked="t" strokeweight=".716246pt" strokecolor="#5B5B5B">
                <v:path arrowok="t"/>
              </v:shape>
            </v:group>
            <v:group style="position:absolute;left:6957;top:5500;width:902;height:2" coordorigin="6957,5500" coordsize="902,2">
              <v:shape style="position:absolute;left:6957;top:5500;width:902;height:2" coordorigin="6957,5500" coordsize="902,0" path="m6957,5500l7860,5500e" filled="f" stroked="t" strokeweight=".477497pt" strokecolor="#383838">
                <v:path arrowok="t"/>
              </v:shape>
            </v:group>
            <v:group style="position:absolute;left:7802;top:5497;width:568;height:2" coordorigin="7802,5497" coordsize="568,2">
              <v:shape style="position:absolute;left:7802;top:5497;width:568;height:2" coordorigin="7802,5497" coordsize="568,0" path="m7802,5497l8371,5497e" filled="f" stroked="t" strokeweight=".716246pt" strokecolor="#575757">
                <v:path arrowok="t"/>
              </v:shape>
            </v:group>
            <v:group style="position:absolute;left:8308;top:5497;width:1031;height:2" coordorigin="8308,5497" coordsize="1031,2">
              <v:shape style="position:absolute;left:8308;top:5497;width:1031;height:2" coordorigin="8308,5497" coordsize="1031,0" path="m8308,5497l9340,5497e" filled="f" stroked="t" strokeweight=".954994pt" strokecolor="#6B6B6B">
                <v:path arrowok="t"/>
              </v:shape>
            </v:group>
            <v:group style="position:absolute;left:9273;top:5500;width:711;height:2" coordorigin="9273,5500" coordsize="711,2">
              <v:shape style="position:absolute;left:9273;top:5500;width:711;height:2" coordorigin="9273,5500" coordsize="711,0" path="m9273,5500l9984,5500e" filled="f" stroked="t" strokeweight=".477497pt" strokecolor="#3B3B3B">
                <v:path arrowok="t"/>
              </v:shape>
            </v:group>
            <v:group style="position:absolute;left:9927;top:5502;width:1647;height:2" coordorigin="9927,5502" coordsize="1647,2">
              <v:shape style="position:absolute;left:9927;top:5502;width:1647;height:2" coordorigin="9927,5502" coordsize="1647,0" path="m9927,5502l11575,5502e" filled="f" stroked="t" strokeweight=".716246pt" strokecolor="#646464">
                <v:path arrowok="t"/>
              </v:shape>
            </v:group>
            <v:group style="position:absolute;left:310;top:5456;width:2;height:1378" coordorigin="310,5456" coordsize="2,1378">
              <v:shape style="position:absolute;left:310;top:5456;width:2;height:1378" coordorigin="310,5456" coordsize="0,1378" path="m310,6835l310,5456e" filled="f" stroked="t" strokeweight=".954994pt" strokecolor="#575757">
                <v:path arrowok="t"/>
              </v:shape>
            </v:group>
            <v:group style="position:absolute;left:2359;top:5713;width:955;height:2" coordorigin="2359,5713" coordsize="955,2">
              <v:shape style="position:absolute;left:2359;top:5713;width:955;height:2" coordorigin="2359,5713" coordsize="955,0" path="m2359,5713l3314,5713e" filled="f" stroked="t" strokeweight=".954994pt" strokecolor="#646464">
                <v:path arrowok="t"/>
              </v:shape>
            </v:group>
            <v:group style="position:absolute;left:3252;top:5713;width:396;height:2" coordorigin="3252,5713" coordsize="396,2">
              <v:shape style="position:absolute;left:3252;top:5713;width:396;height:2" coordorigin="3252,5713" coordsize="396,0" path="m3252,5713l3648,5713e" filled="f" stroked="t" strokeweight=".477497pt" strokecolor="#484848">
                <v:path arrowok="t"/>
              </v:shape>
            </v:group>
            <v:group style="position:absolute;left:3591;top:5715;width:286;height:2" coordorigin="3591,5715" coordsize="286,2">
              <v:shape style="position:absolute;left:3591;top:5715;width:286;height:2" coordorigin="3591,5715" coordsize="286,0" path="m3591,5715l3877,5715e" filled="f" stroked="t" strokeweight=".477497pt" strokecolor="#282828">
                <v:path arrowok="t"/>
              </v:shape>
            </v:group>
            <v:group style="position:absolute;left:3820;top:5715;width:444;height:2" coordorigin="3820,5715" coordsize="444,2">
              <v:shape style="position:absolute;left:3820;top:5715;width:444;height:2" coordorigin="3820,5715" coordsize="444,0" path="m3820,5715l4264,5715e" filled="f" stroked="t" strokeweight=".477497pt" strokecolor="#4F4F4F">
                <v:path arrowok="t"/>
              </v:shape>
            </v:group>
            <v:group style="position:absolute;left:4145;top:5715;width:3257;height:2" coordorigin="4145,5715" coordsize="3257,2">
              <v:shape style="position:absolute;left:4145;top:5715;width:3257;height:2" coordorigin="4145,5715" coordsize="3257,0" path="m4145,5715l7401,5715e" filled="f" stroked="t" strokeweight=".716246pt" strokecolor="#5B5B5B">
                <v:path arrowok="t"/>
              </v:shape>
            </v:group>
            <v:group style="position:absolute;left:7344;top:5717;width:1170;height:2" coordorigin="7344,5717" coordsize="1170,2">
              <v:shape style="position:absolute;left:7344;top:5717;width:1170;height:2" coordorigin="7344,5717" coordsize="1170,0" path="m7344,5717l8514,5717e" filled="f" stroked="t" strokeweight=".477497pt" strokecolor="#484848">
                <v:path arrowok="t"/>
              </v:shape>
            </v:group>
            <v:group style="position:absolute;left:8456;top:5717;width:998;height:2" coordorigin="8456,5717" coordsize="998,2">
              <v:shape style="position:absolute;left:8456;top:5717;width:998;height:2" coordorigin="8456,5717" coordsize="998,0" path="m8456,5717l9454,5717e" filled="f" stroked="t" strokeweight=".954994pt" strokecolor="#6B6B6B">
                <v:path arrowok="t"/>
              </v:shape>
            </v:group>
            <v:group style="position:absolute;left:9273;top:5720;width:711;height:2" coordorigin="9273,5720" coordsize="711,2">
              <v:shape style="position:absolute;left:9273;top:5720;width:711;height:2" coordorigin="9273,5720" coordsize="711,0" path="m9273,5720l9984,5720e" filled="f" stroked="t" strokeweight=".477497pt" strokecolor="#444444">
                <v:path arrowok="t"/>
              </v:shape>
            </v:group>
            <v:group style="position:absolute;left:9927;top:5720;width:1647;height:2" coordorigin="9927,5720" coordsize="1647,2">
              <v:shape style="position:absolute;left:9927;top:5720;width:1647;height:2" coordorigin="9927,5720" coordsize="1647,0" path="m9927,5720l11575,5720e" filled="f" stroked="t" strokeweight=".716246pt" strokecolor="#606060">
                <v:path arrowok="t"/>
              </v:shape>
            </v:group>
            <v:group style="position:absolute;left:301;top:5942;width:3347;height:2" coordorigin="301,5942" coordsize="3347,2">
              <v:shape style="position:absolute;left:301;top:5942;width:3347;height:2" coordorigin="301,5942" coordsize="3347,0" path="m301,5942l3648,5942e" filled="f" stroked="t" strokeweight=".716246pt" strokecolor="#5B5B5B">
                <v:path arrowok="t"/>
              </v:shape>
            </v:group>
            <v:group style="position:absolute;left:3591;top:5945;width:286;height:2" coordorigin="3591,5945" coordsize="286,2">
              <v:shape style="position:absolute;left:3591;top:5945;width:286;height:2" coordorigin="3591,5945" coordsize="286,0" path="m3591,5945l3877,5945e" filled="f" stroked="t" strokeweight=".477497pt" strokecolor="#3F3F3F">
                <v:path arrowok="t"/>
              </v:shape>
            </v:group>
            <v:group style="position:absolute;left:3820;top:5947;width:3194;height:2" coordorigin="3820,5947" coordsize="3194,2">
              <v:shape style="position:absolute;left:3820;top:5947;width:3194;height:2" coordorigin="3820,5947" coordsize="3194,0" path="m3820,5947l7014,5947e" filled="f" stroked="t" strokeweight=".954994pt" strokecolor="#646464">
                <v:path arrowok="t"/>
              </v:shape>
            </v:group>
            <v:group style="position:absolute;left:4918;top:5672;width:2;height:924" coordorigin="4918,5672" coordsize="2,924">
              <v:shape style="position:absolute;left:4918;top:5672;width:2;height:924" coordorigin="4918,5672" coordsize="0,924" path="m4918,6596l4918,5672e" filled="f" stroked="t" strokeweight=".477497pt" strokecolor="#343434">
                <v:path arrowok="t"/>
              </v:shape>
            </v:group>
            <v:group style="position:absolute;left:6957;top:5949;width:902;height:2" coordorigin="6957,5949" coordsize="902,2">
              <v:shape style="position:absolute;left:6957;top:5949;width:902;height:2" coordorigin="6957,5949" coordsize="902,0" path="m6957,5949l7860,5949e" filled="f" stroked="t" strokeweight=".477497pt" strokecolor="#3B3B3B">
                <v:path arrowok="t"/>
              </v:shape>
            </v:group>
            <v:group style="position:absolute;left:7802;top:5949;width:1528;height:2" coordorigin="7802,5949" coordsize="1528,2">
              <v:shape style="position:absolute;left:7802;top:5949;width:1528;height:2" coordorigin="7802,5949" coordsize="1528,0" path="m7802,5949l9330,5949e" filled="f" stroked="t" strokeweight=".716246pt" strokecolor="#646464">
                <v:path arrowok="t"/>
              </v:shape>
            </v:group>
            <v:group style="position:absolute;left:9273;top:5949;width:711;height:2" coordorigin="9273,5949" coordsize="711,2">
              <v:shape style="position:absolute;left:9273;top:5949;width:711;height:2" coordorigin="9273,5949" coordsize="711,0" path="m9273,5949l9984,5949e" filled="f" stroked="t" strokeweight=".477497pt" strokecolor="#3B3B3B">
                <v:path arrowok="t"/>
              </v:shape>
            </v:group>
            <v:group style="position:absolute;left:9927;top:5949;width:1643;height:2" coordorigin="9927,5949" coordsize="1643,2">
              <v:shape style="position:absolute;left:9927;top:5949;width:1643;height:2" coordorigin="9927,5949" coordsize="1643,0" path="m9927,5949l11570,5949e" filled="f" stroked="t" strokeweight=".716246pt" strokecolor="#646464">
                <v:path arrowok="t"/>
              </v:shape>
            </v:group>
            <v:group style="position:absolute;left:2364;top:5456;width:2;height:761" coordorigin="2364,5456" coordsize="2,761">
              <v:shape style="position:absolute;left:2364;top:5456;width:2;height:761" coordorigin="2364,5456" coordsize="0,761" path="m2364,6217l2364,5456e" filled="f" stroked="t" strokeweight=".716246pt" strokecolor="#484848">
                <v:path arrowok="t"/>
              </v:shape>
            </v:group>
            <v:group style="position:absolute;left:7841;top:5945;width:2;height:661" coordorigin="7841,5945" coordsize="2,661">
              <v:shape style="position:absolute;left:7841;top:5945;width:2;height:661" coordorigin="7841,5945" coordsize="0,661" path="m7841,6605l7841,5945e" filled="f" stroked="t" strokeweight=".716246pt" strokecolor="#444444">
                <v:path arrowok="t"/>
              </v:shape>
            </v:group>
            <v:group style="position:absolute;left:11565;top:5902;width:2;height:316" coordorigin="11565,5902" coordsize="2,316">
              <v:shape style="position:absolute;left:11565;top:5902;width:2;height:316" coordorigin="11565,5902" coordsize="0,316" path="m11565,6217l11565,5902e" filled="f" stroked="t" strokeweight=".477497pt" strokecolor="#3B3B3B">
                <v:path arrowok="t"/>
              </v:shape>
            </v:group>
            <v:group style="position:absolute;left:2364;top:6160;width:2;height:675" coordorigin="2364,6160" coordsize="2,675">
              <v:shape style="position:absolute;left:2364;top:6160;width:2;height:675" coordorigin="2364,6160" coordsize="0,675" path="m2364,6835l2364,6160e" filled="f" stroked="t" strokeweight=".954994pt" strokecolor="#5B5B5B">
                <v:path arrowok="t"/>
              </v:shape>
            </v:group>
            <v:group style="position:absolute;left:2354;top:6371;width:955;height:2" coordorigin="2354,6371" coordsize="955,2">
              <v:shape style="position:absolute;left:2354;top:6371;width:955;height:2" coordorigin="2354,6371" coordsize="955,0" path="m2354,6371l3309,6371e" filled="f" stroked="t" strokeweight=".477497pt" strokecolor="#4B4B4B">
                <v:path arrowok="t"/>
              </v:shape>
            </v:group>
            <v:group style="position:absolute;left:2999;top:6371;width:1265;height:2" coordorigin="2999,6371" coordsize="1265,2">
              <v:shape style="position:absolute;left:2999;top:6371;width:1265;height:2" coordorigin="2999,6371" coordsize="1265,0" path="m2999,6371l4264,6371e" filled="f" stroked="t" strokeweight=".954994pt" strokecolor="#646464">
                <v:path arrowok="t"/>
              </v:shape>
            </v:group>
            <v:group style="position:absolute;left:4207;top:6371;width:745;height:2" coordorigin="4207,6371" coordsize="745,2">
              <v:shape style="position:absolute;left:4207;top:6371;width:745;height:2" coordorigin="4207,6371" coordsize="745,0" path="m4207,6371l4952,6371e" filled="f" stroked="t" strokeweight=".477497pt" strokecolor="#444444">
                <v:path arrowok="t"/>
              </v:shape>
            </v:group>
            <v:group style="position:absolute;left:4880;top:6373;width:1222;height:2" coordorigin="4880,6373" coordsize="1222,2">
              <v:shape style="position:absolute;left:4880;top:6373;width:1222;height:2" coordorigin="4880,6373" coordsize="1222,0" path="m4880,6373l6102,6373e" filled="f" stroked="t" strokeweight=".954994pt" strokecolor="#676767">
                <v:path arrowok="t"/>
              </v:shape>
            </v:group>
            <v:group style="position:absolute;left:6045;top:6375;width:201;height:2" coordorigin="6045,6375" coordsize="201,2">
              <v:shape style="position:absolute;left:6045;top:6375;width:201;height:2" coordorigin="6045,6375" coordsize="201,0" path="m6045,6375l6246,6375e" filled="f" stroked="t" strokeweight=".477497pt" strokecolor="#343434">
                <v:path arrowok="t"/>
              </v:shape>
            </v:group>
            <v:group style="position:absolute;left:6188;top:6375;width:649;height:2" coordorigin="6188,6375" coordsize="649,2">
              <v:shape style="position:absolute;left:6188;top:6375;width:649;height:2" coordorigin="6188,6375" coordsize="649,0" path="m6188,6375l6838,6375e" filled="f" stroked="t" strokeweight=".477497pt" strokecolor="#4B4B4B">
                <v:path arrowok="t"/>
              </v:shape>
            </v:group>
            <v:group style="position:absolute;left:6723;top:6373;width:1647;height:2" coordorigin="6723,6373" coordsize="1647,2">
              <v:shape style="position:absolute;left:6723;top:6373;width:1647;height:2" coordorigin="6723,6373" coordsize="1647,0" path="m6723,6373l8371,6373e" filled="f" stroked="t" strokeweight=".954994pt" strokecolor="#676767">
                <v:path arrowok="t"/>
              </v:shape>
            </v:group>
            <v:group style="position:absolute;left:8313;top:6375;width:855;height:2" coordorigin="8313,6375" coordsize="855,2">
              <v:shape style="position:absolute;left:8313;top:6375;width:855;height:2" coordorigin="8313,6375" coordsize="855,0" path="m8313,6375l9168,6375e" filled="f" stroked="t" strokeweight=".477497pt" strokecolor="#3F3F3F">
                <v:path arrowok="t"/>
              </v:shape>
            </v:group>
            <v:group style="position:absolute;left:9111;top:6378;width:2464;height:2" coordorigin="9111,6378" coordsize="2464,2">
              <v:shape style="position:absolute;left:9111;top:6378;width:2464;height:2" coordorigin="9111,6378" coordsize="2464,0" path="m9111,6378l11575,6378e" filled="f" stroked="t" strokeweight=".716246pt" strokecolor="#676767">
                <v:path arrowok="t"/>
              </v:shape>
            </v:group>
            <v:group style="position:absolute;left:2354;top:6593;width:8342;height:2" coordorigin="2354,6593" coordsize="8342,2">
              <v:shape style="position:absolute;left:2354;top:6593;width:8342;height:2" coordorigin="2354,6593" coordsize="8342,0" path="m2354,6593l10696,6593e" filled="f" stroked="t" strokeweight=".716246pt" strokecolor="#606060">
                <v:path arrowok="t"/>
              </v:shape>
            </v:group>
            <v:group style="position:absolute;left:6780;top:6591;width:1089;height:2" coordorigin="6780,6591" coordsize="1089,2">
              <v:shape style="position:absolute;left:6780;top:6591;width:1089;height:2" coordorigin="6780,6591" coordsize="1089,0" path="m6780,6591l7869,6591e" filled="f" stroked="t" strokeweight=".477497pt" strokecolor="#3F3F3F">
                <v:path arrowok="t"/>
              </v:shape>
            </v:group>
            <v:group style="position:absolute;left:9111;top:6591;width:874;height:2" coordorigin="9111,6591" coordsize="874,2">
              <v:shape style="position:absolute;left:9111;top:6591;width:874;height:2" coordorigin="9111,6591" coordsize="874,0" path="m9111,6591l9984,6591e" filled="f" stroked="t" strokeweight=".477497pt" strokecolor="#4B4B4B">
                <v:path arrowok="t"/>
              </v:shape>
            </v:group>
            <v:group style="position:absolute;left:10639;top:6596;width:936;height:2" coordorigin="10639,6596" coordsize="936,2">
              <v:shape style="position:absolute;left:10639;top:6596;width:936;height:2" coordorigin="10639,6596" coordsize="936,0" path="m10639,6596l11575,6596e" filled="f" stroked="t" strokeweight=".477497pt" strokecolor="#4F4F4F">
                <v:path arrowok="t"/>
              </v:shape>
            </v:group>
            <v:group style="position:absolute;left:301;top:6806;width:11274;height:2" coordorigin="301,6806" coordsize="11274,2">
              <v:shape style="position:absolute;left:301;top:6806;width:11274;height:2" coordorigin="301,6806" coordsize="11274,0" path="m301,6806l11575,6806e" filled="f" stroked="t" strokeweight=".716246pt" strokecolor="#5B5B5B">
                <v:path arrowok="t"/>
              </v:shape>
            </v:group>
            <v:group style="position:absolute;left:5549;top:6806;width:554;height:2" coordorigin="5549,6806" coordsize="554,2">
              <v:shape style="position:absolute;left:5549;top:6806;width:554;height:2" coordorigin="5549,6806" coordsize="554,0" path="m5549,6806l6102,6806e" filled="f" stroked="t" strokeweight=".477497pt" strokecolor="#444444">
                <v:path arrowok="t"/>
              </v:shape>
            </v:group>
            <v:group style="position:absolute;left:7344;top:6811;width:516;height:2" coordorigin="7344,6811" coordsize="516,2">
              <v:shape style="position:absolute;left:7344;top:6811;width:516;height:2" coordorigin="7344,6811" coordsize="516,0" path="m7344,6811l7860,6811e" filled="f" stroked="t" strokeweight=".477497pt" strokecolor="#383838">
                <v:path arrowok="t"/>
              </v:shape>
            </v:group>
            <v:group style="position:absolute;left:7783;top:6809;width:587;height:2" coordorigin="7783,6809" coordsize="587,2">
              <v:shape style="position:absolute;left:7783;top:6809;width:587;height:2" coordorigin="7783,6809" coordsize="587,0" path="m7783,6809l8371,6809e" filled="f" stroked="t" strokeweight=".477497pt" strokecolor="#575757">
                <v:path arrowok="t"/>
              </v:shape>
            </v:group>
            <v:group style="position:absolute;left:9273;top:6811;width:711;height:2" coordorigin="9273,6811" coordsize="711,2">
              <v:shape style="position:absolute;left:9273;top:6811;width:711;height:2" coordorigin="9273,6811" coordsize="711,0" path="m9273,6811l9984,6811e" filled="f" stroked="t" strokeweight=".477497pt" strokecolor="#484848">
                <v:path arrowok="t"/>
              </v:shape>
            </v:group>
            <v:group style="position:absolute;left:306;top:7230;width:8208;height:2" coordorigin="306,7230" coordsize="8208,2">
              <v:shape style="position:absolute;left:306;top:7230;width:8208;height:2" coordorigin="306,7230" coordsize="8208,0" path="m306,7230l8514,7230e" filled="f" stroked="t" strokeweight=".716246pt" strokecolor="#606060">
                <v:path arrowok="t"/>
              </v:shape>
            </v:group>
            <v:group style="position:absolute;left:310;top:6763;width:2;height:498" coordorigin="310,6763" coordsize="2,498">
              <v:shape style="position:absolute;left:310;top:6763;width:2;height:498" coordorigin="310,6763" coordsize="0,498" path="m310,7261l310,6763e" filled="f" stroked="t" strokeweight=".477497pt" strokecolor="#343434">
                <v:path arrowok="t"/>
              </v:shape>
            </v:group>
            <v:group style="position:absolute;left:2364;top:6763;width:2;height:713" coordorigin="2364,6763" coordsize="2,713">
              <v:shape style="position:absolute;left:2364;top:6763;width:2;height:713" coordorigin="2364,6763" coordsize="0,713" path="m2364,7476l2364,6763e" filled="f" stroked="t" strokeweight=".477497pt" strokecolor="#343434">
                <v:path arrowok="t"/>
              </v:shape>
            </v:group>
            <v:group style="position:absolute;left:8456;top:7237;width:711;height:2" coordorigin="8456,7237" coordsize="711,2">
              <v:shape style="position:absolute;left:8456;top:7237;width:711;height:2" coordorigin="8456,7237" coordsize="711,0" path="m8456,7237l9168,7237e" filled="f" stroked="t" strokeweight=".477497pt" strokecolor="#3F3F3F">
                <v:path arrowok="t"/>
              </v:shape>
            </v:group>
            <v:group style="position:absolute;left:9111;top:7239;width:2464;height:2" coordorigin="9111,7239" coordsize="2464,2">
              <v:shape style="position:absolute;left:9111;top:7239;width:2464;height:2" coordorigin="9111,7239" coordsize="2464,0" path="m9111,7239l11575,7239e" filled="f" stroked="t" strokeweight=".716246pt" strokecolor="#606060">
                <v:path arrowok="t"/>
              </v:shape>
            </v:group>
            <v:group style="position:absolute;left:11565;top:6160;width:2;height:1972" coordorigin="11565,6160" coordsize="2,1972">
              <v:shape style="position:absolute;left:11565;top:6160;width:2;height:1972" coordorigin="11565,6160" coordsize="0,1972" path="m11565,8132l11565,6160e" filled="f" stroked="t" strokeweight=".716246pt" strokecolor="#606060">
                <v:path arrowok="t"/>
              </v:shape>
            </v:group>
            <v:group style="position:absolute;left:4918;top:7227;width:2;height:670" coordorigin="4918,7227" coordsize="2,670">
              <v:shape style="position:absolute;left:4918;top:7227;width:2;height:670" coordorigin="4918,7227" coordsize="0,670" path="m4918,7897l4918,7227e" filled="f" stroked="t" strokeweight=".954994pt" strokecolor="#5B5B5B">
                <v:path arrowok="t"/>
              </v:shape>
            </v:group>
            <v:group style="position:absolute;left:4909;top:7455;width:3462;height:2" coordorigin="4909,7455" coordsize="3462,2">
              <v:shape style="position:absolute;left:4909;top:7455;width:3462;height:2" coordorigin="4909,7455" coordsize="3462,0" path="m4909,7455l8371,7455e" filled="f" stroked="t" strokeweight=".716246pt" strokecolor="#676767">
                <v:path arrowok="t"/>
              </v:shape>
            </v:group>
            <v:group style="position:absolute;left:8313;top:7457;width:855;height:2" coordorigin="8313,7457" coordsize="855,2">
              <v:shape style="position:absolute;left:8313;top:7457;width:855;height:2" coordorigin="8313,7457" coordsize="855,0" path="m8313,7457l9168,7457e" filled="f" stroked="t" strokeweight=".477497pt" strokecolor="#3F3F3F">
                <v:path arrowok="t"/>
              </v:shape>
            </v:group>
            <v:group style="position:absolute;left:9111;top:7460;width:2464;height:2" coordorigin="9111,7460" coordsize="2464,2">
              <v:shape style="position:absolute;left:9111;top:7460;width:2464;height:2" coordorigin="9111,7460" coordsize="2464,0" path="m9111,7460l11575,7460e" filled="f" stroked="t" strokeweight=".954994pt" strokecolor="#676767">
                <v:path arrowok="t"/>
              </v:shape>
            </v:group>
            <v:group style="position:absolute;left:2364;top:7419;width:2;height:273" coordorigin="2364,7419" coordsize="2,273">
              <v:shape style="position:absolute;left:2364;top:7419;width:2;height:273" coordorigin="2364,7419" coordsize="0,273" path="m2364,7692l2364,7419e" filled="f" stroked="t" strokeweight=".477497pt" strokecolor="#1F1F1F">
                <v:path arrowok="t"/>
              </v:shape>
            </v:group>
            <v:group style="position:absolute;left:4909;top:7673;width:697;height:2" coordorigin="4909,7673" coordsize="697,2">
              <v:shape style="position:absolute;left:4909;top:7673;width:697;height:2" coordorigin="4909,7673" coordsize="697,0" path="m4909,7673l5606,7673e" filled="f" stroked="t" strokeweight=".477497pt" strokecolor="#4B4B4B">
                <v:path arrowok="t"/>
              </v:shape>
            </v:group>
            <v:group style="position:absolute;left:5529;top:7673;width:1308;height:2" coordorigin="5529,7673" coordsize="1308,2">
              <v:shape style="position:absolute;left:5529;top:7673;width:1308;height:2" coordorigin="5529,7673" coordsize="1308,0" path="m5529,7673l6838,7673e" filled="f" stroked="t" strokeweight=".954994pt" strokecolor="#676767">
                <v:path arrowok="t"/>
              </v:shape>
            </v:group>
            <v:group style="position:absolute;left:6780;top:7673;width:1079;height:2" coordorigin="6780,7673" coordsize="1079,2">
              <v:shape style="position:absolute;left:6780;top:7673;width:1079;height:2" coordorigin="6780,7673" coordsize="1079,0" path="m6780,7673l7860,7673e" filled="f" stroked="t" strokeweight=".477497pt" strokecolor="#4B4B4B">
                <v:path arrowok="t"/>
              </v:shape>
            </v:group>
            <v:group style="position:absolute;left:7802;top:7673;width:2894;height:2" coordorigin="7802,7673" coordsize="2894,2">
              <v:shape style="position:absolute;left:7802;top:7673;width:2894;height:2" coordorigin="7802,7673" coordsize="2894,0" path="m7802,7673l10696,7673e" filled="f" stroked="t" strokeweight=".716246pt" strokecolor="#646464">
                <v:path arrowok="t"/>
              </v:shape>
            </v:group>
            <v:group style="position:absolute;left:10639;top:7682;width:936;height:2" coordorigin="10639,7682" coordsize="936,2">
              <v:shape style="position:absolute;left:10639;top:7682;width:936;height:2" coordorigin="10639,7682" coordsize="936,0" path="m10639,7682l11575,7682e" filled="f" stroked="t" strokeweight=".716246pt" strokecolor="#646464">
                <v:path arrowok="t"/>
              </v:shape>
            </v:group>
            <v:group style="position:absolute;left:296;top:7886;width:2536;height:2" coordorigin="296,7886" coordsize="2536,2">
              <v:shape style="position:absolute;left:296;top:7886;width:2536;height:2" coordorigin="296,7886" coordsize="2536,0" path="m296,7886l2832,7886e" filled="f" stroked="t" strokeweight=".716246pt" strokecolor="#5B5B5B">
                <v:path arrowok="t"/>
              </v:shape>
            </v:group>
            <v:group style="position:absolute;left:308;top:7634;width:2;height:498" coordorigin="308,7634" coordsize="2,498">
              <v:shape style="position:absolute;left:308;top:7634;width:2;height:498" coordorigin="308,7634" coordsize="0,498" path="m308,8132l308,7634e" filled="f" stroked="t" strokeweight=".954994pt" strokecolor="#646464">
                <v:path arrowok="t"/>
              </v:shape>
            </v:group>
            <v:group style="position:absolute;left:2364;top:7634;width:2;height:282" coordorigin="2364,7634" coordsize="2,282">
              <v:shape style="position:absolute;left:2364;top:7634;width:2;height:282" coordorigin="2364,7634" coordsize="0,282" path="m2364,7917l2364,7634e" filled="f" stroked="t" strokeweight=".477497pt" strokecolor="#383838">
                <v:path arrowok="t"/>
              </v:shape>
            </v:group>
            <v:group style="position:absolute;left:2550;top:7886;width:759;height:2" coordorigin="2550,7886" coordsize="759,2">
              <v:shape style="position:absolute;left:2550;top:7886;width:759;height:2" coordorigin="2550,7886" coordsize="759,0" path="m2550,7886l3309,7886e" filled="f" stroked="t" strokeweight=".954994pt" strokecolor="#707070">
                <v:path arrowok="t"/>
              </v:shape>
            </v:group>
            <v:group style="position:absolute;left:3252;top:7888;width:1012;height:2" coordorigin="3252,7888" coordsize="1012,2">
              <v:shape style="position:absolute;left:3252;top:7888;width:1012;height:2" coordorigin="3252,7888" coordsize="1012,0" path="m3252,7888l4264,7888e" filled="f" stroked="t" strokeweight=".477497pt" strokecolor="#383838">
                <v:path arrowok="t"/>
              </v:shape>
            </v:group>
            <v:group style="position:absolute;left:4207;top:7888;width:1399;height:2" coordorigin="4207,7888" coordsize="1399,2">
              <v:shape style="position:absolute;left:4207;top:7888;width:1399;height:2" coordorigin="4207,7888" coordsize="1399,0" path="m4207,7888l5606,7888e" filled="f" stroked="t" strokeweight=".954994pt" strokecolor="#646464">
                <v:path arrowok="t"/>
              </v:shape>
            </v:group>
            <v:group style="position:absolute;left:5549;top:7888;width:554;height:2" coordorigin="5549,7888" coordsize="554,2">
              <v:shape style="position:absolute;left:5549;top:7888;width:554;height:2" coordorigin="5549,7888" coordsize="554,0" path="m5549,7888l6102,7888e" filled="f" stroked="t" strokeweight=".477497pt" strokecolor="#484848">
                <v:path arrowok="t"/>
              </v:shape>
            </v:group>
            <v:group style="position:absolute;left:6045;top:7890;width:1356;height:2" coordorigin="6045,7890" coordsize="1356,2">
              <v:shape style="position:absolute;left:6045;top:7890;width:1356;height:2" coordorigin="6045,7890" coordsize="1356,0" path="m6045,7890l7401,7890e" filled="f" stroked="t" strokeweight=".954994pt" strokecolor="#676767">
                <v:path arrowok="t"/>
              </v:shape>
            </v:group>
            <v:group style="position:absolute;left:7344;top:7893;width:516;height:2" coordorigin="7344,7893" coordsize="516,2">
              <v:shape style="position:absolute;left:7344;top:7893;width:516;height:2" coordorigin="7344,7893" coordsize="516,0" path="m7344,7893l7860,7893e" filled="f" stroked="t" strokeweight=".477497pt" strokecolor="#444444">
                <v:path arrowok="t"/>
              </v:shape>
            </v:group>
            <v:group style="position:absolute;left:7802;top:7893;width:1528;height:2" coordorigin="7802,7893" coordsize="1528,2">
              <v:shape style="position:absolute;left:7802;top:7893;width:1528;height:2" coordorigin="7802,7893" coordsize="1528,0" path="m7802,7893l9330,7893e" filled="f" stroked="t" strokeweight=".716246pt" strokecolor="#646464">
                <v:path arrowok="t"/>
              </v:shape>
            </v:group>
            <v:group style="position:absolute;left:9273;top:7893;width:711;height:2" coordorigin="9273,7893" coordsize="711,2">
              <v:shape style="position:absolute;left:9273;top:7893;width:711;height:2" coordorigin="9273,7893" coordsize="711,0" path="m9273,7893l9984,7893e" filled="f" stroked="t" strokeweight=".477497pt" strokecolor="#3F3F3F">
                <v:path arrowok="t"/>
              </v:shape>
            </v:group>
            <v:group style="position:absolute;left:9927;top:7895;width:1647;height:2" coordorigin="9927,7895" coordsize="1647,2">
              <v:shape style="position:absolute;left:9927;top:7895;width:1647;height:2" coordorigin="9927,7895" coordsize="1647,0" path="m9927,7895l11575,7895e" filled="f" stroked="t" strokeweight=".716246pt" strokecolor="#676767">
                <v:path arrowok="t"/>
              </v:shape>
            </v:group>
            <v:group style="position:absolute;left:2361;top:7845;width:2;height:924" coordorigin="2361,7845" coordsize="2,924">
              <v:shape style="position:absolute;left:2361;top:7845;width:2;height:924" coordorigin="2361,7845" coordsize="0,924" path="m2361,8769l2361,7845e" filled="f" stroked="t" strokeweight=".954994pt" strokecolor="#5B5B5B">
                <v:path arrowok="t"/>
              </v:shape>
            </v:group>
            <v:group style="position:absolute;left:306;top:8075;width:2;height:278" coordorigin="306,8075" coordsize="2,278">
              <v:shape style="position:absolute;left:306;top:8075;width:2;height:278" coordorigin="306,8075" coordsize="0,278" path="m306,8352l306,8075e" filled="f" stroked="t" strokeweight=".477497pt" strokecolor="#3B3B3B">
                <v:path arrowok="t"/>
              </v:shape>
            </v:group>
            <v:group style="position:absolute;left:11565;top:8075;width:2;height:881" coordorigin="11565,8075" coordsize="2,881">
              <v:shape style="position:absolute;left:11565;top:8075;width:2;height:881" coordorigin="11565,8075" coordsize="0,881" path="m11565,8955l11565,8075e" filled="f" stroked="t" strokeweight=".477497pt" strokecolor="#444444">
                <v:path arrowok="t"/>
              </v:shape>
            </v:group>
            <v:group style="position:absolute;left:301;top:8687;width:821;height:2" coordorigin="301,8687" coordsize="821,2">
              <v:shape style="position:absolute;left:301;top:8687;width:821;height:2" coordorigin="301,8687" coordsize="821,0" path="m301,8687l1122,8687e" filled="f" stroked="t" strokeweight=".716246pt" strokecolor="#676767">
                <v:path arrowok="t"/>
              </v:shape>
            </v:group>
            <v:group style="position:absolute;left:306;top:8295;width:2;height:661" coordorigin="306,8295" coordsize="2,661">
              <v:shape style="position:absolute;left:306;top:8295;width:2;height:661" coordorigin="306,8295" coordsize="0,661" path="m306,8955l306,8295e" filled="f" stroked="t" strokeweight=".477497pt" strokecolor="#232323">
                <v:path arrowok="t"/>
              </v:shape>
            </v:group>
            <v:group style="position:absolute;left:1065;top:8692;width:501;height:2" coordorigin="1065,8692" coordsize="501,2">
              <v:shape style="position:absolute;left:1065;top:8692;width:501;height:2" coordorigin="1065,8692" coordsize="501,0" path="m1065,8692l1566,8692e" filled="f" stroked="t" strokeweight=".477497pt" strokecolor="#383838">
                <v:path arrowok="t"/>
              </v:shape>
            </v:group>
            <v:group style="position:absolute;left:1509;top:8692;width:883;height:2" coordorigin="1509,8692" coordsize="883,2">
              <v:shape style="position:absolute;left:1509;top:8692;width:883;height:2" coordorigin="1509,8692" coordsize="883,0" path="m1509,8692l2392,8692e" filled="f" stroked="t" strokeweight=".954994pt" strokecolor="#6B6B6B">
                <v:path arrowok="t"/>
              </v:shape>
            </v:group>
            <v:group style="position:absolute;left:2321;top:8692;width:511;height:2" coordorigin="2321,8692" coordsize="511,2">
              <v:shape style="position:absolute;left:2321;top:8692;width:511;height:2" coordorigin="2321,8692" coordsize="511,0" path="m2321,8692l2832,8692e" filled="f" stroked="t" strokeweight=".716246pt" strokecolor="#575757">
                <v:path arrowok="t"/>
              </v:shape>
            </v:group>
            <v:group style="position:absolute;left:2774;top:8697;width:267;height:2" coordorigin="2774,8697" coordsize="267,2">
              <v:shape style="position:absolute;left:2774;top:8697;width:267;height:2" coordorigin="2774,8697" coordsize="267,0" path="m2774,8697l3042,8697e" filled="f" stroked="t" strokeweight=".477497pt" strokecolor="#4B4B4B">
                <v:path arrowok="t"/>
              </v:shape>
            </v:group>
            <v:group style="position:absolute;left:2984;top:8697;width:1404;height:2" coordorigin="2984,8697" coordsize="1404,2">
              <v:shape style="position:absolute;left:2984;top:8697;width:1404;height:2" coordorigin="2984,8697" coordsize="1404,0" path="m2984,8697l4388,8697e" filled="f" stroked="t" strokeweight=".716246pt" strokecolor="#646464">
                <v:path arrowok="t"/>
              </v:shape>
            </v:group>
            <v:group style="position:absolute;left:4207;top:8697;width:735;height:2" coordorigin="4207,8697" coordsize="735,2">
              <v:shape style="position:absolute;left:4207;top:8697;width:735;height:2" coordorigin="4207,8697" coordsize="735,0" path="m4207,8697l4942,8697e" filled="f" stroked="t" strokeweight=".477497pt" strokecolor="#484848">
                <v:path arrowok="t"/>
              </v:shape>
            </v:group>
            <v:group style="position:absolute;left:4885;top:8699;width:3486;height:2" coordorigin="4885,8699" coordsize="3486,2">
              <v:shape style="position:absolute;left:4885;top:8699;width:3486;height:2" coordorigin="4885,8699" coordsize="3486,0" path="m4885,8699l8371,8699e" filled="f" stroked="t" strokeweight=".716246pt" strokecolor="#646464">
                <v:path arrowok="t"/>
              </v:shape>
            </v:group>
            <v:group style="position:absolute;left:8313;top:8702;width:201;height:2" coordorigin="8313,8702" coordsize="201,2">
              <v:shape style="position:absolute;left:8313;top:8702;width:201;height:2" coordorigin="8313,8702" coordsize="201,0" path="m8313,8702l8514,8702e" filled="f" stroked="t" strokeweight=".477497pt" strokecolor="#2B2B2B">
                <v:path arrowok="t"/>
              </v:shape>
            </v:group>
            <v:group style="position:absolute;left:8456;top:8702;width:711;height:2" coordorigin="8456,8702" coordsize="711,2">
              <v:shape style="position:absolute;left:8456;top:8702;width:711;height:2" coordorigin="8456,8702" coordsize="711,0" path="m8456,8702l9168,8702e" filled="f" stroked="t" strokeweight=".477497pt" strokecolor="#3F3F3F">
                <v:path arrowok="t"/>
              </v:shape>
            </v:group>
            <v:group style="position:absolute;left:9111;top:8704;width:2459;height:2" coordorigin="9111,8704" coordsize="2459,2">
              <v:shape style="position:absolute;left:9111;top:8704;width:2459;height:2" coordorigin="9111,8704" coordsize="2459,0" path="m9111,8704l11570,8704e" filled="f" stroked="t" strokeweight=".716246pt" strokecolor="#606060">
                <v:path arrowok="t"/>
              </v:shape>
            </v:group>
            <v:group style="position:absolute;left:2361;top:8649;width:2;height:503" coordorigin="2361,8649" coordsize="2,503">
              <v:shape style="position:absolute;left:2361;top:8649;width:2;height:503" coordorigin="2361,8649" coordsize="0,503" path="m2361,9151l2361,8649e" filled="f" stroked="t" strokeweight=".477497pt" strokecolor="#3F3F3F">
                <v:path arrowok="t"/>
              </v:shape>
            </v:group>
            <v:group style="position:absolute;left:306;top:8898;width:2;height:254" coordorigin="306,8898" coordsize="2,254">
              <v:shape style="position:absolute;left:306;top:8898;width:2;height:254" coordorigin="306,8898" coordsize="0,254" path="m306,9151l306,8898e" filled="f" stroked="t" strokeweight=".477497pt" strokecolor="#3B3B3B">
                <v:path arrowok="t"/>
              </v:shape>
            </v:group>
            <v:group style="position:absolute;left:296;top:9573;width:520;height:2" coordorigin="296,9573" coordsize="520,2">
              <v:shape style="position:absolute;left:296;top:9573;width:520;height:2" coordorigin="296,9573" coordsize="520,0" path="m296,9573l817,9573e" filled="f" stroked="t" strokeweight=".716246pt" strokecolor="#606060">
                <v:path arrowok="t"/>
              </v:shape>
            </v:group>
            <v:group style="position:absolute;left:306;top:9075;width:2;height:531" coordorigin="306,9075" coordsize="2,531">
              <v:shape style="position:absolute;left:306;top:9075;width:2;height:531" coordorigin="306,9075" coordsize="0,531" path="m306,9606l306,9075e" filled="f" stroked="t" strokeweight=".954994pt" strokecolor="#646464">
                <v:path arrowok="t"/>
              </v:shape>
            </v:group>
            <v:group style="position:absolute;left:759;top:9573;width:363;height:2" coordorigin="759,9573" coordsize="363,2">
              <v:shape style="position:absolute;left:759;top:9573;width:363;height:2" coordorigin="759,9573" coordsize="363,0" path="m759,9573l1122,9573e" filled="f" stroked="t" strokeweight=".477497pt" strokecolor="#3F3F3F">
                <v:path arrowok="t"/>
              </v:shape>
            </v:group>
            <v:group style="position:absolute;left:1065;top:9575;width:501;height:2" coordorigin="1065,9575" coordsize="501,2">
              <v:shape style="position:absolute;left:1065;top:9575;width:501;height:2" coordorigin="1065,9575" coordsize="501,0" path="m1065,9575l1566,9575e" filled="f" stroked="t" strokeweight=".477497pt" strokecolor="#545454">
                <v:path arrowok="t"/>
              </v:shape>
            </v:group>
            <v:group style="position:absolute;left:1509;top:9580;width:6862;height:2" coordorigin="1509,9580" coordsize="6862,2">
              <v:shape style="position:absolute;left:1509;top:9580;width:6862;height:2" coordorigin="1509,9580" coordsize="6862,0" path="m1509,9580l8371,9580e" filled="f" stroked="t" strokeweight=".716246pt" strokecolor="#676767">
                <v:path arrowok="t"/>
              </v:shape>
            </v:group>
            <v:group style="position:absolute;left:8313;top:9582;width:855;height:2" coordorigin="8313,9582" coordsize="855,2">
              <v:shape style="position:absolute;left:8313;top:9582;width:855;height:2" coordorigin="8313,9582" coordsize="855,0" path="m8313,9582l9168,9582e" filled="f" stroked="t" strokeweight=".477497pt" strokecolor="#484848">
                <v:path arrowok="t"/>
              </v:shape>
            </v:group>
            <v:group style="position:absolute;left:9111;top:9585;width:2464;height:2" coordorigin="9111,9585" coordsize="2464,2">
              <v:shape style="position:absolute;left:9111;top:9585;width:2464;height:2" coordorigin="9111,9585" coordsize="2464,0" path="m9111,9585l11575,9585e" filled="f" stroked="t" strokeweight=".716246pt" strokecolor="#676767">
                <v:path arrowok="t"/>
              </v:shape>
            </v:group>
            <v:group style="position:absolute;left:11565;top:8898;width:2;height:1493" coordorigin="11565,8898" coordsize="2,1493">
              <v:shape style="position:absolute;left:11565;top:8898;width:2;height:1493" coordorigin="11565,8898" coordsize="0,1493" path="m11565,10391l11565,8898e" filled="f" stroked="t" strokeweight=".954994pt" strokecolor="#606060">
                <v:path arrowok="t"/>
              </v:shape>
            </v:group>
            <v:group style="position:absolute;left:296;top:9915;width:3013;height:2" coordorigin="296,9915" coordsize="3013,2">
              <v:shape style="position:absolute;left:296;top:9915;width:3013;height:2" coordorigin="296,9915" coordsize="3013,0" path="m296,9915l3309,9915e" filled="f" stroked="t" strokeweight=".716246pt" strokecolor="#646464">
                <v:path arrowok="t"/>
              </v:shape>
            </v:group>
            <v:group style="position:absolute;left:2359;top:9094;width:2;height:1565" coordorigin="2359,9094" coordsize="2,1565">
              <v:shape style="position:absolute;left:2359;top:9094;width:2;height:1565" coordorigin="2359,9094" coordsize="0,1565" path="m2359,10659l2359,9094e" filled="f" stroked="t" strokeweight=".716246pt" strokecolor="#545454">
                <v:path arrowok="t"/>
              </v:shape>
            </v:group>
            <v:group style="position:absolute;left:3252;top:9917;width:1012;height:2" coordorigin="3252,9917" coordsize="1012,2">
              <v:shape style="position:absolute;left:3252;top:9917;width:1012;height:2" coordorigin="3252,9917" coordsize="1012,0" path="m3252,9917l4264,9917e" filled="f" stroked="t" strokeweight=".477497pt" strokecolor="#444444">
                <v:path arrowok="t"/>
              </v:shape>
            </v:group>
            <v:group style="position:absolute;left:4207;top:9917;width:1399;height:2" coordorigin="4207,9917" coordsize="1399,2">
              <v:shape style="position:absolute;left:4207;top:9917;width:1399;height:2" coordorigin="4207,9917" coordsize="1399,0" path="m4207,9917l5606,9917e" filled="f" stroked="t" strokeweight=".954994pt" strokecolor="#646464">
                <v:path arrowok="t"/>
              </v:shape>
            </v:group>
            <v:group style="position:absolute;left:5549;top:9917;width:554;height:2" coordorigin="5549,9917" coordsize="554,2">
              <v:shape style="position:absolute;left:5549;top:9917;width:554;height:2" coordorigin="5549,9917" coordsize="554,0" path="m5549,9917l6102,9917e" filled="f" stroked="t" strokeweight=".477497pt" strokecolor="#3F3F3F">
                <v:path arrowok="t"/>
              </v:shape>
            </v:group>
            <v:group style="position:absolute;left:6031;top:9920;width:5544;height:2" coordorigin="6031,9920" coordsize="5544,2">
              <v:shape style="position:absolute;left:6031;top:9920;width:5544;height:2" coordorigin="6031,9920" coordsize="5544,0" path="m6031,9920l11575,9920e" filled="f" stroked="t" strokeweight=".716246pt" strokecolor="#606060">
                <v:path arrowok="t"/>
              </v:shape>
            </v:group>
            <v:group style="position:absolute;left:6986;top:9563;width:2;height:354" coordorigin="6986,9563" coordsize="2,354">
              <v:shape style="position:absolute;left:6986;top:9563;width:2;height:354" coordorigin="6986,9563" coordsize="0,354" path="m6986,9917l6986,9563e" filled="f" stroked="t" strokeweight=".238749pt" strokecolor="#777777">
                <v:path arrowok="t"/>
              </v:shape>
            </v:group>
            <v:group style="position:absolute;left:9273;top:9922;width:711;height:2" coordorigin="9273,9922" coordsize="711,2">
              <v:shape style="position:absolute;left:9273;top:9922;width:711;height:2" coordorigin="9273,9922" coordsize="711,0" path="m9273,9922l9984,9922e" filled="f" stroked="t" strokeweight=".477497pt" strokecolor="#3B3B3B">
                <v:path arrowok="t"/>
              </v:shape>
            </v:group>
            <v:group style="position:absolute;left:296;top:10145;width:1270;height:2" coordorigin="296,10145" coordsize="1270,2">
              <v:shape style="position:absolute;left:296;top:10145;width:1270;height:2" coordorigin="296,10145" coordsize="1270,0" path="m296,10145l1566,10145e" filled="f" stroked="t" strokeweight=".477497pt" strokecolor="#606060">
                <v:path arrowok="t"/>
              </v:shape>
            </v:group>
            <v:group style="position:absolute;left:303;top:9874;width:2;height:1039" coordorigin="303,9874" coordsize="2,1039">
              <v:shape style="position:absolute;left:303;top:9874;width:2;height:1039" coordorigin="303,9874" coordsize="0,1039" path="m303,10913l303,9874e" filled="f" stroked="t" strokeweight=".716246pt" strokecolor="#444444">
                <v:path arrowok="t"/>
              </v:shape>
            </v:group>
            <v:group style="position:absolute;left:1509;top:10149;width:883;height:2" coordorigin="1509,10149" coordsize="883,2">
              <v:shape style="position:absolute;left:1509;top:10149;width:883;height:2" coordorigin="1509,10149" coordsize="883,0" path="m1509,10149l2392,10149e" filled="f" stroked="t" strokeweight=".954994pt" strokecolor="#747474">
                <v:path arrowok="t"/>
              </v:shape>
            </v:group>
            <v:group style="position:absolute;left:2321;top:10152;width:988;height:2" coordorigin="2321,10152" coordsize="988,2">
              <v:shape style="position:absolute;left:2321;top:10152;width:988;height:2" coordorigin="2321,10152" coordsize="988,0" path="m2321,10152l3309,10152e" filled="f" stroked="t" strokeweight=".477497pt" strokecolor="#575757">
                <v:path arrowok="t"/>
              </v:shape>
            </v:group>
            <v:group style="position:absolute;left:3252;top:10152;width:1065;height:2" coordorigin="3252,10152" coordsize="1065,2">
              <v:shape style="position:absolute;left:3252;top:10152;width:1065;height:2" coordorigin="3252,10152" coordsize="1065,0" path="m3252,10152l4317,10152e" filled="f" stroked="t" strokeweight=".954994pt" strokecolor="#6B6B6B">
                <v:path arrowok="t"/>
              </v:shape>
            </v:group>
            <v:group style="position:absolute;left:4207;top:10152;width:735;height:2" coordorigin="4207,10152" coordsize="735,2">
              <v:shape style="position:absolute;left:4207;top:10152;width:735;height:2" coordorigin="4207,10152" coordsize="735,0" path="m4207,10152l4942,10152e" filled="f" stroked="t" strokeweight=".477497pt" strokecolor="#4B4B4B">
                <v:path arrowok="t"/>
              </v:shape>
            </v:group>
            <v:group style="position:absolute;left:4885;top:10154;width:1361;height:2" coordorigin="4885,10154" coordsize="1361,2">
              <v:shape style="position:absolute;left:4885;top:10154;width:1361;height:2" coordorigin="4885,10154" coordsize="1361,0" path="m4885,10154l6246,10154e" filled="f" stroked="t" strokeweight=".954994pt" strokecolor="#676767">
                <v:path arrowok="t"/>
              </v:shape>
            </v:group>
            <v:group style="position:absolute;left:6188;top:10157;width:649;height:2" coordorigin="6188,10157" coordsize="649,2">
              <v:shape style="position:absolute;left:6188;top:10157;width:649;height:2" coordorigin="6188,10157" coordsize="649,0" path="m6188,10157l6838,10157e" filled="f" stroked="t" strokeweight=".477497pt" strokecolor="#4F4F4F">
                <v:path arrowok="t"/>
              </v:shape>
            </v:group>
            <v:group style="position:absolute;left:6723;top:10154;width:1647;height:2" coordorigin="6723,10154" coordsize="1647,2">
              <v:shape style="position:absolute;left:6723;top:10154;width:1647;height:2" coordorigin="6723,10154" coordsize="1647,0" path="m6723,10154l8371,10154e" filled="f" stroked="t" strokeweight=".954994pt" strokecolor="#676767">
                <v:path arrowok="t"/>
              </v:shape>
            </v:group>
            <v:group style="position:absolute;left:8313;top:10157;width:855;height:2" coordorigin="8313,10157" coordsize="855,2">
              <v:shape style="position:absolute;left:8313;top:10157;width:855;height:2" coordorigin="8313,10157" coordsize="855,0" path="m8313,10157l9168,10157e" filled="f" stroked="t" strokeweight=".477497pt" strokecolor="#3F3F3F">
                <v:path arrowok="t"/>
              </v:shape>
            </v:group>
            <v:group style="position:absolute;left:9111;top:10159;width:2464;height:2" coordorigin="9111,10159" coordsize="2464,2">
              <v:shape style="position:absolute;left:9111;top:10159;width:2464;height:2" coordorigin="9111,10159" coordsize="2464,0" path="m9111,10159l11575,10159e" filled="f" stroked="t" strokeweight=".716246pt" strokecolor="#606060">
                <v:path arrowok="t"/>
              </v:shape>
            </v:group>
            <v:group style="position:absolute;left:296;top:10635;width:11274;height:2" coordorigin="296,10635" coordsize="11274,2">
              <v:shape style="position:absolute;left:296;top:10635;width:11274;height:2" coordorigin="296,10635" coordsize="11274,0" path="m296,10635l11570,10635e" filled="f" stroked="t" strokeweight=".716246pt" strokecolor="#646464">
                <v:path arrowok="t"/>
              </v:shape>
            </v:group>
            <v:group style="position:absolute;left:2321;top:10630;width:511;height:2" coordorigin="2321,10630" coordsize="511,2">
              <v:shape style="position:absolute;left:2321;top:10630;width:511;height:2" coordorigin="2321,10630" coordsize="511,0" path="m2321,10630l2832,10630e" filled="f" stroked="t" strokeweight=".477497pt" strokecolor="#343434">
                <v:path arrowok="t"/>
              </v:shape>
            </v:group>
            <v:group style="position:absolute;left:3820;top:10633;width:1122;height:2" coordorigin="3820,10633" coordsize="1122,2">
              <v:shape style="position:absolute;left:3820;top:10633;width:1122;height:2" coordorigin="3820,10633" coordsize="1122,0" path="m3820,10633l4942,10633e" filled="f" stroked="t" strokeweight=".477497pt" strokecolor="#4B4B4B">
                <v:path arrowok="t"/>
              </v:shape>
            </v:group>
            <v:group style="position:absolute;left:5549;top:10635;width:554;height:2" coordorigin="5549,10635" coordsize="554,2">
              <v:shape style="position:absolute;left:5549;top:10635;width:554;height:2" coordorigin="5549,10635" coordsize="554,0" path="m5549,10635l6102,10635e" filled="f" stroked="t" strokeweight=".477497pt" strokecolor="#545454">
                <v:path arrowok="t"/>
              </v:shape>
            </v:group>
            <v:group style="position:absolute;left:6045;top:10635;width:201;height:2" coordorigin="6045,10635" coordsize="201,2">
              <v:shape style="position:absolute;left:6045;top:10635;width:201;height:2" coordorigin="6045,10635" coordsize="201,0" path="m6045,10635l6246,10635e" filled="f" stroked="t" strokeweight=".477497pt" strokecolor="#343434">
                <v:path arrowok="t"/>
              </v:shape>
            </v:group>
            <v:group style="position:absolute;left:6188;top:10635;width:649;height:2" coordorigin="6188,10635" coordsize="649,2">
              <v:shape style="position:absolute;left:6188;top:10635;width:649;height:2" coordorigin="6188,10635" coordsize="649,0" path="m6188,10635l6838,10635e" filled="f" stroked="t" strokeweight=".477497pt" strokecolor="#4F4F4F">
                <v:path arrowok="t"/>
              </v:shape>
            </v:group>
            <v:group style="position:absolute;left:7802;top:10635;width:568;height:2" coordorigin="7802,10635" coordsize="568,2">
              <v:shape style="position:absolute;left:7802;top:10635;width:568;height:2" coordorigin="7802,10635" coordsize="568,0" path="m7802,10635l8371,10635e" filled="f" stroked="t" strokeweight=".477497pt" strokecolor="#545454">
                <v:path arrowok="t"/>
              </v:shape>
            </v:group>
            <v:group style="position:absolute;left:8313;top:10635;width:201;height:2" coordorigin="8313,10635" coordsize="201,2">
              <v:shape style="position:absolute;left:8313;top:10635;width:201;height:2" coordorigin="8313,10635" coordsize="201,0" path="m8313,10635l8514,10635e" filled="f" stroked="t" strokeweight=".477497pt" strokecolor="#3F3F3F">
                <v:path arrowok="t"/>
              </v:shape>
            </v:group>
            <v:group style="position:absolute;left:9927;top:10638;width:1623;height:2" coordorigin="9927,10638" coordsize="1623,2">
              <v:shape style="position:absolute;left:9927;top:10638;width:1623;height:2" coordorigin="9927,10638" coordsize="1623,0" path="m9927,10638l11551,10638e" filled="f" stroked="t" strokeweight=".716246pt" strokecolor="#6B6B6B">
                <v:path arrowok="t"/>
              </v:shape>
            </v:group>
            <v:group style="position:absolute;left:11565;top:10334;width:2;height:876" coordorigin="11565,10334" coordsize="2,876">
              <v:shape style="position:absolute;left:11565;top:10334;width:2;height:876" coordorigin="11565,10334" coordsize="0,876" path="m11565,11210l11565,10334e" filled="f" stroked="t" strokeweight=".477497pt" strokecolor="#3F3F3F">
                <v:path arrowok="t"/>
              </v:shape>
            </v:group>
            <v:group style="position:absolute;left:2359;top:10587;width:2;height:325" coordorigin="2359,10587" coordsize="2,325">
              <v:shape style="position:absolute;left:2359;top:10587;width:2;height:325" coordorigin="2359,10587" coordsize="0,325" path="m2359,10913l2359,10587e" filled="f" stroked="t" strokeweight=".477497pt" strokecolor="#383838">
                <v:path arrowok="t"/>
              </v:shape>
            </v:group>
            <v:group style="position:absolute;left:807;top:10848;width:759;height:2" coordorigin="807,10848" coordsize="759,2">
              <v:shape style="position:absolute;left:807;top:10848;width:759;height:2" coordorigin="807,10848" coordsize="759,0" path="m807,10848l1566,10848e" filled="f" stroked="t" strokeweight=".238749pt" strokecolor="#4B4B4B">
                <v:path arrowok="t"/>
              </v:shape>
            </v:group>
            <v:group style="position:absolute;left:1509;top:10855;width:10061;height:2" coordorigin="1509,10855" coordsize="10061,2">
              <v:shape style="position:absolute;left:1509;top:10855;width:10061;height:2" coordorigin="1509,10855" coordsize="10061,0" path="m1509,10855l11570,10855e" filled="f" stroked="t" strokeweight=".716246pt" strokecolor="#676767">
                <v:path arrowok="t"/>
              </v:shape>
            </v:group>
            <v:group style="position:absolute;left:291;top:11033;width:1251;height:2" coordorigin="291,11033" coordsize="1251,2">
              <v:shape style="position:absolute;left:291;top:11033;width:1251;height:2" coordorigin="291,11033" coordsize="1251,0" path="m291,11033l1542,11033e" filled="f" stroked="t" strokeweight=".238749pt" strokecolor="#545454">
                <v:path arrowok="t"/>
              </v:shape>
            </v:group>
            <v:group style="position:absolute;left:1538;top:10879;width:2;height:158" coordorigin="1538,10879" coordsize="2,158">
              <v:shape style="position:absolute;left:1538;top:10879;width:2;height:158" coordorigin="1538,10879" coordsize="0,158" path="m1538,11037l1538,10879e" filled="f" stroked="t" strokeweight=".238749pt" strokecolor="#000000">
                <v:path arrowok="t"/>
              </v:shape>
            </v:group>
            <v:group style="position:absolute;left:1538;top:11033;width:826;height:2" coordorigin="1538,11033" coordsize="826,2">
              <v:shape style="position:absolute;left:1538;top:11033;width:826;height:2" coordorigin="1538,11033" coordsize="826,0" path="m1538,11033l2364,11033e" filled="f" stroked="t" strokeweight=".238749pt" strokecolor="#3F3F3F">
                <v:path arrowok="t"/>
              </v:shape>
            </v:group>
            <v:group style="position:absolute;left:2359;top:10851;width:2;height:359" coordorigin="2359,10851" coordsize="2,359">
              <v:shape style="position:absolute;left:2359;top:10851;width:2;height:359" coordorigin="2359,10851" coordsize="0,359" path="m2359,11210l2359,10851e" filled="f" stroked="t" strokeweight=".477497pt" strokecolor="#232323">
                <v:path arrowok="t"/>
              </v:shape>
            </v:group>
            <v:group style="position:absolute;left:4913;top:11033;width:2072;height:2" coordorigin="4913,11033" coordsize="2072,2">
              <v:shape style="position:absolute;left:4913;top:11033;width:2072;height:2" coordorigin="4913,11033" coordsize="2072,0" path="m4913,11033l6986,11033e" filled="f" stroked="t" strokeweight=".238749pt" strokecolor="#000000">
                <v:path arrowok="t"/>
              </v:shape>
            </v:group>
            <v:group style="position:absolute;left:6986;top:11033;width:845;height:2" coordorigin="6986,11033" coordsize="845,2">
              <v:shape style="position:absolute;left:6986;top:11033;width:845;height:2" coordorigin="6986,11033" coordsize="845,0" path="m6986,11033l7831,11033e" filled="f" stroked="t" strokeweight=".238749pt" strokecolor="#1F1F1F">
                <v:path arrowok="t"/>
              </v:shape>
            </v:group>
            <v:group style="position:absolute;left:7831;top:11033;width:654;height:2" coordorigin="7831,11033" coordsize="654,2">
              <v:shape style="position:absolute;left:7831;top:11033;width:654;height:2" coordorigin="7831,11033" coordsize="654,0" path="m7831,11033l8485,11033e" filled="f" stroked="t" strokeweight=".238749pt" strokecolor="#000000">
                <v:path arrowok="t"/>
              </v:shape>
            </v:group>
            <v:group style="position:absolute;left:8485;top:11033;width:2182;height:2" coordorigin="8485,11033" coordsize="2182,2">
              <v:shape style="position:absolute;left:8485;top:11033;width:2182;height:2" coordorigin="8485,11033" coordsize="2182,0" path="m8485,11033l10667,11033e" filled="f" stroked="t" strokeweight=".238749pt" strokecolor="#545454">
                <v:path arrowok="t"/>
              </v:shape>
            </v:group>
            <v:group style="position:absolute;left:10667;top:11033;width:879;height:2" coordorigin="10667,11033" coordsize="879,2">
              <v:shape style="position:absolute;left:10667;top:11033;width:879;height:2" coordorigin="10667,11033" coordsize="879,0" path="m10667,11033l11546,11033e" filled="f" stroked="t" strokeweight=".238749pt" strokecolor="#000000">
                <v:path arrowok="t"/>
              </v:shape>
            </v:group>
            <v:group style="position:absolute;left:1103;top:11004;width:2;height:761" coordorigin="1103,11004" coordsize="2,761">
              <v:shape style="position:absolute;left:1103;top:11004;width:2;height:761" coordorigin="1103,11004" coordsize="0,761" path="m1103,11765l1103,11004e" filled="f" stroked="t" strokeweight=".954994pt" strokecolor="#575757">
                <v:path arrowok="t"/>
              </v:shape>
            </v:group>
            <v:group style="position:absolute;left:1538;top:11028;width:2;height:153" coordorigin="1538,11028" coordsize="2,153">
              <v:shape style="position:absolute;left:1538;top:11028;width:2;height:153" coordorigin="1538,11028" coordsize="0,153" path="m1538,11181l1538,11028e" filled="f" stroked="t" strokeweight=".238749pt" strokecolor="#676767">
                <v:path arrowok="t"/>
              </v:shape>
            </v:group>
            <v:group style="position:absolute;left:1538;top:11181;width:2;height:1924" coordorigin="1538,11181" coordsize="2,1924">
              <v:shape style="position:absolute;left:1538;top:11181;width:2;height:1924" coordorigin="1538,11181" coordsize="0,1924" path="m1538,13105l1538,11181e" filled="f" stroked="t" strokeweight=".238749pt" strokecolor="#000000">
                <v:path arrowok="t"/>
              </v:shape>
            </v:group>
            <v:group style="position:absolute;left:2356;top:11152;width:2;height:1781" coordorigin="2356,11152" coordsize="2,1781">
              <v:shape style="position:absolute;left:2356;top:11152;width:2;height:1781" coordorigin="2356,11152" coordsize="0,1781" path="m2356,12933l2356,11152e" filled="f" stroked="t" strokeweight=".954994pt" strokecolor="#5B5B5B">
                <v:path arrowok="t"/>
              </v:shape>
            </v:group>
            <v:group style="position:absolute;left:11563;top:11152;width:2;height:4408" coordorigin="11563,11152" coordsize="2,4408">
              <v:shape style="position:absolute;left:11563;top:11152;width:2;height:4408" coordorigin="11563,11152" coordsize="0,4408" path="m11563,15560l11563,11152e" filled="f" stroked="t" strokeweight=".716246pt" strokecolor="#646464">
                <v:path arrowok="t"/>
              </v:shape>
            </v:group>
            <v:group style="position:absolute;left:1103;top:11707;width:2;height:565" coordorigin="1103,11707" coordsize="2,565">
              <v:shape style="position:absolute;left:1103;top:11707;width:2;height:565" coordorigin="1103,11707" coordsize="0,565" path="m1103,12272l1103,11707e" filled="f" stroked="t" strokeweight=".477497pt" strokecolor="#232323">
                <v:path arrowok="t"/>
              </v:shape>
            </v:group>
            <v:group style="position:absolute;left:7384;top:10846;width:2;height:4710" coordorigin="7384,10846" coordsize="2,4710">
              <v:shape style="position:absolute;left:7384;top:10846;width:2;height:4710" coordorigin="7384,10846" coordsize="0,4710" path="m7384,15556l7384,10846e" filled="f" stroked="t" strokeweight=".716246pt" strokecolor="#545454">
                <v:path arrowok="t"/>
              </v:shape>
            </v:group>
            <v:group style="position:absolute;left:1098;top:12215;width:2;height:364" coordorigin="1098,12215" coordsize="2,364">
              <v:shape style="position:absolute;left:1098;top:12215;width:2;height:364" coordorigin="1098,12215" coordsize="0,364" path="m1098,12579l1098,12215e" filled="f" stroked="t" strokeweight=".716246pt" strokecolor="#484848">
                <v:path arrowok="t"/>
              </v:shape>
            </v:group>
            <v:group style="position:absolute;left:1101;top:12440;width:2;height:1240" coordorigin="1101,12440" coordsize="2,1240">
              <v:shape style="position:absolute;left:1101;top:12440;width:2;height:1240" coordorigin="1101,12440" coordsize="0,1240" path="m1101,13679l1101,12440e" filled="f" stroked="t" strokeweight=".954994pt" strokecolor="#606060">
                <v:path arrowok="t"/>
              </v:shape>
            </v:group>
            <v:group style="position:absolute;left:303;top:11152;width:2;height:828" coordorigin="303,11152" coordsize="2,828">
              <v:shape style="position:absolute;left:303;top:11152;width:2;height:828" coordorigin="303,11152" coordsize="0,828" path="m303,11980l303,11152e" filled="f" stroked="t" strokeweight=".954994pt" strokecolor="#646464">
                <v:path arrowok="t"/>
              </v:shape>
            </v:group>
            <v:group style="position:absolute;left:301;top:11923;width:2;height:656" coordorigin="301,11923" coordsize="2,656">
              <v:shape style="position:absolute;left:301;top:11923;width:2;height:656" coordorigin="301,11923" coordsize="0,656" path="m301,12579l301,11923e" filled="f" stroked="t" strokeweight=".477497pt" strokecolor="#1C1C1C">
                <v:path arrowok="t"/>
              </v:shape>
            </v:group>
            <v:group style="position:absolute;left:301;top:12521;width:2;height:297" coordorigin="301,12521" coordsize="2,297">
              <v:shape style="position:absolute;left:301;top:12521;width:2;height:297" coordorigin="301,12521" coordsize="0,297" path="m301,12818l301,12521e" filled="f" stroked="t" strokeweight=".477497pt" strokecolor="#2F2F2F">
                <v:path arrowok="t"/>
              </v:shape>
            </v:group>
            <v:group style="position:absolute;left:301;top:718;width:2;height:14838" coordorigin="301,718" coordsize="2,14838">
              <v:shape style="position:absolute;left:301;top:718;width:2;height:14838" coordorigin="301,718" coordsize="0,14838" path="m301,15556l301,718e" filled="f" stroked="t" strokeweight=".716246pt" strokecolor="#4F4F4F">
                <v:path arrowok="t"/>
              </v:shape>
            </v:group>
            <v:group style="position:absolute;left:301;top:12842;width:2;height:292" coordorigin="301,12842" coordsize="2,292">
              <v:shape style="position:absolute;left:301;top:12842;width:2;height:292" coordorigin="301,12842" coordsize="0,292" path="m301,13134l301,12842e" filled="f" stroked="t" strokeweight=".954994pt" strokecolor="#676767">
                <v:path arrowok="t"/>
              </v:shape>
            </v:group>
            <v:group style="position:absolute;left:2356;top:12842;width:2;height:292" coordorigin="2356,12842" coordsize="2,292">
              <v:shape style="position:absolute;left:2356;top:12842;width:2;height:292" coordorigin="2356,12842" coordsize="0,292" path="m2356,13134l2356,12842e" filled="f" stroked="t" strokeweight=".716246pt" strokecolor="#484848">
                <v:path arrowok="t"/>
              </v:shape>
            </v:group>
            <v:group style="position:absolute;left:1538;top:13105;width:2;height:101" coordorigin="1538,13105" coordsize="2,101">
              <v:shape style="position:absolute;left:1538;top:13105;width:2;height:101" coordorigin="1538,13105" coordsize="0,101" path="m1538,13206l1538,13105e" filled="f" stroked="t" strokeweight=".238749pt" strokecolor="#4B4B4B">
                <v:path arrowok="t"/>
              </v:shape>
            </v:group>
            <v:group style="position:absolute;left:291;top:13170;width:2072;height:2" coordorigin="291,13170" coordsize="2072,2">
              <v:shape style="position:absolute;left:291;top:13170;width:2072;height:2" coordorigin="291,13170" coordsize="2072,0" path="m291,13170l2364,13170e" filled="f" stroked="t" strokeweight=".477497pt" strokecolor="#676767">
                <v:path arrowok="t"/>
              </v:shape>
            </v:group>
            <v:group style="position:absolute;left:2359;top:13076;width:2;height:330" coordorigin="2359,13076" coordsize="2,330">
              <v:shape style="position:absolute;left:2359;top:13076;width:2;height:330" coordorigin="2359,13076" coordsize="0,330" path="m2359,13407l2359,13076e" filled="f" stroked="t" strokeweight=".477497pt" strokecolor="#282828">
                <v:path arrowok="t"/>
              </v:shape>
            </v:group>
            <v:group style="position:absolute;left:11565;top:13076;width:2;height:823" coordorigin="11565,13076" coordsize="2,823">
              <v:shape style="position:absolute;left:11565;top:13076;width:2;height:823" coordorigin="11565,13076" coordsize="0,823" path="m11565,13900l11565,13076e" filled="f" stroked="t" strokeweight=".477497pt" strokecolor="#3F3F3F">
                <v:path arrowok="t"/>
              </v:shape>
            </v:group>
            <v:group style="position:absolute;left:1538;top:13201;width:2;height:1603" coordorigin="1538,13201" coordsize="2,1603">
              <v:shape style="position:absolute;left:1538;top:13201;width:2;height:1603" coordorigin="1538,13201" coordsize="0,1603" path="m1538,14804l1538,13201e" filled="f" stroked="t" strokeweight=".238749pt" strokecolor="#000000">
                <v:path arrowok="t"/>
              </v:shape>
            </v:group>
            <v:group style="position:absolute;left:2354;top:13349;width:2;height:306" coordorigin="2354,13349" coordsize="2,306">
              <v:shape style="position:absolute;left:2354;top:13349;width:2;height:306" coordorigin="2354,13349" coordsize="0,306" path="m2354,13655l2354,13349e" filled="f" stroked="t" strokeweight=".716246pt" strokecolor="#3B3B3B">
                <v:path arrowok="t"/>
              </v:shape>
            </v:group>
            <v:group style="position:absolute;left:2356;top:13517;width:2;height:967" coordorigin="2356,13517" coordsize="2,967">
              <v:shape style="position:absolute;left:2356;top:13517;width:2;height:967" coordorigin="2356,13517" coordsize="0,967" path="m2356,14483l2356,13517e" filled="f" stroked="t" strokeweight=".954994pt" strokecolor="#606060">
                <v:path arrowok="t"/>
              </v:shape>
            </v:group>
            <v:group style="position:absolute;left:7382;top:13598;width:2;height:302" coordorigin="7382,13598" coordsize="2,302">
              <v:shape style="position:absolute;left:7382;top:13598;width:2;height:302" coordorigin="7382,13598" coordsize="0,302" path="m7382,13900l7382,13598e" filled="f" stroked="t" strokeweight=".477497pt" strokecolor="#3B3B3B">
                <v:path arrowok="t"/>
              </v:shape>
            </v:group>
            <v:group style="position:absolute;left:1101;top:13622;width:2;height:862" coordorigin="1101,13622" coordsize="2,862">
              <v:shape style="position:absolute;left:1101;top:13622;width:2;height:862" coordorigin="1101,13622" coordsize="0,862" path="m1101,14483l1101,13622e" filled="f" stroked="t" strokeweight=".477497pt" strokecolor="#3F3F3F">
                <v:path arrowok="t"/>
              </v:shape>
            </v:group>
            <v:group style="position:absolute;left:301;top:14215;width:2;height:268" coordorigin="301,14215" coordsize="2,268">
              <v:shape style="position:absolute;left:301;top:14215;width:2;height:268" coordorigin="301,14215" coordsize="0,268" path="m301,14483l301,14215e" filled="f" stroked="t" strokeweight=".477497pt" strokecolor="#383838">
                <v:path arrowok="t"/>
              </v:shape>
            </v:group>
            <v:group style="position:absolute;left:301;top:14426;width:2;height:407" coordorigin="301,14426" coordsize="2,407">
              <v:shape style="position:absolute;left:301;top:14426;width:2;height:407" coordorigin="301,14426" coordsize="0,407" path="m301,14833l301,14426e" filled="f" stroked="t" strokeweight=".477497pt" strokecolor="#1C1C1C">
                <v:path arrowok="t"/>
              </v:shape>
            </v:group>
            <v:group style="position:absolute;left:1103;top:14426;width:2;height:129" coordorigin="1103,14426" coordsize="2,129">
              <v:shape style="position:absolute;left:1103;top:14426;width:2;height:129" coordorigin="1103,14426" coordsize="0,129" path="m1103,14555l1103,14426e" filled="f" stroked="t" strokeweight=".477497pt" strokecolor="#282828">
                <v:path arrowok="t"/>
              </v:shape>
            </v:group>
            <v:group style="position:absolute;left:2354;top:14426;width:2;height:407" coordorigin="2354,14426" coordsize="2,407">
              <v:shape style="position:absolute;left:2354;top:14426;width:2;height:407" coordorigin="2354,14426" coordsize="0,407" path="m2354,14833l2354,14426e" filled="f" stroked="t" strokeweight=".477497pt" strokecolor="#282828">
                <v:path arrowok="t"/>
              </v:shape>
            </v:group>
            <v:group style="position:absolute;left:7384;top:14426;width:2;height:407" coordorigin="7384,14426" coordsize="2,407">
              <v:shape style="position:absolute;left:7384;top:14426;width:2;height:407" coordorigin="7384,14426" coordsize="0,407" path="m7384,14833l7384,14426e" filled="f" stroked="t" strokeweight=".477497pt" strokecolor="#343434">
                <v:path arrowok="t"/>
              </v:shape>
            </v:group>
            <v:group style="position:absolute;left:1098;top:14498;width:2;height:335" coordorigin="1098,14498" coordsize="2,335">
              <v:shape style="position:absolute;left:1098;top:14498;width:2;height:335" coordorigin="1098,14498" coordsize="0,335" path="m1098,14833l1098,14498e" filled="f" stroked="t" strokeweight=".716246pt" strokecolor="#484848">
                <v:path arrowok="t"/>
              </v:shape>
            </v:group>
            <v:group style="position:absolute;left:291;top:15553;width:11278;height:2" coordorigin="291,15553" coordsize="11278,2">
              <v:shape style="position:absolute;left:291;top:15553;width:11278;height:2" coordorigin="291,15553" coordsize="11278,0" path="m291,15553l11570,15553e" filled="f" stroked="t" strokeweight=".716246pt" strokecolor="#646464">
                <v:path arrowok="t"/>
              </v:shape>
            </v:group>
            <v:group style="position:absolute;left:1098;top:14594;width:2;height:967" coordorigin="1098,14594" coordsize="2,967">
              <v:shape style="position:absolute;left:1098;top:14594;width:2;height:967" coordorigin="1098,14594" coordsize="0,967" path="m1098,15560l1098,14594e" filled="f" stroked="t" strokeweight=".954994pt" strokecolor="#606060">
                <v:path arrowok="t"/>
              </v:shape>
            </v:group>
            <v:group style="position:absolute;left:1538;top:14804;width:2;height:742" coordorigin="1538,14804" coordsize="2,742">
              <v:shape style="position:absolute;left:1538;top:14804;width:2;height:742" coordorigin="1538,14804" coordsize="0,742" path="m1538,15546l1538,14804e" filled="f" stroked="t" strokeweight=".238749pt" strokecolor="#707070">
                <v:path arrowok="t"/>
              </v:shape>
            </v:group>
            <v:group style="position:absolute;left:1509;top:15553;width:883;height:2" coordorigin="1509,15553" coordsize="883,2">
              <v:shape style="position:absolute;left:1509;top:15553;width:883;height:2" coordorigin="1509,15553" coordsize="883,0" path="m1509,15553l2392,15553e" filled="f" stroked="t" strokeweight=".477497pt" strokecolor="#4F4F4F">
                <v:path arrowok="t"/>
              </v:shape>
            </v:group>
            <v:group style="position:absolute;left:2356;top:14775;width:2;height:780" coordorigin="2356,14775" coordsize="2,780">
              <v:shape style="position:absolute;left:2356;top:14775;width:2;height:780" coordorigin="2356,14775" coordsize="0,780" path="m2356,15556l2356,14775e" filled="f" stroked="t" strokeweight=".477497pt" strokecolor="#444444">
                <v:path arrowok="t"/>
              </v:shape>
            </v:group>
            <v:group style="position:absolute;left:2321;top:15551;width:511;height:2" coordorigin="2321,15551" coordsize="511,2">
              <v:shape style="position:absolute;left:2321;top:15551;width:511;height:2" coordorigin="2321,15551" coordsize="511,0" path="m2321,15551l2832,15551e" filled="f" stroked="t" strokeweight=".477497pt" strokecolor="#383838">
                <v:path arrowok="t"/>
              </v:shape>
            </v:group>
            <v:group style="position:absolute;left:2774;top:15551;width:267;height:2" coordorigin="2774,15551" coordsize="267,2">
              <v:shape style="position:absolute;left:2774;top:15551;width:267;height:2" coordorigin="2774,15551" coordsize="267,0" path="m2774,15551l3042,15551e" filled="f" stroked="t" strokeweight=".477497pt" strokecolor="#545454">
                <v:path arrowok="t"/>
              </v:shape>
            </v:group>
            <v:group style="position:absolute;left:4207;top:15551;width:735;height:2" coordorigin="4207,15551" coordsize="735,2">
              <v:shape style="position:absolute;left:4207;top:15551;width:735;height:2" coordorigin="4207,15551" coordsize="735,0" path="m4207,15551l4942,15551e" filled="f" stroked="t" strokeweight=".477497pt" strokecolor="#484848">
                <v:path arrowok="t"/>
              </v:shape>
            </v:group>
            <v:group style="position:absolute;left:6780;top:15551;width:234;height:2" coordorigin="6780,15551" coordsize="234,2">
              <v:shape style="position:absolute;left:6780;top:15551;width:234;height:2" coordorigin="6780,15551" coordsize="234,0" path="m6780,15551l7014,15551e" filled="f" stroked="t" strokeweight=".477497pt" strokecolor="#606060">
                <v:path arrowok="t"/>
              </v:shape>
            </v:group>
            <v:group style="position:absolute;left:6957;top:15551;width:454;height:2" coordorigin="6957,15551" coordsize="454,2">
              <v:shape style="position:absolute;left:6957;top:15551;width:454;height:2" coordorigin="6957,15551" coordsize="454,0" path="m6957,15551l7411,15551e" filled="f" stroked="t" strokeweight=".477497pt" strokecolor="#4B4B4B">
                <v:path arrowok="t"/>
              </v:shape>
            </v:group>
            <v:group style="position:absolute;left:7384;top:14775;width:2;height:780" coordorigin="7384,14775" coordsize="2,780">
              <v:shape style="position:absolute;left:7384;top:14775;width:2;height:780" coordorigin="7384,14775" coordsize="0,780" path="m7384,15556l7384,14775e" filled="f" stroked="t" strokeweight=".954994pt" strokecolor="#676767">
                <v:path arrowok="t"/>
              </v:shape>
            </v:group>
            <v:group style="position:absolute;left:9111;top:15551;width:220;height:2" coordorigin="9111,15551" coordsize="220,2">
              <v:shape style="position:absolute;left:9111;top:15551;width:220;height:2" coordorigin="9111,15551" coordsize="220,0" path="m9111,15551l9330,15551e" filled="f" stroked="t" strokeweight=".477497pt" strokecolor="#646464">
                <v:path arrowok="t"/>
              </v:shape>
            </v:group>
            <v:group style="position:absolute;left:9273;top:15551;width:711;height:2" coordorigin="9273,15551" coordsize="711,2">
              <v:shape style="position:absolute;left:9273;top:15551;width:711;height:2" coordorigin="9273,15551" coordsize="711,0" path="m9273,15551l9984,15551e" filled="f" stroked="t" strokeweight=".477497pt" strokecolor="#484848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7"/>
          <w:szCs w:val="17"/>
          <w:color w:val="495293"/>
          <w:spacing w:val="0"/>
          <w:w w:val="100"/>
          <w:position w:val="1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495293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529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9529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1"/>
          <w:position w:val="1"/>
        </w:rPr>
        <w:t>AhmetG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1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43"/>
          <w:w w:val="111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ZCU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2"/>
          <w:szCs w:val="12"/>
          <w:color w:val="707070"/>
          <w:spacing w:val="0"/>
          <w:w w:val="62"/>
          <w:position w:val="5"/>
        </w:rPr>
        <w:t>·.,.</w:t>
      </w:r>
      <w:r>
        <w:rPr>
          <w:rFonts w:ascii="Times New Roman" w:hAnsi="Times New Roman" w:cs="Times New Roman" w:eastAsia="Times New Roman"/>
          <w:sz w:val="12"/>
          <w:szCs w:val="12"/>
          <w:color w:val="707070"/>
          <w:spacing w:val="0"/>
          <w:w w:val="62"/>
          <w:position w:val="5"/>
        </w:rPr>
        <w:t>     </w:t>
      </w:r>
      <w:r>
        <w:rPr>
          <w:rFonts w:ascii="Times New Roman" w:hAnsi="Times New Roman" w:cs="Times New Roman" w:eastAsia="Times New Roman"/>
          <w:sz w:val="12"/>
          <w:szCs w:val="12"/>
          <w:color w:val="707070"/>
          <w:spacing w:val="18"/>
          <w:w w:val="62"/>
          <w:position w:val="5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19393"/>
          <w:spacing w:val="0"/>
          <w:w w:val="51"/>
          <w:b/>
          <w:bCs/>
          <w:i/>
          <w:position w:val="5"/>
        </w:rPr>
        <w:t>"</w:t>
      </w:r>
      <w:r>
        <w:rPr>
          <w:rFonts w:ascii="Times New Roman" w:hAnsi="Times New Roman" w:cs="Times New Roman" w:eastAsia="Times New Roman"/>
          <w:sz w:val="12"/>
          <w:szCs w:val="12"/>
          <w:color w:val="919393"/>
          <w:spacing w:val="0"/>
          <w:w w:val="50"/>
          <w:b/>
          <w:bCs/>
          <w:i/>
          <w:position w:val="5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919393"/>
          <w:spacing w:val="-21"/>
          <w:w w:val="100"/>
          <w:b/>
          <w:bCs/>
          <w:i/>
          <w:position w:val="5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07070"/>
          <w:spacing w:val="0"/>
          <w:w w:val="86"/>
          <w:b/>
          <w:bCs/>
          <w:i/>
          <w:position w:val="5"/>
        </w:rPr>
        <w:t>..(</w:t>
      </w:r>
      <w:r>
        <w:rPr>
          <w:rFonts w:ascii="Times New Roman" w:hAnsi="Times New Roman" w:cs="Times New Roman" w:eastAsia="Times New Roman"/>
          <w:sz w:val="12"/>
          <w:szCs w:val="12"/>
          <w:color w:val="707070"/>
          <w:spacing w:val="0"/>
          <w:w w:val="86"/>
          <w:b/>
          <w:bCs/>
          <w:i/>
          <w:position w:val="5"/>
        </w:rPr>
        <w:t>A.</w:t>
      </w:r>
      <w:r>
        <w:rPr>
          <w:rFonts w:ascii="Times New Roman" w:hAnsi="Times New Roman" w:cs="Times New Roman" w:eastAsia="Times New Roman"/>
          <w:sz w:val="12"/>
          <w:szCs w:val="12"/>
          <w:color w:val="707070"/>
          <w:spacing w:val="1"/>
          <w:w w:val="86"/>
          <w:b/>
          <w:bCs/>
          <w:i/>
          <w:position w:val="5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07070"/>
          <w:spacing w:val="0"/>
          <w:w w:val="100"/>
          <w:b/>
          <w:bCs/>
          <w:i/>
          <w:position w:val="5"/>
        </w:rPr>
        <w:t>iJ"p..-'</w:t>
      </w:r>
      <w:r>
        <w:rPr>
          <w:rFonts w:ascii="Times New Roman" w:hAnsi="Times New Roman" w:cs="Times New Roman" w:eastAsia="Times New Roman"/>
          <w:sz w:val="12"/>
          <w:szCs w:val="12"/>
          <w:color w:val="707070"/>
          <w:spacing w:val="0"/>
          <w:w w:val="100"/>
          <w:b/>
          <w:bCs/>
          <w:i/>
          <w:position w:val="5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5038" w:right="580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w w:val="104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10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6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0" w:right="560"/>
        </w:sectPr>
      </w:pPr>
      <w:rPr/>
    </w:p>
    <w:p>
      <w:pPr>
        <w:spacing w:before="64" w:after="0" w:line="220" w:lineRule="auto"/>
        <w:ind w:left="594" w:right="-152" w:firstLine="103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88"/>
          <w:szCs w:val="88"/>
          <w:color w:val="313131"/>
          <w:spacing w:val="-362"/>
          <w:w w:val="161"/>
          <w:b/>
          <w:bCs/>
          <w:i/>
          <w:position w:val="13"/>
        </w:rPr>
        <w:t>l</w:t>
      </w:r>
      <w:r>
        <w:rPr>
          <w:rFonts w:ascii="Arial" w:hAnsi="Arial" w:cs="Arial" w:eastAsia="Arial"/>
          <w:sz w:val="14"/>
          <w:szCs w:val="14"/>
          <w:color w:val="313131"/>
          <w:spacing w:val="5"/>
          <w:w w:val="123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23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23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5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5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16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auto"/>
        <w:ind w:left="498" w:right="4308" w:firstLine="-101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4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3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2"/>
          <w:w w:val="104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80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2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2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237" w:lineRule="exact"/>
        <w:ind w:left="1168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w w:val="98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700" w:bottom="280" w:left="220" w:right="200"/>
          <w:cols w:num="2" w:equalWidth="0">
            <w:col w:w="1627" w:space="1691"/>
            <w:col w:w="8182"/>
          </w:cols>
        </w:sectPr>
      </w:pPr>
      <w:rPr/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</w:sectPr>
      </w:pPr>
      <w:rPr/>
    </w:p>
    <w:p>
      <w:pPr>
        <w:spacing w:before="36" w:after="0" w:line="240" w:lineRule="auto"/>
        <w:ind w:left="115" w:right="-20"/>
        <w:jc w:val="left"/>
        <w:tabs>
          <w:tab w:pos="1700" w:val="left"/>
          <w:tab w:pos="3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41.898632pt;margin-top:12.838587pt;width:490.812561pt;height:.1pt;mso-position-horizontal-relative:page;mso-position-vertical-relative:paragraph;z-index:-16495" coordorigin="838,257" coordsize="9816,2">
            <v:shape style="position:absolute;left:838;top:257;width:9816;height:2" coordorigin="838,257" coordsize="9816,0" path="m838,257l10654,257e" filled="f" stroked="t" strokeweight=".478842pt" strokecolor="#545454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16.05.2017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2"/>
        </w:rPr>
        <w:t>03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8" w:after="0" w:line="240" w:lineRule="auto"/>
        <w:ind w:left="125" w:right="-67"/>
        <w:jc w:val="left"/>
        <w:tabs>
          <w:tab w:pos="1720" w:val="left"/>
          <w:tab w:pos="3180" w:val="left"/>
          <w:tab w:pos="4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3"/>
        </w:rPr>
        <w:t>KayıtTarihi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3"/>
        </w:rPr>
        <w:t>16.05.2017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23"/>
        </w:rPr>
        <w:t>IKayıtNo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3"/>
        </w:rPr>
        <w:t>:3143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554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karşısı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03" w:lineRule="exact"/>
        <w:ind w:left="120" w:right="-20"/>
        <w:jc w:val="left"/>
        <w:tabs>
          <w:tab w:pos="1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Doğru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5843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sok.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karşısı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5"/>
          <w:position w:val="-1"/>
        </w:rPr>
        <w:t>Karaba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Jar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  <w:position w:val="-1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6" w:after="0" w:line="240" w:lineRule="auto"/>
        <w:ind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12"/>
          <w:w w:val="10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03:19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tfel: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0232-2938800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12"/>
          <w:w w:val="97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6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11111"/>
          <w:spacing w:val="0"/>
          <w:w w:val="69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11111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dirim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3"/>
        </w:rPr>
        <w:t>Alan: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7"/>
          <w:w w:val="12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İlha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8"/>
        </w:rPr>
        <w:t>SARJGÜL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  <w:cols w:num="2" w:equalWidth="0">
            <w:col w:w="5125" w:space="454"/>
            <w:col w:w="5921"/>
          </w:cols>
        </w:sectPr>
      </w:pPr>
      <w:rPr/>
    </w:p>
    <w:p>
      <w:pPr>
        <w:spacing w:before="41" w:after="0" w:line="240" w:lineRule="auto"/>
        <w:ind w:left="130" w:right="-67"/>
        <w:jc w:val="left"/>
        <w:tabs>
          <w:tab w:pos="1540" w:val="left"/>
          <w:tab w:pos="4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sınıfı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6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:Açı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5"/>
          <w:position w:val="-1"/>
        </w:rPr>
        <w:t>Ateş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  <w:cols w:num="2" w:equalWidth="0">
            <w:col w:w="6420" w:space="1505"/>
            <w:col w:w="3575"/>
          </w:cols>
        </w:sectPr>
      </w:pPr>
      <w:rPr/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68" w:lineRule="exact"/>
        <w:ind w:left="3683" w:right="3324" w:firstLine="-3553"/>
        <w:jc w:val="left"/>
        <w:tabs>
          <w:tab w:pos="3640" w:val="left"/>
          <w:tab w:pos="5860" w:val="left"/>
          <w:tab w:pos="6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33"/>
        </w:rPr>
        <w:t>İse: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rtapını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Çe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8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55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96B6E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696B6E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u w:val="thick" w:color="000000"/>
        </w:rPr>
        <w:t>Kullanı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u w:val="thick" w:color="000000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u w:val="thick" w:color="0000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B6E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96B6E"/>
          <w:spacing w:val="0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Betonarme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Ahşap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</w:sectPr>
      </w:pPr>
      <w:rPr/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92" w:lineRule="atLeast"/>
        <w:ind w:right="-20"/>
        <w:jc w:val="righ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w w:val="177"/>
        </w:rPr>
        <w:t>p=z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8"/>
          <w:w w:val="177"/>
        </w:rPr>
        <w:t>=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51"/>
          <w:w w:val="178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49"/>
        </w:rPr>
        <w:t>-..-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-26"/>
          <w:w w:val="149"/>
        </w:rPr>
        <w:t>-</w:t>
      </w:r>
      <w:r>
        <w:rPr>
          <w:rFonts w:ascii="Times New Roman" w:hAnsi="Times New Roman" w:cs="Times New Roman" w:eastAsia="Times New Roman"/>
          <w:sz w:val="13"/>
          <w:szCs w:val="13"/>
          <w:color w:val="5B5B5B"/>
          <w:spacing w:val="0"/>
          <w:w w:val="263"/>
        </w:rPr>
        <w:t>-</w:t>
      </w:r>
      <w:r>
        <w:rPr>
          <w:rFonts w:ascii="Times New Roman" w:hAnsi="Times New Roman" w:cs="Times New Roman" w:eastAsia="Times New Roman"/>
          <w:sz w:val="13"/>
          <w:szCs w:val="13"/>
          <w:color w:val="5B5B5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5B5B5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5B5B5B"/>
          <w:spacing w:val="0"/>
          <w:w w:val="263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5B5B5B"/>
          <w:spacing w:val="20"/>
          <w:w w:val="263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5B5B5B"/>
          <w:spacing w:val="0"/>
          <w:w w:val="263"/>
        </w:rPr>
        <w:t>-</w:t>
      </w:r>
      <w:r>
        <w:rPr>
          <w:rFonts w:ascii="Times New Roman" w:hAnsi="Times New Roman" w:cs="Times New Roman" w:eastAsia="Times New Roman"/>
          <w:sz w:val="13"/>
          <w:szCs w:val="13"/>
          <w:color w:val="5B5B5B"/>
          <w:spacing w:val="-28"/>
          <w:w w:val="263"/>
        </w:rPr>
        <w:t>-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0" w:after="0" w:line="66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999999"/>
          <w:w w:val="174"/>
          <w:position w:val="-26"/>
        </w:rPr>
        <w:t>..-</w:t>
      </w:r>
      <w:r>
        <w:rPr>
          <w:rFonts w:ascii="Times New Roman" w:hAnsi="Times New Roman" w:cs="Times New Roman" w:eastAsia="Times New Roman"/>
          <w:sz w:val="13"/>
          <w:szCs w:val="13"/>
          <w:color w:val="999999"/>
          <w:spacing w:val="-5"/>
          <w:w w:val="174"/>
          <w:position w:val="-26"/>
        </w:rPr>
        <w:t>-</w:t>
      </w:r>
      <w:r>
        <w:rPr>
          <w:rFonts w:ascii="Times New Roman" w:hAnsi="Times New Roman" w:cs="Times New Roman" w:eastAsia="Times New Roman"/>
          <w:sz w:val="13"/>
          <w:szCs w:val="13"/>
          <w:color w:val="BCBCBC"/>
          <w:spacing w:val="0"/>
          <w:w w:val="600"/>
          <w:position w:val="-26"/>
        </w:rPr>
        <w:t>-</w:t>
      </w:r>
      <w:r>
        <w:rPr>
          <w:rFonts w:ascii="Times New Roman" w:hAnsi="Times New Roman" w:cs="Times New Roman" w:eastAsia="Times New Roman"/>
          <w:sz w:val="13"/>
          <w:szCs w:val="13"/>
          <w:color w:val="BCBCBC"/>
          <w:spacing w:val="0"/>
          <w:w w:val="100"/>
          <w:position w:val="-26"/>
        </w:rPr>
        <w:t>    </w:t>
      </w:r>
      <w:r>
        <w:rPr>
          <w:rFonts w:ascii="Times New Roman" w:hAnsi="Times New Roman" w:cs="Times New Roman" w:eastAsia="Times New Roman"/>
          <w:sz w:val="13"/>
          <w:szCs w:val="13"/>
          <w:color w:val="BCBCBC"/>
          <w:spacing w:val="8"/>
          <w:w w:val="100"/>
          <w:position w:val="-26"/>
        </w:rPr>
        <w:t> </w:t>
      </w:r>
      <w:r>
        <w:rPr>
          <w:rFonts w:ascii="Arial" w:hAnsi="Arial" w:cs="Arial" w:eastAsia="Arial"/>
          <w:sz w:val="40"/>
          <w:szCs w:val="40"/>
          <w:color w:val="BCBCBC"/>
          <w:spacing w:val="0"/>
          <w:w w:val="267"/>
          <w:position w:val="-26"/>
        </w:rPr>
        <w:t>--</w:t>
      </w:r>
      <w:r>
        <w:rPr>
          <w:rFonts w:ascii="Arial" w:hAnsi="Arial" w:cs="Arial" w:eastAsia="Arial"/>
          <w:sz w:val="40"/>
          <w:szCs w:val="40"/>
          <w:color w:val="BCBCBC"/>
          <w:spacing w:val="-70"/>
          <w:w w:val="100"/>
          <w:position w:val="-26"/>
        </w:rPr>
        <w:t> </w:t>
      </w:r>
      <w:r>
        <w:rPr>
          <w:rFonts w:ascii="Arial" w:hAnsi="Arial" w:cs="Arial" w:eastAsia="Arial"/>
          <w:sz w:val="40"/>
          <w:szCs w:val="40"/>
          <w:color w:val="313131"/>
          <w:spacing w:val="0"/>
          <w:w w:val="53"/>
          <w:position w:val="-26"/>
        </w:rPr>
        <w:t>rr</w:t>
      </w:r>
      <w:r>
        <w:rPr>
          <w:rFonts w:ascii="Arial" w:hAnsi="Arial" w:cs="Arial" w:eastAsia="Arial"/>
          <w:sz w:val="40"/>
          <w:szCs w:val="40"/>
          <w:color w:val="313131"/>
          <w:spacing w:val="-83"/>
          <w:w w:val="100"/>
          <w:position w:val="-2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6"/>
        </w:rPr>
        <w:t>angını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  <w:position w:val="-2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6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0"/>
          <w:position w:val="-2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6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0"/>
          <w:position w:val="-2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6"/>
        </w:rPr>
        <w:t>Alına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9"/>
          <w:w w:val="100"/>
          <w:position w:val="-2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6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4"/>
          <w:w w:val="100"/>
          <w:position w:val="-2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  <w:position w:val="-26"/>
        </w:rPr>
        <w:t>:03:30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  <w:cols w:num="2" w:equalWidth="0">
            <w:col w:w="5280" w:space="280"/>
            <w:col w:w="5940"/>
          </w:cols>
        </w:sectPr>
      </w:pPr>
      <w:rPr/>
    </w:p>
    <w:p>
      <w:pPr>
        <w:spacing w:before="0" w:after="0" w:line="103" w:lineRule="atLeast"/>
        <w:ind w:left="3683" w:right="-20"/>
        <w:jc w:val="left"/>
        <w:tabs>
          <w:tab w:pos="606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53"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57" w:after="0" w:line="147" w:lineRule="exact"/>
        <w:ind w:left="4472" w:right="5795"/>
        <w:jc w:val="center"/>
        <w:tabs>
          <w:tab w:pos="5060" w:val="left"/>
          <w:tab w:pos="556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5B5B5B"/>
          <w:spacing w:val="0"/>
          <w:w w:val="49"/>
        </w:rPr>
        <w:t>1</w:t>
      </w:r>
      <w:r>
        <w:rPr>
          <w:rFonts w:ascii="Times New Roman" w:hAnsi="Times New Roman" w:cs="Times New Roman" w:eastAsia="Times New Roman"/>
          <w:sz w:val="13"/>
          <w:szCs w:val="13"/>
          <w:color w:val="5B5B5B"/>
          <w:spacing w:val="-11"/>
          <w:w w:val="49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5B5B5B"/>
          <w:spacing w:val="0"/>
          <w:w w:val="49"/>
        </w:rPr>
        <w:t>1</w:t>
      </w:r>
      <w:r>
        <w:rPr>
          <w:rFonts w:ascii="Times New Roman" w:hAnsi="Times New Roman" w:cs="Times New Roman" w:eastAsia="Times New Roman"/>
          <w:sz w:val="13"/>
          <w:szCs w:val="13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3"/>
          <w:szCs w:val="13"/>
          <w:color w:val="999999"/>
          <w:spacing w:val="0"/>
          <w:w w:val="56"/>
        </w:rPr>
        <w:t>1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26" w:after="0" w:line="240" w:lineRule="auto"/>
        <w:ind w:left="125" w:right="-20"/>
        <w:jc w:val="left"/>
        <w:tabs>
          <w:tab w:pos="2160" w:val="left"/>
          <w:tab w:pos="5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45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IKiracı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  <w:position w:val="0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1" w:after="0" w:line="203" w:lineRule="exact"/>
        <w:ind w:left="217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Cemal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  <w:position w:val="-1"/>
        </w:rPr>
        <w:t>KAHVECİ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</w:sectPr>
      </w:pPr>
      <w:rPr/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8" w:after="0" w:line="240" w:lineRule="auto"/>
        <w:ind w:left="134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1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3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4"/>
        </w:rPr>
        <w:t>603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1" w:after="0" w:line="240" w:lineRule="auto"/>
        <w:ind w:left="46"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44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44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1"/>
          <w:w w:val="14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03:20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0"/>
          <w:w w:val="1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6"/>
        </w:rPr>
        <w:t>03:25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8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03" w:lineRule="exact"/>
        <w:ind w:left="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21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  <w:cols w:num="3" w:equalWidth="0">
            <w:col w:w="653" w:space="1512"/>
            <w:col w:w="1992" w:space="593"/>
            <w:col w:w="6750"/>
          </w:cols>
        </w:sectPr>
      </w:pPr>
      <w:rPr/>
    </w:p>
    <w:p>
      <w:pPr>
        <w:spacing w:before="46" w:after="0" w:line="272" w:lineRule="auto"/>
        <w:ind w:left="134" w:right="-51" w:firstLine="-19"/>
        <w:jc w:val="left"/>
        <w:tabs>
          <w:tab w:pos="560" w:val="left"/>
          <w:tab w:pos="2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494949"/>
          <w:spacing w:val="0"/>
          <w:w w:val="151"/>
        </w:rPr>
        <w:t>1--</w:t>
      </w:r>
      <w:r>
        <w:rPr>
          <w:rFonts w:ascii="Times New Roman" w:hAnsi="Times New Roman" w:cs="Times New Roman" w:eastAsia="Times New Roman"/>
          <w:sz w:val="15"/>
          <w:szCs w:val="15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494949"/>
          <w:spacing w:val="0"/>
          <w:w w:val="151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494949"/>
          <w:spacing w:val="-54"/>
          <w:w w:val="15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6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2"/>
          <w:w w:val="12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6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8"/>
          <w:w w:val="12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2"/>
        </w:rPr>
        <w:t>03:40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9" w:lineRule="exact"/>
        <w:ind w:left="2189" w:right="-58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2"/>
        </w:rPr>
        <w:t>Saati:04:20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108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12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2"/>
        </w:rPr>
        <w:t>Geliş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2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5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7" w:after="0" w:line="240" w:lineRule="auto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3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  <w:cols w:num="2" w:equalWidth="0">
            <w:col w:w="3675" w:space="1075"/>
            <w:col w:w="6750"/>
          </w:cols>
        </w:sectPr>
      </w:pPr>
      <w:rPr/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4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Göıüldüğü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8" w:after="0" w:line="240" w:lineRule="auto"/>
        <w:ind w:left="13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107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1" w:after="0" w:line="240" w:lineRule="auto"/>
        <w:ind w:right="-20"/>
        <w:jc w:val="left"/>
        <w:tabs>
          <w:tab w:pos="2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48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8" w:after="0" w:line="240" w:lineRule="auto"/>
        <w:ind w:right="-20"/>
        <w:jc w:val="left"/>
        <w:tabs>
          <w:tab w:pos="2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Adı-S0yadı: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Güve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KÜSER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varıldığında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3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konteyne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hurdaları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03" w:lineRule="exact"/>
        <w:ind w:left="256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  <w:position w:val="-1"/>
        </w:rPr>
        <w:t>Söndürmede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3"/>
          <w:w w:val="10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  <w:position w:val="-1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6"/>
          <w:w w:val="10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  <w:position w:val="-1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  <w:cols w:num="2" w:equalWidth="0">
            <w:col w:w="1589" w:space="599"/>
            <w:col w:w="9312"/>
          </w:cols>
        </w:sectPr>
      </w:pPr>
      <w:rPr/>
    </w:p>
    <w:p>
      <w:pPr>
        <w:spacing w:before="36" w:after="0" w:line="190" w:lineRule="exact"/>
        <w:ind w:left="134" w:right="-67"/>
        <w:jc w:val="left"/>
        <w:tabs>
          <w:tab w:pos="2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  <w:position w:val="-2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1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Sul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  <w:position w:val="-2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6" w:after="0" w:line="180" w:lineRule="exact"/>
        <w:ind w:right="-20"/>
        <w:jc w:val="left"/>
        <w:tabs>
          <w:tab w:pos="1900" w:val="left"/>
          <w:tab w:pos="3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2"/>
        </w:rPr>
        <w:t>IKöpük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100"/>
          <w:position w:val="-2"/>
        </w:rPr>
        <w:t>IK.K.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-5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  <w:position w:val="-2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  <w:cols w:num="2" w:equalWidth="0">
            <w:col w:w="3388" w:space="1362"/>
            <w:col w:w="6750"/>
          </w:cols>
        </w:sectPr>
      </w:pPr>
      <w:rPr/>
    </w:p>
    <w:p>
      <w:pPr>
        <w:spacing w:before="0" w:after="0" w:line="310" w:lineRule="exact"/>
        <w:ind w:left="4750" w:right="-20"/>
        <w:jc w:val="left"/>
        <w:tabs>
          <w:tab w:pos="6740" w:val="left"/>
          <w:tab w:pos="824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1"/>
        </w:rPr>
        <w:t>4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-5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100"/>
          <w:position w:val="1"/>
        </w:rPr>
      </w:r>
      <w:r>
        <w:rPr>
          <w:rFonts w:ascii="Arial" w:hAnsi="Arial" w:cs="Arial" w:eastAsia="Arial"/>
          <w:sz w:val="31"/>
          <w:szCs w:val="31"/>
          <w:color w:val="212121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36" w:after="0" w:line="261" w:lineRule="auto"/>
        <w:ind w:left="149" w:right="3497" w:firstLine="-14"/>
        <w:jc w:val="left"/>
        <w:tabs>
          <w:tab w:pos="1700" w:val="left"/>
          <w:tab w:pos="2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9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7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Hurdala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suretiyle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bulunmamaktadır.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96B6E"/>
          <w:spacing w:val="0"/>
          <w:w w:val="73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234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8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4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başlangıcını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8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içerisinde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3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arsada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hurd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</w:rPr>
        <w:t>çöplerde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8" w:after="0" w:line="266" w:lineRule="auto"/>
        <w:ind w:left="2193" w:right="136" w:firstLine="-2049"/>
        <w:jc w:val="left"/>
        <w:tabs>
          <w:tab w:pos="2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3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da,kimliği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</w:rPr>
        <w:t>kağıt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naylo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vb.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çöpleri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3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tutuşturara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7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</w:sectPr>
      </w:pPr>
      <w:rPr/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34" w:right="-71"/>
        <w:jc w:val="left"/>
        <w:tabs>
          <w:tab w:pos="2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2"/>
        </w:rPr>
        <w:t>Sigortalı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9"/>
        </w:rPr>
        <w:t>Şirketi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8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03" w:lineRule="exact"/>
        <w:ind w:left="20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56"/>
          <w:position w:val="-1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6"/>
          <w:w w:val="15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4"/>
          <w:position w:val="-1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8"/>
          <w:w w:val="3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5"/>
        </w:rPr>
        <w:t>Bedel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7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  <w:cols w:num="2" w:equalWidth="0">
            <w:col w:w="3235" w:space="3613"/>
            <w:col w:w="4652"/>
          </w:cols>
        </w:sectPr>
      </w:pPr>
      <w:rPr/>
    </w:p>
    <w:p>
      <w:pPr>
        <w:spacing w:before="0" w:after="0" w:line="130" w:lineRule="exact"/>
        <w:ind w:left="134" w:right="-58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696B6E"/>
          <w:spacing w:val="-42"/>
          <w:w w:val="148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313131"/>
          <w:spacing w:val="-10"/>
          <w:w w:val="204"/>
        </w:rPr>
        <w:t>y</w:t>
      </w:r>
      <w:r>
        <w:rPr>
          <w:rFonts w:ascii="Times New Roman" w:hAnsi="Times New Roman" w:cs="Times New Roman" w:eastAsia="Times New Roman"/>
          <w:sz w:val="12"/>
          <w:szCs w:val="12"/>
          <w:color w:val="696B6E"/>
          <w:spacing w:val="0"/>
          <w:w w:val="147"/>
        </w:rPr>
        <w:t>:-:</w:t>
      </w:r>
      <w:r>
        <w:rPr>
          <w:rFonts w:ascii="Times New Roman" w:hAnsi="Times New Roman" w:cs="Times New Roman" w:eastAsia="Times New Roman"/>
          <w:sz w:val="12"/>
          <w:szCs w:val="12"/>
          <w:color w:val="696B6E"/>
          <w:spacing w:val="0"/>
          <w:w w:val="148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0" w:after="0" w:line="235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2"/>
          <w:w w:val="108"/>
          <w:position w:val="-1"/>
        </w:rPr>
        <w:t>ı</w:t>
      </w:r>
      <w:r>
        <w:rPr>
          <w:rFonts w:ascii="Times New Roman" w:hAnsi="Times New Roman" w:cs="Times New Roman" w:eastAsia="Times New Roman"/>
          <w:sz w:val="12"/>
          <w:szCs w:val="12"/>
          <w:color w:val="313131"/>
          <w:spacing w:val="2"/>
          <w:w w:val="148"/>
          <w:position w:val="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  <w:position w:val="-1"/>
        </w:rPr>
        <w:t>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  <w:cols w:num="2" w:equalWidth="0">
            <w:col w:w="440" w:space="192"/>
            <w:col w:w="10868"/>
          </w:cols>
        </w:sectPr>
      </w:pPr>
      <w:rPr/>
    </w:p>
    <w:p>
      <w:pPr>
        <w:spacing w:before="31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12"/>
        </w:rPr>
        <w:t>ifesıım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1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12"/>
        </w:rPr>
        <w:t>Edi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22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98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99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7" w:after="0" w:line="240" w:lineRule="auto"/>
        <w:ind w:left="158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6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2"/>
        </w:rPr>
        <w:t>6.05.2017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03" w:lineRule="exact"/>
        <w:ind w:left="249" w:right="-67"/>
        <w:jc w:val="left"/>
        <w:tabs>
          <w:tab w:pos="1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  <w:position w:val="-1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3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2"/>
          <w:position w:val="-1"/>
        </w:rPr>
        <w:t>Karabağla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2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  <w:position w:val="-1"/>
        </w:rPr>
        <w:t>2.Posta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36"/>
        </w:rPr>
        <w:t>aati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0"/>
          <w:w w:val="13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04:20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w w:val="108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9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  <w:cols w:num="3" w:equalWidth="0">
            <w:col w:w="5519" w:space="667"/>
            <w:col w:w="985" w:space="1529"/>
            <w:col w:w="2800"/>
          </w:cols>
        </w:sectPr>
      </w:pPr>
      <w:rPr/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3" w:lineRule="exact"/>
        <w:ind w:left="225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  <w:position w:val="-1"/>
        </w:rPr>
        <w:t>İtfaiyeci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,Gi.tm-işse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left="-36" w:right="-56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4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8" w:after="0" w:line="240" w:lineRule="auto"/>
        <w:ind w:left="201" w:right="31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9" w:after="0" w:line="240" w:lineRule="auto"/>
        <w:ind w:left="-48" w:right="1500"/>
        <w:jc w:val="center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60"/>
          <w:b/>
          <w:bCs/>
        </w:rPr>
        <w:t>1</w:t>
      </w:r>
      <w:r>
        <w:rPr>
          <w:rFonts w:ascii="Arial" w:hAnsi="Arial" w:cs="Arial" w:eastAsia="Arial"/>
          <w:sz w:val="26"/>
          <w:szCs w:val="26"/>
          <w:color w:val="313131"/>
          <w:spacing w:val="18"/>
          <w:w w:val="60"/>
          <w:b/>
          <w:bCs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313131"/>
          <w:spacing w:val="0"/>
          <w:w w:val="60"/>
        </w:rPr>
        <w:t>a</w:t>
      </w:r>
      <w:r>
        <w:rPr>
          <w:rFonts w:ascii="Times New Roman" w:hAnsi="Times New Roman" w:cs="Times New Roman" w:eastAsia="Times New Roman"/>
          <w:sz w:val="37"/>
          <w:szCs w:val="37"/>
          <w:color w:val="313131"/>
          <w:spacing w:val="32"/>
          <w:w w:val="60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61"/>
        </w:rPr>
        <w:t>MaYIS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61"/>
        </w:rPr>
        <w:t>  </w:t>
      </w:r>
      <w:r>
        <w:rPr>
          <w:rFonts w:ascii="Arial" w:hAnsi="Arial" w:cs="Arial" w:eastAsia="Arial"/>
          <w:sz w:val="18"/>
          <w:szCs w:val="18"/>
          <w:color w:val="313131"/>
          <w:spacing w:val="10"/>
          <w:w w:val="6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61"/>
        </w:rPr>
        <w:t>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76" w:right="1651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4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6"/>
        </w:rPr>
        <w:t>12017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20" w:right="200"/>
          <w:cols w:num="4" w:equalWidth="0">
            <w:col w:w="890" w:space="1327"/>
            <w:col w:w="1762" w:space="910"/>
            <w:col w:w="1484" w:space="2418"/>
            <w:col w:w="2709"/>
          </w:cols>
        </w:sectPr>
      </w:pPr>
      <w:rPr/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</w:sectPr>
      </w:pPr>
      <w:rPr/>
    </w:p>
    <w:p>
      <w:pPr>
        <w:spacing w:before="33" w:after="0" w:line="226" w:lineRule="exact"/>
        <w:ind w:left="3233" w:right="476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24490"/>
          <w:w w:val="600"/>
          <w:position w:val="-2"/>
        </w:rPr>
        <w:t>\_</w:t>
      </w:r>
      <w:r>
        <w:rPr>
          <w:rFonts w:ascii="Times New Roman" w:hAnsi="Times New Roman" w:cs="Times New Roman" w:eastAsia="Times New Roman"/>
          <w:sz w:val="21"/>
          <w:szCs w:val="21"/>
          <w:color w:val="696B6E"/>
          <w:w w:val="133"/>
          <w:position w:val="-2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w w:val="100"/>
          <w:position w:val="0"/>
        </w:rPr>
      </w:r>
    </w:p>
    <w:p>
      <w:pPr>
        <w:spacing w:before="0" w:after="0" w:line="392" w:lineRule="exact"/>
        <w:ind w:left="2778" w:right="-72"/>
        <w:jc w:val="center"/>
        <w:tabs>
          <w:tab w:pos="472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43"/>
          <w:szCs w:val="43"/>
          <w:color w:val="494949"/>
          <w:spacing w:val="0"/>
          <w:w w:val="114"/>
          <w:b/>
          <w:bCs/>
          <w:position w:val="-2"/>
        </w:rPr>
        <w:t>uaıtıl&gt;</w:t>
      </w:r>
      <w:r>
        <w:rPr>
          <w:rFonts w:ascii="Times New Roman" w:hAnsi="Times New Roman" w:cs="Times New Roman" w:eastAsia="Times New Roman"/>
          <w:sz w:val="43"/>
          <w:szCs w:val="43"/>
          <w:color w:val="494949"/>
          <w:spacing w:val="1"/>
          <w:w w:val="114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43"/>
          <w:szCs w:val="43"/>
          <w:color w:val="494949"/>
          <w:spacing w:val="0"/>
          <w:w w:val="100"/>
          <w:b/>
          <w:bCs/>
          <w:position w:val="-2"/>
        </w:rPr>
        <w:t>ç</w:t>
      </w:r>
      <w:r>
        <w:rPr>
          <w:rFonts w:ascii="Times New Roman" w:hAnsi="Times New Roman" w:cs="Times New Roman" w:eastAsia="Times New Roman"/>
          <w:sz w:val="43"/>
          <w:szCs w:val="43"/>
          <w:color w:val="494949"/>
          <w:spacing w:val="-81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43"/>
          <w:szCs w:val="43"/>
          <w:color w:val="494949"/>
          <w:spacing w:val="0"/>
          <w:w w:val="100"/>
          <w:b/>
          <w:bCs/>
          <w:position w:val="-2"/>
        </w:rPr>
        <w:tab/>
      </w:r>
      <w:r>
        <w:rPr>
          <w:rFonts w:ascii="Times New Roman" w:hAnsi="Times New Roman" w:cs="Times New Roman" w:eastAsia="Times New Roman"/>
          <w:sz w:val="43"/>
          <w:szCs w:val="43"/>
          <w:color w:val="494949"/>
          <w:spacing w:val="0"/>
          <w:w w:val="100"/>
          <w:b/>
          <w:bCs/>
          <w:position w:val="-2"/>
        </w:rPr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129"/>
          <w:position w:val="-2"/>
        </w:rPr>
        <w:t>ci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264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7"/>
          <w:position w:val="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7"/>
          <w:position w:val="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6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7"/>
          <w:position w:val="1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7"/>
          <w:position w:val="1"/>
        </w:rPr>
        <w:t>Grup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6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Amır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shape style="position:absolute;margin-left:431.040009pt;margin-top:-48.913155pt;width:117.120003pt;height:116.160004pt;mso-position-horizontal-relative:page;mso-position-vertical-relative:paragraph;z-index:-16497" type="#_x0000_t75">
            <v:imagedata r:id="rId16" o:title=""/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  <w:position w:val="-1"/>
        </w:rPr>
        <w:t>Çvş.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  <w:cols w:num="2" w:equalWidth="0">
            <w:col w:w="4994" w:space="240"/>
            <w:col w:w="6266"/>
          </w:cols>
        </w:sectPr>
      </w:pPr>
      <w:rPr/>
    </w:p>
    <w:p>
      <w:pPr>
        <w:spacing w:before="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384" w:lineRule="exact"/>
        <w:ind w:left="2567" w:right="-20"/>
        <w:jc w:val="left"/>
        <w:tabs>
          <w:tab w:pos="450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Arial" w:hAnsi="Arial" w:cs="Arial" w:eastAsia="Arial"/>
          <w:sz w:val="28"/>
          <w:szCs w:val="28"/>
          <w:color w:val="696B6E"/>
          <w:spacing w:val="0"/>
          <w:w w:val="75"/>
          <w:b/>
          <w:bCs/>
          <w:position w:val="-1"/>
        </w:rPr>
        <w:t>Ahd</w:t>
      </w:r>
      <w:r>
        <w:rPr>
          <w:rFonts w:ascii="Arial" w:hAnsi="Arial" w:cs="Arial" w:eastAsia="Arial"/>
          <w:sz w:val="28"/>
          <w:szCs w:val="28"/>
          <w:color w:val="696B6E"/>
          <w:spacing w:val="0"/>
          <w:w w:val="75"/>
          <w:b/>
          <w:bCs/>
          <w:position w:val="-1"/>
        </w:rPr>
        <w:t> </w:t>
      </w:r>
      <w:r>
        <w:rPr>
          <w:rFonts w:ascii="Arial" w:hAnsi="Arial" w:cs="Arial" w:eastAsia="Arial"/>
          <w:sz w:val="28"/>
          <w:szCs w:val="28"/>
          <w:color w:val="696B6E"/>
          <w:spacing w:val="45"/>
          <w:w w:val="75"/>
          <w:b/>
          <w:bCs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696B6E"/>
          <w:spacing w:val="0"/>
          <w:w w:val="75"/>
          <w:position w:val="-1"/>
        </w:rPr>
        <w:t>•rru1</w:t>
      </w:r>
      <w:r>
        <w:rPr>
          <w:rFonts w:ascii="Arial" w:hAnsi="Arial" w:cs="Arial" w:eastAsia="Arial"/>
          <w:sz w:val="24"/>
          <w:szCs w:val="24"/>
          <w:color w:val="696B6E"/>
          <w:spacing w:val="0"/>
          <w:w w:val="75"/>
          <w:position w:val="-1"/>
        </w:rPr>
        <w:t>ı</w:t>
      </w:r>
      <w:r>
        <w:rPr>
          <w:rFonts w:ascii="Arial" w:hAnsi="Arial" w:cs="Arial" w:eastAsia="Arial"/>
          <w:sz w:val="24"/>
          <w:szCs w:val="24"/>
          <w:color w:val="696B6E"/>
          <w:spacing w:val="-28"/>
          <w:w w:val="75"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696B6E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4"/>
          <w:szCs w:val="24"/>
          <w:color w:val="696B6E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4"/>
          <w:szCs w:val="34"/>
          <w:color w:val="7E8082"/>
          <w:spacing w:val="0"/>
          <w:w w:val="15"/>
          <w:position w:val="-1"/>
        </w:rPr>
        <w:t>···[_'_··</w:t>
      </w:r>
      <w:r>
        <w:rPr>
          <w:rFonts w:ascii="Times New Roman" w:hAnsi="Times New Roman" w:cs="Times New Roman" w:eastAsia="Times New Roman"/>
          <w:sz w:val="34"/>
          <w:szCs w:val="34"/>
          <w:color w:val="7E8082"/>
          <w:spacing w:val="0"/>
          <w:w w:val="15"/>
          <w:position w:val="-1"/>
        </w:rPr>
        <w:t>        </w:t>
      </w:r>
      <w:r>
        <w:rPr>
          <w:rFonts w:ascii="Times New Roman" w:hAnsi="Times New Roman" w:cs="Times New Roman" w:eastAsia="Times New Roman"/>
          <w:sz w:val="34"/>
          <w:szCs w:val="34"/>
          <w:color w:val="7E8082"/>
          <w:spacing w:val="2"/>
          <w:w w:val="15"/>
          <w:position w:val="-1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424490"/>
          <w:spacing w:val="0"/>
          <w:w w:val="144"/>
          <w:position w:val="-1"/>
        </w:rPr>
        <w:t>d</w:t>
      </w:r>
      <w:r>
        <w:rPr>
          <w:rFonts w:ascii="Times New Roman" w:hAnsi="Times New Roman" w:cs="Times New Roman" w:eastAsia="Times New Roman"/>
          <w:sz w:val="34"/>
          <w:szCs w:val="34"/>
          <w:color w:val="424490"/>
          <w:spacing w:val="2"/>
          <w:w w:val="144"/>
          <w:position w:val="-1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424490"/>
          <w:spacing w:val="0"/>
          <w:w w:val="144"/>
          <w:position w:val="-1"/>
        </w:rPr>
        <w:t>\+.</w:t>
      </w:r>
      <w:r>
        <w:rPr>
          <w:rFonts w:ascii="Times New Roman" w:hAnsi="Times New Roman" w:cs="Times New Roman" w:eastAsia="Times New Roman"/>
          <w:sz w:val="34"/>
          <w:szCs w:val="34"/>
          <w:color w:val="424490"/>
          <w:spacing w:val="1"/>
          <w:w w:val="144"/>
          <w:position w:val="-1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424490"/>
          <w:spacing w:val="0"/>
          <w:w w:val="145"/>
          <w:position w:val="-1"/>
        </w:rPr>
        <w:t>-</w:t>
      </w:r>
      <w:r>
        <w:rPr>
          <w:rFonts w:ascii="Times New Roman" w:hAnsi="Times New Roman" w:cs="Times New Roman" w:eastAsia="Times New Roman"/>
          <w:sz w:val="34"/>
          <w:szCs w:val="34"/>
          <w:color w:val="424490"/>
          <w:spacing w:val="-4"/>
          <w:w w:val="145"/>
          <w:position w:val="-1"/>
        </w:rPr>
        <w:t>-</w:t>
      </w:r>
      <w:r>
        <w:rPr>
          <w:rFonts w:ascii="Times New Roman" w:hAnsi="Times New Roman" w:cs="Times New Roman" w:eastAsia="Times New Roman"/>
          <w:sz w:val="34"/>
          <w:szCs w:val="34"/>
          <w:color w:val="424490"/>
          <w:spacing w:val="-58"/>
          <w:w w:val="144"/>
          <w:position w:val="-1"/>
        </w:rPr>
        <w:t>;</w:t>
      </w:r>
      <w:r>
        <w:rPr>
          <w:rFonts w:ascii="Times New Roman" w:hAnsi="Times New Roman" w:cs="Times New Roman" w:eastAsia="Times New Roman"/>
          <w:sz w:val="34"/>
          <w:szCs w:val="34"/>
          <w:color w:val="2634A0"/>
          <w:spacing w:val="-13"/>
          <w:w w:val="130"/>
          <w:position w:val="-1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424490"/>
          <w:spacing w:val="-22"/>
          <w:w w:val="145"/>
          <w:position w:val="-1"/>
        </w:rPr>
        <w:t>-</w:t>
      </w:r>
      <w:r>
        <w:rPr>
          <w:rFonts w:ascii="Times New Roman" w:hAnsi="Times New Roman" w:cs="Times New Roman" w:eastAsia="Times New Roman"/>
          <w:sz w:val="34"/>
          <w:szCs w:val="34"/>
          <w:color w:val="7779A3"/>
          <w:spacing w:val="0"/>
          <w:w w:val="127"/>
          <w:position w:val="-1"/>
        </w:rPr>
        <w:t>--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</w:sectPr>
      </w:pPr>
      <w:rPr/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/>
        <w:pict>
          <v:group style="position:absolute;margin-left:14.963798pt;margin-top:40.502712pt;width:567.427203pt;height:787.396244pt;mso-position-horizontal-relative:page;mso-position-vertical-relative:page;z-index:-16496" coordorigin="299,810" coordsize="11349,15748">
            <v:group style="position:absolute;left:306;top:856;width:11286;height:2" coordorigin="306,856" coordsize="11286,2">
              <v:shape style="position:absolute;left:306;top:856;width:11286;height:2" coordorigin="306,856" coordsize="11286,0" path="m306,856l11593,856e" filled="f" stroked="t" strokeweight=".718262pt" strokecolor="#575757">
                <v:path arrowok="t"/>
              </v:shape>
            </v:group>
            <v:group style="position:absolute;left:345;top:820;width:2;height:9999" coordorigin="345,820" coordsize="2,9999">
              <v:shape style="position:absolute;left:345;top:820;width:2;height:9999" coordorigin="345,820" coordsize="0,9999" path="m345,10818l345,820e" filled="f" stroked="t" strokeweight=".957683pt" strokecolor="#575757">
                <v:path arrowok="t"/>
              </v:shape>
            </v:group>
            <v:group style="position:absolute;left:2370;top:834;width:2;height:1524" coordorigin="2370,834" coordsize="2,1524">
              <v:shape style="position:absolute;left:2370;top:834;width:2;height:1524" coordorigin="2370,834" coordsize="0,1524" path="m2370,2358l2370,834e" filled="f" stroked="t" strokeweight=".957683pt" strokecolor="#545454">
                <v:path arrowok="t"/>
              </v:shape>
            </v:group>
            <v:group style="position:absolute;left:9170;top:858;width:2;height:1515" coordorigin="9170,858" coordsize="2,1515">
              <v:shape style="position:absolute;left:9170;top:858;width:2;height:1515" coordorigin="9170,858" coordsize="0,1515" path="m9170,2373l9170,858e" filled="f" stroked="t" strokeweight=".957683pt" strokecolor="#545454">
                <v:path arrowok="t"/>
              </v:shape>
            </v:group>
            <v:group style="position:absolute;left:11602;top:863;width:2;height:15664" coordorigin="11602,863" coordsize="2,15664">
              <v:shape style="position:absolute;left:11602;top:863;width:2;height:15664" coordorigin="11602,863" coordsize="0,15664" path="m11602,16527l11602,863e" filled="f" stroked="t" strokeweight=".957683pt" strokecolor="#646464">
                <v:path arrowok="t"/>
              </v:shape>
            </v:group>
            <v:group style="position:absolute;left:311;top:2363;width:11286;height:2" coordorigin="311,2363" coordsize="11286,2">
              <v:shape style="position:absolute;left:311;top:2363;width:11286;height:2" coordorigin="311,2363" coordsize="11286,0" path="m311,2363l11598,2363e" filled="f" stroked="t" strokeweight=".718262pt" strokecolor="#4F4F4F">
                <v:path arrowok="t"/>
              </v:shape>
            </v:group>
            <v:group style="position:absolute;left:321;top:3084;width:11282;height:2" coordorigin="321,3084" coordsize="11282,2">
              <v:shape style="position:absolute;left:321;top:3084;width:11282;height:2" coordorigin="321,3084" coordsize="11282,0" path="m321,3084l11602,3084e" filled="f" stroked="t" strokeweight=".718262pt" strokecolor="#545454">
                <v:path arrowok="t"/>
              </v:shape>
            </v:group>
            <v:group style="position:absolute;left:321;top:2840;width:11282;height:2" coordorigin="321,2840" coordsize="11282,2">
              <v:shape style="position:absolute;left:321;top:2840;width:11282;height:2" coordorigin="321,2840" coordsize="11282,0" path="m321,2840l11602,2840e" filled="f" stroked="t" strokeweight=".478842pt" strokecolor="#646464">
                <v:path arrowok="t"/>
              </v:shape>
            </v:group>
            <v:group style="position:absolute;left:321;top:3319;width:11286;height:2" coordorigin="321,3319" coordsize="11286,2">
              <v:shape style="position:absolute;left:321;top:3319;width:11286;height:2" coordorigin="321,3319" coordsize="11286,0" path="m321,3319l11607,3319e" filled="f" stroked="t" strokeweight=".718262pt" strokecolor="#545454">
                <v:path arrowok="t"/>
              </v:shape>
            </v:group>
            <v:group style="position:absolute;left:311;top:3559;width:11296;height:2" coordorigin="311,3559" coordsize="11296,2">
              <v:shape style="position:absolute;left:311;top:3559;width:11296;height:2" coordorigin="311,3559" coordsize="11296,0" path="m311,3559l11607,3559e" filled="f" stroked="t" strokeweight=".718262pt" strokecolor="#4F4F4F">
                <v:path arrowok="t"/>
              </v:shape>
            </v:group>
            <v:group style="position:absolute;left:3881;top:3552;width:2;height:1007" coordorigin="3881,3552" coordsize="2,1007">
              <v:shape style="position:absolute;left:3881;top:3552;width:2;height:1007" coordorigin="3881,3552" coordsize="0,1007" path="m3881,4558l3881,3552e" filled="f" stroked="t" strokeweight=".718262pt" strokecolor="#4F4F4F">
                <v:path arrowok="t"/>
              </v:shape>
            </v:group>
            <v:group style="position:absolute;left:2401;top:4544;width:2;height:12007" coordorigin="2401,4544" coordsize="2,12007">
              <v:shape style="position:absolute;left:2401;top:4544;width:2;height:12007" coordorigin="2401,4544" coordsize="0,12007" path="m2401,16551l2401,4544e" filled="f" stroked="t" strokeweight=".718262pt" strokecolor="#545454">
                <v:path arrowok="t"/>
              </v:shape>
            </v:group>
            <v:group style="position:absolute;left:316;top:4556;width:11291;height:2" coordorigin="316,4556" coordsize="11291,2">
              <v:shape style="position:absolute;left:316;top:4556;width:11291;height:2" coordorigin="316,4556" coordsize="11291,0" path="m316,4556l11607,4556e" filled="f" stroked="t" strokeweight=".718262pt" strokecolor="#4B4B4B">
                <v:path arrowok="t"/>
              </v:shape>
            </v:group>
            <v:group style="position:absolute;left:316;top:4834;width:11291;height:2" coordorigin="316,4834" coordsize="11291,2">
              <v:shape style="position:absolute;left:316;top:4834;width:11291;height:2" coordorigin="316,4834" coordsize="11291,0" path="m316,4834l11607,4834e" filled="f" stroked="t" strokeweight=".718262pt" strokecolor="#575757">
                <v:path arrowok="t"/>
              </v:shape>
            </v:group>
            <v:group style="position:absolute;left:2375;top:5076;width:9232;height:2" coordorigin="2375,5076" coordsize="9232,2">
              <v:shape style="position:absolute;left:2375;top:5076;width:9232;height:2" coordorigin="2375,5076" coordsize="9232,0" path="m2375,5076l11607,5076e" filled="f" stroked="t" strokeweight=".718262pt" strokecolor="#707070">
                <v:path arrowok="t"/>
              </v:shape>
            </v:group>
            <v:group style="position:absolute;left:4954;top:5066;width:2;height:2176" coordorigin="4954,5066" coordsize="2,2176">
              <v:shape style="position:absolute;left:4954;top:5066;width:2;height:2176" coordorigin="4954,5066" coordsize="0,2176" path="m4954,7242l4954,5066e" filled="f" stroked="t" strokeweight=".718262pt" strokecolor="#4B4B4B">
                <v:path arrowok="t"/>
              </v:shape>
            </v:group>
            <v:group style="position:absolute;left:4942;top:5565;width:6670;height:2" coordorigin="4942,5565" coordsize="6670,2">
              <v:shape style="position:absolute;left:4942;top:5565;width:6670;height:2" coordorigin="4942,5565" coordsize="6670,0" path="m4942,5565l11612,5565e" filled="f" stroked="t" strokeweight=".718262pt" strokecolor="#4B4B4B">
                <v:path arrowok="t"/>
              </v:shape>
            </v:group>
            <v:group style="position:absolute;left:4951;top:5805;width:6661;height:2" coordorigin="4951,5805" coordsize="6661,2">
              <v:shape style="position:absolute;left:4951;top:5805;width:6661;height:2" coordorigin="4951,5805" coordsize="6661,0" path="m4951,5805l11612,5805e" filled="f" stroked="t" strokeweight=".718262pt" strokecolor="#4F4F4F">
                <v:path arrowok="t"/>
              </v:shape>
            </v:group>
            <v:group style="position:absolute;left:4951;top:6039;width:6661;height:2" coordorigin="4951,6039" coordsize="6661,2">
              <v:shape style="position:absolute;left:4951;top:6039;width:6661;height:2" coordorigin="4951,6039" coordsize="6661,0" path="m4951,6039l11612,6039e" filled="f" stroked="t" strokeweight=".718262pt" strokecolor="#545454">
                <v:path arrowok="t"/>
              </v:shape>
            </v:group>
            <v:group style="position:absolute;left:2375;top:6284;width:9237;height:2" coordorigin="2375,6284" coordsize="9237,2">
              <v:shape style="position:absolute;left:2375;top:6284;width:9237;height:2" coordorigin="2375,6284" coordsize="9237,0" path="m2375,6284l11612,6284e" filled="f" stroked="t" strokeweight=".718262pt" strokecolor="#575757">
                <v:path arrowok="t"/>
              </v:shape>
            </v:group>
            <v:group style="position:absolute;left:7872;top:6519;width:2;height:729" coordorigin="7872,6519" coordsize="2,729">
              <v:shape style="position:absolute;left:7872;top:6519;width:2;height:729" coordorigin="7872,6519" coordsize="0,729" path="m7872,7247l7872,6519e" filled="f" stroked="t" strokeweight=".478842pt" strokecolor="#343434">
                <v:path arrowok="t"/>
              </v:shape>
            </v:group>
            <v:group style="position:absolute;left:2380;top:6996;width:9232;height:2" coordorigin="2380,6996" coordsize="9232,2">
              <v:shape style="position:absolute;left:2380;top:6996;width:9232;height:2" coordorigin="2380,6996" coordsize="9232,0" path="m2380,6996l11612,6996e" filled="f" stroked="t" strokeweight=".957683pt" strokecolor="#5B5B5B">
                <v:path arrowok="t"/>
              </v:shape>
            </v:group>
            <v:group style="position:absolute;left:2380;top:7238;width:9242;height:2" coordorigin="2380,7238" coordsize="9242,2">
              <v:shape style="position:absolute;left:2380;top:7238;width:9242;height:2" coordorigin="2380,7238" coordsize="9242,0" path="m2380,7238l11621,7238e" filled="f" stroked="t" strokeweight=".718262pt" strokecolor="#5B5B5B">
                <v:path arrowok="t"/>
              </v:shape>
            </v:group>
            <v:group style="position:absolute;left:330;top:7473;width:11291;height:2" coordorigin="330,7473" coordsize="11291,2">
              <v:shape style="position:absolute;left:330;top:7473;width:11291;height:2" coordorigin="330,7473" coordsize="11291,0" path="m330,7473l11621,7473e" filled="f" stroked="t" strokeweight=".718262pt" strokecolor="#5B5B5B">
                <v:path arrowok="t"/>
              </v:shape>
            </v:group>
            <v:group style="position:absolute;left:330;top:7942;width:11291;height:2" coordorigin="330,7942" coordsize="11291,2">
              <v:shape style="position:absolute;left:330;top:7942;width:11291;height:2" coordorigin="330,7942" coordsize="11291,0" path="m330,7942l11621,7942e" filled="f" stroked="t" strokeweight=".718262pt" strokecolor="#575757">
                <v:path arrowok="t"/>
              </v:shape>
            </v:group>
            <v:group style="position:absolute;left:4963;top:7933;width:2;height:748" coordorigin="4963,7933" coordsize="2,748">
              <v:shape style="position:absolute;left:4963;top:7933;width:2;height:748" coordorigin="4963,7933" coordsize="0,748" path="m4963,8680l4963,7933e" filled="f" stroked="t" strokeweight=".718262pt" strokecolor="#545454">
                <v:path arrowok="t"/>
              </v:shape>
            </v:group>
            <v:group style="position:absolute;left:4956;top:8187;width:6665;height:2" coordorigin="4956,8187" coordsize="6665,2">
              <v:shape style="position:absolute;left:4956;top:8187;width:6665;height:2" coordorigin="4956,8187" coordsize="6665,0" path="m4956,8187l11621,8187e" filled="f" stroked="t" strokeweight=".718262pt" strokecolor="#545454">
                <v:path arrowok="t"/>
              </v:shape>
            </v:group>
            <v:group style="position:absolute;left:4956;top:8426;width:6661;height:2" coordorigin="4956,8426" coordsize="6661,2">
              <v:shape style="position:absolute;left:4956;top:8426;width:6661;height:2" coordorigin="4956,8426" coordsize="6661,0" path="m4956,8426l11617,8426e" filled="f" stroked="t" strokeweight=".718262pt" strokecolor="#575757">
                <v:path arrowok="t"/>
              </v:shape>
            </v:group>
            <v:group style="position:absolute;left:335;top:8671;width:11291;height:2" coordorigin="335,8671" coordsize="11291,2">
              <v:shape style="position:absolute;left:335;top:8671;width:11291;height:2" coordorigin="335,8671" coordsize="11291,0" path="m335,8671l11626,8671e" filled="f" stroked="t" strokeweight=".718262pt" strokecolor="#646464">
                <v:path arrowok="t"/>
              </v:shape>
            </v:group>
            <v:group style="position:absolute;left:345;top:9481;width:11282;height:2" coordorigin="345,9481" coordsize="11282,2">
              <v:shape style="position:absolute;left:345;top:9481;width:11282;height:2" coordorigin="345,9481" coordsize="11282,0" path="m345,9481l11626,9481e" filled="f" stroked="t" strokeweight=".718262pt" strokecolor="#4F4F4F">
                <v:path arrowok="t"/>
              </v:shape>
            </v:group>
            <v:group style="position:absolute;left:345;top:10324;width:11286;height:2" coordorigin="345,10324" coordsize="11286,2">
              <v:shape style="position:absolute;left:345;top:10324;width:11286;height:2" coordorigin="345,10324" coordsize="11286,0" path="m345,10324l11631,10324e" filled="f" stroked="t" strokeweight=".718262pt" strokecolor="#545454">
                <v:path arrowok="t"/>
              </v:shape>
            </v:group>
            <v:group style="position:absolute;left:345;top:10567;width:11291;height:2" coordorigin="345,10567" coordsize="11291,2">
              <v:shape style="position:absolute;left:345;top:10567;width:11291;height:2" coordorigin="345,10567" coordsize="11291,0" path="m345,10567l11636,10567e" filled="f" stroked="t" strokeweight=".718262pt" strokecolor="#575757">
                <v:path arrowok="t"/>
              </v:shape>
            </v:group>
            <v:group style="position:absolute;left:350;top:11283;width:11291;height:2" coordorigin="350,11283" coordsize="11291,2">
              <v:shape style="position:absolute;left:350;top:11283;width:11291;height:2" coordorigin="350,11283" coordsize="11291,0" path="m350,11283l11641,11283e" filled="f" stroked="t" strokeweight=".718262pt" strokecolor="#575757">
                <v:path arrowok="t"/>
              </v:shape>
            </v:group>
            <v:group style="position:absolute;left:350;top:11523;width:11291;height:2" coordorigin="350,11523" coordsize="11291,2">
              <v:shape style="position:absolute;left:350;top:11523;width:11291;height:2" coordorigin="350,11523" coordsize="11291,0" path="m350,11523l11641,11523e" filled="f" stroked="t" strokeweight=".718262pt" strokecolor="#5B5B5B">
                <v:path arrowok="t"/>
              </v:shape>
            </v:group>
            <v:group style="position:absolute;left:1252;top:11513;width:2;height:5038" coordorigin="1252,11513" coordsize="2,5038">
              <v:shape style="position:absolute;left:1252;top:11513;width:2;height:5038" coordorigin="1252,11513" coordsize="0,5038" path="m1252,16551l1252,11513e" filled="f" stroked="t" strokeweight=".718262pt" strokecolor="#5B5B5B">
                <v:path arrowok="t"/>
              </v:shape>
            </v:group>
            <v:group style="position:absolute;left:1748;top:11513;width:2;height:5038" coordorigin="1748,11513" coordsize="2,5038">
              <v:shape style="position:absolute;left:1748;top:11513;width:2;height:5038" coordorigin="1748,11513" coordsize="0,5038" path="m1748,16551l1748,11513e" filled="f" stroked="t" strokeweight=".478842pt" strokecolor="#444444">
                <v:path arrowok="t"/>
              </v:shape>
            </v:group>
            <v:group style="position:absolute;left:7453;top:11513;width:2;height:5028" coordorigin="7453,11513" coordsize="2,5028">
              <v:shape style="position:absolute;left:7453;top:11513;width:2;height:5028" coordorigin="7453,11513" coordsize="0,5028" path="m7453,16541l7453,11513e" filled="f" stroked="t" strokeweight=".718262pt" strokecolor="#606060">
                <v:path arrowok="t"/>
              </v:shape>
            </v:group>
            <v:group style="position:absolute;left:350;top:11762;width:11291;height:2" coordorigin="350,11762" coordsize="11291,2">
              <v:shape style="position:absolute;left:350;top:11762;width:11291;height:2" coordorigin="350,11762" coordsize="11291,0" path="m350,11762l11641,11762e" filled="f" stroked="t" strokeweight=".718262pt" strokecolor="#646464">
                <v:path arrowok="t"/>
              </v:shape>
            </v:group>
            <v:group style="position:absolute;left:354;top:13859;width:2069;height:2" coordorigin="354,13859" coordsize="2069,2">
              <v:shape style="position:absolute;left:354;top:13859;width:2069;height:2" coordorigin="354,13859" coordsize="2069,0" path="m354,13859l2423,13859e" filled="f" stroked="t" strokeweight=".478842pt" strokecolor="#676767">
                <v:path arrowok="t"/>
              </v:shape>
            </v:group>
            <v:group style="position:absolute;left:359;top:16534;width:10396;height:2" coordorigin="359,16534" coordsize="10396,2">
              <v:shape style="position:absolute;left:359;top:16534;width:10396;height:2" coordorigin="359,16534" coordsize="10396,0" path="m359,16534l10755,16534e" filled="f" stroked="t" strokeweight=".718262pt" strokecolor="#7C7C7C">
                <v:path arrowok="t"/>
              </v:shape>
            </v:group>
            <w10:wrap type="none"/>
          </v:group>
        </w:pict>
      </w:r>
      <w:r>
        <w:rPr>
          <w:sz w:val="13"/>
          <w:szCs w:val="13"/>
        </w:rPr>
      </w:r>
    </w:p>
    <w:p>
      <w:pPr>
        <w:spacing w:before="0" w:after="0" w:line="240" w:lineRule="auto"/>
        <w:ind w:left="173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4"/>
        </w:rPr>
        <w:t>Halk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51" w:lineRule="exact"/>
        <w:ind w:right="-74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696B6E"/>
          <w:w w:val="79"/>
        </w:rPr>
        <w:t>Itfa</w:t>
      </w:r>
      <w:r>
        <w:rPr>
          <w:rFonts w:ascii="Arial" w:hAnsi="Arial" w:cs="Arial" w:eastAsia="Arial"/>
          <w:sz w:val="23"/>
          <w:szCs w:val="23"/>
          <w:color w:val="696B6E"/>
          <w:w w:val="80"/>
        </w:rPr>
        <w:t>·</w:t>
      </w:r>
      <w:r>
        <w:rPr>
          <w:rFonts w:ascii="Arial" w:hAnsi="Arial" w:cs="Arial" w:eastAsia="Arial"/>
          <w:sz w:val="23"/>
          <w:szCs w:val="23"/>
          <w:color w:val="696B6E"/>
          <w:spacing w:val="-47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494949"/>
          <w:spacing w:val="-27"/>
          <w:w w:val="99"/>
        </w:rPr>
        <w:t>.</w:t>
      </w:r>
      <w:r>
        <w:rPr>
          <w:rFonts w:ascii="Arial" w:hAnsi="Arial" w:cs="Arial" w:eastAsia="Arial"/>
          <w:sz w:val="23"/>
          <w:szCs w:val="23"/>
          <w:color w:val="7E8082"/>
          <w:spacing w:val="0"/>
          <w:w w:val="99"/>
        </w:rPr>
        <w:t>..</w:t>
      </w:r>
      <w:r>
        <w:rPr>
          <w:rFonts w:ascii="Arial" w:hAnsi="Arial" w:cs="Arial" w:eastAsia="Arial"/>
          <w:sz w:val="23"/>
          <w:szCs w:val="23"/>
          <w:color w:val="7E8082"/>
          <w:spacing w:val="-24"/>
          <w:w w:val="99"/>
        </w:rPr>
        <w:t> </w:t>
      </w:r>
      <w:r>
        <w:rPr>
          <w:rFonts w:ascii="Arial" w:hAnsi="Arial" w:cs="Arial" w:eastAsia="Arial"/>
          <w:sz w:val="15"/>
          <w:szCs w:val="15"/>
          <w:color w:val="696B6E"/>
          <w:spacing w:val="0"/>
          <w:w w:val="100"/>
        </w:rPr>
        <w:t>n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399" w:lineRule="exact"/>
        <w:ind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5D6793"/>
          <w:spacing w:val="-64"/>
          <w:w w:val="54"/>
          <w:i/>
          <w:position w:val="-2"/>
        </w:rPr>
        <w:t>-</w:t>
      </w:r>
      <w:r>
        <w:rPr>
          <w:rFonts w:ascii="Arial" w:hAnsi="Arial" w:cs="Arial" w:eastAsia="Arial"/>
          <w:sz w:val="17"/>
          <w:szCs w:val="17"/>
          <w:color w:val="495279"/>
          <w:spacing w:val="-112"/>
          <w:w w:val="130"/>
          <w:position w:val="12"/>
        </w:rPr>
        <w:t>H</w:t>
      </w:r>
      <w:r>
        <w:rPr>
          <w:rFonts w:ascii="Arial" w:hAnsi="Arial" w:cs="Arial" w:eastAsia="Arial"/>
          <w:sz w:val="24"/>
          <w:szCs w:val="24"/>
          <w:color w:val="5D6793"/>
          <w:spacing w:val="0"/>
          <w:w w:val="53"/>
          <w:i/>
          <w:position w:val="-2"/>
        </w:rPr>
        <w:t>...</w:t>
      </w:r>
      <w:r>
        <w:rPr>
          <w:rFonts w:ascii="Arial" w:hAnsi="Arial" w:cs="Arial" w:eastAsia="Arial"/>
          <w:sz w:val="24"/>
          <w:szCs w:val="24"/>
          <w:color w:val="5D6793"/>
          <w:spacing w:val="-20"/>
          <w:w w:val="53"/>
          <w:i/>
          <w:position w:val="-2"/>
        </w:rPr>
        <w:t>:</w:t>
      </w:r>
      <w:r>
        <w:rPr>
          <w:rFonts w:ascii="Arial" w:hAnsi="Arial" w:cs="Arial" w:eastAsia="Arial"/>
          <w:sz w:val="17"/>
          <w:szCs w:val="17"/>
          <w:color w:val="495279"/>
          <w:spacing w:val="-45"/>
          <w:w w:val="129"/>
          <w:position w:val="12"/>
        </w:rPr>
        <w:t>!</w:t>
      </w:r>
      <w:r>
        <w:rPr>
          <w:rFonts w:ascii="Arial" w:hAnsi="Arial" w:cs="Arial" w:eastAsia="Arial"/>
          <w:sz w:val="24"/>
          <w:szCs w:val="24"/>
          <w:color w:val="5D6793"/>
          <w:spacing w:val="-33"/>
          <w:w w:val="53"/>
          <w:i/>
          <w:position w:val="-2"/>
        </w:rPr>
        <w:t>&gt;</w:t>
      </w:r>
      <w:r>
        <w:rPr>
          <w:rFonts w:ascii="Arial" w:hAnsi="Arial" w:cs="Arial" w:eastAsia="Arial"/>
          <w:sz w:val="17"/>
          <w:szCs w:val="17"/>
          <w:color w:val="495279"/>
          <w:spacing w:val="-19"/>
          <w:w w:val="130"/>
          <w:position w:val="12"/>
        </w:rPr>
        <w:t>l</w:t>
      </w:r>
      <w:r>
        <w:rPr>
          <w:rFonts w:ascii="Arial" w:hAnsi="Arial" w:cs="Arial" w:eastAsia="Arial"/>
          <w:sz w:val="24"/>
          <w:szCs w:val="24"/>
          <w:color w:val="5D6793"/>
          <w:spacing w:val="-24"/>
          <w:w w:val="54"/>
          <w:i/>
          <w:position w:val="-2"/>
        </w:rPr>
        <w:t>(</w:t>
      </w:r>
      <w:r>
        <w:rPr>
          <w:rFonts w:ascii="Arial" w:hAnsi="Arial" w:cs="Arial" w:eastAsia="Arial"/>
          <w:sz w:val="17"/>
          <w:szCs w:val="17"/>
          <w:color w:val="495279"/>
          <w:spacing w:val="-23"/>
          <w:w w:val="130"/>
          <w:position w:val="12"/>
        </w:rPr>
        <w:t>l</w:t>
      </w:r>
      <w:r>
        <w:rPr>
          <w:rFonts w:ascii="Arial" w:hAnsi="Arial" w:cs="Arial" w:eastAsia="Arial"/>
          <w:sz w:val="24"/>
          <w:szCs w:val="24"/>
          <w:color w:val="5D6793"/>
          <w:spacing w:val="-58"/>
          <w:w w:val="54"/>
          <w:i/>
          <w:position w:val="-2"/>
        </w:rPr>
        <w:t>1</w:t>
      </w:r>
      <w:r>
        <w:rPr>
          <w:rFonts w:ascii="Arial" w:hAnsi="Arial" w:cs="Arial" w:eastAsia="Arial"/>
          <w:sz w:val="17"/>
          <w:szCs w:val="17"/>
          <w:color w:val="495279"/>
          <w:spacing w:val="-11"/>
          <w:w w:val="130"/>
          <w:position w:val="12"/>
        </w:rPr>
        <w:t>i</w:t>
      </w:r>
      <w:r>
        <w:rPr>
          <w:rFonts w:ascii="Arial" w:hAnsi="Arial" w:cs="Arial" w:eastAsia="Arial"/>
          <w:sz w:val="24"/>
          <w:szCs w:val="24"/>
          <w:color w:val="696B6E"/>
          <w:spacing w:val="-112"/>
          <w:w w:val="83"/>
          <w:i/>
          <w:position w:val="-2"/>
        </w:rPr>
        <w:t>e</w:t>
      </w:r>
      <w:r>
        <w:rPr>
          <w:rFonts w:ascii="Arial" w:hAnsi="Arial" w:cs="Arial" w:eastAsia="Arial"/>
          <w:sz w:val="17"/>
          <w:szCs w:val="17"/>
          <w:color w:val="495279"/>
          <w:spacing w:val="0"/>
          <w:w w:val="130"/>
          <w:position w:val="12"/>
        </w:rPr>
        <w:t>i</w:t>
      </w:r>
      <w:r>
        <w:rPr>
          <w:rFonts w:ascii="Arial" w:hAnsi="Arial" w:cs="Arial" w:eastAsia="Arial"/>
          <w:sz w:val="17"/>
          <w:szCs w:val="17"/>
          <w:color w:val="495279"/>
          <w:spacing w:val="0"/>
          <w:w w:val="100"/>
          <w:position w:val="12"/>
        </w:rPr>
        <w:t> </w:t>
      </w:r>
      <w:r>
        <w:rPr>
          <w:rFonts w:ascii="Arial" w:hAnsi="Arial" w:cs="Arial" w:eastAsia="Arial"/>
          <w:sz w:val="17"/>
          <w:szCs w:val="17"/>
          <w:color w:val="495279"/>
          <w:spacing w:val="-23"/>
          <w:w w:val="100"/>
          <w:position w:val="12"/>
        </w:rPr>
        <w:t> </w:t>
      </w:r>
      <w:r>
        <w:rPr>
          <w:rFonts w:ascii="Arial" w:hAnsi="Arial" w:cs="Arial" w:eastAsia="Arial"/>
          <w:sz w:val="23"/>
          <w:szCs w:val="23"/>
          <w:color w:val="696B6E"/>
          <w:spacing w:val="0"/>
          <w:w w:val="77"/>
          <w:position w:val="12"/>
        </w:rPr>
        <w:t>A</w:t>
      </w:r>
      <w:r>
        <w:rPr>
          <w:rFonts w:ascii="Arial" w:hAnsi="Arial" w:cs="Arial" w:eastAsia="Arial"/>
          <w:sz w:val="23"/>
          <w:szCs w:val="23"/>
          <w:color w:val="696B6E"/>
          <w:spacing w:val="-41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96B6E"/>
          <w:spacing w:val="0"/>
          <w:w w:val="67"/>
          <w:position w:val="-2"/>
        </w:rPr>
        <w:t>m</w:t>
      </w:r>
      <w:r>
        <w:rPr>
          <w:rFonts w:ascii="Times New Roman" w:hAnsi="Times New Roman" w:cs="Times New Roman" w:eastAsia="Times New Roman"/>
          <w:sz w:val="27"/>
          <w:szCs w:val="27"/>
          <w:color w:val="696B6E"/>
          <w:spacing w:val="-46"/>
          <w:w w:val="67"/>
          <w:position w:val="-2"/>
        </w:rPr>
        <w:t>ı</w:t>
      </w:r>
      <w:r>
        <w:rPr>
          <w:rFonts w:ascii="Arial" w:hAnsi="Arial" w:cs="Arial" w:eastAsia="Arial"/>
          <w:sz w:val="23"/>
          <w:szCs w:val="23"/>
          <w:color w:val="696B6E"/>
          <w:spacing w:val="-13"/>
          <w:w w:val="62"/>
          <w:position w:val="12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696B6E"/>
          <w:spacing w:val="-30"/>
          <w:w w:val="68"/>
          <w:position w:val="-2"/>
        </w:rPr>
        <w:t>r</w:t>
      </w:r>
      <w:r>
        <w:rPr>
          <w:rFonts w:ascii="Times New Roman" w:hAnsi="Times New Roman" w:cs="Times New Roman" w:eastAsia="Times New Roman"/>
          <w:sz w:val="27"/>
          <w:szCs w:val="27"/>
          <w:color w:val="BCBCBC"/>
          <w:spacing w:val="-63"/>
          <w:w w:val="103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AAAAAA"/>
          <w:spacing w:val="0"/>
          <w:w w:val="104"/>
          <w:position w:val="12"/>
        </w:rPr>
        <w:t>·</w:t>
      </w:r>
      <w:r>
        <w:rPr>
          <w:rFonts w:ascii="Arial" w:hAnsi="Arial" w:cs="Arial" w:eastAsia="Arial"/>
          <w:sz w:val="23"/>
          <w:szCs w:val="23"/>
          <w:color w:val="AAAAAA"/>
          <w:spacing w:val="0"/>
          <w:w w:val="100"/>
          <w:position w:val="12"/>
        </w:rPr>
        <w:t> </w:t>
      </w:r>
      <w:r>
        <w:rPr>
          <w:rFonts w:ascii="Arial" w:hAnsi="Arial" w:cs="Arial" w:eastAsia="Arial"/>
          <w:sz w:val="23"/>
          <w:szCs w:val="23"/>
          <w:color w:val="AAAAAA"/>
          <w:spacing w:val="3"/>
          <w:w w:val="100"/>
          <w:position w:val="12"/>
        </w:rPr>
        <w:t> 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82"/>
          <w:position w:val="12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170" w:right="-20"/>
        <w:jc w:val="left"/>
        <w:tabs>
          <w:tab w:pos="78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7E8082"/>
          <w:spacing w:val="4"/>
          <w:w w:val="54"/>
          <w:position w:val="-3"/>
        </w:rPr>
        <w:t>_</w:t>
      </w:r>
      <w:r>
        <w:rPr>
          <w:rFonts w:ascii="Arial" w:hAnsi="Arial" w:cs="Arial" w:eastAsia="Arial"/>
          <w:sz w:val="23"/>
          <w:szCs w:val="23"/>
          <w:color w:val="242352"/>
          <w:spacing w:val="0"/>
          <w:w w:val="112"/>
          <w:position w:val="-3"/>
        </w:rPr>
        <w:t>\</w:t>
      </w:r>
      <w:r>
        <w:rPr>
          <w:rFonts w:ascii="Arial" w:hAnsi="Arial" w:cs="Arial" w:eastAsia="Arial"/>
          <w:sz w:val="23"/>
          <w:szCs w:val="23"/>
          <w:color w:val="242352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3"/>
          <w:szCs w:val="23"/>
          <w:color w:val="242352"/>
          <w:spacing w:val="0"/>
          <w:w w:val="100"/>
          <w:position w:val="-3"/>
        </w:rPr>
      </w:r>
      <w:r>
        <w:rPr>
          <w:rFonts w:ascii="Arial" w:hAnsi="Arial" w:cs="Arial" w:eastAsia="Arial"/>
          <w:sz w:val="23"/>
          <w:szCs w:val="23"/>
          <w:color w:val="494949"/>
          <w:spacing w:val="0"/>
          <w:w w:val="65"/>
          <w:position w:val="-3"/>
        </w:rPr>
        <w:t>..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-36" w:right="5271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3.067749pt;margin-top:-.760988pt;width:14.955391pt;height:9pt;mso-position-horizontal-relative:page;mso-position-vertical-relative:paragraph;z-index:-16494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13131"/>
                      <w:spacing w:val="0"/>
                      <w:w w:val="106"/>
                    </w:rPr>
                    <w:t>Ilha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100"/>
          <w:i/>
          <w:position w:val="1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100"/>
          <w:i/>
          <w:position w:val="1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41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  <w:position w:val="1"/>
        </w:rPr>
        <w:t>RIGUL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left="10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5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  <w:cols w:num="4" w:equalWidth="0">
            <w:col w:w="540" w:space="2027"/>
            <w:col w:w="613" w:space="556"/>
            <w:col w:w="1406" w:space="0"/>
            <w:col w:w="6358"/>
          </w:cols>
        </w:sectPr>
      </w:pPr>
      <w:rPr/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373" w:right="4694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1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8" w:after="0" w:line="240" w:lineRule="auto"/>
        <w:ind w:left="3480" w:right="4817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3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50" w:lineRule="exact"/>
        <w:ind w:left="860"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.215443pt;margin-top:-38.319344pt;width:469.976887pt;height:72pt;mso-position-horizontal-relative:page;mso-position-vertical-relative:paragraph;z-index:-16488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818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90"/>
                      <w:szCs w:val="90"/>
                      <w:color w:val="343434"/>
                      <w:spacing w:val="0"/>
                      <w:w w:val="156"/>
                      <w:b/>
                      <w:bCs/>
                      <w:position w:val="38"/>
                    </w:rPr>
                    <w:t>1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343434"/>
                      <w:spacing w:val="0"/>
                      <w:w w:val="100"/>
                      <w:b/>
                      <w:bCs/>
                      <w:position w:val="38"/>
                    </w:rPr>
                    <w:tab/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343434"/>
                      <w:spacing w:val="0"/>
                      <w:w w:val="100"/>
                      <w:b/>
                      <w:bCs/>
                      <w:position w:val="38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5B5B5B"/>
                      <w:spacing w:val="0"/>
                      <w:w w:val="241"/>
                      <w:position w:val="-1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7.095295pt;margin-top:7.382223pt;width:52.228337pt;height:8.5pt;mso-position-horizontal-relative:page;mso-position-vertical-relative:paragraph;z-index:-16487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6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242424"/>
                      <w:spacing w:val="0"/>
                      <w:w w:val="92"/>
                      <w:b/>
                      <w:bCs/>
                    </w:rPr>
                    <w:t>BÜYÜKSEHIR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15"/>
          <w:position w:val="7"/>
        </w:rPr>
        <w:t>IZMIR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-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-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625" w:right="-20"/>
        <w:jc w:val="left"/>
        <w:tabs>
          <w:tab w:pos="4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424242"/>
          <w:spacing w:val="0"/>
          <w:w w:val="109"/>
          <w:position w:val="2"/>
        </w:rPr>
        <w:t>BELEDIYESI</w:t>
      </w:r>
      <w:r>
        <w:rPr>
          <w:rFonts w:ascii="Arial" w:hAnsi="Arial" w:cs="Arial" w:eastAsia="Arial"/>
          <w:sz w:val="15"/>
          <w:szCs w:val="15"/>
          <w:color w:val="424242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5"/>
          <w:szCs w:val="15"/>
          <w:color w:val="424242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0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54" w:lineRule="auto"/>
        <w:ind w:left="113" w:right="3943" w:firstLine="-5"/>
        <w:jc w:val="left"/>
        <w:tabs>
          <w:tab w:pos="1640" w:val="left"/>
          <w:tab w:pos="1900" w:val="left"/>
          <w:tab w:pos="3920" w:val="left"/>
          <w:tab w:pos="4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16.05.201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7IBildirim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02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"/>
          <w:w w:val="100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01:34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3"/>
          <w:position w:val="0"/>
        </w:rPr>
        <w:t>tr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113"/>
          <w:position w:val="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72"/>
          <w:position w:val="0"/>
        </w:rPr>
        <w:t>ı: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7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16.05.20171Kayıt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3142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2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1"/>
          <w:w w:val="97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RGÜL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Esatpaşa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Niyazi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position w:val="0"/>
        </w:rPr>
        <w:t>Kapl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74"/>
          <w:position w:val="0"/>
        </w:rPr>
        <w:t>an.ıı.i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3"/>
          <w:w w:val="7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Cad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Muhtarlı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  <w:position w:val="0"/>
        </w:rPr>
        <w:t>Arkası-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  <w:position w:val="0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97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5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"/>
          <w:w w:val="115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6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Esatpaşa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Niyazi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Kapiangi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Cad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Muhtarlı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  <w:position w:val="0"/>
        </w:rPr>
        <w:t>Arkası-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  <w:position w:val="0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6" w:lineRule="exact"/>
        <w:ind w:left="113" w:right="-20"/>
        <w:jc w:val="left"/>
        <w:tabs>
          <w:tab w:pos="1780" w:val="left"/>
          <w:tab w:pos="4080" w:val="left"/>
          <w:tab w:pos="72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Tüıil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b/>
          <w:bCs/>
        </w:rPr>
        <w:t>OtYangım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" w:after="0" w:line="231" w:lineRule="exact"/>
        <w:ind w:left="113" w:right="-20"/>
        <w:jc w:val="left"/>
        <w:tabs>
          <w:tab w:pos="3040" w:val="left"/>
          <w:tab w:pos="6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1"/>
          <w:position w:val="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-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7"/>
        </w:rPr>
        <w:t>anım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-20" w:bottom="280" w:left="160" w:right="180"/>
        </w:sectPr>
      </w:pPr>
      <w:rPr/>
    </w:p>
    <w:p>
      <w:pPr>
        <w:spacing w:before="0" w:after="0" w:line="194" w:lineRule="exact"/>
        <w:ind w:left="3052" w:right="-20"/>
        <w:jc w:val="left"/>
        <w:tabs>
          <w:tab w:pos="512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6.4198pt;margin-top:3.879241pt;width:5.900517pt;height:16pt;mso-position-horizontal-relative:page;mso-position-vertical-relative:paragraph;z-index:-16486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rPr>
                      <w:rFonts w:ascii="Times New Roman" w:hAnsi="Times New Roman" w:cs="Times New Roman" w:eastAsia="Times New Roman"/>
                      <w:sz w:val="32"/>
                      <w:szCs w:val="3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8A8E99"/>
                      <w:w w:val="4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8A8E99"/>
                      <w:spacing w:val="-4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343434"/>
                      <w:spacing w:val="0"/>
                      <w:w w:val="51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Beıonarme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7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ap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5B5B5B"/>
          <w:spacing w:val="-3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</w:rPr>
        <w:t>li</w:t>
      </w:r>
      <w:r>
        <w:rPr>
          <w:rFonts w:ascii="Arial" w:hAnsi="Arial" w:cs="Arial" w:eastAsia="Arial"/>
          <w:sz w:val="18"/>
          <w:szCs w:val="18"/>
          <w:color w:val="343434"/>
          <w:spacing w:val="-27"/>
          <w:w w:val="100"/>
        </w:rPr>
        <w:t>k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345" w:lineRule="exact"/>
        <w:ind w:right="458"/>
        <w:jc w:val="right"/>
        <w:tabs>
          <w:tab w:pos="580" w:val="left"/>
          <w:tab w:pos="110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Arial" w:hAnsi="Arial" w:cs="Arial" w:eastAsia="Arial"/>
          <w:sz w:val="34"/>
          <w:szCs w:val="34"/>
          <w:color w:val="242424"/>
          <w:w w:val="47"/>
        </w:rPr>
        <w:t>ı</w:t>
      </w:r>
      <w:r>
        <w:rPr>
          <w:rFonts w:ascii="Arial" w:hAnsi="Arial" w:cs="Arial" w:eastAsia="Arial"/>
          <w:sz w:val="34"/>
          <w:szCs w:val="34"/>
          <w:color w:val="242424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242424"/>
          <w:w w:val="100"/>
        </w:rPr>
      </w:r>
      <w:r>
        <w:rPr>
          <w:rFonts w:ascii="Arial" w:hAnsi="Arial" w:cs="Arial" w:eastAsia="Arial"/>
          <w:sz w:val="34"/>
          <w:szCs w:val="34"/>
          <w:color w:val="111111"/>
          <w:w w:val="63"/>
        </w:rPr>
        <w:t>ı</w:t>
      </w:r>
      <w:r>
        <w:rPr>
          <w:rFonts w:ascii="Arial" w:hAnsi="Arial" w:cs="Arial" w:eastAsia="Arial"/>
          <w:sz w:val="34"/>
          <w:szCs w:val="34"/>
          <w:color w:val="111111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111111"/>
          <w:w w:val="100"/>
        </w:rPr>
      </w:r>
      <w:r>
        <w:rPr>
          <w:rFonts w:ascii="Times New Roman" w:hAnsi="Times New Roman" w:cs="Times New Roman" w:eastAsia="Times New Roman"/>
          <w:sz w:val="10"/>
          <w:szCs w:val="10"/>
          <w:color w:val="B8BABA"/>
          <w:spacing w:val="0"/>
          <w:w w:val="55"/>
          <w:position w:val="-1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100"/>
        </w:rPr>
        <w:t>Diğer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01:43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80"/>
          <w:cols w:num="3" w:equalWidth="0">
            <w:col w:w="5487" w:space="106"/>
            <w:col w:w="405" w:space="155"/>
            <w:col w:w="5427"/>
          </w:cols>
        </w:sectPr>
      </w:pPr>
      <w:rPr/>
    </w:p>
    <w:p>
      <w:pPr>
        <w:spacing w:before="0" w:after="0" w:line="202" w:lineRule="exact"/>
        <w:ind w:left="118" w:right="-20"/>
        <w:jc w:val="left"/>
        <w:tabs>
          <w:tab w:pos="1860" w:val="left"/>
          <w:tab w:pos="5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Salıibi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7"/>
          <w:w w:val="4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  <w:position w:val="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99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"/>
          <w:w w:val="107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5" w:after="0" w:line="205" w:lineRule="exact"/>
        <w:ind w:left="187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"/>
          <w:w w:val="112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ARLAK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7" w:lineRule="exact"/>
        <w:ind w:left="1884" w:right="-20"/>
        <w:jc w:val="left"/>
        <w:tabs>
          <w:tab w:pos="4160" w:val="left"/>
          <w:tab w:pos="7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68"/>
          <w:position w:val="1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2"/>
          <w:position w:val="1"/>
        </w:rPr>
        <w:t>ıkışSaati: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3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01:35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Van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  <w:position w:val="1"/>
        </w:rPr>
        <w:t>01:40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113" w:right="-20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ECB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0"/>
        </w:rPr>
        <w:t>90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13" w:right="-20"/>
        <w:jc w:val="left"/>
        <w:tabs>
          <w:tab w:pos="4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4097" w:right="521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8" w:lineRule="auto"/>
        <w:ind w:left="1893" w:right="4857" w:firstLine="2231"/>
        <w:jc w:val="left"/>
        <w:tabs>
          <w:tab w:pos="3340" w:val="left"/>
          <w:tab w:pos="4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20" w:lineRule="exact"/>
        <w:ind w:left="113" w:right="3205"/>
        <w:jc w:val="left"/>
        <w:tabs>
          <w:tab w:pos="1880" w:val="left"/>
          <w:tab w:pos="4100" w:val="left"/>
          <w:tab w:pos="7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3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3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3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3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left="187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88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5" w:lineRule="auto"/>
        <w:ind w:left="108" w:right="4274"/>
        <w:jc w:val="left"/>
        <w:tabs>
          <w:tab w:pos="680" w:val="left"/>
          <w:tab w:pos="19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43434"/>
          <w:w w:val="120"/>
        </w:rPr>
        <w:t>O</w:t>
      </w:r>
      <w:r>
        <w:rPr>
          <w:rFonts w:ascii="Arial" w:hAnsi="Arial" w:cs="Arial" w:eastAsia="Arial"/>
          <w:sz w:val="18"/>
          <w:szCs w:val="18"/>
          <w:color w:val="343434"/>
          <w:spacing w:val="-20"/>
          <w:w w:val="121"/>
        </w:rPr>
        <w:t>l</w:t>
      </w:r>
      <w:r>
        <w:rPr>
          <w:rFonts w:ascii="Arial" w:hAnsi="Arial" w:cs="Arial" w:eastAsia="Arial"/>
          <w:sz w:val="18"/>
          <w:szCs w:val="18"/>
          <w:color w:val="5B5B5B"/>
          <w:spacing w:val="0"/>
          <w:w w:val="211"/>
        </w:rPr>
        <w:t>'</w:t>
      </w:r>
      <w:r>
        <w:rPr>
          <w:rFonts w:ascii="Arial" w:hAnsi="Arial" w:cs="Arial" w:eastAsia="Arial"/>
          <w:sz w:val="18"/>
          <w:szCs w:val="18"/>
          <w:color w:val="5B5B5B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Göıilldüğü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1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5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3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94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ur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2"/>
          <w:position w:val="0"/>
        </w:rPr>
        <w:t>u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19"/>
          <w:position w:val="0"/>
        </w:rPr>
        <w:t>ın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066" w:right="461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ISöndürmede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4"/>
        </w:rPr>
        <w:t>söndüıilcü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198" w:lineRule="exact"/>
        <w:ind w:left="108" w:right="-20"/>
        <w:jc w:val="left"/>
        <w:tabs>
          <w:tab w:pos="2040" w:val="left"/>
          <w:tab w:pos="4100" w:val="left"/>
          <w:tab w:pos="602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4"/>
        </w:rPr>
        <w:t>lsum3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3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  <w:position w:val="-3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"/>
          <w:w w:val="44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  <w:position w:val="-3"/>
        </w:rPr>
        <w:t>K.K.T.Kg.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8" w:lineRule="exact"/>
        <w:ind w:left="4080" w:right="3841"/>
        <w:jc w:val="center"/>
        <w:tabs>
          <w:tab w:pos="5980" w:val="left"/>
          <w:tab w:pos="75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4"/>
        </w:rPr>
        <w:t>1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5B5B5B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5B5B5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5B5B5B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2" w:lineRule="auto"/>
        <w:ind w:left="108" w:right="550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52" w:lineRule="auto"/>
        <w:ind w:left="103" w:right="63" w:firstLine="193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belirtile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adresteki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kurumu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göıillmü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</w:rPr>
        <w:t>olup,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</w:rPr>
        <w:t>soruştuımada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düşüıille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189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'zmaritini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kurumu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8" w:lineRule="auto"/>
        <w:ind w:left="103" w:right="4683"/>
        <w:jc w:val="left"/>
        <w:tabs>
          <w:tab w:pos="1920" w:val="left"/>
          <w:tab w:pos="6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ortalı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20"/>
        </w:rPr>
        <w:t>irket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2"/>
          <w:w w:val="115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9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9"/>
          <w:w w:val="11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"/>
          <w:w w:val="8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dildi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"/>
          <w:w w:val="112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08" w:right="-20"/>
        <w:jc w:val="left"/>
        <w:tabs>
          <w:tab w:pos="1860" w:val="left"/>
          <w:tab w:pos="2680" w:val="left"/>
          <w:tab w:pos="5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5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6"/>
        </w:rPr>
        <w:t>!fa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0"/>
          <w:w w:val="10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16.0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8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3"/>
          <w:w w:val="13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6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510" w:lineRule="auto"/>
        <w:ind w:left="4559" w:right="1858" w:firstLine="-4365"/>
        <w:jc w:val="left"/>
        <w:tabs>
          <w:tab w:pos="920" w:val="left"/>
          <w:tab w:pos="3300" w:val="left"/>
          <w:tab w:pos="8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7.461533pt;margin-top:12.310463pt;width:234.227988pt;height:69pt;mso-position-horizontal-relative:page;mso-position-vertical-relative:paragraph;z-index:-16484" type="#_x0000_t202" filled="f" stroked="f">
            <v:textbox inset="0,0,0,0">
              <w:txbxContent>
                <w:p>
                  <w:pPr>
                    <w:spacing w:before="0" w:after="0" w:line="1380" w:lineRule="exact"/>
                    <w:ind w:right="-247"/>
                    <w:jc w:val="left"/>
                    <w:tabs>
                      <w:tab w:pos="3240" w:val="left"/>
                    </w:tabs>
                    <w:rPr>
                      <w:rFonts w:ascii="Times New Roman" w:hAnsi="Times New Roman" w:cs="Times New Roman" w:eastAsia="Times New Roman"/>
                      <w:sz w:val="29"/>
                      <w:szCs w:val="2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00"/>
                      <w:position w:val="45"/>
                    </w:rPr>
                    <w:t>Eki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00"/>
                      <w:position w:val="45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18"/>
                      <w:w w:val="100"/>
                      <w:position w:val="4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00"/>
                      <w:position w:val="45"/>
                    </w:rPr>
                    <w:t>Amiri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-34"/>
                      <w:w w:val="100"/>
                      <w:position w:val="4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00"/>
                      <w:position w:val="45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00"/>
                      <w:position w:val="45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38"/>
                      <w:szCs w:val="138"/>
                      <w:color w:val="7C7C7C"/>
                      <w:spacing w:val="0"/>
                      <w:w w:val="100"/>
                      <w:i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38"/>
                      <w:szCs w:val="138"/>
                      <w:color w:val="7C7C7C"/>
                      <w:spacing w:val="-48"/>
                      <w:w w:val="100"/>
                      <w:i/>
                      <w:u w:val="single" w:color="000000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38"/>
                      <w:szCs w:val="138"/>
                      <w:color w:val="7C7C7C"/>
                      <w:spacing w:val="-48"/>
                      <w:w w:val="100"/>
                      <w:i/>
                      <w:u w:val="single" w:color="0000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38"/>
                      <w:szCs w:val="138"/>
                      <w:color w:val="7C7C7C"/>
                      <w:spacing w:val="-48"/>
                      <w:w w:val="100"/>
                      <w:i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38"/>
                      <w:szCs w:val="138"/>
                      <w:color w:val="7C7C7C"/>
                      <w:spacing w:val="-48"/>
                      <w:w w:val="100"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424242"/>
                      <w:spacing w:val="0"/>
                      <w:w w:val="67"/>
                      <w:position w:val="44"/>
                    </w:rPr>
                    <w:t>2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424242"/>
                      <w:spacing w:val="19"/>
                      <w:w w:val="67"/>
                      <w:position w:val="44"/>
                    </w:rPr>
                    <w:t> 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424242"/>
                      <w:spacing w:val="0"/>
                      <w:w w:val="83"/>
                      <w:position w:val="44"/>
                    </w:rPr>
                    <w:t>.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424242"/>
                      <w:spacing w:val="4"/>
                      <w:w w:val="83"/>
                      <w:position w:val="44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138"/>
                      <w:szCs w:val="138"/>
                      <w:color w:val="7C7C7C"/>
                      <w:spacing w:val="-212"/>
                      <w:w w:val="16"/>
                      <w:i/>
                      <w:position w:val="-1"/>
                    </w:rPr>
                    <w:t>_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424242"/>
                      <w:spacing w:val="-74"/>
                      <w:w w:val="65"/>
                      <w:position w:val="44"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sz w:val="138"/>
                      <w:szCs w:val="138"/>
                      <w:color w:val="5B5B5B"/>
                      <w:spacing w:val="-130"/>
                      <w:w w:val="31"/>
                      <w:i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424242"/>
                      <w:spacing w:val="-22"/>
                      <w:w w:val="65"/>
                      <w:position w:val="44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138"/>
                      <w:szCs w:val="138"/>
                      <w:color w:val="5B5B5B"/>
                      <w:spacing w:val="-822"/>
                      <w:w w:val="30"/>
                      <w:i/>
                      <w:position w:val="-1"/>
                    </w:rPr>
                    <w:t>w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424242"/>
                      <w:spacing w:val="0"/>
                      <w:w w:val="64"/>
                      <w:position w:val="44"/>
                    </w:rPr>
                    <w:t>YIS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424242"/>
                      <w:spacing w:val="-2"/>
                      <w:w w:val="100"/>
                      <w:position w:val="4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38"/>
                      <w:szCs w:val="138"/>
                      <w:color w:val="AAAAAC"/>
                      <w:spacing w:val="-215"/>
                      <w:w w:val="13"/>
                      <w:i/>
                      <w:position w:val="-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424242"/>
                      <w:spacing w:val="0"/>
                      <w:w w:val="60"/>
                      <w:b/>
                      <w:bCs/>
                      <w:position w:val="44"/>
                    </w:rPr>
                    <w:t>2017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09.610619pt;margin-top:1.187012pt;width:22.095964pt;height:50.0pt;mso-position-horizontal-relative:page;mso-position-vertical-relative:paragraph;z-index:-16482" type="#_x0000_t202" filled="f" stroked="f">
            <v:textbox inset="0,0,0,0">
              <w:txbxContent>
                <w:p>
                  <w:pPr>
                    <w:spacing w:before="0" w:after="0" w:line="1000" w:lineRule="exact"/>
                    <w:ind w:right="-190"/>
                    <w:jc w:val="left"/>
                    <w:rPr>
                      <w:rFonts w:ascii="Arial" w:hAnsi="Arial" w:cs="Arial" w:eastAsia="Arial"/>
                      <w:sz w:val="100"/>
                      <w:szCs w:val="100"/>
                    </w:rPr>
                  </w:pPr>
                  <w:rPr/>
                  <w:r>
                    <w:rPr>
                      <w:rFonts w:ascii="Arial" w:hAnsi="Arial" w:cs="Arial" w:eastAsia="Arial"/>
                      <w:sz w:val="100"/>
                      <w:szCs w:val="100"/>
                      <w:color w:val="343434"/>
                      <w:spacing w:val="-449"/>
                      <w:w w:val="19"/>
                      <w:position w:val="-1"/>
                    </w:rPr>
                    <w:t>G</w:t>
                  </w:r>
                  <w:r>
                    <w:rPr>
                      <w:rFonts w:ascii="Arial" w:hAnsi="Arial" w:cs="Arial" w:eastAsia="Arial"/>
                      <w:sz w:val="100"/>
                      <w:szCs w:val="100"/>
                      <w:color w:val="343434"/>
                      <w:spacing w:val="-15"/>
                      <w:w w:val="20"/>
                      <w:position w:val="-1"/>
                    </w:rPr>
                    <w:t>i</w:t>
                  </w:r>
                  <w:r>
                    <w:rPr>
                      <w:rFonts w:ascii="Arial" w:hAnsi="Arial" w:cs="Arial" w:eastAsia="Arial"/>
                      <w:sz w:val="100"/>
                      <w:szCs w:val="100"/>
                      <w:color w:val="343434"/>
                      <w:spacing w:val="0"/>
                      <w:w w:val="20"/>
                      <w:position w:val="-1"/>
                    </w:rPr>
                    <w:t>u</w:t>
                  </w:r>
                  <w:r>
                    <w:rPr>
                      <w:rFonts w:ascii="Arial" w:hAnsi="Arial" w:cs="Arial" w:eastAsia="Arial"/>
                      <w:sz w:val="100"/>
                      <w:szCs w:val="100"/>
                      <w:color w:val="343434"/>
                      <w:spacing w:val="-368"/>
                      <w:w w:val="20"/>
                      <w:position w:val="-1"/>
                    </w:rPr>
                    <w:t>n</w:t>
                  </w:r>
                  <w:r>
                    <w:rPr>
                      <w:rFonts w:ascii="Arial" w:hAnsi="Arial" w:cs="Arial" w:eastAsia="Arial"/>
                      <w:sz w:val="100"/>
                      <w:szCs w:val="100"/>
                      <w:color w:val="343434"/>
                      <w:spacing w:val="-178"/>
                      <w:w w:val="19"/>
                      <w:position w:val="-1"/>
                    </w:rPr>
                    <w:t>;</w:t>
                  </w:r>
                  <w:r>
                    <w:rPr>
                      <w:rFonts w:ascii="Arial" w:hAnsi="Arial" w:cs="Arial" w:eastAsia="Arial"/>
                      <w:sz w:val="100"/>
                      <w:szCs w:val="10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p1u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2.Posta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563" w:lineRule="exact"/>
        <w:ind w:left="122" w:right="-20"/>
        <w:jc w:val="left"/>
        <w:tabs>
          <w:tab w:pos="2280" w:val="left"/>
          <w:tab w:pos="8520" w:val="left"/>
          <w:tab w:pos="9080" w:val="left"/>
        </w:tabs>
        <w:rPr>
          <w:rFonts w:ascii="Arial" w:hAnsi="Arial" w:cs="Arial" w:eastAsia="Arial"/>
          <w:sz w:val="48"/>
          <w:szCs w:val="48"/>
        </w:rPr>
      </w:pPr>
      <w:rPr/>
      <w:r>
        <w:rPr/>
        <w:pict>
          <v:group style="position:absolute;margin-left:115.354408pt;margin-top:19.389383pt;width:98.601691pt;height:.1pt;mso-position-horizontal-relative:page;mso-position-vertical-relative:paragraph;z-index:-16492" coordorigin="2307,388" coordsize="1972,2">
            <v:shape style="position:absolute;left:2307;top:388;width:1972;height:2" coordorigin="2307,388" coordsize="1972,0" path="m2307,388l4279,388e" filled="f" stroked="t" strokeweight="2.871894pt" strokecolor="#608CCF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4.059357pt;margin-top:1.743689pt;width:64.337958pt;height:69pt;mso-position-horizontal-relative:page;mso-position-vertical-relative:paragraph;z-index:-16485" type="#_x0000_t202" filled="f" stroked="f">
            <v:textbox inset="0,0,0,0">
              <w:txbxContent>
                <w:p>
                  <w:pPr>
                    <w:spacing w:before="0" w:after="0" w:line="1380" w:lineRule="exact"/>
                    <w:ind w:right="-247"/>
                    <w:jc w:val="left"/>
                    <w:rPr>
                      <w:rFonts w:ascii="Times New Roman" w:hAnsi="Times New Roman" w:cs="Times New Roman" w:eastAsia="Times New Roman"/>
                      <w:sz w:val="138"/>
                      <w:szCs w:val="13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8"/>
                      <w:szCs w:val="138"/>
                      <w:color w:val="343434"/>
                      <w:spacing w:val="-41"/>
                      <w:w w:val="14"/>
                      <w:position w:val="-1"/>
                    </w:rPr>
                    <w:t>K</w:t>
                  </w:r>
                  <w:r>
                    <w:rPr>
                      <w:rFonts w:ascii="Times New Roman" w:hAnsi="Times New Roman" w:cs="Times New Roman" w:eastAsia="Times New Roman"/>
                      <w:sz w:val="138"/>
                      <w:szCs w:val="138"/>
                      <w:color w:val="5B5B5B"/>
                      <w:spacing w:val="0"/>
                      <w:w w:val="65"/>
                      <w:position w:val="-1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138"/>
                      <w:szCs w:val="138"/>
                      <w:color w:val="3F4480"/>
                      <w:spacing w:val="0"/>
                      <w:w w:val="111"/>
                      <w:position w:val="-1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138"/>
                      <w:szCs w:val="13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3.02243pt;margin-top:27.910625pt;width:33.652927pt;height:19.5pt;mso-position-horizontal-relative:page;mso-position-vertical-relative:paragraph;z-index:-16483" type="#_x0000_t202" filled="f" stroked="f">
            <v:textbox inset="0,0,0,0">
              <w:txbxContent>
                <w:p>
                  <w:pPr>
                    <w:spacing w:before="0" w:after="0" w:line="390" w:lineRule="exact"/>
                    <w:ind w:right="-99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1D249C"/>
                      <w:w w:val="245"/>
                    </w:rPr>
                    <w:t>(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1D249C"/>
                      <w:spacing w:val="-6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B8BABA"/>
                      <w:spacing w:val="-6"/>
                      <w:w w:val="105"/>
                    </w:rPr>
                    <w:t>/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8A8E99"/>
                      <w:spacing w:val="0"/>
                      <w:w w:val="166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8A8E99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8A8E99"/>
                      <w:spacing w:val="-14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AAAAAC"/>
                      <w:spacing w:val="0"/>
                      <w:w w:val="124"/>
                    </w:rPr>
                    <w:t>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1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2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23"/>
          <w:szCs w:val="23"/>
          <w:color w:val="6B9EE9"/>
          <w:spacing w:val="0"/>
          <w:w w:val="137"/>
          <w:b/>
          <w:bCs/>
          <w:position w:val="-3"/>
        </w:rPr>
        <w:t>ım</w:t>
      </w:r>
      <w:r>
        <w:rPr>
          <w:rFonts w:ascii="Times New Roman" w:hAnsi="Times New Roman" w:cs="Times New Roman" w:eastAsia="Times New Roman"/>
          <w:sz w:val="23"/>
          <w:szCs w:val="23"/>
          <w:color w:val="6B9EE9"/>
          <w:spacing w:val="-8"/>
          <w:w w:val="138"/>
          <w:b/>
          <w:bCs/>
          <w:position w:val="-3"/>
        </w:rPr>
        <w:t>u</w:t>
      </w:r>
      <w:r>
        <w:rPr>
          <w:rFonts w:ascii="Times New Roman" w:hAnsi="Times New Roman" w:cs="Times New Roman" w:eastAsia="Times New Roman"/>
          <w:sz w:val="23"/>
          <w:szCs w:val="23"/>
          <w:color w:val="5480CA"/>
          <w:spacing w:val="0"/>
          <w:w w:val="119"/>
          <w:b/>
          <w:bCs/>
          <w:position w:val="-3"/>
        </w:rPr>
        <w:t>rı:urrı</w:t>
      </w:r>
      <w:r>
        <w:rPr>
          <w:rFonts w:ascii="Times New Roman" w:hAnsi="Times New Roman" w:cs="Times New Roman" w:eastAsia="Times New Roman"/>
          <w:sz w:val="23"/>
          <w:szCs w:val="23"/>
          <w:color w:val="6B9EE9"/>
          <w:spacing w:val="0"/>
          <w:w w:val="26"/>
          <w:b/>
          <w:bCs/>
          <w:position w:val="-3"/>
        </w:rPr>
        <w:t>:</w:t>
      </w:r>
      <w:r>
        <w:rPr>
          <w:rFonts w:ascii="Times New Roman" w:hAnsi="Times New Roman" w:cs="Times New Roman" w:eastAsia="Times New Roman"/>
          <w:sz w:val="23"/>
          <w:szCs w:val="23"/>
          <w:color w:val="6B9EE9"/>
          <w:spacing w:val="13"/>
          <w:w w:val="100"/>
          <w:b/>
          <w:bCs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80A7DB"/>
          <w:spacing w:val="0"/>
          <w:w w:val="100"/>
          <w:b/>
          <w:bCs/>
          <w:position w:val="-3"/>
        </w:rPr>
        <w:t>.BAY</w:t>
      </w:r>
      <w:r>
        <w:rPr>
          <w:rFonts w:ascii="Arial" w:hAnsi="Arial" w:cs="Arial" w:eastAsia="Arial"/>
          <w:sz w:val="22"/>
          <w:szCs w:val="22"/>
          <w:color w:val="80A7DB"/>
          <w:spacing w:val="0"/>
          <w:w w:val="100"/>
          <w:b/>
          <w:bCs/>
          <w:position w:val="-3"/>
        </w:rPr>
        <w:tab/>
      </w:r>
      <w:r>
        <w:rPr>
          <w:rFonts w:ascii="Arial" w:hAnsi="Arial" w:cs="Arial" w:eastAsia="Arial"/>
          <w:sz w:val="22"/>
          <w:szCs w:val="22"/>
          <w:color w:val="80A7DB"/>
          <w:spacing w:val="0"/>
          <w:w w:val="100"/>
          <w:b/>
          <w:bCs/>
          <w:position w:val="-3"/>
        </w:rPr>
      </w:r>
      <w:r>
        <w:rPr>
          <w:rFonts w:ascii="Arial" w:hAnsi="Arial" w:cs="Arial" w:eastAsia="Arial"/>
          <w:sz w:val="23"/>
          <w:szCs w:val="23"/>
          <w:color w:val="AAAAAC"/>
          <w:spacing w:val="0"/>
          <w:w w:val="100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AAAAAC"/>
          <w:spacing w:val="-62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AAAAAC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AAAAAC"/>
          <w:spacing w:val="0"/>
          <w:w w:val="100"/>
          <w:position w:val="1"/>
        </w:rPr>
      </w:r>
      <w:r>
        <w:rPr>
          <w:rFonts w:ascii="Arial" w:hAnsi="Arial" w:cs="Arial" w:eastAsia="Arial"/>
          <w:sz w:val="17"/>
          <w:szCs w:val="17"/>
          <w:color w:val="7C7C7C"/>
          <w:spacing w:val="0"/>
          <w:w w:val="265"/>
          <w:position w:val="1"/>
        </w:rPr>
        <w:t>,</w:t>
      </w:r>
      <w:r>
        <w:rPr>
          <w:rFonts w:ascii="Arial" w:hAnsi="Arial" w:cs="Arial" w:eastAsia="Arial"/>
          <w:sz w:val="17"/>
          <w:szCs w:val="17"/>
          <w:color w:val="7C7C7C"/>
          <w:spacing w:val="-78"/>
          <w:w w:val="265"/>
          <w:position w:val="1"/>
        </w:rPr>
        <w:t> </w:t>
      </w:r>
      <w:r>
        <w:rPr>
          <w:rFonts w:ascii="Arial" w:hAnsi="Arial" w:cs="Arial" w:eastAsia="Arial"/>
          <w:sz w:val="32"/>
          <w:szCs w:val="32"/>
          <w:color w:val="7C7C7C"/>
          <w:spacing w:val="0"/>
          <w:w w:val="100"/>
          <w:position w:val="1"/>
        </w:rPr>
        <w:t>.</w:t>
      </w:r>
      <w:r>
        <w:rPr>
          <w:rFonts w:ascii="Arial" w:hAnsi="Arial" w:cs="Arial" w:eastAsia="Arial"/>
          <w:sz w:val="32"/>
          <w:szCs w:val="32"/>
          <w:color w:val="7C7C7C"/>
          <w:spacing w:val="6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AAAAC"/>
          <w:spacing w:val="0"/>
          <w:w w:val="76"/>
          <w:position w:val="1"/>
        </w:rPr>
        <w:t>"'</w:t>
      </w:r>
      <w:r>
        <w:rPr>
          <w:rFonts w:ascii="Times New Roman" w:hAnsi="Times New Roman" w:cs="Times New Roman" w:eastAsia="Times New Roman"/>
          <w:sz w:val="13"/>
          <w:szCs w:val="13"/>
          <w:color w:val="AAAAAC"/>
          <w:spacing w:val="0"/>
          <w:w w:val="76"/>
          <w:position w:val="1"/>
        </w:rPr>
        <w:t>  </w:t>
      </w:r>
      <w:r>
        <w:rPr>
          <w:rFonts w:ascii="Times New Roman" w:hAnsi="Times New Roman" w:cs="Times New Roman" w:eastAsia="Times New Roman"/>
          <w:sz w:val="13"/>
          <w:szCs w:val="13"/>
          <w:color w:val="AAAAAC"/>
          <w:spacing w:val="11"/>
          <w:w w:val="76"/>
          <w:position w:val="1"/>
        </w:rPr>
        <w:t> </w:t>
      </w:r>
      <w:r>
        <w:rPr>
          <w:rFonts w:ascii="Arial" w:hAnsi="Arial" w:cs="Arial" w:eastAsia="Arial"/>
          <w:sz w:val="48"/>
          <w:szCs w:val="48"/>
          <w:color w:val="AAAAAC"/>
          <w:spacing w:val="-19"/>
          <w:w w:val="49"/>
          <w:position w:val="1"/>
        </w:rPr>
        <w:t>.</w:t>
      </w:r>
      <w:r>
        <w:rPr>
          <w:rFonts w:ascii="Arial" w:hAnsi="Arial" w:cs="Arial" w:eastAsia="Arial"/>
          <w:sz w:val="48"/>
          <w:szCs w:val="48"/>
          <w:color w:val="424242"/>
          <w:spacing w:val="0"/>
          <w:w w:val="62"/>
          <w:position w:val="1"/>
        </w:rPr>
        <w:t>..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0" w:after="0" w:line="154" w:lineRule="exact"/>
        <w:ind w:left="23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5995F6"/>
          <w:spacing w:val="0"/>
          <w:w w:val="100"/>
          <w:position w:val="1"/>
        </w:rPr>
        <w:t>IH</w:t>
      </w:r>
      <w:r>
        <w:rPr>
          <w:rFonts w:ascii="Arial" w:hAnsi="Arial" w:cs="Arial" w:eastAsia="Arial"/>
          <w:sz w:val="19"/>
          <w:szCs w:val="19"/>
          <w:color w:val="5995F6"/>
          <w:spacing w:val="-14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5995F6"/>
          <w:spacing w:val="0"/>
          <w:w w:val="100"/>
          <w:position w:val="1"/>
        </w:rPr>
        <w:t>ıiy</w:t>
      </w:r>
      <w:r>
        <w:rPr>
          <w:rFonts w:ascii="Arial" w:hAnsi="Arial" w:cs="Arial" w:eastAsia="Arial"/>
          <w:sz w:val="19"/>
          <w:szCs w:val="19"/>
          <w:color w:val="5995F6"/>
          <w:spacing w:val="0"/>
          <w:w w:val="100"/>
          <w:position w:val="1"/>
        </w:rPr>
        <w:t>e</w:t>
      </w:r>
      <w:r>
        <w:rPr>
          <w:rFonts w:ascii="Arial" w:hAnsi="Arial" w:cs="Arial" w:eastAsia="Arial"/>
          <w:sz w:val="19"/>
          <w:szCs w:val="19"/>
          <w:color w:val="5995F6"/>
          <w:spacing w:val="-6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5995F6"/>
          <w:spacing w:val="0"/>
          <w:w w:val="85"/>
          <w:position w:val="1"/>
        </w:rPr>
        <w:t>V</w:t>
      </w:r>
      <w:r>
        <w:rPr>
          <w:rFonts w:ascii="Arial" w:hAnsi="Arial" w:cs="Arial" w:eastAsia="Arial"/>
          <w:sz w:val="18"/>
          <w:szCs w:val="18"/>
          <w:color w:val="5995F6"/>
          <w:spacing w:val="1"/>
          <w:w w:val="85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5995F6"/>
          <w:spacing w:val="0"/>
          <w:w w:val="85"/>
          <w:position w:val="1"/>
        </w:rPr>
        <w:t>&lt;ıze</w:t>
      </w:r>
      <w:r>
        <w:rPr>
          <w:rFonts w:ascii="Arial" w:hAnsi="Arial" w:cs="Arial" w:eastAsia="Arial"/>
          <w:sz w:val="18"/>
          <w:szCs w:val="18"/>
          <w:color w:val="5995F6"/>
          <w:spacing w:val="0"/>
          <w:w w:val="85"/>
          <w:position w:val="1"/>
        </w:rPr>
        <w:t>y</w:t>
      </w:r>
      <w:r>
        <w:rPr>
          <w:rFonts w:ascii="Arial" w:hAnsi="Arial" w:cs="Arial" w:eastAsia="Arial"/>
          <w:sz w:val="18"/>
          <w:szCs w:val="18"/>
          <w:color w:val="5995F6"/>
          <w:spacing w:val="22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95F6"/>
          <w:spacing w:val="0"/>
          <w:w w:val="104"/>
          <w:position w:val="1"/>
        </w:rPr>
        <w:t>Gölge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left="2252" w:right="-20"/>
        <w:jc w:val="left"/>
        <w:tabs>
          <w:tab w:pos="1122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6"/>
          <w:szCs w:val="16"/>
          <w:color w:val="5995F6"/>
          <w:spacing w:val="0"/>
          <w:w w:val="100"/>
        </w:rPr>
        <w:t>2.Po</w:t>
      </w:r>
      <w:r>
        <w:rPr>
          <w:rFonts w:ascii="Arial" w:hAnsi="Arial" w:cs="Arial" w:eastAsia="Arial"/>
          <w:sz w:val="16"/>
          <w:szCs w:val="16"/>
          <w:color w:val="5995F6"/>
          <w:spacing w:val="-14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5995F6"/>
          <w:spacing w:val="0"/>
          <w:w w:val="100"/>
        </w:rPr>
        <w:t>':t&lt;-ı</w:t>
      </w:r>
      <w:r>
        <w:rPr>
          <w:rFonts w:ascii="Arial" w:hAnsi="Arial" w:cs="Arial" w:eastAsia="Arial"/>
          <w:sz w:val="16"/>
          <w:szCs w:val="16"/>
          <w:color w:val="5995F6"/>
          <w:spacing w:val="-6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6B9EE9"/>
          <w:spacing w:val="0"/>
          <w:w w:val="87"/>
        </w:rPr>
        <w:t>c</w:t>
      </w:r>
      <w:r>
        <w:rPr>
          <w:rFonts w:ascii="Arial" w:hAnsi="Arial" w:cs="Arial" w:eastAsia="Arial"/>
          <w:sz w:val="22"/>
          <w:szCs w:val="22"/>
          <w:color w:val="6B9EE9"/>
          <w:spacing w:val="0"/>
          <w:w w:val="86"/>
        </w:rPr>
        <w:t>.</w:t>
      </w:r>
      <w:r>
        <w:rPr>
          <w:rFonts w:ascii="Arial" w:hAnsi="Arial" w:cs="Arial" w:eastAsia="Arial"/>
          <w:sz w:val="22"/>
          <w:szCs w:val="22"/>
          <w:color w:val="6B9EE9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95F6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95F6"/>
          <w:spacing w:val="-1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9EE9"/>
          <w:spacing w:val="0"/>
          <w:w w:val="100"/>
        </w:rPr>
        <w:t>ıpl:ı</w:t>
      </w:r>
      <w:r>
        <w:rPr>
          <w:rFonts w:ascii="Times New Roman" w:hAnsi="Times New Roman" w:cs="Times New Roman" w:eastAsia="Times New Roman"/>
          <w:sz w:val="19"/>
          <w:szCs w:val="19"/>
          <w:color w:val="6B9EE9"/>
          <w:spacing w:val="0"/>
          <w:w w:val="100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6B9EE9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95F6"/>
          <w:spacing w:val="0"/>
          <w:w w:val="100"/>
        </w:rPr>
        <w:t>Arniri</w:t>
      </w:r>
      <w:r>
        <w:rPr>
          <w:rFonts w:ascii="Times New Roman" w:hAnsi="Times New Roman" w:cs="Times New Roman" w:eastAsia="Times New Roman"/>
          <w:sz w:val="19"/>
          <w:szCs w:val="19"/>
          <w:color w:val="5995F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95F6"/>
          <w:spacing w:val="0"/>
          <w:w w:val="100"/>
        </w:rPr>
      </w:r>
      <w:r>
        <w:rPr>
          <w:rFonts w:ascii="Arial" w:hAnsi="Arial" w:cs="Arial" w:eastAsia="Arial"/>
          <w:sz w:val="15"/>
          <w:szCs w:val="15"/>
          <w:color w:val="1A33C6"/>
          <w:spacing w:val="0"/>
          <w:w w:val="490"/>
          <w:position w:val="2"/>
        </w:rPr>
        <w:t>/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382" w:lineRule="exact"/>
        <w:ind w:left="4751" w:right="-20"/>
        <w:jc w:val="left"/>
        <w:tabs>
          <w:tab w:pos="8180" w:val="left"/>
          <w:tab w:pos="954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425.040283pt;margin-top:2.463471pt;width:113.679134pt;height:.1pt;mso-position-horizontal-relative:page;mso-position-vertical-relative:paragraph;z-index:-16491" coordorigin="8501,49" coordsize="2274,2">
            <v:shape style="position:absolute;left:8501;top:49;width:2274;height:2" coordorigin="8501,49" coordsize="2274,0" path="m8501,49l10774,49e" filled="f" stroked="t" strokeweight="2.393245pt" strokecolor="#3B4B97">
              <v:path arrowok="t"/>
            </v:shape>
          </v:group>
          <w10:wrap type="none"/>
        </w:pict>
      </w:r>
      <w:r>
        <w:rPr/>
        <w:pict>
          <v:group style="position:absolute;margin-left:246.264908pt;margin-top:1.025112pt;width:.1pt;height:10.30824pt;mso-position-horizontal-relative:page;mso-position-vertical-relative:paragraph;z-index:-16490" coordorigin="4925,21" coordsize="2,206">
            <v:shape style="position:absolute;left:4925;top:21;width:2;height:206" coordorigin="4925,21" coordsize="0,206" path="m4925,227l4925,21e" filled="f" stroked="t" strokeweight=".717973pt" strokecolor="#3B383B">
              <v:path arrowok="t"/>
            </v:shape>
          </v:group>
          <w10:wrap type="none"/>
        </w:pict>
      </w:r>
      <w:r>
        <w:rPr/>
        <w:pict>
          <v:group style="position:absolute;margin-left:246.264908pt;margin-top:18.285419pt;width:.1pt;height:24.212376pt;mso-position-horizontal-relative:page;mso-position-vertical-relative:paragraph;z-index:-16489" coordorigin="4925,366" coordsize="2,484">
            <v:shape style="position:absolute;left:4925;top:366;width:2;height:484" coordorigin="4925,366" coordsize="0,484" path="m4925,850l4925,366e" filled="f" stroked="t" strokeweight=".957298pt" strokecolor="#344493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0.760437pt;margin-top:25.911547pt;width:27.337531pt;height:51pt;mso-position-horizontal-relative:page;mso-position-vertical-relative:paragraph;z-index:-16481" type="#_x0000_t202" filled="f" stroked="f">
            <v:textbox inset="0,0,0,0">
              <w:txbxContent>
                <w:p>
                  <w:pPr>
                    <w:spacing w:before="0" w:after="0" w:line="1020" w:lineRule="exact"/>
                    <w:ind w:right="-193"/>
                    <w:jc w:val="left"/>
                    <w:rPr>
                      <w:rFonts w:ascii="Times New Roman" w:hAnsi="Times New Roman" w:cs="Times New Roman" w:eastAsia="Times New Roman"/>
                      <w:sz w:val="102"/>
                      <w:szCs w:val="10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2"/>
                      <w:szCs w:val="102"/>
                      <w:color w:val="3F4480"/>
                      <w:spacing w:val="0"/>
                      <w:w w:val="120"/>
                      <w:i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102"/>
                      <w:szCs w:val="10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73"/>
          <w:position w:val="8"/>
        </w:rPr>
        <w:t>t</w:t>
      </w:r>
      <w:r>
        <w:rPr>
          <w:rFonts w:ascii="Arial" w:hAnsi="Arial" w:cs="Arial" w:eastAsia="Arial"/>
          <w:sz w:val="24"/>
          <w:szCs w:val="24"/>
          <w:color w:val="343434"/>
          <w:spacing w:val="31"/>
          <w:w w:val="73"/>
          <w:position w:val="8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24242"/>
          <w:spacing w:val="0"/>
          <w:w w:val="73"/>
          <w:position w:val="8"/>
        </w:rPr>
        <w:t>FJ</w:t>
      </w:r>
      <w:r>
        <w:rPr>
          <w:rFonts w:ascii="Times New Roman" w:hAnsi="Times New Roman" w:cs="Times New Roman" w:eastAsia="Times New Roman"/>
          <w:sz w:val="25"/>
          <w:szCs w:val="25"/>
          <w:color w:val="424242"/>
          <w:spacing w:val="7"/>
          <w:w w:val="73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</w:r>
      <w:r>
        <w:rPr>
          <w:rFonts w:ascii="Arial" w:hAnsi="Arial" w:cs="Arial" w:eastAsia="Arial"/>
          <w:sz w:val="24"/>
          <w:szCs w:val="24"/>
          <w:color w:val="AAAAAC"/>
          <w:spacing w:val="0"/>
          <w:w w:val="59"/>
          <w:position w:val="-7"/>
        </w:rPr>
        <w:t>.</w:t>
      </w:r>
      <w:r>
        <w:rPr>
          <w:rFonts w:ascii="Arial" w:hAnsi="Arial" w:cs="Arial" w:eastAsia="Arial"/>
          <w:sz w:val="24"/>
          <w:szCs w:val="24"/>
          <w:color w:val="AAAAAC"/>
          <w:spacing w:val="0"/>
          <w:w w:val="59"/>
          <w:position w:val="-7"/>
        </w:rPr>
        <w:t>   </w:t>
      </w:r>
      <w:r>
        <w:rPr>
          <w:rFonts w:ascii="Arial" w:hAnsi="Arial" w:cs="Arial" w:eastAsia="Arial"/>
          <w:sz w:val="24"/>
          <w:szCs w:val="24"/>
          <w:color w:val="AAAAAC"/>
          <w:spacing w:val="24"/>
          <w:w w:val="59"/>
          <w:position w:val="-7"/>
        </w:rPr>
        <w:t> </w:t>
      </w:r>
      <w:r>
        <w:rPr>
          <w:rFonts w:ascii="Arial" w:hAnsi="Arial" w:cs="Arial" w:eastAsia="Arial"/>
          <w:sz w:val="24"/>
          <w:szCs w:val="24"/>
          <w:color w:val="464967"/>
          <w:spacing w:val="0"/>
          <w:w w:val="290"/>
          <w:position w:val="-7"/>
        </w:rPr>
        <w:t>;ı</w:t>
      </w:r>
      <w:r>
        <w:rPr>
          <w:rFonts w:ascii="Arial" w:hAnsi="Arial" w:cs="Arial" w:eastAsia="Arial"/>
          <w:sz w:val="24"/>
          <w:szCs w:val="24"/>
          <w:color w:val="464967"/>
          <w:spacing w:val="-47"/>
          <w:w w:val="100"/>
          <w:position w:val="-7"/>
        </w:rPr>
        <w:t> </w:t>
      </w:r>
      <w:r>
        <w:rPr>
          <w:rFonts w:ascii="Arial" w:hAnsi="Arial" w:cs="Arial" w:eastAsia="Arial"/>
          <w:sz w:val="24"/>
          <w:szCs w:val="24"/>
          <w:color w:val="424242"/>
          <w:spacing w:val="0"/>
          <w:w w:val="75"/>
          <w:position w:val="-7"/>
        </w:rPr>
        <w:t>h</w:t>
      </w:r>
      <w:r>
        <w:rPr>
          <w:rFonts w:ascii="Arial" w:hAnsi="Arial" w:cs="Arial" w:eastAsia="Arial"/>
          <w:sz w:val="24"/>
          <w:szCs w:val="24"/>
          <w:color w:val="424242"/>
          <w:spacing w:val="-1"/>
          <w:w w:val="75"/>
          <w:position w:val="-7"/>
        </w:rPr>
        <w:t>a</w:t>
      </w:r>
      <w:r>
        <w:rPr>
          <w:rFonts w:ascii="Arial" w:hAnsi="Arial" w:cs="Arial" w:eastAsia="Arial"/>
          <w:sz w:val="24"/>
          <w:szCs w:val="24"/>
          <w:color w:val="AAAAAC"/>
          <w:spacing w:val="-61"/>
          <w:w w:val="74"/>
          <w:position w:val="-7"/>
        </w:rPr>
        <w:t>,</w:t>
      </w:r>
      <w:r>
        <w:rPr>
          <w:rFonts w:ascii="Arial" w:hAnsi="Arial" w:cs="Arial" w:eastAsia="Arial"/>
          <w:sz w:val="24"/>
          <w:szCs w:val="24"/>
          <w:color w:val="424242"/>
          <w:spacing w:val="-62"/>
          <w:w w:val="74"/>
          <w:position w:val="-7"/>
        </w:rPr>
        <w:t>ı</w:t>
      </w:r>
      <w:r>
        <w:rPr>
          <w:rFonts w:ascii="Arial" w:hAnsi="Arial" w:cs="Arial" w:eastAsia="Arial"/>
          <w:sz w:val="24"/>
          <w:szCs w:val="24"/>
          <w:color w:val="B8BABA"/>
          <w:spacing w:val="0"/>
          <w:w w:val="79"/>
          <w:position w:val="-7"/>
        </w:rPr>
        <w:t>.</w:t>
      </w:r>
      <w:r>
        <w:rPr>
          <w:rFonts w:ascii="Arial" w:hAnsi="Arial" w:cs="Arial" w:eastAsia="Arial"/>
          <w:sz w:val="24"/>
          <w:szCs w:val="24"/>
          <w:color w:val="B8BABA"/>
          <w:spacing w:val="-30"/>
          <w:w w:val="100"/>
          <w:position w:val="-7"/>
        </w:rPr>
        <w:t> </w:t>
      </w:r>
      <w:r>
        <w:rPr>
          <w:rFonts w:ascii="Arial" w:hAnsi="Arial" w:cs="Arial" w:eastAsia="Arial"/>
          <w:sz w:val="24"/>
          <w:szCs w:val="24"/>
          <w:color w:val="5B5B5B"/>
          <w:spacing w:val="0"/>
          <w:w w:val="100"/>
          <w:position w:val="-7"/>
        </w:rPr>
        <w:t>uf</w:t>
      </w:r>
      <w:r>
        <w:rPr>
          <w:rFonts w:ascii="Arial" w:hAnsi="Arial" w:cs="Arial" w:eastAsia="Arial"/>
          <w:sz w:val="24"/>
          <w:szCs w:val="24"/>
          <w:color w:val="5B5B5B"/>
          <w:spacing w:val="0"/>
          <w:w w:val="100"/>
          <w:position w:val="-7"/>
        </w:rPr>
        <w:t>i</w:t>
      </w:r>
      <w:r>
        <w:rPr>
          <w:rFonts w:ascii="Arial" w:hAnsi="Arial" w:cs="Arial" w:eastAsia="Arial"/>
          <w:sz w:val="24"/>
          <w:szCs w:val="24"/>
          <w:color w:val="5B5B5B"/>
          <w:spacing w:val="-53"/>
          <w:w w:val="100"/>
          <w:position w:val="-7"/>
        </w:rPr>
        <w:t> </w:t>
      </w:r>
      <w:r>
        <w:rPr>
          <w:rFonts w:ascii="Arial" w:hAnsi="Arial" w:cs="Arial" w:eastAsia="Arial"/>
          <w:sz w:val="24"/>
          <w:szCs w:val="24"/>
          <w:color w:val="5B5B5B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24"/>
          <w:szCs w:val="24"/>
          <w:color w:val="5B5B5B"/>
          <w:spacing w:val="0"/>
          <w:w w:val="100"/>
          <w:position w:val="-7"/>
        </w:rPr>
      </w:r>
      <w:r>
        <w:rPr>
          <w:rFonts w:ascii="Arial" w:hAnsi="Arial" w:cs="Arial" w:eastAsia="Arial"/>
          <w:sz w:val="19"/>
          <w:szCs w:val="19"/>
          <w:color w:val="5B5B5B"/>
          <w:spacing w:val="-36"/>
          <w:w w:val="81"/>
          <w:position w:val="-7"/>
        </w:rPr>
        <w:t>M</w:t>
      </w:r>
      <w:r>
        <w:rPr>
          <w:rFonts w:ascii="Arial" w:hAnsi="Arial" w:cs="Arial" w:eastAsia="Arial"/>
          <w:sz w:val="19"/>
          <w:szCs w:val="19"/>
          <w:color w:val="AAAAAC"/>
          <w:spacing w:val="-28"/>
          <w:w w:val="125"/>
          <w:position w:val="-7"/>
        </w:rPr>
        <w:t>:</w:t>
      </w:r>
      <w:r>
        <w:rPr>
          <w:rFonts w:ascii="Arial" w:hAnsi="Arial" w:cs="Arial" w:eastAsia="Arial"/>
          <w:sz w:val="19"/>
          <w:szCs w:val="19"/>
          <w:color w:val="5B5B5B"/>
          <w:spacing w:val="0"/>
          <w:w w:val="88"/>
          <w:position w:val="-7"/>
        </w:rPr>
        <w:t>üdü</w:t>
      </w:r>
      <w:r>
        <w:rPr>
          <w:rFonts w:ascii="Arial" w:hAnsi="Arial" w:cs="Arial" w:eastAsia="Arial"/>
          <w:sz w:val="19"/>
          <w:szCs w:val="19"/>
          <w:color w:val="5B5B5B"/>
          <w:spacing w:val="-2"/>
          <w:w w:val="88"/>
          <w:position w:val="-7"/>
        </w:rPr>
        <w:t>r</w:t>
      </w:r>
      <w:r>
        <w:rPr>
          <w:rFonts w:ascii="Arial" w:hAnsi="Arial" w:cs="Arial" w:eastAsia="Arial"/>
          <w:sz w:val="19"/>
          <w:szCs w:val="19"/>
          <w:color w:val="B8BABA"/>
          <w:spacing w:val="0"/>
          <w:w w:val="70"/>
          <w:position w:val="-7"/>
        </w:rPr>
        <w:t>,</w:t>
      </w:r>
      <w:r>
        <w:rPr>
          <w:rFonts w:ascii="Arial" w:hAnsi="Arial" w:cs="Arial" w:eastAsia="Arial"/>
          <w:sz w:val="19"/>
          <w:szCs w:val="19"/>
          <w:color w:val="B8BABA"/>
          <w:spacing w:val="0"/>
          <w:w w:val="100"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B8BABA"/>
          <w:spacing w:val="6"/>
          <w:w w:val="100"/>
          <w:position w:val="-7"/>
        </w:rPr>
        <w:t> </w:t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67"/>
          <w:position w:val="-7"/>
        </w:rPr>
        <w:t>v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80"/>
        </w:sectPr>
      </w:pPr>
      <w:rPr/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9" w:lineRule="atLeast"/>
        <w:ind w:left="2023" w:right="-256"/>
        <w:jc w:val="left"/>
        <w:rPr>
          <w:rFonts w:ascii="Times New Roman" w:hAnsi="Times New Roman" w:cs="Times New Roman" w:eastAsia="Times New Roman"/>
          <w:sz w:val="144"/>
          <w:szCs w:val="14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1.731735pt;margin-top:8.202444pt;width:4.83516pt;height:11pt;mso-position-horizontal-relative:page;mso-position-vertical-relative:paragraph;z-index:-16480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232460"/>
                      <w:spacing w:val="0"/>
                      <w:w w:val="132"/>
                      <w:i/>
                    </w:rPr>
                    <w:t>(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44"/>
          <w:szCs w:val="144"/>
          <w:color w:val="3F4480"/>
          <w:w w:val="160"/>
        </w:rPr>
        <w:t>&amp;</w:t>
      </w:r>
      <w:r>
        <w:rPr>
          <w:rFonts w:ascii="Times New Roman" w:hAnsi="Times New Roman" w:cs="Times New Roman" w:eastAsia="Times New Roman"/>
          <w:sz w:val="144"/>
          <w:szCs w:val="144"/>
          <w:color w:val="3F448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44"/>
          <w:szCs w:val="144"/>
          <w:color w:val="343434"/>
          <w:spacing w:val="0"/>
          <w:w w:val="21"/>
        </w:rPr>
        <w:t>SE</w:t>
      </w:r>
      <w:r>
        <w:rPr>
          <w:rFonts w:ascii="Times New Roman" w:hAnsi="Times New Roman" w:cs="Times New Roman" w:eastAsia="Times New Roman"/>
          <w:sz w:val="144"/>
          <w:szCs w:val="144"/>
          <w:color w:val="000000"/>
          <w:spacing w:val="0"/>
          <w:w w:val="100"/>
        </w:rPr>
      </w:r>
    </w:p>
    <w:p>
      <w:pPr>
        <w:spacing w:before="0" w:after="0" w:line="325" w:lineRule="exact"/>
        <w:ind w:left="115" w:right="-108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5"/>
          <w:szCs w:val="45"/>
          <w:color w:val="3F4480"/>
          <w:spacing w:val="0"/>
          <w:w w:val="51"/>
          <w:i/>
          <w:position w:val="-10"/>
        </w:rPr>
        <w:t>rpj</w:t>
      </w:r>
      <w:r>
        <w:rPr>
          <w:rFonts w:ascii="Times New Roman" w:hAnsi="Times New Roman" w:cs="Times New Roman" w:eastAsia="Times New Roman"/>
          <w:sz w:val="45"/>
          <w:szCs w:val="45"/>
          <w:color w:val="3F4480"/>
          <w:spacing w:val="33"/>
          <w:w w:val="51"/>
          <w:i/>
          <w:position w:val="-10"/>
        </w:rPr>
        <w:t> </w:t>
      </w:r>
      <w:r>
        <w:rPr>
          <w:rFonts w:ascii="Arial" w:hAnsi="Arial" w:cs="Arial" w:eastAsia="Arial"/>
          <w:sz w:val="23"/>
          <w:szCs w:val="23"/>
          <w:color w:val="3F4480"/>
          <w:spacing w:val="0"/>
          <w:w w:val="124"/>
          <w:i/>
          <w:position w:val="-10"/>
        </w:rPr>
        <w:t>9.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17" w:after="0" w:line="309" w:lineRule="exact"/>
        <w:ind w:right="-93"/>
        <w:jc w:val="left"/>
        <w:tabs>
          <w:tab w:pos="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9"/>
          <w:szCs w:val="29"/>
          <w:color w:val="AAAAAC"/>
          <w:spacing w:val="-15"/>
          <w:w w:val="65"/>
          <w:position w:val="-8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5B5B5B"/>
          <w:spacing w:val="0"/>
          <w:w w:val="269"/>
          <w:position w:val="7"/>
        </w:rPr>
        <w:t>\</w:t>
      </w:r>
      <w:r>
        <w:rPr>
          <w:rFonts w:ascii="Times New Roman" w:hAnsi="Times New Roman" w:cs="Times New Roman" w:eastAsia="Times New Roman"/>
          <w:sz w:val="12"/>
          <w:szCs w:val="12"/>
          <w:color w:val="5B5B5B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5B5B5B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62"/>
          <w:position w:val="7"/>
        </w:rPr>
        <w:t>.;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06" w:lineRule="exact"/>
        <w:ind w:right="-20"/>
        <w:jc w:val="left"/>
        <w:tabs>
          <w:tab w:pos="1140" w:val="left"/>
        </w:tabs>
        <w:rPr>
          <w:rFonts w:ascii="Arial" w:hAnsi="Arial" w:cs="Arial" w:eastAsia="Arial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5"/>
          <w:w w:val="63"/>
          <w:position w:val="13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-8"/>
          <w:w w:val="93"/>
          <w:position w:val="13"/>
        </w:rPr>
        <w:t>.</w:t>
      </w:r>
      <w:r>
        <w:rPr>
          <w:rFonts w:ascii="Arial" w:hAnsi="Arial" w:cs="Arial" w:eastAsia="Arial"/>
          <w:sz w:val="22"/>
          <w:szCs w:val="22"/>
          <w:color w:val="7C7C7C"/>
          <w:spacing w:val="-46"/>
          <w:w w:val="131"/>
          <w:position w:val="13"/>
        </w:rPr>
        <w:t>·</w:t>
      </w:r>
      <w:r>
        <w:rPr>
          <w:rFonts w:ascii="Arial" w:hAnsi="Arial" w:cs="Arial" w:eastAsia="Arial"/>
          <w:sz w:val="22"/>
          <w:szCs w:val="22"/>
          <w:color w:val="AAAAAC"/>
          <w:spacing w:val="-55"/>
          <w:w w:val="108"/>
          <w:position w:val="13"/>
        </w:rPr>
        <w:t>.</w:t>
      </w:r>
      <w:r>
        <w:rPr>
          <w:rFonts w:ascii="Arial" w:hAnsi="Arial" w:cs="Arial" w:eastAsia="Arial"/>
          <w:sz w:val="29"/>
          <w:szCs w:val="29"/>
          <w:color w:val="5B5B5B"/>
          <w:spacing w:val="0"/>
          <w:w w:val="82"/>
          <w:i/>
          <w:position w:val="-2"/>
        </w:rPr>
        <w:t>-r</w:t>
      </w:r>
      <w:r>
        <w:rPr>
          <w:rFonts w:ascii="Arial" w:hAnsi="Arial" w:cs="Arial" w:eastAsia="Arial"/>
          <w:sz w:val="29"/>
          <w:szCs w:val="29"/>
          <w:color w:val="5B5B5B"/>
          <w:spacing w:val="-14"/>
          <w:w w:val="100"/>
          <w:i/>
          <w:position w:val="-2"/>
        </w:rPr>
        <w:t> </w:t>
      </w:r>
      <w:r>
        <w:rPr>
          <w:rFonts w:ascii="Arial" w:hAnsi="Arial" w:cs="Arial" w:eastAsia="Arial"/>
          <w:sz w:val="11"/>
          <w:szCs w:val="11"/>
          <w:color w:val="AAAAAC"/>
          <w:spacing w:val="0"/>
          <w:w w:val="288"/>
          <w:position w:val="13"/>
        </w:rPr>
        <w:t>'</w:t>
      </w:r>
      <w:r>
        <w:rPr>
          <w:rFonts w:ascii="Arial" w:hAnsi="Arial" w:cs="Arial" w:eastAsia="Arial"/>
          <w:sz w:val="11"/>
          <w:szCs w:val="11"/>
          <w:color w:val="AAAAAC"/>
          <w:spacing w:val="-16"/>
          <w:w w:val="100"/>
          <w:position w:val="13"/>
        </w:rPr>
        <w:t> </w:t>
      </w:r>
      <w:r>
        <w:rPr>
          <w:rFonts w:ascii="Arial" w:hAnsi="Arial" w:cs="Arial" w:eastAsia="Arial"/>
          <w:sz w:val="29"/>
          <w:szCs w:val="29"/>
          <w:color w:val="B8BABA"/>
          <w:spacing w:val="0"/>
          <w:w w:val="81"/>
          <w:i/>
          <w:position w:val="-2"/>
        </w:rPr>
        <w:t>.</w:t>
      </w:r>
      <w:r>
        <w:rPr>
          <w:rFonts w:ascii="Arial" w:hAnsi="Arial" w:cs="Arial" w:eastAsia="Arial"/>
          <w:sz w:val="29"/>
          <w:szCs w:val="29"/>
          <w:color w:val="B8BABA"/>
          <w:spacing w:val="0"/>
          <w:w w:val="100"/>
          <w:i/>
          <w:position w:val="-2"/>
        </w:rPr>
        <w:tab/>
      </w:r>
      <w:r>
        <w:rPr>
          <w:rFonts w:ascii="Arial" w:hAnsi="Arial" w:cs="Arial" w:eastAsia="Arial"/>
          <w:sz w:val="29"/>
          <w:szCs w:val="29"/>
          <w:color w:val="B8BABA"/>
          <w:spacing w:val="0"/>
          <w:w w:val="100"/>
          <w:i/>
          <w:position w:val="-2"/>
        </w:rPr>
      </w:r>
      <w:r>
        <w:rPr>
          <w:rFonts w:ascii="Arial" w:hAnsi="Arial" w:cs="Arial" w:eastAsia="Arial"/>
          <w:sz w:val="29"/>
          <w:szCs w:val="29"/>
          <w:color w:val="C8C8C8"/>
          <w:spacing w:val="0"/>
          <w:w w:val="155"/>
          <w:position w:val="-2"/>
        </w:rPr>
        <w:t>,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84" w:after="0" w:line="165" w:lineRule="atLeast"/>
        <w:ind w:left="325" w:right="-20"/>
        <w:jc w:val="left"/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B8BABA"/>
          <w:spacing w:val="0"/>
          <w:w w:val="72"/>
        </w:rPr>
        <w:t>-·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80"/>
          <w:cols w:num="4" w:equalWidth="0">
            <w:col w:w="4003" w:space="652"/>
            <w:col w:w="719" w:space="2986"/>
            <w:col w:w="403" w:space="0"/>
            <w:col w:w="2817"/>
          </w:cols>
        </w:sectPr>
      </w:pPr>
      <w:rPr/>
    </w:p>
    <w:p>
      <w:pPr>
        <w:spacing w:before="0" w:after="0" w:line="1430" w:lineRule="atLeast"/>
        <w:ind w:right="2485"/>
        <w:jc w:val="righ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AAAAAC"/>
          <w:spacing w:val="-17"/>
          <w:w w:val="34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5B5B5B"/>
          <w:spacing w:val="0"/>
          <w:w w:val="79"/>
        </w:rPr>
        <w:t>....</w:t>
      </w:r>
      <w:r>
        <w:rPr>
          <w:rFonts w:ascii="Times New Roman" w:hAnsi="Times New Roman" w:cs="Times New Roman" w:eastAsia="Times New Roman"/>
          <w:sz w:val="26"/>
          <w:szCs w:val="26"/>
          <w:color w:val="5B5B5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AAAAAC"/>
          <w:spacing w:val="0"/>
          <w:w w:val="119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160" w:right="180"/>
        </w:sectPr>
      </w:pPr>
      <w:rPr/>
    </w:p>
    <w:p>
      <w:pPr>
        <w:spacing w:before="0" w:after="0" w:line="352" w:lineRule="atLeast"/>
        <w:ind w:left="11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1.966225pt;margin-top:7.312262pt;width:569.711954pt;height:768.082488pt;mso-position-horizontal-relative:page;mso-position-vertical-relative:page;z-index:-16493" coordorigin="239,146" coordsize="11394,15362">
            <v:group style="position:absolute;left:282;top:163;width:11315;height:2" coordorigin="282,163" coordsize="11315,2">
              <v:shape style="position:absolute;left:282;top:163;width:11315;height:2" coordorigin="282,163" coordsize="11315,0" path="m282,163l11598,163e" filled="f" stroked="t" strokeweight=".717973pt" strokecolor="#606064">
                <v:path arrowok="t"/>
              </v:shape>
            </v:group>
            <v:group style="position:absolute;left:957;top:163;width:1101;height:2" coordorigin="957,163" coordsize="1101,2">
              <v:shape style="position:absolute;left:957;top:163;width:1101;height:2" coordorigin="957,163" coordsize="1101,0" path="m957,163l2058,163e" filled="f" stroked="t" strokeweight=".478649pt" strokecolor="#707070">
                <v:path arrowok="t"/>
              </v:shape>
            </v:group>
            <v:group style="position:absolute;left:2029;top:158;width:2;height:729" coordorigin="2029,158" coordsize="2,729">
              <v:shape style="position:absolute;left:2029;top:158;width:2;height:729" coordorigin="2029,158" coordsize="0,729" path="m2029,887l2029,158e" filled="f" stroked="t" strokeweight=".478649pt" strokecolor="#777777">
                <v:path arrowok="t"/>
              </v:shape>
            </v:group>
            <v:group style="position:absolute;left:2714;top:163;width:507;height:2" coordorigin="2714,163" coordsize="507,2">
              <v:shape style="position:absolute;left:2714;top:163;width:507;height:2" coordorigin="2714,163" coordsize="507,0" path="m2714,163l3221,163e" filled="f" stroked="t" strokeweight=".478649pt" strokecolor="#484848">
                <v:path arrowok="t"/>
              </v:shape>
            </v:group>
            <v:group style="position:absolute;left:7055;top:163;width:1465;height:2" coordorigin="7055,163" coordsize="1465,2">
              <v:shape style="position:absolute;left:7055;top:163;width:1465;height:2" coordorigin="7055,163" coordsize="1465,0" path="m7055,163l8520,163e" filled="f" stroked="t" strokeweight=".478649pt" strokecolor="#3F3F44">
                <v:path arrowok="t"/>
              </v:shape>
            </v:group>
            <v:group style="position:absolute;left:8494;top:158;width:2;height:1021" coordorigin="8494,158" coordsize="2,1021">
              <v:shape style="position:absolute;left:8494;top:158;width:2;height:1021" coordorigin="8494,158" coordsize="0,1021" path="m8494,1179l8494,158e" filled="f" stroked="t" strokeweight=".478649pt" strokecolor="#3B3B3B">
                <v:path arrowok="t"/>
              </v:shape>
            </v:group>
            <v:group style="position:absolute;left:11590;top:153;width:2;height:1913" coordorigin="11590,153" coordsize="2,1913">
              <v:shape style="position:absolute;left:11590;top:153;width:2;height:1913" coordorigin="11590,153" coordsize="0,1913" path="m11590,2066l11590,153e" filled="f" stroked="t" strokeweight=".717973pt" strokecolor="#707070">
                <v:path arrowok="t"/>
              </v:shape>
            </v:group>
            <v:group style="position:absolute;left:9281;top:1534;width:2321;height:2" coordorigin="9281,1534" coordsize="2321,2">
              <v:shape style="position:absolute;left:9281;top:1534;width:2321;height:2" coordorigin="9281,1534" coordsize="2321,0" path="m9281,1534l11602,1534e" filled="f" stroked="t" strokeweight=".717973pt" strokecolor="#646464">
                <v:path arrowok="t"/>
              </v:shape>
            </v:group>
            <v:group style="position:absolute;left:2032;top:748;width:2;height:801" coordorigin="2032,748" coordsize="2,801">
              <v:shape style="position:absolute;left:2032;top:748;width:2;height:801" coordorigin="2032,748" coordsize="0,801" path="m2032,1549l2032,748e" filled="f" stroked="t" strokeweight=".957298pt" strokecolor="#838383">
                <v:path arrowok="t"/>
              </v:shape>
            </v:group>
            <v:group style="position:absolute;left:278;top:1541;width:8496;height:2" coordorigin="278,1541" coordsize="8496,2">
              <v:shape style="position:absolute;left:278;top:1541;width:8496;height:2" coordorigin="278,1541" coordsize="8496,0" path="m278,1541l8774,1541e" filled="f" stroked="t" strokeweight=".717973pt" strokecolor="#606060">
                <v:path arrowok="t"/>
              </v:shape>
            </v:group>
            <v:group style="position:absolute;left:8494;top:1122;width:2;height:422" coordorigin="8494,1122" coordsize="2,422">
              <v:shape style="position:absolute;left:8494;top:1122;width:2;height:422" coordorigin="8494,1122" coordsize="0,422" path="m8494,1544l8494,1122e" filled="f" stroked="t" strokeweight=".957298pt" strokecolor="#676767">
                <v:path arrowok="t"/>
              </v:shape>
            </v:group>
            <v:group style="position:absolute;left:8716;top:1539;width:622;height:2" coordorigin="8716,1539" coordsize="622,2">
              <v:shape style="position:absolute;left:8716;top:1539;width:622;height:2" coordorigin="8716,1539" coordsize="622,0" path="m8716,1539l9338,1539e" filled="f" stroked="t" strokeweight=".478649pt" strokecolor="#3F3F3F">
                <v:path arrowok="t"/>
              </v:shape>
            </v:group>
            <v:group style="position:absolute;left:273;top:1784;width:6218;height:2" coordorigin="273,1784" coordsize="6218,2">
              <v:shape style="position:absolute;left:273;top:1784;width:6218;height:2" coordorigin="273,1784" coordsize="6218,0" path="m273,1784l6490,1784e" filled="f" stroked="t" strokeweight=".717973pt" strokecolor="#575757">
                <v:path arrowok="t"/>
              </v:shape>
            </v:group>
            <v:group style="position:absolute;left:6433;top:1784;width:1302;height:2" coordorigin="6433,1784" coordsize="1302,2">
              <v:shape style="position:absolute;left:6433;top:1784;width:1302;height:2" coordorigin="6433,1784" coordsize="1302,0" path="m6433,1784l7735,1784e" filled="f" stroked="t" strokeweight=".478649pt" strokecolor="#3B3B3B">
                <v:path arrowok="t"/>
              </v:shape>
            </v:group>
            <v:group style="position:absolute;left:7611;top:1781;width:2154;height:2" coordorigin="7611,1781" coordsize="2154,2">
              <v:shape style="position:absolute;left:7611;top:1781;width:2154;height:2" coordorigin="7611,1781" coordsize="2154,0" path="m7611,1781l9764,1781e" filled="f" stroked="t" strokeweight=".957298pt" strokecolor="#6B6B6B">
                <v:path arrowok="t"/>
              </v:shape>
            </v:group>
            <v:group style="position:absolute;left:9281;top:1781;width:2321;height:2" coordorigin="9281,1781" coordsize="2321,2">
              <v:shape style="position:absolute;left:9281;top:1781;width:2321;height:2" coordorigin="9281,1781" coordsize="2321,0" path="m9281,1781l11602,1781e" filled="f" stroked="t" strokeweight=".478649pt" strokecolor="#575757">
                <v:path arrowok="t"/>
              </v:shape>
            </v:group>
            <v:group style="position:absolute;left:268;top:2021;width:3705;height:2" coordorigin="268,2021" coordsize="3705,2">
              <v:shape style="position:absolute;left:268;top:2021;width:3705;height:2" coordorigin="268,2021" coordsize="3705,0" path="m268,2021l3973,2021e" filled="f" stroked="t" strokeweight=".478649pt" strokecolor="#4B4B4B">
                <v:path arrowok="t"/>
              </v:shape>
            </v:group>
            <v:group style="position:absolute;left:3236;top:2021;width:6103;height:2" coordorigin="3236,2021" coordsize="6103,2">
              <v:shape style="position:absolute;left:3236;top:2021;width:6103;height:2" coordorigin="3236,2021" coordsize="6103,0" path="m3236,2021l9338,2021e" filled="f" stroked="t" strokeweight=".957298pt" strokecolor="#646464">
                <v:path arrowok="t"/>
              </v:shape>
            </v:group>
            <v:group style="position:absolute;left:9281;top:2018;width:2321;height:2" coordorigin="9281,2018" coordsize="2321,2">
              <v:shape style="position:absolute;left:9281;top:2018;width:2321;height:2" coordorigin="9281,2018" coordsize="2321,0" path="m9281,2018l11602,2018e" filled="f" stroked="t" strokeweight=".478649pt" strokecolor="#4F4F4F">
                <v:path arrowok="t"/>
              </v:shape>
            </v:group>
            <v:group style="position:absolute;left:268;top:2265;width:1915;height:2" coordorigin="268,2265" coordsize="1915,2">
              <v:shape style="position:absolute;left:268;top:2265;width:1915;height:2" coordorigin="268,2265" coordsize="1915,0" path="m268,2265l2183,2265e" filled="f" stroked="t" strokeweight=".957298pt" strokecolor="#6B6B6B">
                <v:path arrowok="t"/>
              </v:shape>
            </v:group>
            <v:group style="position:absolute;left:1991;top:2265;width:5160;height:2" coordorigin="1991,2265" coordsize="5160,2">
              <v:shape style="position:absolute;left:1991;top:2265;width:5160;height:2" coordorigin="1991,2265" coordsize="5160,0" path="m1991,2265l7151,2265e" filled="f" stroked="t" strokeweight=".717973pt" strokecolor="#575757">
                <v:path arrowok="t"/>
              </v:shape>
            </v:group>
            <v:group style="position:absolute;left:6668;top:2263;width:1843;height:2" coordorigin="6668,2263" coordsize="1843,2">
              <v:shape style="position:absolute;left:6668;top:2263;width:1843;height:2" coordorigin="6668,2263" coordsize="1843,0" path="m6668,2263l8510,2263e" filled="f" stroked="t" strokeweight=".478649pt" strokecolor="#444444">
                <v:path arrowok="t"/>
              </v:shape>
            </v:group>
            <v:group style="position:absolute;left:8453;top:2261;width:3150;height:2" coordorigin="8453,2261" coordsize="3150,2">
              <v:shape style="position:absolute;left:8453;top:2261;width:3150;height:2" coordorigin="8453,2261" coordsize="3150,0" path="m8453,2261l11602,2261e" filled="f" stroked="t" strokeweight=".957298pt" strokecolor="#606060">
                <v:path arrowok="t"/>
              </v:shape>
            </v:group>
            <v:group style="position:absolute;left:11600;top:1995;width:2;height:1021" coordorigin="11600,1995" coordsize="2,1021">
              <v:shape style="position:absolute;left:11600;top:1995;width:2;height:1021" coordorigin="11600,1995" coordsize="0,1021" path="m11600,3016l11600,1995e" filled="f" stroked="t" strokeweight=".478649pt" strokecolor="#545454">
                <v:path arrowok="t"/>
              </v:shape>
            </v:group>
            <v:group style="position:absolute;left:268;top:2505;width:1934;height:2" coordorigin="268,2505" coordsize="1934,2">
              <v:shape style="position:absolute;left:268;top:2505;width:1934;height:2" coordorigin="268,2505" coordsize="1934,0" path="m268,2505l2202,2505e" filled="f" stroked="t" strokeweight=".957298pt" strokecolor="#676767">
                <v:path arrowok="t"/>
              </v:shape>
            </v:group>
            <v:group style="position:absolute;left:1991;top:2505;width:4921;height:2" coordorigin="1991,2505" coordsize="4921,2">
              <v:shape style="position:absolute;left:1991;top:2505;width:4921;height:2" coordorigin="1991,2505" coordsize="4921,0" path="m1991,2505l6912,2505e" filled="f" stroked="t" strokeweight=".717973pt" strokecolor="#545454">
                <v:path arrowok="t"/>
              </v:shape>
            </v:group>
            <v:group style="position:absolute;left:6668;top:2503;width:1843;height:2" coordorigin="6668,2503" coordsize="1843,2">
              <v:shape style="position:absolute;left:6668;top:2503;width:1843;height:2" coordorigin="6668,2503" coordsize="1843,0" path="m6668,2503l8510,2503e" filled="f" stroked="t" strokeweight=".478649pt" strokecolor="#3B3B3B">
                <v:path arrowok="t"/>
              </v:shape>
            </v:group>
            <v:group style="position:absolute;left:8453;top:2503;width:3150;height:2" coordorigin="8453,2503" coordsize="3150,2">
              <v:shape style="position:absolute;left:8453;top:2503;width:3150;height:2" coordorigin="8453,2503" coordsize="3150,0" path="m8453,2503l11602,2503e" filled="f" stroked="t" strokeweight=".717973pt" strokecolor="#5B5B5B">
                <v:path arrowok="t"/>
              </v:shape>
            </v:group>
            <v:group style="position:absolute;left:268;top:2745;width:3408;height:2" coordorigin="268,2745" coordsize="3408,2">
              <v:shape style="position:absolute;left:268;top:2745;width:3408;height:2" coordorigin="268,2745" coordsize="3408,0" path="m268,2745l3676,2745e" filled="f" stroked="t" strokeweight=".957298pt" strokecolor="#646464">
                <v:path arrowok="t"/>
              </v:shape>
            </v:group>
            <v:group style="position:absolute;left:3465;top:2747;width:2068;height:2" coordorigin="3465,2747" coordsize="2068,2">
              <v:shape style="position:absolute;left:3465;top:2747;width:2068;height:2" coordorigin="3465,2747" coordsize="2068,0" path="m3465,2747l5533,2747e" filled="f" stroked="t" strokeweight=".478649pt" strokecolor="#3B3B3B">
                <v:path arrowok="t"/>
              </v:shape>
            </v:group>
            <v:group style="position:absolute;left:5466;top:2745;width:1714;height:2" coordorigin="5466,2745" coordsize="1714,2">
              <v:shape style="position:absolute;left:5466;top:2745;width:1714;height:2" coordorigin="5466,2745" coordsize="1714,0" path="m5466,2745l7180,2745e" filled="f" stroked="t" strokeweight=".957298pt" strokecolor="#6B6B6B">
                <v:path arrowok="t"/>
              </v:shape>
            </v:group>
            <v:group style="position:absolute;left:7055;top:2742;width:1718;height:2" coordorigin="7055,2742" coordsize="1718,2">
              <v:shape style="position:absolute;left:7055;top:2742;width:1718;height:2" coordorigin="7055,2742" coordsize="1718,0" path="m7055,2742l8774,2742e" filled="f" stroked="t" strokeweight=".478649pt" strokecolor="#3F3F3F">
                <v:path arrowok="t"/>
              </v:shape>
            </v:group>
            <v:group style="position:absolute;left:8597;top:2742;width:3006;height:2" coordorigin="8597,2742" coordsize="3006,2">
              <v:shape style="position:absolute;left:8597;top:2742;width:3006;height:2" coordorigin="8597,2742" coordsize="3006,0" path="m8597,2742l11602,2742e" filled="f" stroked="t" strokeweight=".717973pt" strokecolor="#606060">
                <v:path arrowok="t"/>
              </v:shape>
            </v:group>
            <v:group style="position:absolute;left:3197;top:2738;width:2;height:753" coordorigin="3197,2738" coordsize="2,753">
              <v:shape style="position:absolute;left:3197;top:2738;width:2;height:753" coordorigin="3197,2738" coordsize="0,753" path="m3197,3490l3197,2738e" filled="f" stroked="t" strokeweight=".957298pt" strokecolor="#545454">
                <v:path arrowok="t"/>
              </v:shape>
            </v:group>
            <v:group style="position:absolute;left:6294;top:2738;width:2;height:758" coordorigin="6294,2738" coordsize="2,758">
              <v:shape style="position:absolute;left:6294;top:2738;width:2;height:758" coordorigin="6294,2738" coordsize="0,758" path="m6294,3495l6294,2738e" filled="f" stroked="t" strokeweight=".478649pt" strokecolor="#3F3F3F">
                <v:path arrowok="t"/>
              </v:shape>
            </v:group>
            <v:group style="position:absolute;left:6280;top:3164;width:1426;height:2" coordorigin="6280,3164" coordsize="1426,2">
              <v:shape style="position:absolute;left:6280;top:3164;width:1426;height:2" coordorigin="6280,3164" coordsize="1426,0" path="m6280,3164l7706,3164e" filled="f" stroked="t" strokeweight=".239324pt" strokecolor="#5B5B5B">
                <v:path arrowok="t"/>
              </v:shape>
            </v:group>
            <v:group style="position:absolute;left:3188;top:3172;width:1972;height:2" coordorigin="3188,3172" coordsize="1972,2">
              <v:shape style="position:absolute;left:3188;top:3172;width:1972;height:2" coordorigin="3188,3172" coordsize="1972,0" path="m3188,3172l5160,3172e" filled="f" stroked="t" strokeweight=".957298pt" strokecolor="#646464">
                <v:path arrowok="t"/>
              </v:shape>
            </v:group>
            <v:group style="position:absolute;left:6299;top:2958;width:2;height:235" coordorigin="6299,2958" coordsize="2,235">
              <v:shape style="position:absolute;left:6299;top:2958;width:2;height:235" coordorigin="6299,2958" coordsize="0,235" path="m6299,3193l6299,2958e" filled="f" stroked="t" strokeweight=".717973pt" strokecolor="#3F3F3F">
                <v:path arrowok="t"/>
              </v:shape>
            </v:group>
            <v:group style="position:absolute;left:7706;top:3164;width:1603;height:2" coordorigin="7706,3164" coordsize="1603,2">
              <v:shape style="position:absolute;left:7706;top:3164;width:1603;height:2" coordorigin="7706,3164" coordsize="1603,0" path="m7706,3164l9310,3164e" filled="f" stroked="t" strokeweight=".239324pt" strokecolor="#000000">
                <v:path arrowok="t"/>
              </v:shape>
            </v:group>
            <v:group style="position:absolute;left:9310;top:3164;width:2293;height:2" coordorigin="9310,3164" coordsize="2293,2">
              <v:shape style="position:absolute;left:9310;top:3164;width:2293;height:2" coordorigin="9310,3164" coordsize="2293,0" path="m9310,3164l11602,3164e" filled="f" stroked="t" strokeweight=".239324pt" strokecolor="#646464">
                <v:path arrowok="t"/>
              </v:shape>
            </v:group>
            <v:group style="position:absolute;left:11607;top:158;width:2;height:7973" coordorigin="11607,158" coordsize="2,7973">
              <v:shape style="position:absolute;left:11607;top:158;width:2;height:7973" coordorigin="11607,158" coordsize="0,7973" path="m11607,8132l11607,158e" filled="f" stroked="t" strokeweight=".717973pt" strokecolor="#6B6B6B">
                <v:path arrowok="t"/>
              </v:shape>
            </v:group>
            <v:group style="position:absolute;left:2714;top:3481;width:517;height:2" coordorigin="2714,3481" coordsize="517,2">
              <v:shape style="position:absolute;left:2714;top:3481;width:517;height:2" coordorigin="2714,3481" coordsize="517,0" path="m2714,3481l3231,3481e" filled="f" stroked="t" strokeweight=".478649pt" strokecolor="#2F2F2F">
                <v:path arrowok="t"/>
              </v:shape>
            </v:group>
            <v:group style="position:absolute;left:268;top:3481;width:3255;height:2" coordorigin="268,3481" coordsize="3255,2">
              <v:shape style="position:absolute;left:268;top:3481;width:3255;height:2" coordorigin="268,3481" coordsize="3255,0" path="m268,3481l3523,3481e" filled="f" stroked="t" strokeweight=".957298pt" strokecolor="#606060">
                <v:path arrowok="t"/>
              </v:shape>
            </v:group>
            <v:group style="position:absolute;left:3465;top:3478;width:1455;height:2" coordorigin="3465,3478" coordsize="1455,2">
              <v:shape style="position:absolute;left:3465;top:3478;width:1455;height:2" coordorigin="3465,3478" coordsize="1455,0" path="m3465,3478l4921,3478e" filled="f" stroked="t" strokeweight=".957298pt" strokecolor="#3B3B3B">
                <v:path arrowok="t"/>
              </v:shape>
            </v:group>
            <v:group style="position:absolute;left:4863;top:3478;width:6749;height:2" coordorigin="4863,3478" coordsize="6749,2">
              <v:shape style="position:absolute;left:4863;top:3478;width:6749;height:2" coordorigin="4863,3478" coordsize="6749,0" path="m4863,3478l11612,3478e" filled="f" stroked="t" strokeweight=".717973pt" strokecolor="#5B5B5B">
                <v:path arrowok="t"/>
              </v:shape>
            </v:group>
            <v:group style="position:absolute;left:6299;top:3092;width:2;height:403" coordorigin="6299,3092" coordsize="2,403">
              <v:shape style="position:absolute;left:6299;top:3092;width:2;height:403" coordorigin="6299,3092" coordsize="0,403" path="m6299,3495l6299,3092e" filled="f" stroked="t" strokeweight=".957298pt" strokecolor="#606060">
                <v:path arrowok="t"/>
              </v:shape>
            </v:group>
            <v:group style="position:absolute;left:273;top:3757;width:3250;height:2" coordorigin="273,3757" coordsize="3250,2">
              <v:shape style="position:absolute;left:273;top:3757;width:3250;height:2" coordorigin="273,3757" coordsize="3250,0" path="m273,3757l3523,3757e" filled="f" stroked="t" strokeweight=".478649pt" strokecolor="#3F3F3F">
                <v:path arrowok="t"/>
              </v:shape>
            </v:group>
            <v:group style="position:absolute;left:2032;top:3476;width:2;height:805" coordorigin="2032,3476" coordsize="2,805">
              <v:shape style="position:absolute;left:2032;top:3476;width:2;height:805" coordorigin="2032,3476" coordsize="0,805" path="m2032,4282l2032,3476e" filled="f" stroked="t" strokeweight=".478649pt" strokecolor="#484848">
                <v:path arrowok="t"/>
              </v:shape>
            </v:group>
            <v:group style="position:absolute;left:3465;top:3757;width:8147;height:2" coordorigin="3465,3757" coordsize="8147,2">
              <v:shape style="position:absolute;left:3465;top:3757;width:8147;height:2" coordorigin="3465,3757" coordsize="8147,0" path="m3465,3757l11612,3757e" filled="f" stroked="t" strokeweight=".717973pt" strokecolor="#606060">
                <v:path arrowok="t"/>
              </v:shape>
            </v:group>
            <v:group style="position:absolute;left:2025;top:4001;width:3202;height:2" coordorigin="2025,4001" coordsize="3202,2">
              <v:shape style="position:absolute;left:2025;top:4001;width:3202;height:2" coordorigin="2025,4001" coordsize="3202,0" path="m2025,4001l5227,4001e" filled="f" stroked="t" strokeweight=".717973pt" strokecolor="#545454">
                <v:path arrowok="t"/>
              </v:shape>
            </v:group>
            <v:group style="position:absolute;left:5083;top:4001;width:2063;height:2" coordorigin="5083,4001" coordsize="2063,2">
              <v:shape style="position:absolute;left:5083;top:4001;width:2063;height:2" coordorigin="5083,4001" coordsize="2063,0" path="m5083,4001l7146,4001e" filled="f" stroked="t" strokeweight=".957298pt" strokecolor="#6B6B6B">
                <v:path arrowok="t"/>
              </v:shape>
            </v:group>
            <v:group style="position:absolute;left:7055;top:3999;width:1455;height:2" coordorigin="7055,3999" coordsize="1455,2">
              <v:shape style="position:absolute;left:7055;top:3999;width:1455;height:2" coordorigin="7055,3999" coordsize="1455,0" path="m7055,3999l8510,3999e" filled="f" stroked="t" strokeweight=".478649pt" strokecolor="#3B3B3B">
                <v:path arrowok="t"/>
              </v:shape>
            </v:group>
            <v:group style="position:absolute;left:8453;top:3999;width:3159;height:2" coordorigin="8453,3999" coordsize="3159,2">
              <v:shape style="position:absolute;left:8453;top:3999;width:3159;height:2" coordorigin="8453,3999" coordsize="3159,0" path="m8453,3999l11612,3999e" filled="f" stroked="t" strokeweight=".717973pt" strokecolor="#606060">
                <v:path arrowok="t"/>
              </v:shape>
            </v:group>
            <v:group style="position:absolute;left:4255;top:3999;width:2;height:523" coordorigin="4255,3999" coordsize="2,523">
              <v:shape style="position:absolute;left:4255;top:3999;width:2;height:523" coordorigin="4255,3999" coordsize="0,523" path="m4255,4521l4255,3999e" filled="f" stroked="t" strokeweight=".957298pt" strokecolor="#5B5B5B">
                <v:path arrowok="t"/>
              </v:shape>
            </v:group>
            <v:group style="position:absolute;left:7084;top:3989;width:2;height:494" coordorigin="7084,3989" coordsize="2,494">
              <v:shape style="position:absolute;left:7084;top:3989;width:2;height:494" coordorigin="7084,3989" coordsize="0,494" path="m7084,4483l7084,3989e" filled="f" stroked="t" strokeweight=".239324pt" strokecolor="#646464">
                <v:path arrowok="t"/>
              </v:shape>
            </v:group>
            <v:group style="position:absolute;left:2029;top:4224;width:2;height:758" coordorigin="2029,4224" coordsize="2,758">
              <v:shape style="position:absolute;left:2029;top:4224;width:2;height:758" coordorigin="2029,4224" coordsize="0,758" path="m2029,4982l2029,4224e" filled="f" stroked="t" strokeweight=".478649pt" strokecolor="#2F2F2F">
                <v:path arrowok="t"/>
              </v:shape>
            </v:group>
            <v:group style="position:absolute;left:4255;top:4488;width:665;height:2" coordorigin="4255,4488" coordsize="665,2">
              <v:shape style="position:absolute;left:4255;top:4488;width:665;height:2" coordorigin="4255,4488" coordsize="665,0" path="m4255,4488l4921,4488e" filled="f" stroked="t" strokeweight=".957298pt" strokecolor="#606060">
                <v:path arrowok="t"/>
              </v:shape>
            </v:group>
            <v:group style="position:absolute;left:4863;top:4483;width:670;height:2" coordorigin="4863,4483" coordsize="670,2">
              <v:shape style="position:absolute;left:4863;top:4483;width:670;height:2" coordorigin="4863,4483" coordsize="670,0" path="m4863,4483l5533,4483e" filled="f" stroked="t" strokeweight=".478649pt" strokecolor="#282828">
                <v:path arrowok="t"/>
              </v:shape>
            </v:group>
            <v:group style="position:absolute;left:5476;top:4483;width:684;height:2" coordorigin="5476,4483" coordsize="684,2">
              <v:shape style="position:absolute;left:5476;top:4483;width:684;height:2" coordorigin="5476,4483" coordsize="684,0" path="m5476,4483l6160,4483e" filled="f" stroked="t" strokeweight=".478649pt" strokecolor="#444444">
                <v:path arrowok="t"/>
              </v:shape>
            </v:group>
            <v:group style="position:absolute;left:6103;top:4483;width:2671;height:2" coordorigin="6103,4483" coordsize="2671,2">
              <v:shape style="position:absolute;left:6103;top:4483;width:2671;height:2" coordorigin="6103,4483" coordsize="2671,0" path="m6103,4483l8774,4483e" filled="f" stroked="t" strokeweight=".957298pt" strokecolor="#606060">
                <v:path arrowok="t"/>
              </v:shape>
            </v:group>
            <v:group style="position:absolute;left:8716;top:4483;width:622;height:2" coordorigin="8716,4483" coordsize="622,2">
              <v:shape style="position:absolute;left:8716;top:4483;width:622;height:2" coordorigin="8716,4483" coordsize="622,0" path="m8716,4483l9338,4483e" filled="f" stroked="t" strokeweight=".478649pt" strokecolor="#484848">
                <v:path arrowok="t"/>
              </v:shape>
            </v:group>
            <v:group style="position:absolute;left:9281;top:4478;width:2326;height:2" coordorigin="9281,4478" coordsize="2326,2">
              <v:shape style="position:absolute;left:9281;top:4478;width:2326;height:2" coordorigin="9281,4478" coordsize="2326,0" path="m9281,4478l11607,4478e" filled="f" stroked="t" strokeweight=".717973pt" strokecolor="#646464">
                <v:path arrowok="t"/>
              </v:shape>
            </v:group>
            <v:group style="position:absolute;left:11602;top:4224;width:2;height:561" coordorigin="11602,4224" coordsize="2,561">
              <v:shape style="position:absolute;left:11602;top:4224;width:2;height:561" coordorigin="11602,4224" coordsize="0,561" path="m11602,4785l11602,4224e" filled="f" stroked="t" strokeweight=".478649pt" strokecolor="#545454">
                <v:path arrowok="t"/>
              </v:shape>
            </v:group>
            <v:group style="position:absolute;left:4260;top:3999;width:2;height:2177" coordorigin="4260,3999" coordsize="2,2177">
              <v:shape style="position:absolute;left:4260;top:3999;width:2;height:2177" coordorigin="4260,3999" coordsize="0,2177" path="m4260,6175l4260,3999e" filled="f" stroked="t" strokeweight=".717973pt" strokecolor="#3B3B3B">
                <v:path arrowok="t"/>
              </v:shape>
            </v:group>
            <v:group style="position:absolute;left:4255;top:4727;width:2470;height:2" coordorigin="4255,4727" coordsize="2470,2">
              <v:shape style="position:absolute;left:4255;top:4727;width:2470;height:2" coordorigin="4255,4727" coordsize="2470,0" path="m4255,4727l6725,4727e" filled="f" stroked="t" strokeweight=".717973pt" strokecolor="#5B5B5B">
                <v:path arrowok="t"/>
              </v:shape>
            </v:group>
            <v:group style="position:absolute;left:6668;top:4727;width:1067;height:2" coordorigin="6668,4727" coordsize="1067,2">
              <v:shape style="position:absolute;left:6668;top:4727;width:1067;height:2" coordorigin="6668,4727" coordsize="1067,0" path="m6668,4727l7735,4727e" filled="f" stroked="t" strokeweight=".478649pt" strokecolor="#3B3B3B">
                <v:path arrowok="t"/>
              </v:shape>
            </v:group>
            <v:group style="position:absolute;left:7601;top:4725;width:1737;height:2" coordorigin="7601,4725" coordsize="1737,2">
              <v:shape style="position:absolute;left:7601;top:4725;width:1737;height:2" coordorigin="7601,4725" coordsize="1737,0" path="m7601,4725l9338,4725e" filled="f" stroked="t" strokeweight=".957298pt" strokecolor="#6B6B6B">
                <v:path arrowok="t"/>
              </v:shape>
            </v:group>
            <v:group style="position:absolute;left:9281;top:4723;width:2331;height:2" coordorigin="9281,4723" coordsize="2331,2">
              <v:shape style="position:absolute;left:9281;top:4723;width:2331;height:2" coordorigin="9281,4723" coordsize="2331,0" path="m9281,4723l11612,4723e" filled="f" stroked="t" strokeweight=".478649pt" strokecolor="#484848">
                <v:path arrowok="t"/>
              </v:shape>
            </v:group>
            <v:group style="position:absolute;left:4255;top:4967;width:2470;height:2" coordorigin="4255,4967" coordsize="2470,2">
              <v:shape style="position:absolute;left:4255;top:4967;width:2470;height:2" coordorigin="4255,4967" coordsize="2470,0" path="m4255,4967l6725,4967e" filled="f" stroked="t" strokeweight=".717973pt" strokecolor="#5B5B5B">
                <v:path arrowok="t"/>
              </v:shape>
            </v:group>
            <v:group style="position:absolute;left:6668;top:4967;width:1067;height:2" coordorigin="6668,4967" coordsize="1067,2">
              <v:shape style="position:absolute;left:6668;top:4967;width:1067;height:2" coordorigin="6668,4967" coordsize="1067,0" path="m6668,4967l7735,4967e" filled="f" stroked="t" strokeweight=".478649pt" strokecolor="#343434">
                <v:path arrowok="t"/>
              </v:shape>
            </v:group>
            <v:group style="position:absolute;left:7678;top:4965;width:1661;height:2" coordorigin="7678,4965" coordsize="1661,2">
              <v:shape style="position:absolute;left:7678;top:4965;width:1661;height:2" coordorigin="7678,4965" coordsize="1661,0" path="m7678,4965l9338,4965e" filled="f" stroked="t" strokeweight=".957298pt" strokecolor="#6B6B6B">
                <v:path arrowok="t"/>
              </v:shape>
            </v:group>
            <v:group style="position:absolute;left:9281;top:4962;width:2331;height:2" coordorigin="9281,4962" coordsize="2331,2">
              <v:shape style="position:absolute;left:9281;top:4962;width:2331;height:2" coordorigin="9281,4962" coordsize="2331,0" path="m9281,4962l11612,4962e" filled="f" stroked="t" strokeweight=".478649pt" strokecolor="#484848">
                <v:path arrowok="t"/>
              </v:shape>
            </v:group>
            <v:group style="position:absolute;left:2025;top:5212;width:747;height:2" coordorigin="2025,5212" coordsize="747,2">
              <v:shape style="position:absolute;left:2025;top:5212;width:747;height:2" coordorigin="2025,5212" coordsize="747,0" path="m2025,5212l2771,5212e" filled="f" stroked="t" strokeweight=".957298pt" strokecolor="#575757">
                <v:path arrowok="t"/>
              </v:shape>
            </v:group>
            <v:group style="position:absolute;left:2714;top:5207;width:507;height:2" coordorigin="2714,5207" coordsize="507,2">
              <v:shape style="position:absolute;left:2714;top:5207;width:507;height:2" coordorigin="2714,5207" coordsize="507,0" path="m2714,5207l3221,5207e" filled="f" stroked="t" strokeweight=".478649pt" strokecolor="#3B3B3B">
                <v:path arrowok="t"/>
              </v:shape>
            </v:group>
            <v:group style="position:absolute;left:3164;top:5207;width:3949;height:2" coordorigin="3164,5207" coordsize="3949,2">
              <v:shape style="position:absolute;left:3164;top:5207;width:3949;height:2" coordorigin="3164,5207" coordsize="3949,0" path="m3164,5207l7113,5207e" filled="f" stroked="t" strokeweight=".717973pt" strokecolor="#606060">
                <v:path arrowok="t"/>
              </v:shape>
            </v:group>
            <v:group style="position:absolute;left:7055;top:5207;width:680;height:2" coordorigin="7055,5207" coordsize="680,2">
              <v:shape style="position:absolute;left:7055;top:5207;width:680;height:2" coordorigin="7055,5207" coordsize="680,0" path="m7055,5207l7735,5207e" filled="f" stroked="t" strokeweight=".478649pt" strokecolor="#343434">
                <v:path arrowok="t"/>
              </v:shape>
            </v:group>
            <v:group style="position:absolute;left:7678;top:5202;width:555;height:2" coordorigin="7678,5202" coordsize="555,2">
              <v:shape style="position:absolute;left:7678;top:5202;width:555;height:2" coordorigin="7678,5202" coordsize="555,0" path="m7678,5202l8233,5202e" filled="f" stroked="t" strokeweight=".717973pt" strokecolor="#545454">
                <v:path arrowok="t"/>
              </v:shape>
            </v:group>
            <v:group style="position:absolute;left:7989;top:5204;width:1991;height:2" coordorigin="7989,5204" coordsize="1991,2">
              <v:shape style="position:absolute;left:7989;top:5204;width:1991;height:2" coordorigin="7989,5204" coordsize="1991,0" path="m7989,5204l9980,5204e" filled="f" stroked="t" strokeweight=".957298pt" strokecolor="#6B6B6B">
                <v:path arrowok="t"/>
              </v:shape>
            </v:group>
            <v:group style="position:absolute;left:9281;top:5204;width:2336;height:2" coordorigin="9281,5204" coordsize="2336,2">
              <v:shape style="position:absolute;left:9281;top:5204;width:2336;height:2" coordorigin="9281,5204" coordsize="2336,0" path="m9281,5204l11617,5204e" filled="f" stroked="t" strokeweight=".478649pt" strokecolor="#575757">
                <v:path arrowok="t"/>
              </v:shape>
            </v:group>
            <v:group style="position:absolute;left:273;top:5454;width:1177;height:2" coordorigin="273,5454" coordsize="1177,2">
              <v:shape style="position:absolute;left:273;top:5454;width:1177;height:2" coordorigin="273,5454" coordsize="1177,0" path="m273,5454l1450,5454e" filled="f" stroked="t" strokeweight=".478649pt" strokecolor="#4B4B4B">
                <v:path arrowok="t"/>
              </v:shape>
            </v:group>
            <v:group style="position:absolute;left:1244;top:5454;width:7529;height:2" coordorigin="1244,5454" coordsize="7529,2">
              <v:shape style="position:absolute;left:1244;top:5454;width:7529;height:2" coordorigin="1244,5454" coordsize="7529,0" path="m1244,5454l8774,5454e" filled="f" stroked="t" strokeweight=".717973pt" strokecolor="#606060">
                <v:path arrowok="t"/>
              </v:shape>
            </v:group>
            <v:group style="position:absolute;left:8716;top:5451;width:622;height:2" coordorigin="8716,5451" coordsize="622,2">
              <v:shape style="position:absolute;left:8716;top:5451;width:622;height:2" coordorigin="8716,5451" coordsize="622,0" path="m8716,5451l9338,5451e" filled="f" stroked="t" strokeweight=".478649pt" strokecolor="#4B4B4B">
                <v:path arrowok="t"/>
              </v:shape>
            </v:group>
            <v:group style="position:absolute;left:9281;top:5447;width:2336;height:2" coordorigin="9281,5447" coordsize="2336,2">
              <v:shape style="position:absolute;left:9281;top:5447;width:2336;height:2" coordorigin="9281,5447" coordsize="2336,0" path="m9281,5447l11617,5447e" filled="f" stroked="t" strokeweight=".717973pt" strokecolor="#676767">
                <v:path arrowok="t"/>
              </v:shape>
            </v:group>
            <v:group style="position:absolute;left:7084;top:5456;width:2;height:278" coordorigin="7084,5456" coordsize="2,278">
              <v:shape style="position:absolute;left:7084;top:5456;width:2;height:278" coordorigin="7084,5456" coordsize="0,278" path="m7084,5734l7084,5456e" filled="f" stroked="t" strokeweight=".239324pt" strokecolor="#646464">
                <v:path arrowok="t"/>
              </v:shape>
            </v:group>
            <v:group style="position:absolute;left:2025;top:5928;width:1948;height:2" coordorigin="2025,5928" coordsize="1948,2">
              <v:shape style="position:absolute;left:2025;top:5928;width:1948;height:2" coordorigin="2025,5928" coordsize="1948,0" path="m2025,5928l3973,5928e" filled="f" stroked="t" strokeweight=".478649pt" strokecolor="#4B4B4B">
                <v:path arrowok="t"/>
              </v:shape>
            </v:group>
            <v:group style="position:absolute;left:3700;top:5926;width:2460;height:2" coordorigin="3700,5926" coordsize="2460,2">
              <v:shape style="position:absolute;left:3700;top:5926;width:2460;height:2" coordorigin="3700,5926" coordsize="2460,0" path="m3700,5926l6160,5926e" filled="f" stroked="t" strokeweight=".957298pt" strokecolor="#646464">
                <v:path arrowok="t"/>
              </v:shape>
            </v:group>
            <v:group style="position:absolute;left:6103;top:5926;width:1632;height:2" coordorigin="6103,5926" coordsize="1632,2">
              <v:shape style="position:absolute;left:6103;top:5926;width:1632;height:2" coordorigin="6103,5926" coordsize="1632,0" path="m6103,5926l7735,5926e" filled="f" stroked="t" strokeweight=".478649pt" strokecolor="#3F3F3F">
                <v:path arrowok="t"/>
              </v:shape>
            </v:group>
            <v:group style="position:absolute;left:7084;top:5734;width:2;height:432" coordorigin="7084,5734" coordsize="2,432">
              <v:shape style="position:absolute;left:7084;top:5734;width:2;height:432" coordorigin="7084,5734" coordsize="0,432" path="m7084,6166l7084,5734e" filled="f" stroked="t" strokeweight=".239324pt" strokecolor="#383838">
                <v:path arrowok="t"/>
              </v:shape>
            </v:group>
            <v:group style="position:absolute;left:7678;top:5924;width:3939;height:2" coordorigin="7678,5924" coordsize="3939,2">
              <v:shape style="position:absolute;left:7678;top:5924;width:3939;height:2" coordorigin="7678,5924" coordsize="3939,0" path="m7678,5924l11617,5924e" filled="f" stroked="t" strokeweight=".717973pt" strokecolor="#646464">
                <v:path arrowok="t"/>
              </v:shape>
            </v:group>
            <v:group style="position:absolute;left:4262;top:5427;width:2;height:748" coordorigin="4262,5427" coordsize="2,748">
              <v:shape style="position:absolute;left:4262;top:5427;width:2;height:748" coordorigin="4262,5427" coordsize="0,748" path="m4262,6175l4262,5427e" filled="f" stroked="t" strokeweight=".957298pt" strokecolor="#575757">
                <v:path arrowok="t"/>
              </v:shape>
            </v:group>
            <v:group style="position:absolute;left:2020;top:6168;width:2690;height:2" coordorigin="2020,6168" coordsize="2690,2">
              <v:shape style="position:absolute;left:2020;top:6168;width:2690;height:2" coordorigin="2020,6168" coordsize="2690,0" path="m2020,6168l4710,6168e" filled="f" stroked="t" strokeweight=".717973pt" strokecolor="#575757">
                <v:path arrowok="t"/>
              </v:shape>
            </v:group>
            <v:group style="position:absolute;left:4542;top:6168;width:2226;height:2" coordorigin="4542,6168" coordsize="2226,2">
              <v:shape style="position:absolute;left:4542;top:6168;width:2226;height:2" coordorigin="4542,6168" coordsize="2226,0" path="m4542,6168l6768,6168e" filled="f" stroked="t" strokeweight=".957298pt" strokecolor="#6B6B6B">
                <v:path arrowok="t"/>
              </v:shape>
            </v:group>
            <v:group style="position:absolute;left:6668;top:6166;width:1565;height:2" coordorigin="6668,6166" coordsize="1565,2">
              <v:shape style="position:absolute;left:6668;top:6166;width:1565;height:2" coordorigin="6668,6166" coordsize="1565,0" path="m6668,6166l8233,6166e" filled="f" stroked="t" strokeweight=".478649pt" strokecolor="#3B3B3B">
                <v:path arrowok="t"/>
              </v:shape>
            </v:group>
            <v:group style="position:absolute;left:8175;top:6166;width:335;height:2" coordorigin="8175,6166" coordsize="335,2">
              <v:shape style="position:absolute;left:8175;top:6166;width:335;height:2" coordorigin="8175,6166" coordsize="335,0" path="m8175,6166l8510,6166e" filled="f" stroked="t" strokeweight=".478649pt" strokecolor="#4F4F4F">
                <v:path arrowok="t"/>
              </v:shape>
            </v:group>
            <v:group style="position:absolute;left:8443;top:6163;width:3173;height:2" coordorigin="8443,6163" coordsize="3173,2">
              <v:shape style="position:absolute;left:8443;top:6163;width:3173;height:2" coordorigin="8443,6163" coordsize="3173,0" path="m8443,6163l11617,6163e" filled="f" stroked="t" strokeweight=".717973pt" strokecolor="#646464">
                <v:path arrowok="t"/>
              </v:shape>
            </v:group>
            <v:group style="position:absolute;left:268;top:6408;width:4011;height:2" coordorigin="268,6408" coordsize="4011,2">
              <v:shape style="position:absolute;left:268;top:6408;width:4011;height:2" coordorigin="268,6408" coordsize="4011,0" path="m268,6408l4279,6408e" filled="f" stroked="t" strokeweight=".957298pt" strokecolor="#606060">
                <v:path arrowok="t"/>
              </v:shape>
            </v:group>
            <v:group style="position:absolute;left:2037;top:4924;width:2;height:10577" coordorigin="2037,4924" coordsize="2,10577">
              <v:shape style="position:absolute;left:2037;top:4924;width:2;height:10577" coordorigin="2037,4924" coordsize="0,10577" path="m2037,15501l2037,4924e" filled="f" stroked="t" strokeweight=".717973pt" strokecolor="#606060">
                <v:path arrowok="t"/>
              </v:shape>
            </v:group>
            <v:group style="position:absolute;left:4222;top:6410;width:1149;height:2" coordorigin="4222,6410" coordsize="1149,2">
              <v:shape style="position:absolute;left:4222;top:6410;width:1149;height:2" coordorigin="4222,6410" coordsize="1149,0" path="m4222,6410l5370,6410e" filled="f" stroked="t" strokeweight=".478649pt" strokecolor="#2F2F2F">
                <v:path arrowok="t"/>
              </v:shape>
            </v:group>
            <v:group style="position:absolute;left:5313;top:6405;width:220;height:2" coordorigin="5313,6405" coordsize="220,2">
              <v:shape style="position:absolute;left:5313;top:6405;width:220;height:2" coordorigin="5313,6405" coordsize="220,0" path="m5313,6405l5533,6405e" filled="f" stroked="t" strokeweight=".717973pt" strokecolor="#4F4F4F">
                <v:path arrowok="t"/>
              </v:shape>
            </v:group>
            <v:group style="position:absolute;left:5437;top:6408;width:1709;height:2" coordorigin="5437,6408" coordsize="1709,2">
              <v:shape style="position:absolute;left:5437;top:6408;width:1709;height:2" coordorigin="5437,6408" coordsize="1709,0" path="m5437,6408l7146,6408e" filled="f" stroked="t" strokeweight=".957298pt" strokecolor="#6B6B6B">
                <v:path arrowok="t"/>
              </v:shape>
            </v:group>
            <v:group style="position:absolute;left:7055;top:6405;width:1455;height:2" coordorigin="7055,6405" coordsize="1455,2">
              <v:shape style="position:absolute;left:7055;top:6405;width:1455;height:2" coordorigin="7055,6405" coordsize="1455,0" path="m7055,6405l8510,6405e" filled="f" stroked="t" strokeweight=".478649pt" strokecolor="#3B3B3B">
                <v:path arrowok="t"/>
              </v:shape>
            </v:group>
            <v:group style="position:absolute;left:8453;top:6405;width:3164;height:2" coordorigin="8453,6405" coordsize="3164,2">
              <v:shape style="position:absolute;left:8453;top:6405;width:3164;height:2" coordorigin="8453,6405" coordsize="3164,0" path="m8453,6405l11617,6405e" filled="f" stroked="t" strokeweight=".957298pt" strokecolor="#646464">
                <v:path arrowok="t"/>
              </v:shape>
            </v:group>
            <v:group style="position:absolute;left:263;top:6883;width:4447;height:2" coordorigin="263,6883" coordsize="4447,2">
              <v:shape style="position:absolute;left:263;top:6883;width:4447;height:2" coordorigin="263,6883" coordsize="4447,0" path="m263,6883l4710,6883e" filled="f" stroked="t" strokeweight=".717973pt" strokecolor="#5B5B5B">
                <v:path arrowok="t"/>
              </v:shape>
            </v:group>
            <v:group style="position:absolute;left:4652;top:6880;width:718;height:2" coordorigin="4652,6880" coordsize="718,2">
              <v:shape style="position:absolute;left:4652;top:6880;width:718;height:2" coordorigin="4652,6880" coordsize="718,0" path="m4652,6880l5370,6880e" filled="f" stroked="t" strokeweight=".478649pt" strokecolor="#2B2B2B">
                <v:path arrowok="t"/>
              </v:shape>
            </v:group>
            <v:group style="position:absolute;left:5313;top:6880;width:847;height:2" coordorigin="5313,6880" coordsize="847,2">
              <v:shape style="position:absolute;left:5313;top:6880;width:847;height:2" coordorigin="5313,6880" coordsize="847,0" path="m5313,6880l6160,6880e" filled="f" stroked="t" strokeweight=".478649pt" strokecolor="#484848">
                <v:path arrowok="t"/>
              </v:shape>
            </v:group>
            <v:group style="position:absolute;left:6103;top:6880;width:2671;height:2" coordorigin="6103,6880" coordsize="2671,2">
              <v:shape style="position:absolute;left:6103;top:6880;width:2671;height:2" coordorigin="6103,6880" coordsize="2671,0" path="m6103,6880l8774,6880e" filled="f" stroked="t" strokeweight=".957298pt" strokecolor="#606060">
                <v:path arrowok="t"/>
              </v:shape>
            </v:group>
            <v:group style="position:absolute;left:8716;top:6880;width:2901;height:2" coordorigin="8716,6880" coordsize="2901,2">
              <v:shape style="position:absolute;left:8716;top:6880;width:2901;height:2" coordorigin="8716,6880" coordsize="2901,0" path="m8716,6880l11617,6880e" filled="f" stroked="t" strokeweight=".478649pt" strokecolor="#444444">
                <v:path arrowok="t"/>
              </v:shape>
            </v:group>
            <v:group style="position:absolute;left:4260;top:6875;width:2;height:503" coordorigin="4260,6875" coordsize="2,503">
              <v:shape style="position:absolute;left:4260;top:6875;width:2;height:503" coordorigin="4260,6875" coordsize="0,503" path="m4260,7379l4260,6875e" filled="f" stroked="t" strokeweight=".957298pt" strokecolor="#545454">
                <v:path arrowok="t"/>
              </v:shape>
            </v:group>
            <v:group style="position:absolute;left:4250;top:7120;width:4327;height:2" coordorigin="4250,7120" coordsize="4327,2">
              <v:shape style="position:absolute;left:4250;top:7120;width:4327;height:2" coordorigin="4250,7120" coordsize="4327,0" path="m4250,7120l8577,7120e" filled="f" stroked="t" strokeweight=".717973pt" strokecolor="#606060">
                <v:path arrowok="t"/>
              </v:shape>
            </v:group>
            <v:group style="position:absolute;left:8453;top:7117;width:3169;height:2" coordorigin="8453,7117" coordsize="3169,2">
              <v:shape style="position:absolute;left:8453;top:7117;width:3169;height:2" coordorigin="8453,7117" coordsize="3169,0" path="m8453,7117l11622,7117e" filled="f" stroked="t" strokeweight=".478649pt" strokecolor="#484848">
                <v:path arrowok="t"/>
              </v:shape>
            </v:group>
            <v:group style="position:absolute;left:4260;top:7369;width:661;height:2" coordorigin="4260,7369" coordsize="661,2">
              <v:shape style="position:absolute;left:4260;top:7369;width:661;height:2" coordorigin="4260,7369" coordsize="661,0" path="m4260,7369l4921,7369e" filled="f" stroked="t" strokeweight=".478649pt" strokecolor="#484848">
                <v:path arrowok="t"/>
              </v:shape>
            </v:group>
            <v:group style="position:absolute;left:4691;top:7364;width:1469;height:2" coordorigin="4691,7364" coordsize="1469,2">
              <v:shape style="position:absolute;left:4691;top:7364;width:1469;height:2" coordorigin="4691,7364" coordsize="1469,0" path="m4691,7364l6160,7364e" filled="f" stroked="t" strokeweight=".957298pt" strokecolor="#676767">
                <v:path arrowok="t"/>
              </v:shape>
            </v:group>
            <v:group style="position:absolute;left:6103;top:7364;width:1010;height:2" coordorigin="6103,7364" coordsize="1010,2">
              <v:shape style="position:absolute;left:6103;top:7364;width:1010;height:2" coordorigin="6103,7364" coordsize="1010,0" path="m6103,7364l7113,7364e" filled="f" stroked="t" strokeweight=".478649pt" strokecolor="#4F4F4F">
                <v:path arrowok="t"/>
              </v:shape>
            </v:group>
            <v:group style="position:absolute;left:7055;top:7364;width:680;height:2" coordorigin="7055,7364" coordsize="680,2">
              <v:shape style="position:absolute;left:7055;top:7364;width:680;height:2" coordorigin="7055,7364" coordsize="680,0" path="m7055,7364l7735,7364e" filled="f" stroked="t" strokeweight=".478649pt" strokecolor="#343434">
                <v:path arrowok="t"/>
              </v:shape>
            </v:group>
            <v:group style="position:absolute;left:7678;top:7364;width:1096;height:2" coordorigin="7678,7364" coordsize="1096,2">
              <v:shape style="position:absolute;left:7678;top:7364;width:1096;height:2" coordorigin="7678,7364" coordsize="1096,0" path="m7678,7364l8774,7364e" filled="f" stroked="t" strokeweight=".478649pt" strokecolor="#5B5B5B">
                <v:path arrowok="t"/>
              </v:shape>
            </v:group>
            <v:group style="position:absolute;left:8716;top:7364;width:2905;height:2" coordorigin="8716,7364" coordsize="2905,2">
              <v:shape style="position:absolute;left:8716;top:7364;width:2905;height:2" coordorigin="8716,7364" coordsize="2905,0" path="m8716,7364l11622,7364e" filled="f" stroked="t" strokeweight=".717973pt" strokecolor="#646464">
                <v:path arrowok="t"/>
              </v:shape>
            </v:group>
            <v:group style="position:absolute;left:263;top:7607;width:2508;height:2" coordorigin="263,7607" coordsize="2508,2">
              <v:shape style="position:absolute;left:263;top:7607;width:2508;height:2" coordorigin="263,7607" coordsize="2508,0" path="m263,7607l2771,7607e" filled="f" stroked="t" strokeweight=".957298pt" strokecolor="#646464">
                <v:path arrowok="t"/>
              </v:shape>
            </v:group>
            <v:group style="position:absolute;left:2714;top:7607;width:1575;height:2" coordorigin="2714,7607" coordsize="1575,2">
              <v:shape style="position:absolute;left:2714;top:7607;width:1575;height:2" coordorigin="2714,7607" coordsize="1575,0" path="m2714,7607l4289,7607e" filled="f" stroked="t" strokeweight=".478649pt" strokecolor="#4B4B4B">
                <v:path arrowok="t"/>
              </v:shape>
            </v:group>
            <v:group style="position:absolute;left:4265;top:7273;width:2;height:340" coordorigin="4265,7273" coordsize="2,340">
              <v:shape style="position:absolute;left:4265;top:7273;width:2;height:340" coordorigin="4265,7273" coordsize="0,340" path="m4265,7614l4265,7273e" filled="f" stroked="t" strokeweight=".478649pt" strokecolor="#282828">
                <v:path arrowok="t"/>
              </v:shape>
            </v:group>
            <v:group style="position:absolute;left:4217;top:7607;width:2508;height:2" coordorigin="4217,7607" coordsize="2508,2">
              <v:shape style="position:absolute;left:4217;top:7607;width:2508;height:2" coordorigin="4217,7607" coordsize="2508,0" path="m4217,7607l6725,7607e" filled="f" stroked="t" strokeweight=".957298pt" strokecolor="#676767">
                <v:path arrowok="t"/>
              </v:shape>
            </v:group>
            <v:group style="position:absolute;left:6222;top:7607;width:268;height:2" coordorigin="6222,7607" coordsize="268,2">
              <v:shape style="position:absolute;left:6222;top:7607;width:268;height:2" coordorigin="6222,7607" coordsize="268,0" path="m6222,7607l6490,7607e" filled="f" stroked="t" strokeweight="1.196622pt" strokecolor="#808080">
                <v:path arrowok="t"/>
              </v:shape>
            </v:group>
            <v:group style="position:absolute;left:6668;top:7604;width:1843;height:2" coordorigin="6668,7604" coordsize="1843,2">
              <v:shape style="position:absolute;left:6668;top:7604;width:1843;height:2" coordorigin="6668,7604" coordsize="1843,0" path="m6668,7604l8510,7604e" filled="f" stroked="t" strokeweight=".478649pt" strokecolor="#3F3F3F">
                <v:path arrowok="t"/>
              </v:shape>
            </v:group>
            <v:group style="position:absolute;left:8453;top:7604;width:3169;height:2" coordorigin="8453,7604" coordsize="3169,2">
              <v:shape style="position:absolute;left:8453;top:7604;width:3169;height:2" coordorigin="8453,7604" coordsize="3169,0" path="m8453,7604l11622,7604e" filled="f" stroked="t" strokeweight=".717973pt" strokecolor="#646464">
                <v:path arrowok="t"/>
              </v:shape>
            </v:group>
            <v:group style="position:absolute;left:263;top:8414;width:2508;height:2" coordorigin="263,8414" coordsize="2508,2">
              <v:shape style="position:absolute;left:263;top:8414;width:2508;height:2" coordorigin="263,8414" coordsize="2508,0" path="m263,8414l2771,8414e" filled="f" stroked="t" strokeweight=".717973pt" strokecolor="#4F4F4F">
                <v:path arrowok="t"/>
              </v:shape>
            </v:group>
            <v:group style="position:absolute;left:2049;top:8417;width:2422;height:2" coordorigin="2049,8417" coordsize="2422,2">
              <v:shape style="position:absolute;left:2049;top:8417;width:2422;height:2" coordorigin="2049,8417" coordsize="2422,0" path="m2049,8417l4471,8417e" filled="f" stroked="t" strokeweight=".957298pt" strokecolor="#676767">
                <v:path arrowok="t"/>
              </v:shape>
            </v:group>
            <v:group style="position:absolute;left:4222;top:8419;width:488;height:2" coordorigin="4222,8419" coordsize="488,2">
              <v:shape style="position:absolute;left:4222;top:8419;width:488;height:2" coordorigin="4222,8419" coordsize="488,0" path="m4222,8419l4710,8419e" filled="f" stroked="t" strokeweight=".717973pt" strokecolor="#545454">
                <v:path arrowok="t"/>
              </v:shape>
            </v:group>
            <v:group style="position:absolute;left:4652;top:8414;width:1508;height:2" coordorigin="4652,8414" coordsize="1508,2">
              <v:shape style="position:absolute;left:4652;top:8414;width:1508;height:2" coordorigin="4652,8414" coordsize="1508,0" path="m4652,8414l6160,8414e" filled="f" stroked="t" strokeweight=".478649pt" strokecolor="#3B3B3B">
                <v:path arrowok="t"/>
              </v:shape>
            </v:group>
            <v:group style="position:absolute;left:6103;top:8414;width:2671;height:2" coordorigin="6103,8414" coordsize="2671,2">
              <v:shape style="position:absolute;left:6103;top:8414;width:2671;height:2" coordorigin="6103,8414" coordsize="2671,0" path="m6103,8414l8774,8414e" filled="f" stroked="t" strokeweight=".957298pt" strokecolor="#606060">
                <v:path arrowok="t"/>
              </v:shape>
            </v:group>
            <v:group style="position:absolute;left:8716;top:8414;width:622;height:2" coordorigin="8716,8414" coordsize="622,2">
              <v:shape style="position:absolute;left:8716;top:8414;width:622;height:2" coordorigin="8716,8414" coordsize="622,0" path="m8716,8414l9338,8414e" filled="f" stroked="t" strokeweight=".478649pt" strokecolor="#3B3B3B">
                <v:path arrowok="t"/>
              </v:shape>
            </v:group>
            <v:group style="position:absolute;left:9281;top:8412;width:2341;height:2" coordorigin="9281,8412" coordsize="2341,2">
              <v:shape style="position:absolute;left:9281;top:8412;width:2341;height:2" coordorigin="9281,8412" coordsize="2341,0" path="m9281,8412l11622,8412e" filled="f" stroked="t" strokeweight=".478649pt" strokecolor="#575757">
                <v:path arrowok="t"/>
              </v:shape>
            </v:group>
            <v:group style="position:absolute;left:11617;top:8074;width:2;height:7427" coordorigin="11617,8074" coordsize="2,7427">
              <v:shape style="position:absolute;left:11617;top:8074;width:2;height:7427" coordorigin="11617,8074" coordsize="0,7427" path="m11617,15501l11617,8074e" filled="f" stroked="t" strokeweight=".717973pt" strokecolor="#6B6B6B">
                <v:path arrowok="t"/>
              </v:shape>
            </v:group>
            <v:group style="position:absolute;left:263;top:9263;width:11339;height:2" coordorigin="263,9263" coordsize="11339,2">
              <v:shape style="position:absolute;left:263;top:9263;width:11339;height:2" coordorigin="263,9263" coordsize="11339,0" path="m263,9263l11602,9263e" filled="f" stroked="t" strokeweight=".717973pt" strokecolor="#5B5B5B">
                <v:path arrowok="t"/>
              </v:shape>
            </v:group>
            <v:group style="position:absolute;left:1393;top:9263;width:665;height:2" coordorigin="1393,9263" coordsize="665,2">
              <v:shape style="position:absolute;left:1393;top:9263;width:665;height:2" coordorigin="1393,9263" coordsize="665,0" path="m1393,9263l2058,9263e" filled="f" stroked="t" strokeweight=".478649pt" strokecolor="#3F3F3F">
                <v:path arrowok="t"/>
              </v:shape>
            </v:group>
            <v:group style="position:absolute;left:9281;top:9258;width:2341;height:2" coordorigin="9281,9258" coordsize="2341,2">
              <v:shape style="position:absolute;left:9281;top:9258;width:2341;height:2" coordorigin="9281,9258" coordsize="2341,0" path="m9281,9258l11622,9258e" filled="f" stroked="t" strokeweight=".478649pt" strokecolor="#484848">
                <v:path arrowok="t"/>
              </v:shape>
            </v:group>
            <v:group style="position:absolute;left:273;top:9505;width:1785;height:2" coordorigin="273,9505" coordsize="1785,2">
              <v:shape style="position:absolute;left:273;top:9505;width:1785;height:2" coordorigin="273,9505" coordsize="1785,0" path="m273,9505l2058,9505e" filled="f" stroked="t" strokeweight=".957298pt" strokecolor="#676767">
                <v:path arrowok="t"/>
              </v:shape>
            </v:group>
            <v:group style="position:absolute;left:1986;top:9503;width:1536;height:2" coordorigin="1986,9503" coordsize="1536,2">
              <v:shape style="position:absolute;left:1986;top:9503;width:1536;height:2" coordorigin="1986,9503" coordsize="1536,0" path="m1986,9503l3523,9503e" filled="f" stroked="t" strokeweight=".478649pt" strokecolor="#3F3F3F">
                <v:path arrowok="t"/>
              </v:shape>
            </v:group>
            <v:group style="position:absolute;left:3465;top:9503;width:2695;height:2" coordorigin="3465,9503" coordsize="2695,2">
              <v:shape style="position:absolute;left:3465;top:9503;width:2695;height:2" coordorigin="3465,9503" coordsize="2695,0" path="m3465,9503l6160,9503e" filled="f" stroked="t" strokeweight=".957298pt" strokecolor="#676767">
                <v:path arrowok="t"/>
              </v:shape>
            </v:group>
            <v:group style="position:absolute;left:6103;top:9503;width:211;height:2" coordorigin="6103,9503" coordsize="211,2">
              <v:shape style="position:absolute;left:6103;top:9503;width:211;height:2" coordorigin="6103,9503" coordsize="211,0" path="m6103,9503l6313,9503e" filled="f" stroked="t" strokeweight=".478649pt" strokecolor="#4F4F4F">
                <v:path arrowok="t"/>
              </v:shape>
            </v:group>
            <v:group style="position:absolute;left:6256;top:9503;width:1479;height:2" coordorigin="6256,9503" coordsize="1479,2">
              <v:shape style="position:absolute;left:6256;top:9503;width:1479;height:2" coordorigin="6256,9503" coordsize="1479,0" path="m6256,9503l7735,9503e" filled="f" stroked="t" strokeweight=".478649pt" strokecolor="#343434">
                <v:path arrowok="t"/>
              </v:shape>
            </v:group>
            <v:group style="position:absolute;left:7678;top:9500;width:1761;height:2" coordorigin="7678,9500" coordsize="1761,2">
              <v:shape style="position:absolute;left:7678;top:9500;width:1761;height:2" coordorigin="7678,9500" coordsize="1761,0" path="m7678,9500l9439,9500e" filled="f" stroked="t" strokeweight=".957298pt" strokecolor="#6B6B6B">
                <v:path arrowok="t"/>
              </v:shape>
            </v:group>
            <v:group style="position:absolute;left:9281;top:9498;width:2345;height:2" coordorigin="9281,9498" coordsize="2345,2">
              <v:shape style="position:absolute;left:9281;top:9498;width:2345;height:2" coordorigin="9281,9498" coordsize="2345,0" path="m9281,9498l11626,9498e" filled="f" stroked="t" strokeweight=".478649pt" strokecolor="#484848">
                <v:path arrowok="t"/>
              </v:shape>
            </v:group>
            <v:group style="position:absolute;left:254;top:9747;width:3719;height:2" coordorigin="254,9747" coordsize="3719,2">
              <v:shape style="position:absolute;left:254;top:9747;width:3719;height:2" coordorigin="254,9747" coordsize="3719,0" path="m254,9747l3973,9747e" filled="f" stroked="t" strokeweight=".717973pt" strokecolor="#676767">
                <v:path arrowok="t"/>
              </v:shape>
            </v:group>
            <v:group style="position:absolute;left:3915;top:9747;width:1455;height:2" coordorigin="3915,9747" coordsize="1455,2">
              <v:shape style="position:absolute;left:3915;top:9747;width:1455;height:2" coordorigin="3915,9747" coordsize="1455,0" path="m3915,9747l5370,9747e" filled="f" stroked="t" strokeweight=".478649pt" strokecolor="#3B3B3B">
                <v:path arrowok="t"/>
              </v:shape>
            </v:group>
            <v:group style="position:absolute;left:5313;top:9742;width:220;height:2" coordorigin="5313,9742" coordsize="220,2">
              <v:shape style="position:absolute;left:5313;top:9742;width:220;height:2" coordorigin="5313,9742" coordsize="220,0" path="m5313,9742l5533,9742e" filled="f" stroked="t" strokeweight=".717973pt" strokecolor="#575757">
                <v:path arrowok="t"/>
              </v:shape>
            </v:group>
            <v:group style="position:absolute;left:5452;top:9745;width:1910;height:2" coordorigin="5452,9745" coordsize="1910,2">
              <v:shape style="position:absolute;left:5452;top:9745;width:1910;height:2" coordorigin="5452,9745" coordsize="1910,0" path="m5452,9745l7362,9745e" filled="f" stroked="t" strokeweight=".957298pt" strokecolor="#6B6B6B">
                <v:path arrowok="t"/>
              </v:shape>
            </v:group>
            <v:group style="position:absolute;left:7055;top:9747;width:680;height:2" coordorigin="7055,9747" coordsize="680,2">
              <v:shape style="position:absolute;left:7055;top:9747;width:680;height:2" coordorigin="7055,9747" coordsize="680,0" path="m7055,9747l7735,9747e" filled="f" stroked="t" strokeweight=".717973pt" strokecolor="#4F4F4F">
                <v:path arrowok="t"/>
              </v:shape>
            </v:group>
            <v:group style="position:absolute;left:7678;top:9742;width:833;height:2" coordorigin="7678,9742" coordsize="833,2">
              <v:shape style="position:absolute;left:7678;top:9742;width:833;height:2" coordorigin="7678,9742" coordsize="833,0" path="m7678,9742l8510,9742e" filled="f" stroked="t" strokeweight=".478649pt" strokecolor="#484848">
                <v:path arrowok="t"/>
              </v:shape>
            </v:group>
            <v:group style="position:absolute;left:8453;top:9742;width:3173;height:2" coordorigin="8453,9742" coordsize="3173,2">
              <v:shape style="position:absolute;left:8453;top:9742;width:3173;height:2" coordorigin="8453,9742" coordsize="3173,0" path="m8453,9742l11626,9742e" filled="f" stroked="t" strokeweight=".717973pt" strokecolor="#606060">
                <v:path arrowok="t"/>
              </v:shape>
            </v:group>
            <v:group style="position:absolute;left:273;top:10224;width:2499;height:2" coordorigin="273,10224" coordsize="2499,2">
              <v:shape style="position:absolute;left:273;top:10224;width:2499;height:2" coordorigin="273,10224" coordsize="2499,0" path="m273,10224l2771,10224e" filled="f" stroked="t" strokeweight=".957298pt" strokecolor="#676767">
                <v:path arrowok="t"/>
              </v:shape>
            </v:group>
            <v:group style="position:absolute;left:2714;top:10224;width:1565;height:2" coordorigin="2714,10224" coordsize="1565,2">
              <v:shape style="position:absolute;left:2714;top:10224;width:1565;height:2" coordorigin="2714,10224" coordsize="1565,0" path="m2714,10224l4279,10224e" filled="f" stroked="t" strokeweight=".478649pt" strokecolor="#545454">
                <v:path arrowok="t"/>
              </v:shape>
            </v:group>
            <v:group style="position:absolute;left:4222;top:10227;width:488;height:2" coordorigin="4222,10227" coordsize="488,2">
              <v:shape style="position:absolute;left:4222;top:10227;width:488;height:2" coordorigin="4222,10227" coordsize="488,0" path="m4222,10227l4710,10227e" filled="f" stroked="t" strokeweight=".478649pt" strokecolor="#3F3F3F">
                <v:path arrowok="t"/>
              </v:shape>
            </v:group>
            <v:group style="position:absolute;left:4652;top:10224;width:1867;height:2" coordorigin="4652,10224" coordsize="1867,2">
              <v:shape style="position:absolute;left:4652;top:10224;width:1867;height:2" coordorigin="4652,10224" coordsize="1867,0" path="m4652,10224l6519,10224e" filled="f" stroked="t" strokeweight=".957298pt" strokecolor="#6B6B6B">
                <v:path arrowok="t"/>
              </v:shape>
            </v:group>
            <v:group style="position:absolute;left:6433;top:10222;width:1800;height:2" coordorigin="6433,10222" coordsize="1800,2">
              <v:shape style="position:absolute;left:6433;top:10222;width:1800;height:2" coordorigin="6433,10222" coordsize="1800,0" path="m6433,10222l8233,10222e" filled="f" stroked="t" strokeweight=".478649pt" strokecolor="#3F3F3F">
                <v:path arrowok="t"/>
              </v:shape>
            </v:group>
            <v:group style="position:absolute;left:8175;top:10220;width:3451;height:2" coordorigin="8175,10220" coordsize="3451,2">
              <v:shape style="position:absolute;left:8175;top:10220;width:3451;height:2" coordorigin="8175,10220" coordsize="3451,0" path="m8175,10220l11626,10220e" filled="f" stroked="t" strokeweight=".717973pt" strokecolor="#676767">
                <v:path arrowok="t"/>
              </v:shape>
            </v:group>
            <v:group style="position:absolute;left:244;top:10469;width:1814;height:2" coordorigin="244,10469" coordsize="1814,2">
              <v:shape style="position:absolute;left:244;top:10469;width:1814;height:2" coordorigin="244,10469" coordsize="1814,0" path="m244,10469l2058,10469e" filled="f" stroked="t" strokeweight=".478649pt" strokecolor="#545454">
                <v:path arrowok="t"/>
              </v:shape>
            </v:group>
            <v:group style="position:absolute;left:1924;top:10469;width:2379;height:2" coordorigin="1924,10469" coordsize="2379,2">
              <v:shape style="position:absolute;left:1924;top:10469;width:2379;height:2" coordorigin="1924,10469" coordsize="2379,0" path="m1924,10469l4303,10469e" filled="f" stroked="t" strokeweight=".957298pt" strokecolor="#6B6B6B">
                <v:path arrowok="t"/>
              </v:shape>
            </v:group>
            <v:group style="position:absolute;left:4222;top:10466;width:1149;height:2" coordorigin="4222,10466" coordsize="1149,2">
              <v:shape style="position:absolute;left:4222;top:10466;width:1149;height:2" coordorigin="4222,10466" coordsize="1149,0" path="m4222,10466l5370,10466e" filled="f" stroked="t" strokeweight=".478649pt" strokecolor="#3B3B3B">
                <v:path arrowok="t"/>
              </v:shape>
            </v:group>
            <v:group style="position:absolute;left:5313;top:10466;width:3461;height:2" coordorigin="5313,10466" coordsize="3461,2">
              <v:shape style="position:absolute;left:5313;top:10466;width:3461;height:2" coordorigin="5313,10466" coordsize="3461,0" path="m5313,10466l8774,10466e" filled="f" stroked="t" strokeweight=".717973pt" strokecolor="#676767">
                <v:path arrowok="t"/>
              </v:shape>
            </v:group>
            <v:group style="position:absolute;left:8716;top:10466;width:622;height:2" coordorigin="8716,10466" coordsize="622,2">
              <v:shape style="position:absolute;left:8716;top:10466;width:622;height:2" coordorigin="8716,10466" coordsize="622,0" path="m8716,10466l9338,10466e" filled="f" stroked="t" strokeweight=".478649pt" strokecolor="#4F4F4F">
                <v:path arrowok="t"/>
              </v:shape>
            </v:group>
            <v:group style="position:absolute;left:9281;top:10462;width:2345;height:2" coordorigin="9281,10462" coordsize="2345,2">
              <v:shape style="position:absolute;left:9281;top:10462;width:2345;height:2" coordorigin="9281,10462" coordsize="2345,0" path="m9281,10462l11626,10462e" filled="f" stroked="t" strokeweight=".717973pt" strokecolor="#676767">
                <v:path arrowok="t"/>
              </v:shape>
            </v:group>
            <v:group style="position:absolute;left:11622;top:10174;width:2;height:690" coordorigin="11622,10174" coordsize="2,690">
              <v:shape style="position:absolute;left:11622;top:10174;width:2;height:690" coordorigin="11622,10174" coordsize="0,690" path="m11622,10864l11622,10174e" filled="f" stroked="t" strokeweight=".478649pt" strokecolor="#545454">
                <v:path arrowok="t"/>
              </v:shape>
            </v:group>
            <v:group style="position:absolute;left:254;top:10831;width:737;height:2" coordorigin="254,10831" coordsize="737,2">
              <v:shape style="position:absolute;left:254;top:10831;width:737;height:2" coordorigin="254,10831" coordsize="737,0" path="m254,10831l991,10831e" filled="f" stroked="t" strokeweight=".239324pt" strokecolor="#000000">
                <v:path arrowok="t"/>
              </v:shape>
            </v:group>
            <v:group style="position:absolute;left:986;top:10452;width:2;height:384" coordorigin="986,10452" coordsize="2,384">
              <v:shape style="position:absolute;left:986;top:10452;width:2;height:384" coordorigin="986,10452" coordsize="0,384" path="m986,10836l986,10452e" filled="f" stroked="t" strokeweight=".239324pt" strokecolor="#575757">
                <v:path arrowok="t"/>
              </v:shape>
            </v:group>
            <v:group style="position:absolute;left:986;top:10831;width:445;height:2" coordorigin="986,10831" coordsize="445,2">
              <v:shape style="position:absolute;left:986;top:10831;width:445;height:2" coordorigin="986,10831" coordsize="445,0" path="m986,10831l1431,10831e" filled="f" stroked="t" strokeweight=".239324pt" strokecolor="#4F4F4F">
                <v:path arrowok="t"/>
              </v:shape>
            </v:group>
            <v:group style="position:absolute;left:1417;top:10831;width:613;height:2" coordorigin="1417,10831" coordsize="613,2">
              <v:shape style="position:absolute;left:1417;top:10831;width:613;height:2" coordorigin="1417,10831" coordsize="613,0" path="m1417,10831l2029,10831e" filled="f" stroked="t" strokeweight=".239324pt" strokecolor="#707070">
                <v:path arrowok="t"/>
              </v:shape>
            </v:group>
            <v:group style="position:absolute;left:2015;top:10831;width:1177;height:2" coordorigin="2015,10831" coordsize="1177,2">
              <v:shape style="position:absolute;left:2015;top:10831;width:1177;height:2" coordorigin="2015,10831" coordsize="1177,0" path="m2015,10831l3193,10831e" filled="f" stroked="t" strokeweight=".239324pt" strokecolor="#5B5B5B">
                <v:path arrowok="t"/>
              </v:shape>
            </v:group>
            <v:group style="position:absolute;left:3193;top:10831;width:3508;height:2" coordorigin="3193,10831" coordsize="3508,2">
              <v:shape style="position:absolute;left:3193;top:10831;width:3508;height:2" coordorigin="3193,10831" coordsize="3508,0" path="m3193,10831l6701,10831e" filled="f" stroked="t" strokeweight=".239324pt" strokecolor="#000000">
                <v:path arrowok="t"/>
              </v:shape>
            </v:group>
            <v:group style="position:absolute;left:6696;top:10831;width:388;height:2" coordorigin="6696,10831" coordsize="388,2">
              <v:shape style="position:absolute;left:6696;top:10831;width:388;height:2" coordorigin="6696,10831" coordsize="388,0" path="m6696,10831l7084,10831e" filled="f" stroked="t" strokeweight=".239324pt" strokecolor="#747474">
                <v:path arrowok="t"/>
              </v:shape>
            </v:group>
            <v:group style="position:absolute;left:7084;top:10831;width:4514;height:2" coordorigin="7084,10831" coordsize="4514,2">
              <v:shape style="position:absolute;left:7084;top:10831;width:4514;height:2" coordorigin="7084,10831" coordsize="4514,0" path="m7084,10831l11598,10831e" filled="f" stroked="t" strokeweight=".239324pt" strokecolor="#000000">
                <v:path arrowok="t"/>
              </v:shape>
            </v:group>
            <v:group style="position:absolute;left:986;top:10831;width:2;height:1563" coordorigin="986,10831" coordsize="2,1563">
              <v:shape style="position:absolute;left:986;top:10831;width:2;height:1563" coordorigin="986,10831" coordsize="0,1563" path="m986,12394l986,10831e" filled="f" stroked="t" strokeweight=".239324pt" strokecolor="#000000">
                <v:path arrowok="t"/>
              </v:shape>
            </v:group>
            <v:group style="position:absolute;left:1429;top:10462;width:2;height:1362" coordorigin="1429,10462" coordsize="2,1362">
              <v:shape style="position:absolute;left:1429;top:10462;width:2;height:1362" coordorigin="1429,10462" coordsize="0,1362" path="m1429,11823l1429,10462e" filled="f" stroked="t" strokeweight=".957298pt" strokecolor="#6B6B6B">
                <v:path arrowok="t"/>
              </v:shape>
            </v:group>
            <v:group style="position:absolute;left:6720;top:10457;width:2;height:906" coordorigin="6720,10457" coordsize="2,906">
              <v:shape style="position:absolute;left:6720;top:10457;width:2;height:906" coordorigin="6720,10457" coordsize="0,906" path="m6720,11363l6720,10457e" filled="f" stroked="t" strokeweight=".957298pt" strokecolor="#777777">
                <v:path arrowok="t"/>
              </v:shape>
            </v:group>
            <v:group style="position:absolute;left:11622;top:8817;width:2;height:5427" coordorigin="11622,8817" coordsize="2,5427">
              <v:shape style="position:absolute;left:11622;top:8817;width:2;height:5427" coordorigin="11622,8817" coordsize="0,5427" path="m11622,14245l11622,8817e" filled="f" stroked="t" strokeweight=".717973pt" strokecolor="#67676B">
                <v:path arrowok="t"/>
              </v:shape>
            </v:group>
            <v:group style="position:absolute;left:2034;top:10721;width:2;height:1453" coordorigin="2034,10721" coordsize="2,1453">
              <v:shape style="position:absolute;left:2034;top:10721;width:2;height:1453" coordorigin="2034,10721" coordsize="0,1453" path="m2034,12173l2034,10721e" filled="f" stroked="t" strokeweight=".478649pt" strokecolor="#4B4B4B">
                <v:path arrowok="t"/>
              </v:shape>
            </v:group>
            <v:group style="position:absolute;left:6720;top:11166;width:2;height:4286" coordorigin="6720,11166" coordsize="2,4286">
              <v:shape style="position:absolute;left:6720;top:11166;width:2;height:4286" coordorigin="6720,11166" coordsize="0,4286" path="m6720,15453l6720,11166e" filled="f" stroked="t" strokeweight=".957298pt" strokecolor="#606060">
                <v:path arrowok="t"/>
              </v:shape>
            </v:group>
            <v:group style="position:absolute;left:6725;top:11397;width:2;height:777" coordorigin="6725,11397" coordsize="2,777">
              <v:shape style="position:absolute;left:6725;top:11397;width:2;height:777" coordorigin="6725,11397" coordsize="0,777" path="m6725,12173l6725,11397e" filled="f" stroked="t" strokeweight=".478649pt" strokecolor="#3F3F3F">
                <v:path arrowok="t"/>
              </v:shape>
            </v:group>
            <v:group style="position:absolute;left:1431;top:11766;width:2;height:657" coordorigin="1431,11766" coordsize="2,657">
              <v:shape style="position:absolute;left:1431;top:11766;width:2;height:657" coordorigin="1431,11766" coordsize="0,657" path="m1431,12423l1431,11766e" filled="f" stroked="t" strokeweight=".478649pt" strokecolor="#2F2F2F">
                <v:path arrowok="t"/>
              </v:shape>
            </v:group>
            <v:group style="position:absolute;left:6725;top:12116;width:2;height:3385" coordorigin="6725,12116" coordsize="2,3385">
              <v:shape style="position:absolute;left:6725;top:12116;width:2;height:3385" coordorigin="6725,12116" coordsize="0,3385" path="m6725,15501l6725,12116e" filled="f" stroked="t" strokeweight=".717973pt" strokecolor="#646464">
                <v:path arrowok="t"/>
              </v:shape>
            </v:group>
            <v:group style="position:absolute;left:254;top:12859;width:737;height:2" coordorigin="254,12859" coordsize="737,2">
              <v:shape style="position:absolute;left:254;top:12859;width:737;height:2" coordorigin="254,12859" coordsize="737,0" path="m254,12859l991,12859e" filled="f" stroked="t" strokeweight=".239324pt" strokecolor="#000000">
                <v:path arrowok="t"/>
              </v:shape>
            </v:group>
            <v:group style="position:absolute;left:986;top:12394;width:2;height:470" coordorigin="986,12394" coordsize="2,470">
              <v:shape style="position:absolute;left:986;top:12394;width:2;height:470" coordorigin="986,12394" coordsize="0,470" path="m986,12864l986,12394e" filled="f" stroked="t" strokeweight=".239324pt" strokecolor="#5B5B5B">
                <v:path arrowok="t"/>
              </v:shape>
            </v:group>
            <v:group style="position:absolute;left:986;top:12859;width:1043;height:2" coordorigin="986,12859" coordsize="1043,2">
              <v:shape style="position:absolute;left:986;top:12859;width:1043;height:2" coordorigin="986,12859" coordsize="1043,0" path="m986,12859l2029,12859e" filled="f" stroked="t" strokeweight=".239324pt" strokecolor="#545454">
                <v:path arrowok="t"/>
              </v:shape>
            </v:group>
            <v:group style="position:absolute;left:1431;top:10462;width:2;height:5039" coordorigin="1431,10462" coordsize="2,5039">
              <v:shape style="position:absolute;left:1431;top:10462;width:2;height:5039" coordorigin="1431,10462" coordsize="0,5039" path="m1431,15501l1431,10462e" filled="f" stroked="t" strokeweight=".478649pt" strokecolor="#575757">
                <v:path arrowok="t"/>
              </v:shape>
            </v:group>
            <v:group style="position:absolute;left:11624;top:12351;width:2;height:810" coordorigin="11624,12351" coordsize="2,810">
              <v:shape style="position:absolute;left:11624;top:12351;width:2;height:810" coordorigin="11624,12351" coordsize="0,810" path="m11624,13161l11624,12351e" filled="f" stroked="t" strokeweight=".478649pt" strokecolor="#4B4B4B">
                <v:path arrowok="t"/>
              </v:shape>
            </v:group>
            <v:group style="position:absolute;left:986;top:12859;width:2;height:829" coordorigin="986,12859" coordsize="2,829">
              <v:shape style="position:absolute;left:986;top:12859;width:2;height:829" coordorigin="986,12859" coordsize="0,829" path="m986,13688l986,12859e" filled="f" stroked="t" strokeweight=".239324pt" strokecolor="#000000">
                <v:path arrowok="t"/>
              </v:shape>
            </v:group>
            <v:group style="position:absolute;left:1431;top:12830;width:2;height:331" coordorigin="1431,12830" coordsize="2,331">
              <v:shape style="position:absolute;left:1431;top:12830;width:2;height:331" coordorigin="1431,12830" coordsize="0,331" path="m1431,13161l1431,12830e" filled="f" stroked="t" strokeweight=".478649pt" strokecolor="#444444">
                <v:path arrowok="t"/>
              </v:shape>
            </v:group>
            <v:group style="position:absolute;left:1431;top:13391;width:2;height:2110" coordorigin="1431,13391" coordsize="2,2110">
              <v:shape style="position:absolute;left:1431;top:13391;width:2;height:2110" coordorigin="1431,13391" coordsize="0,2110" path="m1431,15501l1431,13391e" filled="f" stroked="t" strokeweight=".717973pt" strokecolor="#606060">
                <v:path arrowok="t"/>
              </v:shape>
            </v:group>
            <v:group style="position:absolute;left:2041;top:13391;width:2;height:326" coordorigin="2041,13391" coordsize="2,326">
              <v:shape style="position:absolute;left:2041;top:13391;width:2;height:326" coordorigin="2041,13391" coordsize="0,326" path="m2041,13717l2041,13391e" filled="f" stroked="t" strokeweight=".478649pt" strokecolor="#5B5B5B">
                <v:path arrowok="t"/>
              </v:shape>
            </v:group>
            <v:group style="position:absolute;left:986;top:13688;width:2;height:312" coordorigin="986,13688" coordsize="2,312">
              <v:shape style="position:absolute;left:986;top:13688;width:2;height:312" coordorigin="986,13688" coordsize="0,312" path="m986,14000l986,13688e" filled="f" stroked="t" strokeweight=".239324pt" strokecolor="#D4D4D4">
                <v:path arrowok="t"/>
              </v:shape>
            </v:group>
            <v:group style="position:absolute;left:2039;top:13660;width:2;height:825" coordorigin="2039,13660" coordsize="2,825">
              <v:shape style="position:absolute;left:2039;top:13660;width:2;height:825" coordorigin="2039,13660" coordsize="0,825" path="m2039,14484l2039,13660e" filled="f" stroked="t" strokeweight=".478649pt" strokecolor="#3F3F3F">
                <v:path arrowok="t"/>
              </v:shape>
            </v:group>
            <v:group style="position:absolute;left:11622;top:13065;width:2;height:1103" coordorigin="11622,13065" coordsize="2,1103">
              <v:shape style="position:absolute;left:11622;top:13065;width:2;height:1103" coordorigin="11622,13065" coordsize="0,1103" path="m11622,14168l11622,13065e" filled="f" stroked="t" strokeweight=".957298pt" strokecolor="#7C7C7C">
                <v:path arrowok="t"/>
              </v:shape>
            </v:group>
            <v:group style="position:absolute;left:986;top:14000;width:2;height:455" coordorigin="986,14000" coordsize="2,455">
              <v:shape style="position:absolute;left:986;top:14000;width:2;height:455" coordorigin="986,14000" coordsize="0,455" path="m986,14456l986,14000e" filled="f" stroked="t" strokeweight=".239324pt" strokecolor="#000000">
                <v:path arrowok="t"/>
              </v:shape>
            </v:group>
            <v:group style="position:absolute;left:11593;top:14216;width:2;height:240" coordorigin="11593,14216" coordsize="2,240">
              <v:shape style="position:absolute;left:11593;top:14216;width:2;height:240" coordorigin="11593,14216" coordsize="0,240" path="m11593,14456l11593,14216e" filled="f" stroked="t" strokeweight=".239324pt" strokecolor="#000000">
                <v:path arrowok="t"/>
              </v:shape>
            </v:group>
            <v:group style="position:absolute;left:986;top:14456;width:2;height:1036" coordorigin="986,14456" coordsize="2,1036">
              <v:shape style="position:absolute;left:986;top:14456;width:2;height:1036" coordorigin="986,14456" coordsize="0,1036" path="m986,15491l986,14456e" filled="f" stroked="t" strokeweight=".239324pt" strokecolor="#646467">
                <v:path arrowok="t"/>
              </v:shape>
            </v:group>
            <v:group style="position:absolute;left:1388;top:15496;width:670;height:2" coordorigin="1388,15496" coordsize="670,2">
              <v:shape style="position:absolute;left:1388;top:15496;width:670;height:2" coordorigin="1388,15496" coordsize="670,0" path="m1388,15496l2058,15496e" filled="f" stroked="t" strokeweight=".478649pt" strokecolor="#4F4F4F">
                <v:path arrowok="t"/>
              </v:shape>
            </v:group>
            <v:group style="position:absolute;left:273;top:15494;width:8611;height:2" coordorigin="273,15494" coordsize="8611,2">
              <v:shape style="position:absolute;left:273;top:15494;width:8611;height:2" coordorigin="273,15494" coordsize="8611,0" path="m273,15494l8884,15494e" filled="f" stroked="t" strokeweight=".717973pt" strokecolor="#707074">
                <v:path arrowok="t"/>
              </v:shape>
            </v:group>
            <v:group style="position:absolute;left:8716;top:15491;width:2910;height:2" coordorigin="8716,15491" coordsize="2910,2">
              <v:shape style="position:absolute;left:8716;top:15491;width:2910;height:2" coordorigin="8716,15491" coordsize="2910,0" path="m8716,15491l11626,15491e" filled="f" stroked="t" strokeweight=".478649pt" strokecolor="#545454">
                <v:path arrowok="t"/>
              </v:shape>
            </v:group>
            <v:group style="position:absolute;left:11593;top:14456;width:2;height:1036" coordorigin="11593,14456" coordsize="2,1036">
              <v:shape style="position:absolute;left:11593;top:14456;width:2;height:1036" coordorigin="11593,14456" coordsize="0,1036" path="m11593,15491l11593,14456e" filled="f" stroked="t" strokeweight=".239324pt" strokecolor="#70707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4" w:lineRule="atLeast"/>
        <w:ind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9"/>
        </w:rPr>
        <w:t>Itfaiy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9"/>
        </w:rPr>
        <w:t>e</w:t>
      </w:r>
      <w:r>
        <w:rPr>
          <w:rFonts w:ascii="Arial" w:hAnsi="Arial" w:cs="Arial" w:eastAsia="Arial"/>
          <w:sz w:val="20"/>
          <w:szCs w:val="20"/>
          <w:color w:val="343434"/>
          <w:spacing w:val="26"/>
          <w:w w:val="89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9"/>
        </w:rPr>
        <w:t>Kuze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9"/>
        </w:rPr>
        <w:t>y</w:t>
      </w:r>
      <w:r>
        <w:rPr>
          <w:rFonts w:ascii="Arial" w:hAnsi="Arial" w:cs="Arial" w:eastAsia="Arial"/>
          <w:sz w:val="20"/>
          <w:szCs w:val="20"/>
          <w:color w:val="343434"/>
          <w:spacing w:val="-12"/>
          <w:w w:val="89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9"/>
        </w:rPr>
        <w:t>Bölg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9"/>
        </w:rPr>
        <w:t>e</w:t>
      </w:r>
      <w:r>
        <w:rPr>
          <w:rFonts w:ascii="Arial" w:hAnsi="Arial" w:cs="Arial" w:eastAsia="Arial"/>
          <w:sz w:val="20"/>
          <w:szCs w:val="20"/>
          <w:color w:val="343434"/>
          <w:spacing w:val="19"/>
          <w:w w:val="89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759" w:lineRule="atLeast"/>
        <w:ind w:left="-34" w:right="548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t'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</w:rPr>
        <w:t>ÖKÇE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24" w:right="584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Şoförü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160" w:right="180"/>
          <w:cols w:num="3" w:equalWidth="0">
            <w:col w:w="482" w:space="1526"/>
            <w:col w:w="2077" w:space="508"/>
            <w:col w:w="6987"/>
          </w:cols>
        </w:sectPr>
      </w:pPr>
      <w:rPr/>
    </w:p>
    <w:p>
      <w:pPr>
        <w:spacing w:before="0" w:after="0" w:line="636" w:lineRule="exact"/>
        <w:ind w:left="854" w:right="-20"/>
        <w:jc w:val="left"/>
        <w:tabs>
          <w:tab w:pos="36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85"/>
          <w:szCs w:val="85"/>
          <w:color w:val="2D2D2D"/>
          <w:spacing w:val="0"/>
          <w:w w:val="179"/>
          <w:b/>
          <w:bCs/>
          <w:i/>
          <w:position w:val="-29"/>
        </w:rPr>
        <w:t>l</w:t>
      </w:r>
      <w:r>
        <w:rPr>
          <w:rFonts w:ascii="Arial" w:hAnsi="Arial" w:cs="Arial" w:eastAsia="Arial"/>
          <w:sz w:val="85"/>
          <w:szCs w:val="85"/>
          <w:color w:val="2D2D2D"/>
          <w:spacing w:val="0"/>
          <w:w w:val="100"/>
          <w:b/>
          <w:bCs/>
          <w:i/>
          <w:position w:val="-29"/>
        </w:rPr>
        <w:tab/>
      </w:r>
      <w:r>
        <w:rPr>
          <w:rFonts w:ascii="Arial" w:hAnsi="Arial" w:cs="Arial" w:eastAsia="Arial"/>
          <w:sz w:val="85"/>
          <w:szCs w:val="85"/>
          <w:color w:val="2D2D2D"/>
          <w:spacing w:val="0"/>
          <w:w w:val="100"/>
          <w:b/>
          <w:bCs/>
          <w:i/>
          <w:position w:val="-29"/>
        </w:rPr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6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6"/>
        </w:rPr>
        <w:t>BÜYÜK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-8"/>
          <w:w w:val="100"/>
          <w:position w:val="-6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0"/>
          <w:w w:val="100"/>
          <w:position w:val="-6"/>
        </w:rPr>
        <w:t>EHi</w:t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-1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6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2"/>
          <w:position w:val="-6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20" w:bottom="280" w:left="260" w:right="80"/>
        </w:sectPr>
      </w:pPr>
      <w:rPr/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115" w:lineRule="exact"/>
        <w:ind w:left="859" w:right="-61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D2D2D"/>
          <w:spacing w:val="0"/>
          <w:w w:val="122"/>
          <w:position w:val="-4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right="-20"/>
        <w:jc w:val="left"/>
        <w:tabs>
          <w:tab w:pos="624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3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4"/>
          <w:w w:val="100"/>
          <w:position w:val="3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3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3"/>
        </w:rPr>
        <w:t>DAİ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2"/>
          <w:w w:val="100"/>
          <w:position w:val="3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3"/>
          <w:w w:val="100"/>
          <w:position w:val="3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3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3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6"/>
          <w:w w:val="100"/>
          <w:position w:val="3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3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-3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3"/>
        </w:rPr>
      </w:r>
      <w:r>
        <w:rPr>
          <w:rFonts w:ascii="Arial" w:hAnsi="Arial" w:cs="Arial" w:eastAsia="Arial"/>
          <w:sz w:val="26"/>
          <w:szCs w:val="26"/>
          <w:color w:val="525252"/>
          <w:spacing w:val="0"/>
          <w:w w:val="81"/>
          <w:position w:val="0"/>
        </w:rPr>
        <w:t>•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80"/>
          <w:cols w:num="2" w:equalWidth="0">
            <w:col w:w="1327" w:space="2439"/>
            <w:col w:w="7814"/>
          </w:cols>
        </w:sectPr>
      </w:pPr>
      <w:rPr/>
    </w:p>
    <w:p>
      <w:pPr>
        <w:spacing w:before="0" w:after="0" w:line="211" w:lineRule="exact"/>
        <w:ind w:left="590" w:right="-20"/>
        <w:jc w:val="left"/>
        <w:tabs>
          <w:tab w:pos="32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b/>
          <w:bCs/>
        </w:rPr>
        <w:t>BÜYÜKSEHIR</w:t>
      </w:r>
      <w:r>
        <w:rPr>
          <w:rFonts w:ascii="Arial" w:hAnsi="Arial" w:cs="Arial" w:eastAsia="Arial"/>
          <w:sz w:val="15"/>
          <w:szCs w:val="15"/>
          <w:color w:val="2D2D2D"/>
          <w:spacing w:val="-32"/>
          <w:w w:val="10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56" w:lineRule="exact"/>
        <w:ind w:left="637" w:right="-20"/>
        <w:jc w:val="left"/>
        <w:tabs>
          <w:tab w:pos="44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2D2D2D"/>
          <w:spacing w:val="0"/>
          <w:w w:val="113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1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08" w:right="-20"/>
        <w:jc w:val="left"/>
        <w:tabs>
          <w:tab w:pos="1640" w:val="left"/>
          <w:tab w:pos="3120" w:val="left"/>
          <w:tab w:pos="550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Qta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16/05/2017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93"/>
          <w:position w:val="0"/>
        </w:rPr>
        <w:t>!Bildi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rim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8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00:34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1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"/>
          <w:w w:val="8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0"/>
          <w:w w:val="12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l: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0"/>
        </w:rPr>
        <w:t>02322938800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60" w:lineRule="auto"/>
        <w:ind w:left="108" w:right="3870"/>
        <w:jc w:val="left"/>
        <w:tabs>
          <w:tab w:pos="1640" w:val="left"/>
          <w:tab w:pos="3100" w:val="left"/>
          <w:tab w:pos="4480" w:val="left"/>
          <w:tab w:pos="5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2"/>
          <w:position w:val="1"/>
        </w:rPr>
        <w:t>IK.ayıt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8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16/05/2017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jKa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2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ıtNo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3141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  <w:position w:val="0"/>
        </w:rPr>
        <w:t>-2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0"/>
        </w:rPr>
        <w:t>jBildirile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Bomova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513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Karşısı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Aşı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VEYSEL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Rekreasyo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0"/>
        </w:rPr>
        <w:t>Alanı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12" w:lineRule="exact"/>
        <w:ind w:left="127" w:right="-20"/>
        <w:jc w:val="left"/>
        <w:tabs>
          <w:tab w:pos="1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Bomova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513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Karşısı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Aşı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VEYSEL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Rekreasyo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1"/>
        </w:rPr>
        <w:t>Alanı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4" w:lineRule="exact"/>
        <w:ind w:left="108" w:right="-20"/>
        <w:jc w:val="left"/>
        <w:tabs>
          <w:tab w:pos="1760" w:val="left"/>
          <w:tab w:pos="3840" w:val="left"/>
          <w:tab w:pos="5200" w:val="left"/>
          <w:tab w:pos="6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414141"/>
          <w:w w:val="50"/>
          <w:position w:val="-1"/>
        </w:rPr>
        <w:t>lY</w:t>
      </w:r>
      <w:r>
        <w:rPr>
          <w:rFonts w:ascii="Times New Roman" w:hAnsi="Times New Roman" w:cs="Times New Roman" w:eastAsia="Times New Roman"/>
          <w:sz w:val="26"/>
          <w:szCs w:val="26"/>
          <w:color w:val="414141"/>
          <w:spacing w:val="-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2"/>
          <w:position w:val="-1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1" w:lineRule="exact"/>
        <w:ind w:left="122" w:right="-20"/>
        <w:jc w:val="left"/>
        <w:tabs>
          <w:tab w:pos="360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24"/>
          <w:position w:val="3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3"/>
        </w:rPr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59"/>
          <w:position w:val="4"/>
        </w:rPr>
        <w:t>l</w:t>
      </w:r>
      <w:r>
        <w:rPr>
          <w:rFonts w:ascii="Arial" w:hAnsi="Arial" w:cs="Arial" w:eastAsia="Arial"/>
          <w:sz w:val="25"/>
          <w:szCs w:val="25"/>
          <w:color w:val="2D2D2D"/>
          <w:spacing w:val="4"/>
          <w:w w:val="59"/>
          <w:position w:val="4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98"/>
          <w:position w:val="4"/>
        </w:rPr>
        <w:t>apını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99"/>
          <w:position w:val="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4"/>
        </w:rPr>
        <w:t>Şekli:</w:t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113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" w:lineRule="exact"/>
        <w:ind w:left="36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1"/>
        </w:rPr>
        <w:t>Beto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  <w:position w:val="-1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100"/>
          <w:position w:val="-1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1"/>
        </w:rPr>
        <w:t>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1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1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1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80"/>
        </w:sectPr>
      </w:pPr>
      <w:rPr/>
    </w:p>
    <w:p>
      <w:pPr>
        <w:spacing w:before="1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Diger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535" w:lineRule="exact"/>
        <w:ind w:right="-116"/>
        <w:jc w:val="left"/>
        <w:tabs>
          <w:tab w:pos="580" w:val="left"/>
          <w:tab w:pos="1080" w:val="left"/>
        </w:tabs>
        <w:rPr>
          <w:rFonts w:ascii="Arial" w:hAnsi="Arial" w:cs="Arial" w:eastAsia="Arial"/>
          <w:sz w:val="51"/>
          <w:szCs w:val="51"/>
        </w:rPr>
      </w:pPr>
      <w:rPr/>
      <w:r>
        <w:rPr>
          <w:rFonts w:ascii="Arial" w:hAnsi="Arial" w:cs="Arial" w:eastAsia="Arial"/>
          <w:sz w:val="42"/>
          <w:szCs w:val="42"/>
          <w:color w:val="414141"/>
          <w:spacing w:val="0"/>
          <w:w w:val="52"/>
          <w:position w:val="-5"/>
        </w:rPr>
        <w:t>ı</w:t>
      </w:r>
      <w:r>
        <w:rPr>
          <w:rFonts w:ascii="Arial" w:hAnsi="Arial" w:cs="Arial" w:eastAsia="Arial"/>
          <w:sz w:val="42"/>
          <w:szCs w:val="42"/>
          <w:color w:val="414141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42"/>
          <w:szCs w:val="42"/>
          <w:color w:val="414141"/>
          <w:spacing w:val="0"/>
          <w:w w:val="100"/>
          <w:position w:val="-5"/>
        </w:rPr>
      </w:r>
      <w:r>
        <w:rPr>
          <w:rFonts w:ascii="Arial" w:hAnsi="Arial" w:cs="Arial" w:eastAsia="Arial"/>
          <w:sz w:val="42"/>
          <w:szCs w:val="42"/>
          <w:color w:val="525252"/>
          <w:spacing w:val="0"/>
          <w:w w:val="52"/>
          <w:position w:val="-5"/>
        </w:rPr>
        <w:t>ı</w:t>
      </w:r>
      <w:r>
        <w:rPr>
          <w:rFonts w:ascii="Arial" w:hAnsi="Arial" w:cs="Arial" w:eastAsia="Arial"/>
          <w:sz w:val="42"/>
          <w:szCs w:val="42"/>
          <w:color w:val="525252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42"/>
          <w:szCs w:val="42"/>
          <w:color w:val="525252"/>
          <w:spacing w:val="0"/>
          <w:w w:val="100"/>
          <w:position w:val="-5"/>
        </w:rPr>
      </w:r>
      <w:r>
        <w:rPr>
          <w:rFonts w:ascii="Arial" w:hAnsi="Arial" w:cs="Arial" w:eastAsia="Arial"/>
          <w:sz w:val="51"/>
          <w:szCs w:val="51"/>
          <w:color w:val="909190"/>
          <w:spacing w:val="0"/>
          <w:w w:val="52"/>
          <w:position w:val="-5"/>
        </w:rPr>
        <w:t>ı</w:t>
      </w:r>
      <w:r>
        <w:rPr>
          <w:rFonts w:ascii="Arial" w:hAnsi="Arial" w:cs="Arial" w:eastAsia="Arial"/>
          <w:sz w:val="51"/>
          <w:szCs w:val="51"/>
          <w:color w:val="000000"/>
          <w:spacing w:val="0"/>
          <w:w w:val="100"/>
          <w:position w:val="0"/>
        </w:rPr>
      </w:r>
    </w:p>
    <w:p>
      <w:pPr>
        <w:spacing w:before="0" w:after="0" w:line="519" w:lineRule="exact"/>
        <w:ind w:right="-20"/>
        <w:jc w:val="left"/>
        <w:tabs>
          <w:tab w:pos="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51"/>
          <w:szCs w:val="51"/>
          <w:color w:val="2D2D2D"/>
          <w:spacing w:val="0"/>
          <w:w w:val="52"/>
        </w:rPr>
        <w:t>ı</w:t>
      </w:r>
      <w:r>
        <w:rPr>
          <w:rFonts w:ascii="Arial" w:hAnsi="Arial" w:cs="Arial" w:eastAsia="Arial"/>
          <w:sz w:val="51"/>
          <w:szCs w:val="51"/>
          <w:color w:val="2D2D2D"/>
          <w:spacing w:val="0"/>
          <w:w w:val="100"/>
        </w:rPr>
        <w:tab/>
      </w:r>
      <w:r>
        <w:rPr>
          <w:rFonts w:ascii="Arial" w:hAnsi="Arial" w:cs="Arial" w:eastAsia="Arial"/>
          <w:sz w:val="51"/>
          <w:szCs w:val="51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40"/>
          <w:position w:val="-5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-49"/>
          <w:w w:val="39"/>
          <w:position w:val="-5"/>
        </w:rPr>
        <w:t>&gt;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7"/>
          <w:position w:val="-5"/>
        </w:rPr>
        <w:t>{angını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  <w:position w:val="-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8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  <w:position w:val="-5"/>
        </w:rPr>
        <w:t>00:55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80"/>
          <w:cols w:num="3" w:equalWidth="0">
            <w:col w:w="4066" w:space="366"/>
            <w:col w:w="1175" w:space="387"/>
            <w:col w:w="5586"/>
          </w:cols>
        </w:sectPr>
      </w:pPr>
      <w:rPr/>
    </w:p>
    <w:p>
      <w:pPr>
        <w:spacing w:before="0" w:after="0" w:line="204" w:lineRule="exact"/>
        <w:ind w:left="108" w:right="-20"/>
        <w:jc w:val="left"/>
        <w:tabs>
          <w:tab w:pos="2180" w:val="left"/>
          <w:tab w:pos="5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  <w:position w:val="1"/>
        </w:rPr>
        <w:t>!Yana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8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53"/>
          <w:w w:val="11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!Kiracı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3" w:after="0" w:line="240" w:lineRule="auto"/>
        <w:ind w:left="219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3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35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Bayram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5"/>
        </w:rPr>
        <w:t>GÜL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2198" w:right="-20"/>
        <w:jc w:val="left"/>
        <w:tabs>
          <w:tab w:pos="472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45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2"/>
          <w:w w:val="14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37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3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9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00:35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00:40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08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3"/>
        </w:rPr>
        <w:t>Vu·aç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884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127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w w:val="9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w w:val="91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ibin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4660" w:right="469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2D2D2D"/>
          <w:spacing w:val="0"/>
          <w:w w:val="53"/>
        </w:rPr>
        <w:t>1</w:t>
      </w:r>
      <w:r>
        <w:rPr>
          <w:rFonts w:ascii="Arial" w:hAnsi="Arial" w:cs="Arial" w:eastAsia="Arial"/>
          <w:sz w:val="17"/>
          <w:szCs w:val="17"/>
          <w:color w:val="2D2D2D"/>
          <w:spacing w:val="15"/>
          <w:w w:val="5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178" w:lineRule="exact"/>
        <w:ind w:left="4643" w:right="431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5"/>
          <w:position w:val="-4"/>
        </w:rPr>
        <w:t>Emniy_et-Jandarma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4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4"/>
        </w:rPr>
        <w:t>Ge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8"/>
          <w:w w:val="100"/>
          <w:position w:val="-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4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9"/>
          <w:w w:val="100"/>
          <w:position w:val="-4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159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3" w:lineRule="exact"/>
        <w:ind w:left="2143" w:right="-20"/>
        <w:jc w:val="left"/>
        <w:tabs>
          <w:tab w:pos="3600" w:val="left"/>
          <w:tab w:pos="4640" w:val="left"/>
          <w:tab w:pos="11360" w:val="left"/>
        </w:tabs>
        <w:rPr>
          <w:rFonts w:ascii="Arial" w:hAnsi="Arial" w:cs="Arial" w:eastAsia="Arial"/>
          <w:sz w:val="39"/>
          <w:szCs w:val="3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1.275818pt;margin-top:11.269217pt;width:4.465240pt;height:31.0pt;mso-position-horizontal-relative:page;mso-position-vertical-relative:paragraph;z-index:-16474" type="#_x0000_t202" filled="f" stroked="f">
            <v:textbox inset="0,0,0,0">
              <w:txbxContent>
                <w:p>
                  <w:pPr>
                    <w:spacing w:before="0" w:after="0" w:line="620" w:lineRule="exact"/>
                    <w:ind w:right="-133"/>
                    <w:jc w:val="left"/>
                    <w:rPr>
                      <w:rFonts w:ascii="Arial" w:hAnsi="Arial" w:cs="Arial" w:eastAsia="Arial"/>
                      <w:sz w:val="62"/>
                      <w:szCs w:val="62"/>
                    </w:rPr>
                  </w:pPr>
                  <w:rPr/>
                  <w:r>
                    <w:rPr>
                      <w:rFonts w:ascii="Arial" w:hAnsi="Arial" w:cs="Arial" w:eastAsia="Arial"/>
                      <w:sz w:val="62"/>
                      <w:szCs w:val="62"/>
                      <w:color w:val="B6B6B6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62"/>
                      <w:szCs w:val="6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!Doğalgaz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</w:r>
      <w:r>
        <w:rPr>
          <w:rFonts w:ascii="Arial" w:hAnsi="Arial" w:cs="Arial" w:eastAsia="Arial"/>
          <w:sz w:val="39"/>
          <w:szCs w:val="39"/>
          <w:color w:val="B6B6B6"/>
          <w:spacing w:val="0"/>
          <w:w w:val="68"/>
          <w:position w:val="0"/>
        </w:rPr>
        <w:t>ı</w:t>
      </w:r>
      <w:r>
        <w:rPr>
          <w:rFonts w:ascii="Arial" w:hAnsi="Arial" w:cs="Arial" w:eastAsia="Arial"/>
          <w:sz w:val="39"/>
          <w:szCs w:val="39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623" w:right="-20"/>
        <w:jc w:val="left"/>
        <w:tabs>
          <w:tab w:pos="464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ncı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6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Gihnişse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  <w:position w:val="0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8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5"/>
          <w:position w:val="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4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21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80"/>
        </w:sectPr>
      </w:pPr>
      <w:rPr/>
    </w:p>
    <w:p>
      <w:pPr>
        <w:spacing w:before="0" w:after="0" w:line="280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2D2D2D"/>
          <w:w w:val="50"/>
        </w:rPr>
        <w:t>l</w:t>
      </w:r>
      <w:r>
        <w:rPr>
          <w:rFonts w:ascii="Times New Roman" w:hAnsi="Times New Roman" w:cs="Times New Roman" w:eastAsia="Times New Roman"/>
          <w:sz w:val="26"/>
          <w:szCs w:val="26"/>
          <w:color w:val="2D2D2D"/>
          <w:spacing w:val="14"/>
          <w:w w:val="5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ardım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13" w:lineRule="exact"/>
        <w:ind w:left="-68" w:right="145"/>
        <w:jc w:val="right"/>
        <w:tabs>
          <w:tab w:pos="8520" w:val="left"/>
        </w:tabs>
        <w:rPr>
          <w:rFonts w:ascii="Times New Roman" w:hAnsi="Times New Roman" w:cs="Times New Roman" w:eastAsia="Times New Roman"/>
          <w:sz w:val="32"/>
          <w:szCs w:val="3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32"/>
          <w:szCs w:val="32"/>
          <w:color w:val="A0A1A0"/>
          <w:spacing w:val="0"/>
          <w:w w:val="61"/>
          <w:position w:val="-1"/>
        </w:rPr>
        <w:t>J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9" w:lineRule="atLeast"/>
        <w:ind w:right="120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B6B6B6"/>
          <w:spacing w:val="0"/>
          <w:w w:val="51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260" w:right="80"/>
          <w:cols w:num="2" w:equalWidth="0">
            <w:col w:w="2731" w:space="0"/>
            <w:col w:w="8849"/>
          </w:cols>
        </w:sectPr>
      </w:pPr>
      <w:rPr/>
    </w:p>
    <w:p>
      <w:pPr>
        <w:spacing w:before="0" w:after="0" w:line="35" w:lineRule="atLeast"/>
        <w:ind w:left="21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Adı-Soyadı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3" w:lineRule="exact"/>
        <w:ind w:left="108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2"/>
          <w:position w:val="1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4"/>
          <w:w w:val="11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Arial" w:hAnsi="Arial" w:cs="Arial" w:eastAsia="Arial"/>
          <w:sz w:val="29"/>
          <w:szCs w:val="29"/>
          <w:color w:val="414141"/>
          <w:spacing w:val="0"/>
          <w:w w:val="51"/>
          <w:position w:val="1"/>
        </w:rPr>
        <w:t>I</w:t>
      </w:r>
      <w:r>
        <w:rPr>
          <w:rFonts w:ascii="Arial" w:hAnsi="Arial" w:cs="Arial" w:eastAsia="Arial"/>
          <w:sz w:val="29"/>
          <w:szCs w:val="29"/>
          <w:color w:val="414141"/>
          <w:spacing w:val="9"/>
          <w:w w:val="51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varıldıgında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2" w:lineRule="exact"/>
        <w:ind w:left="1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7"/>
        </w:rPr>
        <w:t>Duıum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8" w:lineRule="exact"/>
        <w:ind w:left="4677" w:right="-20"/>
        <w:jc w:val="left"/>
        <w:tabs>
          <w:tab w:pos="11360" w:val="left"/>
        </w:tabs>
        <w:rPr>
          <w:rFonts w:ascii="Arial" w:hAnsi="Arial" w:cs="Arial" w:eastAsia="Arial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2"/>
        </w:rPr>
        <w:t>Sö.ndürmede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</w:r>
      <w:r>
        <w:rPr>
          <w:rFonts w:ascii="Arial" w:hAnsi="Arial" w:cs="Arial" w:eastAsia="Arial"/>
          <w:sz w:val="36"/>
          <w:szCs w:val="36"/>
          <w:color w:val="B6B6B6"/>
          <w:spacing w:val="0"/>
          <w:w w:val="73"/>
          <w:position w:val="-4"/>
        </w:rPr>
        <w:t>ı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267" w:lineRule="exact"/>
        <w:ind w:left="108" w:right="-20"/>
        <w:jc w:val="left"/>
        <w:tabs>
          <w:tab w:pos="2160" w:val="left"/>
          <w:tab w:pos="4660" w:val="left"/>
          <w:tab w:pos="6560" w:val="left"/>
          <w:tab w:pos="8120" w:val="left"/>
          <w:tab w:pos="1136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yapıldı.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m3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7"/>
          <w:position w:val="2"/>
        </w:rPr>
        <w:t>IKöpOk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3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77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7"/>
          <w:w w:val="77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"/>
          <w:w w:val="115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2"/>
        </w:rPr>
        <w:t>K.T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  <w:position w:val="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2"/>
        </w:rPr>
      </w:r>
      <w:r>
        <w:rPr>
          <w:rFonts w:ascii="Arial" w:hAnsi="Arial" w:cs="Arial" w:eastAsia="Arial"/>
          <w:sz w:val="34"/>
          <w:szCs w:val="34"/>
          <w:color w:val="B6B6B6"/>
          <w:spacing w:val="0"/>
          <w:w w:val="78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266" w:lineRule="exact"/>
        <w:ind w:left="4677" w:right="-20"/>
        <w:jc w:val="left"/>
        <w:tabs>
          <w:tab w:pos="6520" w:val="left"/>
          <w:tab w:pos="8060" w:val="left"/>
        </w:tabs>
        <w:rPr>
          <w:rFonts w:ascii="Arial" w:hAnsi="Arial" w:cs="Arial" w:eastAsia="Arial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</w:r>
      <w:r>
        <w:rPr>
          <w:rFonts w:ascii="Arial" w:hAnsi="Arial" w:cs="Arial" w:eastAsia="Arial"/>
          <w:sz w:val="30"/>
          <w:szCs w:val="30"/>
          <w:color w:val="525252"/>
          <w:spacing w:val="0"/>
          <w:w w:val="159"/>
          <w:i/>
          <w:position w:val="0"/>
        </w:rPr>
        <w:t>l</w:t>
      </w:r>
      <w:r>
        <w:rPr>
          <w:rFonts w:ascii="Arial" w:hAnsi="Arial" w:cs="Arial" w:eastAsia="Arial"/>
          <w:sz w:val="30"/>
          <w:szCs w:val="30"/>
          <w:color w:val="525252"/>
          <w:spacing w:val="0"/>
          <w:w w:val="100"/>
          <w:i/>
          <w:position w:val="0"/>
        </w:rPr>
        <w:tab/>
      </w:r>
      <w:r>
        <w:rPr>
          <w:rFonts w:ascii="Arial" w:hAnsi="Arial" w:cs="Arial" w:eastAsia="Arial"/>
          <w:sz w:val="30"/>
          <w:szCs w:val="30"/>
          <w:color w:val="525252"/>
          <w:spacing w:val="0"/>
          <w:w w:val="159"/>
          <w:i/>
          <w:position w:val="0"/>
        </w:rPr>
        <w:t>l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21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80"/>
        </w:sectPr>
      </w:pPr>
      <w:rPr/>
    </w:p>
    <w:p>
      <w:pPr>
        <w:spacing w:before="14" w:after="0" w:line="240" w:lineRule="auto"/>
        <w:ind w:left="108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"/>
          <w:w w:val="164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arazideki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5"/>
          <w:w w:val="115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7"/>
          <w:position w:val="-1"/>
        </w:rPr>
        <w:t>lu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4"/>
          <w:w w:val="98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169"/>
          <w:position w:val="-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80"/>
          <w:cols w:num="2" w:equalWidth="0">
            <w:col w:w="1759" w:space="502"/>
            <w:col w:w="9319"/>
          </w:cols>
        </w:sectPr>
      </w:pPr>
      <w:rPr/>
    </w:p>
    <w:p>
      <w:pPr>
        <w:spacing w:before="14" w:after="0" w:line="256" w:lineRule="auto"/>
        <w:ind w:left="2183" w:right="115" w:firstLine="-2075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w w:val="75"/>
        </w:rPr>
        <w:t>!Y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8"/>
        </w:rPr>
        <w:t>!Yapıla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kimligi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7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4"/>
        </w:rPr>
        <w:t>ehve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9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sonucunda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çıktıgı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78" w:right="-20"/>
        <w:jc w:val="left"/>
        <w:tabs>
          <w:tab w:pos="218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w w:val="14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6"/>
          <w:w w:val="14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ortalı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6"/>
        </w:rPr>
        <w:t>irkeli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3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2" w:lineRule="exact"/>
        <w:ind w:left="1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w w:val="69"/>
          <w:position w:val="-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69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-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9" w:lineRule="exact"/>
        <w:ind w:left="1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525252"/>
          <w:w w:val="50"/>
        </w:rPr>
        <w:t>l</w:t>
      </w:r>
      <w:r>
        <w:rPr>
          <w:rFonts w:ascii="Times New Roman" w:hAnsi="Times New Roman" w:cs="Times New Roman" w:eastAsia="Times New Roman"/>
          <w:sz w:val="26"/>
          <w:szCs w:val="26"/>
          <w:color w:val="525252"/>
          <w:spacing w:val="14"/>
          <w:w w:val="5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18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68"/>
        </w:rPr>
        <w:t>s''-.,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6"/>
          <w:w w:val="16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Edildigi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27" w:right="-20"/>
        <w:jc w:val="left"/>
        <w:tabs>
          <w:tab w:pos="2120" w:val="left"/>
          <w:tab w:pos="6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9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1"/>
        </w:rPr>
        <w:t>kı,"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2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Döut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9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0"/>
          <w:w w:val="10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6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7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"/>
          <w:w w:val="7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9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16/05/2017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69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95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1"/>
        </w:rPr>
        <w:t>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207" w:right="-20"/>
        <w:jc w:val="left"/>
        <w:tabs>
          <w:tab w:pos="1020" w:val="left"/>
          <w:tab w:pos="1520" w:val="left"/>
          <w:tab w:pos="8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3"/>
        </w:rPr>
        <w:t>jGiDE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7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Evka-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320" w:lineRule="exact"/>
        <w:ind w:left="2289" w:right="-20"/>
        <w:jc w:val="left"/>
        <w:tabs>
          <w:tab w:pos="4800" w:val="left"/>
          <w:tab w:pos="864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0"/>
          <w:w w:val="56"/>
          <w:b/>
          <w:bCs/>
          <w:position w:val="-1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0"/>
          <w:w w:val="56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3"/>
          <w:w w:val="56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0"/>
          <w:w w:val="56"/>
          <w:b/>
          <w:bCs/>
          <w:position w:val="-1"/>
        </w:rPr>
        <w:t>8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0"/>
          <w:w w:val="56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19"/>
          <w:w w:val="56"/>
          <w:b/>
          <w:bCs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2D2D2D"/>
          <w:spacing w:val="0"/>
          <w:w w:val="56"/>
          <w:position w:val="-1"/>
        </w:rPr>
        <w:t>MaYıs</w:t>
      </w:r>
      <w:r>
        <w:rPr>
          <w:rFonts w:ascii="Arial" w:hAnsi="Arial" w:cs="Arial" w:eastAsia="Arial"/>
          <w:sz w:val="24"/>
          <w:szCs w:val="24"/>
          <w:color w:val="2D2D2D"/>
          <w:spacing w:val="5"/>
          <w:w w:val="56"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0"/>
          <w:w w:val="62"/>
          <w:position w:val="-1"/>
        </w:rPr>
        <w:t>2017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4997" w:right="560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9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right="1827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14141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414141"/>
          <w:spacing w:val="0"/>
          <w:w w:val="83"/>
          <w:i/>
        </w:rPr>
        <w:t>  </w:t>
      </w:r>
      <w:r>
        <w:rPr>
          <w:rFonts w:ascii="Arial" w:hAnsi="Arial" w:cs="Arial" w:eastAsia="Arial"/>
          <w:sz w:val="19"/>
          <w:szCs w:val="19"/>
          <w:color w:val="414141"/>
          <w:spacing w:val="31"/>
          <w:w w:val="8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99" w:right="1368"/>
        <w:jc w:val="center"/>
        <w:tabs>
          <w:tab w:pos="1280" w:val="left"/>
          <w:tab w:pos="8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54.529419pt;margin-top:-5.988533pt;width:73.750994pt;height:4.484060pt;mso-position-horizontal-relative:page;mso-position-vertical-relative:paragraph;z-index:-16478" coordorigin="5091,-120" coordsize="1475,90">
            <v:group style="position:absolute;left:5102;top:-106;width:151;height:2" coordorigin="5102,-106" coordsize="151,2">
              <v:shape style="position:absolute;left:5102;top:-106;width:151;height:2" coordorigin="5102,-106" coordsize="151,0" path="m5102,-106l5253,-106e" filled="f" stroked="t" strokeweight="1.180016pt" strokecolor="#343F77">
                <v:path arrowok="t"/>
              </v:shape>
            </v:group>
            <v:group style="position:absolute;left:5225;top:-75;width:222;height:2" coordorigin="5225,-75" coordsize="222,2">
              <v:shape style="position:absolute;left:5225;top:-75;width:222;height:2" coordorigin="5225,-75" coordsize="222,0" path="m5225,-75l5447,-75e" filled="f" stroked="t" strokeweight="4.484060pt" strokecolor="#5460B8">
                <v:path arrowok="t"/>
              </v:shape>
            </v:group>
            <v:group style="position:absolute;left:5447;top:-75;width:788;height:2" coordorigin="5447,-75" coordsize="788,2">
              <v:shape style="position:absolute;left:5447;top:-75;width:788;height:2" coordorigin="5447,-75" coordsize="788,0" path="m5447,-75l6235,-75e" filled="f" stroked="t" strokeweight="4.012054pt" strokecolor="#3F4FA0">
                <v:path arrowok="t"/>
              </v:shape>
            </v:group>
            <v:group style="position:absolute;left:6207;top:-89;width:345;height:2" coordorigin="6207,-89" coordsize="345,2">
              <v:shape style="position:absolute;left:6207;top:-89;width:345;height:2" coordorigin="6207,-89" coordsize="345,0" path="m6207,-89l6551,-89e" filled="f" stroked="t" strokeweight="1.416019pt" strokecolor="#3B447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İtfai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  <w:position w:val="-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4"/>
        </w:rPr>
        <w:t>eci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4"/>
        </w:rPr>
      </w:r>
      <w:r>
        <w:rPr>
          <w:rFonts w:ascii="Arial" w:hAnsi="Arial" w:cs="Arial" w:eastAsia="Arial"/>
          <w:sz w:val="10"/>
          <w:szCs w:val="10"/>
          <w:color w:val="B6B6B6"/>
          <w:spacing w:val="0"/>
          <w:w w:val="267"/>
          <w:position w:val="-5"/>
        </w:rPr>
        <w:t>ı</w:t>
      </w:r>
      <w:r>
        <w:rPr>
          <w:rFonts w:ascii="Arial" w:hAnsi="Arial" w:cs="Arial" w:eastAsia="Arial"/>
          <w:sz w:val="10"/>
          <w:szCs w:val="10"/>
          <w:color w:val="B6B6B6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0"/>
          <w:szCs w:val="10"/>
          <w:color w:val="B6B6B6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8"/>
          <w:position w:val="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9" w:lineRule="exact"/>
        <w:ind w:left="4758" w:right="4911"/>
        <w:jc w:val="center"/>
        <w:tabs>
          <w:tab w:pos="6180" w:val="left"/>
        </w:tabs>
        <w:rPr>
          <w:rFonts w:ascii="Arial" w:hAnsi="Arial" w:cs="Arial" w:eastAsia="Arial"/>
          <w:sz w:val="29"/>
          <w:szCs w:val="29"/>
        </w:rPr>
      </w:pPr>
      <w:rPr/>
      <w:r>
        <w:rPr/>
        <w:pict>
          <v:group style="position:absolute;margin-left:230.811111pt;margin-top:12.611307pt;width:101.00936pt;height:1.777121pt;mso-position-horizontal-relative:page;mso-position-vertical-relative:paragraph;z-index:-16477" coordorigin="4616,252" coordsize="2020,36">
            <v:group style="position:absolute;left:4626;top:262;width:1340;height:2" coordorigin="4626,262" coordsize="1340,2">
              <v:shape style="position:absolute;left:4626;top:262;width:1340;height:2" coordorigin="4626,262" coordsize="1340,0" path="m4626,262l5966,262e" filled="f" stroked="t" strokeweight=".944013pt" strokecolor="#545B90">
                <v:path arrowok="t"/>
              </v:shape>
            </v:group>
            <v:group style="position:absolute;left:5910;top:278;width:717;height:2" coordorigin="5910,278" coordsize="717,2">
              <v:shape style="position:absolute;left:5910;top:278;width:717;height:2" coordorigin="5910,278" coordsize="717,0" path="m5910,278l6627,278e" filled="f" stroked="t" strokeweight=".944013pt" strokecolor="#484F83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1"/>
          <w:szCs w:val="21"/>
          <w:color w:val="1F1F54"/>
          <w:spacing w:val="0"/>
          <w:w w:val="137"/>
        </w:rPr>
        <w:t>\</w:t>
      </w:r>
      <w:r>
        <w:rPr>
          <w:rFonts w:ascii="Arial" w:hAnsi="Arial" w:cs="Arial" w:eastAsia="Arial"/>
          <w:sz w:val="21"/>
          <w:szCs w:val="21"/>
          <w:color w:val="1F1F54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1F1F54"/>
          <w:spacing w:val="0"/>
          <w:w w:val="100"/>
        </w:rPr>
      </w:r>
      <w:r>
        <w:rPr>
          <w:rFonts w:ascii="Arial" w:hAnsi="Arial" w:cs="Arial" w:eastAsia="Arial"/>
          <w:sz w:val="29"/>
          <w:szCs w:val="29"/>
          <w:color w:val="424B87"/>
          <w:spacing w:val="0"/>
          <w:w w:val="196"/>
        </w:rPr>
        <w:t>\</w:t>
      </w:r>
      <w:r>
        <w:rPr>
          <w:rFonts w:ascii="Arial" w:hAnsi="Arial" w:cs="Arial" w:eastAsia="Arial"/>
          <w:sz w:val="29"/>
          <w:szCs w:val="29"/>
          <w:color w:val="424B87"/>
          <w:spacing w:val="-1"/>
          <w:w w:val="195"/>
        </w:rPr>
        <w:t>'</w:t>
      </w:r>
      <w:r>
        <w:rPr>
          <w:rFonts w:ascii="Arial" w:hAnsi="Arial" w:cs="Arial" w:eastAsia="Arial"/>
          <w:sz w:val="29"/>
          <w:szCs w:val="29"/>
          <w:color w:val="7E80A8"/>
          <w:spacing w:val="0"/>
          <w:w w:val="137"/>
        </w:rPr>
        <w:t>,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</w:rPr>
      </w:r>
    </w:p>
    <w:p>
      <w:pPr>
        <w:spacing w:before="0" w:after="0" w:line="185" w:lineRule="exact"/>
        <w:ind w:left="4048" w:right="5152"/>
        <w:jc w:val="center"/>
        <w:tabs>
          <w:tab w:pos="62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0.876465pt;margin-top:7.094572pt;width:125.719976pt;height:72pt;mso-position-horizontal-relative:page;mso-position-vertical-relative:paragraph;z-index:-16473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2220" w:val="left"/>
                    </w:tabs>
                    <w:rPr>
                      <w:rFonts w:ascii="Courier New" w:hAnsi="Courier New" w:cs="Courier New" w:eastAsia="Courier New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39"/>
                      <w:szCs w:val="39"/>
                      <w:color w:val="313672"/>
                      <w:spacing w:val="0"/>
                      <w:w w:val="51"/>
                      <w:position w:val="77"/>
                    </w:rPr>
                    <w:t>)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313672"/>
                      <w:spacing w:val="0"/>
                      <w:w w:val="100"/>
                      <w:position w:val="77"/>
                    </w:rPr>
                    <w:tab/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313672"/>
                      <w:spacing w:val="0"/>
                      <w:w w:val="100"/>
                      <w:position w:val="77"/>
                    </w:rPr>
                  </w:r>
                  <w:r>
                    <w:rPr>
                      <w:rFonts w:ascii="Courier New" w:hAnsi="Courier New" w:cs="Courier New" w:eastAsia="Courier New"/>
                      <w:sz w:val="144"/>
                      <w:szCs w:val="144"/>
                      <w:color w:val="676969"/>
                      <w:spacing w:val="-607"/>
                      <w:w w:val="108"/>
                      <w:position w:val="9"/>
                    </w:rPr>
                    <w:t>ı</w:t>
                  </w:r>
                  <w:r>
                    <w:rPr>
                      <w:rFonts w:ascii="Courier New" w:hAnsi="Courier New" w:cs="Courier New" w:eastAsia="Courier New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24B87"/>
          <w:spacing w:val="0"/>
          <w:w w:val="178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24B87"/>
          <w:spacing w:val="0"/>
          <w:w w:val="1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B87"/>
          <w:spacing w:val="25"/>
          <w:w w:val="1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B87"/>
          <w:spacing w:val="0"/>
          <w:w w:val="178"/>
        </w:rPr>
        <w:t>----.J</w:t>
      </w:r>
      <w:r>
        <w:rPr>
          <w:rFonts w:ascii="Times New Roman" w:hAnsi="Times New Roman" w:cs="Times New Roman" w:eastAsia="Times New Roman"/>
          <w:sz w:val="19"/>
          <w:szCs w:val="19"/>
          <w:color w:val="424B8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B87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1F1F54"/>
          <w:spacing w:val="0"/>
          <w:w w:val="129"/>
          <w:position w:val="1"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07" w:lineRule="exact"/>
        <w:ind w:right="1740"/>
        <w:jc w:val="right"/>
        <w:tabs>
          <w:tab w:pos="1840" w:val="left"/>
          <w:tab w:pos="4500" w:val="left"/>
          <w:tab w:pos="4880" w:val="left"/>
          <w:tab w:pos="550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Arial" w:hAnsi="Arial" w:cs="Arial" w:eastAsia="Arial"/>
          <w:sz w:val="33"/>
          <w:szCs w:val="33"/>
          <w:color w:val="414141"/>
          <w:spacing w:val="0"/>
          <w:w w:val="100"/>
          <w:b/>
          <w:bCs/>
          <w:position w:val="-2"/>
        </w:rPr>
        <w:t>ç</w:t>
      </w:r>
      <w:r>
        <w:rPr>
          <w:rFonts w:ascii="Arial" w:hAnsi="Arial" w:cs="Arial" w:eastAsia="Arial"/>
          <w:sz w:val="33"/>
          <w:szCs w:val="33"/>
          <w:color w:val="414141"/>
          <w:spacing w:val="-61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33"/>
          <w:szCs w:val="33"/>
          <w:color w:val="414141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33"/>
          <w:szCs w:val="33"/>
          <w:color w:val="414141"/>
          <w:spacing w:val="0"/>
          <w:w w:val="100"/>
          <w:b/>
          <w:bCs/>
          <w:position w:val="-2"/>
        </w:rPr>
      </w:r>
      <w:r>
        <w:rPr>
          <w:rFonts w:ascii="Arial" w:hAnsi="Arial" w:cs="Arial" w:eastAsia="Arial"/>
          <w:sz w:val="33"/>
          <w:szCs w:val="33"/>
          <w:color w:val="2D2D2D"/>
          <w:spacing w:val="0"/>
          <w:w w:val="45"/>
          <w:position w:val="-2"/>
        </w:rPr>
        <w:t>..</w:t>
      </w:r>
      <w:r>
        <w:rPr>
          <w:rFonts w:ascii="Arial" w:hAnsi="Arial" w:cs="Arial" w:eastAsia="Arial"/>
          <w:sz w:val="33"/>
          <w:szCs w:val="33"/>
          <w:color w:val="2D2D2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3"/>
          <w:szCs w:val="33"/>
          <w:color w:val="2D2D2D"/>
          <w:spacing w:val="0"/>
          <w:w w:val="100"/>
          <w:position w:val="-2"/>
        </w:rPr>
      </w:r>
      <w:r>
        <w:rPr>
          <w:rFonts w:ascii="Arial" w:hAnsi="Arial" w:cs="Arial" w:eastAsia="Arial"/>
          <w:sz w:val="12"/>
          <w:szCs w:val="12"/>
          <w:color w:val="7C7C7E"/>
          <w:spacing w:val="0"/>
          <w:w w:val="59"/>
          <w:position w:val="7"/>
        </w:rPr>
        <w:t>...</w:t>
      </w:r>
      <w:r>
        <w:rPr>
          <w:rFonts w:ascii="Arial" w:hAnsi="Arial" w:cs="Arial" w:eastAsia="Arial"/>
          <w:sz w:val="12"/>
          <w:szCs w:val="12"/>
          <w:color w:val="7C7C7E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2"/>
          <w:szCs w:val="12"/>
          <w:color w:val="7C7C7E"/>
          <w:spacing w:val="0"/>
          <w:w w:val="100"/>
          <w:position w:val="7"/>
        </w:rPr>
      </w:r>
      <w:r>
        <w:rPr>
          <w:rFonts w:ascii="Arial" w:hAnsi="Arial" w:cs="Arial" w:eastAsia="Arial"/>
          <w:sz w:val="12"/>
          <w:szCs w:val="12"/>
          <w:color w:val="2D2D2D"/>
          <w:spacing w:val="0"/>
          <w:w w:val="75"/>
          <w:b/>
          <w:bCs/>
          <w:i/>
          <w:position w:val="7"/>
        </w:rPr>
        <w:t>,}ı.</w:t>
      </w:r>
      <w:r>
        <w:rPr>
          <w:rFonts w:ascii="Arial" w:hAnsi="Arial" w:cs="Arial" w:eastAsia="Arial"/>
          <w:sz w:val="12"/>
          <w:szCs w:val="12"/>
          <w:color w:val="2D2D2D"/>
          <w:spacing w:val="24"/>
          <w:w w:val="75"/>
          <w:b/>
          <w:bCs/>
          <w:i/>
          <w:position w:val="7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909190"/>
          <w:spacing w:val="0"/>
          <w:w w:val="163"/>
          <w:b/>
          <w:bCs/>
          <w:i/>
          <w:position w:val="7"/>
        </w:rPr>
        <w:t>;1..</w:t>
      </w:r>
      <w:r>
        <w:rPr>
          <w:rFonts w:ascii="Times New Roman" w:hAnsi="Times New Roman" w:cs="Times New Roman" w:eastAsia="Times New Roman"/>
          <w:sz w:val="8"/>
          <w:szCs w:val="8"/>
          <w:color w:val="909190"/>
          <w:spacing w:val="0"/>
          <w:w w:val="100"/>
          <w:b/>
          <w:bCs/>
          <w:i/>
          <w:position w:val="7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909190"/>
          <w:spacing w:val="0"/>
          <w:w w:val="100"/>
          <w:b/>
          <w:bCs/>
          <w:i/>
          <w:position w:val="7"/>
        </w:rPr>
      </w:r>
      <w:r>
        <w:rPr>
          <w:rFonts w:ascii="Times New Roman" w:hAnsi="Times New Roman" w:cs="Times New Roman" w:eastAsia="Times New Roman"/>
          <w:sz w:val="14"/>
          <w:szCs w:val="14"/>
          <w:color w:val="909190"/>
          <w:spacing w:val="0"/>
          <w:w w:val="100"/>
          <w:b/>
          <w:bCs/>
          <w:position w:val="7"/>
        </w:rPr>
        <w:t>ı</w:t>
      </w:r>
      <w:r>
        <w:rPr>
          <w:rFonts w:ascii="Times New Roman" w:hAnsi="Times New Roman" w:cs="Times New Roman" w:eastAsia="Times New Roman"/>
          <w:sz w:val="14"/>
          <w:szCs w:val="14"/>
          <w:color w:val="909190"/>
          <w:spacing w:val="13"/>
          <w:w w:val="100"/>
          <w:b/>
          <w:bCs/>
          <w:position w:val="7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09190"/>
          <w:spacing w:val="0"/>
          <w:w w:val="118"/>
          <w:b/>
          <w:bCs/>
          <w:position w:val="7"/>
        </w:rPr>
        <w:t>)()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78" w:lineRule="exact"/>
        <w:ind w:left="2331" w:right="-20"/>
        <w:jc w:val="left"/>
        <w:tabs>
          <w:tab w:pos="5040" w:val="left"/>
          <w:tab w:pos="8460" w:val="left"/>
          <w:tab w:pos="980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7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9"/>
          <w:position w:val="-7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89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9"/>
          <w:position w:val="-7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89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7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8"/>
          <w:w w:val="100"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100"/>
          <w:i/>
          <w:position w:val="-7"/>
        </w:rPr>
        <w:t>Amir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100"/>
          <w:i/>
          <w:position w:val="-7"/>
        </w:rPr>
        <w:tab/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100"/>
          <w:i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7"/>
        </w:rPr>
        <w:t>Ba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7"/>
        </w:rPr>
        <w:t>ram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7"/>
        </w:rPr>
        <w:t>GUL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7"/>
        </w:rPr>
      </w:r>
      <w:r>
        <w:rPr>
          <w:rFonts w:ascii="Arial" w:hAnsi="Arial" w:cs="Arial" w:eastAsia="Arial"/>
          <w:sz w:val="25"/>
          <w:szCs w:val="25"/>
          <w:color w:val="B6B6B6"/>
          <w:spacing w:val="0"/>
          <w:w w:val="35"/>
          <w:position w:val="-13"/>
        </w:rPr>
        <w:t>-</w:t>
      </w:r>
      <w:r>
        <w:rPr>
          <w:rFonts w:ascii="Arial" w:hAnsi="Arial" w:cs="Arial" w:eastAsia="Arial"/>
          <w:sz w:val="25"/>
          <w:szCs w:val="25"/>
          <w:color w:val="B6B6B6"/>
          <w:spacing w:val="0"/>
          <w:w w:val="35"/>
          <w:position w:val="-13"/>
        </w:rPr>
        <w:t>    </w:t>
      </w:r>
      <w:r>
        <w:rPr>
          <w:rFonts w:ascii="Arial" w:hAnsi="Arial" w:cs="Arial" w:eastAsia="Arial"/>
          <w:sz w:val="25"/>
          <w:szCs w:val="25"/>
          <w:color w:val="B6B6B6"/>
          <w:spacing w:val="3"/>
          <w:w w:val="35"/>
          <w:position w:val="-13"/>
        </w:rPr>
        <w:t> </w:t>
      </w:r>
      <w:r>
        <w:rPr>
          <w:rFonts w:ascii="Arial" w:hAnsi="Arial" w:cs="Arial" w:eastAsia="Arial"/>
          <w:sz w:val="25"/>
          <w:szCs w:val="25"/>
          <w:color w:val="909190"/>
          <w:spacing w:val="0"/>
          <w:w w:val="130"/>
          <w:position w:val="-13"/>
        </w:rPr>
        <w:t>$iX</w:t>
      </w:r>
      <w:r>
        <w:rPr>
          <w:rFonts w:ascii="Arial" w:hAnsi="Arial" w:cs="Arial" w:eastAsia="Arial"/>
          <w:sz w:val="25"/>
          <w:szCs w:val="25"/>
          <w:color w:val="909190"/>
          <w:spacing w:val="1"/>
          <w:w w:val="130"/>
          <w:position w:val="-13"/>
        </w:rPr>
        <w:t>$</w:t>
      </w:r>
      <w:r>
        <w:rPr>
          <w:rFonts w:ascii="Arial" w:hAnsi="Arial" w:cs="Arial" w:eastAsia="Arial"/>
          <w:sz w:val="25"/>
          <w:szCs w:val="25"/>
          <w:color w:val="676969"/>
          <w:spacing w:val="0"/>
          <w:w w:val="130"/>
          <w:position w:val="-13"/>
        </w:rPr>
        <w:t>·</w:t>
      </w:r>
      <w:r>
        <w:rPr>
          <w:rFonts w:ascii="Arial" w:hAnsi="Arial" w:cs="Arial" w:eastAsia="Arial"/>
          <w:sz w:val="25"/>
          <w:szCs w:val="25"/>
          <w:color w:val="676969"/>
          <w:spacing w:val="-23"/>
          <w:w w:val="130"/>
          <w:position w:val="-13"/>
        </w:rPr>
        <w:t> </w:t>
      </w:r>
      <w:r>
        <w:rPr>
          <w:rFonts w:ascii="Arial" w:hAnsi="Arial" w:cs="Arial" w:eastAsia="Arial"/>
          <w:sz w:val="25"/>
          <w:szCs w:val="25"/>
          <w:color w:val="909190"/>
          <w:spacing w:val="0"/>
          <w:w w:val="130"/>
          <w:position w:val="-13"/>
        </w:rPr>
        <w:t>,</w:t>
      </w:r>
      <w:r>
        <w:rPr>
          <w:rFonts w:ascii="Arial" w:hAnsi="Arial" w:cs="Arial" w:eastAsia="Arial"/>
          <w:sz w:val="25"/>
          <w:szCs w:val="25"/>
          <w:color w:val="909190"/>
          <w:spacing w:val="-70"/>
          <w:w w:val="130"/>
          <w:position w:val="-13"/>
        </w:rPr>
        <w:t> </w:t>
      </w:r>
      <w:r>
        <w:rPr>
          <w:rFonts w:ascii="Arial" w:hAnsi="Arial" w:cs="Arial" w:eastAsia="Arial"/>
          <w:sz w:val="25"/>
          <w:szCs w:val="25"/>
          <w:color w:val="909190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25"/>
          <w:szCs w:val="25"/>
          <w:color w:val="909190"/>
          <w:spacing w:val="0"/>
          <w:w w:val="100"/>
          <w:position w:val="-13"/>
        </w:rPr>
      </w:r>
      <w:r>
        <w:rPr>
          <w:rFonts w:ascii="Arial" w:hAnsi="Arial" w:cs="Arial" w:eastAsia="Arial"/>
          <w:sz w:val="25"/>
          <w:szCs w:val="25"/>
          <w:color w:val="676969"/>
          <w:spacing w:val="0"/>
          <w:w w:val="130"/>
          <w:position w:val="-13"/>
        </w:rPr>
        <w:t>SIJ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407" w:lineRule="exact"/>
        <w:ind w:left="5291" w:right="-20"/>
        <w:jc w:val="left"/>
        <w:tabs>
          <w:tab w:pos="8360" w:val="left"/>
          <w:tab w:pos="10020" w:val="left"/>
        </w:tabs>
        <w:rPr>
          <w:rFonts w:ascii="Times New Roman" w:hAnsi="Times New Roman" w:cs="Times New Roman" w:eastAsia="Times New Roman"/>
          <w:sz w:val="35"/>
          <w:szCs w:val="35"/>
        </w:rPr>
      </w:pPr>
      <w:rPr/>
      <w:r>
        <w:rPr/>
        <w:pict>
          <v:group style="position:absolute;margin-left:508.136993pt;margin-top:18.051641pt;width:.1pt;height:13.642579pt;mso-position-horizontal-relative:page;mso-position-vertical-relative:paragraph;z-index:-16476" coordorigin="10163,361" coordsize="2,273">
            <v:shape style="position:absolute;left:10163;top:361;width:2;height:273" coordorigin="10163,361" coordsize="0,273" path="m10163,634l10163,361e" filled="f" stroked="t" strokeweight="2.4643pt" strokecolor="#CCD4CA">
              <v:path arrowok="t"/>
            </v:shape>
          </v:group>
          <w10:wrap type="none"/>
        </w:pict>
      </w:r>
      <w:r>
        <w:rPr/>
        <w:pict>
          <v:group style="position:absolute;margin-left:518.732605pt;margin-top:18.051641pt;width:.1pt;height:13.642579pt;mso-position-horizontal-relative:page;mso-position-vertical-relative:paragraph;z-index:-16475" coordorigin="10375,361" coordsize="2,273">
            <v:shape style="position:absolute;left:10375;top:361;width:2;height:273" coordorigin="10375,361" coordsize="0,273" path="m10375,634l10375,361e" filled="f" stroked="t" strokeweight="2.1313pt" strokecolor="#CCD4CA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8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8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8"/>
        </w:rPr>
      </w:r>
      <w:r>
        <w:rPr>
          <w:rFonts w:ascii="Arial" w:hAnsi="Arial" w:cs="Arial" w:eastAsia="Arial"/>
          <w:sz w:val="52"/>
          <w:szCs w:val="52"/>
          <w:color w:val="7C7C7E"/>
          <w:spacing w:val="0"/>
          <w:w w:val="63"/>
          <w:i/>
          <w:position w:val="-10"/>
        </w:rPr>
        <w:t>fıi:ı</w:t>
      </w:r>
      <w:r>
        <w:rPr>
          <w:rFonts w:ascii="Arial" w:hAnsi="Arial" w:cs="Arial" w:eastAsia="Arial"/>
          <w:sz w:val="52"/>
          <w:szCs w:val="52"/>
          <w:color w:val="7C7C7E"/>
          <w:spacing w:val="4"/>
          <w:w w:val="63"/>
          <w:i/>
          <w:position w:val="-10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525252"/>
          <w:spacing w:val="0"/>
          <w:w w:val="64"/>
          <w:position w:val="-10"/>
        </w:rPr>
        <w:t>;</w:t>
      </w:r>
      <w:r>
        <w:rPr>
          <w:rFonts w:ascii="Times New Roman" w:hAnsi="Times New Roman" w:cs="Times New Roman" w:eastAsia="Times New Roman"/>
          <w:sz w:val="38"/>
          <w:szCs w:val="38"/>
          <w:color w:val="525252"/>
          <w:spacing w:val="-37"/>
          <w:w w:val="64"/>
          <w:position w:val="-10"/>
        </w:rPr>
        <w:t>ı</w:t>
      </w:r>
      <w:r>
        <w:rPr>
          <w:rFonts w:ascii="Times New Roman" w:hAnsi="Times New Roman" w:cs="Times New Roman" w:eastAsia="Times New Roman"/>
          <w:sz w:val="38"/>
          <w:szCs w:val="38"/>
          <w:color w:val="7C7C7E"/>
          <w:spacing w:val="-2"/>
          <w:w w:val="117"/>
          <w:position w:val="-10"/>
        </w:rPr>
        <w:t>r</w:t>
      </w:r>
      <w:r>
        <w:rPr>
          <w:rFonts w:ascii="Times New Roman" w:hAnsi="Times New Roman" w:cs="Times New Roman" w:eastAsia="Times New Roman"/>
          <w:sz w:val="38"/>
          <w:szCs w:val="38"/>
          <w:color w:val="525252"/>
          <w:spacing w:val="0"/>
          <w:w w:val="49"/>
          <w:position w:val="-10"/>
        </w:rPr>
        <w:t>an</w:t>
      </w:r>
      <w:r>
        <w:rPr>
          <w:rFonts w:ascii="Times New Roman" w:hAnsi="Times New Roman" w:cs="Times New Roman" w:eastAsia="Times New Roman"/>
          <w:sz w:val="38"/>
          <w:szCs w:val="38"/>
          <w:color w:val="525252"/>
          <w:spacing w:val="0"/>
          <w:w w:val="50"/>
          <w:position w:val="-10"/>
        </w:rPr>
        <w:t>g</w:t>
      </w:r>
      <w:r>
        <w:rPr>
          <w:rFonts w:ascii="Times New Roman" w:hAnsi="Times New Roman" w:cs="Times New Roman" w:eastAsia="Times New Roman"/>
          <w:sz w:val="38"/>
          <w:szCs w:val="38"/>
          <w:color w:val="525252"/>
          <w:spacing w:val="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525252"/>
          <w:spacing w:val="-44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7C7C7E"/>
          <w:spacing w:val="-88"/>
          <w:w w:val="56"/>
          <w:i/>
          <w:position w:val="-10"/>
        </w:rPr>
        <w:t>w</w:t>
      </w:r>
      <w:r>
        <w:rPr>
          <w:rFonts w:ascii="Times New Roman" w:hAnsi="Times New Roman" w:cs="Times New Roman" w:eastAsia="Times New Roman"/>
          <w:sz w:val="40"/>
          <w:szCs w:val="40"/>
          <w:color w:val="424B87"/>
          <w:spacing w:val="-49"/>
          <w:w w:val="69"/>
          <w:i/>
          <w:position w:val="-10"/>
        </w:rPr>
        <w:t>:</w:t>
      </w:r>
      <w:r>
        <w:rPr>
          <w:rFonts w:ascii="Times New Roman" w:hAnsi="Times New Roman" w:cs="Times New Roman" w:eastAsia="Times New Roman"/>
          <w:sz w:val="40"/>
          <w:szCs w:val="40"/>
          <w:color w:val="7C7C7E"/>
          <w:spacing w:val="0"/>
          <w:w w:val="57"/>
          <w:i/>
          <w:position w:val="-10"/>
        </w:rPr>
        <w:t>.</w:t>
      </w:r>
      <w:r>
        <w:rPr>
          <w:rFonts w:ascii="Times New Roman" w:hAnsi="Times New Roman" w:cs="Times New Roman" w:eastAsia="Times New Roman"/>
          <w:sz w:val="40"/>
          <w:szCs w:val="40"/>
          <w:color w:val="7C7C7E"/>
          <w:spacing w:val="0"/>
          <w:w w:val="100"/>
          <w:i/>
          <w:position w:val="-10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7C7C7E"/>
          <w:spacing w:val="0"/>
          <w:w w:val="100"/>
          <w:i/>
          <w:position w:val="-10"/>
        </w:rPr>
      </w:r>
      <w:r>
        <w:rPr>
          <w:rFonts w:ascii="Times New Roman" w:hAnsi="Times New Roman" w:cs="Times New Roman" w:eastAsia="Times New Roman"/>
          <w:sz w:val="35"/>
          <w:szCs w:val="35"/>
          <w:color w:val="525252"/>
          <w:spacing w:val="0"/>
          <w:w w:val="62"/>
          <w:i/>
          <w:position w:val="-10"/>
        </w:rPr>
        <w:t>c</w:t>
      </w:r>
      <w:r>
        <w:rPr>
          <w:rFonts w:ascii="Times New Roman" w:hAnsi="Times New Roman" w:cs="Times New Roman" w:eastAsia="Times New Roman"/>
          <w:sz w:val="35"/>
          <w:szCs w:val="35"/>
          <w:color w:val="525252"/>
          <w:spacing w:val="0"/>
          <w:w w:val="63"/>
          <w:i/>
          <w:position w:val="-10"/>
        </w:rPr>
        <w:t>!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155" w:lineRule="exact"/>
        <w:ind w:right="1268"/>
        <w:jc w:val="right"/>
        <w:tabs>
          <w:tab w:pos="150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525252"/>
          <w:w w:val="106"/>
          <w:position w:val="-4"/>
        </w:rPr>
        <w:t>'IJ</w:t>
      </w:r>
      <w:r>
        <w:rPr>
          <w:rFonts w:ascii="Arial" w:hAnsi="Arial" w:cs="Arial" w:eastAsia="Arial"/>
          <w:sz w:val="20"/>
          <w:szCs w:val="20"/>
          <w:color w:val="525252"/>
          <w:spacing w:val="3"/>
          <w:w w:val="107"/>
          <w:position w:val="-4"/>
        </w:rPr>
        <w:t>p</w:t>
      </w:r>
      <w:r>
        <w:rPr>
          <w:rFonts w:ascii="Arial" w:hAnsi="Arial" w:cs="Arial" w:eastAsia="Arial"/>
          <w:sz w:val="20"/>
          <w:szCs w:val="20"/>
          <w:color w:val="7C7C7E"/>
          <w:spacing w:val="-11"/>
          <w:w w:val="84"/>
          <w:position w:val="-4"/>
        </w:rPr>
        <w:t>a</w:t>
      </w:r>
      <w:r>
        <w:rPr>
          <w:rFonts w:ascii="Arial" w:hAnsi="Arial" w:cs="Arial" w:eastAsia="Arial"/>
          <w:sz w:val="20"/>
          <w:szCs w:val="20"/>
          <w:color w:val="525252"/>
          <w:spacing w:val="0"/>
          <w:w w:val="87"/>
          <w:position w:val="-4"/>
        </w:rPr>
        <w:t>ı</w:t>
      </w:r>
      <w:r>
        <w:rPr>
          <w:rFonts w:ascii="Arial" w:hAnsi="Arial" w:cs="Arial" w:eastAsia="Arial"/>
          <w:sz w:val="20"/>
          <w:szCs w:val="20"/>
          <w:color w:val="525252"/>
          <w:spacing w:val="-3"/>
          <w:w w:val="88"/>
          <w:position w:val="-4"/>
        </w:rPr>
        <w:t>e</w:t>
      </w:r>
      <w:r>
        <w:rPr>
          <w:rFonts w:ascii="Arial" w:hAnsi="Arial" w:cs="Arial" w:eastAsia="Arial"/>
          <w:sz w:val="20"/>
          <w:szCs w:val="20"/>
          <w:color w:val="B6B6B6"/>
          <w:spacing w:val="-25"/>
          <w:w w:val="165"/>
          <w:position w:val="-4"/>
        </w:rPr>
        <w:t>·</w:t>
      </w:r>
      <w:r>
        <w:rPr>
          <w:rFonts w:ascii="Arial" w:hAnsi="Arial" w:cs="Arial" w:eastAsia="Arial"/>
          <w:sz w:val="20"/>
          <w:szCs w:val="20"/>
          <w:color w:val="676969"/>
          <w:spacing w:val="0"/>
          <w:w w:val="64"/>
          <w:position w:val="-4"/>
        </w:rPr>
        <w:t>Şt,t.be</w:t>
      </w:r>
      <w:r>
        <w:rPr>
          <w:rFonts w:ascii="Arial" w:hAnsi="Arial" w:cs="Arial" w:eastAsia="Arial"/>
          <w:sz w:val="20"/>
          <w:szCs w:val="20"/>
          <w:color w:val="676969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0"/>
          <w:szCs w:val="20"/>
          <w:color w:val="676969"/>
          <w:spacing w:val="0"/>
          <w:w w:val="100"/>
          <w:position w:val="-4"/>
        </w:rPr>
      </w:r>
      <w:r>
        <w:rPr>
          <w:rFonts w:ascii="Arial" w:hAnsi="Arial" w:cs="Arial" w:eastAsia="Arial"/>
          <w:sz w:val="20"/>
          <w:szCs w:val="20"/>
          <w:color w:val="A0A1A0"/>
          <w:spacing w:val="0"/>
          <w:w w:val="66"/>
          <w:position w:val="-4"/>
        </w:rPr>
        <w:t>·</w:t>
      </w:r>
      <w:r>
        <w:rPr>
          <w:rFonts w:ascii="Arial" w:hAnsi="Arial" w:cs="Arial" w:eastAsia="Arial"/>
          <w:sz w:val="20"/>
          <w:szCs w:val="20"/>
          <w:color w:val="A0A1A0"/>
          <w:spacing w:val="0"/>
          <w:w w:val="66"/>
          <w:position w:val="-4"/>
        </w:rPr>
        <w:t>   </w:t>
      </w:r>
      <w:r>
        <w:rPr>
          <w:rFonts w:ascii="Arial" w:hAnsi="Arial" w:cs="Arial" w:eastAsia="Arial"/>
          <w:sz w:val="20"/>
          <w:szCs w:val="20"/>
          <w:color w:val="A0A1A0"/>
          <w:spacing w:val="7"/>
          <w:w w:val="66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B6B6B6"/>
          <w:spacing w:val="0"/>
          <w:w w:val="66"/>
          <w:position w:val="-4"/>
        </w:rPr>
        <w:t>-</w:t>
      </w:r>
      <w:r>
        <w:rPr>
          <w:rFonts w:ascii="Arial" w:hAnsi="Arial" w:cs="Arial" w:eastAsia="Arial"/>
          <w:sz w:val="20"/>
          <w:szCs w:val="20"/>
          <w:color w:val="B6B6B6"/>
          <w:spacing w:val="29"/>
          <w:w w:val="66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A0A1A0"/>
          <w:spacing w:val="0"/>
          <w:w w:val="95"/>
          <w:position w:val="-4"/>
        </w:rPr>
        <w:t>•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2" w:lineRule="exact"/>
        <w:ind w:right="1288"/>
        <w:jc w:val="right"/>
        <w:tabs>
          <w:tab w:pos="176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5.95813pt;margin-top:1.619635pt;width:58.456992pt;height:27.5pt;mso-position-horizontal-relative:page;mso-position-vertical-relative:paragraph;z-index:-16469" type="#_x0000_t202" filled="f" stroked="f">
            <v:textbox inset="0,0,0,0">
              <w:txbxContent>
                <w:p>
                  <w:pPr>
                    <w:spacing w:before="0" w:after="0" w:line="550" w:lineRule="exact"/>
                    <w:ind w:right="-123"/>
                    <w:jc w:val="left"/>
                    <w:tabs>
                      <w:tab w:pos="1100" w:val="left"/>
                    </w:tabs>
                    <w:rPr>
                      <w:rFonts w:ascii="Arial" w:hAnsi="Arial" w:cs="Arial" w:eastAsia="Arial"/>
                      <w:sz w:val="37"/>
                      <w:szCs w:val="37"/>
                    </w:rPr>
                  </w:pPr>
                  <w:rPr/>
                  <w:r>
                    <w:rPr>
                      <w:rFonts w:ascii="Arial" w:hAnsi="Arial" w:cs="Arial" w:eastAsia="Arial"/>
                      <w:sz w:val="55"/>
                      <w:szCs w:val="55"/>
                      <w:color w:val="B6B6B6"/>
                      <w:w w:val="85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B6B6B6"/>
                      <w:spacing w:val="0"/>
                      <w:w w:val="100"/>
                      <w:emboss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B6B6B6"/>
                      <w:spacing w:val="-130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B6B6B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B6B6B6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A0A1A0"/>
                      <w:spacing w:val="-30"/>
                      <w:w w:val="100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A0A1A0"/>
          <w:spacing w:val="-41"/>
          <w:w w:val="114"/>
          <w:b/>
          <w:bCs/>
          <w:position w:val="-10"/>
        </w:rPr>
        <w:t>ı</w:t>
      </w:r>
      <w:r>
        <w:rPr>
          <w:rFonts w:ascii="Times New Roman" w:hAnsi="Times New Roman" w:cs="Times New Roman" w:eastAsia="Times New Roman"/>
          <w:sz w:val="14"/>
          <w:szCs w:val="14"/>
          <w:color w:val="7C7C7E"/>
          <w:spacing w:val="-5"/>
          <w:w w:val="209"/>
          <w:b/>
          <w:bCs/>
          <w:i/>
          <w:position w:val="-16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B6B6B6"/>
          <w:spacing w:val="0"/>
          <w:w w:val="141"/>
          <w:b/>
          <w:bCs/>
          <w:i/>
          <w:position w:val="-16"/>
        </w:rPr>
        <w:t>\</w:t>
      </w:r>
      <w:r>
        <w:rPr>
          <w:rFonts w:ascii="Times New Roman" w:hAnsi="Times New Roman" w:cs="Times New Roman" w:eastAsia="Times New Roman"/>
          <w:sz w:val="14"/>
          <w:szCs w:val="14"/>
          <w:color w:val="B6B6B6"/>
          <w:spacing w:val="-12"/>
          <w:w w:val="142"/>
          <w:b/>
          <w:bCs/>
          <w:i/>
          <w:position w:val="-16"/>
        </w:rPr>
        <w:t>.</w:t>
      </w:r>
      <w:r>
        <w:rPr>
          <w:rFonts w:ascii="Arial" w:hAnsi="Arial" w:cs="Arial" w:eastAsia="Arial"/>
          <w:sz w:val="21"/>
          <w:szCs w:val="21"/>
          <w:color w:val="909190"/>
          <w:spacing w:val="-6"/>
          <w:w w:val="41"/>
          <w:b/>
          <w:bCs/>
          <w:position w:val="-10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B6B6B6"/>
          <w:spacing w:val="-6"/>
          <w:w w:val="142"/>
          <w:b/>
          <w:bCs/>
          <w:i/>
          <w:position w:val="-16"/>
        </w:rPr>
      </w:r>
      <w:r>
        <w:rPr>
          <w:rFonts w:ascii="Times New Roman" w:hAnsi="Times New Roman" w:cs="Times New Roman" w:eastAsia="Times New Roman"/>
          <w:sz w:val="14"/>
          <w:szCs w:val="14"/>
          <w:color w:val="B6B6B6"/>
          <w:spacing w:val="-13"/>
          <w:w w:val="142"/>
          <w:emboss/>
          <w:b/>
          <w:bCs/>
          <w:i/>
          <w:position w:val="-16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B6B6B6"/>
          <w:spacing w:val="-13"/>
          <w:w w:val="142"/>
          <w:emboss/>
          <w:b/>
          <w:bCs/>
          <w:i/>
          <w:position w:val="-16"/>
        </w:rPr>
      </w:r>
      <w:r>
        <w:rPr>
          <w:rFonts w:ascii="Times New Roman" w:hAnsi="Times New Roman" w:cs="Times New Roman" w:eastAsia="Times New Roman"/>
          <w:sz w:val="14"/>
          <w:szCs w:val="14"/>
          <w:color w:val="B6B6B6"/>
          <w:spacing w:val="-13"/>
          <w:w w:val="142"/>
          <w:b/>
          <w:bCs/>
          <w:i/>
          <w:position w:val="-16"/>
        </w:rPr>
      </w:r>
      <w:r>
        <w:rPr>
          <w:rFonts w:ascii="Times New Roman" w:hAnsi="Times New Roman" w:cs="Times New Roman" w:eastAsia="Times New Roman"/>
          <w:sz w:val="14"/>
          <w:szCs w:val="14"/>
          <w:color w:val="B6B6B6"/>
          <w:spacing w:val="-13"/>
          <w:w w:val="142"/>
          <w:b/>
          <w:bCs/>
          <w:i/>
          <w:position w:val="-16"/>
        </w:rPr>
      </w:r>
      <w:r>
        <w:rPr>
          <w:rFonts w:ascii="Arial" w:hAnsi="Arial" w:cs="Arial" w:eastAsia="Arial"/>
          <w:sz w:val="21"/>
          <w:szCs w:val="21"/>
          <w:color w:val="909190"/>
          <w:spacing w:val="-15"/>
          <w:w w:val="41"/>
          <w:b/>
          <w:bCs/>
          <w:position w:val="-10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B6B6B6"/>
          <w:spacing w:val="-38"/>
          <w:w w:val="142"/>
          <w:b/>
          <w:bCs/>
          <w:i/>
          <w:position w:val="-16"/>
        </w:rPr>
        <w:t>,</w:t>
      </w:r>
      <w:r>
        <w:rPr>
          <w:rFonts w:ascii="Arial" w:hAnsi="Arial" w:cs="Arial" w:eastAsia="Arial"/>
          <w:sz w:val="21"/>
          <w:szCs w:val="21"/>
          <w:color w:val="414141"/>
          <w:spacing w:val="0"/>
          <w:w w:val="33"/>
          <w:b/>
          <w:bCs/>
          <w:position w:val="-10"/>
        </w:rPr>
        <w:t>(</w:t>
      </w:r>
      <w:r>
        <w:rPr>
          <w:rFonts w:ascii="Arial" w:hAnsi="Arial" w:cs="Arial" w:eastAsia="Arial"/>
          <w:sz w:val="21"/>
          <w:szCs w:val="21"/>
          <w:color w:val="414141"/>
          <w:spacing w:val="4"/>
          <w:w w:val="32"/>
          <w:b/>
          <w:bCs/>
          <w:position w:val="-10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B6B6B6"/>
          <w:spacing w:val="0"/>
          <w:w w:val="141"/>
          <w:b/>
          <w:bCs/>
          <w:i/>
          <w:position w:val="-16"/>
        </w:rPr>
        <w:t>P·</w:t>
      </w:r>
      <w:r>
        <w:rPr>
          <w:rFonts w:ascii="Times New Roman" w:hAnsi="Times New Roman" w:cs="Times New Roman" w:eastAsia="Times New Roman"/>
          <w:sz w:val="14"/>
          <w:szCs w:val="14"/>
          <w:color w:val="B6B6B6"/>
          <w:spacing w:val="3"/>
          <w:w w:val="142"/>
          <w:b/>
          <w:bCs/>
          <w:i/>
          <w:position w:val="-16"/>
        </w:rPr>
        <w:t>·</w:t>
      </w:r>
      <w:r>
        <w:rPr>
          <w:rFonts w:ascii="Arial" w:hAnsi="Arial" w:cs="Arial" w:eastAsia="Arial"/>
          <w:sz w:val="21"/>
          <w:szCs w:val="21"/>
          <w:color w:val="A0A1A0"/>
          <w:spacing w:val="-63"/>
          <w:w w:val="80"/>
          <w:b/>
          <w:bCs/>
          <w:position w:val="-10"/>
        </w:rPr>
        <w:t>;</w:t>
      </w:r>
      <w:r>
        <w:rPr>
          <w:rFonts w:ascii="Times New Roman" w:hAnsi="Times New Roman" w:cs="Times New Roman" w:eastAsia="Times New Roman"/>
          <w:sz w:val="14"/>
          <w:szCs w:val="14"/>
          <w:color w:val="909190"/>
          <w:spacing w:val="0"/>
          <w:w w:val="40"/>
          <w:b/>
          <w:bCs/>
          <w:i/>
          <w:position w:val="-16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909190"/>
          <w:spacing w:val="3"/>
          <w:w w:val="100"/>
          <w:b/>
          <w:bCs/>
          <w:i/>
          <w:position w:val="-16"/>
        </w:rPr>
        <w:t> </w:t>
      </w:r>
      <w:r>
        <w:rPr>
          <w:rFonts w:ascii="Arial" w:hAnsi="Arial" w:cs="Arial" w:eastAsia="Arial"/>
          <w:sz w:val="21"/>
          <w:szCs w:val="21"/>
          <w:color w:val="A0A1A0"/>
          <w:spacing w:val="0"/>
          <w:w w:val="79"/>
          <w:b/>
          <w:bCs/>
          <w:position w:val="-10"/>
        </w:rPr>
        <w:t>,.._.</w:t>
      </w:r>
      <w:r>
        <w:rPr>
          <w:rFonts w:ascii="Arial" w:hAnsi="Arial" w:cs="Arial" w:eastAsia="Arial"/>
          <w:sz w:val="21"/>
          <w:szCs w:val="21"/>
          <w:color w:val="A0A1A0"/>
          <w:spacing w:val="-62"/>
          <w:w w:val="80"/>
          <w:b/>
          <w:bCs/>
          <w:position w:val="-10"/>
        </w:rPr>
        <w:t>:</w:t>
      </w:r>
      <w:r>
        <w:rPr>
          <w:rFonts w:ascii="Times New Roman" w:hAnsi="Times New Roman" w:cs="Times New Roman" w:eastAsia="Times New Roman"/>
          <w:sz w:val="14"/>
          <w:szCs w:val="14"/>
          <w:color w:val="B6B6B6"/>
          <w:spacing w:val="-72"/>
          <w:w w:val="292"/>
          <w:i/>
          <w:position w:val="-16"/>
        </w:rPr>
        <w:t>.</w:t>
      </w:r>
      <w:r>
        <w:rPr>
          <w:rFonts w:ascii="Arial" w:hAnsi="Arial" w:cs="Arial" w:eastAsia="Arial"/>
          <w:sz w:val="21"/>
          <w:szCs w:val="21"/>
          <w:color w:val="A0A1A0"/>
          <w:spacing w:val="-5"/>
          <w:w w:val="80"/>
          <w:b/>
          <w:bCs/>
          <w:position w:val="-10"/>
        </w:rPr>
        <w:t>;</w:t>
      </w:r>
      <w:r>
        <w:rPr>
          <w:rFonts w:ascii="Arial" w:hAnsi="Arial" w:cs="Arial" w:eastAsia="Arial"/>
          <w:sz w:val="21"/>
          <w:szCs w:val="21"/>
          <w:color w:val="B6B6B6"/>
          <w:spacing w:val="0"/>
          <w:w w:val="53"/>
          <w:b/>
          <w:bCs/>
          <w:position w:val="-10"/>
        </w:rPr>
        <w:t>.</w:t>
      </w:r>
      <w:r>
        <w:rPr>
          <w:rFonts w:ascii="Arial" w:hAnsi="Arial" w:cs="Arial" w:eastAsia="Arial"/>
          <w:sz w:val="21"/>
          <w:szCs w:val="21"/>
          <w:color w:val="B6B6B6"/>
          <w:spacing w:val="-32"/>
          <w:w w:val="100"/>
          <w:b/>
          <w:bCs/>
          <w:position w:val="-1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6B6B6"/>
          <w:spacing w:val="0"/>
          <w:w w:val="292"/>
          <w:i/>
          <w:position w:val="-16"/>
        </w:rPr>
        <w:t>:</w:t>
      </w:r>
      <w:r>
        <w:rPr>
          <w:rFonts w:ascii="Times New Roman" w:hAnsi="Times New Roman" w:cs="Times New Roman" w:eastAsia="Times New Roman"/>
          <w:sz w:val="14"/>
          <w:szCs w:val="14"/>
          <w:color w:val="B6B6B6"/>
          <w:spacing w:val="0"/>
          <w:w w:val="292"/>
          <w:i/>
          <w:position w:val="-16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6B6B6"/>
          <w:spacing w:val="0"/>
          <w:w w:val="292"/>
          <w:i/>
          <w:position w:val="-16"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B6B6B6"/>
          <w:spacing w:val="0"/>
          <w:w w:val="100"/>
          <w:i/>
          <w:position w:val="-16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B6B6B6"/>
          <w:spacing w:val="0"/>
          <w:w w:val="100"/>
          <w:i/>
          <w:position w:val="-16"/>
        </w:rPr>
      </w:r>
      <w:r>
        <w:rPr>
          <w:rFonts w:ascii="Times New Roman" w:hAnsi="Times New Roman" w:cs="Times New Roman" w:eastAsia="Times New Roman"/>
          <w:sz w:val="14"/>
          <w:szCs w:val="14"/>
          <w:color w:val="A0A1A0"/>
          <w:spacing w:val="0"/>
          <w:w w:val="187"/>
          <w:position w:val="-16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260" w:right="80"/>
        </w:sectPr>
      </w:pPr>
      <w:rPr/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4" w:lineRule="exact"/>
        <w:ind w:left="600" w:right="-8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1.365906pt;margin-top:9.292957pt;width:14.811107pt;height:13.0pt;mso-position-horizontal-relative:page;mso-position-vertical-relative:paragraph;z-index:-16472" type="#_x0000_t202" filled="f" stroked="f">
            <v:textbox inset="0,0,0,0">
              <w:txbxContent>
                <w:p>
                  <w:pPr>
                    <w:spacing w:before="0" w:after="0" w:line="260" w:lineRule="exact"/>
                    <w:ind w:right="-79"/>
                    <w:jc w:val="left"/>
                    <w:rPr>
                      <w:rFonts w:ascii="Times New Roman" w:hAnsi="Times New Roman" w:cs="Times New Roman" w:eastAsia="Times New Roman"/>
                      <w:sz w:val="26"/>
                      <w:szCs w:val="2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525252"/>
                      <w:spacing w:val="0"/>
                      <w:w w:val="54"/>
                    </w:rPr>
                    <w:t>\t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525252"/>
                      <w:spacing w:val="0"/>
                      <w:w w:val="54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525252"/>
                      <w:spacing w:val="0"/>
                      <w:w w:val="5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525252"/>
                      <w:spacing w:val="24"/>
                      <w:w w:val="5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7C7C7E"/>
                      <w:spacing w:val="0"/>
                      <w:w w:val="100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3.158783pt;margin-top:.016046pt;width:3.441555pt;height:19.5pt;mso-position-horizontal-relative:page;mso-position-vertical-relative:paragraph;z-index:-16470" type="#_x0000_t202" filled="f" stroked="f">
            <v:textbox inset="0,0,0,0">
              <w:txbxContent>
                <w:p>
                  <w:pPr>
                    <w:spacing w:before="0" w:after="0" w:line="390" w:lineRule="exact"/>
                    <w:ind w:right="-99"/>
                    <w:jc w:val="left"/>
                    <w:rPr>
                      <w:rFonts w:ascii="Times New Roman" w:hAnsi="Times New Roman" w:cs="Times New Roman" w:eastAsia="Times New Roman"/>
                      <w:sz w:val="39"/>
                      <w:szCs w:val="3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B6B6B6"/>
                      <w:spacing w:val="0"/>
                      <w:w w:val="53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6"/>
          <w:szCs w:val="26"/>
          <w:color w:val="676969"/>
          <w:w w:val="458"/>
          <w:position w:val="-4"/>
        </w:rPr>
        <w:t>P</w:t>
      </w:r>
      <w:r>
        <w:rPr>
          <w:rFonts w:ascii="Times New Roman" w:hAnsi="Times New Roman" w:cs="Times New Roman" w:eastAsia="Times New Roman"/>
          <w:sz w:val="26"/>
          <w:szCs w:val="26"/>
          <w:color w:val="676969"/>
          <w:spacing w:val="5"/>
          <w:w w:val="457"/>
          <w:position w:val="-4"/>
        </w:rPr>
        <w:t>Ç</w:t>
      </w:r>
      <w:r>
        <w:rPr>
          <w:rFonts w:ascii="Times New Roman" w:hAnsi="Times New Roman" w:cs="Times New Roman" w:eastAsia="Times New Roman"/>
          <w:sz w:val="26"/>
          <w:szCs w:val="26"/>
          <w:color w:val="2D2D2D"/>
          <w:spacing w:val="0"/>
          <w:w w:val="143"/>
          <w:position w:val="-4"/>
        </w:rPr>
        <w:t>l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675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676969"/>
          <w:spacing w:val="0"/>
          <w:w w:val="76"/>
          <w:position w:val="1"/>
        </w:rPr>
        <w:t>erk</w:t>
      </w:r>
      <w:r>
        <w:rPr>
          <w:rFonts w:ascii="Arial" w:hAnsi="Arial" w:cs="Arial" w:eastAsia="Arial"/>
          <w:sz w:val="23"/>
          <w:szCs w:val="23"/>
          <w:color w:val="676969"/>
          <w:spacing w:val="43"/>
          <w:w w:val="76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676969"/>
          <w:spacing w:val="0"/>
          <w:w w:val="76"/>
          <w:position w:val="1"/>
        </w:rPr>
        <w:t>B</w:t>
      </w:r>
      <w:r>
        <w:rPr>
          <w:rFonts w:ascii="Arial" w:hAnsi="Arial" w:cs="Arial" w:eastAsia="Arial"/>
          <w:sz w:val="23"/>
          <w:szCs w:val="23"/>
          <w:color w:val="676969"/>
          <w:spacing w:val="0"/>
          <w:w w:val="76"/>
          <w:position w:val="1"/>
        </w:rPr>
        <w:t>ö</w:t>
      </w:r>
      <w:r>
        <w:rPr>
          <w:rFonts w:ascii="Arial" w:hAnsi="Arial" w:cs="Arial" w:eastAsia="Arial"/>
          <w:sz w:val="23"/>
          <w:szCs w:val="23"/>
          <w:color w:val="676969"/>
          <w:spacing w:val="0"/>
          <w:w w:val="76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676969"/>
          <w:spacing w:val="27"/>
          <w:w w:val="76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76"/>
          <w:position w:val="1"/>
        </w:rPr>
        <w:t>Amir,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right="-137"/>
        <w:jc w:val="left"/>
        <w:tabs>
          <w:tab w:pos="1180" w:val="left"/>
          <w:tab w:pos="29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55"/>
          <w:szCs w:val="55"/>
          <w:color w:val="424B87"/>
          <w:spacing w:val="0"/>
          <w:w w:val="100"/>
          <w:position w:val="-15"/>
        </w:rPr>
        <w:t>-</w:t>
      </w:r>
      <w:r>
        <w:rPr>
          <w:rFonts w:ascii="Arial" w:hAnsi="Arial" w:cs="Arial" w:eastAsia="Arial"/>
          <w:sz w:val="55"/>
          <w:szCs w:val="55"/>
          <w:color w:val="424B87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55"/>
          <w:szCs w:val="55"/>
          <w:color w:val="424B87"/>
          <w:spacing w:val="0"/>
          <w:w w:val="100"/>
          <w:position w:val="-15"/>
        </w:rPr>
      </w:r>
      <w:r>
        <w:rPr>
          <w:rFonts w:ascii="Arial" w:hAnsi="Arial" w:cs="Arial" w:eastAsia="Arial"/>
          <w:sz w:val="55"/>
          <w:szCs w:val="55"/>
          <w:color w:val="7E80A8"/>
          <w:spacing w:val="0"/>
          <w:w w:val="100"/>
          <w:position w:val="-25"/>
        </w:rPr>
        <w:t>-</w:t>
      </w:r>
      <w:r>
        <w:rPr>
          <w:rFonts w:ascii="Arial" w:hAnsi="Arial" w:cs="Arial" w:eastAsia="Arial"/>
          <w:sz w:val="55"/>
          <w:szCs w:val="55"/>
          <w:color w:val="7E80A8"/>
          <w:spacing w:val="0"/>
          <w:w w:val="100"/>
          <w:position w:val="-25"/>
        </w:rPr>
        <w:tab/>
      </w:r>
      <w:r>
        <w:rPr>
          <w:rFonts w:ascii="Arial" w:hAnsi="Arial" w:cs="Arial" w:eastAsia="Arial"/>
          <w:sz w:val="55"/>
          <w:szCs w:val="55"/>
          <w:color w:val="7E80A8"/>
          <w:spacing w:val="0"/>
          <w:w w:val="100"/>
          <w:position w:val="-25"/>
        </w:rPr>
      </w:r>
      <w:r>
        <w:rPr>
          <w:rFonts w:ascii="Times New Roman" w:hAnsi="Times New Roman" w:cs="Times New Roman" w:eastAsia="Times New Roman"/>
          <w:sz w:val="21"/>
          <w:szCs w:val="21"/>
          <w:color w:val="B6B6B6"/>
          <w:spacing w:val="0"/>
          <w:w w:val="54"/>
          <w:position w:val="0"/>
        </w:rPr>
        <w:t>,.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75" w:lineRule="exact"/>
        <w:ind w:left="-41" w:right="1444"/>
        <w:jc w:val="center"/>
        <w:tabs>
          <w:tab w:pos="84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2.126892pt;margin-top:3.378866pt;width:3.81875pt;height:6.5pt;mso-position-horizontal-relative:page;mso-position-vertical-relative:paragraph;z-index:-16471" type="#_x0000_t202" filled="f" stroked="f">
            <v:textbox inset="0,0,0,0">
              <w:txbxContent>
                <w:p>
                  <w:pPr>
                    <w:spacing w:before="0" w:after="0" w:line="130" w:lineRule="exact"/>
                    <w:ind w:right="-60"/>
                    <w:jc w:val="left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A0A1A0"/>
                      <w:spacing w:val="0"/>
                      <w:w w:val="235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3"/>
          <w:szCs w:val="13"/>
          <w:color w:val="909190"/>
          <w:spacing w:val="0"/>
          <w:w w:val="168"/>
          <w:position w:val="5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909190"/>
          <w:spacing w:val="0"/>
          <w:w w:val="168"/>
          <w:position w:val="5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09190"/>
          <w:spacing w:val="8"/>
          <w:w w:val="168"/>
          <w:position w:val="5"/>
        </w:rPr>
        <w:t> </w:t>
      </w:r>
      <w:r>
        <w:rPr>
          <w:rFonts w:ascii="Arial" w:hAnsi="Arial" w:cs="Arial" w:eastAsia="Arial"/>
          <w:sz w:val="14"/>
          <w:szCs w:val="14"/>
          <w:color w:val="A0A1A0"/>
          <w:spacing w:val="0"/>
          <w:w w:val="53"/>
          <w:position w:val="-4"/>
        </w:rPr>
        <w:t>...</w:t>
      </w:r>
      <w:r>
        <w:rPr>
          <w:rFonts w:ascii="Arial" w:hAnsi="Arial" w:cs="Arial" w:eastAsia="Arial"/>
          <w:sz w:val="14"/>
          <w:szCs w:val="14"/>
          <w:color w:val="A0A1A0"/>
          <w:spacing w:val="0"/>
          <w:w w:val="53"/>
          <w:position w:val="-4"/>
        </w:rPr>
        <w:t>     </w:t>
      </w:r>
      <w:r>
        <w:rPr>
          <w:rFonts w:ascii="Arial" w:hAnsi="Arial" w:cs="Arial" w:eastAsia="Arial"/>
          <w:sz w:val="14"/>
          <w:szCs w:val="14"/>
          <w:color w:val="A0A1A0"/>
          <w:spacing w:val="19"/>
          <w:w w:val="53"/>
          <w:position w:val="-4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0A1A0"/>
          <w:spacing w:val="0"/>
          <w:w w:val="100"/>
          <w:b/>
          <w:bCs/>
          <w:i/>
          <w:position w:val="5"/>
        </w:rPr>
        <w:t>t</w:t>
      </w:r>
      <w:r>
        <w:rPr>
          <w:rFonts w:ascii="Times New Roman" w:hAnsi="Times New Roman" w:cs="Times New Roman" w:eastAsia="Times New Roman"/>
          <w:sz w:val="13"/>
          <w:szCs w:val="13"/>
          <w:color w:val="A0A1A0"/>
          <w:spacing w:val="0"/>
          <w:w w:val="100"/>
          <w:b/>
          <w:bCs/>
          <w:i/>
          <w:position w:val="5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A0A1A0"/>
          <w:spacing w:val="0"/>
          <w:w w:val="100"/>
          <w:b/>
          <w:bCs/>
          <w:i/>
          <w:position w:val="5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0A1A0"/>
          <w:spacing w:val="17"/>
          <w:w w:val="100"/>
          <w:b/>
          <w:bCs/>
          <w:i/>
          <w:position w:val="5"/>
        </w:rPr>
        <w:t> </w:t>
      </w:r>
      <w:r>
        <w:rPr>
          <w:rFonts w:ascii="Arial" w:hAnsi="Arial" w:cs="Arial" w:eastAsia="Arial"/>
          <w:sz w:val="28"/>
          <w:szCs w:val="28"/>
          <w:color w:val="B6B6B6"/>
          <w:spacing w:val="-74"/>
          <w:w w:val="120"/>
          <w:position w:val="-4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B6B6B6"/>
          <w:spacing w:val="0"/>
          <w:w w:val="120"/>
          <w:position w:val="5"/>
        </w:rPr>
        <w:t>"</w:t>
      </w:r>
      <w:r>
        <w:rPr>
          <w:rFonts w:ascii="Times New Roman" w:hAnsi="Times New Roman" w:cs="Times New Roman" w:eastAsia="Times New Roman"/>
          <w:sz w:val="13"/>
          <w:szCs w:val="13"/>
          <w:color w:val="B6B6B6"/>
          <w:spacing w:val="-38"/>
          <w:w w:val="120"/>
          <w:position w:val="5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6B6B6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B6B6B6"/>
          <w:spacing w:val="0"/>
          <w:w w:val="168"/>
          <w:position w:val="5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B6B6B6"/>
          <w:spacing w:val="0"/>
          <w:w w:val="168"/>
          <w:position w:val="5"/>
        </w:rPr>
        <w:t>  </w:t>
      </w:r>
      <w:r>
        <w:rPr>
          <w:rFonts w:ascii="Times New Roman" w:hAnsi="Times New Roman" w:cs="Times New Roman" w:eastAsia="Times New Roman"/>
          <w:sz w:val="13"/>
          <w:szCs w:val="13"/>
          <w:color w:val="B6B6B6"/>
          <w:spacing w:val="8"/>
          <w:w w:val="168"/>
          <w:position w:val="5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C7C7E"/>
          <w:spacing w:val="-1"/>
          <w:w w:val="53"/>
          <w:position w:val="-4"/>
        </w:rPr>
        <w:t>.</w:t>
      </w:r>
      <w:r>
        <w:rPr>
          <w:rFonts w:ascii="Arial" w:hAnsi="Arial" w:cs="Arial" w:eastAsia="Arial"/>
          <w:sz w:val="13"/>
          <w:szCs w:val="13"/>
          <w:color w:val="A0A1A0"/>
          <w:spacing w:val="-44"/>
          <w:w w:val="87"/>
          <w:position w:val="-4"/>
        </w:rPr>
        <w:t>"</w:t>
      </w:r>
      <w:r>
        <w:rPr>
          <w:rFonts w:ascii="Times New Roman" w:hAnsi="Times New Roman" w:cs="Times New Roman" w:eastAsia="Times New Roman"/>
          <w:sz w:val="15"/>
          <w:szCs w:val="15"/>
          <w:color w:val="7C7C7E"/>
          <w:spacing w:val="0"/>
          <w:w w:val="53"/>
          <w:position w:val="-4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7C7C7E"/>
          <w:spacing w:val="-18"/>
          <w:w w:val="100"/>
          <w:position w:val="-4"/>
        </w:rPr>
        <w:t> </w:t>
      </w:r>
      <w:r>
        <w:rPr>
          <w:rFonts w:ascii="Arial" w:hAnsi="Arial" w:cs="Arial" w:eastAsia="Arial"/>
          <w:sz w:val="13"/>
          <w:szCs w:val="13"/>
          <w:color w:val="A0A1A0"/>
          <w:spacing w:val="0"/>
          <w:w w:val="100"/>
          <w:position w:val="-4"/>
        </w:rPr>
        <w:t>'</w:t>
      </w:r>
      <w:r>
        <w:rPr>
          <w:rFonts w:ascii="Arial" w:hAnsi="Arial" w:cs="Arial" w:eastAsia="Arial"/>
          <w:sz w:val="13"/>
          <w:szCs w:val="13"/>
          <w:color w:val="A0A1A0"/>
          <w:spacing w:val="0"/>
          <w:w w:val="100"/>
          <w:position w:val="-4"/>
        </w:rPr>
        <w:t> </w:t>
      </w:r>
      <w:r>
        <w:rPr>
          <w:rFonts w:ascii="Arial" w:hAnsi="Arial" w:cs="Arial" w:eastAsia="Arial"/>
          <w:sz w:val="13"/>
          <w:szCs w:val="13"/>
          <w:color w:val="A0A1A0"/>
          <w:spacing w:val="2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09190"/>
          <w:spacing w:val="0"/>
          <w:w w:val="127"/>
          <w:position w:val="-4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72" w:lineRule="exact"/>
        <w:ind w:left="121" w:right="1705"/>
        <w:jc w:val="center"/>
        <w:tabs>
          <w:tab w:pos="780" w:val="left"/>
        </w:tabs>
        <w:rPr>
          <w:rFonts w:ascii="Arial" w:hAnsi="Arial" w:cs="Arial" w:eastAsia="Arial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B6B6B6"/>
          <w:spacing w:val="0"/>
          <w:w w:val="151"/>
          <w:position w:val="2"/>
        </w:rPr>
        <w:t>.,</w:t>
      </w:r>
      <w:r>
        <w:rPr>
          <w:rFonts w:ascii="Times New Roman" w:hAnsi="Times New Roman" w:cs="Times New Roman" w:eastAsia="Times New Roman"/>
          <w:sz w:val="14"/>
          <w:szCs w:val="14"/>
          <w:color w:val="B6B6B6"/>
          <w:spacing w:val="49"/>
          <w:w w:val="151"/>
          <w:position w:val="2"/>
        </w:rPr>
        <w:t> </w:t>
      </w:r>
      <w:r>
        <w:rPr>
          <w:rFonts w:ascii="Arial" w:hAnsi="Arial" w:cs="Arial" w:eastAsia="Arial"/>
          <w:sz w:val="12"/>
          <w:szCs w:val="12"/>
          <w:color w:val="B6B6B6"/>
          <w:spacing w:val="0"/>
          <w:w w:val="54"/>
          <w:position w:val="8"/>
        </w:rPr>
        <w:t>.</w:t>
      </w:r>
      <w:r>
        <w:rPr>
          <w:rFonts w:ascii="Arial" w:hAnsi="Arial" w:cs="Arial" w:eastAsia="Arial"/>
          <w:sz w:val="12"/>
          <w:szCs w:val="12"/>
          <w:color w:val="B6B6B6"/>
          <w:spacing w:val="-9"/>
          <w:w w:val="54"/>
          <w:position w:val="8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B6B6B6"/>
          <w:spacing w:val="0"/>
          <w:w w:val="54"/>
          <w:position w:val="8"/>
        </w:rPr>
        <w:t>::;</w:t>
      </w:r>
      <w:r>
        <w:rPr>
          <w:rFonts w:ascii="Times New Roman" w:hAnsi="Times New Roman" w:cs="Times New Roman" w:eastAsia="Times New Roman"/>
          <w:sz w:val="16"/>
          <w:szCs w:val="16"/>
          <w:color w:val="B6B6B6"/>
          <w:spacing w:val="0"/>
          <w:w w:val="54"/>
          <w:position w:val="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6B6B6"/>
          <w:spacing w:val="13"/>
          <w:w w:val="54"/>
          <w:position w:val="8"/>
        </w:rPr>
        <w:t> </w:t>
      </w:r>
      <w:r>
        <w:rPr>
          <w:rFonts w:ascii="Arial" w:hAnsi="Arial" w:cs="Arial" w:eastAsia="Arial"/>
          <w:sz w:val="18"/>
          <w:szCs w:val="18"/>
          <w:color w:val="B6B6B6"/>
          <w:spacing w:val="0"/>
          <w:w w:val="54"/>
          <w:position w:val="8"/>
        </w:rPr>
        <w:t>..</w:t>
      </w:r>
      <w:r>
        <w:rPr>
          <w:rFonts w:ascii="Arial" w:hAnsi="Arial" w:cs="Arial" w:eastAsia="Arial"/>
          <w:sz w:val="18"/>
          <w:szCs w:val="18"/>
          <w:color w:val="B6B6B6"/>
          <w:spacing w:val="-19"/>
          <w:w w:val="54"/>
          <w:position w:val="8"/>
        </w:rPr>
        <w:t> </w:t>
      </w:r>
      <w:r>
        <w:rPr>
          <w:rFonts w:ascii="Arial" w:hAnsi="Arial" w:cs="Arial" w:eastAsia="Arial"/>
          <w:sz w:val="18"/>
          <w:szCs w:val="18"/>
          <w:color w:val="B6B6B6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8"/>
          <w:szCs w:val="18"/>
          <w:color w:val="B6B6B6"/>
          <w:spacing w:val="0"/>
          <w:w w:val="100"/>
          <w:position w:val="8"/>
        </w:rPr>
      </w:r>
      <w:r>
        <w:rPr>
          <w:rFonts w:ascii="Arial" w:hAnsi="Arial" w:cs="Arial" w:eastAsia="Arial"/>
          <w:sz w:val="14"/>
          <w:szCs w:val="14"/>
          <w:color w:val="B6B6B6"/>
          <w:spacing w:val="0"/>
          <w:w w:val="100"/>
          <w:position w:val="4"/>
        </w:rPr>
        <w:t>·'</w:t>
      </w:r>
      <w:r>
        <w:rPr>
          <w:rFonts w:ascii="Arial" w:hAnsi="Arial" w:cs="Arial" w:eastAsia="Arial"/>
          <w:sz w:val="14"/>
          <w:szCs w:val="14"/>
          <w:color w:val="B6B6B6"/>
          <w:spacing w:val="38"/>
          <w:w w:val="100"/>
          <w:position w:val="4"/>
        </w:rPr>
        <w:t> </w:t>
      </w:r>
      <w:r>
        <w:rPr>
          <w:rFonts w:ascii="Arial" w:hAnsi="Arial" w:cs="Arial" w:eastAsia="Arial"/>
          <w:sz w:val="32"/>
          <w:szCs w:val="32"/>
          <w:color w:val="A0A1A0"/>
          <w:spacing w:val="-23"/>
          <w:w w:val="132"/>
          <w:position w:val="1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60" w:lineRule="exact"/>
        <w:ind w:left="367" w:right="1992"/>
        <w:jc w:val="center"/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909190"/>
          <w:spacing w:val="0"/>
          <w:w w:val="346"/>
        </w:rPr>
        <w:t>-</w:t>
      </w:r>
      <w:r>
        <w:rPr>
          <w:rFonts w:ascii="Times New Roman" w:hAnsi="Times New Roman" w:cs="Times New Roman" w:eastAsia="Times New Roman"/>
          <w:sz w:val="7"/>
          <w:szCs w:val="7"/>
          <w:color w:val="909190"/>
          <w:spacing w:val="52"/>
          <w:w w:val="346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0A1A0"/>
          <w:spacing w:val="0"/>
          <w:w w:val="166"/>
        </w:rPr>
        <w:t>..</w:t>
      </w:r>
      <w:r>
        <w:rPr>
          <w:rFonts w:ascii="Times New Roman" w:hAnsi="Times New Roman" w:cs="Times New Roman" w:eastAsia="Times New Roman"/>
          <w:sz w:val="7"/>
          <w:szCs w:val="7"/>
          <w:color w:val="A0A1A0"/>
          <w:spacing w:val="-9"/>
          <w:w w:val="166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525252"/>
          <w:spacing w:val="0"/>
          <w:w w:val="104"/>
        </w:rPr>
        <w:t>:'-&lt;'!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60" w:right="80"/>
          <w:cols w:num="4" w:equalWidth="0">
            <w:col w:w="498" w:space="2070"/>
            <w:col w:w="2165" w:space="960"/>
            <w:col w:w="2969" w:space="66"/>
            <w:col w:w="2852"/>
          </w:cols>
        </w:sectPr>
      </w:pPr>
      <w:rPr/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6.520222pt;margin-top:31.066103pt;width:569.121661pt;height:777.997612pt;mso-position-horizontal-relative:page;mso-position-vertical-relative:page;z-index:-16479" coordorigin="330,621" coordsize="11382,15560">
            <v:group style="position:absolute;left:373;top:638;width:9553;height:2" coordorigin="373,638" coordsize="9553,2">
              <v:shape style="position:absolute;left:373;top:638;width:9553;height:2" coordorigin="373,638" coordsize="9553,0" path="m373,638l9926,638e" filled="f" stroked="t" strokeweight=".70801pt" strokecolor="#4F4F4F">
                <v:path arrowok="t"/>
              </v:shape>
            </v:group>
            <v:group style="position:absolute;left:817;top:633;width:283;height:2" coordorigin="817,633" coordsize="283,2">
              <v:shape style="position:absolute;left:817;top:633;width:283;height:2" coordorigin="817,633" coordsize="283,0" path="m817,633l1100,633e" filled="f" stroked="t" strokeweight=".472006pt" strokecolor="#545454">
                <v:path arrowok="t"/>
              </v:shape>
            </v:group>
            <v:group style="position:absolute;left:3285;top:652;width:8350;height:2" coordorigin="3285,652" coordsize="8350,2">
              <v:shape style="position:absolute;left:3285;top:652;width:8350;height:2" coordorigin="3285,652" coordsize="8350,0" path="m3285,652l11635,652e" filled="f" stroked="t" strokeweight=".70801pt" strokecolor="#4F4F4F">
                <v:path arrowok="t"/>
              </v:shape>
            </v:group>
            <v:group style="position:absolute;left:9107;top:643;width:2;height:1514" coordorigin="9107,643" coordsize="2,1514">
              <v:shape style="position:absolute;left:9107;top:643;width:2;height:1514" coordorigin="9107,643" coordsize="0,1514" path="m9107,2157l9107,643e" filled="f" stroked="t" strokeweight=".70801pt" strokecolor="#575757">
                <v:path arrowok="t"/>
              </v:shape>
            </v:group>
            <v:group style="position:absolute;left:9766;top:655;width:217;height:2" coordorigin="9766,655" coordsize="217,2">
              <v:shape style="position:absolute;left:9766;top:655;width:217;height:2" coordorigin="9766,655" coordsize="217,0" path="m9766,655l9983,655e" filled="f" stroked="t" strokeweight=".70801pt" strokecolor="#484848">
                <v:path arrowok="t"/>
              </v:shape>
            </v:group>
            <v:group style="position:absolute;left:11626;top:647;width:2;height:2733" coordorigin="11626,647" coordsize="2,2733">
              <v:shape style="position:absolute;left:11626;top:647;width:2;height:2733" coordorigin="11626,647" coordsize="0,2733" path="m11626,3380l11626,647e" filled="f" stroked="t" strokeweight=".70801pt" strokecolor="#AFAFAF">
                <v:path arrowok="t"/>
              </v:shape>
            </v:group>
            <v:group style="position:absolute;left:11611;top:633;width:99;height:2" coordorigin="11611,633" coordsize="99,2">
              <v:shape style="position:absolute;left:11611;top:633;width:99;height:2" coordorigin="11611,633" coordsize="99,0" path="m11611,633l11710,633e" filled="f" stroked="t" strokeweight=".236003pt" strokecolor="#E4E4E4">
                <v:path arrowok="t"/>
              </v:shape>
            </v:group>
            <v:group style="position:absolute;left:2386;top:628;width:2;height:852" coordorigin="2386,628" coordsize="2,852">
              <v:shape style="position:absolute;left:2386;top:628;width:2;height:852" coordorigin="2386,628" coordsize="0,852" path="m2386,1481l2386,628e" filled="f" stroked="t" strokeweight=".70801pt" strokecolor="#484848">
                <v:path arrowok="t"/>
              </v:shape>
            </v:group>
            <v:group style="position:absolute;left:2384;top:1423;width:2;height:271" coordorigin="2384,1423" coordsize="2,271">
              <v:shape style="position:absolute;left:2384;top:1423;width:2;height:271" coordorigin="2384,1423" coordsize="0,271" path="m2384,1695l2384,1423e" filled="f" stroked="t" strokeweight=".472006pt" strokecolor="#232323">
                <v:path arrowok="t"/>
              </v:shape>
            </v:group>
            <v:group style="position:absolute;left:363;top:2133;width:3498;height:2" coordorigin="363,2133" coordsize="3498,2">
              <v:shape style="position:absolute;left:363;top:2133;width:3498;height:2" coordorigin="363,2133" coordsize="3498,0" path="m363,2133l3861,2133e" filled="f" stroked="t" strokeweight=".944013pt" strokecolor="#545454">
                <v:path arrowok="t"/>
              </v:shape>
            </v:group>
            <v:group style="position:absolute;left:2384;top:1638;width:2;height:505" coordorigin="2384,1638" coordsize="2,505">
              <v:shape style="position:absolute;left:2384;top:1638;width:2;height:505" coordorigin="2384,1638" coordsize="0,505" path="m2384,2142l2384,1638e" filled="f" stroked="t" strokeweight=".70801pt" strokecolor="#4B4B4B">
                <v:path arrowok="t"/>
              </v:shape>
            </v:group>
            <v:group style="position:absolute;left:3710;top:2135;width:175;height:2" coordorigin="3710,2135" coordsize="175,2">
              <v:shape style="position:absolute;left:3710;top:2135;width:175;height:2" coordorigin="3710,2135" coordsize="175,0" path="m3710,2135l3885,2135e" filled="f" stroked="t" strokeweight=".70801pt" strokecolor="#484848">
                <v:path arrowok="t"/>
              </v:shape>
            </v:group>
            <v:group style="position:absolute;left:3828;top:2138;width:222;height:2" coordorigin="3828,2138" coordsize="222,2">
              <v:shape style="position:absolute;left:3828;top:2138;width:222;height:2" coordorigin="3828,2138" coordsize="222,0" path="m3828,2138l4050,2138e" filled="f" stroked="t" strokeweight=".472006pt" strokecolor="#2B2B2B">
                <v:path arrowok="t"/>
              </v:shape>
            </v:group>
            <v:group style="position:absolute;left:3993;top:2138;width:396;height:2" coordorigin="3993,2138" coordsize="396,2">
              <v:shape style="position:absolute;left:3993;top:2138;width:396;height:2" coordorigin="3993,2138" coordsize="396,0" path="m3993,2138l4390,2138e" filled="f" stroked="t" strokeweight=".70801pt" strokecolor="#3B3B3B">
                <v:path arrowok="t"/>
              </v:shape>
            </v:group>
            <v:group style="position:absolute;left:4229;top:2142;width:7406;height:2" coordorigin="4229,2142" coordsize="7406,2">
              <v:shape style="position:absolute;left:4229;top:2142;width:7406;height:2" coordorigin="4229,2142" coordsize="7406,0" path="m4229,2142l11635,2142e" filled="f" stroked="t" strokeweight=".70801pt" strokecolor="#4F4F4F">
                <v:path arrowok="t"/>
              </v:shape>
            </v:group>
            <v:group style="position:absolute;left:359;top:2378;width:11276;height:2" coordorigin="359,2378" coordsize="11276,2">
              <v:shape style="position:absolute;left:359;top:2378;width:11276;height:2" coordorigin="359,2378" coordsize="11276,0" path="m359,2378l11635,2378e" filled="f" stroked="t" strokeweight=".70801pt" strokecolor="#545454">
                <v:path arrowok="t"/>
              </v:shape>
            </v:group>
            <v:group style="position:absolute;left:5806;top:2385;width:4177;height:2" coordorigin="5806,2385" coordsize="4177,2">
              <v:shape style="position:absolute;left:5806;top:2385;width:4177;height:2" coordorigin="5806,2385" coordsize="4177,0" path="m5806,2385l9983,2385e" filled="f" stroked="t" strokeweight=".944013pt" strokecolor="#545454">
                <v:path arrowok="t"/>
              </v:shape>
            </v:group>
            <v:group style="position:absolute;left:11628;top:2095;width:2;height:309" coordorigin="11628,2095" coordsize="2,309">
              <v:shape style="position:absolute;left:11628;top:2095;width:2;height:309" coordorigin="11628,2095" coordsize="0,309" path="m11628,2404l11628,2095e" filled="f" stroked="t" strokeweight=".472006pt" strokecolor="#A3A3A3">
                <v:path arrowok="t"/>
              </v:shape>
            </v:group>
            <v:group style="position:absolute;left:363;top:2614;width:7953;height:2" coordorigin="363,2614" coordsize="7953,2">
              <v:shape style="position:absolute;left:363;top:2614;width:7953;height:2" coordorigin="363,2614" coordsize="7953,0" path="m363,2614l8317,2614e" filled="f" stroked="t" strokeweight=".70801pt" strokecolor="#5B5B5B">
                <v:path arrowok="t"/>
              </v:shape>
            </v:group>
            <v:group style="position:absolute;left:8260;top:2623;width:3380;height:2" coordorigin="8260,2623" coordsize="3380,2">
              <v:shape style="position:absolute;left:8260;top:2623;width:3380;height:2" coordorigin="8260,2623" coordsize="3380,0" path="m8260,2623l11640,2623e" filled="f" stroked="t" strokeweight=".70801pt" strokecolor="#646464">
                <v:path arrowok="t"/>
              </v:shape>
            </v:group>
            <v:group style="position:absolute;left:363;top:2847;width:1850;height:2" coordorigin="363,2847" coordsize="1850,2">
              <v:shape style="position:absolute;left:363;top:2847;width:1850;height:2" coordorigin="363,2847" coordsize="1850,0" path="m363,2847l2214,2847e" filled="f" stroked="t" strokeweight=".70801pt" strokecolor="#646464">
                <v:path arrowok="t"/>
              </v:shape>
            </v:group>
            <v:group style="position:absolute;left:368;top:2590;width:2;height:290" coordorigin="368,2590" coordsize="2,290">
              <v:shape style="position:absolute;left:368;top:2590;width:2;height:290" coordorigin="368,2590" coordsize="0,290" path="m368,2880l368,2590e" filled="f" stroked="t" strokeweight=".472006pt" strokecolor="#484848">
                <v:path arrowok="t"/>
              </v:shape>
            </v:group>
            <v:group style="position:absolute;left:1846;top:2854;width:4961;height:2" coordorigin="1846,2854" coordsize="4961,2">
              <v:shape style="position:absolute;left:1846;top:2854;width:4961;height:2" coordorigin="1846,2854" coordsize="4961,0" path="m1846,2854l6806,2854e" filled="f" stroked="t" strokeweight=".70801pt" strokecolor="#575757">
                <v:path arrowok="t"/>
              </v:shape>
            </v:group>
            <v:group style="position:absolute;left:6750;top:2856;width:349;height:2" coordorigin="6750,2856" coordsize="349,2">
              <v:shape style="position:absolute;left:6750;top:2856;width:349;height:2" coordorigin="6750,2856" coordsize="349,0" path="m6750,2856l7099,2856e" filled="f" stroked="t" strokeweight=".472006pt" strokecolor="#383838">
                <v:path arrowok="t"/>
              </v:shape>
            </v:group>
            <v:group style="position:absolute;left:7042;top:2859;width:2412;height:2" coordorigin="7042,2859" coordsize="2412,2">
              <v:shape style="position:absolute;left:7042;top:2859;width:2412;height:2" coordorigin="7042,2859" coordsize="2412,0" path="m7042,2859l9454,2859e" filled="f" stroked="t" strokeweight=".70801pt" strokecolor="#606060">
                <v:path arrowok="t"/>
              </v:shape>
            </v:group>
            <v:group style="position:absolute;left:9294;top:2861;width:529;height:2" coordorigin="9294,2861" coordsize="529,2">
              <v:shape style="position:absolute;left:9294;top:2861;width:529;height:2" coordorigin="9294,2861" coordsize="529,0" path="m9294,2861l9822,2861e" filled="f" stroked="t" strokeweight=".472006pt" strokecolor="#545454">
                <v:path arrowok="t"/>
              </v:shape>
            </v:group>
            <v:group style="position:absolute;left:9766;top:2861;width:1879;height:2" coordorigin="9766,2861" coordsize="1879,2">
              <v:shape style="position:absolute;left:9766;top:2861;width:1879;height:2" coordorigin="9766,2861" coordsize="1879,0" path="m9766,2861l11644,2861e" filled="f" stroked="t" strokeweight=".70801pt" strokecolor="#676767">
                <v:path arrowok="t"/>
              </v:shape>
            </v:group>
            <v:group style="position:absolute;left:359;top:3094;width:6740;height:2" coordorigin="359,3094" coordsize="6740,2">
              <v:shape style="position:absolute;left:359;top:3094;width:6740;height:2" coordorigin="359,3094" coordsize="6740,0" path="m359,3094l7099,3094e" filled="f" stroked="t" strokeweight=".944013pt" strokecolor="#4F4F4F">
                <v:path arrowok="t"/>
              </v:shape>
            </v:group>
            <v:group style="position:absolute;left:7042;top:3099;width:354;height:2" coordorigin="7042,3099" coordsize="354,2">
              <v:shape style="position:absolute;left:7042;top:3099;width:354;height:2" coordorigin="7042,3099" coordsize="354,0" path="m7042,3099l7396,3099e" filled="f" stroked="t" strokeweight=".472006pt" strokecolor="#282828">
                <v:path arrowok="t"/>
              </v:shape>
            </v:group>
            <v:group style="position:absolute;left:7340;top:3102;width:1784;height:2" coordorigin="7340,3102" coordsize="1784,2">
              <v:shape style="position:absolute;left:7340;top:3102;width:1784;height:2" coordorigin="7340,3102" coordsize="1784,0" path="m7340,3102l9124,3102e" filled="f" stroked="t" strokeweight=".70801pt" strokecolor="#4B4B4B">
                <v:path arrowok="t"/>
              </v:shape>
            </v:group>
            <v:group style="position:absolute;left:9067;top:3104;width:283;height:2" coordorigin="9067,3104" coordsize="283,2">
              <v:shape style="position:absolute;left:9067;top:3104;width:283;height:2" coordorigin="9067,3104" coordsize="283,0" path="m9067,3104l9350,3104e" filled="f" stroked="t" strokeweight=".472006pt" strokecolor="#343434">
                <v:path arrowok="t"/>
              </v:shape>
            </v:group>
            <v:group style="position:absolute;left:9294;top:3104;width:2346;height:2" coordorigin="9294,3104" coordsize="2346,2">
              <v:shape style="position:absolute;left:9294;top:3104;width:2346;height:2" coordorigin="9294,3104" coordsize="2346,0" path="m9294,3104l11640,3104e" filled="f" stroked="t" strokeweight=".70801pt" strokecolor="#575757">
                <v:path arrowok="t"/>
              </v:shape>
            </v:group>
            <v:group style="position:absolute;left:11633;top:2809;width:2;height:319" coordorigin="11633,2809" coordsize="2,319">
              <v:shape style="position:absolute;left:11633;top:2809;width:2;height:319" coordorigin="11633,2809" coordsize="0,319" path="m11633,3128l11633,2809e" filled="f" stroked="t" strokeweight=".472006pt" strokecolor="#ACACAC">
                <v:path arrowok="t"/>
              </v:shape>
            </v:group>
            <v:group style="position:absolute;left:363;top:3332;width:8760;height:2" coordorigin="363,3332" coordsize="8760,2">
              <v:shape style="position:absolute;left:363;top:3332;width:8760;height:2" coordorigin="363,3332" coordsize="8760,0" path="m363,3332l9124,3332e" filled="f" stroked="t" strokeweight=".70801pt" strokecolor="#4B4B4B">
                <v:path arrowok="t"/>
              </v:shape>
            </v:group>
            <v:group style="position:absolute;left:371;top:1795;width:2;height:1809" coordorigin="371,1795" coordsize="2,1809">
              <v:shape style="position:absolute;left:371;top:1795;width:2;height:1809" coordorigin="371,1795" coordsize="0,1809" path="m371,3604l371,1795e" filled="f" stroked="t" strokeweight=".70801pt" strokecolor="#676767">
                <v:path arrowok="t"/>
              </v:shape>
            </v:group>
            <v:group style="position:absolute;left:9067;top:3342;width:283;height:2" coordorigin="9067,3342" coordsize="283,2">
              <v:shape style="position:absolute;left:9067;top:3342;width:283;height:2" coordorigin="9067,3342" coordsize="283,0" path="m9067,3342l9350,3342e" filled="f" stroked="t" strokeweight=".472006pt" strokecolor="#2B2B2B">
                <v:path arrowok="t"/>
              </v:shape>
            </v:group>
            <v:group style="position:absolute;left:9294;top:3342;width:2346;height:2" coordorigin="9294,3342" coordsize="2346,2">
              <v:shape style="position:absolute;left:9294;top:3342;width:2346;height:2" coordorigin="9294,3342" coordsize="2346,0" path="m9294,3342l11640,3342e" filled="f" stroked="t" strokeweight=".70801pt" strokecolor="#575757">
                <v:path arrowok="t"/>
              </v:shape>
            </v:group>
            <v:group style="position:absolute;left:3866;top:3323;width:2;height:1009" coordorigin="3866,3323" coordsize="2,1009">
              <v:shape style="position:absolute;left:3866;top:3323;width:2;height:1009" coordorigin="3866,3323" coordsize="0,1009" path="m3866,4332l3866,3323e" filled="f" stroked="t" strokeweight=".70801pt" strokecolor="#444444">
                <v:path arrowok="t"/>
              </v:shape>
            </v:group>
            <v:group style="position:absolute;left:7071;top:3337;width:2;height:238" coordorigin="7071,3337" coordsize="2,238">
              <v:shape style="position:absolute;left:7071;top:3337;width:2;height:238" coordorigin="7071,3337" coordsize="0,238" path="m7071,3575l7071,3337e" filled="f" stroked="t" strokeweight=".70801pt" strokecolor="#646464">
                <v:path arrowok="t"/>
              </v:shape>
            </v:group>
            <v:group style="position:absolute;left:11637;top:3309;width:2;height:2818" coordorigin="11637,3309" coordsize="2,2818">
              <v:shape style="position:absolute;left:11637;top:3309;width:2;height:2818" coordorigin="11637,3309" coordsize="0,2818" path="m11637,6127l11637,3309e" filled="f" stroked="t" strokeweight=".70801pt" strokecolor="#AFAFAF">
                <v:path arrowok="t"/>
              </v:shape>
            </v:group>
            <v:group style="position:absolute;left:368;top:3547;width:2;height:267" coordorigin="368,3547" coordsize="2,267">
              <v:shape style="position:absolute;left:368;top:3547;width:2;height:267" coordorigin="368,3547" coordsize="0,267" path="m368,3813l368,3547e" filled="f" stroked="t" strokeweight=".472006pt" strokecolor="#3B3B3B">
                <v:path arrowok="t"/>
              </v:shape>
            </v:group>
            <v:group style="position:absolute;left:7071;top:3785;width:2884;height:2" coordorigin="7071,3785" coordsize="2884,2">
              <v:shape style="position:absolute;left:7071;top:3785;width:2884;height:2" coordorigin="7071,3785" coordsize="2884,0" path="m7071,3785l9955,3785e" filled="f" stroked="t" strokeweight=".236003pt" strokecolor="#000000">
                <v:path arrowok="t"/>
              </v:shape>
            </v:group>
            <v:group style="position:absolute;left:7071;top:3575;width:2;height:209" coordorigin="7071,3575" coordsize="2,209">
              <v:shape style="position:absolute;left:7071;top:3575;width:2;height:209" coordorigin="7071,3575" coordsize="0,209" path="m7071,3785l7071,3575e" filled="f" stroked="t" strokeweight=".236003pt" strokecolor="#4F4F4F">
                <v:path arrowok="t"/>
              </v:shape>
            </v:group>
            <v:group style="position:absolute;left:9955;top:3785;width:1671;height:2" coordorigin="9955,3785" coordsize="1671,2">
              <v:shape style="position:absolute;left:9955;top:3785;width:1671;height:2" coordorigin="9955,3785" coordsize="1671,0" path="m9955,3785l11626,3785e" filled="f" stroked="t" strokeweight=".236003pt" strokecolor="#BFBFBF">
                <v:path arrowok="t"/>
              </v:shape>
            </v:group>
            <v:group style="position:absolute;left:368;top:3756;width:2;height:595" coordorigin="368,3756" coordsize="2,595">
              <v:shape style="position:absolute;left:368;top:3756;width:2;height:595" coordorigin="368,3756" coordsize="0,595" path="m368,4351l368,3756e" filled="f" stroked="t" strokeweight=".70801pt" strokecolor="#707070">
                <v:path arrowok="t"/>
              </v:shape>
            </v:group>
            <v:group style="position:absolute;left:3861;top:4011;width:1661;height:2" coordorigin="3861,4011" coordsize="1661,2">
              <v:shape style="position:absolute;left:3861;top:4011;width:1661;height:2" coordorigin="3861,4011" coordsize="1661,0" path="m3861,4011l5522,4011e" filled="f" stroked="t" strokeweight=".944013pt" strokecolor="#4F4F4F">
                <v:path arrowok="t"/>
              </v:shape>
            </v:group>
            <v:group style="position:absolute;left:5419;top:4008;width:826;height:2" coordorigin="5419,4008" coordsize="826,2">
              <v:shape style="position:absolute;left:5419;top:4008;width:826;height:2" coordorigin="5419,4008" coordsize="826,0" path="m5419,4008l6245,4008e" filled="f" stroked="t" strokeweight=".70801pt" strokecolor="#878787">
                <v:path arrowok="t"/>
              </v:shape>
            </v:group>
            <v:group style="position:absolute;left:5820;top:4004;width:444;height:2" coordorigin="5820,4004" coordsize="444,2">
              <v:shape style="position:absolute;left:5820;top:4004;width:444;height:2" coordorigin="5820,4004" coordsize="444,0" path="m5820,4004l6264,4004e" filled="f" stroked="t" strokeweight=".944013pt" strokecolor="#B8B8B8">
                <v:path arrowok="t"/>
              </v:shape>
            </v:group>
            <v:group style="position:absolute;left:6287;top:4004;width:769;height:2" coordorigin="6287,4004" coordsize="769,2">
              <v:shape style="position:absolute;left:6287;top:4004;width:769;height:2" coordorigin="6287,4004" coordsize="769,0" path="m6287,4004l7056,4004e" filled="f" stroked="t" strokeweight=".472006pt" strokecolor="#AFAFAF">
                <v:path arrowok="t"/>
              </v:shape>
            </v:group>
            <v:group style="position:absolute;left:7071;top:3785;width:2;height:238" coordorigin="7071,3785" coordsize="2,238">
              <v:shape style="position:absolute;left:7071;top:3785;width:2;height:238" coordorigin="7071,3785" coordsize="0,238" path="m7071,4023l7071,3785e" filled="f" stroked="t" strokeweight=".236003pt" strokecolor="#646464">
                <v:path arrowok="t"/>
              </v:shape>
            </v:group>
            <v:group style="position:absolute;left:363;top:4318;width:736;height:2" coordorigin="363,4318" coordsize="736,2">
              <v:shape style="position:absolute;left:363;top:4318;width:736;height:2" coordorigin="363,4318" coordsize="736,0" path="m363,4318l1100,4318e" filled="f" stroked="t" strokeweight=".472006pt" strokecolor="#383838">
                <v:path arrowok="t"/>
              </v:shape>
            </v:group>
            <v:group style="position:absolute;left:3866;top:3328;width:2;height:1004" coordorigin="3866,3328" coordsize="2,1004">
              <v:shape style="position:absolute;left:3866;top:3328;width:2;height:1004" coordorigin="3866,3328" coordsize="0,1004" path="m3866,4332l3866,3328e" filled="f" stroked="t" strokeweight=".70801pt" strokecolor="#3F3F3F">
                <v:path arrowok="t"/>
              </v:shape>
            </v:group>
            <v:group style="position:absolute;left:977;top:4320;width:10663;height:2" coordorigin="977,4320" coordsize="10663,2">
              <v:shape style="position:absolute;left:977;top:4320;width:10663;height:2" coordorigin="977,4320" coordsize="10663,0" path="m977,4320l11640,4320e" filled="f" stroked="t" strokeweight=".944013pt" strokecolor="#4B4B4B">
                <v:path arrowok="t"/>
              </v:shape>
            </v:group>
            <v:group style="position:absolute;left:7071;top:4008;width:2;height:314" coordorigin="7071,4008" coordsize="2,314">
              <v:shape style="position:absolute;left:7071;top:4008;width:2;height:314" coordorigin="7071,4008" coordsize="0,314" path="m7071,4323l7071,4008e" filled="f" stroked="t" strokeweight=".236003pt" strokecolor="#484848">
                <v:path arrowok="t"/>
              </v:shape>
            </v:group>
            <v:group style="position:absolute;left:363;top:4599;width:4026;height:2" coordorigin="363,4599" coordsize="4026,2">
              <v:shape style="position:absolute;left:363;top:4599;width:4026;height:2" coordorigin="363,4599" coordsize="4026,0" path="m363,4599l4390,4599e" filled="f" stroked="t" strokeweight=".944013pt" strokecolor="#545454">
                <v:path arrowok="t"/>
              </v:shape>
            </v:group>
            <v:group style="position:absolute;left:368;top:4280;width:2;height:348" coordorigin="368,4280" coordsize="2,348">
              <v:shape style="position:absolute;left:368;top:4280;width:2;height:348" coordorigin="368,4280" coordsize="0,348" path="m368,4627l368,4280e" filled="f" stroked="t" strokeweight=".472006pt" strokecolor="#4F4F4F">
                <v:path arrowok="t"/>
              </v:shape>
            </v:group>
            <v:group style="position:absolute;left:2386;top:4313;width:2;height:1033" coordorigin="2386,4313" coordsize="2,1033">
              <v:shape style="position:absolute;left:2386;top:4313;width:2;height:1033" coordorigin="2386,4313" coordsize="0,1033" path="m2386,5346l2386,4313e" filled="f" stroked="t" strokeweight=".944013pt" strokecolor="#4F4F4F">
                <v:path arrowok="t"/>
              </v:shape>
            </v:group>
            <v:group style="position:absolute;left:4333;top:4599;width:283;height:2" coordorigin="4333,4599" coordsize="283,2">
              <v:shape style="position:absolute;left:4333;top:4599;width:283;height:2" coordorigin="4333,4599" coordsize="283,0" path="m4333,4599l4616,4599e" filled="f" stroked="t" strokeweight=".472006pt" strokecolor="#2F2F2F">
                <v:path arrowok="t"/>
              </v:shape>
            </v:group>
            <v:group style="position:absolute;left:4560;top:4604;width:7075;height:2" coordorigin="4560,4604" coordsize="7075,2">
              <v:shape style="position:absolute;left:4560;top:4604;width:7075;height:2" coordorigin="4560,4604" coordsize="7075,0" path="m4560,4604l11635,4604e" filled="f" stroked="t" strokeweight=".70801pt" strokecolor="#4F4F4F">
                <v:path arrowok="t"/>
              </v:shape>
            </v:group>
            <v:group style="position:absolute;left:368;top:4556;width:2;height:1266" coordorigin="368,4556" coordsize="2,1266">
              <v:shape style="position:absolute;left:368;top:4556;width:2;height:1266" coordorigin="368,4556" coordsize="0,1266" path="m368,5822l368,4556e" filled="f" stroked="t" strokeweight=".70801pt" strokecolor="#707070">
                <v:path arrowok="t"/>
              </v:shape>
            </v:group>
            <v:group style="position:absolute;left:2379;top:4839;width:3885;height:2" coordorigin="2379,4839" coordsize="3885,2">
              <v:shape style="position:absolute;left:2379;top:4839;width:3885;height:2" coordorigin="2379,4839" coordsize="3885,0" path="m2379,4839l6264,4839e" filled="f" stroked="t" strokeweight=".944013pt" strokecolor="#4F4F4F">
                <v:path arrowok="t"/>
              </v:shape>
            </v:group>
            <v:group style="position:absolute;left:6207;top:4842;width:231;height:2" coordorigin="6207,4842" coordsize="231,2">
              <v:shape style="position:absolute;left:6207;top:4842;width:231;height:2" coordorigin="6207,4842" coordsize="231,0" path="m6207,4842l6438,4842e" filled="f" stroked="t" strokeweight=".472006pt" strokecolor="#343434">
                <v:path arrowok="t"/>
              </v:shape>
            </v:group>
            <v:group style="position:absolute;left:6382;top:4842;width:260;height:2" coordorigin="6382,4842" coordsize="260,2">
              <v:shape style="position:absolute;left:6382;top:4842;width:260;height:2" coordorigin="6382,4842" coordsize="260,0" path="m6382,4842l6641,4842e" filled="f" stroked="t" strokeweight=".472006pt" strokecolor="#1F1F1F">
                <v:path arrowok="t"/>
              </v:shape>
            </v:group>
            <v:group style="position:absolute;left:6584;top:4842;width:514;height:2" coordorigin="6584,4842" coordsize="514,2">
              <v:shape style="position:absolute;left:6584;top:4842;width:514;height:2" coordorigin="6584,4842" coordsize="514,0" path="m6584,4842l7099,4842e" filled="f" stroked="t" strokeweight=".944013pt" strokecolor="#4F4F4F">
                <v:path arrowok="t"/>
              </v:shape>
            </v:group>
            <v:group style="position:absolute;left:7042;top:4842;width:354;height:2" coordorigin="7042,4842" coordsize="354,2">
              <v:shape style="position:absolute;left:7042;top:4842;width:354;height:2" coordorigin="7042,4842" coordsize="354,0" path="m7042,4842l7396,4842e" filled="f" stroked="t" strokeweight=".472006pt" strokecolor="#2B2B2B">
                <v:path arrowok="t"/>
              </v:shape>
            </v:group>
            <v:group style="position:absolute;left:7340;top:4844;width:4300;height:2" coordorigin="7340,4844" coordsize="4300,2">
              <v:shape style="position:absolute;left:7340;top:4844;width:4300;height:2" coordorigin="7340,4844" coordsize="4300,0" path="m7340,4844l11640,4844e" filled="f" stroked="t" strokeweight=".70801pt" strokecolor="#4F4F4F">
                <v:path arrowok="t"/>
              </v:shape>
            </v:group>
            <v:group style="position:absolute;left:4914;top:5330;width:6731;height:2" coordorigin="4914,5330" coordsize="6731,2">
              <v:shape style="position:absolute;left:4914;top:5330;width:6731;height:2" coordorigin="4914,5330" coordsize="6731,0" path="m4914,5330l11644,5330e" filled="f" stroked="t" strokeweight=".70801pt" strokecolor="#4F4F4F">
                <v:path arrowok="t"/>
              </v:shape>
            </v:group>
            <v:group style="position:absolute;left:7717;top:4823;width:2;height:505" coordorigin="7717,4823" coordsize="2,505">
              <v:shape style="position:absolute;left:7717;top:4823;width:2;height:505" coordorigin="7717,4823" coordsize="0,505" path="m7717,5327l7717,4823e" filled="f" stroked="t" strokeweight=".236003pt" strokecolor="#4B4B4B">
                <v:path arrowok="t"/>
              </v:shape>
            </v:group>
            <v:group style="position:absolute;left:11635;top:4794;width:2;height:324" coordorigin="11635,4794" coordsize="2,324">
              <v:shape style="position:absolute;left:11635;top:4794;width:2;height:324" coordorigin="11635,4794" coordsize="0,324" path="m11635,5118l11635,4794e" filled="f" stroked="t" strokeweight=".472006pt" strokecolor="#ACACAC">
                <v:path arrowok="t"/>
              </v:shape>
            </v:group>
            <v:group style="position:absolute;left:2386;top:5289;width:2;height:324" coordorigin="2386,5289" coordsize="2,324">
              <v:shape style="position:absolute;left:2386;top:5289;width:2;height:324" coordorigin="2386,5289" coordsize="0,324" path="m2386,5613l2386,5289e" filled="f" stroked="t" strokeweight=".472006pt" strokecolor="#343434">
                <v:path arrowok="t"/>
              </v:shape>
            </v:group>
            <v:group style="position:absolute;left:4909;top:5568;width:6736;height:2" coordorigin="4909,5568" coordsize="6736,2">
              <v:shape style="position:absolute;left:4909;top:5568;width:6736;height:2" coordorigin="4909,5568" coordsize="6736,0" path="m4909,5568l11644,5568e" filled="f" stroked="t" strokeweight=".70801pt" strokecolor="#4F4F4F">
                <v:path arrowok="t"/>
              </v:shape>
            </v:group>
            <v:group style="position:absolute;left:4921;top:4827;width:2;height:2171" coordorigin="4921,4827" coordsize="2,2171">
              <v:shape style="position:absolute;left:4921;top:4827;width:2;height:2171" coordorigin="4921,4827" coordsize="0,2171" path="m4921,6998l4921,4827e" filled="f" stroked="t" strokeweight=".70801pt" strokecolor="#484848">
                <v:path arrowok="t"/>
              </v:shape>
            </v:group>
            <v:group style="position:absolute;left:4914;top:5806;width:6736;height:2" coordorigin="4914,5806" coordsize="6736,2">
              <v:shape style="position:absolute;left:4914;top:5806;width:6736;height:2" coordorigin="4914,5806" coordsize="6736,0" path="m4914,5806l11649,5806e" filled="f" stroked="t" strokeweight=".70801pt" strokecolor="#4F4F4F">
                <v:path arrowok="t"/>
              </v:shape>
            </v:group>
            <v:group style="position:absolute;left:371;top:5765;width:2;height:314" coordorigin="371,5765" coordsize="2,314">
              <v:shape style="position:absolute;left:371;top:5765;width:2;height:314" coordorigin="371,5765" coordsize="0,314" path="m371,6079l371,5765e" filled="f" stroked="t" strokeweight=".472006pt" strokecolor="#484848">
                <v:path arrowok="t"/>
              </v:shape>
            </v:group>
            <v:group style="position:absolute;left:2374;top:6041;width:2256;height:2" coordorigin="2374,6041" coordsize="2256,2">
              <v:shape style="position:absolute;left:2374;top:6041;width:2256;height:2" coordorigin="2374,6041" coordsize="2256,0" path="m2374,6041l4630,6041e" filled="f" stroked="t" strokeweight=".70801pt" strokecolor="#545454">
                <v:path arrowok="t"/>
              </v:shape>
            </v:group>
            <v:group style="position:absolute;left:4560;top:6041;width:392;height:2" coordorigin="4560,6041" coordsize="392,2">
              <v:shape style="position:absolute;left:4560;top:6041;width:392;height:2" coordorigin="4560,6041" coordsize="392,0" path="m4560,6041l4951,6041e" filled="f" stroked="t" strokeweight=".472006pt" strokecolor="#2F2F2F">
                <v:path arrowok="t"/>
              </v:shape>
            </v:group>
            <v:group style="position:absolute;left:4881;top:6044;width:6769;height:2" coordorigin="4881,6044" coordsize="6769,2">
              <v:shape style="position:absolute;left:4881;top:6044;width:6769;height:2" coordorigin="4881,6044" coordsize="6769,0" path="m4881,6044l11649,6044e" filled="f" stroked="t" strokeweight=".70801pt" strokecolor="#4F4F4F">
                <v:path arrowok="t"/>
              </v:shape>
            </v:group>
            <v:group style="position:absolute;left:371;top:6022;width:2;height:747" coordorigin="371,6022" coordsize="2,747">
              <v:shape style="position:absolute;left:371;top:6022;width:2;height:747" coordorigin="371,6022" coordsize="0,747" path="m371,6770l371,6022e" filled="f" stroked="t" strokeweight=".944013pt" strokecolor="#747474">
                <v:path arrowok="t"/>
              </v:shape>
            </v:group>
            <v:group style="position:absolute;left:817;top:6282;width:8307;height:2" coordorigin="817,6282" coordsize="8307,2">
              <v:shape style="position:absolute;left:817;top:6282;width:8307;height:2" coordorigin="817,6282" coordsize="8307,0" path="m817,6282l9124,6282e" filled="f" stroked="t" strokeweight=".70801pt" strokecolor="#4F4F4F">
                <v:path arrowok="t"/>
              </v:shape>
            </v:group>
            <v:group style="position:absolute;left:2386;top:5503;width:2;height:824" coordorigin="2386,5503" coordsize="2,824">
              <v:shape style="position:absolute;left:2386;top:5503;width:2;height:824" coordorigin="2386,5503" coordsize="0,824" path="m2386,6327l2386,5503e" filled="f" stroked="t" strokeweight=".944013pt" strokecolor="#4B4B4B">
                <v:path arrowok="t"/>
              </v:shape>
            </v:group>
            <v:group style="position:absolute;left:4918;top:6017;width:2;height:686" coordorigin="4918,6017" coordsize="2,686">
              <v:shape style="position:absolute;left:4918;top:6017;width:2;height:686" coordorigin="4918,6017" coordsize="0,686" path="m4918,6703l4918,6017e" filled="f" stroked="t" strokeweight=".944013pt" strokecolor="#444444">
                <v:path arrowok="t"/>
              </v:shape>
            </v:group>
            <v:group style="position:absolute;left:9067;top:6284;width:283;height:2" coordorigin="9067,6284" coordsize="283,2">
              <v:shape style="position:absolute;left:9067;top:6284;width:283;height:2" coordorigin="9067,6284" coordsize="283,0" path="m9067,6284l9350,6284e" filled="f" stroked="t" strokeweight=".472006pt" strokecolor="#282828">
                <v:path arrowok="t"/>
              </v:shape>
            </v:group>
            <v:group style="position:absolute;left:9294;top:6286;width:2351;height:2" coordorigin="9294,6286" coordsize="2351,2">
              <v:shape style="position:absolute;left:9294;top:6286;width:2351;height:2" coordorigin="9294,6286" coordsize="2351,0" path="m9294,6286l11644,6286e" filled="f" stroked="t" strokeweight=".70801pt" strokecolor="#575757">
                <v:path arrowok="t"/>
              </v:shape>
            </v:group>
            <v:group style="position:absolute;left:2386;top:6236;width:2;height:348" coordorigin="2386,6236" coordsize="2,348">
              <v:shape style="position:absolute;left:2386;top:6236;width:2;height:348" coordorigin="2386,6236" coordsize="0,348" path="m2386,6584l2386,6236e" filled="f" stroked="t" strokeweight=".70801pt" strokecolor="#383838">
                <v:path arrowok="t"/>
              </v:shape>
            </v:group>
            <v:group style="position:absolute;left:7717;top:6265;width:2;height:486" coordorigin="7717,6265" coordsize="2,486">
              <v:shape style="position:absolute;left:7717;top:6265;width:2;height:486" coordorigin="7717,6265" coordsize="0,486" path="m7717,6751l7717,6265e" filled="f" stroked="t" strokeweight=".236003pt" strokecolor="#1F1F1F">
                <v:path arrowok="t"/>
              </v:shape>
            </v:group>
            <v:group style="position:absolute;left:2374;top:6753;width:4272;height:2" coordorigin="2374,6753" coordsize="4272,2">
              <v:shape style="position:absolute;left:2374;top:6753;width:4272;height:2" coordorigin="2374,6753" coordsize="4272,0" path="m2374,6753l6646,6753e" filled="f" stroked="t" strokeweight=".944013pt" strokecolor="#4F4F4F">
                <v:path arrowok="t"/>
              </v:shape>
            </v:group>
            <v:group style="position:absolute;left:6584;top:6751;width:514;height:2" coordorigin="6584,6751" coordsize="514,2">
              <v:shape style="position:absolute;left:6584;top:6751;width:514;height:2" coordorigin="6584,6751" coordsize="514,0" path="m6584,6751l7099,6751e" filled="f" stroked="t" strokeweight=".472006pt" strokecolor="#2F2F2F">
                <v:path arrowok="t"/>
              </v:shape>
            </v:group>
            <v:group style="position:absolute;left:7023;top:6753;width:4621;height:2" coordorigin="7023,6753" coordsize="4621,2">
              <v:shape style="position:absolute;left:7023;top:6753;width:4621;height:2" coordorigin="7023,6753" coordsize="4621,0" path="m7023,6753l11644,6753e" filled="f" stroked="t" strokeweight=".70801pt" strokecolor="#545454">
                <v:path arrowok="t"/>
              </v:shape>
            </v:group>
            <v:group style="position:absolute;left:368;top:6712;width:2;height:324" coordorigin="368,6712" coordsize="2,324">
              <v:shape style="position:absolute;left:368;top:6712;width:2;height:324" coordorigin="368,6712" coordsize="0,324" path="m368,7036l368,6712e" filled="f" stroked="t" strokeweight=".472006pt" strokecolor="#4B4B4B">
                <v:path arrowok="t"/>
              </v:shape>
            </v:group>
            <v:group style="position:absolute;left:2388;top:6527;width:2;height:9645" coordorigin="2388,6527" coordsize="2,9645">
              <v:shape style="position:absolute;left:2388;top:6527;width:2;height:9645" coordorigin="2388,6527" coordsize="0,9645" path="m2388,16172l2388,6527e" filled="f" stroked="t" strokeweight=".70801pt" strokecolor="#484848">
                <v:path arrowok="t"/>
              </v:shape>
            </v:group>
            <v:group style="position:absolute;left:2384;top:6993;width:9270;height:2" coordorigin="2384,6993" coordsize="9270,2">
              <v:shape style="position:absolute;left:2384;top:6993;width:9270;height:2" coordorigin="2384,6993" coordsize="9270,0" path="m2384,6993l11654,6993e" filled="f" stroked="t" strokeweight=".70801pt" strokecolor="#4F4F4F">
                <v:path arrowok="t"/>
              </v:shape>
            </v:group>
            <v:group style="position:absolute;left:7717;top:6736;width:2;height:281" coordorigin="7717,6736" coordsize="2,281">
              <v:shape style="position:absolute;left:7717;top:6736;width:2;height:281" coordorigin="7717,6736" coordsize="0,281" path="m7717,7017l7717,6736e" filled="f" stroked="t" strokeweight=".236003pt" strokecolor="#3B3B3B">
                <v:path arrowok="t"/>
              </v:shape>
            </v:group>
            <v:group style="position:absolute;left:7689;top:6991;width:628;height:2" coordorigin="7689,6991" coordsize="628,2">
              <v:shape style="position:absolute;left:7689;top:6991;width:628;height:2" coordorigin="7689,6991" coordsize="628,0" path="m7689,6991l8317,6991e" filled="f" stroked="t" strokeweight=".472006pt" strokecolor="#383838">
                <v:path arrowok="t"/>
              </v:shape>
            </v:group>
            <v:group style="position:absolute;left:340;top:7234;width:533;height:2" coordorigin="340,7234" coordsize="533,2">
              <v:shape style="position:absolute;left:340;top:7234;width:533;height:2" coordorigin="340,7234" coordsize="533,0" path="m340,7234l873,7234e" filled="f" stroked="t" strokeweight=".944013pt" strokecolor="#646464">
                <v:path arrowok="t"/>
              </v:shape>
            </v:group>
            <v:group style="position:absolute;left:380;top:6979;width:2;height:3232" coordorigin="380,6979" coordsize="2,3232">
              <v:shape style="position:absolute;left:380;top:6979;width:2;height:3232" coordorigin="380,6979" coordsize="0,3232" path="m380,10212l380,6979e" filled="f" stroked="t" strokeweight="1.652023pt" strokecolor="#676767">
                <v:path arrowok="t"/>
              </v:shape>
            </v:group>
            <v:group style="position:absolute;left:817;top:7234;width:5622;height:2" coordorigin="817,7234" coordsize="5622,2">
              <v:shape style="position:absolute;left:817;top:7234;width:5622;height:2" coordorigin="817,7234" coordsize="5622,0" path="m817,7234l6438,7234e" filled="f" stroked="t" strokeweight=".944013pt" strokecolor="#4F4F4F">
                <v:path arrowok="t"/>
              </v:shape>
            </v:group>
            <v:group style="position:absolute;left:6382;top:7231;width:260;height:2" coordorigin="6382,7231" coordsize="260,2">
              <v:shape style="position:absolute;left:6382;top:7231;width:260;height:2" coordorigin="6382,7231" coordsize="260,0" path="m6382,7231l6641,7231e" filled="f" stroked="t" strokeweight=".472006pt" strokecolor="#282828">
                <v:path arrowok="t"/>
              </v:shape>
            </v:group>
            <v:group style="position:absolute;left:6584;top:7234;width:5060;height:2" coordorigin="6584,7234" coordsize="5060,2">
              <v:shape style="position:absolute;left:6584;top:7234;width:5060;height:2" coordorigin="6584,7234" coordsize="5060,0" path="m6584,7234l11644,7234e" filled="f" stroked="t" strokeweight=".70801pt" strokecolor="#4F4F4F">
                <v:path arrowok="t"/>
              </v:shape>
            </v:group>
            <v:group style="position:absolute;left:11588;top:7231;width:66;height:2" coordorigin="11588,7231" coordsize="66,2">
              <v:shape style="position:absolute;left:11588;top:7231;width:66;height:2" coordorigin="11588,7231" coordsize="66,0" path="m11588,7231l11654,7231e" filled="f" stroked="t" strokeweight=".944013pt" strokecolor="#6B6B6B">
                <v:path arrowok="t"/>
              </v:shape>
            </v:group>
            <v:group style="position:absolute;left:11640;top:7022;width:2;height:657" coordorigin="11640,7022" coordsize="2,657">
              <v:shape style="position:absolute;left:11640;top:7022;width:2;height:657" coordorigin="11640,7022" coordsize="0,657" path="m11640,7679l11640,7022e" filled="f" stroked="t" strokeweight=".70801pt" strokecolor="#BCBCBC">
                <v:path arrowok="t"/>
              </v:shape>
            </v:group>
            <v:group style="position:absolute;left:363;top:7705;width:3403;height:2" coordorigin="363,7705" coordsize="3403,2">
              <v:shape style="position:absolute;left:363;top:7705;width:3403;height:2" coordorigin="363,7705" coordsize="3403,0" path="m363,7705l3767,7705e" filled="f" stroked="t" strokeweight=".70801pt" strokecolor="#575757">
                <v:path arrowok="t"/>
              </v:shape>
            </v:group>
            <v:group style="position:absolute;left:368;top:7469;width:2;height:490" coordorigin="368,7469" coordsize="2,490">
              <v:shape style="position:absolute;left:368;top:7469;width:2;height:490" coordorigin="368,7469" coordsize="0,490" path="m368,7960l368,7469e" filled="f" stroked="t" strokeweight=".472006pt" strokecolor="#4F4F4F">
                <v:path arrowok="t"/>
              </v:shape>
            </v:group>
            <v:group style="position:absolute;left:3658;top:7705;width:227;height:2" coordorigin="3658,7705" coordsize="227,2">
              <v:shape style="position:absolute;left:3658;top:7705;width:227;height:2" coordorigin="3658,7705" coordsize="227,0" path="m3658,7705l3885,7705e" filled="f" stroked="t" strokeweight=".70801pt" strokecolor="#3B3B3B">
                <v:path arrowok="t"/>
              </v:shape>
            </v:group>
            <v:group style="position:absolute;left:3776;top:7705;width:3030;height:2" coordorigin="3776,7705" coordsize="3030,2">
              <v:shape style="position:absolute;left:3776;top:7705;width:3030;height:2" coordorigin="3776,7705" coordsize="3030,0" path="m3776,7705l6806,7705e" filled="f" stroked="t" strokeweight=".944013pt" strokecolor="#4F4F4F">
                <v:path arrowok="t"/>
              </v:shape>
            </v:group>
            <v:group style="position:absolute;left:6750;top:7705;width:349;height:2" coordorigin="6750,7705" coordsize="349,2">
              <v:shape style="position:absolute;left:6750;top:7705;width:349;height:2" coordorigin="6750,7705" coordsize="349,0" path="m6750,7705l7099,7705e" filled="f" stroked="t" strokeweight=".472006pt" strokecolor="#3B3B3B">
                <v:path arrowok="t"/>
              </v:shape>
            </v:group>
            <v:group style="position:absolute;left:6981;top:7705;width:4668;height:2" coordorigin="6981,7705" coordsize="4668,2">
              <v:shape style="position:absolute;left:6981;top:7705;width:4668;height:2" coordorigin="6981,7705" coordsize="4668,0" path="m6981,7705l11649,7705e" filled="f" stroked="t" strokeweight=".70801pt" strokecolor="#545454">
                <v:path arrowok="t"/>
              </v:shape>
            </v:group>
            <v:group style="position:absolute;left:11644;top:7274;width:2;height:647" coordorigin="11644,7274" coordsize="2,647">
              <v:shape style="position:absolute;left:11644;top:7274;width:2;height:647" coordorigin="11644,7274" coordsize="0,647" path="m11644,7922l11644,7274e" filled="f" stroked="t" strokeweight=".472006pt" strokecolor="#BCBCBC">
                <v:path arrowok="t"/>
              </v:shape>
            </v:group>
            <v:group style="position:absolute;left:2386;top:7660;width:2;height:300" coordorigin="2386,7660" coordsize="2,300">
              <v:shape style="position:absolute;left:2386;top:7660;width:2;height:300" coordorigin="2386,7660" coordsize="0,300" path="m2386,7960l2386,7660e" filled="f" stroked="t" strokeweight=".472006pt" strokecolor="#343434">
                <v:path arrowok="t"/>
              </v:shape>
            </v:group>
            <v:group style="position:absolute;left:4935;top:7693;width:2;height:257" coordorigin="4935,7693" coordsize="2,257">
              <v:shape style="position:absolute;left:4935;top:7693;width:2;height:257" coordorigin="4935,7693" coordsize="0,257" path="m4935,7950l4935,7693e" filled="f" stroked="t" strokeweight="1.416019pt" strokecolor="#545454">
                <v:path arrowok="t"/>
              </v:shape>
            </v:group>
            <v:group style="position:absolute;left:4918;top:7943;width:6726;height:2" coordorigin="4918,7943" coordsize="6726,2">
              <v:shape style="position:absolute;left:4918;top:7943;width:6726;height:2" coordorigin="4918,7943" coordsize="6726,0" path="m4918,7943l11644,7943e" filled="f" stroked="t" strokeweight=".70801pt" strokecolor="#545454">
                <v:path arrowok="t"/>
              </v:shape>
            </v:group>
            <v:group style="position:absolute;left:11588;top:7945;width:66;height:2" coordorigin="11588,7945" coordsize="66,2">
              <v:shape style="position:absolute;left:11588;top:7945;width:66;height:2" coordorigin="11588,7945" coordsize="66,0" path="m11588,7945l11654,7945e" filled="f" stroked="t" strokeweight=".944013pt" strokecolor="#6B6B6B">
                <v:path arrowok="t"/>
              </v:shape>
            </v:group>
            <v:group style="position:absolute;left:4928;top:7693;width:2;height:738" coordorigin="4928,7693" coordsize="2,738">
              <v:shape style="position:absolute;left:4928;top:7693;width:2;height:738" coordorigin="4928,7693" coordsize="0,738" path="m4928,8431l4928,7693e" filled="f" stroked="t" strokeweight=".944013pt" strokecolor="#4F4F4F">
                <v:path arrowok="t"/>
              </v:shape>
            </v:group>
            <v:group style="position:absolute;left:4918;top:8184;width:557;height:2" coordorigin="4918,8184" coordsize="557,2">
              <v:shape style="position:absolute;left:4918;top:8184;width:557;height:2" coordorigin="4918,8184" coordsize="557,0" path="m4918,8184l5475,8184e" filled="f" stroked="t" strokeweight=".944013pt" strokecolor="#545454">
                <v:path arrowok="t"/>
              </v:shape>
            </v:group>
            <v:group style="position:absolute;left:5419;top:8184;width:548;height:2" coordorigin="5419,8184" coordsize="548,2">
              <v:shape style="position:absolute;left:5419;top:8184;width:548;height:2" coordorigin="5419,8184" coordsize="548,0" path="m5419,8184l5966,8184e" filled="f" stroked="t" strokeweight=".472006pt" strokecolor="#3F3F3F">
                <v:path arrowok="t"/>
              </v:shape>
            </v:group>
            <v:group style="position:absolute;left:5910;top:8184;width:354;height:2" coordorigin="5910,8184" coordsize="354,2">
              <v:shape style="position:absolute;left:5910;top:8184;width:354;height:2" coordorigin="5910,8184" coordsize="354,0" path="m5910,8184l6264,8184e" filled="f" stroked="t" strokeweight=".944013pt" strokecolor="#545454">
                <v:path arrowok="t"/>
              </v:shape>
            </v:group>
            <v:group style="position:absolute;left:6207;top:8184;width:231;height:2" coordorigin="6207,8184" coordsize="231,2">
              <v:shape style="position:absolute;left:6207;top:8184;width:231;height:2" coordorigin="6207,8184" coordsize="231,0" path="m6207,8184l6438,8184e" filled="f" stroked="t" strokeweight=".472006pt" strokecolor="#383838">
                <v:path arrowok="t"/>
              </v:shape>
            </v:group>
            <v:group style="position:absolute;left:6382;top:8184;width:260;height:2" coordorigin="6382,8184" coordsize="260,2">
              <v:shape style="position:absolute;left:6382;top:8184;width:260;height:2" coordorigin="6382,8184" coordsize="260,0" path="m6382,8184l6641,8184e" filled="f" stroked="t" strokeweight=".472006pt" strokecolor="#232323">
                <v:path arrowok="t"/>
              </v:shape>
            </v:group>
            <v:group style="position:absolute;left:6584;top:8184;width:5065;height:2" coordorigin="6584,8184" coordsize="5065,2">
              <v:shape style="position:absolute;left:6584;top:8184;width:5065;height:2" coordorigin="6584,8184" coordsize="5065,0" path="m6584,8184l11649,8184e" filled="f" stroked="t" strokeweight=".70801pt" strokecolor="#545454">
                <v:path arrowok="t"/>
              </v:shape>
            </v:group>
            <v:group style="position:absolute;left:11432;top:8184;width:217;height:2" coordorigin="11432,8184" coordsize="217,2">
              <v:shape style="position:absolute;left:11432;top:8184;width:217;height:2" coordorigin="11432,8184" coordsize="217,0" path="m11432,8184l11649,8184e" filled="f" stroked="t" strokeweight=".944013pt" strokecolor="#707070">
                <v:path arrowok="t"/>
              </v:shape>
            </v:group>
            <v:group style="position:absolute;left:363;top:8422;width:510;height:2" coordorigin="363,8422" coordsize="510,2">
              <v:shape style="position:absolute;left:363;top:8422;width:510;height:2" coordorigin="363,8422" coordsize="510,0" path="m363,8422l873,8422e" filled="f" stroked="t" strokeweight=".70801pt" strokecolor="#606060">
                <v:path arrowok="t"/>
              </v:shape>
            </v:group>
            <v:group style="position:absolute;left:817;top:8422;width:283;height:2" coordorigin="817,8422" coordsize="283,2">
              <v:shape style="position:absolute;left:817;top:8422;width:283;height:2" coordorigin="817,8422" coordsize="283,0" path="m817,8422l1100,8422e" filled="f" stroked="t" strokeweight=".472006pt" strokecolor="#444444">
                <v:path arrowok="t"/>
              </v:shape>
            </v:group>
            <v:group style="position:absolute;left:1005;top:8424;width:5258;height:2" coordorigin="1005,8424" coordsize="5258,2">
              <v:shape style="position:absolute;left:1005;top:8424;width:5258;height:2" coordorigin="1005,8424" coordsize="5258,0" path="m1005,8424l6264,8424e" filled="f" stroked="t" strokeweight=".944013pt" strokecolor="#545454">
                <v:path arrowok="t"/>
              </v:shape>
            </v:group>
            <v:group style="position:absolute;left:6207;top:8422;width:434;height:2" coordorigin="6207,8422" coordsize="434,2">
              <v:shape style="position:absolute;left:6207;top:8422;width:434;height:2" coordorigin="6207,8422" coordsize="434,0" path="m6207,8422l6641,8422e" filled="f" stroked="t" strokeweight=".472006pt" strokecolor="#282828">
                <v:path arrowok="t"/>
              </v:shape>
            </v:group>
            <v:group style="position:absolute;left:6584;top:8422;width:514;height:2" coordorigin="6584,8422" coordsize="514,2">
              <v:shape style="position:absolute;left:6584;top:8422;width:514;height:2" coordorigin="6584,8422" coordsize="514,0" path="m6584,8422l7099,8422e" filled="f" stroked="t" strokeweight=".944013pt" strokecolor="#4F4F4F">
                <v:path arrowok="t"/>
              </v:shape>
            </v:group>
            <v:group style="position:absolute;left:7042;top:8422;width:354;height:2" coordorigin="7042,8422" coordsize="354,2">
              <v:shape style="position:absolute;left:7042;top:8422;width:354;height:2" coordorigin="7042,8422" coordsize="354,0" path="m7042,8422l7396,8422e" filled="f" stroked="t" strokeweight=".472006pt" strokecolor="#282828">
                <v:path arrowok="t"/>
              </v:shape>
            </v:group>
            <v:group style="position:absolute;left:7340;top:8422;width:4309;height:2" coordorigin="7340,8422" coordsize="4309,2">
              <v:shape style="position:absolute;left:7340;top:8422;width:4309;height:2" coordorigin="7340,8422" coordsize="4309,0" path="m7340,8422l11649,8422e" filled="f" stroked="t" strokeweight=".70801pt" strokecolor="#545454">
                <v:path arrowok="t"/>
              </v:shape>
            </v:group>
            <v:group style="position:absolute;left:11642;top:7984;width:2;height:1295" coordorigin="11642,7984" coordsize="2,1295">
              <v:shape style="position:absolute;left:11642;top:7984;width:2;height:1295" coordorigin="11642,7984" coordsize="0,1295" path="m11642,9278l11642,7984e" filled="f" stroked="t" strokeweight=".70801pt" strokecolor="#B3B3B3">
                <v:path arrowok="t"/>
              </v:shape>
            </v:group>
            <v:group style="position:absolute;left:373;top:8883;width:2;height:262" coordorigin="373,8883" coordsize="2,262">
              <v:shape style="position:absolute;left:373;top:8883;width:2;height:262" coordorigin="373,8883" coordsize="0,262" path="m373,9145l373,8883e" filled="f" stroked="t" strokeweight=".472006pt" strokecolor="#545454">
                <v:path arrowok="t"/>
              </v:shape>
            </v:group>
            <v:group style="position:absolute;left:363;top:9124;width:6448;height:2" coordorigin="363,9124" coordsize="6448,2">
              <v:shape style="position:absolute;left:363;top:9124;width:6448;height:2" coordorigin="363,9124" coordsize="6448,0" path="m363,9124l6811,9124e" filled="f" stroked="t" strokeweight=".70801pt" strokecolor="#4F4F4F">
                <v:path arrowok="t"/>
              </v:shape>
            </v:group>
            <v:group style="position:absolute;left:6750;top:9124;width:349;height:2" coordorigin="6750,9124" coordsize="349,2">
              <v:shape style="position:absolute;left:6750;top:9124;width:349;height:2" coordorigin="6750,9124" coordsize="349,0" path="m6750,9124l7099,9124e" filled="f" stroked="t" strokeweight=".70801pt" strokecolor="#3B3B3B">
                <v:path arrowok="t"/>
              </v:shape>
            </v:group>
            <v:group style="position:absolute;left:6981;top:9124;width:4668;height:2" coordorigin="6981,9124" coordsize="4668,2">
              <v:shape style="position:absolute;left:6981;top:9124;width:4668;height:2" coordorigin="6981,9124" coordsize="4668,0" path="m6981,9124l11649,9124e" filled="f" stroked="t" strokeweight=".70801pt" strokecolor="#4F4F4F">
                <v:path arrowok="t"/>
              </v:shape>
            </v:group>
            <v:group style="position:absolute;left:11154;top:9126;width:500;height:2" coordorigin="11154,9126" coordsize="500,2">
              <v:shape style="position:absolute;left:11154;top:9126;width:500;height:2" coordorigin="11154,9126" coordsize="500,0" path="m11154,9126l11654,9126e" filled="f" stroked="t" strokeweight=".944013pt" strokecolor="#646464">
                <v:path arrowok="t"/>
              </v:shape>
            </v:group>
            <v:group style="position:absolute;left:363;top:9964;width:11286;height:2" coordorigin="363,9964" coordsize="11286,2">
              <v:shape style="position:absolute;left:363;top:9964;width:11286;height:2" coordorigin="363,9964" coordsize="11286,0" path="m363,9964l11649,9964e" filled="f" stroked="t" strokeweight=".70801pt" strokecolor="#4F4F4F">
                <v:path arrowok="t"/>
              </v:shape>
            </v:group>
            <v:group style="position:absolute;left:373;top:9597;width:2;height:390" coordorigin="373,9597" coordsize="2,390">
              <v:shape style="position:absolute;left:373;top:9597;width:2;height:390" coordorigin="373,9597" coordsize="0,390" path="m373,9988l373,9597e" filled="f" stroked="t" strokeweight=".472006pt" strokecolor="#545454">
                <v:path arrowok="t"/>
              </v:shape>
            </v:group>
            <v:group style="position:absolute;left:11644;top:9559;width:2;height:928" coordorigin="11644,9559" coordsize="2,928">
              <v:shape style="position:absolute;left:11644;top:9559;width:2;height:928" coordorigin="11644,9559" coordsize="0,928" path="m11644,10488l11644,9559e" filled="f" stroked="t" strokeweight=".70801pt" strokecolor="#AFAFAF">
                <v:path arrowok="t"/>
              </v:shape>
            </v:group>
            <v:group style="position:absolute;left:11413;top:9964;width:245;height:2" coordorigin="11413,9964" coordsize="245,2">
              <v:shape style="position:absolute;left:11413;top:9964;width:245;height:2" coordorigin="11413,9964" coordsize="245,0" path="m11413,9964l11659,9964e" filled="f" stroked="t" strokeweight=".944013pt" strokecolor="#707070">
                <v:path arrowok="t"/>
              </v:shape>
            </v:group>
            <v:group style="position:absolute;left:363;top:10204;width:6075;height:2" coordorigin="363,10204" coordsize="6075,2">
              <v:shape style="position:absolute;left:363;top:10204;width:6075;height:2" coordorigin="363,10204" coordsize="6075,0" path="m363,10204l6438,10204e" filled="f" stroked="t" strokeweight=".944013pt" strokecolor="#545454">
                <v:path arrowok="t"/>
              </v:shape>
            </v:group>
            <v:group style="position:absolute;left:6382;top:10202;width:260;height:2" coordorigin="6382,10202" coordsize="260,2">
              <v:shape style="position:absolute;left:6382;top:10202;width:260;height:2" coordorigin="6382,10202" coordsize="260,0" path="m6382,10202l6641,10202e" filled="f" stroked="t" strokeweight=".472006pt" strokecolor="#282828">
                <v:path arrowok="t"/>
              </v:shape>
            </v:group>
            <v:group style="position:absolute;left:6584;top:10202;width:5065;height:2" coordorigin="6584,10202" coordsize="5065,2">
              <v:shape style="position:absolute;left:6584;top:10202;width:5065;height:2" coordorigin="6584,10202" coordsize="5065,0" path="m6584,10202l11649,10202e" filled="f" stroked="t" strokeweight=".70801pt" strokecolor="#545454">
                <v:path arrowok="t"/>
              </v:shape>
            </v:group>
            <v:group style="position:absolute;left:11484;top:10202;width:179;height:2" coordorigin="11484,10202" coordsize="179,2">
              <v:shape style="position:absolute;left:11484;top:10202;width:179;height:2" coordorigin="11484,10202" coordsize="179,0" path="m11484,10202l11663,10202e" filled="f" stroked="t" strokeweight=".944013pt" strokecolor="#707070">
                <v:path arrowok="t"/>
              </v:shape>
            </v:group>
            <v:group style="position:absolute;left:359;top:10442;width:6079;height:2" coordorigin="359,10442" coordsize="6079,2">
              <v:shape style="position:absolute;left:359;top:10442;width:6079;height:2" coordorigin="359,10442" coordsize="6079,0" path="m359,10442l6438,10442e" filled="f" stroked="t" strokeweight=".944013pt" strokecolor="#545454">
                <v:path arrowok="t"/>
              </v:shape>
            </v:group>
            <v:group style="position:absolute;left:373;top:10159;width:2;height:328" coordorigin="373,10159" coordsize="2,328">
              <v:shape style="position:absolute;left:373;top:10159;width:2;height:328" coordorigin="373,10159" coordsize="0,328" path="m373,10488l373,10159e" filled="f" stroked="t" strokeweight=".944013pt" strokecolor="#777777">
                <v:path arrowok="t"/>
              </v:shape>
            </v:group>
            <v:group style="position:absolute;left:6382;top:10440;width:260;height:2" coordorigin="6382,10440" coordsize="260,2">
              <v:shape style="position:absolute;left:6382;top:10440;width:260;height:2" coordorigin="6382,10440" coordsize="260,0" path="m6382,10440l6641,10440e" filled="f" stroked="t" strokeweight=".472006pt" strokecolor="#2B2B2B">
                <v:path arrowok="t"/>
              </v:shape>
            </v:group>
            <v:group style="position:absolute;left:6584;top:10442;width:5065;height:2" coordorigin="6584,10442" coordsize="5065,2">
              <v:shape style="position:absolute;left:6584;top:10442;width:5065;height:2" coordorigin="6584,10442" coordsize="5065,0" path="m6584,10442l11649,10442e" filled="f" stroked="t" strokeweight=".70801pt" strokecolor="#545454">
                <v:path arrowok="t"/>
              </v:shape>
            </v:group>
            <v:group style="position:absolute;left:11555;top:10440;width:109;height:2" coordorigin="11555,10440" coordsize="109,2">
              <v:shape style="position:absolute;left:11555;top:10440;width:109;height:2" coordorigin="11555,10440" coordsize="109,0" path="m11555,10440l11663,10440e" filled="f" stroked="t" strokeweight=".944013pt" strokecolor="#676767">
                <v:path arrowok="t"/>
              </v:shape>
            </v:group>
            <v:group style="position:absolute;left:11616;top:10445;width:2;height:243" coordorigin="11616,10445" coordsize="2,243">
              <v:shape style="position:absolute;left:11616;top:10445;width:2;height:243" coordorigin="11616,10445" coordsize="0,243" path="m11616,10688l11616,10445e" filled="f" stroked="t" strokeweight=".236003pt" strokecolor="#383838">
                <v:path arrowok="t"/>
              </v:shape>
            </v:group>
            <v:group style="position:absolute;left:363;top:10968;width:1359;height:2" coordorigin="363,10968" coordsize="1359,2">
              <v:shape style="position:absolute;left:363;top:10968;width:1359;height:2" coordorigin="363,10968" coordsize="1359,0" path="m363,10968l1723,10968e" filled="f" stroked="t" strokeweight=".236003pt" strokecolor="#707070">
                <v:path arrowok="t"/>
              </v:shape>
            </v:group>
            <v:group style="position:absolute;left:371;top:10416;width:2;height:586" coordorigin="371,10416" coordsize="2,586">
              <v:shape style="position:absolute;left:371;top:10416;width:2;height:586" coordorigin="371,10416" coordsize="0,586" path="m371,11002l371,10416e" filled="f" stroked="t" strokeweight=".472006pt" strokecolor="#606060">
                <v:path arrowok="t"/>
              </v:shape>
            </v:group>
            <v:group style="position:absolute;left:1723;top:10968;width:656;height:2" coordorigin="1723,10968" coordsize="656,2">
              <v:shape style="position:absolute;left:1723;top:10968;width:656;height:2" coordorigin="1723,10968" coordsize="656,0" path="m1723,10968l2379,10968e" filled="f" stroked="t" strokeweight=".236003pt" strokecolor="#000000">
                <v:path arrowok="t"/>
              </v:shape>
            </v:group>
            <v:group style="position:absolute;left:2365;top:10968;width:1374;height:2" coordorigin="2365,10968" coordsize="1374,2">
              <v:shape style="position:absolute;left:2365;top:10968;width:1374;height:2" coordorigin="2365,10968" coordsize="1374,0" path="m2365,10968l3738,10968e" filled="f" stroked="t" strokeweight=".236003pt" strokecolor="#484848">
                <v:path arrowok="t"/>
              </v:shape>
            </v:group>
            <v:group style="position:absolute;left:3738;top:10968;width:118;height:2" coordorigin="3738,10968" coordsize="118,2">
              <v:shape style="position:absolute;left:3738;top:10968;width:118;height:2" coordorigin="3738,10968" coordsize="118,0" path="m3738,10968l3856,10968e" filled="f" stroked="t" strokeweight=".236003pt" strokecolor="#777777">
                <v:path arrowok="t"/>
              </v:shape>
            </v:group>
            <v:group style="position:absolute;left:3852;top:10992;width:170;height:2" coordorigin="3852,10992" coordsize="170,2">
              <v:shape style="position:absolute;left:3852;top:10992;width:170;height:2" coordorigin="3852,10992" coordsize="170,0" path="m3852,10992l4021,10992e" filled="f" stroked="t" strokeweight=".70801pt" strokecolor="#2B2B2B">
                <v:path arrowok="t"/>
              </v:shape>
            </v:group>
            <v:group style="position:absolute;left:4021;top:10968;width:340;height:2" coordorigin="4021,10968" coordsize="340,2">
              <v:shape style="position:absolute;left:4021;top:10968;width:340;height:2" coordorigin="4021,10968" coordsize="340,0" path="m4021,10968l4361,10968e" filled="f" stroked="t" strokeweight=".236003pt" strokecolor="#232323">
                <v:path arrowok="t"/>
              </v:shape>
            </v:group>
            <v:group style="position:absolute;left:4361;top:10968;width:1874;height:2" coordorigin="4361,10968" coordsize="1874,2">
              <v:shape style="position:absolute;left:4361;top:10968;width:1874;height:2" coordorigin="4361,10968" coordsize="1874,0" path="m4361,10968l6235,10968e" filled="f" stroked="t" strokeweight=".236003pt" strokecolor="#000000">
                <v:path arrowok="t"/>
              </v:shape>
            </v:group>
            <v:group style="position:absolute;left:6235;top:10968;width:175;height:2" coordorigin="6235,10968" coordsize="175,2">
              <v:shape style="position:absolute;left:6235;top:10968;width:175;height:2" coordorigin="6235,10968" coordsize="175,0" path="m6235,10968l6410,10968e" filled="f" stroked="t" strokeweight=".70801pt" strokecolor="#7C7C7C">
                <v:path arrowok="t"/>
              </v:shape>
            </v:group>
            <v:group style="position:absolute;left:6410;top:10968;width:203;height:2" coordorigin="6410,10968" coordsize="203,2">
              <v:shape style="position:absolute;left:6410;top:10968;width:203;height:2" coordorigin="6410,10968" coordsize="203,0" path="m6410,10968l6613,10968e" filled="f" stroked="t" strokeweight=".236003pt" strokecolor="#000000">
                <v:path arrowok="t"/>
              </v:shape>
            </v:group>
            <v:group style="position:absolute;left:6613;top:10968;width:458;height:2" coordorigin="6613,10968" coordsize="458,2">
              <v:shape style="position:absolute;left:6613;top:10968;width:458;height:2" coordorigin="6613,10968" coordsize="458,0" path="m6613,10968l7071,10968e" filled="f" stroked="t" strokeweight=".236003pt" strokecolor="#4B4B4B">
                <v:path arrowok="t"/>
              </v:shape>
            </v:group>
            <v:group style="position:absolute;left:7071;top:10968;width:297;height:2" coordorigin="7071,10968" coordsize="297,2">
              <v:shape style="position:absolute;left:7071;top:10968;width:297;height:2" coordorigin="7071,10968" coordsize="297,0" path="m7071,10968l7368,10968e" filled="f" stroked="t" strokeweight=".236003pt" strokecolor="#383838">
                <v:path arrowok="t"/>
              </v:shape>
            </v:group>
            <v:group style="position:absolute;left:7368;top:10968;width:4253;height:2" coordorigin="7368,10968" coordsize="4253,2">
              <v:shape style="position:absolute;left:7368;top:10968;width:4253;height:2" coordorigin="7368,10968" coordsize="4253,0" path="m7368,10968l11621,10968e" filled="f" stroked="t" strokeweight=".236003pt" strokecolor="#000000">
                <v:path arrowok="t"/>
              </v:shape>
            </v:group>
            <v:group style="position:absolute;left:11616;top:10688;width:2;height:286" coordorigin="11616,10688" coordsize="2,286">
              <v:shape style="position:absolute;left:11616;top:10688;width:2;height:286" coordorigin="11616,10688" coordsize="0,286" path="m11616,10973l11616,10688e" filled="f" stroked="t" strokeweight=".236003pt" strokecolor="#646464">
                <v:path arrowok="t"/>
              </v:shape>
            </v:group>
            <v:group style="position:absolute;left:11616;top:10968;width:94;height:2" coordorigin="11616,10968" coordsize="94,2">
              <v:shape style="position:absolute;left:11616;top:10968;width:94;height:2" coordorigin="11616,10968" coordsize="94,0" path="m11616,10968l11710,10968e" filled="f" stroked="t" strokeweight=".236003pt" strokecolor="#C8C8C8">
                <v:path arrowok="t"/>
              </v:shape>
            </v:group>
            <v:group style="position:absolute;left:363;top:11161;width:4026;height:2" coordorigin="363,11161" coordsize="4026,2">
              <v:shape style="position:absolute;left:363;top:11161;width:4026;height:2" coordorigin="363,11161" coordsize="4026,0" path="m363,11161l4390,11161e" filled="f" stroked="t" strokeweight=".70801pt" strokecolor="#545454">
                <v:path arrowok="t"/>
              </v:shape>
            </v:group>
            <v:group style="position:absolute;left:4333;top:11159;width:283;height:2" coordorigin="4333,11159" coordsize="283,2">
              <v:shape style="position:absolute;left:4333;top:11159;width:283;height:2" coordorigin="4333,11159" coordsize="283,0" path="m4333,11159l4616,11159e" filled="f" stroked="t" strokeweight=".472006pt" strokecolor="#3B3B3B">
                <v:path arrowok="t"/>
              </v:shape>
            </v:group>
            <v:group style="position:absolute;left:4517;top:11157;width:7146;height:2" coordorigin="4517,11157" coordsize="7146,2">
              <v:shape style="position:absolute;left:4517;top:11157;width:7146;height:2" coordorigin="4517,11157" coordsize="7146,0" path="m4517,11157l11663,11157e" filled="f" stroked="t" strokeweight=".944013pt" strokecolor="#545454">
                <v:path arrowok="t"/>
              </v:shape>
            </v:group>
            <v:group style="position:absolute;left:11649;top:10954;width:2;height:209" coordorigin="11649,10954" coordsize="2,209">
              <v:shape style="position:absolute;left:11649;top:10954;width:2;height:209" coordorigin="11649,10954" coordsize="0,209" path="m11649,11164l11649,10954e" filled="f" stroked="t" strokeweight=".944013pt" strokecolor="#BFBFBF">
                <v:path arrowok="t"/>
              </v:shape>
            </v:group>
            <v:group style="position:absolute;left:11474;top:11154;width:189;height:2" coordorigin="11474,11154" coordsize="189,2">
              <v:shape style="position:absolute;left:11474;top:11154;width:189;height:2" coordorigin="11474,11154" coordsize="189,0" path="m11474,11154l11663,11154e" filled="f" stroked="t" strokeweight=".944013pt" strokecolor="#6B6B6B">
                <v:path arrowok="t"/>
              </v:shape>
            </v:group>
            <v:group style="position:absolute;left:363;top:11511;width:713;height:2" coordorigin="363,11511" coordsize="713,2">
              <v:shape style="position:absolute;left:363;top:11511;width:713;height:2" coordorigin="363,11511" coordsize="713,0" path="m363,11511l1076,11511e" filled="f" stroked="t" strokeweight=".236003pt" strokecolor="#4F4F4F">
                <v:path arrowok="t"/>
              </v:shape>
            </v:group>
            <v:group style="position:absolute;left:1071;top:11140;width:2;height:376" coordorigin="1071,11140" coordsize="2,376">
              <v:shape style="position:absolute;left:1071;top:11140;width:2;height:376" coordorigin="1071,11140" coordsize="0,376" path="m1071,11516l1071,11140e" filled="f" stroked="t" strokeweight=".236003pt" strokecolor="#6B6B6B">
                <v:path arrowok="t"/>
              </v:shape>
            </v:group>
            <v:group style="position:absolute;left:1071;top:11511;width:1303;height:2" coordorigin="1071,11511" coordsize="1303,2">
              <v:shape style="position:absolute;left:1071;top:11511;width:1303;height:2" coordorigin="1071,11511" coordsize="1303,0" path="m1071,11511l2374,11511e" filled="f" stroked="t" strokeweight=".236003pt" strokecolor="#3B3B3B">
                <v:path arrowok="t"/>
              </v:shape>
            </v:group>
            <v:group style="position:absolute;left:1732;top:11149;width:2;height:3023" coordorigin="1732,11149" coordsize="2,3023">
              <v:shape style="position:absolute;left:1732;top:11149;width:2;height:3023" coordorigin="1732,11149" coordsize="0,3023" path="m1732,14172l1732,11149e" filled="f" stroked="t" strokeweight=".70801pt" strokecolor="#4B4B4B">
                <v:path arrowok="t"/>
              </v:shape>
            </v:group>
            <v:group style="position:absolute;left:2369;top:11511;width:3077;height:2" coordorigin="2369,11511" coordsize="3077,2">
              <v:shape style="position:absolute;left:2369;top:11511;width:3077;height:2" coordorigin="2369,11511" coordsize="3077,0" path="m2369,11511l5447,11511e" filled="f" stroked="t" strokeweight=".236003pt" strokecolor="#131313">
                <v:path arrowok="t"/>
              </v:shape>
            </v:group>
            <v:group style="position:absolute;left:5447;top:11511;width:1624;height:2" coordorigin="5447,11511" coordsize="1624,2">
              <v:shape style="position:absolute;left:5447;top:11511;width:1624;height:2" coordorigin="5447,11511" coordsize="1624,0" path="m5447,11511l7071,11511e" filled="f" stroked="t" strokeweight=".236003pt" strokecolor="#000000">
                <v:path arrowok="t"/>
              </v:shape>
            </v:group>
            <v:group style="position:absolute;left:7071;top:11511;width:647;height:2" coordorigin="7071,11511" coordsize="647,2">
              <v:shape style="position:absolute;left:7071;top:11511;width:647;height:2" coordorigin="7071,11511" coordsize="647,0" path="m7071,11511l7717,11511e" filled="f" stroked="t" strokeweight=".236003pt" strokecolor="#676767">
                <v:path arrowok="t"/>
              </v:shape>
            </v:group>
            <v:group style="position:absolute;left:7377;top:11149;width:2;height:3023" coordorigin="7377,11149" coordsize="2,3023">
              <v:shape style="position:absolute;left:7377;top:11149;width:2;height:3023" coordorigin="7377,11149" coordsize="0,3023" path="m7377,14172l7377,11149e" filled="f" stroked="t" strokeweight=".70801pt" strokecolor="#5B5B5B">
                <v:path arrowok="t"/>
              </v:shape>
            </v:group>
            <v:group style="position:absolute;left:7717;top:11511;width:3903;height:2" coordorigin="7717,11511" coordsize="3903,2">
              <v:shape style="position:absolute;left:7717;top:11511;width:3903;height:2" coordorigin="7717,11511" coordsize="3903,0" path="m7717,11511l11621,11511e" filled="f" stroked="t" strokeweight=".236003pt" strokecolor="#000000">
                <v:path arrowok="t"/>
              </v:shape>
            </v:group>
            <v:group style="position:absolute;left:11616;top:11140;width:2;height:376" coordorigin="11616,11140" coordsize="2,376">
              <v:shape style="position:absolute;left:11616;top:11140;width:2;height:376" coordorigin="11616,11140" coordsize="0,376" path="m11616,11516l11616,11140e" filled="f" stroked="t" strokeweight=".236003pt" strokecolor="#646464">
                <v:path arrowok="t"/>
              </v:shape>
            </v:group>
            <v:group style="position:absolute;left:11616;top:11511;width:94;height:2" coordorigin="11616,11511" coordsize="94,2">
              <v:shape style="position:absolute;left:11616;top:11511;width:94;height:2" coordorigin="11616,11511" coordsize="94,0" path="m11616,11511l11710,11511e" filled="f" stroked="t" strokeweight=".236003pt" strokecolor="#CCCCCC">
                <v:path arrowok="t"/>
              </v:shape>
            </v:group>
            <v:group style="position:absolute;left:1071;top:11511;width:2;height:1842" coordorigin="1071,11511" coordsize="2,1842">
              <v:shape style="position:absolute;left:1071;top:11511;width:2;height:1842" coordorigin="1071,11511" coordsize="0,1842" path="m1071,13354l1071,11511e" filled="f" stroked="t" strokeweight=".236003pt" strokecolor="#000000">
                <v:path arrowok="t"/>
              </v:shape>
            </v:group>
            <v:group style="position:absolute;left:11616;top:11511;width:2;height:4051" coordorigin="11616,11511" coordsize="2,4051">
              <v:shape style="position:absolute;left:11616;top:11511;width:2;height:4051" coordorigin="11616,11511" coordsize="0,4051" path="m11616,15562l11616,11511e" filled="f" stroked="t" strokeweight=".236003pt" strokecolor="#000000">
                <v:path arrowok="t"/>
              </v:shape>
            </v:group>
            <v:group style="position:absolute;left:373;top:10940;width:2;height:5227" coordorigin="373,10940" coordsize="2,5227">
              <v:shape style="position:absolute;left:373;top:10940;width:2;height:5227" coordorigin="373,10940" coordsize="0,5227" path="m373,16167l373,10940e" filled="f" stroked="t" strokeweight=".70801pt" strokecolor="#707070">
                <v:path arrowok="t"/>
              </v:shape>
            </v:group>
            <v:group style="position:absolute;left:2395;top:11854;width:2;height:286" coordorigin="2395,11854" coordsize="2,286">
              <v:shape style="position:absolute;left:2395;top:11854;width:2;height:286" coordorigin="2395,11854" coordsize="0,286" path="m2395,12140l2395,11854e" filled="f" stroked="t" strokeweight=".70801pt" strokecolor="#3F3F3F">
                <v:path arrowok="t"/>
              </v:shape>
            </v:group>
            <v:group style="position:absolute;left:373;top:12797;width:2;height:314" coordorigin="373,12797" coordsize="2,314">
              <v:shape style="position:absolute;left:373;top:12797;width:2;height:314" coordorigin="373,12797" coordsize="0,314" path="m373,13111l373,12797e" filled="f" stroked="t" strokeweight=".472006pt" strokecolor="#575757">
                <v:path arrowok="t"/>
              </v:shape>
            </v:group>
            <v:group style="position:absolute;left:2395;top:12320;width:2;height:1062" coordorigin="2395,12320" coordsize="2,1062">
              <v:shape style="position:absolute;left:2395;top:12320;width:2;height:1062" coordorigin="2395,12320" coordsize="0,1062" path="m2395,13382l2395,12320e" filled="f" stroked="t" strokeweight=".70801pt" strokecolor="#4B4B4B">
                <v:path arrowok="t"/>
              </v:shape>
            </v:group>
            <v:group style="position:absolute;left:363;top:13349;width:481;height:2" coordorigin="363,13349" coordsize="481,2">
              <v:shape style="position:absolute;left:363;top:13349;width:481;height:2" coordorigin="363,13349" coordsize="481,0" path="m363,13349l845,13349e" filled="f" stroked="t" strokeweight=".236003pt" strokecolor="#7C7C7C">
                <v:path arrowok="t"/>
              </v:shape>
            </v:group>
            <v:group style="position:absolute;left:845;top:13349;width:231;height:2" coordorigin="845,13349" coordsize="231,2">
              <v:shape style="position:absolute;left:845;top:13349;width:231;height:2" coordorigin="845,13349" coordsize="231,0" path="m845,13349l1076,13349e" filled="f" stroked="t" strokeweight=".236003pt" strokecolor="#000000">
                <v:path arrowok="t"/>
              </v:shape>
            </v:group>
            <v:group style="position:absolute;left:1071;top:13349;width:802;height:2" coordorigin="1071,13349" coordsize="802,2">
              <v:shape style="position:absolute;left:1071;top:13349;width:802;height:2" coordorigin="1071,13349" coordsize="802,0" path="m1071,13349l1874,13349e" filled="f" stroked="t" strokeweight=".236003pt" strokecolor="#575757">
                <v:path arrowok="t"/>
              </v:shape>
            </v:group>
            <v:group style="position:absolute;left:1874;top:13349;width:500;height:2" coordorigin="1874,13349" coordsize="500,2">
              <v:shape style="position:absolute;left:1874;top:13349;width:500;height:2" coordorigin="1874,13349" coordsize="500,0" path="m1874,13349l2374,13349e" filled="f" stroked="t" strokeweight=".236003pt" strokecolor="#000000">
                <v:path arrowok="t"/>
              </v:shape>
            </v:group>
            <v:group style="position:absolute;left:1071;top:13349;width:2;height:262" coordorigin="1071,13349" coordsize="2,262">
              <v:shape style="position:absolute;left:1071;top:13349;width:2;height:262" coordorigin="1071,13349" coordsize="0,262" path="m1071,13611l1071,13349e" filled="f" stroked="t" strokeweight=".236003pt" strokecolor="#6B6B6B">
                <v:path arrowok="t"/>
              </v:shape>
            </v:group>
            <v:group style="position:absolute;left:2398;top:13320;width:2;height:319" coordorigin="2398,13320" coordsize="2,319">
              <v:shape style="position:absolute;left:2398;top:13320;width:2;height:319" coordorigin="2398,13320" coordsize="0,319" path="m2398,13639l2398,13320e" filled="f" stroked="t" strokeweight=".70801pt" strokecolor="#2F2F2F">
                <v:path arrowok="t"/>
              </v:shape>
            </v:group>
            <v:group style="position:absolute;left:1071;top:13611;width:2;height:2537" coordorigin="1071,13611" coordsize="2,2537">
              <v:shape style="position:absolute;left:1071;top:13611;width:2;height:2537" coordorigin="1071,13611" coordsize="0,2537" path="m1071,16148l1071,13611e" filled="f" stroked="t" strokeweight=".236003pt" strokecolor="#000000">
                <v:path arrowok="t"/>
              </v:shape>
            </v:group>
            <v:group style="position:absolute;left:2395;top:13496;width:2;height:676" coordorigin="2395,13496" coordsize="2,676">
              <v:shape style="position:absolute;left:2395;top:13496;width:2;height:676" coordorigin="2395,13496" coordsize="0,676" path="m2395,14172l2395,13496e" filled="f" stroked="t" strokeweight=".944013pt" strokecolor="#484848">
                <v:path arrowok="t"/>
              </v:shape>
            </v:group>
            <v:group style="position:absolute;left:378;top:14115;width:2;height:286" coordorigin="378,14115" coordsize="2,286">
              <v:shape style="position:absolute;left:378;top:14115;width:2;height:286" coordorigin="378,14115" coordsize="0,286" path="m378,14401l378,14115e" filled="f" stroked="t" strokeweight=".472006pt" strokecolor="#4B4B4B">
                <v:path arrowok="t"/>
              </v:shape>
            </v:group>
            <v:group style="position:absolute;left:1737;top:14115;width:2;height:205" coordorigin="1737,14115" coordsize="2,205">
              <v:shape style="position:absolute;left:1737;top:14115;width:2;height:205" coordorigin="1737,14115" coordsize="0,205" path="m1737,14320l1737,14115e" filled="f" stroked="t" strokeweight=".472006pt" strokecolor="#1C1C1C">
                <v:path arrowok="t"/>
              </v:shape>
            </v:group>
            <v:group style="position:absolute;left:2398;top:14115;width:2;height:205" coordorigin="2398,14115" coordsize="2,205">
              <v:shape style="position:absolute;left:2398;top:14115;width:2;height:205" coordorigin="2398,14115" coordsize="0,205" path="m2398,14320l2398,14115e" filled="f" stroked="t" strokeweight=".472006pt" strokecolor="#131313">
                <v:path arrowok="t"/>
              </v:shape>
            </v:group>
            <v:group style="position:absolute;left:7382;top:14115;width:2;height:414" coordorigin="7382,14115" coordsize="2,414">
              <v:shape style="position:absolute;left:7382;top:14115;width:2;height:414" coordorigin="7382,14115" coordsize="0,414" path="m7382,14529l7382,14115e" filled="f" stroked="t" strokeweight=".472006pt" strokecolor="#3F3F3F">
                <v:path arrowok="t"/>
              </v:shape>
            </v:group>
            <v:group style="position:absolute;left:1737;top:14263;width:2;height:138" coordorigin="1737,14263" coordsize="2,138">
              <v:shape style="position:absolute;left:1737;top:14263;width:2;height:138" coordorigin="1737,14263" coordsize="0,138" path="m1737,14401l1737,14263e" filled="f" stroked="t" strokeweight=".472006pt" strokecolor="#2F2F2F">
                <v:path arrowok="t"/>
              </v:shape>
            </v:group>
            <v:group style="position:absolute;left:2398;top:14263;width:2;height:138" coordorigin="2398,14263" coordsize="2,138">
              <v:shape style="position:absolute;left:2398;top:14263;width:2;height:138" coordorigin="2398,14263" coordsize="0,138" path="m2398,14401l2398,14263e" filled="f" stroked="t" strokeweight=".70801pt" strokecolor="#282828">
                <v:path arrowok="t"/>
              </v:shape>
            </v:group>
            <v:group style="position:absolute;left:375;top:14344;width:2;height:286" coordorigin="375,14344" coordsize="2,286">
              <v:shape style="position:absolute;left:375;top:14344;width:2;height:286" coordorigin="375,14344" coordsize="0,286" path="m375,14629l375,14344e" filled="f" stroked="t" strokeweight=".472006pt" strokecolor="#646464">
                <v:path arrowok="t"/>
              </v:shape>
            </v:group>
            <v:group style="position:absolute;left:2395;top:14344;width:2;height:547" coordorigin="2395,14344" coordsize="2,547">
              <v:shape style="position:absolute;left:2395;top:14344;width:2;height:547" coordorigin="2395,14344" coordsize="0,547" path="m2395,14891l2395,14344e" filled="f" stroked="t" strokeweight=".944013pt" strokecolor="#545454">
                <v:path arrowok="t"/>
              </v:shape>
            </v:group>
            <v:group style="position:absolute;left:7382;top:14472;width:2;height:481" coordorigin="7382,14472" coordsize="2,481">
              <v:shape style="position:absolute;left:7382;top:14472;width:2;height:481" coordorigin="7382,14472" coordsize="0,481" path="m7382,14953l7382,14472e" filled="f" stroked="t" strokeweight=".944013pt" strokecolor="#646464">
                <v:path arrowok="t"/>
              </v:shape>
            </v:group>
            <v:group style="position:absolute;left:5938;top:14734;width:297;height:2" coordorigin="5938,14734" coordsize="297,2">
              <v:shape style="position:absolute;left:5938;top:14734;width:297;height:2" coordorigin="5938,14734" coordsize="297,0" path="m5938,14734l6235,14734e" filled="f" stroked="t" strokeweight=".236003pt" strokecolor="#484B8C">
                <v:path arrowok="t"/>
              </v:shape>
            </v:group>
            <v:group style="position:absolute;left:6136;top:14725;width:991;height:2" coordorigin="6136,14725" coordsize="991,2">
              <v:shape style="position:absolute;left:6136;top:14725;width:991;height:2" coordorigin="6136,14725" coordsize="991,0" path="m6136,14725l7127,14725e" filled="f" stroked="t" strokeweight="1.180016pt" strokecolor="#4B5797">
                <v:path arrowok="t"/>
              </v:shape>
            </v:group>
            <v:group style="position:absolute;left:7071;top:14734;width:307;height:2" coordorigin="7071,14734" coordsize="307,2">
              <v:shape style="position:absolute;left:7071;top:14734;width:307;height:2" coordorigin="7071,14734" coordsize="307,0" path="m7071,14734l7377,14734e" filled="f" stroked="t" strokeweight=".236003pt" strokecolor="#646B83">
                <v:path arrowok="t"/>
              </v:shape>
            </v:group>
            <v:group style="position:absolute;left:1735;top:14344;width:2;height:1828" coordorigin="1735,14344" coordsize="2,1828">
              <v:shape style="position:absolute;left:1735;top:14344;width:2;height:1828" coordorigin="1735,14344" coordsize="0,1828" path="m1735,16172l1735,14344e" filled="f" stroked="t" strokeweight=".70801pt" strokecolor="#4F4F4F">
                <v:path arrowok="t"/>
              </v:shape>
            </v:group>
            <v:group style="position:absolute;left:2398;top:14834;width:2;height:119" coordorigin="2398,14834" coordsize="2,119">
              <v:shape style="position:absolute;left:2398;top:14834;width:2;height:119" coordorigin="2398,14834" coordsize="0,119" path="m2398,14953l2398,14834e" filled="f" stroked="t" strokeweight=".472006pt" strokecolor="#3B3B3B">
                <v:path arrowok="t"/>
              </v:shape>
            </v:group>
            <v:group style="position:absolute;left:2398;top:14896;width:2;height:367" coordorigin="2398,14896" coordsize="2,367">
              <v:shape style="position:absolute;left:2398;top:14896;width:2;height:367" coordorigin="2398,14896" coordsize="0,367" path="m2398,15263l2398,14896e" filled="f" stroked="t" strokeweight=".472006pt" strokecolor="#232323">
                <v:path arrowok="t"/>
              </v:shape>
            </v:group>
            <v:group style="position:absolute;left:7382;top:14896;width:2;height:367" coordorigin="7382,14896" coordsize="2,367">
              <v:shape style="position:absolute;left:7382;top:14896;width:2;height:367" coordorigin="7382,14896" coordsize="0,367" path="m7382,15263l7382,14896e" filled="f" stroked="t" strokeweight=".472006pt" strokecolor="#484848">
                <v:path arrowok="t"/>
              </v:shape>
            </v:group>
            <v:group style="position:absolute;left:375;top:15048;width:2;height:214" coordorigin="375,15048" coordsize="2,214">
              <v:shape style="position:absolute;left:375;top:15048;width:2;height:214" coordorigin="375,15048" coordsize="0,214" path="m375,15263l375,15048e" filled="f" stroked="t" strokeweight=".472006pt" strokecolor="#676767">
                <v:path arrowok="t"/>
              </v:shape>
            </v:group>
            <v:group style="position:absolute;left:2395;top:15205;width:2;height:966" coordorigin="2395,15205" coordsize="2,966">
              <v:shape style="position:absolute;left:2395;top:15205;width:2;height:966" coordorigin="2395,15205" coordsize="0,966" path="m2395,16172l2395,15205e" filled="f" stroked="t" strokeweight=".944013pt" strokecolor="#4B4B4B">
                <v:path arrowok="t"/>
              </v:shape>
            </v:group>
            <v:group style="position:absolute;left:7387;top:15205;width:2;height:952" coordorigin="7387,15205" coordsize="2,952">
              <v:shape style="position:absolute;left:7387;top:15205;width:2;height:952" coordorigin="7387,15205" coordsize="0,952" path="m7387,16158l7387,15205e" filled="f" stroked="t" strokeweight=".70801pt" strokecolor="#606060">
                <v:path arrowok="t"/>
              </v:shape>
            </v:group>
            <v:group style="position:absolute;left:368;top:16162;width:736;height:2" coordorigin="368,16162" coordsize="736,2">
              <v:shape style="position:absolute;left:368;top:16162;width:736;height:2" coordorigin="368,16162" coordsize="736,0" path="m368,16162l1104,16162e" filled="f" stroked="t" strokeweight=".70801pt" strokecolor="#646464">
                <v:path arrowok="t"/>
              </v:shape>
            </v:group>
            <v:group style="position:absolute;left:3738;top:16139;width:283;height:2" coordorigin="3738,16139" coordsize="283,2">
              <v:shape style="position:absolute;left:3738;top:16139;width:283;height:2" coordorigin="3738,16139" coordsize="283,0" path="m3738,16139l4021,16139e" filled="f" stroked="t" strokeweight=".70801pt" strokecolor="#B3B3B3">
                <v:path arrowok="t"/>
              </v:shape>
            </v:group>
            <v:group style="position:absolute;left:368;top:16155;width:8756;height:2" coordorigin="368,16155" coordsize="8756,2">
              <v:shape style="position:absolute;left:368;top:16155;width:8756;height:2" coordorigin="368,16155" coordsize="8756,0" path="m368,16155l9124,16155e" filled="f" stroked="t" strokeweight=".944013pt" strokecolor="#5B5B5B">
                <v:path arrowok="t"/>
              </v:shape>
            </v:group>
            <v:group style="position:absolute;left:4560;top:16158;width:382;height:2" coordorigin="4560,16158" coordsize="382,2">
              <v:shape style="position:absolute;left:4560;top:16158;width:382;height:2" coordorigin="4560,16158" coordsize="382,0" path="m4560,16158l4942,16158e" filled="f" stroked="t" strokeweight=".70801pt" strokecolor="#444444">
                <v:path arrowok="t"/>
              </v:shape>
            </v:group>
            <v:group style="position:absolute;left:9067;top:16148;width:283;height:2" coordorigin="9067,16148" coordsize="283,2">
              <v:shape style="position:absolute;left:9067;top:16148;width:283;height:2" coordorigin="9067,16148" coordsize="283,0" path="m9067,16148l9350,16148e" filled="f" stroked="t" strokeweight=".472006pt" strokecolor="#2F2F2F">
                <v:path arrowok="t"/>
              </v:shape>
            </v:group>
            <v:group style="position:absolute;left:9294;top:16150;width:2374;height:2" coordorigin="9294,16150" coordsize="2374,2">
              <v:shape style="position:absolute;left:9294;top:16150;width:2374;height:2" coordorigin="9294,16150" coordsize="2374,0" path="m9294,16150l11668,16150e" filled="f" stroked="t" strokeweight=".70801pt" strokecolor="#575757">
                <v:path arrowok="t"/>
              </v:shape>
            </v:group>
            <v:group style="position:absolute;left:11616;top:15562;width:2;height:586" coordorigin="11616,15562" coordsize="2,586">
              <v:shape style="position:absolute;left:11616;top:15562;width:2;height:586" coordorigin="11616,15562" coordsize="0,586" path="m11616,16148l11616,15562e" filled="f" stroked="t" strokeweight=".236003pt" strokecolor="#545454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35" w:after="0" w:line="251" w:lineRule="auto"/>
        <w:ind w:left="5128" w:right="541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Yücel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iNER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60" w:right="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1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6.211601pt;margin-top:-15.481131pt;width:43.875002pt;height:45pt;mso-position-horizontal-relative:page;mso-position-vertical-relative:paragraph;z-index:-16465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Times New Roman" w:hAnsi="Times New Roman" w:cs="Times New Roman" w:eastAsia="Times New Roman"/>
                      <w:sz w:val="90"/>
                      <w:szCs w:val="9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363636"/>
                      <w:spacing w:val="0"/>
                      <w:w w:val="195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5"/>
        </w:rPr>
        <w:t>BÜYÜKŞEHiR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8"/>
          <w:w w:val="10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5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1" w:after="0" w:line="165" w:lineRule="exact"/>
        <w:ind w:left="3724" w:right="-20"/>
        <w:jc w:val="left"/>
        <w:tabs>
          <w:tab w:pos="9840" w:val="left"/>
        </w:tabs>
        <w:rPr>
          <w:rFonts w:ascii="Arial" w:hAnsi="Arial" w:cs="Arial" w:eastAsia="Arial"/>
          <w:sz w:val="5"/>
          <w:szCs w:val="5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9"/>
          <w:position w:val="-5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9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5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5"/>
          <w:position w:val="-5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5"/>
        </w:rPr>
      </w:r>
      <w:r>
        <w:rPr>
          <w:rFonts w:ascii="Arial" w:hAnsi="Arial" w:cs="Arial" w:eastAsia="Arial"/>
          <w:sz w:val="6"/>
          <w:szCs w:val="6"/>
          <w:color w:val="4F4F4F"/>
          <w:spacing w:val="0"/>
          <w:w w:val="100"/>
          <w:position w:val="-2"/>
        </w:rPr>
        <w:t>lt</w:t>
      </w:r>
      <w:r>
        <w:rPr>
          <w:rFonts w:ascii="Arial" w:hAnsi="Arial" w:cs="Arial" w:eastAsia="Arial"/>
          <w:sz w:val="6"/>
          <w:szCs w:val="6"/>
          <w:color w:val="4F4F4F"/>
          <w:spacing w:val="0"/>
          <w:w w:val="100"/>
          <w:position w:val="-2"/>
        </w:rPr>
        <w:t>o</w:t>
      </w:r>
      <w:r>
        <w:rPr>
          <w:rFonts w:ascii="Arial" w:hAnsi="Arial" w:cs="Arial" w:eastAsia="Arial"/>
          <w:sz w:val="6"/>
          <w:szCs w:val="6"/>
          <w:color w:val="4F4F4F"/>
          <w:spacing w:val="0"/>
          <w:w w:val="100"/>
          <w:position w:val="-2"/>
        </w:rPr>
        <w:t>        </w:t>
      </w:r>
      <w:r>
        <w:rPr>
          <w:rFonts w:ascii="Arial" w:hAnsi="Arial" w:cs="Arial" w:eastAsia="Arial"/>
          <w:sz w:val="6"/>
          <w:szCs w:val="6"/>
          <w:color w:val="4F4F4F"/>
          <w:spacing w:val="12"/>
          <w:w w:val="100"/>
          <w:position w:val="-2"/>
        </w:rPr>
        <w:t> </w:t>
      </w:r>
      <w:r>
        <w:rPr>
          <w:rFonts w:ascii="Arial" w:hAnsi="Arial" w:cs="Arial" w:eastAsia="Arial"/>
          <w:sz w:val="5"/>
          <w:szCs w:val="5"/>
          <w:color w:val="4F4F4F"/>
          <w:spacing w:val="0"/>
          <w:w w:val="364"/>
          <w:position w:val="-2"/>
        </w:rPr>
        <w:t>ll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  <w:position w:val="0"/>
        </w:rPr>
      </w:r>
    </w:p>
    <w:p>
      <w:pPr>
        <w:spacing w:before="0" w:after="0" w:line="133" w:lineRule="exact"/>
        <w:ind w:left="874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-2"/>
        </w:rPr>
        <w:t>IZ</w:t>
      </w:r>
      <w:r>
        <w:rPr>
          <w:rFonts w:ascii="Arial" w:hAnsi="Arial" w:cs="Arial" w:eastAsia="Arial"/>
          <w:sz w:val="15"/>
          <w:szCs w:val="15"/>
          <w:color w:val="363636"/>
          <w:spacing w:val="-12"/>
          <w:w w:val="100"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10"/>
          <w:position w:val="-2"/>
        </w:rPr>
        <w:t>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601" w:right="-20"/>
        <w:jc w:val="left"/>
        <w:tabs>
          <w:tab w:pos="3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363636"/>
          <w:spacing w:val="7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6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6" w:lineRule="exact"/>
        <w:ind w:left="613" w:right="4995"/>
        <w:jc w:val="center"/>
        <w:tabs>
          <w:tab w:pos="43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6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1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4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32" w:right="-20"/>
        <w:jc w:val="left"/>
        <w:tabs>
          <w:tab w:pos="1500" w:val="left"/>
          <w:tab w:pos="3080" w:val="left"/>
          <w:tab w:pos="5420" w:val="left"/>
          <w:tab w:pos="7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363636"/>
          <w:w w:val="67"/>
          <w:position w:val="1"/>
        </w:rPr>
        <w:t>Qıay_</w:t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73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4"/>
          <w:w w:val="7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3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7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5.05.20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4"/>
          <w:w w:val="128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82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72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62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rim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No:32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8"/>
          <w:w w:val="94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0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:23:34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8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0507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0628536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150" w:right="-20"/>
        <w:jc w:val="left"/>
        <w:tabs>
          <w:tab w:pos="1500" w:val="left"/>
          <w:tab w:pos="3080" w:val="left"/>
          <w:tab w:pos="4420" w:val="left"/>
          <w:tab w:pos="5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87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7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0"/>
          <w:w w:val="87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  <w:position w:val="1"/>
        </w:rPr>
        <w:t>ıt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6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05.20ı7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9"/>
          <w:position w:val="0"/>
        </w:rPr>
        <w:t>!K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6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yıt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4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3ı40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  <w:position w:val="0"/>
        </w:rPr>
        <w:t>!Bil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62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rim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1"/>
          <w:w w:val="107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89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6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4"/>
          <w:w w:val="92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69"/>
          <w:position w:val="0"/>
        </w:rPr>
        <w:t>_a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7"/>
          <w:w w:val="7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7E8080"/>
          <w:spacing w:val="-35"/>
          <w:w w:val="36"/>
          <w:position w:val="0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Gıubu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14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w w:val="93"/>
        </w:rPr>
        <w:t>Bildi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9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7"/>
          <w:w w:val="8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5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6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Kirazlı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8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1"/>
        </w:rPr>
        <w:t>za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89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9"/>
          <w:w w:val="10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4"/>
        </w:rPr>
        <w:t>vş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9"/>
          <w:w w:val="104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</w:rPr>
        <w:t>Ke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89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lp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şa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146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9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4"/>
          <w:w w:val="92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6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Kirazlı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6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aryeri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Ka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93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"/>
          <w:w w:val="108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46"/>
        </w:rPr>
        <w:t>l1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7"/>
          <w:w w:val="47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8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"/>
          <w:w w:val="10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85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lpa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şa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150" w:right="-20"/>
        <w:jc w:val="left"/>
        <w:tabs>
          <w:tab w:pos="1500" w:val="left"/>
          <w:tab w:pos="4140" w:val="left"/>
          <w:tab w:pos="73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  <w:position w:val="1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8"/>
          <w:w w:val="89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0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1"/>
        </w:rPr>
        <w:t>:Ç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8"/>
          <w:w w:val="100"/>
          <w:position w:val="1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Yaı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7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8"/>
          <w:w w:val="91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Sınıfı:A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4"/>
          <w:w w:val="93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11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28"/>
          <w:position w:val="0"/>
        </w:rPr>
        <w:t>Ak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2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4" w:after="0" w:line="173" w:lineRule="auto"/>
        <w:ind w:left="3569" w:right="68" w:firstLine="-3437"/>
        <w:jc w:val="left"/>
        <w:tabs>
          <w:tab w:pos="3540" w:val="left"/>
          <w:tab w:pos="6620" w:val="left"/>
          <w:tab w:pos="11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1.132309pt;margin-top:15.901088pt;width:84.911378pt;height:26pt;mso-position-horizontal-relative:page;mso-position-vertical-relative:paragraph;z-index:-16464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  <w:tab w:pos="162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63636"/>
                      <w:spacing w:val="0"/>
                      <w:w w:val="45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63636"/>
                      <w:spacing w:val="-58"/>
                      <w:w w:val="45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6363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63636"/>
                      <w:spacing w:val="0"/>
                      <w:w w:val="45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6363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63636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rı'angı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  <w:position w:val="2"/>
        </w:rPr>
        <w:t>apını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Şekl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7E8080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E8080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E8080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-6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94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7"/>
          <w:position w:val="-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u w:val="single" w:color="0000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u w:val="single" w:color="000000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u w:val="single" w:color="000000"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78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rı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9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89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3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Çeli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Diğer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9" w:after="0" w:line="331" w:lineRule="auto"/>
        <w:ind w:left="132" w:right="1182" w:firstLine="6504"/>
        <w:jc w:val="left"/>
        <w:tabs>
          <w:tab w:pos="2080" w:val="left"/>
          <w:tab w:pos="5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9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AltmaAlma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:23:37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4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:Kemalpaşa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Belediyesi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8"/>
          <w:w w:val="3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5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cı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86" w:lineRule="exact"/>
        <w:ind w:left="208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Ali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Ca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SONKAYA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2085" w:right="-20"/>
        <w:jc w:val="left"/>
        <w:tabs>
          <w:tab w:pos="4600" w:val="left"/>
          <w:tab w:pos="7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6"/>
          <w:w w:val="98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9"/>
          <w:w w:val="9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5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8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36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3" w:lineRule="exact"/>
        <w:ind w:left="132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w w:val="84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  <w:position w:val="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7"/>
          <w:w w:val="89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3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FN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104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141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9"/>
          <w:w w:val="82"/>
          <w:position w:val="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  <w:position w:val="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51"/>
          <w:position w:val="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90"/>
          <w:position w:val="3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72"/>
          <w:position w:val="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7"/>
          <w:position w:val="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9"/>
          <w:w w:val="82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61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"/>
          <w:w w:val="105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-1"/>
        </w:rPr>
        <w:t>ktri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91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"/>
          <w:w w:val="111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1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4588" w:right="438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9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6"/>
          <w:w w:val="10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9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7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8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left="4577" w:right="403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9"/>
          <w:w w:val="9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</w:rPr>
        <w:t>mni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6"/>
        </w:rPr>
        <w:t>yet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"/>
          <w:w w:val="96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Jandarma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96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3"/>
          <w:w w:val="9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9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97" w:lineRule="exact"/>
        <w:ind w:left="132" w:right="-20"/>
        <w:jc w:val="left"/>
        <w:tabs>
          <w:tab w:pos="2080" w:val="left"/>
          <w:tab w:pos="4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7E8080"/>
          <w:spacing w:val="0"/>
          <w:w w:val="156"/>
          <w:position w:val="-4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7E8080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7E8080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84"/>
          <w:position w:val="5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227"/>
          <w:position w:val="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8"/>
          <w:position w:val="5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98"/>
          <w:position w:val="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8"/>
          <w:position w:val="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7"/>
          <w:position w:val="5"/>
        </w:rPr>
        <w:t>l_furyı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5"/>
        </w:rPr>
        <w:t>sı: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5"/>
        </w:rPr>
        <w:t>3</w:t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88"/>
          <w:position w:val="5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7"/>
          <w:position w:val="5"/>
        </w:rPr>
        <w:t>oğ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6"/>
          <w:position w:val="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1"/>
          <w:position w:val="5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6"/>
          <w:w w:val="100"/>
          <w:position w:val="5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  <w:position w:val="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5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5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5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5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402" w:right="2400"/>
        <w:jc w:val="center"/>
        <w:tabs>
          <w:tab w:pos="4560" w:val="left"/>
          <w:tab w:pos="7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Jımcı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8"/>
          <w:position w:val="1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9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6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1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96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28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91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28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84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6"/>
          <w:position w:val="1"/>
        </w:rPr>
        <w:t>ers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6"/>
          <w:w w:val="97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86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"/>
          <w:w w:val="111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1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  <w:position w:val="1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97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7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209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84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1"/>
          <w:w w:val="98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</w:rPr>
        <w:t>nü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209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left="209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w w:val="8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"/>
          <w:w w:val="8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2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Adı-Soyadı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24" w:lineRule="exact"/>
        <w:ind w:left="136" w:right="2475" w:firstLine="-23"/>
        <w:jc w:val="left"/>
        <w:tabs>
          <w:tab w:pos="2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w w:val="81"/>
        </w:rPr>
        <w:t>jül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2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varıldığınd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9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6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0" w:after="0" w:line="240" w:lineRule="auto"/>
        <w:ind w:left="4567" w:right="379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öndün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9" w:lineRule="exact"/>
        <w:ind w:left="113" w:right="-20"/>
        <w:jc w:val="left"/>
        <w:tabs>
          <w:tab w:pos="2860" w:val="left"/>
          <w:tab w:pos="4600" w:val="left"/>
          <w:tab w:pos="6480" w:val="left"/>
          <w:tab w:pos="8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öndür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100"/>
          <w:position w:val="2"/>
        </w:rPr>
        <w:t>Sul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100"/>
          <w:position w:val="2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100"/>
          <w:position w:val="2"/>
        </w:rPr>
        <w:t>Söndürme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7"/>
          <w:w w:val="89"/>
          <w:position w:val="-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  <w:position w:val="-3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5"/>
          <w:w w:val="89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8"/>
          <w:w w:val="90"/>
          <w:position w:val="-3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90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4"/>
          <w:w w:val="90"/>
          <w:position w:val="-3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  <w:position w:val="-3"/>
        </w:rPr>
        <w:t>pii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4"/>
          <w:w w:val="9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3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9"/>
          <w:w w:val="85"/>
          <w:position w:val="-4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-4"/>
        </w:rPr>
        <w:t>K.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93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"/>
          <w:w w:val="87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-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30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4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26" w:lineRule="exact"/>
        <w:ind w:left="4602" w:right="-20"/>
        <w:jc w:val="left"/>
        <w:tabs>
          <w:tab w:pos="6420" w:val="left"/>
          <w:tab w:pos="80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67"/>
          <w:position w:val="3"/>
        </w:rPr>
        <w:t>Q,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1"/>
          <w:w w:val="67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7"/>
          <w:position w:val="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</w:r>
      <w:r>
        <w:rPr>
          <w:rFonts w:ascii="Arial" w:hAnsi="Arial" w:cs="Arial" w:eastAsia="Arial"/>
          <w:sz w:val="30"/>
          <w:szCs w:val="30"/>
          <w:color w:val="4F4F4F"/>
          <w:spacing w:val="0"/>
          <w:w w:val="152"/>
          <w:i/>
          <w:position w:val="-1"/>
        </w:rPr>
        <w:t>l</w:t>
      </w:r>
      <w:r>
        <w:rPr>
          <w:rFonts w:ascii="Arial" w:hAnsi="Arial" w:cs="Arial" w:eastAsia="Arial"/>
          <w:sz w:val="30"/>
          <w:szCs w:val="30"/>
          <w:color w:val="4F4F4F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30"/>
          <w:szCs w:val="30"/>
          <w:color w:val="4F4F4F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38"/>
          <w:szCs w:val="38"/>
          <w:color w:val="4F4F4F"/>
          <w:spacing w:val="0"/>
          <w:w w:val="69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209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Yangında;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konteynı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4"/>
          <w:w w:val="9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çindeki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ara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640" w:bottom="280" w:left="460" w:right="260"/>
        </w:sectPr>
      </w:pPr>
      <w:rPr/>
    </w:p>
    <w:p>
      <w:pPr>
        <w:spacing w:before="2" w:after="0" w:line="240" w:lineRule="auto"/>
        <w:ind w:left="113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öndür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96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13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kon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3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ynı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72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"/>
          <w:w w:val="99"/>
          <w:position w:val="-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-1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-1"/>
        </w:rPr>
        <w:t>old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"/>
          <w:w w:val="100"/>
          <w:position w:val="-1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60" w:right="260"/>
          <w:cols w:num="2" w:equalWidth="0">
            <w:col w:w="1709" w:space="621"/>
            <w:col w:w="8870"/>
          </w:cols>
        </w:sectPr>
      </w:pPr>
      <w:rPr/>
    </w:p>
    <w:p>
      <w:pPr>
        <w:spacing w:before="8" w:after="0" w:line="232" w:lineRule="exact"/>
        <w:ind w:left="2131" w:right="55" w:firstLine="-2000"/>
        <w:jc w:val="left"/>
        <w:tabs>
          <w:tab w:pos="2120" w:val="left"/>
          <w:tab w:pos="103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apı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7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7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soruşturmad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sönmeıni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közleri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konteynı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6"/>
          <w:position w:val="0"/>
        </w:rPr>
        <w:t>içi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77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2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29"/>
          <w:position w:val="0"/>
        </w:rPr>
        <w:t>tı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lınası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burdaki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yanıcı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kağıt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benzeri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çöpleri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91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left="206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w w:val="81"/>
          <w:position w:val="-1"/>
        </w:rPr>
        <w:t>!v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7"/>
          <w:w w:val="8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-1"/>
        </w:rPr>
        <w:t>rılm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92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6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9"/>
          <w:w w:val="105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92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3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60" w:right="260"/>
        </w:sectPr>
      </w:pPr>
      <w:rPr/>
    </w:p>
    <w:p>
      <w:pPr>
        <w:spacing w:before="2" w:after="0" w:line="240" w:lineRule="auto"/>
        <w:ind w:left="11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6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6"/>
          <w:w w:val="10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9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9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8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9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0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left="11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9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2"/>
        </w:rPr>
        <w:t>aç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eç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9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12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w w:val="8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75"/>
        </w:rPr>
        <w:t>»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rıgı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1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exact"/>
        <w:ind w:left="420" w:right="53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i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i/>
        </w:rPr>
        <w:t>m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8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</w:rPr>
        <w:t>ildi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0"/>
        </w:rPr>
        <w:t>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13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4"/>
          <w:w w:val="9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kibi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6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"/>
          <w:w w:val="10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9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left="216" w:right="-71"/>
        <w:jc w:val="left"/>
        <w:tabs>
          <w:tab w:pos="1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right="-20"/>
        <w:jc w:val="left"/>
        <w:tabs>
          <w:tab w:pos="4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Sirketi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1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9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Bedel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tabs>
          <w:tab w:pos="3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w w:val="89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w w:val="9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6"/>
          <w:w w:val="96"/>
        </w:rPr>
        <w:t>a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96"/>
        </w:rPr>
        <w:t>r</w:t>
      </w:r>
      <w:r>
        <w:rPr>
          <w:rFonts w:ascii="Arial" w:hAnsi="Arial" w:cs="Arial" w:eastAsia="Arial"/>
          <w:sz w:val="20"/>
          <w:szCs w:val="20"/>
          <w:color w:val="363636"/>
          <w:spacing w:val="4"/>
          <w:w w:val="9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4"/>
          <w:w w:val="96"/>
        </w:rPr>
        <w:t> </w:t>
      </w:r>
      <w:r>
        <w:rPr>
          <w:rFonts w:ascii="Arial" w:hAnsi="Arial" w:cs="Arial" w:eastAsia="Arial"/>
          <w:sz w:val="26"/>
          <w:szCs w:val="26"/>
          <w:color w:val="4F4F4F"/>
          <w:spacing w:val="8"/>
          <w:w w:val="89"/>
          <w:position w:val="1"/>
        </w:rPr>
        <w:t>:</w:t>
      </w:r>
      <w:r>
        <w:rPr>
          <w:rFonts w:ascii="Arial" w:hAnsi="Arial" w:cs="Arial" w:eastAsia="Arial"/>
          <w:sz w:val="26"/>
          <w:szCs w:val="26"/>
          <w:color w:val="363636"/>
          <w:spacing w:val="-15"/>
          <w:w w:val="143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8"/>
          <w:position w:val="1"/>
        </w:rPr>
        <w:t>5.05.20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2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7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5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75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4"/>
          <w:position w:val="0"/>
        </w:rPr>
        <w:t>aat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2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1"/>
          <w:w w:val="6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:23:45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-35" w:right="1469"/>
        <w:jc w:val="center"/>
        <w:tabs>
          <w:tab w:pos="6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8"/>
          <w:w w:val="13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3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9"/>
          <w:w w:val="8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2"/>
          <w:w w:val="9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98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4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22"/>
        </w:rPr>
        <w:t>Kcmalp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97" w:lineRule="exact"/>
        <w:ind w:left="111" w:right="1415"/>
        <w:jc w:val="center"/>
        <w:tabs>
          <w:tab w:pos="2600" w:val="left"/>
          <w:tab w:pos="646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89"/>
          <w:position w:val="-1"/>
        </w:rPr>
        <w:t>1</w:t>
      </w:r>
      <w:r>
        <w:rPr>
          <w:rFonts w:ascii="Arial" w:hAnsi="Arial" w:cs="Arial" w:eastAsia="Arial"/>
          <w:sz w:val="26"/>
          <w:szCs w:val="26"/>
          <w:color w:val="363636"/>
          <w:spacing w:val="-43"/>
          <w:w w:val="100"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58"/>
          <w:position w:val="-1"/>
        </w:rPr>
        <w:t>8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58"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363636"/>
          <w:spacing w:val="8"/>
          <w:w w:val="58"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58"/>
          <w:position w:val="-1"/>
        </w:rPr>
        <w:t>MaYı</w:t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58"/>
          <w:position w:val="-1"/>
        </w:rPr>
        <w:t>s</w:t>
      </w:r>
      <w:r>
        <w:rPr>
          <w:rFonts w:ascii="Arial" w:hAnsi="Arial" w:cs="Arial" w:eastAsia="Arial"/>
          <w:sz w:val="24"/>
          <w:szCs w:val="24"/>
          <w:color w:val="363636"/>
          <w:spacing w:val="3"/>
          <w:w w:val="58"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58"/>
          <w:position w:val="-1"/>
        </w:rPr>
        <w:t>Z017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287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5.038574pt;margin-top:1.453251pt;width:40.559346pt;height:59pt;mso-position-horizontal-relative:page;mso-position-vertical-relative:paragraph;z-index:-16463" type="#_x0000_t202" filled="f" stroked="f">
            <v:textbox inset="0,0,0,0">
              <w:txbxContent>
                <w:p>
                  <w:pPr>
                    <w:spacing w:before="0" w:after="0" w:line="1180" w:lineRule="exact"/>
                    <w:ind w:right="-217"/>
                    <w:jc w:val="left"/>
                    <w:rPr>
                      <w:rFonts w:ascii="Arial" w:hAnsi="Arial" w:cs="Arial" w:eastAsia="Arial"/>
                      <w:sz w:val="118"/>
                      <w:szCs w:val="118"/>
                    </w:rPr>
                  </w:pPr>
                  <w:rPr/>
                  <w:r>
                    <w:rPr>
                      <w:rFonts w:ascii="Arial" w:hAnsi="Arial" w:cs="Arial" w:eastAsia="Arial"/>
                      <w:sz w:val="118"/>
                      <w:szCs w:val="118"/>
                      <w:color w:val="363A75"/>
                      <w:spacing w:val="0"/>
                      <w:w w:val="56"/>
                      <w:position w:val="-1"/>
                    </w:rPr>
                    <w:t>w</w:t>
                  </w:r>
                  <w:r>
                    <w:rPr>
                      <w:rFonts w:ascii="Arial" w:hAnsi="Arial" w:cs="Arial" w:eastAsia="Arial"/>
                      <w:sz w:val="118"/>
                      <w:szCs w:val="118"/>
                      <w:color w:val="363A75"/>
                      <w:spacing w:val="16"/>
                      <w:w w:val="56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18"/>
                      <w:szCs w:val="118"/>
                      <w:color w:val="3646AC"/>
                      <w:spacing w:val="0"/>
                      <w:w w:val="34"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118"/>
                      <w:szCs w:val="11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90" w:lineRule="atLeast"/>
        <w:ind w:left="3601" w:right="5299"/>
        <w:jc w:val="center"/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pict>
          <v:group style="position:absolute;margin-left:284.334198pt;margin-top:16.612072pt;width:1.760947pt;height:31.321209pt;mso-position-horizontal-relative:page;mso-position-vertical-relative:paragraph;z-index:-16467" coordorigin="5687,332" coordsize="35,626">
            <v:group style="position:absolute;left:5713;top:342;width:2;height:389" coordorigin="5713,342" coordsize="2,389">
              <v:shape style="position:absolute;left:5713;top:342;width:2;height:389" coordorigin="5713,342" coordsize="0,389" path="m5713,731l5713,342e" filled="f" stroked="t" strokeweight=".939172pt" strokecolor="#484883">
                <v:path arrowok="t"/>
              </v:shape>
            </v:group>
            <v:group style="position:absolute;left:5696;top:593;width:2;height:356" coordorigin="5696,593" coordsize="2,356">
              <v:shape style="position:absolute;left:5696;top:593;width:2;height:356" coordorigin="5696,593" coordsize="0,356" path="m5696,949l5696,593e" filled="f" stroked="t" strokeweight=".939172pt" strokecolor="#484B87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4.089478pt;margin-top:12.076355pt;width:15.821456pt;height:72pt;mso-position-horizontal-relative:page;mso-position-vertical-relative:paragraph;z-index:-16462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Times New Roman" w:hAnsi="Times New Roman" w:cs="Times New Roman" w:eastAsia="Times New Roman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7E8080"/>
                      <w:spacing w:val="-215"/>
                      <w:w w:val="18"/>
                      <w:position w:val="-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ACACAC"/>
                      <w:spacing w:val="0"/>
                      <w:w w:val="36"/>
                      <w:position w:val="-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ACACAC"/>
                      <w:spacing w:val="-367"/>
                      <w:w w:val="36"/>
                      <w:position w:val="-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1"/>
          <w:szCs w:val="31"/>
          <w:color w:val="59609A"/>
          <w:spacing w:val="0"/>
          <w:w w:val="72"/>
          <w:i/>
        </w:rPr>
        <w:t>1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460" w:right="260"/>
          <w:cols w:num="2" w:equalWidth="0">
            <w:col w:w="1935" w:space="131"/>
            <w:col w:w="9134"/>
          </w:cols>
        </w:sectPr>
      </w:pPr>
      <w:rPr/>
    </w:p>
    <w:p>
      <w:pPr>
        <w:spacing w:before="0" w:after="0" w:line="109" w:lineRule="exact"/>
        <w:ind w:left="14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w w:val="93"/>
          <w:position w:val="2"/>
        </w:rPr>
        <w:t>itfai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2"/>
        </w:rPr>
        <w:t>yeci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382" w:lineRule="exact"/>
        <w:ind w:right="-20"/>
        <w:jc w:val="right"/>
        <w:rPr>
          <w:rFonts w:ascii="Times New Roman" w:hAnsi="Times New Roman" w:cs="Times New Roman" w:eastAsia="Times New Roman"/>
          <w:sz w:val="61"/>
          <w:szCs w:val="61"/>
        </w:rPr>
      </w:pPr>
      <w:rPr/>
      <w:r>
        <w:rPr>
          <w:rFonts w:ascii="Times New Roman" w:hAnsi="Times New Roman" w:cs="Times New Roman" w:eastAsia="Times New Roman"/>
          <w:sz w:val="61"/>
          <w:szCs w:val="61"/>
          <w:color w:val="363636"/>
          <w:spacing w:val="0"/>
          <w:w w:val="81"/>
          <w:position w:val="-26"/>
        </w:rPr>
        <w:t>ç</w:t>
      </w:r>
      <w:r>
        <w:rPr>
          <w:rFonts w:ascii="Times New Roman" w:hAnsi="Times New Roman" w:cs="Times New Roman" w:eastAsia="Times New Roman"/>
          <w:sz w:val="61"/>
          <w:szCs w:val="61"/>
          <w:color w:val="000000"/>
          <w:spacing w:val="0"/>
          <w:w w:val="100"/>
          <w:position w:val="0"/>
        </w:rPr>
      </w:r>
    </w:p>
    <w:p>
      <w:pPr>
        <w:spacing w:before="0" w:after="0" w:line="242" w:lineRule="atLeast"/>
        <w:ind w:left="2970" w:right="162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00"/>
          <w:i/>
        </w:rPr>
        <w:t>1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00"/>
          <w:i/>
        </w:rPr>
        <w:t>  </w:t>
      </w:r>
      <w:r>
        <w:rPr>
          <w:rFonts w:ascii="Arial" w:hAnsi="Arial" w:cs="Arial" w:eastAsia="Arial"/>
          <w:sz w:val="18"/>
          <w:szCs w:val="18"/>
          <w:color w:val="4F4F4F"/>
          <w:spacing w:val="3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00"/>
          <w:i/>
        </w:rPr>
        <w:t>1</w:t>
      </w:r>
      <w:r>
        <w:rPr>
          <w:rFonts w:ascii="Arial" w:hAnsi="Arial" w:cs="Arial" w:eastAsia="Arial"/>
          <w:sz w:val="18"/>
          <w:szCs w:val="18"/>
          <w:color w:val="4F4F4F"/>
          <w:spacing w:val="-1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28"/>
        </w:rPr>
        <w:t>ıoı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1"/>
          <w:w w:val="12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632" w:right="121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307.109131pt;margin-top:1.393374pt;width:1.760946pt;height:29.419764pt;mso-position-horizontal-relative:page;mso-position-vertical-relative:paragraph;z-index:-16466" coordorigin="6142,28" coordsize="35,588">
            <v:group style="position:absolute;left:6159;top:44;width:2;height:328" coordorigin="6159,44" coordsize="2,328">
              <v:shape style="position:absolute;left:6159;top:44;width:2;height:328" coordorigin="6159,44" coordsize="0,328" path="m6159,372l6159,44e" filled="f" stroked="t" strokeweight="1.64355pt" strokecolor="#4B4F87">
                <v:path arrowok="t"/>
              </v:shape>
            </v:group>
            <v:group style="position:absolute;left:6170;top:362;width:2;height:247" coordorigin="6170,362" coordsize="2,247">
              <v:shape style="position:absolute;left:6170;top:362;width:2;height:247" coordorigin="6170,362" coordsize="0,247" path="m6170,609l6170,362e" filled="f" stroked="t" strokeweight=".704379pt" strokecolor="#575B9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0" w:after="0" w:line="350" w:lineRule="exact"/>
        <w:ind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color w:val="363A75"/>
          <w:spacing w:val="0"/>
          <w:w w:val="72"/>
          <w:i/>
          <w:position w:val="-2"/>
        </w:rPr>
        <w:t>'r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18" w:lineRule="atLeast"/>
        <w:ind w:left="2830" w:right="1593"/>
        <w:jc w:val="center"/>
        <w:tabs>
          <w:tab w:pos="360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5.936096pt;margin-top:1.895452pt;width:26.022241pt;height:48.0pt;mso-position-horizontal-relative:page;mso-position-vertical-relative:paragraph;z-index:-16461" type="#_x0000_t202" filled="f" stroked="f">
            <v:textbox inset="0,0,0,0">
              <w:txbxContent>
                <w:p>
                  <w:pPr>
                    <w:spacing w:before="0" w:after="0" w:line="960" w:lineRule="exact"/>
                    <w:ind w:right="-184"/>
                    <w:jc w:val="left"/>
                    <w:rPr>
                      <w:rFonts w:ascii="Times New Roman" w:hAnsi="Times New Roman" w:cs="Times New Roman" w:eastAsia="Times New Roman"/>
                      <w:sz w:val="96"/>
                      <w:szCs w:val="9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313690"/>
                      <w:spacing w:val="0"/>
                      <w:w w:val="50"/>
                    </w:rPr>
                    <w:t>&gt;7</w:t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2"/>
          <w:szCs w:val="12"/>
          <w:color w:val="4F4F4F"/>
          <w:w w:val="70"/>
        </w:rPr>
        <w:t>.,.</w:t>
      </w:r>
      <w:r>
        <w:rPr>
          <w:rFonts w:ascii="Arial" w:hAnsi="Arial" w:cs="Arial" w:eastAsia="Arial"/>
          <w:sz w:val="12"/>
          <w:szCs w:val="12"/>
          <w:color w:val="4F4F4F"/>
          <w:spacing w:val="-18"/>
          <w:w w:val="70"/>
        </w:rPr>
        <w:t>.</w:t>
      </w:r>
      <w:r>
        <w:rPr>
          <w:rFonts w:ascii="Arial" w:hAnsi="Arial" w:cs="Arial" w:eastAsia="Arial"/>
          <w:sz w:val="12"/>
          <w:szCs w:val="12"/>
          <w:color w:val="676767"/>
          <w:spacing w:val="0"/>
          <w:w w:val="259"/>
        </w:rPr>
        <w:t>,</w:t>
      </w:r>
      <w:r>
        <w:rPr>
          <w:rFonts w:ascii="Arial" w:hAnsi="Arial" w:cs="Arial" w:eastAsia="Arial"/>
          <w:sz w:val="12"/>
          <w:szCs w:val="12"/>
          <w:color w:val="676767"/>
          <w:spacing w:val="0"/>
          <w:w w:val="100"/>
        </w:rPr>
        <w:t>     </w:t>
      </w:r>
      <w:r>
        <w:rPr>
          <w:rFonts w:ascii="Arial" w:hAnsi="Arial" w:cs="Arial" w:eastAsia="Arial"/>
          <w:sz w:val="12"/>
          <w:szCs w:val="12"/>
          <w:color w:val="676767"/>
          <w:spacing w:val="-10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979797"/>
          <w:spacing w:val="0"/>
          <w:w w:val="100"/>
          <w:i/>
        </w:rPr>
        <w:t>i</w:t>
      </w:r>
      <w:r>
        <w:rPr>
          <w:rFonts w:ascii="Arial" w:hAnsi="Arial" w:cs="Arial" w:eastAsia="Arial"/>
          <w:sz w:val="12"/>
          <w:szCs w:val="12"/>
          <w:color w:val="979797"/>
          <w:spacing w:val="-29"/>
          <w:w w:val="100"/>
          <w:i/>
        </w:rPr>
        <w:t> </w:t>
      </w:r>
      <w:r>
        <w:rPr>
          <w:rFonts w:ascii="Arial" w:hAnsi="Arial" w:cs="Arial" w:eastAsia="Arial"/>
          <w:sz w:val="12"/>
          <w:szCs w:val="12"/>
          <w:color w:val="979797"/>
          <w:spacing w:val="0"/>
          <w:w w:val="100"/>
          <w:i/>
        </w:rPr>
        <w:tab/>
      </w:r>
      <w:r>
        <w:rPr>
          <w:rFonts w:ascii="Arial" w:hAnsi="Arial" w:cs="Arial" w:eastAsia="Arial"/>
          <w:sz w:val="12"/>
          <w:szCs w:val="12"/>
          <w:color w:val="979797"/>
          <w:spacing w:val="0"/>
          <w:w w:val="100"/>
          <w:i/>
        </w:rPr>
      </w:r>
      <w:r>
        <w:rPr>
          <w:rFonts w:ascii="Arial" w:hAnsi="Arial" w:cs="Arial" w:eastAsia="Arial"/>
          <w:sz w:val="12"/>
          <w:szCs w:val="12"/>
          <w:color w:val="ACACAC"/>
          <w:spacing w:val="0"/>
          <w:w w:val="221"/>
        </w:rPr>
        <w:t>,</w:t>
      </w:r>
      <w:r>
        <w:rPr>
          <w:rFonts w:ascii="Arial" w:hAnsi="Arial" w:cs="Arial" w:eastAsia="Arial"/>
          <w:sz w:val="12"/>
          <w:szCs w:val="12"/>
          <w:color w:val="ACACAC"/>
          <w:spacing w:val="16"/>
          <w:w w:val="221"/>
        </w:rPr>
        <w:t> </w:t>
      </w:r>
      <w:r>
        <w:rPr>
          <w:rFonts w:ascii="Arial" w:hAnsi="Arial" w:cs="Arial" w:eastAsia="Arial"/>
          <w:sz w:val="12"/>
          <w:szCs w:val="12"/>
          <w:color w:val="7E8080"/>
          <w:spacing w:val="0"/>
          <w:w w:val="98"/>
        </w:rPr>
        <w:t>\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460" w:right="260"/>
          <w:cols w:num="2" w:equalWidth="0">
            <w:col w:w="2899" w:space="2811"/>
            <w:col w:w="5490"/>
          </w:cols>
        </w:sectPr>
      </w:pPr>
      <w:rPr/>
    </w:p>
    <w:p>
      <w:pPr>
        <w:spacing w:before="72" w:after="0" w:line="240" w:lineRule="auto"/>
        <w:ind w:left="248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87"/>
        </w:rPr>
        <w:t> 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87"/>
        </w:rPr>
        <w:t>Past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87"/>
        </w:rPr>
        <w:t>a</w:t>
      </w:r>
      <w:r>
        <w:rPr>
          <w:rFonts w:ascii="Arial" w:hAnsi="Arial" w:cs="Arial" w:eastAsia="Arial"/>
          <w:sz w:val="18"/>
          <w:szCs w:val="18"/>
          <w:color w:val="4F4F4F"/>
          <w:spacing w:val="-5"/>
          <w:w w:val="87"/>
        </w:rPr>
        <w:t> </w:t>
      </w:r>
      <w:r>
        <w:rPr>
          <w:rFonts w:ascii="Arial" w:hAnsi="Arial" w:cs="Arial" w:eastAsia="Arial"/>
          <w:sz w:val="18"/>
          <w:szCs w:val="18"/>
          <w:color w:val="4F4F4F"/>
          <w:spacing w:val="-7"/>
          <w:w w:val="87"/>
        </w:rPr>
        <w:t>M</w:t>
      </w:r>
      <w:r>
        <w:rPr>
          <w:rFonts w:ascii="Arial" w:hAnsi="Arial" w:cs="Arial" w:eastAsia="Arial"/>
          <w:sz w:val="18"/>
          <w:szCs w:val="18"/>
          <w:color w:val="676767"/>
          <w:spacing w:val="2"/>
          <w:w w:val="87"/>
        </w:rPr>
        <w:t>e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87"/>
        </w:rPr>
        <w:t>rkez</w:t>
      </w:r>
      <w:r>
        <w:rPr>
          <w:rFonts w:ascii="Arial" w:hAnsi="Arial" w:cs="Arial" w:eastAsia="Arial"/>
          <w:sz w:val="18"/>
          <w:szCs w:val="18"/>
          <w:color w:val="4F4F4F"/>
          <w:spacing w:val="26"/>
          <w:w w:val="87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87"/>
        </w:rPr>
        <w:t>Gru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87"/>
        </w:rPr>
        <w:t>p</w:t>
      </w:r>
      <w:r>
        <w:rPr>
          <w:rFonts w:ascii="Arial" w:hAnsi="Arial" w:cs="Arial" w:eastAsia="Arial"/>
          <w:sz w:val="18"/>
          <w:szCs w:val="18"/>
          <w:color w:val="363636"/>
          <w:spacing w:val="25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8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2"/>
          <w:w w:val="79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5"/>
        </w:rPr>
        <w:t>ır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9" w:lineRule="atLeast"/>
        <w:ind w:left="3854" w:right="2566"/>
        <w:jc w:val="center"/>
        <w:rPr>
          <w:rFonts w:ascii="Arial" w:hAnsi="Arial" w:cs="Arial" w:eastAsia="Arial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676767"/>
          <w:spacing w:val="0"/>
          <w:w w:val="339"/>
        </w:rPr>
        <w:t>-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0" w:after="0" w:line="172" w:lineRule="exact"/>
        <w:ind w:right="-20"/>
        <w:jc w:val="left"/>
        <w:tabs>
          <w:tab w:pos="4000" w:val="left"/>
          <w:tab w:pos="4580" w:val="left"/>
          <w:tab w:pos="5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5.733032pt;margin-top:2.321306pt;width:24.574411pt;height:19pt;mso-position-horizontal-relative:page;mso-position-vertical-relative:paragraph;z-index:-16460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rPr>
                      <w:rFonts w:ascii="Arial" w:hAnsi="Arial" w:cs="Arial" w:eastAsia="Arial"/>
                      <w:sz w:val="38"/>
                      <w:szCs w:val="38"/>
                    </w:rPr>
                  </w:pPr>
                  <w:rPr/>
                  <w:r>
                    <w:rPr>
                      <w:rFonts w:ascii="Arial" w:hAnsi="Arial" w:cs="Arial" w:eastAsia="Arial"/>
                      <w:sz w:val="38"/>
                      <w:szCs w:val="38"/>
                      <w:color w:val="7E8080"/>
                      <w:spacing w:val="0"/>
                      <w:w w:val="62"/>
                    </w:rPr>
                    <w:t>: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7E8080"/>
                      <w:spacing w:val="1"/>
                      <w:w w:val="62"/>
                    </w:rPr>
                    <w:t> 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7E8080"/>
                      <w:spacing w:val="0"/>
                      <w:w w:val="62"/>
                    </w:rPr>
                    <w:t>Bnt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  <w:t>Alı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  <w:t>Ca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  <w:t>SONKAYA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</w:r>
      <w:r>
        <w:rPr>
          <w:rFonts w:ascii="Arial" w:hAnsi="Arial" w:cs="Arial" w:eastAsia="Arial"/>
          <w:sz w:val="7"/>
          <w:szCs w:val="7"/>
          <w:color w:val="7E8080"/>
          <w:spacing w:val="0"/>
          <w:w w:val="158"/>
          <w:position w:val="3"/>
        </w:rPr>
        <w:t>t</w:t>
      </w:r>
      <w:r>
        <w:rPr>
          <w:rFonts w:ascii="Arial" w:hAnsi="Arial" w:cs="Arial" w:eastAsia="Arial"/>
          <w:sz w:val="7"/>
          <w:szCs w:val="7"/>
          <w:color w:val="7E8080"/>
          <w:spacing w:val="0"/>
          <w:w w:val="158"/>
          <w:position w:val="3"/>
        </w:rPr>
        <w:t> </w:t>
      </w:r>
      <w:r>
        <w:rPr>
          <w:rFonts w:ascii="Arial" w:hAnsi="Arial" w:cs="Arial" w:eastAsia="Arial"/>
          <w:sz w:val="7"/>
          <w:szCs w:val="7"/>
          <w:color w:val="7E8080"/>
          <w:spacing w:val="11"/>
          <w:w w:val="158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79797"/>
          <w:spacing w:val="0"/>
          <w:w w:val="100"/>
          <w:position w:val="3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979797"/>
          <w:spacing w:val="3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E8080"/>
          <w:spacing w:val="0"/>
          <w:w w:val="57"/>
          <w:position w:val="3"/>
        </w:rPr>
        <w:t>,.,.</w:t>
      </w:r>
      <w:r>
        <w:rPr>
          <w:rFonts w:ascii="Times New Roman" w:hAnsi="Times New Roman" w:cs="Times New Roman" w:eastAsia="Times New Roman"/>
          <w:sz w:val="18"/>
          <w:szCs w:val="18"/>
          <w:color w:val="7E8080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E8080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8"/>
          <w:szCs w:val="18"/>
          <w:color w:val="979797"/>
          <w:spacing w:val="0"/>
          <w:w w:val="100"/>
          <w:position w:val="3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979797"/>
          <w:spacing w:val="-3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79797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979797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53"/>
          <w:position w:val="3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446" w:right="-20"/>
        <w:jc w:val="left"/>
        <w:tabs>
          <w:tab w:pos="3580" w:val="left"/>
          <w:tab w:pos="500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8"/>
          <w:szCs w:val="28"/>
          <w:color w:val="7E8080"/>
          <w:spacing w:val="0"/>
          <w:w w:val="100"/>
          <w:i/>
          <w:position w:val="2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color w:val="7E8080"/>
          <w:spacing w:val="0"/>
          <w:w w:val="100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E8080"/>
          <w:spacing w:val="28"/>
          <w:w w:val="100"/>
          <w:i/>
          <w:position w:val="2"/>
        </w:rPr>
        <w:t> </w:t>
      </w:r>
      <w:r>
        <w:rPr>
          <w:rFonts w:ascii="Arial" w:hAnsi="Arial" w:cs="Arial" w:eastAsia="Arial"/>
          <w:sz w:val="28"/>
          <w:szCs w:val="28"/>
          <w:color w:val="676767"/>
          <w:spacing w:val="0"/>
          <w:w w:val="73"/>
          <w:position w:val="2"/>
        </w:rPr>
        <w:t>Uİ</w:t>
      </w:r>
      <w:r>
        <w:rPr>
          <w:rFonts w:ascii="Arial" w:hAnsi="Arial" w:cs="Arial" w:eastAsia="Arial"/>
          <w:sz w:val="28"/>
          <w:szCs w:val="28"/>
          <w:color w:val="676767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8"/>
          <w:szCs w:val="28"/>
          <w:color w:val="676767"/>
          <w:spacing w:val="0"/>
          <w:w w:val="100"/>
          <w:position w:val="2"/>
        </w:rPr>
      </w:r>
      <w:r>
        <w:rPr>
          <w:rFonts w:ascii="Arial" w:hAnsi="Arial" w:cs="Arial" w:eastAsia="Arial"/>
          <w:sz w:val="25"/>
          <w:szCs w:val="25"/>
          <w:color w:val="676767"/>
          <w:spacing w:val="0"/>
          <w:w w:val="100"/>
          <w:position w:val="2"/>
        </w:rPr>
        <w:t>S</w:t>
      </w:r>
      <w:r>
        <w:rPr>
          <w:rFonts w:ascii="Arial" w:hAnsi="Arial" w:cs="Arial" w:eastAsia="Arial"/>
          <w:sz w:val="25"/>
          <w:szCs w:val="25"/>
          <w:color w:val="676767"/>
          <w:spacing w:val="0"/>
          <w:w w:val="100"/>
          <w:position w:val="2"/>
        </w:rPr>
        <w:t>  </w:t>
      </w:r>
      <w:r>
        <w:rPr>
          <w:rFonts w:ascii="Arial" w:hAnsi="Arial" w:cs="Arial" w:eastAsia="Arial"/>
          <w:sz w:val="25"/>
          <w:szCs w:val="25"/>
          <w:color w:val="676767"/>
          <w:spacing w:val="8"/>
          <w:w w:val="100"/>
          <w:position w:val="2"/>
        </w:rPr>
        <w:t> </w:t>
      </w:r>
      <w:r>
        <w:rPr>
          <w:rFonts w:ascii="Arial" w:hAnsi="Arial" w:cs="Arial" w:eastAsia="Arial"/>
          <w:sz w:val="25"/>
          <w:szCs w:val="25"/>
          <w:color w:val="676767"/>
          <w:spacing w:val="0"/>
          <w:w w:val="113"/>
          <w:position w:val="2"/>
        </w:rPr>
        <w:t>N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29" w:lineRule="exact"/>
        <w:ind w:left="3527" w:right="-20"/>
        <w:jc w:val="left"/>
        <w:tabs>
          <w:tab w:pos="478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5.935059pt;margin-top:6.432838pt;width:4.322340pt;height:33pt;mso-position-horizontal-relative:page;mso-position-vertical-relative:paragraph;z-index:-16459" type="#_x0000_t202" filled="f" stroked="f">
            <v:textbox inset="0,0,0,0">
              <w:txbxContent>
                <w:p>
                  <w:pPr>
                    <w:spacing w:before="0" w:after="0" w:line="660" w:lineRule="exact"/>
                    <w:ind w:right="-139"/>
                    <w:jc w:val="left"/>
                    <w:rPr>
                      <w:rFonts w:ascii="Arial" w:hAnsi="Arial" w:cs="Arial" w:eastAsia="Arial"/>
                      <w:sz w:val="66"/>
                      <w:szCs w:val="66"/>
                    </w:rPr>
                  </w:pPr>
                  <w:rPr/>
                  <w:r>
                    <w:rPr>
                      <w:rFonts w:ascii="Arial" w:hAnsi="Arial" w:cs="Arial" w:eastAsia="Arial"/>
                      <w:sz w:val="66"/>
                      <w:szCs w:val="66"/>
                      <w:color w:val="979797"/>
                      <w:spacing w:val="0"/>
                      <w:w w:val="36"/>
                      <w:position w:val="-1"/>
                    </w:rPr>
                    <w:t>"</w:t>
                  </w:r>
                  <w:r>
                    <w:rPr>
                      <w:rFonts w:ascii="Arial" w:hAnsi="Arial" w:cs="Arial" w:eastAsia="Arial"/>
                      <w:sz w:val="66"/>
                      <w:szCs w:val="6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5"/>
          <w:szCs w:val="25"/>
          <w:color w:val="7E8080"/>
          <w:spacing w:val="0"/>
          <w:w w:val="97"/>
          <w:position w:val="-15"/>
        </w:rPr>
        <w:t>(</w:t>
      </w:r>
      <w:r>
        <w:rPr>
          <w:rFonts w:ascii="Times New Roman" w:hAnsi="Times New Roman" w:cs="Times New Roman" w:eastAsia="Times New Roman"/>
          <w:sz w:val="25"/>
          <w:szCs w:val="25"/>
          <w:color w:val="7E8080"/>
          <w:spacing w:val="-22"/>
          <w:w w:val="97"/>
          <w:position w:val="-15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F4F4F"/>
          <w:spacing w:val="3"/>
          <w:w w:val="206"/>
          <w:position w:val="-15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0"/>
          <w:w w:val="103"/>
          <w:position w:val="-15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1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0"/>
          <w:w w:val="49"/>
          <w:position w:val="-15"/>
        </w:rPr>
        <w:t>l</w:t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-44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76767"/>
          <w:spacing w:val="0"/>
          <w:w w:val="100"/>
          <w:position w:val="-15"/>
        </w:rPr>
        <w:t>rt</w:t>
      </w:r>
      <w:r>
        <w:rPr>
          <w:rFonts w:ascii="Times New Roman" w:hAnsi="Times New Roman" w:cs="Times New Roman" w:eastAsia="Times New Roman"/>
          <w:sz w:val="25"/>
          <w:szCs w:val="25"/>
          <w:color w:val="676767"/>
          <w:spacing w:val="-10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76767"/>
          <w:spacing w:val="0"/>
          <w:w w:val="96"/>
          <w:position w:val="-15"/>
        </w:rPr>
        <w:t>)</w:t>
      </w:r>
      <w:r>
        <w:rPr>
          <w:rFonts w:ascii="Times New Roman" w:hAnsi="Times New Roman" w:cs="Times New Roman" w:eastAsia="Times New Roman"/>
          <w:sz w:val="25"/>
          <w:szCs w:val="25"/>
          <w:color w:val="676767"/>
          <w:spacing w:val="0"/>
          <w:w w:val="95"/>
          <w:position w:val="-15"/>
        </w:rPr>
        <w:t>l</w:t>
      </w:r>
      <w:r>
        <w:rPr>
          <w:rFonts w:ascii="Times New Roman" w:hAnsi="Times New Roman" w:cs="Times New Roman" w:eastAsia="Times New Roman"/>
          <w:sz w:val="25"/>
          <w:szCs w:val="25"/>
          <w:color w:val="676767"/>
          <w:spacing w:val="2"/>
          <w:w w:val="95"/>
          <w:position w:val="-15"/>
        </w:rPr>
        <w:t>i</w:t>
      </w:r>
      <w:r>
        <w:rPr>
          <w:rFonts w:ascii="Times New Roman" w:hAnsi="Times New Roman" w:cs="Times New Roman" w:eastAsia="Times New Roman"/>
          <w:sz w:val="25"/>
          <w:szCs w:val="25"/>
          <w:color w:val="676767"/>
          <w:spacing w:val="0"/>
          <w:w w:val="193"/>
          <w:i/>
          <w:position w:val="-15"/>
        </w:rPr>
        <w:t>:</w:t>
      </w:r>
      <w:r>
        <w:rPr>
          <w:rFonts w:ascii="Times New Roman" w:hAnsi="Times New Roman" w:cs="Times New Roman" w:eastAsia="Times New Roman"/>
          <w:sz w:val="25"/>
          <w:szCs w:val="25"/>
          <w:color w:val="676767"/>
          <w:spacing w:val="0"/>
          <w:w w:val="100"/>
          <w:i/>
          <w:position w:val="-15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676767"/>
          <w:spacing w:val="0"/>
          <w:w w:val="100"/>
          <w:i/>
          <w:position w:val="-15"/>
        </w:rPr>
      </w:r>
      <w:r>
        <w:rPr>
          <w:rFonts w:ascii="Times New Roman" w:hAnsi="Times New Roman" w:cs="Times New Roman" w:eastAsia="Times New Roman"/>
          <w:sz w:val="34"/>
          <w:szCs w:val="34"/>
          <w:color w:val="676767"/>
          <w:spacing w:val="0"/>
          <w:w w:val="54"/>
          <w:position w:val="-15"/>
        </w:rPr>
        <w:t>'1.</w:t>
      </w:r>
      <w:r>
        <w:rPr>
          <w:rFonts w:ascii="Times New Roman" w:hAnsi="Times New Roman" w:cs="Times New Roman" w:eastAsia="Times New Roman"/>
          <w:sz w:val="34"/>
          <w:szCs w:val="34"/>
          <w:color w:val="676767"/>
          <w:spacing w:val="0"/>
          <w:w w:val="54"/>
          <w:position w:val="-15"/>
        </w:rPr>
        <w:t>  </w:t>
      </w:r>
      <w:r>
        <w:rPr>
          <w:rFonts w:ascii="Times New Roman" w:hAnsi="Times New Roman" w:cs="Times New Roman" w:eastAsia="Times New Roman"/>
          <w:sz w:val="34"/>
          <w:szCs w:val="34"/>
          <w:color w:val="676767"/>
          <w:spacing w:val="10"/>
          <w:w w:val="54"/>
          <w:position w:val="-15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676767"/>
          <w:spacing w:val="0"/>
          <w:w w:val="66"/>
          <w:position w:val="-15"/>
        </w:rPr>
        <w:t>-</w:t>
      </w:r>
      <w:r>
        <w:rPr>
          <w:rFonts w:ascii="Times New Roman" w:hAnsi="Times New Roman" w:cs="Times New Roman" w:eastAsia="Times New Roman"/>
          <w:sz w:val="34"/>
          <w:szCs w:val="34"/>
          <w:color w:val="676767"/>
          <w:spacing w:val="-43"/>
          <w:w w:val="66"/>
          <w:position w:val="-15"/>
        </w:rPr>
        <w:t>-</w:t>
      </w:r>
      <w:r>
        <w:rPr>
          <w:rFonts w:ascii="Times New Roman" w:hAnsi="Times New Roman" w:cs="Times New Roman" w:eastAsia="Times New Roman"/>
          <w:sz w:val="34"/>
          <w:szCs w:val="34"/>
          <w:color w:val="4F4F4F"/>
          <w:spacing w:val="-26"/>
          <w:w w:val="151"/>
          <w:position w:val="-15"/>
        </w:rPr>
        <w:t>,</w:t>
      </w:r>
      <w:r>
        <w:rPr>
          <w:rFonts w:ascii="Times New Roman" w:hAnsi="Times New Roman" w:cs="Times New Roman" w:eastAsia="Times New Roman"/>
          <w:sz w:val="34"/>
          <w:szCs w:val="34"/>
          <w:color w:val="ACACAC"/>
          <w:spacing w:val="0"/>
          <w:w w:val="128"/>
          <w:position w:val="-15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60" w:right="260"/>
          <w:cols w:num="2" w:equalWidth="0">
            <w:col w:w="4401" w:space="149"/>
            <w:col w:w="6650"/>
          </w:cols>
        </w:sectPr>
      </w:pPr>
      <w:rPr/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0" w:lineRule="exact"/>
        <w:ind w:right="-20"/>
        <w:jc w:val="righ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Arial" w:hAnsi="Arial" w:cs="Arial" w:eastAsia="Arial"/>
          <w:sz w:val="27"/>
          <w:szCs w:val="27"/>
          <w:color w:val="ACACAC"/>
          <w:w w:val="46"/>
          <w:position w:val="-29"/>
        </w:rPr>
        <w:t>·</w:t>
      </w:r>
      <w:r>
        <w:rPr>
          <w:rFonts w:ascii="Arial" w:hAnsi="Arial" w:cs="Arial" w:eastAsia="Arial"/>
          <w:sz w:val="27"/>
          <w:szCs w:val="27"/>
          <w:color w:val="ACACAC"/>
          <w:spacing w:val="-7"/>
          <w:w w:val="46"/>
          <w:position w:val="-29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676767"/>
          <w:spacing w:val="0"/>
          <w:w w:val="441"/>
          <w:i/>
          <w:position w:val="-13"/>
        </w:rPr>
        <w:t>:</w:t>
      </w:r>
      <w:r>
        <w:rPr>
          <w:rFonts w:ascii="Times New Roman" w:hAnsi="Times New Roman" w:cs="Times New Roman" w:eastAsia="Times New Roman"/>
          <w:sz w:val="15"/>
          <w:szCs w:val="15"/>
          <w:color w:val="676767"/>
          <w:spacing w:val="0"/>
          <w:w w:val="100"/>
          <w:i/>
          <w:position w:val="-1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C3C3C3"/>
          <w:spacing w:val="0"/>
          <w:w w:val="103"/>
          <w:i/>
          <w:position w:val="-13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" w:lineRule="atLeast"/>
        <w:ind w:right="-82"/>
        <w:jc w:val="left"/>
        <w:tabs>
          <w:tab w:pos="26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3"/>
          <w:szCs w:val="23"/>
          <w:color w:val="C3C3C3"/>
          <w:spacing w:val="0"/>
          <w:w w:val="55"/>
        </w:rPr>
        <w:t>.,</w:t>
      </w:r>
      <w:r>
        <w:rPr>
          <w:rFonts w:ascii="Arial" w:hAnsi="Arial" w:cs="Arial" w:eastAsia="Arial"/>
          <w:sz w:val="23"/>
          <w:szCs w:val="23"/>
          <w:color w:val="C3C3C3"/>
          <w:spacing w:val="-30"/>
          <w:w w:val="55"/>
        </w:rPr>
        <w:t> </w:t>
      </w:r>
      <w:r>
        <w:rPr>
          <w:rFonts w:ascii="Arial" w:hAnsi="Arial" w:cs="Arial" w:eastAsia="Arial"/>
          <w:sz w:val="23"/>
          <w:szCs w:val="23"/>
          <w:color w:val="C3C3C3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C3C3C3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ACACAC"/>
          <w:spacing w:val="0"/>
          <w:w w:val="55"/>
        </w:rPr>
        <w:t>....</w:t>
      </w:r>
      <w:r>
        <w:rPr>
          <w:rFonts w:ascii="Times New Roman" w:hAnsi="Times New Roman" w:cs="Times New Roman" w:eastAsia="Times New Roman"/>
          <w:sz w:val="16"/>
          <w:szCs w:val="16"/>
          <w:color w:val="ACACAC"/>
          <w:spacing w:val="0"/>
          <w:w w:val="5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CACAC"/>
          <w:spacing w:val="5"/>
          <w:w w:val="55"/>
        </w:rPr>
        <w:t> </w:t>
      </w:r>
      <w:r>
        <w:rPr>
          <w:rFonts w:ascii="Arial" w:hAnsi="Arial" w:cs="Arial" w:eastAsia="Arial"/>
          <w:sz w:val="28"/>
          <w:szCs w:val="28"/>
          <w:color w:val="ACACAC"/>
          <w:spacing w:val="0"/>
          <w:w w:val="66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146" w:lineRule="exact"/>
        <w:ind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979797"/>
          <w:spacing w:val="0"/>
          <w:w w:val="172"/>
          <w:position w:val="-2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979797"/>
          <w:spacing w:val="-34"/>
          <w:w w:val="172"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F4F4F"/>
          <w:spacing w:val="0"/>
          <w:w w:val="78"/>
          <w:position w:val="-2"/>
        </w:rPr>
        <w:t>v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36" w:lineRule="atLeast"/>
        <w:ind w:left="155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18"/>
          <w:szCs w:val="18"/>
          <w:color w:val="ACACAC"/>
          <w:spacing w:val="0"/>
          <w:w w:val="156"/>
        </w:rPr>
        <w:t>.</w:t>
      </w:r>
      <w:r>
        <w:rPr>
          <w:rFonts w:ascii="Arial" w:hAnsi="Arial" w:cs="Arial" w:eastAsia="Arial"/>
          <w:sz w:val="18"/>
          <w:szCs w:val="18"/>
          <w:color w:val="ACACAC"/>
          <w:spacing w:val="-30"/>
          <w:w w:val="15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ACACAC"/>
          <w:spacing w:val="0"/>
          <w:w w:val="51"/>
        </w:rPr>
        <w:t>....,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60" w:right="260"/>
          <w:cols w:num="3" w:equalWidth="0">
            <w:col w:w="8499" w:space="113"/>
            <w:col w:w="466" w:space="262"/>
            <w:col w:w="1860"/>
          </w:cols>
        </w:sectPr>
      </w:pPr>
      <w:rPr/>
    </w:p>
    <w:p>
      <w:pPr>
        <w:spacing w:before="0" w:after="0" w:line="7" w:lineRule="exact"/>
        <w:ind w:left="2386" w:right="-146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71"/>
          <w:szCs w:val="71"/>
          <w:color w:val="7E8080"/>
          <w:w w:val="47"/>
          <w:i/>
          <w:position w:val="-22"/>
        </w:rPr>
        <w:t>A</w:t>
      </w:r>
      <w:r>
        <w:rPr>
          <w:rFonts w:ascii="Times New Roman" w:hAnsi="Times New Roman" w:cs="Times New Roman" w:eastAsia="Times New Roman"/>
          <w:sz w:val="71"/>
          <w:szCs w:val="71"/>
          <w:color w:val="7E8080"/>
          <w:spacing w:val="-107"/>
          <w:w w:val="47"/>
          <w:i/>
          <w:position w:val="-22"/>
        </w:rPr>
        <w:t>'</w:t>
      </w:r>
      <w:r>
        <w:rPr>
          <w:rFonts w:ascii="Times New Roman" w:hAnsi="Times New Roman" w:cs="Times New Roman" w:eastAsia="Times New Roman"/>
          <w:sz w:val="71"/>
          <w:szCs w:val="71"/>
          <w:color w:val="565D77"/>
          <w:spacing w:val="-116"/>
          <w:w w:val="55"/>
          <w:i/>
          <w:position w:val="-22"/>
        </w:rPr>
        <w:t>:</w:t>
      </w:r>
      <w:r>
        <w:rPr>
          <w:rFonts w:ascii="Times New Roman" w:hAnsi="Times New Roman" w:cs="Times New Roman" w:eastAsia="Times New Roman"/>
          <w:sz w:val="71"/>
          <w:szCs w:val="71"/>
          <w:color w:val="7E8080"/>
          <w:spacing w:val="-77"/>
          <w:w w:val="48"/>
          <w:i/>
          <w:position w:val="-22"/>
        </w:rPr>
        <w:t>:</w:t>
      </w:r>
      <w:r>
        <w:rPr>
          <w:rFonts w:ascii="Times New Roman" w:hAnsi="Times New Roman" w:cs="Times New Roman" w:eastAsia="Times New Roman"/>
          <w:sz w:val="71"/>
          <w:szCs w:val="71"/>
          <w:color w:val="565D77"/>
          <w:spacing w:val="0"/>
          <w:w w:val="55"/>
          <w:i/>
          <w:position w:val="-22"/>
        </w:rPr>
        <w:t>r:</w:t>
      </w:r>
      <w:r>
        <w:rPr>
          <w:rFonts w:ascii="Times New Roman" w:hAnsi="Times New Roman" w:cs="Times New Roman" w:eastAsia="Times New Roman"/>
          <w:sz w:val="71"/>
          <w:szCs w:val="71"/>
          <w:color w:val="565D77"/>
          <w:spacing w:val="-217"/>
          <w:w w:val="55"/>
          <w:i/>
          <w:position w:val="-22"/>
        </w:rPr>
        <w:t>:</w:t>
      </w:r>
      <w:r>
        <w:rPr>
          <w:rFonts w:ascii="Times New Roman" w:hAnsi="Times New Roman" w:cs="Times New Roman" w:eastAsia="Times New Roman"/>
          <w:sz w:val="71"/>
          <w:szCs w:val="71"/>
          <w:color w:val="363A75"/>
          <w:spacing w:val="-146"/>
          <w:w w:val="112"/>
          <w:i/>
          <w:position w:val="-22"/>
        </w:rPr>
        <w:t>&gt;</w:t>
      </w:r>
      <w:r>
        <w:rPr>
          <w:rFonts w:ascii="Times New Roman" w:hAnsi="Times New Roman" w:cs="Times New Roman" w:eastAsia="Times New Roman"/>
          <w:sz w:val="71"/>
          <w:szCs w:val="71"/>
          <w:color w:val="161A90"/>
          <w:spacing w:val="0"/>
          <w:w w:val="101"/>
          <w:i/>
          <w:position w:val="-22"/>
        </w:rPr>
        <w:t>'</w:t>
      </w:r>
      <w:r>
        <w:rPr>
          <w:rFonts w:ascii="Times New Roman" w:hAnsi="Times New Roman" w:cs="Times New Roman" w:eastAsia="Times New Roman"/>
          <w:sz w:val="71"/>
          <w:szCs w:val="71"/>
          <w:color w:val="161A90"/>
          <w:spacing w:val="38"/>
          <w:w w:val="100"/>
          <w:i/>
          <w:position w:val="-22"/>
        </w:rPr>
        <w:t> </w:t>
      </w:r>
      <w:r>
        <w:rPr>
          <w:rFonts w:ascii="Arial" w:hAnsi="Arial" w:cs="Arial" w:eastAsia="Arial"/>
          <w:sz w:val="25"/>
          <w:szCs w:val="25"/>
          <w:color w:val="7E8080"/>
          <w:spacing w:val="0"/>
          <w:w w:val="100"/>
          <w:position w:val="-22"/>
        </w:rPr>
        <w:t>-</w:t>
      </w:r>
      <w:r>
        <w:rPr>
          <w:rFonts w:ascii="Arial" w:hAnsi="Arial" w:cs="Arial" w:eastAsia="Arial"/>
          <w:sz w:val="25"/>
          <w:szCs w:val="25"/>
          <w:color w:val="7E8080"/>
          <w:spacing w:val="3"/>
          <w:w w:val="100"/>
          <w:position w:val="-22"/>
        </w:rPr>
        <w:t> </w:t>
      </w:r>
      <w:r>
        <w:rPr>
          <w:rFonts w:ascii="Arial" w:hAnsi="Arial" w:cs="Arial" w:eastAsia="Arial"/>
          <w:sz w:val="25"/>
          <w:szCs w:val="25"/>
          <w:color w:val="7E8080"/>
          <w:spacing w:val="0"/>
          <w:w w:val="101"/>
          <w:position w:val="-22"/>
        </w:rPr>
        <w:t>PÇU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30" w:lineRule="atLeast"/>
        <w:ind w:left="916"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7E8080"/>
          <w:spacing w:val="0"/>
          <w:w w:val="133"/>
        </w:rPr>
        <w:t>.</w:t>
      </w:r>
      <w:r>
        <w:rPr>
          <w:rFonts w:ascii="Arial" w:hAnsi="Arial" w:cs="Arial" w:eastAsia="Arial"/>
          <w:sz w:val="14"/>
          <w:szCs w:val="14"/>
          <w:color w:val="7E8080"/>
          <w:spacing w:val="-5"/>
          <w:w w:val="133"/>
        </w:rPr>
        <w:t> </w:t>
      </w:r>
      <w:r>
        <w:rPr>
          <w:rFonts w:ascii="Arial" w:hAnsi="Arial" w:cs="Arial" w:eastAsia="Arial"/>
          <w:sz w:val="14"/>
          <w:szCs w:val="14"/>
          <w:color w:val="ACACAC"/>
          <w:spacing w:val="-18"/>
          <w:w w:val="167"/>
        </w:rPr>
        <w:t>.</w:t>
      </w:r>
      <w:r>
        <w:rPr>
          <w:rFonts w:ascii="Arial" w:hAnsi="Arial" w:cs="Arial" w:eastAsia="Arial"/>
          <w:sz w:val="8"/>
          <w:szCs w:val="8"/>
          <w:color w:val="ACACAC"/>
          <w:spacing w:val="0"/>
          <w:w w:val="147"/>
        </w:rPr>
        <w:t>\</w:t>
      </w:r>
      <w:r>
        <w:rPr>
          <w:rFonts w:ascii="Arial" w:hAnsi="Arial" w:cs="Arial" w:eastAsia="Arial"/>
          <w:sz w:val="8"/>
          <w:szCs w:val="8"/>
          <w:color w:val="ACACAC"/>
          <w:spacing w:val="0"/>
          <w:w w:val="100"/>
        </w:rPr>
        <w:t>   </w:t>
      </w:r>
      <w:r>
        <w:rPr>
          <w:rFonts w:ascii="Arial" w:hAnsi="Arial" w:cs="Arial" w:eastAsia="Arial"/>
          <w:sz w:val="8"/>
          <w:szCs w:val="8"/>
          <w:color w:val="ACACAC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CACAC"/>
          <w:spacing w:val="0"/>
          <w:w w:val="62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0" w:after="0" w:line="37" w:lineRule="exact"/>
        <w:ind w:right="-20"/>
        <w:jc w:val="left"/>
        <w:tabs>
          <w:tab w:pos="660" w:val="left"/>
          <w:tab w:pos="144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9"/>
          <w:szCs w:val="9"/>
          <w:color w:val="979797"/>
          <w:spacing w:val="0"/>
          <w:w w:val="236"/>
          <w:position w:val="-7"/>
        </w:rPr>
        <w:t>ı</w:t>
      </w:r>
      <w:r>
        <w:rPr>
          <w:rFonts w:ascii="Arial" w:hAnsi="Arial" w:cs="Arial" w:eastAsia="Arial"/>
          <w:sz w:val="9"/>
          <w:szCs w:val="9"/>
          <w:color w:val="979797"/>
          <w:spacing w:val="9"/>
          <w:w w:val="236"/>
          <w:position w:val="-7"/>
        </w:rPr>
        <w:t> </w:t>
      </w:r>
      <w:r>
        <w:rPr>
          <w:rFonts w:ascii="Arial" w:hAnsi="Arial" w:cs="Arial" w:eastAsia="Arial"/>
          <w:sz w:val="11"/>
          <w:szCs w:val="11"/>
          <w:color w:val="ACACAC"/>
          <w:spacing w:val="0"/>
          <w:w w:val="100"/>
          <w:i/>
          <w:position w:val="-7"/>
        </w:rPr>
        <w:t>"j.J?</w:t>
      </w:r>
      <w:r>
        <w:rPr>
          <w:rFonts w:ascii="Arial" w:hAnsi="Arial" w:cs="Arial" w:eastAsia="Arial"/>
          <w:sz w:val="11"/>
          <w:szCs w:val="11"/>
          <w:color w:val="ACACAC"/>
          <w:spacing w:val="0"/>
          <w:w w:val="100"/>
          <w:i/>
          <w:position w:val="-7"/>
        </w:rPr>
        <w:tab/>
      </w:r>
      <w:r>
        <w:rPr>
          <w:rFonts w:ascii="Arial" w:hAnsi="Arial" w:cs="Arial" w:eastAsia="Arial"/>
          <w:sz w:val="11"/>
          <w:szCs w:val="11"/>
          <w:color w:val="ACACAC"/>
          <w:spacing w:val="0"/>
          <w:w w:val="100"/>
          <w:i/>
          <w:position w:val="-7"/>
        </w:rPr>
      </w:r>
      <w:r>
        <w:rPr>
          <w:rFonts w:ascii="Arial" w:hAnsi="Arial" w:cs="Arial" w:eastAsia="Arial"/>
          <w:sz w:val="11"/>
          <w:szCs w:val="11"/>
          <w:color w:val="676767"/>
          <w:spacing w:val="0"/>
          <w:w w:val="47"/>
          <w:position w:val="-7"/>
        </w:rPr>
        <w:t>-</w:t>
      </w:r>
      <w:r>
        <w:rPr>
          <w:rFonts w:ascii="Arial" w:hAnsi="Arial" w:cs="Arial" w:eastAsia="Arial"/>
          <w:sz w:val="11"/>
          <w:szCs w:val="11"/>
          <w:color w:val="676767"/>
          <w:spacing w:val="-22"/>
          <w:w w:val="100"/>
          <w:position w:val="-7"/>
        </w:rPr>
        <w:t> </w:t>
      </w:r>
      <w:r>
        <w:rPr>
          <w:rFonts w:ascii="Arial" w:hAnsi="Arial" w:cs="Arial" w:eastAsia="Arial"/>
          <w:sz w:val="11"/>
          <w:szCs w:val="11"/>
          <w:color w:val="4F4F4F"/>
          <w:spacing w:val="0"/>
          <w:w w:val="74"/>
          <w:position w:val="-7"/>
        </w:rPr>
        <w:t>..</w:t>
      </w:r>
      <w:r>
        <w:rPr>
          <w:rFonts w:ascii="Arial" w:hAnsi="Arial" w:cs="Arial" w:eastAsia="Arial"/>
          <w:sz w:val="11"/>
          <w:szCs w:val="11"/>
          <w:color w:val="4F4F4F"/>
          <w:spacing w:val="0"/>
          <w:w w:val="74"/>
          <w:position w:val="-7"/>
        </w:rPr>
        <w:t> </w:t>
      </w:r>
      <w:r>
        <w:rPr>
          <w:rFonts w:ascii="Arial" w:hAnsi="Arial" w:cs="Arial" w:eastAsia="Arial"/>
          <w:sz w:val="11"/>
          <w:szCs w:val="11"/>
          <w:color w:val="4F4F4F"/>
          <w:spacing w:val="4"/>
          <w:w w:val="74"/>
          <w:position w:val="-7"/>
        </w:rPr>
        <w:t> </w:t>
      </w:r>
      <w:r>
        <w:rPr>
          <w:rFonts w:ascii="Arial" w:hAnsi="Arial" w:cs="Arial" w:eastAsia="Arial"/>
          <w:sz w:val="11"/>
          <w:szCs w:val="11"/>
          <w:color w:val="4F4F4F"/>
          <w:spacing w:val="0"/>
          <w:w w:val="74"/>
          <w:position w:val="-7"/>
        </w:rPr>
        <w:t>,...</w:t>
      </w:r>
      <w:r>
        <w:rPr>
          <w:rFonts w:ascii="Arial" w:hAnsi="Arial" w:cs="Arial" w:eastAsia="Arial"/>
          <w:sz w:val="11"/>
          <w:szCs w:val="11"/>
          <w:color w:val="4F4F4F"/>
          <w:spacing w:val="-14"/>
          <w:w w:val="74"/>
          <w:position w:val="-7"/>
        </w:rPr>
        <w:t> </w:t>
      </w:r>
      <w:r>
        <w:rPr>
          <w:rFonts w:ascii="Arial" w:hAnsi="Arial" w:cs="Arial" w:eastAsia="Arial"/>
          <w:sz w:val="11"/>
          <w:szCs w:val="11"/>
          <w:color w:val="4F4F4F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1"/>
          <w:szCs w:val="11"/>
          <w:color w:val="4F4F4F"/>
          <w:spacing w:val="0"/>
          <w:w w:val="100"/>
          <w:position w:val="-7"/>
        </w:rPr>
      </w:r>
      <w:r>
        <w:rPr>
          <w:rFonts w:ascii="Arial" w:hAnsi="Arial" w:cs="Arial" w:eastAsia="Arial"/>
          <w:sz w:val="11"/>
          <w:szCs w:val="11"/>
          <w:color w:val="7E8080"/>
          <w:spacing w:val="0"/>
          <w:w w:val="600"/>
          <w:position w:val="-7"/>
        </w:rPr>
        <w:t>,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60" w:right="260"/>
          <w:cols w:num="2" w:equalWidth="0">
            <w:col w:w="4460" w:space="3753"/>
            <w:col w:w="2987"/>
          </w:cols>
        </w:sectPr>
      </w:pPr>
      <w:rPr/>
    </w:p>
    <w:p>
      <w:pPr>
        <w:spacing w:before="52" w:after="0" w:line="54" w:lineRule="exact"/>
        <w:ind w:right="-20"/>
        <w:jc w:val="righ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7E8080"/>
          <w:spacing w:val="0"/>
          <w:w w:val="65"/>
          <w:position w:val="-22"/>
        </w:rPr>
        <w:t>tt</w:t>
      </w:r>
      <w:r>
        <w:rPr>
          <w:rFonts w:ascii="Times New Roman" w:hAnsi="Times New Roman" w:cs="Times New Roman" w:eastAsia="Times New Roman"/>
          <w:sz w:val="28"/>
          <w:szCs w:val="28"/>
          <w:color w:val="7E8080"/>
          <w:spacing w:val="29"/>
          <w:w w:val="65"/>
          <w:position w:val="-2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65"/>
          <w:position w:val="-22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05" w:lineRule="exact"/>
        <w:ind w:right="-20"/>
        <w:jc w:val="left"/>
        <w:tabs>
          <w:tab w:pos="5060" w:val="left"/>
          <w:tab w:pos="626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4F4F4F"/>
          <w:spacing w:val="2"/>
          <w:w w:val="100"/>
          <w:position w:val="-23"/>
        </w:rPr>
        <w:t>k</w:t>
      </w:r>
      <w:r>
        <w:rPr>
          <w:rFonts w:ascii="Arial" w:hAnsi="Arial" w:cs="Arial" w:eastAsia="Arial"/>
          <w:sz w:val="20"/>
          <w:szCs w:val="20"/>
          <w:color w:val="676767"/>
          <w:spacing w:val="0"/>
          <w:w w:val="100"/>
          <w:position w:val="-23"/>
        </w:rPr>
        <w:t>e</w:t>
      </w:r>
      <w:r>
        <w:rPr>
          <w:rFonts w:ascii="Arial" w:hAnsi="Arial" w:cs="Arial" w:eastAsia="Arial"/>
          <w:sz w:val="20"/>
          <w:szCs w:val="20"/>
          <w:color w:val="676767"/>
          <w:spacing w:val="0"/>
          <w:w w:val="100"/>
          <w:position w:val="-23"/>
        </w:rPr>
        <w:t> </w:t>
      </w:r>
      <w:r>
        <w:rPr>
          <w:rFonts w:ascii="Arial" w:hAnsi="Arial" w:cs="Arial" w:eastAsia="Arial"/>
          <w:sz w:val="20"/>
          <w:szCs w:val="20"/>
          <w:color w:val="676767"/>
          <w:spacing w:val="9"/>
          <w:w w:val="100"/>
          <w:position w:val="-23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76767"/>
          <w:spacing w:val="-3"/>
          <w:w w:val="54"/>
          <w:position w:val="-23"/>
        </w:rPr>
        <w:t>D</w:t>
      </w:r>
      <w:r>
        <w:rPr>
          <w:rFonts w:ascii="Times New Roman" w:hAnsi="Times New Roman" w:cs="Times New Roman" w:eastAsia="Times New Roman"/>
          <w:sz w:val="26"/>
          <w:szCs w:val="26"/>
          <w:color w:val="4F4F4F"/>
          <w:spacing w:val="0"/>
          <w:w w:val="28"/>
          <w:position w:val="-23"/>
        </w:rPr>
        <w:t>.w</w:t>
      </w:r>
      <w:r>
        <w:rPr>
          <w:rFonts w:ascii="Times New Roman" w:hAnsi="Times New Roman" w:cs="Times New Roman" w:eastAsia="Times New Roman"/>
          <w:sz w:val="26"/>
          <w:szCs w:val="26"/>
          <w:color w:val="4F4F4F"/>
          <w:spacing w:val="3"/>
          <w:w w:val="28"/>
          <w:position w:val="-23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565D77"/>
          <w:spacing w:val="10"/>
          <w:w w:val="72"/>
          <w:position w:val="-23"/>
        </w:rPr>
        <w:t>A</w:t>
      </w:r>
      <w:r>
        <w:rPr>
          <w:rFonts w:ascii="Times New Roman" w:hAnsi="Times New Roman" w:cs="Times New Roman" w:eastAsia="Times New Roman"/>
          <w:sz w:val="26"/>
          <w:szCs w:val="26"/>
          <w:color w:val="4F4F4F"/>
          <w:spacing w:val="16"/>
          <w:w w:val="63"/>
          <w:position w:val="-23"/>
        </w:rPr>
        <w:t>m</w:t>
      </w:r>
      <w:r>
        <w:rPr>
          <w:rFonts w:ascii="Times New Roman" w:hAnsi="Times New Roman" w:cs="Times New Roman" w:eastAsia="Times New Roman"/>
          <w:sz w:val="26"/>
          <w:szCs w:val="26"/>
          <w:color w:val="676767"/>
          <w:spacing w:val="0"/>
          <w:w w:val="61"/>
          <w:position w:val="-23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676767"/>
          <w:spacing w:val="3"/>
          <w:w w:val="62"/>
          <w:position w:val="-23"/>
        </w:rPr>
        <w:t>r</w:t>
      </w:r>
      <w:r>
        <w:rPr>
          <w:rFonts w:ascii="Times New Roman" w:hAnsi="Times New Roman" w:cs="Times New Roman" w:eastAsia="Times New Roman"/>
          <w:sz w:val="26"/>
          <w:szCs w:val="26"/>
          <w:color w:val="ACACAC"/>
          <w:spacing w:val="0"/>
          <w:w w:val="47"/>
          <w:position w:val="-23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ACACAC"/>
          <w:spacing w:val="0"/>
          <w:w w:val="100"/>
          <w:position w:val="-23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ACACAC"/>
          <w:spacing w:val="0"/>
          <w:w w:val="100"/>
          <w:position w:val="-23"/>
        </w:rPr>
      </w:r>
      <w:r>
        <w:rPr>
          <w:rFonts w:ascii="Times New Roman" w:hAnsi="Times New Roman" w:cs="Times New Roman" w:eastAsia="Times New Roman"/>
          <w:sz w:val="23"/>
          <w:szCs w:val="23"/>
          <w:color w:val="ACACAC"/>
          <w:spacing w:val="0"/>
          <w:w w:val="50"/>
          <w:position w:val="-10"/>
        </w:rPr>
        <w:t>"'·</w:t>
      </w:r>
      <w:r>
        <w:rPr>
          <w:rFonts w:ascii="Times New Roman" w:hAnsi="Times New Roman" w:cs="Times New Roman" w:eastAsia="Times New Roman"/>
          <w:sz w:val="23"/>
          <w:szCs w:val="23"/>
          <w:color w:val="ACACAC"/>
          <w:spacing w:val="-37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7E8080"/>
          <w:spacing w:val="0"/>
          <w:w w:val="33"/>
          <w:position w:val="-10"/>
        </w:rPr>
        <w:t>ı</w:t>
      </w:r>
      <w:r>
        <w:rPr>
          <w:rFonts w:ascii="Times New Roman" w:hAnsi="Times New Roman" w:cs="Times New Roman" w:eastAsia="Times New Roman"/>
          <w:sz w:val="23"/>
          <w:szCs w:val="23"/>
          <w:color w:val="7E8080"/>
          <w:spacing w:val="0"/>
          <w:w w:val="33"/>
          <w:position w:val="-10"/>
        </w:rPr>
        <w:t>  </w:t>
      </w:r>
      <w:r>
        <w:rPr>
          <w:rFonts w:ascii="Times New Roman" w:hAnsi="Times New Roman" w:cs="Times New Roman" w:eastAsia="Times New Roman"/>
          <w:sz w:val="23"/>
          <w:szCs w:val="23"/>
          <w:color w:val="7E8080"/>
          <w:spacing w:val="1"/>
          <w:w w:val="33"/>
          <w:position w:val="-1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ACACAC"/>
          <w:spacing w:val="0"/>
          <w:w w:val="33"/>
          <w:position w:val="-10"/>
        </w:rPr>
        <w:t>,,........</w:t>
      </w:r>
      <w:r>
        <w:rPr>
          <w:rFonts w:ascii="Times New Roman" w:hAnsi="Times New Roman" w:cs="Times New Roman" w:eastAsia="Times New Roman"/>
          <w:sz w:val="23"/>
          <w:szCs w:val="23"/>
          <w:color w:val="ACACAC"/>
          <w:spacing w:val="0"/>
          <w:w w:val="33"/>
          <w:position w:val="-10"/>
        </w:rPr>
        <w:t>     </w:t>
      </w:r>
      <w:r>
        <w:rPr>
          <w:rFonts w:ascii="Times New Roman" w:hAnsi="Times New Roman" w:cs="Times New Roman" w:eastAsia="Times New Roman"/>
          <w:sz w:val="23"/>
          <w:szCs w:val="23"/>
          <w:color w:val="ACACAC"/>
          <w:spacing w:val="10"/>
          <w:w w:val="33"/>
          <w:position w:val="-1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F4F4F"/>
          <w:spacing w:val="0"/>
          <w:w w:val="33"/>
          <w:position w:val="-10"/>
        </w:rPr>
        <w:t>':.;</w:t>
      </w:r>
      <w:r>
        <w:rPr>
          <w:rFonts w:ascii="Times New Roman" w:hAnsi="Times New Roman" w:cs="Times New Roman" w:eastAsia="Times New Roman"/>
          <w:sz w:val="23"/>
          <w:szCs w:val="23"/>
          <w:color w:val="4F4F4F"/>
          <w:spacing w:val="0"/>
          <w:w w:val="33"/>
          <w:position w:val="-10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4F4F4F"/>
          <w:spacing w:val="0"/>
          <w:w w:val="33"/>
          <w:position w:val="-10"/>
        </w:rPr>
        <w:t>  </w:t>
      </w:r>
      <w:r>
        <w:rPr>
          <w:rFonts w:ascii="Times New Roman" w:hAnsi="Times New Roman" w:cs="Times New Roman" w:eastAsia="Times New Roman"/>
          <w:sz w:val="23"/>
          <w:szCs w:val="23"/>
          <w:color w:val="4F4F4F"/>
          <w:spacing w:val="5"/>
          <w:w w:val="33"/>
          <w:position w:val="-1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76767"/>
          <w:spacing w:val="0"/>
          <w:w w:val="59"/>
          <w:i/>
          <w:position w:val="-10"/>
        </w:rPr>
        <w:t>:.</w:t>
      </w:r>
      <w:r>
        <w:rPr>
          <w:rFonts w:ascii="Times New Roman" w:hAnsi="Times New Roman" w:cs="Times New Roman" w:eastAsia="Times New Roman"/>
          <w:sz w:val="23"/>
          <w:szCs w:val="23"/>
          <w:color w:val="676767"/>
          <w:spacing w:val="0"/>
          <w:w w:val="100"/>
          <w:i/>
          <w:position w:val="-1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676767"/>
          <w:spacing w:val="0"/>
          <w:w w:val="100"/>
          <w:i/>
          <w:position w:val="-10"/>
        </w:rPr>
      </w:r>
      <w:r>
        <w:rPr>
          <w:rFonts w:ascii="Times New Roman" w:hAnsi="Times New Roman" w:cs="Times New Roman" w:eastAsia="Times New Roman"/>
          <w:sz w:val="23"/>
          <w:szCs w:val="23"/>
          <w:color w:val="ACACAC"/>
          <w:spacing w:val="0"/>
          <w:w w:val="59"/>
          <w:position w:val="-10"/>
        </w:rPr>
        <w:t>·'</w:t>
      </w:r>
      <w:r>
        <w:rPr>
          <w:rFonts w:ascii="Times New Roman" w:hAnsi="Times New Roman" w:cs="Times New Roman" w:eastAsia="Times New Roman"/>
          <w:sz w:val="23"/>
          <w:szCs w:val="23"/>
          <w:color w:val="ACACAC"/>
          <w:spacing w:val="8"/>
          <w:w w:val="59"/>
          <w:position w:val="-1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7E8080"/>
          <w:spacing w:val="0"/>
          <w:w w:val="76"/>
          <w:position w:val="-10"/>
        </w:rPr>
        <w:t>,.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60" w:right="260"/>
          <w:cols w:num="2" w:equalWidth="0">
            <w:col w:w="2680" w:space="555"/>
            <w:col w:w="7965"/>
          </w:cols>
        </w:sectPr>
      </w:pPr>
      <w:rPr/>
    </w:p>
    <w:p>
      <w:pPr>
        <w:spacing w:before="20" w:after="0" w:line="240" w:lineRule="auto"/>
        <w:ind w:left="3140" w:right="3118"/>
        <w:jc w:val="center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27.11858pt;margin-top:38.574795pt;width:549.884982pt;height:776.633114pt;mso-position-horizontal-relative:page;mso-position-vertical-relative:page;z-index:-16468" coordorigin="542,771" coordsize="10998,15533">
            <v:group style="position:absolute;left:582;top:790;width:545;height:2" coordorigin="582,790" coordsize="545,2">
              <v:shape style="position:absolute;left:582;top:790;width:545;height:2" coordorigin="582,790" coordsize="545,0" path="m582,790l1127,790e" filled="f" stroked="t" strokeweight=".939172pt" strokecolor="#808080">
                <v:path arrowok="t"/>
              </v:shape>
            </v:group>
            <v:group style="position:absolute;left:585;top:779;width:2;height:1666" coordorigin="585,779" coordsize="2,1666">
              <v:shape style="position:absolute;left:585;top:779;width:2;height:1666" coordorigin="585,779" coordsize="0,1666" path="m585,2445l585,779e" filled="f" stroked="t" strokeweight=".704379pt" strokecolor="#6B6B6B">
                <v:path arrowok="t"/>
              </v:shape>
            </v:group>
            <v:group style="position:absolute;left:780;top:798;width:10749;height:2" coordorigin="780,798" coordsize="10749,2">
              <v:shape style="position:absolute;left:780;top:798;width:10749;height:2" coordorigin="780,798" coordsize="10749,0" path="m780,798l11528,798e" filled="f" stroked="t" strokeweight=".704379pt" strokecolor="#646464">
                <v:path arrowok="t"/>
              </v:shape>
            </v:group>
            <v:group style="position:absolute;left:2543;top:788;width:2;height:1529" coordorigin="2543,788" coordsize="2,1529">
              <v:shape style="position:absolute;left:2543;top:788;width:2;height:1529" coordorigin="2543,788" coordsize="0,1529" path="m2543,2317l2543,788e" filled="f" stroked="t" strokeweight=".704379pt" strokecolor="#8C8C8C">
                <v:path arrowok="t"/>
              </v:shape>
            </v:group>
            <v:group style="position:absolute;left:2543;top:854;width:2;height:935" coordorigin="2543,854" coordsize="2,935">
              <v:shape style="position:absolute;left:2543;top:854;width:2;height:935" coordorigin="2543,854" coordsize="0,935" path="m2543,1790l2543,854e" filled="f" stroked="t" strokeweight=".469586pt" strokecolor="#A3A3A3">
                <v:path arrowok="t"/>
              </v:shape>
            </v:group>
            <v:group style="position:absolute;left:9230;top:793;width:2;height:1529" coordorigin="9230,793" coordsize="2,1529">
              <v:shape style="position:absolute;left:9230;top:793;width:2;height:1529" coordorigin="9230,793" coordsize="0,1529" path="m9230,2321l9230,793e" filled="f" stroked="t" strokeweight=".704379pt" strokecolor="#575757">
                <v:path arrowok="t"/>
              </v:shape>
            </v:group>
            <v:group style="position:absolute;left:11521;top:788;width:2;height:1809" coordorigin="11521,788" coordsize="2,1809">
              <v:shape style="position:absolute;left:11521;top:788;width:2;height:1809" coordorigin="11521,788" coordsize="0,1809" path="m11521,2597l11521,788e" filled="f" stroked="t" strokeweight=".704379pt" strokecolor="#646464">
                <v:path arrowok="t"/>
              </v:shape>
            </v:group>
            <v:group style="position:absolute;left:587;top:1453;width:2;height:190" coordorigin="587,1453" coordsize="2,190">
              <v:shape style="position:absolute;left:587;top:1453;width:2;height:190" coordorigin="587,1453" coordsize="0,190" path="m587,1643l587,1453e" filled="f" stroked="t" strokeweight=".469586pt" strokecolor="#545454">
                <v:path arrowok="t"/>
              </v:shape>
            </v:group>
            <v:group style="position:absolute;left:578;top:2312;width:10955;height:2" coordorigin="578,2312" coordsize="10955,2">
              <v:shape style="position:absolute;left:578;top:2312;width:10955;height:2" coordorigin="578,2312" coordsize="10955,0" path="m578,2312l11533,2312e" filled="f" stroked="t" strokeweight=".704379pt" strokecolor="#606060">
                <v:path arrowok="t"/>
              </v:shape>
            </v:group>
            <v:group style="position:absolute;left:582;top:2552;width:10946;height:2" coordorigin="582,2552" coordsize="10946,2">
              <v:shape style="position:absolute;left:582;top:2552;width:10946;height:2" coordorigin="582,2552" coordsize="10946,0" path="m582,2552l11528,2552e" filled="f" stroked="t" strokeweight=".704379pt" strokecolor="#5B5B5B">
                <v:path arrowok="t"/>
              </v:shape>
            </v:group>
            <v:group style="position:absolute;left:582;top:2791;width:5142;height:2" coordorigin="582,2791" coordsize="5142,2">
              <v:shape style="position:absolute;left:582;top:2791;width:5142;height:2" coordorigin="582,2791" coordsize="5142,0" path="m582,2791l5724,2791e" filled="f" stroked="t" strokeweight=".704379pt" strokecolor="#6B6B6B">
                <v:path arrowok="t"/>
              </v:shape>
            </v:group>
            <v:group style="position:absolute;left:587;top:1965;width:2;height:1595" coordorigin="587,1965" coordsize="2,1595">
              <v:shape style="position:absolute;left:587;top:1965;width:2;height:1595" coordorigin="587,1965" coordsize="0,1595" path="m587,3560l587,1965e" filled="f" stroked="t" strokeweight=".704379pt" strokecolor="#4B4B4B">
                <v:path arrowok="t"/>
              </v:shape>
            </v:group>
            <v:group style="position:absolute;left:5668;top:2796;width:3578;height:2" coordorigin="5668,2796" coordsize="3578,2">
              <v:shape style="position:absolute;left:5668;top:2796;width:3578;height:2" coordorigin="5668,2796" coordsize="3578,0" path="m5668,2796l9246,2796e" filled="f" stroked="t" strokeweight=".469586pt" strokecolor="#707070">
                <v:path arrowok="t"/>
              </v:shape>
            </v:group>
            <v:group style="position:absolute;left:9166;top:2796;width:2362;height:2" coordorigin="9166,2796" coordsize="2362,2">
              <v:shape style="position:absolute;left:9166;top:2796;width:2362;height:2" coordorigin="9166,2796" coordsize="2362,0" path="m9166,2796l11528,2796e" filled="f" stroked="t" strokeweight=".704379pt" strokecolor="#777777">
                <v:path arrowok="t"/>
              </v:shape>
            </v:group>
            <v:group style="position:absolute;left:11524;top:2526;width:2;height:290" coordorigin="11524,2526" coordsize="2,290">
              <v:shape style="position:absolute;left:11524;top:2526;width:2;height:290" coordorigin="11524,2526" coordsize="0,290" path="m11524,2815l11524,2526e" filled="f" stroked="t" strokeweight=".469586pt" strokecolor="#484848">
                <v:path arrowok="t"/>
              </v:shape>
            </v:group>
            <v:group style="position:absolute;left:578;top:3033;width:6513;height:2" coordorigin="578,3033" coordsize="6513,2">
              <v:shape style="position:absolute;left:578;top:3033;width:6513;height:2" coordorigin="578,3033" coordsize="6513,0" path="m578,3033l7091,3033e" filled="f" stroked="t" strokeweight=".704379pt" strokecolor="#6B6B6B">
                <v:path arrowok="t"/>
              </v:shape>
            </v:group>
            <v:group style="position:absolute;left:7034;top:3033;width:460;height:2" coordorigin="7034,3033" coordsize="460,2">
              <v:shape style="position:absolute;left:7034;top:3033;width:460;height:2" coordorigin="7034,3033" coordsize="460,0" path="m7034,3033l7495,3033e" filled="f" stroked="t" strokeweight=".469586pt" strokecolor="#676767">
                <v:path arrowok="t"/>
              </v:shape>
            </v:group>
            <v:group style="position:absolute;left:7438;top:3033;width:4095;height:2" coordorigin="7438,3033" coordsize="4095,2">
              <v:shape style="position:absolute;left:7438;top:3033;width:4095;height:2" coordorigin="7438,3033" coordsize="4095,0" path="m7438,3033l11533,3033e" filled="f" stroked="t" strokeweight=".704379pt" strokecolor="#777777">
                <v:path arrowok="t"/>
              </v:shape>
            </v:group>
            <v:group style="position:absolute;left:11524;top:2744;width:2;height:1044" coordorigin="11524,2744" coordsize="2,1044">
              <v:shape style="position:absolute;left:11524;top:2744;width:2;height:1044" coordorigin="11524,2744" coordsize="0,1044" path="m11524,3788l11524,2744e" filled="f" stroked="t" strokeweight=".704379pt" strokecolor="#575757">
                <v:path arrowok="t"/>
              </v:shape>
            </v:group>
            <v:group style="position:absolute;left:582;top:3276;width:6321;height:2" coordorigin="582,3276" coordsize="6321,2">
              <v:shape style="position:absolute;left:582;top:3276;width:6321;height:2" coordorigin="582,3276" coordsize="6321,0" path="m582,3276l6903,3276e" filled="f" stroked="t" strokeweight=".704379pt" strokecolor="#575757">
                <v:path arrowok="t"/>
              </v:shape>
            </v:group>
            <v:group style="position:absolute;left:6847;top:3276;width:244;height:2" coordorigin="6847,3276" coordsize="244,2">
              <v:shape style="position:absolute;left:6847;top:3276;width:244;height:2" coordorigin="6847,3276" coordsize="244,0" path="m6847,3276l7091,3276e" filled="f" stroked="t" strokeweight=".469586pt" strokecolor="#444444">
                <v:path arrowok="t"/>
              </v:shape>
            </v:group>
            <v:group style="position:absolute;left:7034;top:3276;width:2212;height:2" coordorigin="7034,3276" coordsize="2212,2">
              <v:shape style="position:absolute;left:7034;top:3276;width:2212;height:2" coordorigin="7034,3276" coordsize="2212,0" path="m7034,3276l9246,3276e" filled="f" stroked="t" strokeweight=".704379pt" strokecolor="#575757">
                <v:path arrowok="t"/>
              </v:shape>
            </v:group>
            <v:group style="position:absolute;left:9190;top:3276;width:263;height:2" coordorigin="9190,3276" coordsize="263,2">
              <v:shape style="position:absolute;left:9190;top:3276;width:263;height:2" coordorigin="9190,3276" coordsize="263,0" path="m9190,3276l9453,3276e" filled="f" stroked="t" strokeweight=".469586pt" strokecolor="#444444">
                <v:path arrowok="t"/>
              </v:shape>
            </v:group>
            <v:group style="position:absolute;left:9396;top:3276;width:2132;height:2" coordorigin="9396,3276" coordsize="2132,2">
              <v:shape style="position:absolute;left:9396;top:3276;width:2132;height:2" coordorigin="9396,3276" coordsize="2132,0" path="m9396,3276l11528,3276e" filled="f" stroked="t" strokeweight=".704379pt" strokecolor="#646464">
                <v:path arrowok="t"/>
              </v:shape>
            </v:group>
            <v:group style="position:absolute;left:578;top:3515;width:10955;height:2" coordorigin="578,3515" coordsize="10955,2">
              <v:shape style="position:absolute;left:578;top:3515;width:10955;height:2" coordorigin="578,3515" coordsize="10955,0" path="m578,3515l11533,3515e" filled="f" stroked="t" strokeweight=".704379pt" strokecolor="#5B5B5B">
                <v:path arrowok="t"/>
              </v:shape>
            </v:group>
            <v:group style="position:absolute;left:4006;top:3508;width:2;height:347" coordorigin="4006,3508" coordsize="2,347">
              <v:shape style="position:absolute;left:4006;top:3508;width:2;height:347" coordorigin="4006,3508" coordsize="0,347" path="m4006,3855l4006,3508e" filled="f" stroked="t" strokeweight=".939172pt" strokecolor="#5B5B5B">
                <v:path arrowok="t"/>
              </v:shape>
            </v:group>
            <v:group style="position:absolute;left:7072;top:3508;width:2;height:774" coordorigin="7072,3508" coordsize="2,774">
              <v:shape style="position:absolute;left:7072;top:3508;width:2;height:774" coordorigin="7072,3508" coordsize="0,774" path="m7072,4282l7072,3508e" filled="f" stroked="t" strokeweight=".704379pt" strokecolor="#4F4F4F">
                <v:path arrowok="t"/>
              </v:shape>
            </v:group>
            <v:group style="position:absolute;left:7067;top:3743;width:1287;height:2" coordorigin="7067,3743" coordsize="1287,2">
              <v:shape style="position:absolute;left:7067;top:3743;width:1287;height:2" coordorigin="7067,3743" coordsize="1287,0" path="m7067,3743l8354,3743e" filled="f" stroked="t" strokeweight=".939172pt" strokecolor="#383838">
                <v:path arrowok="t"/>
              </v:shape>
            </v:group>
            <v:group style="position:absolute;left:585;top:1965;width:2;height:4358" coordorigin="585,1965" coordsize="2,4358">
              <v:shape style="position:absolute;left:585;top:1965;width:2;height:4358" coordorigin="585,1965" coordsize="0,4358" path="m585,6323l585,1965e" filled="f" stroked="t" strokeweight=".704379pt" strokecolor="#545454">
                <v:path arrowok="t"/>
              </v:shape>
            </v:group>
            <v:group style="position:absolute;left:4006;top:3727;width:2;height:247" coordorigin="4006,3727" coordsize="2,247">
              <v:shape style="position:absolute;left:4006;top:3727;width:2;height:247" coordorigin="4006,3727" coordsize="0,247" path="m4006,3973l4006,3727e" filled="f" stroked="t" strokeweight=".704379pt" strokecolor="#545454">
                <v:path arrowok="t"/>
              </v:shape>
            </v:group>
            <v:group style="position:absolute;left:3991;top:3945;width:3080;height:2" coordorigin="3991,3945" coordsize="3080,2">
              <v:shape style="position:absolute;left:3991;top:3945;width:3080;height:2" coordorigin="3991,3945" coordsize="3080,0" path="m3991,3945l7072,3945e" filled="f" stroked="t" strokeweight=".704379pt" strokecolor="#646464">
                <v:path arrowok="t"/>
              </v:shape>
            </v:group>
            <v:group style="position:absolute;left:11524;top:3727;width:2;height:247" coordorigin="11524,3727" coordsize="2,247">
              <v:shape style="position:absolute;left:11524;top:3727;width:2;height:247" coordorigin="11524,3727" coordsize="0,247" path="m11524,3973l11524,3727e" filled="f" stroked="t" strokeweight=".469586pt" strokecolor="#444444">
                <v:path arrowok="t"/>
              </v:shape>
            </v:group>
            <v:group style="position:absolute;left:578;top:4272;width:10955;height:2" coordorigin="578,4272" coordsize="10955,2">
              <v:shape style="position:absolute;left:578;top:4272;width:10955;height:2" coordorigin="578,4272" coordsize="10955,0" path="m578,4272l11533,4272e" filled="f" stroked="t" strokeweight=".704379pt" strokecolor="#545454">
                <v:path arrowok="t"/>
              </v:shape>
            </v:group>
            <v:group style="position:absolute;left:4003;top:3916;width:2;height:361" coordorigin="4003,3916" coordsize="2,361">
              <v:shape style="position:absolute;left:4003;top:3916;width:2;height:361" coordorigin="4003,3916" coordsize="0,361" path="m4003,4277l4003,3916e" filled="f" stroked="t" strokeweight=".704379pt" strokecolor="#383838">
                <v:path arrowok="t"/>
              </v:shape>
            </v:group>
            <v:group style="position:absolute;left:7072;top:3708;width:2;height:574" coordorigin="7072,3708" coordsize="2,574">
              <v:shape style="position:absolute;left:7072;top:3708;width:2;height:574" coordorigin="7072,3708" coordsize="0,574" path="m7072,4282l7072,3708e" filled="f" stroked="t" strokeweight=".704379pt" strokecolor="#545454">
                <v:path arrowok="t"/>
              </v:shape>
            </v:group>
            <v:group style="position:absolute;left:11524;top:3916;width:2;height:1362" coordorigin="11524,3916" coordsize="2,1362">
              <v:shape style="position:absolute;left:11524;top:3916;width:2;height:1362" coordorigin="11524,3916" coordsize="0,1362" path="m11524,5279l11524,3916e" filled="f" stroked="t" strokeweight=".704379pt" strokecolor="#5B5B5B">
                <v:path arrowok="t"/>
              </v:shape>
            </v:group>
            <v:group style="position:absolute;left:573;top:4548;width:10960;height:2" coordorigin="573,4548" coordsize="10960,2">
              <v:shape style="position:absolute;left:573;top:4548;width:10960;height:2" coordorigin="573,4548" coordsize="10960,0" path="m573,4548l11533,4548e" filled="f" stroked="t" strokeweight=".704379pt" strokecolor="#606060">
                <v:path arrowok="t"/>
              </v:shape>
            </v:group>
            <v:group style="position:absolute;left:2531;top:4792;width:9002;height:2" coordorigin="2531,4792" coordsize="9002,2">
              <v:shape style="position:absolute;left:2531;top:4792;width:9002;height:2" coordorigin="2531,4792" coordsize="9002,0" path="m2531,4792l11533,4792e" filled="f" stroked="t" strokeweight=".704379pt" strokecolor="#606060">
                <v:path arrowok="t"/>
              </v:shape>
            </v:group>
            <v:group style="position:absolute;left:582;top:4747;width:2;height:318" coordorigin="582,4747" coordsize="2,318">
              <v:shape style="position:absolute;left:582;top:4747;width:2;height:318" coordorigin="582,4747" coordsize="0,318" path="m582,5065l582,4747e" filled="f" stroked="t" strokeweight=".469586pt" strokecolor="#343434">
                <v:path arrowok="t"/>
              </v:shape>
            </v:group>
            <v:group style="position:absolute;left:2536;top:4747;width:2;height:612" coordorigin="2536,4747" coordsize="2,612">
              <v:shape style="position:absolute;left:2536;top:4747;width:2;height:612" coordorigin="2536,4747" coordsize="0,612" path="m2536,5360l2536,4747e" filled="f" stroked="t" strokeweight=".469586pt" strokecolor="#484848">
                <v:path arrowok="t"/>
              </v:shape>
            </v:group>
            <v:group style="position:absolute;left:5053;top:4780;width:2;height:285" coordorigin="5053,4780" coordsize="2,285">
              <v:shape style="position:absolute;left:5053;top:4780;width:2;height:285" coordorigin="5053,4780" coordsize="0,285" path="m5053,5065l5053,4780e" filled="f" stroked="t" strokeweight=".704379pt" strokecolor="#3F3F3F">
                <v:path arrowok="t"/>
              </v:shape>
            </v:group>
            <v:group style="position:absolute;left:7767;top:4771;width:2;height:266" coordorigin="7767,4771" coordsize="2,266">
              <v:shape style="position:absolute;left:7767;top:4771;width:2;height:266" coordorigin="7767,4771" coordsize="0,266" path="m7767,5037l7767,4771e" filled="f" stroked="t" strokeweight=".234793pt" strokecolor="#343434">
                <v:path arrowok="t"/>
              </v:shape>
            </v:group>
            <v:group style="position:absolute;left:5043;top:5274;width:5673;height:2" coordorigin="5043,5274" coordsize="5673,2">
              <v:shape style="position:absolute;left:5043;top:5274;width:5673;height:2" coordorigin="5043,5274" coordsize="5673,0" path="m5043,5274l10716,5274e" filled="f" stroked="t" strokeweight=".704379pt" strokecolor="#606060">
                <v:path arrowok="t"/>
              </v:shape>
            </v:group>
            <v:group style="position:absolute;left:5053;top:5008;width:2;height:266" coordorigin="5053,5008" coordsize="2,266">
              <v:shape style="position:absolute;left:5053;top:5008;width:2;height:266" coordorigin="5053,5008" coordsize="0,266" path="m5053,5274l5053,5008e" filled="f" stroked="t" strokeweight=".704379pt" strokecolor="#545454">
                <v:path arrowok="t"/>
              </v:shape>
            </v:group>
            <v:group style="position:absolute;left:7767;top:5037;width:2;height:214" coordorigin="7767,5037" coordsize="2,214">
              <v:shape style="position:absolute;left:7767;top:5037;width:2;height:214" coordorigin="7767,5037" coordsize="0,214" path="m7767,5250l7767,5037e" filled="f" stroked="t" strokeweight=".234793pt" strokecolor="#000000">
                <v:path arrowok="t"/>
              </v:shape>
            </v:group>
            <v:group style="position:absolute;left:10660;top:5274;width:873;height:2" coordorigin="10660,5274" coordsize="873,2">
              <v:shape style="position:absolute;left:10660;top:5274;width:873;height:2" coordorigin="10660,5274" coordsize="873,0" path="m10660,5274l11533,5274e" filled="f" stroked="t" strokeweight=".469586pt" strokecolor="#676767">
                <v:path arrowok="t"/>
              </v:shape>
            </v:group>
            <v:group style="position:absolute;left:5053;top:5217;width:2;height:347" coordorigin="5053,5217" coordsize="2,347">
              <v:shape style="position:absolute;left:5053;top:5217;width:2;height:347" coordorigin="5053,5217" coordsize="0,347" path="m5053,5564l5053,5217e" filled="f" stroked="t" strokeweight=".704379pt" strokecolor="#4B4B4B">
                <v:path arrowok="t"/>
              </v:shape>
            </v:group>
            <v:group style="position:absolute;left:5048;top:5514;width:6485;height:2" coordorigin="5048,5514" coordsize="6485,2">
              <v:shape style="position:absolute;left:5048;top:5514;width:6485;height:2" coordorigin="5048,5514" coordsize="6485,0" path="m5048,5514l11533,5514e" filled="f" stroked="t" strokeweight=".704379pt" strokecolor="#606060">
                <v:path arrowok="t"/>
              </v:shape>
            </v:group>
            <v:group style="position:absolute;left:11524;top:5203;width:2;height:370" coordorigin="11524,5203" coordsize="2,370">
              <v:shape style="position:absolute;left:11524;top:5203;width:2;height:370" coordorigin="11524,5203" coordsize="0,370" path="m11524,5573l11524,5203e" filled="f" stroked="t" strokeweight=".939172pt" strokecolor="#6B6B6B">
                <v:path arrowok="t"/>
              </v:shape>
            </v:group>
            <v:group style="position:absolute;left:5053;top:5507;width:2;height:266" coordorigin="5053,5507" coordsize="2,266">
              <v:shape style="position:absolute;left:5053;top:5507;width:2;height:266" coordorigin="5053,5507" coordsize="0,266" path="m5053,5773l5053,5507e" filled="f" stroked="t" strokeweight=".469586pt" strokecolor="#383838">
                <v:path arrowok="t"/>
              </v:shape>
            </v:group>
            <v:group style="position:absolute;left:5043;top:5756;width:6485;height:2" coordorigin="5043,5756" coordsize="6485,2">
              <v:shape style="position:absolute;left:5043;top:5756;width:6485;height:2" coordorigin="5043,5756" coordsize="6485,0" path="m5043,5756l11528,5756e" filled="f" stroked="t" strokeweight=".704379pt" strokecolor="#606060">
                <v:path arrowok="t"/>
              </v:shape>
            </v:group>
            <v:group style="position:absolute;left:11524;top:5502;width:2;height:280" coordorigin="11524,5502" coordsize="2,280">
              <v:shape style="position:absolute;left:11524;top:5502;width:2;height:280" coordorigin="11524,5502" coordsize="0,280" path="m11524,5782l11524,5502e" filled="f" stroked="t" strokeweight=".469586pt" strokecolor="#4F4F4F">
                <v:path arrowok="t"/>
              </v:shape>
            </v:group>
            <v:group style="position:absolute;left:2522;top:5991;width:2104;height:2" coordorigin="2522,5991" coordsize="2104,2">
              <v:shape style="position:absolute;left:2522;top:5991;width:2104;height:2" coordorigin="2522,5991" coordsize="2104,0" path="m2522,5991l4625,5991e" filled="f" stroked="t" strokeweight=".704379pt" strokecolor="#606060">
                <v:path arrowok="t"/>
              </v:shape>
            </v:group>
            <v:group style="position:absolute;left:4569;top:5993;width:268;height:2" coordorigin="4569,5993" coordsize="268,2">
              <v:shape style="position:absolute;left:4569;top:5993;width:268;height:2" coordorigin="4569,5993" coordsize="268,0" path="m4569,5993l4837,5993e" filled="f" stroked="t" strokeweight=".469586pt" strokecolor="#4B4B4B">
                <v:path arrowok="t"/>
              </v:shape>
            </v:group>
            <v:group style="position:absolute;left:4780;top:5996;width:6753;height:2" coordorigin="4780,5996" coordsize="6753,2">
              <v:shape style="position:absolute;left:4780;top:5996;width:6753;height:2" coordorigin="4780,5996" coordsize="6753,0" path="m4780,5996l11533,5996e" filled="f" stroked="t" strokeweight=".704379pt" strokecolor="#606060">
                <v:path arrowok="t"/>
              </v:shape>
            </v:group>
            <v:group style="position:absolute;left:5053;top:5697;width:2;height:427" coordorigin="5053,5697" coordsize="2,427">
              <v:shape style="position:absolute;left:5053;top:5697;width:2;height:427" coordorigin="5053,5697" coordsize="0,427" path="m5053,6124l5053,5697e" filled="f" stroked="t" strokeweight=".939172pt" strokecolor="#575757">
                <v:path arrowok="t"/>
              </v:shape>
            </v:group>
            <v:group style="position:absolute;left:9190;top:5996;width:371;height:2" coordorigin="9190,5996" coordsize="371,2">
              <v:shape style="position:absolute;left:9190;top:5996;width:371;height:2" coordorigin="9190,5996" coordsize="371,0" path="m9190,5996l9561,5996e" filled="f" stroked="t" strokeweight=".939172pt" strokecolor="#747474">
                <v:path arrowok="t"/>
              </v:shape>
            </v:group>
            <v:group style="position:absolute;left:761;top:6233;width:8485;height:2" coordorigin="761,6233" coordsize="8485,2">
              <v:shape style="position:absolute;left:761;top:6233;width:8485;height:2" coordorigin="761,6233" coordsize="8485,0" path="m761,6233l9246,6233e" filled="f" stroked="t" strokeweight=".704379pt" strokecolor="#5B5B5B">
                <v:path arrowok="t"/>
              </v:shape>
            </v:group>
            <v:group style="position:absolute;left:5053;top:5953;width:2;height:328" coordorigin="5053,5953" coordsize="2,328">
              <v:shape style="position:absolute;left:5053;top:5953;width:2;height:328" coordorigin="5053,5953" coordsize="0,328" path="m5053,6281l5053,5953e" filled="f" stroked="t" strokeweight=".469586pt" strokecolor="#3F3F3F">
                <v:path arrowok="t"/>
              </v:shape>
            </v:group>
            <v:group style="position:absolute;left:9190;top:6238;width:263;height:2" coordorigin="9190,6238" coordsize="263,2">
              <v:shape style="position:absolute;left:9190;top:6238;width:263;height:2" coordorigin="9190,6238" coordsize="263,0" path="m9190,6238l9453,6238e" filled="f" stroked="t" strokeweight=".469586pt" strokecolor="#4B4B4B">
                <v:path arrowok="t"/>
              </v:shape>
            </v:group>
            <v:group style="position:absolute;left:9396;top:6238;width:2132;height:2" coordorigin="9396,6238" coordsize="2132,2">
              <v:shape style="position:absolute;left:9396;top:6238;width:2132;height:2" coordorigin="9396,6238" coordsize="2132,0" path="m9396,6238l11528,6238e" filled="f" stroked="t" strokeweight=".704379pt" strokecolor="#646464">
                <v:path arrowok="t"/>
              </v:shape>
            </v:group>
            <v:group style="position:absolute;left:7767;top:6238;width:2;height:275" coordorigin="7767,6238" coordsize="2,275">
              <v:shape style="position:absolute;left:7767;top:6238;width:2;height:275" coordorigin="7767,6238" coordsize="0,275" path="m7767,6513l7767,6238e" filled="f" stroked="t" strokeweight=".234793pt" strokecolor="#676767">
                <v:path arrowok="t"/>
              </v:shape>
            </v:group>
            <v:group style="position:absolute;left:2522;top:6705;width:9011;height:2" coordorigin="2522,6705" coordsize="9011,2">
              <v:shape style="position:absolute;left:2522;top:6705;width:9011;height:2" coordorigin="2522,6705" coordsize="9011,0" path="m2522,6705l11533,6705e" filled="f" stroked="t" strokeweight=".704379pt" strokecolor="#606060">
                <v:path arrowok="t"/>
              </v:shape>
            </v:group>
            <v:group style="position:absolute;left:5050;top:6209;width:2;height:745" coordorigin="5050,6209" coordsize="2,745">
              <v:shape style="position:absolute;left:5050;top:6209;width:2;height:745" coordorigin="5050,6209" coordsize="0,745" path="m5050,6955l5050,6209e" filled="f" stroked="t" strokeweight=".704379pt" strokecolor="#545454">
                <v:path arrowok="t"/>
              </v:shape>
            </v:group>
            <v:group style="position:absolute;left:7767;top:6513;width:2;height:190" coordorigin="7767,6513" coordsize="2,190">
              <v:shape style="position:absolute;left:7767;top:6513;width:2;height:190" coordorigin="7767,6513" coordsize="0,190" path="m7767,6703l7767,6513e" filled="f" stroked="t" strokeweight=".234793pt" strokecolor="#181818">
                <v:path arrowok="t"/>
              </v:shape>
            </v:group>
            <v:group style="position:absolute;left:2526;top:6948;width:6720;height:2" coordorigin="2526,6948" coordsize="6720,2">
              <v:shape style="position:absolute;left:2526;top:6948;width:6720;height:2" coordorigin="2526,6948" coordsize="6720,0" path="m2526,6948l9246,6948e" filled="f" stroked="t" strokeweight=".704379pt" strokecolor="#5B5B5B">
                <v:path arrowok="t"/>
              </v:shape>
            </v:group>
            <v:group style="position:absolute;left:7767;top:6689;width:2;height:256" coordorigin="7767,6689" coordsize="2,256">
              <v:shape style="position:absolute;left:7767;top:6689;width:2;height:256" coordorigin="7767,6689" coordsize="0,256" path="m7767,6945l7767,6689e" filled="f" stroked="t" strokeweight=".234793pt" strokecolor="#3F3F3F">
                <v:path arrowok="t"/>
              </v:shape>
            </v:group>
            <v:group style="position:absolute;left:9190;top:6950;width:263;height:2" coordorigin="9190,6950" coordsize="263,2">
              <v:shape style="position:absolute;left:9190;top:6950;width:263;height:2" coordorigin="9190,6950" coordsize="263,0" path="m9190,6950l9453,6950e" filled="f" stroked="t" strokeweight=".469586pt" strokecolor="#3B3B3B">
                <v:path arrowok="t"/>
              </v:shape>
            </v:group>
            <v:group style="position:absolute;left:9396;top:6950;width:2132;height:2" coordorigin="9396,6950" coordsize="2132,2">
              <v:shape style="position:absolute;left:9396;top:6950;width:2132;height:2" coordorigin="9396,6950" coordsize="2132,0" path="m9396,6950l11528,6950e" filled="f" stroked="t" strokeweight=".704379pt" strokecolor="#646464">
                <v:path arrowok="t"/>
              </v:shape>
            </v:group>
            <v:group style="position:absolute;left:11521;top:5711;width:2;height:10586" coordorigin="11521,5711" coordsize="2,10586">
              <v:shape style="position:absolute;left:11521;top:5711;width:2;height:10586" coordorigin="11521,5711" coordsize="0,10586" path="m11521,16297l11521,5711e" filled="f" stroked="t" strokeweight=".704379pt" strokecolor="#646464">
                <v:path arrowok="t"/>
              </v:shape>
            </v:group>
            <v:group style="position:absolute;left:568;top:7183;width:8678;height:2" coordorigin="568,7183" coordsize="8678,2">
              <v:shape style="position:absolute;left:568;top:7183;width:8678;height:2" coordorigin="568,7183" coordsize="8678,0" path="m568,7183l9246,7183e" filled="f" stroked="t" strokeweight=".704379pt" strokecolor="#5B5B5B">
                <v:path arrowok="t"/>
              </v:shape>
            </v:group>
            <v:group style="position:absolute;left:6847;top:7187;width:244;height:2" coordorigin="6847,7187" coordsize="244,2">
              <v:shape style="position:absolute;left:6847;top:7187;width:244;height:2" coordorigin="6847,7187" coordsize="244,0" path="m6847,7187l7091,7187e" filled="f" stroked="t" strokeweight=".469586pt" strokecolor="#444444">
                <v:path arrowok="t"/>
              </v:shape>
            </v:group>
            <v:group style="position:absolute;left:4353;top:7192;width:7180;height:2" coordorigin="4353,7192" coordsize="7180,2">
              <v:shape style="position:absolute;left:4353;top:7192;width:7180;height:2" coordorigin="4353,7192" coordsize="7180,0" path="m4353,7192l11533,7192e" filled="f" stroked="t" strokeweight=".704379pt" strokecolor="#606060">
                <v:path arrowok="t"/>
              </v:shape>
            </v:group>
            <v:group style="position:absolute;left:573;top:7657;width:8673;height:2" coordorigin="573,7657" coordsize="8673,2">
              <v:shape style="position:absolute;left:573;top:7657;width:8673;height:2" coordorigin="573,7657" coordsize="8673,0" path="m573,7657l9246,7657e" filled="f" stroked="t" strokeweight=".704379pt" strokecolor="#5B5B5B">
                <v:path arrowok="t"/>
              </v:shape>
            </v:group>
            <v:group style="position:absolute;left:578;top:6390;width:2;height:7477" coordorigin="578,6390" coordsize="2,7477">
              <v:shape style="position:absolute;left:578;top:6390;width:2;height:7477" coordorigin="578,6390" coordsize="0,7477" path="m578,13867l578,6390e" filled="f" stroked="t" strokeweight=".469586pt" strokecolor="#545454">
                <v:path arrowok="t"/>
              </v:shape>
            </v:group>
            <v:group style="position:absolute;left:9190;top:7662;width:263;height:2" coordorigin="9190,7662" coordsize="263,2">
              <v:shape style="position:absolute;left:9190;top:7662;width:263;height:2" coordorigin="9190,7662" coordsize="263,0" path="m9190,7662l9453,7662e" filled="f" stroked="t" strokeweight=".469586pt" strokecolor="#444444">
                <v:path arrowok="t"/>
              </v:shape>
            </v:group>
            <v:group style="position:absolute;left:9396;top:7662;width:2132;height:2" coordorigin="9396,7662" coordsize="2132,2">
              <v:shape style="position:absolute;left:9396;top:7662;width:2132;height:2" coordorigin="9396,7662" coordsize="2132,0" path="m9396,7662l11528,7662e" filled="f" stroked="t" strokeweight=".704379pt" strokecolor="#646464">
                <v:path arrowok="t"/>
              </v:shape>
            </v:group>
            <v:group style="position:absolute;left:5053;top:7648;width:2;height:285" coordorigin="5053,7648" coordsize="2,285">
              <v:shape style="position:absolute;left:5053;top:7648;width:2;height:285" coordorigin="5053,7648" coordsize="0,285" path="m5053,7933l5053,7648e" filled="f" stroked="t" strokeweight=".939172pt" strokecolor="#646464">
                <v:path arrowok="t"/>
              </v:shape>
            </v:group>
            <v:group style="position:absolute;left:5039;top:7902;width:6494;height:2" coordorigin="5039,7902" coordsize="6494,2">
              <v:shape style="position:absolute;left:5039;top:7902;width:6494;height:2" coordorigin="5039,7902" coordsize="6494,0" path="m5039,7902l11533,7902e" filled="f" stroked="t" strokeweight=".704379pt" strokecolor="#606060">
                <v:path arrowok="t"/>
              </v:shape>
            </v:group>
            <v:group style="position:absolute;left:5053;top:7861;width:2;height:299" coordorigin="5053,7861" coordsize="2,299">
              <v:shape style="position:absolute;left:5053;top:7861;width:2;height:299" coordorigin="5053,7861" coordsize="0,299" path="m5053,8160l5053,7861e" filled="f" stroked="t" strokeweight=".704379pt" strokecolor="#3F3F3F">
                <v:path arrowok="t"/>
              </v:shape>
            </v:group>
            <v:group style="position:absolute;left:5043;top:8144;width:6485;height:2" coordorigin="5043,8144" coordsize="6485,2">
              <v:shape style="position:absolute;left:5043;top:8144;width:6485;height:2" coordorigin="5043,8144" coordsize="6485,0" path="m5043,8144l11528,8144e" filled="f" stroked="t" strokeweight=".704379pt" strokecolor="#606060">
                <v:path arrowok="t"/>
              </v:shape>
            </v:group>
            <v:group style="position:absolute;left:568;top:8372;width:268;height:2" coordorigin="568,8372" coordsize="268,2">
              <v:shape style="position:absolute;left:568;top:8372;width:268;height:2" coordorigin="568,8372" coordsize="268,0" path="m568,8372l836,8372e" filled="f" stroked="t" strokeweight=".469586pt" strokecolor="#444444">
                <v:path arrowok="t"/>
              </v:shape>
            </v:group>
            <v:group style="position:absolute;left:756;top:8376;width:3869;height:2" coordorigin="756,8376" coordsize="3869,2">
              <v:shape style="position:absolute;left:756;top:8376;width:3869;height:2" coordorigin="756,8376" coordsize="3869,0" path="m756,8376l4625,8376e" filled="f" stroked="t" strokeweight=".704379pt" strokecolor="#5B5B5B">
                <v:path arrowok="t"/>
              </v:shape>
            </v:group>
            <v:group style="position:absolute;left:4569;top:8379;width:268;height:2" coordorigin="4569,8379" coordsize="268,2">
              <v:shape style="position:absolute;left:4569;top:8379;width:268;height:2" coordorigin="4569,8379" coordsize="268,0" path="m4569,8379l4837,8379e" filled="f" stroked="t" strokeweight=".469586pt" strokecolor="#444444">
                <v:path arrowok="t"/>
              </v:shape>
            </v:group>
            <v:group style="position:absolute;left:4780;top:8381;width:4466;height:2" coordorigin="4780,8381" coordsize="4466,2">
              <v:shape style="position:absolute;left:4780;top:8381;width:4466;height:2" coordorigin="4780,8381" coordsize="4466,0" path="m4780,8381l9246,8381e" filled="f" stroked="t" strokeweight=".704379pt" strokecolor="#5B5B5B">
                <v:path arrowok="t"/>
              </v:shape>
            </v:group>
            <v:group style="position:absolute;left:5062;top:8132;width:2;height:256" coordorigin="5062,8132" coordsize="2,256">
              <v:shape style="position:absolute;left:5062;top:8132;width:2;height:256" coordorigin="5062,8132" coordsize="0,256" path="m5062,8388l5062,8132e" filled="f" stroked="t" strokeweight="1.173965pt" strokecolor="#484848">
                <v:path arrowok="t"/>
              </v:shape>
            </v:group>
            <v:group style="position:absolute;left:9190;top:8384;width:263;height:2" coordorigin="9190,8384" coordsize="263,2">
              <v:shape style="position:absolute;left:9190;top:8384;width:263;height:2" coordorigin="9190,8384" coordsize="263,0" path="m9190,8384l9453,8384e" filled="f" stroked="t" strokeweight=".469586pt" strokecolor="#3F3F3F">
                <v:path arrowok="t"/>
              </v:shape>
            </v:group>
            <v:group style="position:absolute;left:9396;top:8384;width:2132;height:2" coordorigin="9396,8384" coordsize="2132,2">
              <v:shape style="position:absolute;left:9396;top:8384;width:2132;height:2" coordorigin="9396,8384" coordsize="2132,0" path="m9396,8384l11528,8384e" filled="f" stroked="t" strokeweight=".704379pt" strokecolor="#646464">
                <v:path arrowok="t"/>
              </v:shape>
            </v:group>
            <v:group style="position:absolute;left:568;top:9183;width:4057;height:2" coordorigin="568,9183" coordsize="4057,2">
              <v:shape style="position:absolute;left:568;top:9183;width:4057;height:2" coordorigin="568,9183" coordsize="4057,0" path="m568,9183l4625,9183e" filled="f" stroked="t" strokeweight=".704379pt" strokecolor="#606060">
                <v:path arrowok="t"/>
              </v:shape>
            </v:group>
            <v:group style="position:absolute;left:4569;top:9186;width:268;height:2" coordorigin="4569,9186" coordsize="268,2">
              <v:shape style="position:absolute;left:4569;top:9186;width:268;height:2" coordorigin="4569,9186" coordsize="268,0" path="m4569,9186l4837,9186e" filled="f" stroked="t" strokeweight=".469586pt" strokecolor="#545454">
                <v:path arrowok="t"/>
              </v:shape>
            </v:group>
            <v:group style="position:absolute;left:4780;top:9183;width:2310;height:2" coordorigin="4780,9183" coordsize="2310,2">
              <v:shape style="position:absolute;left:4780;top:9183;width:2310;height:2" coordorigin="4780,9183" coordsize="2310,0" path="m4780,9183l7091,9183e" filled="f" stroked="t" strokeweight=".704379pt" strokecolor="#676767">
                <v:path arrowok="t"/>
              </v:shape>
            </v:group>
            <v:group style="position:absolute;left:7034;top:9186;width:460;height:2" coordorigin="7034,9186" coordsize="460,2">
              <v:shape style="position:absolute;left:7034;top:9186;width:460;height:2" coordorigin="7034,9186" coordsize="460,0" path="m7034,9186l7495,9186e" filled="f" stroked="t" strokeweight=".469586pt" strokecolor="#4F4F4F">
                <v:path arrowok="t"/>
              </v:shape>
            </v:group>
            <v:group style="position:absolute;left:7438;top:9188;width:4095;height:2" coordorigin="7438,9188" coordsize="4095,2">
              <v:shape style="position:absolute;left:7438;top:9188;width:4095;height:2" coordorigin="7438,9188" coordsize="4095,0" path="m7438,9188l11533,9188e" filled="f" stroked="t" strokeweight=".704379pt" strokecolor="#646464">
                <v:path arrowok="t"/>
              </v:shape>
            </v:group>
            <v:group style="position:absolute;left:573;top:9143;width:2;height:574" coordorigin="573,9143" coordsize="2,574">
              <v:shape style="position:absolute;left:573;top:9143;width:2;height:574" coordorigin="573,9143" coordsize="0,574" path="m573,9718l573,9143e" filled="f" stroked="t" strokeweight=".704379pt" strokecolor="#575757">
                <v:path arrowok="t"/>
              </v:shape>
            </v:group>
            <v:group style="position:absolute;left:573;top:9661;width:2;height:275" coordorigin="573,9661" coordsize="2,275">
              <v:shape style="position:absolute;left:573;top:9661;width:2;height:275" coordorigin="573,9661" coordsize="0,275" path="m573,9936l573,9661e" filled="f" stroked="t" strokeweight=".469586pt" strokecolor="#383838">
                <v:path arrowok="t"/>
              </v:shape>
            </v:group>
            <v:group style="position:absolute;left:564;top:10109;width:8889;height:2" coordorigin="564,10109" coordsize="8889,2">
              <v:shape style="position:absolute;left:564;top:10109;width:8889;height:2" coordorigin="564,10109" coordsize="8889,0" path="m564,10109l9453,10109e" filled="f" stroked="t" strokeweight=".704379pt" strokecolor="#606060">
                <v:path arrowok="t"/>
              </v:shape>
            </v:group>
            <v:group style="position:absolute;left:5015;top:10114;width:1446;height:2" coordorigin="5015,10114" coordsize="1446,2">
              <v:shape style="position:absolute;left:5015;top:10114;width:1446;height:2" coordorigin="5015,10114" coordsize="1446,0" path="m5015,10114l6462,10114e" filled="f" stroked="t" strokeweight=".469586pt" strokecolor="#676767">
                <v:path arrowok="t"/>
              </v:shape>
            </v:group>
            <v:group style="position:absolute;left:8373;top:10119;width:873;height:2" coordorigin="8373,10119" coordsize="873,2">
              <v:shape style="position:absolute;left:8373;top:10119;width:873;height:2" coordorigin="8373,10119" coordsize="873,0" path="m8373,10119l9246,10119e" filled="f" stroked="t" strokeweight=".704379pt" strokecolor="#5B5B5B">
                <v:path arrowok="t"/>
              </v:shape>
            </v:group>
            <v:group style="position:absolute;left:9298;top:10121;width:2231;height:2" coordorigin="9298,10121" coordsize="2231,2">
              <v:shape style="position:absolute;left:9298;top:10121;width:2231;height:2" coordorigin="9298,10121" coordsize="2231,0" path="m9298,10121l11528,10121e" filled="f" stroked="t" strokeweight=".704379pt" strokecolor="#676767">
                <v:path arrowok="t"/>
              </v:shape>
            </v:group>
            <v:group style="position:absolute;left:559;top:10347;width:4067;height:2" coordorigin="559,10347" coordsize="4067,2">
              <v:shape style="position:absolute;left:559;top:10347;width:4067;height:2" coordorigin="559,10347" coordsize="4067,0" path="m559,10347l4625,10347e" filled="f" stroked="t" strokeweight=".704379pt" strokecolor="#5B5B5B">
                <v:path arrowok="t"/>
              </v:shape>
            </v:group>
            <v:group style="position:absolute;left:4569;top:10351;width:268;height:2" coordorigin="4569,10351" coordsize="268,2">
              <v:shape style="position:absolute;left:4569;top:10351;width:268;height:2" coordorigin="4569,10351" coordsize="268,0" path="m4569,10351l4837,10351e" filled="f" stroked="t" strokeweight=".469586pt" strokecolor="#484848">
                <v:path arrowok="t"/>
              </v:shape>
            </v:group>
            <v:group style="position:absolute;left:4780;top:10351;width:4466;height:2" coordorigin="4780,10351" coordsize="4466,2">
              <v:shape style="position:absolute;left:4780;top:10351;width:4466;height:2" coordorigin="4780,10351" coordsize="4466,0" path="m4780,10351l9246,10351e" filled="f" stroked="t" strokeweight=".704379pt" strokecolor="#606060">
                <v:path arrowok="t"/>
              </v:shape>
            </v:group>
            <v:group style="position:absolute;left:9190;top:10358;width:263;height:2" coordorigin="9190,10358" coordsize="263,2">
              <v:shape style="position:absolute;left:9190;top:10358;width:263;height:2" coordorigin="9190,10358" coordsize="263,0" path="m9190,10358l9453,10358e" filled="f" stroked="t" strokeweight=".469586pt" strokecolor="#3F3F3F">
                <v:path arrowok="t"/>
              </v:shape>
            </v:group>
            <v:group style="position:absolute;left:9396;top:10358;width:2132;height:2" coordorigin="9396,10358" coordsize="2132,2">
              <v:shape style="position:absolute;left:9396;top:10358;width:2132;height:2" coordorigin="9396,10358" coordsize="2132,0" path="m9396,10358l11528,10358e" filled="f" stroked="t" strokeweight=".704379pt" strokecolor="#676767">
                <v:path arrowok="t"/>
              </v:shape>
            </v:group>
            <v:group style="position:absolute;left:564;top:10591;width:4273;height:2" coordorigin="564,10591" coordsize="4273,2">
              <v:shape style="position:absolute;left:564;top:10591;width:4273;height:2" coordorigin="564,10591" coordsize="4273,0" path="m564,10591l4837,10591e" filled="f" stroked="t" strokeweight=".704379pt" strokecolor="#5B5B5B">
                <v:path arrowok="t"/>
              </v:shape>
            </v:group>
            <v:group style="position:absolute;left:4780;top:10593;width:291;height:2" coordorigin="4780,10593" coordsize="291,2">
              <v:shape style="position:absolute;left:4780;top:10593;width:291;height:2" coordorigin="4780,10593" coordsize="291,0" path="m4780,10593l5072,10593e" filled="f" stroked="t" strokeweight=".469586pt" strokecolor="#444444">
                <v:path arrowok="t"/>
              </v:shape>
            </v:group>
            <v:group style="position:absolute;left:5015;top:10596;width:1888;height:2" coordorigin="5015,10596" coordsize="1888,2">
              <v:shape style="position:absolute;left:5015;top:10596;width:1888;height:2" coordorigin="5015,10596" coordsize="1888,0" path="m5015,10596l6903,10596e" filled="f" stroked="t" strokeweight=".704379pt" strokecolor="#5B5B5B">
                <v:path arrowok="t"/>
              </v:shape>
            </v:group>
            <v:group style="position:absolute;left:6847;top:10596;width:244;height:2" coordorigin="6847,10596" coordsize="244,2">
              <v:shape style="position:absolute;left:6847;top:10596;width:244;height:2" coordorigin="6847,10596" coordsize="244,0" path="m6847,10596l7091,10596e" filled="f" stroked="t" strokeweight=".469586pt" strokecolor="#484848">
                <v:path arrowok="t"/>
              </v:shape>
            </v:group>
            <v:group style="position:absolute;left:7034;top:10598;width:4494;height:2" coordorigin="7034,10598" coordsize="4494,2">
              <v:shape style="position:absolute;left:7034;top:10598;width:4494;height:2" coordorigin="7034,10598" coordsize="4494,0" path="m7034,10598l11528,10598e" filled="f" stroked="t" strokeweight=".704379pt" strokecolor="#646464">
                <v:path arrowok="t"/>
              </v:shape>
            </v:group>
            <v:group style="position:absolute;left:559;top:11066;width:6344;height:2" coordorigin="559,11066" coordsize="6344,2">
              <v:shape style="position:absolute;left:559;top:11066;width:6344;height:2" coordorigin="559,11066" coordsize="6344,0" path="m559,11066l6903,11066e" filled="f" stroked="t" strokeweight=".704379pt" strokecolor="#5B5B5B">
                <v:path arrowok="t"/>
              </v:shape>
            </v:group>
            <v:group style="position:absolute;left:6847;top:11070;width:244;height:2" coordorigin="6847,11070" coordsize="244,2">
              <v:shape style="position:absolute;left:6847;top:11070;width:244;height:2" coordorigin="6847,11070" coordsize="244,0" path="m6847,11070l7091,11070e" filled="f" stroked="t" strokeweight=".469586pt" strokecolor="#4B4B4B">
                <v:path arrowok="t"/>
              </v:shape>
            </v:group>
            <v:group style="position:absolute;left:7034;top:11073;width:4494;height:2" coordorigin="7034,11073" coordsize="4494,2">
              <v:shape style="position:absolute;left:7034;top:11073;width:4494;height:2" coordorigin="7034,11073" coordsize="4494,0" path="m7034,11073l11528,11073e" filled="f" stroked="t" strokeweight=".704379pt" strokecolor="#676767">
                <v:path arrowok="t"/>
              </v:shape>
            </v:group>
            <v:group style="position:absolute;left:564;top:11308;width:10965;height:2" coordorigin="564,11308" coordsize="10965,2">
              <v:shape style="position:absolute;left:564;top:11308;width:10965;height:2" coordorigin="564,11308" coordsize="10965,0" path="m564,11308l11528,11308e" filled="f" stroked="t" strokeweight=".704379pt" strokecolor="#606060">
                <v:path arrowok="t"/>
              </v:shape>
            </v:group>
            <v:group style="position:absolute;left:568;top:11023;width:2;height:313" coordorigin="568,11023" coordsize="2,313">
              <v:shape style="position:absolute;left:568;top:11023;width:2;height:313" coordorigin="568,11023" coordsize="0,313" path="m568,11336l568,11023e" filled="f" stroked="t" strokeweight=".469586pt" strokecolor="#3F3F3F">
                <v:path arrowok="t"/>
              </v:shape>
            </v:group>
            <v:group style="position:absolute;left:554;top:11659;width:1977;height:2" coordorigin="554,11659" coordsize="1977,2">
              <v:shape style="position:absolute;left:554;top:11659;width:1977;height:2" coordorigin="554,11659" coordsize="1977,0" path="m554,11659l2531,11659e" filled="f" stroked="t" strokeweight=".234793pt" strokecolor="#575757">
                <v:path arrowok="t"/>
              </v:shape>
            </v:group>
            <v:group style="position:absolute;left:568;top:11265;width:2;height:427" coordorigin="568,11265" coordsize="2,427">
              <v:shape style="position:absolute;left:568;top:11265;width:2;height:427" coordorigin="568,11265" coordsize="0,427" path="m568,11692l568,11265e" filled="f" stroked="t" strokeweight=".704379pt" strokecolor="#545454">
                <v:path arrowok="t"/>
              </v:shape>
            </v:group>
            <v:group style="position:absolute;left:1273;top:11294;width:2;height:370" coordorigin="1273,11294" coordsize="2,370">
              <v:shape style="position:absolute;left:1273;top:11294;width:2;height:370" coordorigin="1273,11294" coordsize="0,370" path="m1273,11664l1273,11294e" filled="f" stroked="t" strokeweight=".234793pt" strokecolor="#575757">
                <v:path arrowok="t"/>
              </v:shape>
            </v:group>
            <v:group style="position:absolute;left:1855;top:11298;width:2;height:423" coordorigin="1855,11298" coordsize="2,423">
              <v:shape style="position:absolute;left:1855;top:11298;width:2;height:423" coordorigin="1855,11298" coordsize="0,423" path="m1855,11721l1855,11298e" filled="f" stroked="t" strokeweight=".939172pt" strokecolor="#676767">
                <v:path arrowok="t"/>
              </v:shape>
            </v:group>
            <v:group style="position:absolute;left:2517;top:11659;width:3653;height:2" coordorigin="2517,11659" coordsize="3653,2">
              <v:shape style="position:absolute;left:2517;top:11659;width:3653;height:2" coordorigin="2517,11659" coordsize="3653,0" path="m2517,11659l6170,11659e" filled="f" stroked="t" strokeweight=".234793pt" strokecolor="#383838">
                <v:path arrowok="t"/>
              </v:shape>
            </v:group>
            <v:group style="position:absolute;left:6170;top:11659;width:892;height:2" coordorigin="6170,11659" coordsize="892,2">
              <v:shape style="position:absolute;left:6170;top:11659;width:892;height:2" coordorigin="6170,11659" coordsize="892,0" path="m6170,11659l7063,11659e" filled="f" stroked="t" strokeweight=".234793pt" strokecolor="#000000">
                <v:path arrowok="t"/>
              </v:shape>
            </v:group>
            <v:group style="position:absolute;left:7063;top:11659;width:704;height:2" coordorigin="7063,11659" coordsize="704,2">
              <v:shape style="position:absolute;left:7063;top:11659;width:704;height:2" coordorigin="7063,11659" coordsize="704,0" path="m7063,11659l7767,11659e" filled="f" stroked="t" strokeweight=".234793pt" strokecolor="#575757">
                <v:path arrowok="t"/>
              </v:shape>
            </v:group>
            <v:group style="position:absolute;left:7473;top:11303;width:2;height:2720" coordorigin="7473,11303" coordsize="2,2720">
              <v:shape style="position:absolute;left:7473;top:11303;width:2;height:2720" coordorigin="7473,11303" coordsize="0,2720" path="m7473,14023l7473,11303e" filled="f" stroked="t" strokeweight=".704379pt" strokecolor="#575757">
                <v:path arrowok="t"/>
              </v:shape>
            </v:group>
            <v:group style="position:absolute;left:7767;top:11659;width:2921;height:2" coordorigin="7767,11659" coordsize="2921,2">
              <v:shape style="position:absolute;left:7767;top:11659;width:2921;height:2" coordorigin="7767,11659" coordsize="2921,0" path="m7767,11659l10688,11659e" filled="f" stroked="t" strokeweight=".234793pt" strokecolor="#000000">
                <v:path arrowok="t"/>
              </v:shape>
            </v:group>
            <v:group style="position:absolute;left:10688;top:11659;width:826;height:2" coordorigin="10688,11659" coordsize="826,2">
              <v:shape style="position:absolute;left:10688;top:11659;width:826;height:2" coordorigin="10688,11659" coordsize="826,0" path="m10688,11659l11514,11659e" filled="f" stroked="t" strokeweight=".234793pt" strokecolor="#777777">
                <v:path arrowok="t"/>
              </v:shape>
            </v:group>
            <v:group style="position:absolute;left:568;top:11631;width:2;height:432" coordorigin="568,11631" coordsize="2,432">
              <v:shape style="position:absolute;left:568;top:11631;width:2;height:432" coordorigin="568,11631" coordsize="0,432" path="m568,12063l568,11631e" filled="f" stroked="t" strokeweight=".469586pt" strokecolor="#444444">
                <v:path arrowok="t"/>
              </v:shape>
            </v:group>
            <v:group style="position:absolute;left:1273;top:11659;width:2;height:1913" coordorigin="1273,11659" coordsize="2,1913">
              <v:shape style="position:absolute;left:1273;top:11659;width:2;height:1913" coordorigin="1273,11659" coordsize="0,1913" path="m1273,13572l1273,11659e" filled="f" stroked="t" strokeweight=".234793pt" strokecolor="#000000">
                <v:path arrowok="t"/>
              </v:shape>
            </v:group>
            <v:group style="position:absolute;left:2531;top:4263;width:2;height:12025" coordorigin="2531,4263" coordsize="2,12025">
              <v:shape style="position:absolute;left:2531;top:4263;width:2;height:12025" coordorigin="2531,4263" coordsize="0,12025" path="m2531,16288l2531,4263e" filled="f" stroked="t" strokeweight=".704379pt" strokecolor="#545454">
                <v:path arrowok="t"/>
              </v:shape>
            </v:group>
            <v:group style="position:absolute;left:2522;top:12499;width:2;height:1101" coordorigin="2522,12499" coordsize="2,1101">
              <v:shape style="position:absolute;left:2522;top:12499;width:2;height:1101" coordorigin="2522,12499" coordsize="0,1101" path="m2522,13601l2522,12499e" filled="f" stroked="t" strokeweight=".704379pt" strokecolor="#575757">
                <v:path arrowok="t"/>
              </v:shape>
            </v:group>
            <v:group style="position:absolute;left:11519;top:12604;width:2;height:190" coordorigin="11519,12604" coordsize="2,190">
              <v:shape style="position:absolute;left:11519;top:12604;width:2;height:190" coordorigin="11519,12604" coordsize="0,190" path="m11519,12794l11519,12604e" filled="f" stroked="t" strokeweight=".469586pt" strokecolor="#444444">
                <v:path arrowok="t"/>
              </v:shape>
            </v:group>
            <v:group style="position:absolute;left:554;top:13598;width:230;height:2" coordorigin="554,13598" coordsize="230,2">
              <v:shape style="position:absolute;left:554;top:13598;width:230;height:2" coordorigin="554,13598" coordsize="230,0" path="m554,13598l784,13598e" filled="f" stroked="t" strokeweight=".234793pt" strokecolor="#6B6B6B">
                <v:path arrowok="t"/>
              </v:shape>
            </v:group>
            <v:group style="position:absolute;left:571;top:6390;width:2;height:9888" coordorigin="571,6390" coordsize="2,9888">
              <v:shape style="position:absolute;left:571;top:6390;width:2;height:9888" coordorigin="571,6390" coordsize="0,9888" path="m571,16278l571,6390e" filled="f" stroked="t" strokeweight=".704379pt" strokecolor="#575757">
                <v:path arrowok="t"/>
              </v:shape>
            </v:group>
            <v:group style="position:absolute;left:808;top:13567;width:470;height:2" coordorigin="808,13567" coordsize="470,2">
              <v:shape style="position:absolute;left:808;top:13567;width:470;height:2" coordorigin="808,13567" coordsize="470,0" path="m808,13567l1277,13567e" filled="f" stroked="t" strokeweight=".234793pt" strokecolor="#000000">
                <v:path arrowok="t"/>
              </v:shape>
            </v:group>
            <v:group style="position:absolute;left:1855;top:13235;width:2;height:366" coordorigin="1855,13235" coordsize="2,366">
              <v:shape style="position:absolute;left:1855;top:13235;width:2;height:366" coordorigin="1855,13235" coordsize="0,366" path="m1855,13601l1855,13235e" filled="f" stroked="t" strokeweight=".939172pt" strokecolor="#747474">
                <v:path arrowok="t"/>
              </v:shape>
            </v:group>
            <v:group style="position:absolute;left:1273;top:13567;width:1258;height:2" coordorigin="1273,13567" coordsize="1258,2">
              <v:shape style="position:absolute;left:1273;top:13567;width:1258;height:2" coordorigin="1273,13567" coordsize="1258,0" path="m1273,13567l2531,13567e" filled="f" stroked="t" strokeweight=".234793pt" strokecolor="#646464">
                <v:path arrowok="t"/>
              </v:shape>
            </v:group>
            <v:group style="position:absolute;left:1273;top:13567;width:2;height:252" coordorigin="1273,13567" coordsize="2,252">
              <v:shape style="position:absolute;left:1273;top:13567;width:2;height:252" coordorigin="1273,13567" coordsize="0,252" path="m1273,13819l1273,13567e" filled="f" stroked="t" strokeweight=".234793pt" strokecolor="#6B6B6B">
                <v:path arrowok="t"/>
              </v:shape>
            </v:group>
            <v:group style="position:absolute;left:1855;top:12006;width:2;height:290" coordorigin="1855,12006" coordsize="2,290">
              <v:shape style="position:absolute;left:1855;top:12006;width:2;height:290" coordorigin="1855,12006" coordsize="0,290" path="m1855,12295l1855,12006e" filled="f" stroked="t" strokeweight=".939172pt" strokecolor="#676767">
                <v:path arrowok="t"/>
              </v:shape>
            </v:group>
            <v:group style="position:absolute;left:1855;top:12604;width:2;height:484" coordorigin="1855,12604" coordsize="2,484">
              <v:shape style="position:absolute;left:1855;top:12604;width:2;height:484" coordorigin="1855,12604" coordsize="0,484" path="m1855,13088l1855,12604e" filled="f" stroked="t" strokeweight=".704379pt" strokecolor="#646464">
                <v:path arrowok="t"/>
              </v:shape>
            </v:group>
            <v:group style="position:absolute;left:1855;top:11298;width:2;height:4989" coordorigin="1855,11298" coordsize="2,4989">
              <v:shape style="position:absolute;left:1855;top:11298;width:2;height:4989" coordorigin="1855,11298" coordsize="0,4989" path="m1855,16288l1855,11298e" filled="f" stroked="t" strokeweight=".469586pt" strokecolor="#606060">
                <v:path arrowok="t"/>
              </v:shape>
            </v:group>
            <v:group style="position:absolute;left:2522;top:13539;width:2;height:309" coordorigin="2522,13539" coordsize="2,309">
              <v:shape style="position:absolute;left:2522;top:13539;width:2;height:309" coordorigin="2522,13539" coordsize="0,309" path="m2522,13848l2522,13539e" filled="f" stroked="t" strokeweight=".469586pt" strokecolor="#343434">
                <v:path arrowok="t"/>
              </v:shape>
            </v:group>
            <v:group style="position:absolute;left:1273;top:13819;width:2;height:1443" coordorigin="1273,13819" coordsize="2,1443">
              <v:shape style="position:absolute;left:1273;top:13819;width:2;height:1443" coordorigin="1273,13819" coordsize="0,1443" path="m1273,15262l1273,13819e" filled="f" stroked="t" strokeweight=".234793pt" strokecolor="#000000">
                <v:path arrowok="t"/>
              </v:shape>
            </v:group>
            <v:group style="position:absolute;left:7476;top:13966;width:2;height:214" coordorigin="7476,13966" coordsize="2,214">
              <v:shape style="position:absolute;left:7476;top:13966;width:2;height:214" coordorigin="7476,13966" coordsize="0,214" path="m7476,14180l7476,13966e" filled="f" stroked="t" strokeweight=".469586pt" strokecolor="#484848">
                <v:path arrowok="t"/>
              </v:shape>
            </v:group>
            <v:group style="position:absolute;left:11519;top:14384;width:2;height:218" coordorigin="11519,14384" coordsize="2,218">
              <v:shape style="position:absolute;left:11519;top:14384;width:2;height:218" coordorigin="11519,14384" coordsize="0,218" path="m11519,14602l11519,14384e" filled="f" stroked="t" strokeweight=".469586pt" strokecolor="#3F3F3F">
                <v:path arrowok="t"/>
              </v:shape>
            </v:group>
            <v:group style="position:absolute;left:7473;top:14123;width:2;height:589" coordorigin="7473,14123" coordsize="2,589">
              <v:shape style="position:absolute;left:7473;top:14123;width:2;height:589" coordorigin="7473,14123" coordsize="0,589" path="m7473,14712l7473,14123e" filled="f" stroked="t" strokeweight=".704379pt" strokecolor="#5B5B5B">
                <v:path arrowok="t"/>
              </v:shape>
            </v:group>
            <v:group style="position:absolute;left:1853;top:13791;width:2;height:2497" coordorigin="1853,13791" coordsize="2,2497">
              <v:shape style="position:absolute;left:1853;top:13791;width:2;height:2497" coordorigin="1853,13791" coordsize="0,2497" path="m1853,16288l1853,13791e" filled="f" stroked="t" strokeweight=".704379pt" strokecolor="#676767">
                <v:path arrowok="t"/>
              </v:shape>
            </v:group>
            <v:group style="position:absolute;left:2519;top:13791;width:2;height:2497" coordorigin="2519,13791" coordsize="2,2497">
              <v:shape style="position:absolute;left:2519;top:13791;width:2;height:2497" coordorigin="2519,13791" coordsize="0,2497" path="m2519,16288l2519,13791e" filled="f" stroked="t" strokeweight=".704379pt" strokecolor="#545454">
                <v:path arrowok="t"/>
              </v:shape>
            </v:group>
            <v:group style="position:absolute;left:7476;top:14655;width:2;height:209" coordorigin="7476,14655" coordsize="2,209">
              <v:shape style="position:absolute;left:7476;top:14655;width:2;height:209" coordorigin="7476,14655" coordsize="0,209" path="m7476,14863l7476,14655e" filled="f" stroked="t" strokeweight=".469586pt" strokecolor="#3B3B3B">
                <v:path arrowok="t"/>
              </v:shape>
            </v:group>
            <v:group style="position:absolute;left:7476;top:14806;width:2;height:1486" coordorigin="7476,14806" coordsize="2,1486">
              <v:shape style="position:absolute;left:7476;top:14806;width:2;height:1486" coordorigin="7476,14806" coordsize="0,1486" path="m7476,16292l7476,14806e" filled="f" stroked="t" strokeweight=".704379pt" strokecolor="#5B5B5B">
                <v:path arrowok="t"/>
              </v:shape>
            </v:group>
            <v:group style="position:absolute;left:564;top:14954;width:2;height:337" coordorigin="564,14954" coordsize="2,337">
              <v:shape style="position:absolute;left:564;top:14954;width:2;height:337" coordorigin="564,14954" coordsize="0,337" path="m564,15291l564,14954e" filled="f" stroked="t" strokeweight=".469586pt" strokecolor="#484848">
                <v:path arrowok="t"/>
              </v:shape>
            </v:group>
            <v:group style="position:absolute;left:11519;top:14631;width:2;height:660" coordorigin="11519,14631" coordsize="2,660">
              <v:shape style="position:absolute;left:11519;top:14631;width:2;height:660" coordorigin="11519,14631" coordsize="0,660" path="m11519,15291l11519,14631e" filled="f" stroked="t" strokeweight=".469586pt" strokecolor="#646464">
                <v:path arrowok="t"/>
              </v:shape>
            </v:group>
            <v:group style="position:absolute;left:549;top:16273;width:286;height:2" coordorigin="549,16273" coordsize="286,2">
              <v:shape style="position:absolute;left:549;top:16273;width:286;height:2" coordorigin="549,16273" coordsize="286,0" path="m549,16273l836,16273e" filled="f" stroked="t" strokeweight=".469586pt" strokecolor="#777777">
                <v:path arrowok="t"/>
              </v:shape>
            </v:group>
            <v:group style="position:absolute;left:564;top:15234;width:2;height:1044" coordorigin="564,15234" coordsize="2,1044">
              <v:shape style="position:absolute;left:564;top:15234;width:2;height:1044" coordorigin="564,15234" coordsize="0,1044" path="m564,16278l564,15234e" filled="f" stroked="t" strokeweight=".704379pt" strokecolor="#606060">
                <v:path arrowok="t"/>
              </v:shape>
            </v:group>
            <v:group style="position:absolute;left:549;top:16283;width:10974;height:2" coordorigin="549,16283" coordsize="10974,2">
              <v:shape style="position:absolute;left:549;top:16283;width:10974;height:2" coordorigin="549,16283" coordsize="10974,0" path="m549,16283l11524,16283e" filled="f" stroked="t" strokeweight=".704379pt" strokecolor="#808080">
                <v:path arrowok="t"/>
              </v:shape>
            </v:group>
            <v:group style="position:absolute;left:1273;top:15262;width:2;height:1016" coordorigin="1273,15262" coordsize="2,1016">
              <v:shape style="position:absolute;left:1273;top:15262;width:2;height:1016" coordorigin="1273,15262" coordsize="0,1016" path="m1273,16278l1273,15262e" filled="f" stroked="t" strokeweight=".234793pt" strokecolor="#939393">
                <v:path arrowok="t"/>
              </v:shape>
            </v:group>
            <v:group style="position:absolute;left:2404;top:16280;width:916;height:2" coordorigin="2404,16280" coordsize="916,2">
              <v:shape style="position:absolute;left:2404;top:16280;width:916;height:2" coordorigin="2404,16280" coordsize="916,0" path="m2404,16280l3320,16280e" filled="f" stroked="t" strokeweight=".469586pt" strokecolor="#838383">
                <v:path arrowok="t"/>
              </v:shape>
            </v:group>
            <v:group style="position:absolute;left:4780;top:16285;width:291;height:2" coordorigin="4780,16285" coordsize="291,2">
              <v:shape style="position:absolute;left:4780;top:16285;width:291;height:2" coordorigin="4780,16285" coordsize="291,0" path="m4780,16285l5072,16285e" filled="f" stroked="t" strokeweight=".469586pt" strokecolor="#646464">
                <v:path arrowok="t"/>
              </v:shape>
            </v:group>
            <v:group style="position:absolute;left:5334;top:16285;width:1756;height:2" coordorigin="5334,16285" coordsize="1756,2">
              <v:shape style="position:absolute;left:5334;top:16285;width:1756;height:2" coordorigin="5334,16285" coordsize="1756,0" path="m5334,16285l7091,16285e" filled="f" stroked="t" strokeweight=".704379pt" strokecolor="#808080">
                <v:path arrowok="t"/>
              </v:shape>
            </v:group>
            <v:group style="position:absolute;left:9190;top:16288;width:263;height:2" coordorigin="9190,16288" coordsize="263,2">
              <v:shape style="position:absolute;left:9190;top:16288;width:263;height:2" coordorigin="9190,16288" coordsize="263,0" path="m9190,16288l9453,16288e" filled="f" stroked="t" strokeweight=".469586pt" strokecolor="#5B5B5B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7.082672pt;margin-top:7.989354pt;width:20.421165pt;height:13.734095pt;mso-position-horizontal-relative:page;mso-position-vertical-relative:paragraph;z-index:-16458" type="#_x0000_t202" filled="f" stroked="f">
            <v:textbox inset="0,0,0,0">
              <w:txbxContent>
                <w:p>
                  <w:pPr>
                    <w:spacing w:before="0" w:after="0" w:line="275" w:lineRule="exact"/>
                    <w:ind w:right="-81"/>
                    <w:jc w:val="left"/>
                    <w:tabs>
                      <w:tab w:pos="340" w:val="left"/>
                    </w:tabs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979797"/>
                      <w:spacing w:val="0"/>
                      <w:w w:val="45"/>
                      <w:position w:val="1"/>
                    </w:rPr>
                    <w:t>.,.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979797"/>
                      <w:spacing w:val="0"/>
                      <w:w w:val="100"/>
                      <w:position w:val="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979797"/>
                      <w:spacing w:val="0"/>
                      <w:w w:val="100"/>
                      <w:position w:val="1"/>
                    </w:rPr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7E8080"/>
                      <w:spacing w:val="0"/>
                      <w:w w:val="69"/>
                      <w:position w:val="-1"/>
                    </w:rPr>
                    <w:t>•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92"/>
        </w:rPr>
        <w:t>r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83" w:right="-59"/>
        <w:jc w:val="center"/>
        <w:tabs>
          <w:tab w:pos="4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w w:val="75"/>
          <w:position w:val="6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1"/>
          <w:position w:val="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1"/>
          <w:position w:val="6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71"/>
          <w:position w:val="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Orha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0"/>
        </w:rPr>
        <w:t>TOPÇUOGLU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right="781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424" w:lineRule="exact"/>
        <w:ind w:right="-20"/>
        <w:jc w:val="left"/>
        <w:tabs>
          <w:tab w:pos="108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1"/>
          <w:szCs w:val="11"/>
          <w:color w:val="ACACAC"/>
          <w:spacing w:val="0"/>
          <w:w w:val="211"/>
          <w:position w:val="12"/>
        </w:rPr>
        <w:t>'</w:t>
      </w:r>
      <w:r>
        <w:rPr>
          <w:rFonts w:ascii="Arial" w:hAnsi="Arial" w:cs="Arial" w:eastAsia="Arial"/>
          <w:sz w:val="11"/>
          <w:szCs w:val="11"/>
          <w:color w:val="ACACAC"/>
          <w:spacing w:val="0"/>
          <w:w w:val="211"/>
          <w:position w:val="12"/>
        </w:rPr>
        <w:t> </w:t>
      </w:r>
      <w:r>
        <w:rPr>
          <w:rFonts w:ascii="Arial" w:hAnsi="Arial" w:cs="Arial" w:eastAsia="Arial"/>
          <w:sz w:val="11"/>
          <w:szCs w:val="11"/>
          <w:color w:val="ACACAC"/>
          <w:spacing w:val="42"/>
          <w:w w:val="211"/>
          <w:position w:val="12"/>
        </w:rPr>
        <w:t> </w:t>
      </w:r>
      <w:r>
        <w:rPr>
          <w:rFonts w:ascii="Arial" w:hAnsi="Arial" w:cs="Arial" w:eastAsia="Arial"/>
          <w:sz w:val="17"/>
          <w:szCs w:val="17"/>
          <w:color w:val="7E8080"/>
          <w:spacing w:val="0"/>
          <w:w w:val="50"/>
          <w:position w:val="12"/>
        </w:rPr>
        <w:t>.</w:t>
      </w:r>
      <w:r>
        <w:rPr>
          <w:rFonts w:ascii="Arial" w:hAnsi="Arial" w:cs="Arial" w:eastAsia="Arial"/>
          <w:sz w:val="17"/>
          <w:szCs w:val="17"/>
          <w:color w:val="7E8080"/>
          <w:spacing w:val="-15"/>
          <w:w w:val="50"/>
          <w:position w:val="12"/>
        </w:rPr>
        <w:t>.</w:t>
      </w:r>
      <w:r>
        <w:rPr>
          <w:rFonts w:ascii="Arial" w:hAnsi="Arial" w:cs="Arial" w:eastAsia="Arial"/>
          <w:sz w:val="32"/>
          <w:szCs w:val="32"/>
          <w:color w:val="ACACAC"/>
          <w:spacing w:val="0"/>
          <w:w w:val="53"/>
          <w:position w:val="1"/>
        </w:rPr>
        <w:t>..</w:t>
      </w:r>
      <w:r>
        <w:rPr>
          <w:rFonts w:ascii="Arial" w:hAnsi="Arial" w:cs="Arial" w:eastAsia="Arial"/>
          <w:sz w:val="32"/>
          <w:szCs w:val="32"/>
          <w:color w:val="ACACAC"/>
          <w:spacing w:val="-6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76767"/>
          <w:spacing w:val="0"/>
          <w:w w:val="34"/>
          <w:position w:val="-3"/>
        </w:rPr>
        <w:t>--</w:t>
      </w:r>
      <w:r>
        <w:rPr>
          <w:rFonts w:ascii="Times New Roman" w:hAnsi="Times New Roman" w:cs="Times New Roman" w:eastAsia="Times New Roman"/>
          <w:sz w:val="26"/>
          <w:szCs w:val="26"/>
          <w:color w:val="676767"/>
          <w:spacing w:val="0"/>
          <w:w w:val="34"/>
          <w:position w:val="-3"/>
        </w:rPr>
        <w:t>  </w:t>
      </w:r>
      <w:r>
        <w:rPr>
          <w:rFonts w:ascii="Times New Roman" w:hAnsi="Times New Roman" w:cs="Times New Roman" w:eastAsia="Times New Roman"/>
          <w:sz w:val="26"/>
          <w:szCs w:val="26"/>
          <w:color w:val="676767"/>
          <w:spacing w:val="2"/>
          <w:w w:val="34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676767"/>
          <w:spacing w:val="-47"/>
          <w:w w:val="123"/>
          <w:position w:val="12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7E8080"/>
          <w:spacing w:val="0"/>
          <w:w w:val="81"/>
          <w:position w:val="12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7E8080"/>
          <w:spacing w:val="-42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ACACAC"/>
          <w:spacing w:val="0"/>
          <w:w w:val="40"/>
          <w:position w:val="12"/>
        </w:rPr>
        <w:t>..</w:t>
      </w:r>
      <w:r>
        <w:rPr>
          <w:rFonts w:ascii="Times New Roman" w:hAnsi="Times New Roman" w:cs="Times New Roman" w:eastAsia="Times New Roman"/>
          <w:sz w:val="27"/>
          <w:szCs w:val="27"/>
          <w:color w:val="ACACAC"/>
          <w:spacing w:val="13"/>
          <w:w w:val="40"/>
          <w:position w:val="12"/>
        </w:rPr>
        <w:t>.</w:t>
      </w:r>
      <w:r>
        <w:rPr>
          <w:rFonts w:ascii="Arial" w:hAnsi="Arial" w:cs="Arial" w:eastAsia="Arial"/>
          <w:sz w:val="17"/>
          <w:szCs w:val="17"/>
          <w:color w:val="ACACAC"/>
          <w:spacing w:val="12"/>
          <w:w w:val="129"/>
          <w:position w:val="12"/>
        </w:rPr>
        <w:t>,</w:t>
      </w:r>
      <w:r>
        <w:rPr>
          <w:rFonts w:ascii="Arial" w:hAnsi="Arial" w:cs="Arial" w:eastAsia="Arial"/>
          <w:sz w:val="18"/>
          <w:szCs w:val="18"/>
          <w:color w:val="7E8080"/>
          <w:spacing w:val="0"/>
          <w:w w:val="156"/>
          <w:position w:val="12"/>
        </w:rPr>
        <w:t>.</w:t>
      </w:r>
      <w:r>
        <w:rPr>
          <w:rFonts w:ascii="Arial" w:hAnsi="Arial" w:cs="Arial" w:eastAsia="Arial"/>
          <w:sz w:val="18"/>
          <w:szCs w:val="18"/>
          <w:color w:val="7E8080"/>
          <w:spacing w:val="0"/>
          <w:w w:val="100"/>
          <w:position w:val="12"/>
        </w:rPr>
        <w:tab/>
      </w:r>
      <w:r>
        <w:rPr>
          <w:rFonts w:ascii="Arial" w:hAnsi="Arial" w:cs="Arial" w:eastAsia="Arial"/>
          <w:sz w:val="18"/>
          <w:szCs w:val="18"/>
          <w:color w:val="7E8080"/>
          <w:spacing w:val="0"/>
          <w:w w:val="100"/>
          <w:position w:val="12"/>
        </w:rPr>
      </w:r>
      <w:r>
        <w:rPr>
          <w:rFonts w:ascii="Arial" w:hAnsi="Arial" w:cs="Arial" w:eastAsia="Arial"/>
          <w:sz w:val="19"/>
          <w:szCs w:val="19"/>
          <w:color w:val="ACACAC"/>
          <w:spacing w:val="0"/>
          <w:w w:val="74"/>
          <w:i/>
          <w:position w:val="12"/>
        </w:rPr>
        <w:t>:··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60" w:right="260"/>
          <w:cols w:num="2" w:equalWidth="0">
            <w:col w:w="6409" w:space="2001"/>
            <w:col w:w="279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3539" w:right="-20"/>
        <w:jc w:val="left"/>
        <w:tabs>
          <w:tab w:pos="10020" w:val="left"/>
        </w:tabs>
        <w:rPr>
          <w:rFonts w:ascii="Arial" w:hAnsi="Arial" w:cs="Arial" w:eastAsia="Arial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80608pt;margin-top:-19.65589pt;width:266.524264pt;height:51.5pt;mso-position-horizontal-relative:page;mso-position-vertical-relative:paragraph;z-index:-16453" type="#_x0000_t202" filled="f" stroked="f">
            <v:textbox inset="0,0,0,0">
              <w:txbxContent>
                <w:p>
                  <w:pPr>
                    <w:spacing w:before="0" w:after="0" w:line="1030" w:lineRule="exact"/>
                    <w:ind w:right="-195"/>
                    <w:jc w:val="left"/>
                    <w:tabs>
                      <w:tab w:pos="2540" w:val="left"/>
                    </w:tabs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03"/>
                      <w:szCs w:val="103"/>
                      <w:color w:val="383838"/>
                      <w:spacing w:val="0"/>
                      <w:w w:val="405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103"/>
                      <w:szCs w:val="103"/>
                      <w:color w:val="383838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103"/>
                      <w:szCs w:val="103"/>
                      <w:color w:val="383838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0"/>
                      <w:w w:val="100"/>
                      <w:position w:val="31"/>
                    </w:rPr>
                    <w:t>İZMİR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18"/>
                      <w:w w:val="100"/>
                      <w:position w:val="3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0"/>
                      <w:w w:val="100"/>
                      <w:position w:val="31"/>
                    </w:rPr>
                    <w:t>BÜYÜKŞEHİR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0"/>
                      <w:w w:val="100"/>
                      <w:position w:val="3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20"/>
                      <w:w w:val="100"/>
                      <w:position w:val="3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0"/>
                      <w:w w:val="103"/>
                      <w:position w:val="31"/>
                    </w:rPr>
                    <w:t>BELEDİYESİ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BAŞKANLTGI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Arial" w:hAnsi="Arial" w:cs="Arial" w:eastAsia="Arial"/>
          <w:sz w:val="29"/>
          <w:szCs w:val="29"/>
          <w:color w:val="4D4D4D"/>
          <w:spacing w:val="0"/>
          <w:w w:val="51"/>
          <w:position w:val="4"/>
        </w:rPr>
        <w:t>..</w:t>
      </w:r>
      <w:r>
        <w:rPr>
          <w:rFonts w:ascii="Arial" w:hAnsi="Arial" w:cs="Arial" w:eastAsia="Arial"/>
          <w:sz w:val="29"/>
          <w:szCs w:val="29"/>
          <w:color w:val="4D4D4D"/>
          <w:spacing w:val="0"/>
          <w:w w:val="51"/>
          <w:position w:val="4"/>
        </w:rPr>
        <w:t>  </w:t>
      </w:r>
      <w:r>
        <w:rPr>
          <w:rFonts w:ascii="Arial" w:hAnsi="Arial" w:cs="Arial" w:eastAsia="Arial"/>
          <w:sz w:val="29"/>
          <w:szCs w:val="29"/>
          <w:color w:val="4D4D4D"/>
          <w:spacing w:val="17"/>
          <w:w w:val="51"/>
          <w:position w:val="4"/>
        </w:rPr>
        <w:t> </w:t>
      </w:r>
      <w:r>
        <w:rPr>
          <w:rFonts w:ascii="Arial" w:hAnsi="Arial" w:cs="Arial" w:eastAsia="Arial"/>
          <w:sz w:val="29"/>
          <w:szCs w:val="29"/>
          <w:color w:val="4D4D4D"/>
          <w:spacing w:val="0"/>
          <w:w w:val="51"/>
          <w:position w:val="5"/>
        </w:rPr>
        <w:t>..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10" w:after="0" w:line="252" w:lineRule="exact"/>
        <w:ind w:left="625" w:right="-20"/>
        <w:jc w:val="left"/>
        <w:tabs>
          <w:tab w:pos="3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b/>
          <w:bCs/>
          <w:position w:val="-4"/>
        </w:rPr>
        <w:t>BÜVÜKfEHIR</w:t>
      </w:r>
      <w:r>
        <w:rPr>
          <w:rFonts w:ascii="Arial" w:hAnsi="Arial" w:cs="Arial" w:eastAsia="Arial"/>
          <w:sz w:val="16"/>
          <w:szCs w:val="16"/>
          <w:color w:val="383838"/>
          <w:spacing w:val="-24"/>
          <w:w w:val="100"/>
          <w:b/>
          <w:bCs/>
          <w:position w:val="-4"/>
        </w:rPr>
        <w:t> 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b/>
          <w:bCs/>
          <w:position w:val="-4"/>
        </w:rPr>
        <w:tab/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b/>
          <w:bCs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4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4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53" w:lineRule="exact"/>
        <w:ind w:left="668" w:right="-20"/>
        <w:jc w:val="left"/>
        <w:tabs>
          <w:tab w:pos="40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6"/>
          <w:szCs w:val="16"/>
          <w:color w:val="4D4D4D"/>
          <w:spacing w:val="0"/>
          <w:w w:val="100"/>
          <w:position w:val="1"/>
        </w:rPr>
        <w:t>BELE</w:t>
      </w:r>
      <w:r>
        <w:rPr>
          <w:rFonts w:ascii="Arial" w:hAnsi="Arial" w:cs="Arial" w:eastAsia="Arial"/>
          <w:sz w:val="16"/>
          <w:szCs w:val="16"/>
          <w:color w:val="4D4D4D"/>
          <w:spacing w:val="0"/>
          <w:w w:val="100"/>
          <w:position w:val="1"/>
        </w:rPr>
        <w:t>D</w:t>
      </w:r>
      <w:r>
        <w:rPr>
          <w:rFonts w:ascii="Arial" w:hAnsi="Arial" w:cs="Arial" w:eastAsia="Arial"/>
          <w:sz w:val="16"/>
          <w:szCs w:val="16"/>
          <w:color w:val="4D4D4D"/>
          <w:spacing w:val="23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4D4D4D"/>
          <w:spacing w:val="0"/>
          <w:w w:val="100"/>
          <w:position w:val="1"/>
        </w:rPr>
        <w:t>YESI</w:t>
      </w:r>
      <w:r>
        <w:rPr>
          <w:rFonts w:ascii="Arial" w:hAnsi="Arial" w:cs="Arial" w:eastAsia="Arial"/>
          <w:sz w:val="16"/>
          <w:szCs w:val="16"/>
          <w:color w:val="4D4D4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6"/>
          <w:szCs w:val="16"/>
          <w:color w:val="4D4D4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9" w:lineRule="auto"/>
        <w:ind w:left="158" w:right="3479" w:firstLine="-5"/>
        <w:jc w:val="left"/>
        <w:tabs>
          <w:tab w:pos="1380" w:val="left"/>
          <w:tab w:pos="3220" w:val="left"/>
          <w:tab w:pos="4420" w:val="left"/>
          <w:tab w:pos="5580" w:val="left"/>
          <w:tab w:pos="76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Tarihi</w:t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15/05/2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4"/>
        </w:rPr>
        <w:t>0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76"/>
        </w:rPr>
        <w:t>ı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31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]Bildirim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22:50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1"/>
        </w:rPr>
        <w:t>tre!: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5/05/2017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4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-20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3139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]Bildirim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4"/>
          <w:position w:val="1"/>
        </w:rPr>
        <w:t>Santral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6" w:after="0" w:line="192" w:lineRule="exact"/>
        <w:ind w:left="15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1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53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-40"/>
          <w:w w:val="15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Yenişehi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Hilal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lzba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istasyo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2"/>
          <w:position w:val="-1"/>
        </w:rPr>
        <w:t>bölgesi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468" w:lineRule="exact"/>
        <w:ind w:left="4510" w:right="-20"/>
        <w:jc w:val="left"/>
        <w:tabs>
          <w:tab w:pos="5100" w:val="left"/>
          <w:tab w:pos="6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.903681pt;margin-top:-36.399895pt;width:562.559371pt;height:42.538007pt;mso-position-horizontal-relative:page;mso-position-vertical-relative:paragraph;z-index:-16454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220" w:hRule="exact"/>
                    </w:trPr>
                    <w:tc>
                      <w:tcPr>
                        <w:tcW w:w="1106" w:type="dxa"/>
                        <w:tcBorders>
                          <w:top w:val="single" w:sz="5.71392" w:space="0" w:color="5B5B5B"/>
                          <w:bottom w:val="single" w:sz="5.71392" w:space="0" w:color="575757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13" w:after="0" w:line="192" w:lineRule="exact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88"/>
                          </w:rPr>
                          <w:t>Do.ı!r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88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0"/>
                            <w:w w:val="8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4"/>
                          </w:rPr>
                          <w:t>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405" w:type="dxa"/>
                        <w:tcBorders>
                          <w:top w:val="single" w:sz="5.71392" w:space="0" w:color="5B5B5B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8" w:after="0" w:line="240" w:lineRule="auto"/>
                          <w:ind w:left="17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26262"/>
                            <w:spacing w:val="-5"/>
                            <w:w w:val="103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3"/>
                          </w:rPr>
                          <w:t>Yenişehi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3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2"/>
                            <w:w w:val="10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Hilal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62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26262"/>
                            <w:spacing w:val="7"/>
                            <w:w w:val="100"/>
                          </w:rPr>
                          <w:t>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ba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0"/>
                            <w:w w:val="59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26262"/>
                            <w:spacing w:val="0"/>
                            <w:w w:val="108"/>
                          </w:rPr>
                          <w:t>sıa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26262"/>
                            <w:spacing w:val="5"/>
                            <w:w w:val="109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98"/>
                          </w:rPr>
                          <w:t>yon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D4D4D"/>
                            <w:spacing w:val="0"/>
                            <w:w w:val="102"/>
                          </w:rPr>
                          <w:t>bölgesi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733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single" w:sz="5.71392" w:space="0" w:color="575757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10" w:hRule="exact"/>
                    </w:trPr>
                    <w:tc>
                      <w:tcPr>
                        <w:tcW w:w="1106" w:type="dxa"/>
                        <w:tcBorders>
                          <w:top w:val="single" w:sz="5.71392" w:space="0" w:color="575757"/>
                          <w:bottom w:val="single" w:sz="5.71392" w:space="0" w:color="606060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4" w:after="0" w:line="192" w:lineRule="exact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4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405" w:type="dxa"/>
                        <w:tcBorders>
                          <w:top w:val="nil" w:sz="6" w:space="0" w:color="auto"/>
                          <w:bottom w:val="single" w:sz="5.71392" w:space="0" w:color="606060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11" w:after="0" w:line="192" w:lineRule="exact"/>
                          <w:ind w:left="153" w:right="-20"/>
                          <w:jc w:val="left"/>
                          <w:tabs>
                            <w:tab w:pos="256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OtYangını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Sınıfı: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D4D4D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733" w:type="dxa"/>
                        <w:tcBorders>
                          <w:top w:val="nil" w:sz="6" w:space="0" w:color="auto"/>
                          <w:bottom w:val="single" w:sz="5.71392" w:space="0" w:color="606060"/>
                          <w:left w:val="nil" w:sz="6" w:space="0" w:color="auto"/>
                          <w:right w:val="single" w:sz="5.71392" w:space="0" w:color="575757"/>
                        </w:tcBorders>
                      </w:tcPr>
                      <w:p>
                        <w:pPr>
                          <w:spacing w:before="1" w:after="0" w:line="240" w:lineRule="auto"/>
                          <w:ind w:left="543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D4D4D"/>
                            <w:spacing w:val="0"/>
                            <w:w w:val="100"/>
                          </w:rPr>
                          <w:t>Sebebi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D4D4D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D4D4D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Açı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2"/>
                          </w:rPr>
                          <w:t>Ateş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21" w:hRule="exact"/>
                    </w:trPr>
                    <w:tc>
                      <w:tcPr>
                        <w:tcW w:w="1106" w:type="dxa"/>
                        <w:tcBorders>
                          <w:top w:val="single" w:sz="5.71392" w:space="0" w:color="606060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8" w:after="0" w:line="240" w:lineRule="auto"/>
                          <w:ind w:left="45" w:right="-58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D4D4D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D4D4D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D4D4D"/>
                            <w:spacing w:val="-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5"/>
                          </w:rPr>
                          <w:t>Binada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405" w:type="dxa"/>
                        <w:tcBorders>
                          <w:top w:val="single" w:sz="5.71392" w:space="0" w:color="606060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8" w:after="0" w:line="240" w:lineRule="auto"/>
                          <w:ind w:left="39" w:right="-20"/>
                          <w:jc w:val="left"/>
                          <w:tabs>
                            <w:tab w:pos="246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ise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D4D4D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D4D4D"/>
                            <w:spacing w:val="-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D4D4D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D4D4D"/>
                            <w:spacing w:val="0"/>
                            <w:w w:val="100"/>
                          </w:rPr>
                          <w:t>Yapını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D4D4D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D4D4D"/>
                            <w:spacing w:val="-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D4D4D"/>
                            <w:spacing w:val="0"/>
                            <w:w w:val="104"/>
                          </w:rPr>
                          <w:t>Şekli: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5" w:after="0" w:line="195" w:lineRule="exact"/>
                          <w:ind w:left="247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D4D4D"/>
                            <w:spacing w:val="0"/>
                            <w:w w:val="100"/>
                          </w:rPr>
                          <w:t>Beıoııarıııe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D4D4D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D4D4D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80"/>
                          </w:rPr>
                          <w:t>K&lt;w.i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8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8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9"/>
                            <w:w w:val="8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D4D4D"/>
                            <w:spacing w:val="0"/>
                            <w:w w:val="102"/>
                          </w:rPr>
                          <w:t>Alısap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733" w:type="dxa"/>
                        <w:tcBorders>
                          <w:top w:val="single" w:sz="5.71392" w:space="0" w:color="606060"/>
                          <w:bottom w:val="nil" w:sz="6" w:space="0" w:color="auto"/>
                          <w:left w:val="nil" w:sz="6" w:space="0" w:color="auto"/>
                          <w:right w:val="single" w:sz="5.71392" w:space="0" w:color="575757"/>
                        </w:tcBorders>
                      </w:tcPr>
                      <w:p>
                        <w:pPr>
                          <w:spacing w:before="0" w:after="0" w:line="195" w:lineRule="exact"/>
                          <w:ind w:left="118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Kullanım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D4D4D"/>
                            <w:spacing w:val="0"/>
                            <w:w w:val="100"/>
                          </w:rPr>
                          <w:t>Şekli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D4D4D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D4D4D"/>
                            <w:spacing w:val="0"/>
                            <w:w w:val="12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5" w:after="0" w:line="240" w:lineRule="auto"/>
                          <w:ind w:left="95" w:right="-20"/>
                          <w:jc w:val="left"/>
                          <w:tabs>
                            <w:tab w:pos="1200" w:val="left"/>
                          </w:tabs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26262"/>
                            <w:spacing w:val="0"/>
                            <w:w w:val="100"/>
                          </w:rPr>
                          <w:t>"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26262"/>
                            <w:spacing w:val="8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lik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Diğer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4D4D4D"/>
                            <w:spacing w:val="0"/>
                            <w:w w:val="149"/>
                            <w:b/>
                            <w:bCs/>
                          </w:rPr>
                          <w:t>OO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4D4D4D"/>
                            <w:spacing w:val="6"/>
                            <w:w w:val="149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757575"/>
                            <w:spacing w:val="0"/>
                            <w:w w:val="269"/>
                            <w:b/>
                            <w:bCs/>
                          </w:rPr>
                          <w:t>OOoOoo000000000000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757575"/>
                            <w:spacing w:val="1"/>
                            <w:w w:val="269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4D4D4D"/>
                            <w:spacing w:val="0"/>
                            <w:w w:val="167"/>
                            <w:b/>
                            <w:bCs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4D4D4D"/>
                            <w:spacing w:val="1"/>
                            <w:w w:val="167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8E8E90"/>
                            <w:spacing w:val="0"/>
                            <w:w w:val="167"/>
                            <w:b/>
                            <w:bCs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8E8E90"/>
                            <w:spacing w:val="10"/>
                            <w:w w:val="167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4D4D4D"/>
                            <w:spacing w:val="0"/>
                            <w:w w:val="264"/>
                            <w:b/>
                            <w:bCs/>
                          </w:rPr>
                          <w:t>0000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4D4D4D"/>
                            <w:spacing w:val="-2"/>
                            <w:w w:val="264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757575"/>
                            <w:spacing w:val="0"/>
                            <w:w w:val="167"/>
                            <w:b/>
                            <w:bCs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757575"/>
                            <w:spacing w:val="10"/>
                            <w:w w:val="167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383838"/>
                            <w:spacing w:val="0"/>
                            <w:w w:val="167"/>
                            <w:b/>
                            <w:bCs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383838"/>
                            <w:spacing w:val="5"/>
                            <w:w w:val="167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626262"/>
                            <w:spacing w:val="0"/>
                            <w:w w:val="264"/>
                            <w:b/>
                            <w:bCs/>
                          </w:rPr>
                          <w:t>00o0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626262"/>
                            <w:spacing w:val="3"/>
                            <w:w w:val="264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383838"/>
                            <w:spacing w:val="0"/>
                            <w:w w:val="100"/>
                            <w:b/>
                            <w:bCs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383838"/>
                            <w:spacing w:val="0"/>
                            <w:w w:val="100"/>
                            <w:b/>
                            <w:bCs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383838"/>
                            <w:spacing w:val="1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757575"/>
                            <w:spacing w:val="0"/>
                            <w:w w:val="167"/>
                            <w:b/>
                            <w:bCs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757575"/>
                            <w:spacing w:val="10"/>
                            <w:w w:val="167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4D4D4D"/>
                            <w:spacing w:val="0"/>
                            <w:w w:val="167"/>
                            <w:b/>
                            <w:bCs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4D4D4D"/>
                            <w:spacing w:val="1"/>
                            <w:w w:val="167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8E8E90"/>
                            <w:spacing w:val="0"/>
                            <w:w w:val="257"/>
                            <w:b/>
                            <w:bCs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8E8E90"/>
                            <w:spacing w:val="-10"/>
                            <w:w w:val="257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4D4D4D"/>
                            <w:spacing w:val="0"/>
                            <w:w w:val="257"/>
                            <w:b/>
                            <w:bCs/>
                          </w:rPr>
                          <w:t>0000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4D4D4D"/>
                            <w:spacing w:val="8"/>
                            <w:w w:val="257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757575"/>
                            <w:spacing w:val="0"/>
                            <w:w w:val="257"/>
                            <w:b/>
                            <w:bCs/>
                          </w:rPr>
                          <w:t>00o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757575"/>
                            <w:spacing w:val="-5"/>
                            <w:w w:val="257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4D4D4D"/>
                            <w:spacing w:val="0"/>
                            <w:w w:val="167"/>
                            <w:b/>
                            <w:bCs/>
                          </w:rPr>
                          <w:t>OO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4D4D4D"/>
                            <w:spacing w:val="-2"/>
                            <w:w w:val="167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757575"/>
                            <w:spacing w:val="0"/>
                            <w:w w:val="167"/>
                            <w:b/>
                            <w:bCs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757575"/>
                            <w:spacing w:val="10"/>
                            <w:w w:val="167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4D4D4D"/>
                            <w:spacing w:val="0"/>
                            <w:w w:val="167"/>
                            <w:b/>
                            <w:bCs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4D4D4D"/>
                            <w:spacing w:val="5"/>
                            <w:w w:val="167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8E8E90"/>
                            <w:spacing w:val="0"/>
                            <w:w w:val="167"/>
                            <w:b/>
                            <w:bCs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8E8E90"/>
                            <w:spacing w:val="5"/>
                            <w:w w:val="167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757575"/>
                            <w:spacing w:val="0"/>
                            <w:w w:val="240"/>
                            <w:b/>
                            <w:bCs/>
                          </w:rPr>
                          <w:t>00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757575"/>
                            <w:spacing w:val="5"/>
                            <w:w w:val="24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4D4D4D"/>
                            <w:spacing w:val="0"/>
                            <w:w w:val="149"/>
                            <w:b/>
                            <w:bCs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4D4D4D"/>
                            <w:spacing w:val="9"/>
                            <w:w w:val="149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757575"/>
                            <w:spacing w:val="0"/>
                            <w:w w:val="275"/>
                            <w:b/>
                            <w:bCs/>
                          </w:rPr>
                          <w:t>00000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757575"/>
                            <w:spacing w:val="-3"/>
                            <w:w w:val="275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4D4D4D"/>
                            <w:spacing w:val="0"/>
                            <w:w w:val="149"/>
                            <w:b/>
                            <w:bCs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4D4D4D"/>
                            <w:spacing w:val="9"/>
                            <w:w w:val="149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757575"/>
                            <w:spacing w:val="0"/>
                            <w:w w:val="276"/>
                            <w:b/>
                            <w:bCs/>
                          </w:rPr>
                          <w:t>0H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757575"/>
                            <w:spacing w:val="11"/>
                            <w:w w:val="276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4D4D4D"/>
                            <w:spacing w:val="0"/>
                            <w:w w:val="276"/>
                            <w:b/>
                            <w:bCs/>
                          </w:rPr>
                          <w:t>0000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4D4D4D"/>
                            <w:spacing w:val="-15"/>
                            <w:w w:val="276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757575"/>
                            <w:spacing w:val="0"/>
                            <w:w w:val="287"/>
                            <w:b/>
                            <w:bCs/>
                          </w:rPr>
                          <w:t>00000000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757575"/>
                            <w:spacing w:val="-5"/>
                            <w:w w:val="287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4D4D4D"/>
                            <w:spacing w:val="0"/>
                            <w:w w:val="204"/>
                            <w:b/>
                            <w:bCs/>
                          </w:rPr>
                          <w:t>00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4D4D4D"/>
                            <w:spacing w:val="9"/>
                            <w:w w:val="204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757575"/>
                            <w:spacing w:val="0"/>
                            <w:w w:val="204"/>
                            <w:b/>
                            <w:bCs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757575"/>
                            <w:spacing w:val="2"/>
                            <w:w w:val="204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4D4D4D"/>
                            <w:spacing w:val="0"/>
                            <w:w w:val="257"/>
                            <w:b/>
                            <w:bCs/>
                          </w:rPr>
                          <w:t>0000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4D4D4D"/>
                            <w:spacing w:val="-1"/>
                            <w:w w:val="257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757575"/>
                            <w:spacing w:val="0"/>
                            <w:w w:val="257"/>
                            <w:b/>
                            <w:bCs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757575"/>
                            <w:spacing w:val="-6"/>
                            <w:w w:val="257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4D4D4D"/>
                            <w:spacing w:val="0"/>
                            <w:w w:val="257"/>
                            <w:b/>
                            <w:bCs/>
                          </w:rPr>
                          <w:t>000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4D4D4D"/>
                            <w:spacing w:val="-4"/>
                            <w:w w:val="257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757575"/>
                            <w:spacing w:val="0"/>
                            <w:w w:val="198"/>
                            <w:b/>
                            <w:bCs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757575"/>
                            <w:spacing w:val="3"/>
                            <w:w w:val="198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4D4D4D"/>
                            <w:spacing w:val="0"/>
                            <w:w w:val="198"/>
                            <w:b/>
                            <w:bCs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4D4D4D"/>
                            <w:spacing w:val="1"/>
                            <w:w w:val="198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757575"/>
                            <w:spacing w:val="0"/>
                            <w:w w:val="198"/>
                            <w:b/>
                            <w:bCs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Arial" w:hAnsi="Arial" w:cs="Arial" w:eastAsia="Arial"/>
          <w:sz w:val="42"/>
          <w:szCs w:val="42"/>
          <w:color w:val="232323"/>
          <w:spacing w:val="0"/>
          <w:w w:val="51"/>
          <w:position w:val="-2"/>
        </w:rPr>
        <w:t>ı</w:t>
      </w:r>
      <w:r>
        <w:rPr>
          <w:rFonts w:ascii="Arial" w:hAnsi="Arial" w:cs="Arial" w:eastAsia="Arial"/>
          <w:sz w:val="42"/>
          <w:szCs w:val="42"/>
          <w:color w:val="232323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2"/>
          <w:szCs w:val="42"/>
          <w:color w:val="232323"/>
          <w:spacing w:val="0"/>
          <w:w w:val="100"/>
          <w:position w:val="-2"/>
        </w:rPr>
      </w:r>
      <w:r>
        <w:rPr>
          <w:rFonts w:ascii="Arial" w:hAnsi="Arial" w:cs="Arial" w:eastAsia="Arial"/>
          <w:sz w:val="42"/>
          <w:szCs w:val="42"/>
          <w:color w:val="383838"/>
          <w:spacing w:val="0"/>
          <w:w w:val="51"/>
          <w:position w:val="-2"/>
        </w:rPr>
        <w:t>ı</w:t>
      </w:r>
      <w:r>
        <w:rPr>
          <w:rFonts w:ascii="Arial" w:hAnsi="Arial" w:cs="Arial" w:eastAsia="Arial"/>
          <w:sz w:val="42"/>
          <w:szCs w:val="42"/>
          <w:color w:val="38383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2"/>
          <w:szCs w:val="42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11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6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1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1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1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1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1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15"/>
          <w:position w:val="1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7"/>
          <w:w w:val="115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15"/>
          <w:position w:val="11"/>
        </w:rPr>
        <w:t>23:00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163" w:right="-20"/>
        <w:jc w:val="left"/>
        <w:tabs>
          <w:tab w:pos="2240" w:val="left"/>
          <w:tab w:pos="5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24"/>
          <w:position w:val="0"/>
        </w:rPr>
        <w:t>ahibi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39"/>
          <w:w w:val="12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24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-51"/>
          <w:w w:val="12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8"/>
          <w:position w:val="2"/>
        </w:rPr>
        <w:t>Kir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98"/>
          <w:position w:val="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2"/>
          <w:w w:val="118"/>
          <w:position w:val="2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2"/>
          <w:position w:val="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127"/>
          <w:position w:val="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2" w:after="0" w:line="240" w:lineRule="auto"/>
        <w:ind w:left="219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]Amiri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Sami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6"/>
        </w:rPr>
        <w:t>DiLSiZ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24" w:lineRule="exact"/>
        <w:ind w:left="2191" w:right="-20"/>
        <w:jc w:val="left"/>
        <w:tabs>
          <w:tab w:pos="4800" w:val="left"/>
          <w:tab w:pos="7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4"/>
          <w:position w:val="1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79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7"/>
          <w:w w:val="179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b/>
          <w:bCs/>
          <w:position w:val="1"/>
        </w:rPr>
        <w:t>1</w:t>
      </w:r>
      <w:r>
        <w:rPr>
          <w:rFonts w:ascii="Arial" w:hAnsi="Arial" w:cs="Arial" w:eastAsia="Arial"/>
          <w:sz w:val="17"/>
          <w:szCs w:val="17"/>
          <w:color w:val="383838"/>
          <w:spacing w:val="-41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43"/>
          <w:position w:val="-1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54"/>
          <w:w w:val="14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2"/>
        </w:rPr>
        <w:t>22:51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3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Var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"/>
          <w:w w:val="100"/>
          <w:position w:val="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-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16"/>
          <w:position w:val="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8"/>
          <w:w w:val="116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16"/>
          <w:position w:val="2"/>
        </w:rPr>
        <w:t>22:53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153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90"/>
          <w:position w:val="0"/>
        </w:rPr>
        <w:t>]Araç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0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0"/>
        </w:rPr>
        <w:t>CFE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0"/>
        </w:rPr>
        <w:t>16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63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8"/>
        </w:rPr>
        <w:t>Skibin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2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6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lektri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3" w:after="0" w:line="240" w:lineRule="auto"/>
        <w:ind w:left="4733" w:right="4733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3" w:after="0" w:line="275" w:lineRule="auto"/>
        <w:ind w:left="2215" w:right="4384" w:firstLine="2547"/>
        <w:jc w:val="left"/>
        <w:tabs>
          <w:tab w:pos="4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4"/>
        </w:rPr>
        <w:t>Emniyet-Jandarma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4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6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6" w:lineRule="auto"/>
        <w:ind w:left="2215" w:right="2615" w:firstLine="-2062"/>
        <w:jc w:val="left"/>
        <w:tabs>
          <w:tab w:pos="2200" w:val="left"/>
          <w:tab w:pos="4740" w:val="left"/>
          <w:tab w:pos="7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0"/>
        </w:rPr>
        <w:t>]Araç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3"/>
          <w:position w:val="1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3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6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219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4"/>
        </w:rPr>
        <w:t>]Yardıma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</w:rPr>
        <w:t>A.</w:t>
      </w:r>
      <w:r>
        <w:rPr>
          <w:rFonts w:ascii="Arial" w:hAnsi="Arial" w:cs="Arial" w:eastAsia="Arial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221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15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5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760" w:right="414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öndürmede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5"/>
        </w:rPr>
        <w:t>söndürücü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179" w:lineRule="exact"/>
        <w:ind w:left="153" w:right="-20"/>
        <w:jc w:val="left"/>
        <w:tabs>
          <w:tab w:pos="2200" w:val="left"/>
          <w:tab w:pos="4740" w:val="left"/>
          <w:tab w:pos="6660" w:val="left"/>
          <w:tab w:pos="8240" w:val="left"/>
          <w:tab w:pos="9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1"/>
        </w:rPr>
        <w:t>Türü</w:t>
        <w:tab/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88"/>
          <w:position w:val="-4"/>
        </w:rPr>
        <w:t>!Su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3"/>
          <w:w w:val="88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]KöpükKg.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3"/>
          <w:position w:val="-2"/>
        </w:rPr>
        <w:t>[K.K.T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3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10"/>
          <w:position w:val="-3"/>
        </w:rPr>
        <w:t>K02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34"/>
          <w:w w:val="11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0"/>
          <w:position w:val="-3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88" w:lineRule="exact"/>
        <w:ind w:left="4812" w:right="-20"/>
        <w:jc w:val="left"/>
        <w:tabs>
          <w:tab w:pos="6660" w:val="left"/>
          <w:tab w:pos="8220" w:val="left"/>
          <w:tab w:pos="980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53"/>
          <w:b/>
          <w:bCs/>
          <w:position w:val="1"/>
        </w:rPr>
        <w:t>.5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b/>
          <w:bCs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47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232323"/>
          <w:spacing w:val="0"/>
          <w:w w:val="63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23232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232323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4D4D4D"/>
          <w:spacing w:val="0"/>
          <w:w w:val="63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60" w:bottom="280" w:left="180" w:right="260"/>
        </w:sectPr>
      </w:pPr>
      <w:rPr/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53" w:right="-6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92" w:lineRule="exact"/>
        <w:ind w:left="16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  <w:position w:val="-1"/>
        </w:rPr>
        <w:t>Dum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1"/>
          <w:position w:val="-1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4"/>
        </w:rPr>
        <w:t>yok.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260"/>
          <w:cols w:num="2" w:equalWidth="0">
            <w:col w:w="2182" w:space="109"/>
            <w:col w:w="9189"/>
          </w:cols>
        </w:sectPr>
      </w:pPr>
      <w:rPr/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38" w:after="0" w:line="240" w:lineRule="auto"/>
        <w:ind w:left="221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İzba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istasyon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bölgesindeki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58" w:lineRule="auto"/>
        <w:ind w:left="2210" w:right="605" w:firstLine="-2047"/>
        <w:jc w:val="left"/>
        <w:tabs>
          <w:tab w:pos="2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6"/>
        </w:rPr>
        <w:t>soıuşturmada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istasyı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bölgesine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giri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otlara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sirayet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etmesiyle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3"/>
        </w:rPr>
        <w:t>varılmıştı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6"/>
          <w:w w:val="10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320" w:lineRule="atLeast"/>
        <w:ind w:left="153" w:right="4019"/>
        <w:jc w:val="left"/>
        <w:tabs>
          <w:tab w:pos="2200" w:val="left"/>
          <w:tab w:pos="68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1"/>
        </w:rPr>
        <w:t>Şirketi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12"/>
          <w:position w:val="0"/>
        </w:rPr>
        <w:t>pedel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4"/>
          <w:w w:val="112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179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179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0"/>
        </w:rPr>
        <w:t>yok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3" w:after="0" w:line="240" w:lineRule="auto"/>
        <w:ind w:left="16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15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1" w:after="0" w:line="240" w:lineRule="auto"/>
        <w:ind w:left="163" w:right="-20"/>
        <w:jc w:val="left"/>
        <w:tabs>
          <w:tab w:pos="2200" w:val="left"/>
          <w:tab w:pos="61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.6656pt;margin-top:8.672989pt;width:12.954721pt;height:15pt;mso-position-horizontal-relative:page;mso-position-vertical-relative:paragraph;z-index:-16452" type="#_x0000_t202" filled="f" stroked="f">
            <v:textbox inset="0,0,0,0">
              <w:txbxContent>
                <w:p>
                  <w:pPr>
                    <w:spacing w:before="0" w:after="0" w:line="300" w:lineRule="exact"/>
                    <w:ind w:right="-85"/>
                    <w:jc w:val="left"/>
                    <w:rPr>
                      <w:rFonts w:ascii="Arial" w:hAnsi="Arial" w:cs="Arial" w:eastAsia="Arial"/>
                      <w:sz w:val="30"/>
                      <w:szCs w:val="30"/>
                    </w:rPr>
                  </w:pPr>
                  <w:rPr/>
                  <w:r>
                    <w:rPr>
                      <w:rFonts w:ascii="Arial" w:hAnsi="Arial" w:cs="Arial" w:eastAsia="Arial"/>
                      <w:sz w:val="30"/>
                      <w:szCs w:val="30"/>
                      <w:color w:val="4D4D4D"/>
                      <w:w w:val="113"/>
                    </w:rPr>
                    <w:t>y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4D4D4D"/>
                      <w:spacing w:val="-32"/>
                      <w:w w:val="112"/>
                    </w:rPr>
                    <w:t>: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757575"/>
                      <w:spacing w:val="0"/>
                      <w:w w:val="32"/>
                    </w:rPr>
                    <w:t>·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-8"/>
          <w:w w:val="89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89"/>
        </w:rPr>
        <w:t>l&lt;ibiıı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5"/>
          <w:w w:val="8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DöııQşil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95"/>
        </w:rPr>
        <w:t>Tari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-14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15/05/2017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ISaoıi: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23:40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351" w:lineRule="exact"/>
        <w:ind w:left="153" w:right="-20"/>
        <w:jc w:val="left"/>
        <w:tabs>
          <w:tab w:pos="1060" w:val="left"/>
          <w:tab w:pos="1560" w:val="left"/>
          <w:tab w:pos="2200" w:val="left"/>
          <w:tab w:pos="8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3"/>
          <w:szCs w:val="23"/>
          <w:color w:val="626262"/>
          <w:spacing w:val="0"/>
          <w:w w:val="426"/>
          <w:position w:val="-3"/>
        </w:rPr>
        <w:t>-</w:t>
      </w:r>
      <w:r>
        <w:rPr>
          <w:rFonts w:ascii="Arial" w:hAnsi="Arial" w:cs="Arial" w:eastAsia="Arial"/>
          <w:sz w:val="23"/>
          <w:szCs w:val="23"/>
          <w:color w:val="626262"/>
          <w:spacing w:val="-194"/>
          <w:w w:val="426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8E8E90"/>
          <w:spacing w:val="-40"/>
          <w:w w:val="145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A7A8A8"/>
          <w:spacing w:val="0"/>
          <w:w w:val="104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A7A8A8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3"/>
          <w:szCs w:val="23"/>
          <w:color w:val="A7A8A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14"/>
        </w:rPr>
        <w:t>Ölll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1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14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1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1"/>
        </w:rPr>
        <w:t>GİDE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11"/>
        </w:rPr>
        <w:t>EKİP: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9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  <w:position w:val="11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u w:val="single" w:color="484848"/>
          <w:position w:val="11"/>
        </w:rPr>
        <w:t>Merke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u w:val="single" w:color="484848"/>
          <w:position w:val="11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u w:val="single" w:color="484848"/>
          <w:position w:val="11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  <w:u w:val="single" w:color="484848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u w:val="single" w:color="484848"/>
          <w:position w:val="11"/>
        </w:rPr>
        <w:t>2.Po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u w:val="single" w:color="484848"/>
          <w:position w:val="11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1"/>
        </w:rPr>
        <w:t>sta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5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1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8"/>
          <w:w w:val="100"/>
          <w:position w:val="1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1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9" w:after="0" w:line="346" w:lineRule="exact"/>
        <w:ind w:left="2339" w:right="-20"/>
        <w:jc w:val="left"/>
        <w:tabs>
          <w:tab w:pos="4580" w:val="left"/>
          <w:tab w:pos="890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4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2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4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53"/>
          <w:b/>
          <w:bCs/>
          <w:position w:val="-3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37"/>
          <w:w w:val="53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383838"/>
          <w:spacing w:val="0"/>
          <w:w w:val="53"/>
          <w:b/>
          <w:bCs/>
          <w:position w:val="-3"/>
        </w:rPr>
        <w:t>a</w:t>
      </w:r>
      <w:r>
        <w:rPr>
          <w:rFonts w:ascii="Times New Roman" w:hAnsi="Times New Roman" w:cs="Times New Roman" w:eastAsia="Times New Roman"/>
          <w:sz w:val="33"/>
          <w:szCs w:val="33"/>
          <w:color w:val="383838"/>
          <w:spacing w:val="0"/>
          <w:w w:val="53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383838"/>
          <w:spacing w:val="11"/>
          <w:w w:val="53"/>
          <w:b/>
          <w:bCs/>
          <w:position w:val="-3"/>
        </w:rPr>
        <w:t> </w:t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53"/>
          <w:b/>
          <w:bCs/>
          <w:position w:val="-3"/>
        </w:rPr>
        <w:t>MaYıs</w:t>
      </w:r>
      <w:r>
        <w:rPr>
          <w:rFonts w:ascii="Arial" w:hAnsi="Arial" w:cs="Arial" w:eastAsia="Arial"/>
          <w:sz w:val="24"/>
          <w:szCs w:val="24"/>
          <w:color w:val="383838"/>
          <w:spacing w:val="23"/>
          <w:w w:val="53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63"/>
          <w:b/>
          <w:bCs/>
          <w:position w:val="-3"/>
        </w:rPr>
        <w:t>2017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40" w:lineRule="exact"/>
        <w:ind w:left="4777" w:right="5802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9"/>
          <w:position w:val="1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57" w:lineRule="exact"/>
        <w:ind w:left="306" w:right="-20"/>
        <w:jc w:val="left"/>
        <w:tabs>
          <w:tab w:pos="9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6"/>
          <w:szCs w:val="16"/>
          <w:color w:val="4D4D4D"/>
          <w:spacing w:val="0"/>
          <w:w w:val="74"/>
          <w:position w:val="-3"/>
        </w:rPr>
        <w:t>"G</w:t>
      </w:r>
      <w:r>
        <w:rPr>
          <w:rFonts w:ascii="Arial" w:hAnsi="Arial" w:cs="Arial" w:eastAsia="Arial"/>
          <w:sz w:val="16"/>
          <w:szCs w:val="16"/>
          <w:color w:val="4D4D4D"/>
          <w:spacing w:val="-26"/>
          <w:w w:val="74"/>
          <w:position w:val="-3"/>
        </w:rPr>
        <w:t> </w:t>
      </w:r>
      <w:r>
        <w:rPr>
          <w:rFonts w:ascii="Arial" w:hAnsi="Arial" w:cs="Arial" w:eastAsia="Arial"/>
          <w:sz w:val="16"/>
          <w:szCs w:val="16"/>
          <w:color w:val="4D4D4D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6"/>
          <w:szCs w:val="16"/>
          <w:color w:val="4D4D4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74"/>
          <w:i/>
          <w:position w:val="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74"/>
          <w:i/>
          <w:position w:val="4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8"/>
          <w:w w:val="74"/>
          <w:i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16"/>
          <w:position w:val="4"/>
        </w:rPr>
        <w:t>/2017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56" w:lineRule="exact"/>
        <w:ind w:left="344" w:right="-20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383838"/>
          <w:w w:val="131"/>
          <w:position w:val="-1"/>
        </w:rPr>
        <w:t>Q</w:t>
      </w:r>
      <w:r>
        <w:rPr>
          <w:rFonts w:ascii="Arial" w:hAnsi="Arial" w:cs="Arial" w:eastAsia="Arial"/>
          <w:sz w:val="7"/>
          <w:szCs w:val="7"/>
          <w:color w:val="383838"/>
          <w:w w:val="132"/>
          <w:position w:val="-1"/>
        </w:rPr>
        <w:t>)</w:t>
      </w:r>
      <w:r>
        <w:rPr>
          <w:rFonts w:ascii="Arial" w:hAnsi="Arial" w:cs="Arial" w:eastAsia="Arial"/>
          <w:sz w:val="7"/>
          <w:szCs w:val="7"/>
          <w:color w:val="000000"/>
          <w:w w:val="100"/>
          <w:position w:val="0"/>
        </w:rPr>
      </w:r>
    </w:p>
    <w:p>
      <w:pPr>
        <w:spacing w:before="0" w:after="0" w:line="78" w:lineRule="exact"/>
        <w:ind w:left="349" w:right="-20"/>
        <w:jc w:val="left"/>
        <w:tabs>
          <w:tab w:pos="4560" w:val="left"/>
        </w:tabs>
        <w:rPr>
          <w:rFonts w:ascii="Arial" w:hAnsi="Arial" w:cs="Arial" w:eastAsia="Arial"/>
          <w:sz w:val="105"/>
          <w:szCs w:val="105"/>
        </w:rPr>
      </w:pPr>
      <w:rPr/>
      <w:r>
        <w:rPr>
          <w:rFonts w:ascii="Arial" w:hAnsi="Arial" w:cs="Arial" w:eastAsia="Arial"/>
          <w:sz w:val="11"/>
          <w:szCs w:val="11"/>
          <w:color w:val="4D4D4D"/>
          <w:spacing w:val="0"/>
          <w:w w:val="100"/>
          <w:position w:val="-3"/>
        </w:rPr>
        <w:t>;&gt;.</w:t>
      </w:r>
      <w:r>
        <w:rPr>
          <w:rFonts w:ascii="Arial" w:hAnsi="Arial" w:cs="Arial" w:eastAsia="Arial"/>
          <w:sz w:val="11"/>
          <w:szCs w:val="11"/>
          <w:color w:val="4D4D4D"/>
          <w:spacing w:val="-12"/>
          <w:w w:val="100"/>
          <w:position w:val="-3"/>
        </w:rPr>
        <w:t> </w:t>
      </w:r>
      <w:r>
        <w:rPr>
          <w:rFonts w:ascii="Arial" w:hAnsi="Arial" w:cs="Arial" w:eastAsia="Arial"/>
          <w:sz w:val="11"/>
          <w:szCs w:val="11"/>
          <w:color w:val="4D4D4D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1"/>
          <w:szCs w:val="11"/>
          <w:color w:val="4D4D4D"/>
          <w:spacing w:val="0"/>
          <w:w w:val="100"/>
          <w:position w:val="-3"/>
        </w:rPr>
      </w:r>
      <w:r>
        <w:rPr>
          <w:rFonts w:ascii="Arial" w:hAnsi="Arial" w:cs="Arial" w:eastAsia="Arial"/>
          <w:sz w:val="105"/>
          <w:szCs w:val="105"/>
          <w:color w:val="626262"/>
          <w:spacing w:val="36"/>
          <w:w w:val="26"/>
          <w:position w:val="-78"/>
        </w:rPr>
        <w:t>.</w:t>
      </w:r>
      <w:r>
        <w:rPr>
          <w:rFonts w:ascii="Arial" w:hAnsi="Arial" w:cs="Arial" w:eastAsia="Arial"/>
          <w:sz w:val="105"/>
          <w:szCs w:val="105"/>
          <w:color w:val="33387C"/>
          <w:spacing w:val="0"/>
          <w:w w:val="102"/>
          <w:position w:val="-78"/>
        </w:rPr>
        <w:t>Jtf</w:t>
      </w:r>
      <w:r>
        <w:rPr>
          <w:rFonts w:ascii="Arial" w:hAnsi="Arial" w:cs="Arial" w:eastAsia="Arial"/>
          <w:sz w:val="105"/>
          <w:szCs w:val="105"/>
          <w:color w:val="000000"/>
          <w:spacing w:val="0"/>
          <w:w w:val="100"/>
          <w:position w:val="0"/>
        </w:rPr>
      </w:r>
    </w:p>
    <w:p>
      <w:pPr>
        <w:spacing w:before="0" w:after="0" w:line="387" w:lineRule="exact"/>
        <w:ind w:left="277" w:right="-20"/>
        <w:jc w:val="left"/>
        <w:tabs>
          <w:tab w:pos="8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57"/>
          <w:szCs w:val="57"/>
          <w:color w:val="4D4D4D"/>
          <w:spacing w:val="0"/>
          <w:w w:val="53"/>
          <w:position w:val="-15"/>
        </w:rPr>
        <w:t>·-</w:t>
      </w:r>
      <w:r>
        <w:rPr>
          <w:rFonts w:ascii="Arial" w:hAnsi="Arial" w:cs="Arial" w:eastAsia="Arial"/>
          <w:sz w:val="57"/>
          <w:szCs w:val="57"/>
          <w:color w:val="4D4D4D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57"/>
          <w:szCs w:val="57"/>
          <w:color w:val="4D4D4D"/>
          <w:spacing w:val="0"/>
          <w:w w:val="100"/>
          <w:position w:val="-15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2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2"/>
        </w:rPr>
        <w:t>Birim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  <w:position w:val="12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13" w:lineRule="exact"/>
        <w:ind w:right="1576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626262"/>
          <w:w w:val="62"/>
          <w:position w:val="3"/>
        </w:rPr>
        <w:t>&gt;"</w:t>
      </w:r>
      <w:r>
        <w:rPr>
          <w:rFonts w:ascii="Arial" w:hAnsi="Arial" w:cs="Arial" w:eastAsia="Arial"/>
          <w:sz w:val="17"/>
          <w:szCs w:val="17"/>
          <w:color w:val="626262"/>
          <w:spacing w:val="-6"/>
          <w:w w:val="62"/>
          <w:position w:val="3"/>
        </w:rPr>
        <w:t>.</w:t>
      </w:r>
      <w:r>
        <w:rPr>
          <w:rFonts w:ascii="Times New Roman" w:hAnsi="Times New Roman" w:cs="Times New Roman" w:eastAsia="Times New Roman"/>
          <w:sz w:val="58"/>
          <w:szCs w:val="58"/>
          <w:color w:val="383838"/>
          <w:spacing w:val="-150"/>
          <w:w w:val="75"/>
          <w:position w:val="-22"/>
        </w:rPr>
        <w:t>\</w:t>
      </w:r>
      <w:r>
        <w:rPr>
          <w:rFonts w:ascii="Arial" w:hAnsi="Arial" w:cs="Arial" w:eastAsia="Arial"/>
          <w:sz w:val="17"/>
          <w:szCs w:val="17"/>
          <w:color w:val="626262"/>
          <w:spacing w:val="8"/>
          <w:w w:val="62"/>
          <w:position w:val="3"/>
        </w:rPr>
        <w:t>"</w:t>
      </w:r>
      <w:r>
        <w:rPr>
          <w:rFonts w:ascii="Arial" w:hAnsi="Arial" w:cs="Arial" w:eastAsia="Arial"/>
          <w:sz w:val="17"/>
          <w:szCs w:val="17"/>
          <w:color w:val="A7A8A8"/>
          <w:spacing w:val="0"/>
          <w:w w:val="86"/>
          <w:position w:val="3"/>
        </w:rPr>
        <w:t>"</w:t>
      </w:r>
      <w:r>
        <w:rPr>
          <w:rFonts w:ascii="Arial" w:hAnsi="Arial" w:cs="Arial" w:eastAsia="Arial"/>
          <w:sz w:val="17"/>
          <w:szCs w:val="17"/>
          <w:color w:val="A7A8A8"/>
          <w:spacing w:val="-27"/>
          <w:w w:val="86"/>
          <w:position w:val="3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A7A8A8"/>
          <w:spacing w:val="-75"/>
          <w:w w:val="119"/>
          <w:position w:val="3"/>
        </w:rPr>
        <w:t>•</w:t>
      </w:r>
      <w:r>
        <w:rPr>
          <w:rFonts w:ascii="Times New Roman" w:hAnsi="Times New Roman" w:cs="Times New Roman" w:eastAsia="Times New Roman"/>
          <w:sz w:val="58"/>
          <w:szCs w:val="58"/>
          <w:color w:val="757575"/>
          <w:spacing w:val="-92"/>
          <w:w w:val="82"/>
          <w:position w:val="-22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-78"/>
          <w:w w:val="70"/>
          <w:position w:val="3"/>
        </w:rPr>
        <w:t>n</w:t>
      </w:r>
      <w:r>
        <w:rPr>
          <w:rFonts w:ascii="Times New Roman" w:hAnsi="Times New Roman" w:cs="Times New Roman" w:eastAsia="Times New Roman"/>
          <w:sz w:val="58"/>
          <w:szCs w:val="58"/>
          <w:color w:val="8E8E90"/>
          <w:spacing w:val="-106"/>
          <w:w w:val="82"/>
          <w:position w:val="-2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70"/>
          <w:position w:val="3"/>
        </w:rPr>
        <w:t>;.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2"/>
          <w:w w:val="71"/>
          <w:position w:val="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7A8A8"/>
          <w:spacing w:val="-16"/>
          <w:w w:val="42"/>
          <w:position w:val="3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-20"/>
          <w:w w:val="45"/>
          <w:position w:val="3"/>
        </w:rPr>
        <w:t>.</w:t>
      </w:r>
      <w:r>
        <w:rPr>
          <w:rFonts w:ascii="Times New Roman" w:hAnsi="Times New Roman" w:cs="Times New Roman" w:eastAsia="Times New Roman"/>
          <w:sz w:val="58"/>
          <w:szCs w:val="58"/>
          <w:color w:val="8E8E90"/>
          <w:spacing w:val="-177"/>
          <w:w w:val="83"/>
          <w:position w:val="-22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44"/>
          <w:position w:val="3"/>
        </w:rPr>
        <w:t>:;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8"/>
          <w:w w:val="44"/>
          <w:position w:val="3"/>
        </w:rPr>
        <w:t>1</w:t>
      </w:r>
      <w:r>
        <w:rPr>
          <w:rFonts w:ascii="Times New Roman" w:hAnsi="Times New Roman" w:cs="Times New Roman" w:eastAsia="Times New Roman"/>
          <w:sz w:val="58"/>
          <w:szCs w:val="58"/>
          <w:color w:val="33387C"/>
          <w:spacing w:val="0"/>
          <w:w w:val="61"/>
          <w:position w:val="-22"/>
        </w:rPr>
        <w:t>t</w:t>
      </w:r>
      <w:r>
        <w:rPr>
          <w:rFonts w:ascii="Times New Roman" w:hAnsi="Times New Roman" w:cs="Times New Roman" w:eastAsia="Times New Roman"/>
          <w:sz w:val="58"/>
          <w:szCs w:val="58"/>
          <w:color w:val="33387C"/>
          <w:spacing w:val="8"/>
          <w:w w:val="61"/>
          <w:position w:val="-22"/>
        </w:rPr>
        <w:t>t</w:t>
      </w:r>
      <w:r>
        <w:rPr>
          <w:rFonts w:ascii="Times New Roman" w:hAnsi="Times New Roman" w:cs="Times New Roman" w:eastAsia="Times New Roman"/>
          <w:sz w:val="58"/>
          <w:szCs w:val="58"/>
          <w:color w:val="A7A8A8"/>
          <w:spacing w:val="0"/>
          <w:w w:val="61"/>
          <w:position w:val="-22"/>
        </w:rPr>
        <w:t>.</w:t>
      </w:r>
      <w:r>
        <w:rPr>
          <w:rFonts w:ascii="Times New Roman" w:hAnsi="Times New Roman" w:cs="Times New Roman" w:eastAsia="Times New Roman"/>
          <w:sz w:val="58"/>
          <w:szCs w:val="58"/>
          <w:color w:val="A7A8A8"/>
          <w:spacing w:val="67"/>
          <w:w w:val="100"/>
          <w:position w:val="-2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E8E90"/>
          <w:spacing w:val="0"/>
          <w:w w:val="54"/>
          <w:position w:val="3"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180" w:right="260"/>
        </w:sectPr>
      </w:pPr>
      <w:rPr/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74" w:lineRule="exact"/>
        <w:ind w:left="2664" w:right="-9"/>
        <w:jc w:val="center"/>
        <w:tabs>
          <w:tab w:pos="3140" w:val="left"/>
          <w:tab w:pos="4200" w:val="left"/>
        </w:tabs>
        <w:rPr>
          <w:rFonts w:ascii="Times New Roman" w:hAnsi="Times New Roman" w:cs="Times New Roman" w:eastAsia="Times New Roman"/>
          <w:sz w:val="43"/>
          <w:szCs w:val="43"/>
        </w:rPr>
      </w:pPr>
      <w:rPr/>
      <w:r>
        <w:rPr>
          <w:rFonts w:ascii="Arial" w:hAnsi="Arial" w:cs="Arial" w:eastAsia="Arial"/>
          <w:sz w:val="54"/>
          <w:szCs w:val="54"/>
          <w:color w:val="5E5DC8"/>
          <w:spacing w:val="0"/>
          <w:w w:val="35"/>
          <w:position w:val="-5"/>
        </w:rPr>
        <w:t>·</w:t>
      </w:r>
      <w:r>
        <w:rPr>
          <w:rFonts w:ascii="Arial" w:hAnsi="Arial" w:cs="Arial" w:eastAsia="Arial"/>
          <w:sz w:val="54"/>
          <w:szCs w:val="54"/>
          <w:color w:val="5E5DC8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54"/>
          <w:szCs w:val="54"/>
          <w:color w:val="5E5DC8"/>
          <w:spacing w:val="0"/>
          <w:w w:val="100"/>
          <w:position w:val="-5"/>
        </w:rPr>
      </w:r>
      <w:r>
        <w:rPr>
          <w:rFonts w:ascii="Courier New" w:hAnsi="Courier New" w:cs="Courier New" w:eastAsia="Courier New"/>
          <w:sz w:val="35"/>
          <w:szCs w:val="35"/>
          <w:color w:val="3B3B5B"/>
          <w:spacing w:val="-1"/>
          <w:w w:val="51"/>
          <w:b/>
          <w:bCs/>
          <w:position w:val="-5"/>
        </w:rPr>
        <w:t>J</w:t>
      </w:r>
      <w:r>
        <w:rPr>
          <w:rFonts w:ascii="Courier New" w:hAnsi="Courier New" w:cs="Courier New" w:eastAsia="Courier New"/>
          <w:sz w:val="35"/>
          <w:szCs w:val="35"/>
          <w:color w:val="383838"/>
          <w:spacing w:val="0"/>
          <w:w w:val="51"/>
          <w:b/>
          <w:bCs/>
          <w:position w:val="-5"/>
        </w:rPr>
        <w:t>il</w:t>
      </w:r>
      <w:r>
        <w:rPr>
          <w:rFonts w:ascii="Courier New" w:hAnsi="Courier New" w:cs="Courier New" w:eastAsia="Courier New"/>
          <w:sz w:val="35"/>
          <w:szCs w:val="35"/>
          <w:color w:val="383838"/>
          <w:spacing w:val="-101"/>
          <w:w w:val="51"/>
          <w:b/>
          <w:bCs/>
          <w:position w:val="-5"/>
        </w:rPr>
        <w:t> </w:t>
      </w:r>
      <w:r>
        <w:rPr>
          <w:rFonts w:ascii="Courier New" w:hAnsi="Courier New" w:cs="Courier New" w:eastAsia="Courier New"/>
          <w:sz w:val="35"/>
          <w:szCs w:val="35"/>
          <w:color w:val="383838"/>
          <w:spacing w:val="0"/>
          <w:w w:val="100"/>
          <w:b/>
          <w:bCs/>
          <w:position w:val="-5"/>
        </w:rPr>
        <w:tab/>
      </w:r>
      <w:r>
        <w:rPr>
          <w:rFonts w:ascii="Courier New" w:hAnsi="Courier New" w:cs="Courier New" w:eastAsia="Courier New"/>
          <w:sz w:val="35"/>
          <w:szCs w:val="35"/>
          <w:color w:val="383838"/>
          <w:spacing w:val="0"/>
          <w:w w:val="100"/>
          <w:b/>
          <w:bCs/>
          <w:position w:val="-5"/>
        </w:rPr>
      </w:r>
      <w:r>
        <w:rPr>
          <w:rFonts w:ascii="Times New Roman" w:hAnsi="Times New Roman" w:cs="Times New Roman" w:eastAsia="Times New Roman"/>
          <w:sz w:val="43"/>
          <w:szCs w:val="43"/>
          <w:color w:val="383838"/>
          <w:spacing w:val="0"/>
          <w:w w:val="114"/>
          <w:b/>
          <w:bCs/>
          <w:position w:val="-5"/>
        </w:rPr>
        <w:t>ç</w:t>
      </w:r>
      <w:r>
        <w:rPr>
          <w:rFonts w:ascii="Times New Roman" w:hAnsi="Times New Roman" w:cs="Times New Roman" w:eastAsia="Times New Roman"/>
          <w:sz w:val="43"/>
          <w:szCs w:val="43"/>
          <w:color w:val="000000"/>
          <w:spacing w:val="0"/>
          <w:w w:val="100"/>
          <w:position w:val="0"/>
        </w:rPr>
      </w:r>
    </w:p>
    <w:p>
      <w:pPr>
        <w:spacing w:before="0" w:after="0" w:line="157" w:lineRule="exact"/>
        <w:ind w:left="2550" w:right="-61"/>
        <w:jc w:val="center"/>
        <w:tabs>
          <w:tab w:pos="32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-8"/>
        </w:rPr>
        <w:t>2</w:t>
        <w:tab/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3"/>
        </w:rPr>
        <w:t>erkez</w:t>
      </w:r>
      <w:r>
        <w:rPr>
          <w:rFonts w:ascii="Arial" w:hAnsi="Arial" w:cs="Arial" w:eastAsia="Arial"/>
          <w:sz w:val="18"/>
          <w:szCs w:val="18"/>
          <w:color w:val="383838"/>
          <w:spacing w:val="30"/>
          <w:w w:val="100"/>
          <w:position w:val="3"/>
        </w:rPr>
        <w:t> 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94"/>
          <w:position w:val="3"/>
        </w:rPr>
        <w:t>Gru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94"/>
          <w:position w:val="3"/>
        </w:rPr>
        <w:t>p</w:t>
      </w:r>
      <w:r>
        <w:rPr>
          <w:rFonts w:ascii="Arial" w:hAnsi="Arial" w:cs="Arial" w:eastAsia="Arial"/>
          <w:sz w:val="18"/>
          <w:szCs w:val="18"/>
          <w:color w:val="4D4D4D"/>
          <w:spacing w:val="6"/>
          <w:w w:val="94"/>
          <w:position w:val="3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94"/>
          <w:position w:val="3"/>
        </w:rPr>
        <w:t>Amır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w w:val="102"/>
        </w:rPr>
        <w:t>İtf.Çv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w w:val="103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17" w:lineRule="exact"/>
        <w:ind w:left="52" w:right="-20"/>
        <w:jc w:val="left"/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4D5272"/>
          <w:spacing w:val="0"/>
          <w:w w:val="100"/>
          <w:position w:val="-29"/>
        </w:rPr>
        <w:t>-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left="157" w:right="-20"/>
        <w:jc w:val="left"/>
        <w:tabs>
          <w:tab w:pos="600" w:val="left"/>
          <w:tab w:pos="164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8E8E90"/>
          <w:spacing w:val="-9"/>
          <w:w w:val="192"/>
          <w:b/>
          <w:bCs/>
          <w:i/>
        </w:rPr>
        <w:t>1</w:t>
      </w:r>
      <w:r>
        <w:rPr>
          <w:rFonts w:ascii="Arial" w:hAnsi="Arial" w:cs="Arial" w:eastAsia="Arial"/>
          <w:sz w:val="12"/>
          <w:szCs w:val="12"/>
          <w:color w:val="757575"/>
          <w:spacing w:val="0"/>
          <w:w w:val="93"/>
          <w:b/>
          <w:bCs/>
          <w:i/>
        </w:rPr>
        <w:t>-·</w:t>
      </w:r>
      <w:r>
        <w:rPr>
          <w:rFonts w:ascii="Arial" w:hAnsi="Arial" w:cs="Arial" w:eastAsia="Arial"/>
          <w:sz w:val="12"/>
          <w:szCs w:val="12"/>
          <w:color w:val="757575"/>
          <w:spacing w:val="0"/>
          <w:w w:val="100"/>
          <w:b/>
          <w:bCs/>
          <w:i/>
        </w:rPr>
        <w:tab/>
      </w:r>
      <w:r>
        <w:rPr>
          <w:rFonts w:ascii="Arial" w:hAnsi="Arial" w:cs="Arial" w:eastAsia="Arial"/>
          <w:sz w:val="12"/>
          <w:szCs w:val="12"/>
          <w:color w:val="757575"/>
          <w:spacing w:val="0"/>
          <w:w w:val="100"/>
          <w:b/>
          <w:bCs/>
          <w:i/>
        </w:rPr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b/>
          <w:bCs/>
        </w:rPr>
        <w:t>t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b/>
          <w:bCs/>
        </w:rPr>
        <w:t>  </w:t>
      </w:r>
      <w:r>
        <w:rPr>
          <w:rFonts w:ascii="Arial" w:hAnsi="Arial" w:cs="Arial" w:eastAsia="Arial"/>
          <w:sz w:val="14"/>
          <w:szCs w:val="14"/>
          <w:color w:val="383838"/>
          <w:spacing w:val="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757575"/>
          <w:spacing w:val="0"/>
          <w:w w:val="205"/>
          <w:b/>
          <w:bCs/>
        </w:rPr>
        <w:t>,.ı</w:t>
      </w:r>
      <w:r>
        <w:rPr>
          <w:rFonts w:ascii="Times New Roman" w:hAnsi="Times New Roman" w:cs="Times New Roman" w:eastAsia="Times New Roman"/>
          <w:sz w:val="9"/>
          <w:szCs w:val="9"/>
          <w:color w:val="757575"/>
          <w:spacing w:val="0"/>
          <w:w w:val="205"/>
          <w:b/>
          <w:bCs/>
        </w:rPr>
        <w:t>)</w:t>
      </w:r>
      <w:r>
        <w:rPr>
          <w:rFonts w:ascii="Times New Roman" w:hAnsi="Times New Roman" w:cs="Times New Roman" w:eastAsia="Times New Roman"/>
          <w:sz w:val="9"/>
          <w:szCs w:val="9"/>
          <w:color w:val="757575"/>
          <w:spacing w:val="-31"/>
          <w:w w:val="205"/>
          <w:b/>
          <w:bCs/>
        </w:rPr>
        <w:t> </w:t>
      </w:r>
      <w:r>
        <w:rPr>
          <w:rFonts w:ascii="Arial" w:hAnsi="Arial" w:cs="Arial" w:eastAsia="Arial"/>
          <w:sz w:val="16"/>
          <w:szCs w:val="16"/>
          <w:color w:val="8E8E90"/>
          <w:spacing w:val="-39"/>
          <w:w w:val="82"/>
          <w:b/>
          <w:bCs/>
        </w:rPr>
        <w:t>•</w:t>
      </w:r>
      <w:r>
        <w:rPr>
          <w:rFonts w:ascii="Arial" w:hAnsi="Arial" w:cs="Arial" w:eastAsia="Arial"/>
          <w:sz w:val="16"/>
          <w:szCs w:val="16"/>
          <w:color w:val="A7A8A8"/>
          <w:spacing w:val="0"/>
          <w:w w:val="50"/>
          <w:b/>
          <w:bCs/>
        </w:rPr>
        <w:t>...J</w:t>
      </w:r>
      <w:r>
        <w:rPr>
          <w:rFonts w:ascii="Arial" w:hAnsi="Arial" w:cs="Arial" w:eastAsia="Arial"/>
          <w:sz w:val="16"/>
          <w:szCs w:val="16"/>
          <w:color w:val="A7A8A8"/>
          <w:spacing w:val="-8"/>
          <w:w w:val="51"/>
          <w:b/>
          <w:bCs/>
        </w:rPr>
        <w:t>-</w:t>
      </w:r>
      <w:r>
        <w:rPr>
          <w:rFonts w:ascii="Arial" w:hAnsi="Arial" w:cs="Arial" w:eastAsia="Arial"/>
          <w:sz w:val="16"/>
          <w:szCs w:val="16"/>
          <w:color w:val="8E8E90"/>
          <w:spacing w:val="-24"/>
          <w:w w:val="79"/>
          <w:b/>
          <w:bCs/>
        </w:rPr>
        <w:t>'</w:t>
      </w:r>
      <w:r>
        <w:rPr>
          <w:rFonts w:ascii="Arial" w:hAnsi="Arial" w:cs="Arial" w:eastAsia="Arial"/>
          <w:sz w:val="16"/>
          <w:szCs w:val="16"/>
          <w:color w:val="757575"/>
          <w:spacing w:val="0"/>
          <w:w w:val="86"/>
          <w:b/>
          <w:bCs/>
        </w:rPr>
        <w:t>.</w:t>
      </w:r>
      <w:r>
        <w:rPr>
          <w:rFonts w:ascii="Arial" w:hAnsi="Arial" w:cs="Arial" w:eastAsia="Arial"/>
          <w:sz w:val="16"/>
          <w:szCs w:val="16"/>
          <w:color w:val="757575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16"/>
          <w:szCs w:val="16"/>
          <w:color w:val="757575"/>
          <w:spacing w:val="-2"/>
          <w:w w:val="100"/>
          <w:b/>
          <w:bCs/>
        </w:rPr>
        <w:t> </w:t>
      </w:r>
      <w:r>
        <w:rPr>
          <w:rFonts w:ascii="Arial" w:hAnsi="Arial" w:cs="Arial" w:eastAsia="Arial"/>
          <w:sz w:val="16"/>
          <w:szCs w:val="16"/>
          <w:color w:val="757575"/>
          <w:spacing w:val="0"/>
          <w:w w:val="100"/>
        </w:rPr>
        <w:t>.</w:t>
      </w:r>
      <w:r>
        <w:rPr>
          <w:rFonts w:ascii="Arial" w:hAnsi="Arial" w:cs="Arial" w:eastAsia="Arial"/>
          <w:sz w:val="16"/>
          <w:szCs w:val="16"/>
          <w:color w:val="757575"/>
          <w:spacing w:val="-14"/>
          <w:w w:val="100"/>
        </w:rPr>
        <w:t>,</w:t>
      </w:r>
      <w:r>
        <w:rPr>
          <w:rFonts w:ascii="Arial" w:hAnsi="Arial" w:cs="Arial" w:eastAsia="Arial"/>
          <w:sz w:val="16"/>
          <w:szCs w:val="16"/>
          <w:color w:val="A7A8A8"/>
          <w:spacing w:val="0"/>
          <w:w w:val="100"/>
        </w:rPr>
        <w:t>,</w:t>
      </w:r>
      <w:r>
        <w:rPr>
          <w:rFonts w:ascii="Arial" w:hAnsi="Arial" w:cs="Arial" w:eastAsia="Arial"/>
          <w:sz w:val="16"/>
          <w:szCs w:val="16"/>
          <w:color w:val="A7A8A8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A7A8A8"/>
          <w:spacing w:val="0"/>
          <w:w w:val="25"/>
        </w:rPr>
        <w:t>.._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32" w:lineRule="exact"/>
        <w:ind w:left="76" w:right="-20"/>
        <w:jc w:val="left"/>
        <w:tabs>
          <w:tab w:pos="76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9.971863pt;margin-top:1.235585pt;width:119.143984pt;height:43pt;mso-position-horizontal-relative:page;mso-position-vertical-relative:paragraph;z-index:-16451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tabs>
                      <w:tab w:pos="1460" w:val="left"/>
                      <w:tab w:pos="1880" w:val="left"/>
                    </w:tabs>
                    <w:rPr>
                      <w:rFonts w:ascii="Arial" w:hAnsi="Arial" w:cs="Arial" w:eastAsia="Arial"/>
                      <w:sz w:val="86"/>
                      <w:szCs w:val="8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4D4D4D"/>
                      <w:w w:val="55"/>
                      <w:position w:val="39"/>
                    </w:rPr>
                    <w:t>ltt.a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4D4D4D"/>
                      <w:spacing w:val="1"/>
                      <w:w w:val="55"/>
                      <w:position w:val="39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757575"/>
                      <w:spacing w:val="0"/>
                      <w:w w:val="128"/>
                      <w:position w:val="39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757575"/>
                      <w:spacing w:val="-3"/>
                      <w:w w:val="100"/>
                      <w:position w:val="39"/>
                    </w:rPr>
                    <w:t> 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626262"/>
                      <w:spacing w:val="0"/>
                      <w:w w:val="61"/>
                      <w:position w:val="39"/>
                    </w:rPr>
                    <w:t>:Yan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626262"/>
                      <w:spacing w:val="0"/>
                      <w:w w:val="100"/>
                      <w:position w:val="39"/>
                    </w:rPr>
                    <w:tab/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626262"/>
                      <w:spacing w:val="0"/>
                      <w:w w:val="100"/>
                      <w:position w:val="39"/>
                    </w:rPr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4D4D4D"/>
                      <w:spacing w:val="0"/>
                      <w:w w:val="89"/>
                      <w:position w:val="39"/>
                    </w:rPr>
                    <w:t>ı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4D4D4D"/>
                      <w:spacing w:val="-39"/>
                      <w:w w:val="100"/>
                      <w:position w:val="39"/>
                    </w:rPr>
                    <w:t> 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A7A8A8"/>
                      <w:spacing w:val="-30"/>
                      <w:w w:val="59"/>
                      <w:position w:val="39"/>
                    </w:rPr>
                    <w:t>.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8E8E90"/>
                      <w:spacing w:val="0"/>
                      <w:w w:val="72"/>
                      <w:position w:val="39"/>
                    </w:rPr>
                    <w:t>•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8E8E90"/>
                      <w:spacing w:val="0"/>
                      <w:w w:val="100"/>
                      <w:position w:val="39"/>
                    </w:rPr>
                    <w:tab/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8E8E90"/>
                      <w:spacing w:val="0"/>
                      <w:w w:val="100"/>
                      <w:position w:val="39"/>
                    </w:rPr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0113BA"/>
                      <w:spacing w:val="0"/>
                      <w:w w:val="104"/>
                      <w:i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757575"/>
          <w:spacing w:val="0"/>
          <w:w w:val="57"/>
          <w:position w:val="-2"/>
        </w:rPr>
        <w:t>&lt;</w:t>
      </w:r>
      <w:r>
        <w:rPr>
          <w:rFonts w:ascii="Times New Roman" w:hAnsi="Times New Roman" w:cs="Times New Roman" w:eastAsia="Times New Roman"/>
          <w:sz w:val="22"/>
          <w:szCs w:val="22"/>
          <w:color w:val="757575"/>
          <w:spacing w:val="0"/>
          <w:w w:val="57"/>
          <w:position w:val="-2"/>
        </w:rPr>
        <w:t>   </w:t>
      </w:r>
      <w:r>
        <w:rPr>
          <w:rFonts w:ascii="Times New Roman" w:hAnsi="Times New Roman" w:cs="Times New Roman" w:eastAsia="Times New Roman"/>
          <w:sz w:val="22"/>
          <w:szCs w:val="22"/>
          <w:color w:val="757575"/>
          <w:spacing w:val="8"/>
          <w:w w:val="57"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A7A8A8"/>
          <w:spacing w:val="0"/>
          <w:w w:val="87"/>
          <w:position w:val="-2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A7A8A8"/>
          <w:spacing w:val="-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0"/>
          <w:w w:val="100"/>
          <w:position w:val="-2"/>
        </w:rPr>
        <w:t>Ü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-4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2"/>
          <w:szCs w:val="22"/>
          <w:color w:val="757575"/>
          <w:spacing w:val="0"/>
          <w:w w:val="320"/>
          <w:position w:val="-2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right="-20"/>
        <w:jc w:val="left"/>
        <w:tabs>
          <w:tab w:pos="1280" w:val="left"/>
          <w:tab w:pos="166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6"/>
          <w:szCs w:val="16"/>
          <w:color w:val="757575"/>
          <w:spacing w:val="0"/>
          <w:w w:val="100"/>
          <w:i/>
          <w:position w:val="-2"/>
        </w:rPr>
        <w:t>1</w:t>
      </w:r>
      <w:r>
        <w:rPr>
          <w:rFonts w:ascii="Arial" w:hAnsi="Arial" w:cs="Arial" w:eastAsia="Arial"/>
          <w:sz w:val="16"/>
          <w:szCs w:val="16"/>
          <w:color w:val="757575"/>
          <w:spacing w:val="-29"/>
          <w:w w:val="100"/>
          <w:i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757575"/>
          <w:spacing w:val="0"/>
          <w:w w:val="100"/>
          <w:i/>
          <w:position w:val="-2"/>
        </w:rPr>
        <w:tab/>
      </w:r>
      <w:r>
        <w:rPr>
          <w:rFonts w:ascii="Arial" w:hAnsi="Arial" w:cs="Arial" w:eastAsia="Arial"/>
          <w:sz w:val="16"/>
          <w:szCs w:val="16"/>
          <w:color w:val="757575"/>
          <w:spacing w:val="0"/>
          <w:w w:val="100"/>
          <w:i/>
          <w:position w:val="-2"/>
        </w:rPr>
      </w:r>
      <w:r>
        <w:rPr>
          <w:rFonts w:ascii="Arial" w:hAnsi="Arial" w:cs="Arial" w:eastAsia="Arial"/>
          <w:sz w:val="14"/>
          <w:szCs w:val="14"/>
          <w:color w:val="4D4D4D"/>
          <w:spacing w:val="0"/>
          <w:w w:val="75"/>
          <w:position w:val="4"/>
        </w:rPr>
        <w:t>A</w:t>
      </w:r>
      <w:r>
        <w:rPr>
          <w:rFonts w:ascii="Arial" w:hAnsi="Arial" w:cs="Arial" w:eastAsia="Arial"/>
          <w:sz w:val="14"/>
          <w:szCs w:val="14"/>
          <w:color w:val="4D4D4D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4"/>
          <w:szCs w:val="14"/>
          <w:color w:val="4D4D4D"/>
          <w:spacing w:val="0"/>
          <w:w w:val="100"/>
          <w:position w:val="4"/>
        </w:rPr>
      </w:r>
      <w:r>
        <w:rPr>
          <w:rFonts w:ascii="Arial" w:hAnsi="Arial" w:cs="Arial" w:eastAsia="Arial"/>
          <w:sz w:val="14"/>
          <w:szCs w:val="14"/>
          <w:color w:val="A7A8A8"/>
          <w:spacing w:val="0"/>
          <w:w w:val="102"/>
          <w:position w:val="4"/>
        </w:rPr>
        <w:t>·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55" w:lineRule="exact"/>
        <w:ind w:left="29" w:right="-20"/>
        <w:jc w:val="left"/>
        <w:tabs>
          <w:tab w:pos="500" w:val="left"/>
          <w:tab w:pos="11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A7A8A8"/>
          <w:spacing w:val="0"/>
          <w:w w:val="100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A7A8A8"/>
          <w:spacing w:val="-4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A7A8A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A7A8A8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244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4D4D4D"/>
          <w:spacing w:val="12"/>
          <w:w w:val="244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757575"/>
          <w:spacing w:val="0"/>
          <w:w w:val="95"/>
          <w:position w:val="-1"/>
        </w:rPr>
        <w:t>/l</w:t>
      </w:r>
      <w:r>
        <w:rPr>
          <w:rFonts w:ascii="Arial" w:hAnsi="Arial" w:cs="Arial" w:eastAsia="Arial"/>
          <w:sz w:val="19"/>
          <w:szCs w:val="19"/>
          <w:color w:val="757575"/>
          <w:spacing w:val="-42"/>
          <w:w w:val="96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A7A8A8"/>
          <w:spacing w:val="0"/>
          <w:w w:val="99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A7A8A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A7A8A8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BABABC"/>
          <w:spacing w:val="0"/>
          <w:w w:val="174"/>
          <w:position w:val="-1"/>
        </w:rPr>
        <w:t>'</w:t>
      </w:r>
      <w:r>
        <w:rPr>
          <w:rFonts w:ascii="Arial" w:hAnsi="Arial" w:cs="Arial" w:eastAsia="Arial"/>
          <w:sz w:val="19"/>
          <w:szCs w:val="19"/>
          <w:color w:val="BABABC"/>
          <w:spacing w:val="-3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24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24"/>
          <w:position w:val="-1"/>
        </w:rPr>
        <w:t>   </w:t>
      </w:r>
      <w:r>
        <w:rPr>
          <w:rFonts w:ascii="Arial" w:hAnsi="Arial" w:cs="Arial" w:eastAsia="Arial"/>
          <w:sz w:val="19"/>
          <w:szCs w:val="19"/>
          <w:color w:val="4D4D4D"/>
          <w:spacing w:val="8"/>
          <w:w w:val="24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626262"/>
          <w:spacing w:val="0"/>
          <w:w w:val="132"/>
          <w:i/>
          <w:position w:val="-1"/>
        </w:rPr>
        <w:t>)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left="19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0.498352pt;margin-top:.509666pt;width:7.503315pt;height:14.150428pt;mso-position-horizontal-relative:page;mso-position-vertical-relative:paragraph;z-index:-16457" type="#_x0000_t202" filled="f" stroked="f">
            <v:textbox inset="0,0,0,0">
              <w:txbxContent>
                <w:p>
                  <w:pPr>
                    <w:spacing w:before="0" w:after="0" w:line="184" w:lineRule="exact"/>
                    <w:ind w:right="-44"/>
                    <w:jc w:val="left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757575"/>
                      <w:spacing w:val="0"/>
                      <w:w w:val="100"/>
                    </w:rPr>
                    <w:t>U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8.365509pt;margin-top:10.156517pt;width:5.028757pt;height:27.107831pt;mso-position-horizontal-relative:page;mso-position-vertical-relative:paragraph;z-index:-16456" type="#_x0000_t202" filled="f" stroked="f">
            <v:textbox inset="0,0,0,0">
              <w:txbxContent>
                <w:p>
                  <w:pPr>
                    <w:spacing w:before="0" w:after="0" w:line="163" w:lineRule="exact"/>
                    <w:ind w:right="-20"/>
                    <w:jc w:val="left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BABABC"/>
                      <w:spacing w:val="-33"/>
                      <w:w w:val="69"/>
                      <w:b/>
                      <w:bCs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626262"/>
                      <w:spacing w:val="0"/>
                      <w:w w:val="91"/>
                      <w:b/>
                      <w:bCs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5"/>
          <w:szCs w:val="15"/>
          <w:color w:val="383838"/>
          <w:spacing w:val="4"/>
          <w:w w:val="217"/>
          <w:position w:val="-4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A7A8A8"/>
          <w:spacing w:val="0"/>
          <w:w w:val="12"/>
          <w:position w:val="-4"/>
        </w:rPr>
        <w:t>_</w:t>
      </w:r>
      <w:r>
        <w:rPr>
          <w:rFonts w:ascii="Times New Roman" w:hAnsi="Times New Roman" w:cs="Times New Roman" w:eastAsia="Times New Roman"/>
          <w:sz w:val="15"/>
          <w:szCs w:val="15"/>
          <w:color w:val="A7A8A8"/>
          <w:spacing w:val="0"/>
          <w:w w:val="100"/>
          <w:position w:val="-4"/>
        </w:rPr>
        <w:t>    </w:t>
      </w:r>
      <w:r>
        <w:rPr>
          <w:rFonts w:ascii="Times New Roman" w:hAnsi="Times New Roman" w:cs="Times New Roman" w:eastAsia="Times New Roman"/>
          <w:sz w:val="15"/>
          <w:szCs w:val="15"/>
          <w:color w:val="A7A8A8"/>
          <w:spacing w:val="-18"/>
          <w:w w:val="100"/>
          <w:position w:val="-4"/>
        </w:rPr>
        <w:t> </w:t>
      </w:r>
      <w:r>
        <w:rPr>
          <w:rFonts w:ascii="Arial" w:hAnsi="Arial" w:cs="Arial" w:eastAsia="Arial"/>
          <w:sz w:val="22"/>
          <w:szCs w:val="22"/>
          <w:color w:val="757575"/>
          <w:spacing w:val="0"/>
          <w:w w:val="44"/>
          <w:position w:val="4"/>
        </w:rPr>
        <w:t>•</w:t>
      </w:r>
      <w:r>
        <w:rPr>
          <w:rFonts w:ascii="Arial" w:hAnsi="Arial" w:cs="Arial" w:eastAsia="Arial"/>
          <w:sz w:val="22"/>
          <w:szCs w:val="22"/>
          <w:color w:val="757575"/>
          <w:spacing w:val="-41"/>
          <w:w w:val="100"/>
          <w:position w:val="4"/>
        </w:rPr>
        <w:t> </w:t>
      </w:r>
      <w:r>
        <w:rPr>
          <w:rFonts w:ascii="Arial" w:hAnsi="Arial" w:cs="Arial" w:eastAsia="Arial"/>
          <w:sz w:val="22"/>
          <w:szCs w:val="22"/>
          <w:color w:val="A7A8A8"/>
          <w:spacing w:val="0"/>
          <w:w w:val="55"/>
          <w:position w:val="4"/>
        </w:rPr>
        <w:t>"</w:t>
      </w:r>
      <w:r>
        <w:rPr>
          <w:rFonts w:ascii="Arial" w:hAnsi="Arial" w:cs="Arial" w:eastAsia="Arial"/>
          <w:sz w:val="22"/>
          <w:szCs w:val="22"/>
          <w:color w:val="A7A8A8"/>
          <w:spacing w:val="-63"/>
          <w:w w:val="55"/>
          <w:position w:val="4"/>
        </w:rPr>
        <w:t>"</w:t>
      </w:r>
      <w:r>
        <w:rPr>
          <w:rFonts w:ascii="Times New Roman" w:hAnsi="Times New Roman" w:cs="Times New Roman" w:eastAsia="Times New Roman"/>
          <w:sz w:val="15"/>
          <w:szCs w:val="15"/>
          <w:color w:val="A7A8A8"/>
          <w:spacing w:val="-10"/>
          <w:w w:val="64"/>
          <w:i/>
          <w:position w:val="-4"/>
        </w:rPr>
        <w:t>$</w:t>
      </w:r>
      <w:r>
        <w:rPr>
          <w:rFonts w:ascii="Times New Roman" w:hAnsi="Times New Roman" w:cs="Times New Roman" w:eastAsia="Times New Roman"/>
          <w:sz w:val="15"/>
          <w:szCs w:val="15"/>
          <w:color w:val="757575"/>
          <w:spacing w:val="0"/>
          <w:w w:val="118"/>
          <w:i/>
          <w:position w:val="-4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757575"/>
          <w:spacing w:val="0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57575"/>
          <w:spacing w:val="-2"/>
          <w:w w:val="100"/>
          <w:i/>
          <w:position w:val="-4"/>
        </w:rPr>
        <w:t> </w:t>
      </w:r>
      <w:r>
        <w:rPr>
          <w:rFonts w:ascii="Arial" w:hAnsi="Arial" w:cs="Arial" w:eastAsia="Arial"/>
          <w:sz w:val="22"/>
          <w:szCs w:val="22"/>
          <w:color w:val="A7A8A8"/>
          <w:spacing w:val="-28"/>
          <w:w w:val="86"/>
          <w:position w:val="4"/>
        </w:rPr>
        <w:t>.</w:t>
      </w:r>
      <w:r>
        <w:rPr>
          <w:rFonts w:ascii="Arial" w:hAnsi="Arial" w:cs="Arial" w:eastAsia="Arial"/>
          <w:sz w:val="22"/>
          <w:szCs w:val="22"/>
          <w:color w:val="A7A8A8"/>
          <w:spacing w:val="0"/>
          <w:w w:val="151"/>
          <w:position w:val="4"/>
        </w:rPr>
        <w:t>.</w:t>
      </w:r>
      <w:r>
        <w:rPr>
          <w:rFonts w:ascii="Arial" w:hAnsi="Arial" w:cs="Arial" w:eastAsia="Arial"/>
          <w:sz w:val="22"/>
          <w:szCs w:val="22"/>
          <w:color w:val="A7A8A8"/>
          <w:spacing w:val="0"/>
          <w:w w:val="100"/>
          <w:position w:val="4"/>
        </w:rPr>
        <w:t> </w:t>
      </w:r>
      <w:r>
        <w:rPr>
          <w:rFonts w:ascii="Arial" w:hAnsi="Arial" w:cs="Arial" w:eastAsia="Arial"/>
          <w:sz w:val="22"/>
          <w:szCs w:val="22"/>
          <w:color w:val="A7A8A8"/>
          <w:spacing w:val="-4"/>
          <w:w w:val="100"/>
          <w:position w:val="4"/>
        </w:rPr>
        <w:t> </w:t>
      </w:r>
      <w:r>
        <w:rPr>
          <w:rFonts w:ascii="Arial" w:hAnsi="Arial" w:cs="Arial" w:eastAsia="Arial"/>
          <w:sz w:val="22"/>
          <w:szCs w:val="22"/>
          <w:color w:val="BABABC"/>
          <w:spacing w:val="-2"/>
          <w:w w:val="151"/>
          <w:position w:val="4"/>
        </w:rPr>
        <w:t>.</w:t>
      </w:r>
      <w:r>
        <w:rPr>
          <w:rFonts w:ascii="Arial" w:hAnsi="Arial" w:cs="Arial" w:eastAsia="Arial"/>
          <w:sz w:val="22"/>
          <w:szCs w:val="22"/>
          <w:color w:val="A7A8A8"/>
          <w:spacing w:val="0"/>
          <w:w w:val="129"/>
          <w:position w:val="4"/>
        </w:rPr>
        <w:t>.</w:t>
      </w:r>
      <w:r>
        <w:rPr>
          <w:rFonts w:ascii="Arial" w:hAnsi="Arial" w:cs="Arial" w:eastAsia="Arial"/>
          <w:sz w:val="22"/>
          <w:szCs w:val="22"/>
          <w:color w:val="A7A8A8"/>
          <w:spacing w:val="-40"/>
          <w:w w:val="100"/>
          <w:position w:val="4"/>
        </w:rPr>
        <w:t> </w:t>
      </w:r>
      <w:r>
        <w:rPr>
          <w:rFonts w:ascii="Arial" w:hAnsi="Arial" w:cs="Arial" w:eastAsia="Arial"/>
          <w:sz w:val="22"/>
          <w:szCs w:val="22"/>
          <w:color w:val="BABABC"/>
          <w:spacing w:val="0"/>
          <w:w w:val="100"/>
          <w:position w:val="4"/>
        </w:rPr>
        <w:t>.</w:t>
      </w:r>
      <w:r>
        <w:rPr>
          <w:rFonts w:ascii="Arial" w:hAnsi="Arial" w:cs="Arial" w:eastAsia="Arial"/>
          <w:sz w:val="22"/>
          <w:szCs w:val="22"/>
          <w:color w:val="BABABC"/>
          <w:spacing w:val="0"/>
          <w:w w:val="100"/>
          <w:position w:val="4"/>
        </w:rPr>
        <w:t> </w:t>
      </w:r>
      <w:r>
        <w:rPr>
          <w:rFonts w:ascii="Arial" w:hAnsi="Arial" w:cs="Arial" w:eastAsia="Arial"/>
          <w:sz w:val="22"/>
          <w:szCs w:val="22"/>
          <w:color w:val="BABABC"/>
          <w:spacing w:val="30"/>
          <w:w w:val="100"/>
          <w:position w:val="4"/>
        </w:rPr>
        <w:t> </w:t>
      </w:r>
      <w:r>
        <w:rPr>
          <w:rFonts w:ascii="Arial" w:hAnsi="Arial" w:cs="Arial" w:eastAsia="Arial"/>
          <w:sz w:val="19"/>
          <w:szCs w:val="19"/>
          <w:color w:val="A7A8A8"/>
          <w:spacing w:val="-2"/>
          <w:w w:val="189"/>
          <w:i/>
          <w:position w:val="-4"/>
        </w:rPr>
        <w:t>'</w:t>
      </w:r>
      <w:r>
        <w:rPr>
          <w:rFonts w:ascii="Arial" w:hAnsi="Arial" w:cs="Arial" w:eastAsia="Arial"/>
          <w:sz w:val="22"/>
          <w:szCs w:val="22"/>
          <w:color w:val="BABABC"/>
          <w:spacing w:val="0"/>
          <w:w w:val="71"/>
          <w:i/>
          <w:position w:val="4"/>
        </w:rPr>
        <w:t>.:</w:t>
      </w:r>
      <w:r>
        <w:rPr>
          <w:rFonts w:ascii="Arial" w:hAnsi="Arial" w:cs="Arial" w:eastAsia="Arial"/>
          <w:sz w:val="22"/>
          <w:szCs w:val="22"/>
          <w:color w:val="BABABC"/>
          <w:spacing w:val="0"/>
          <w:w w:val="100"/>
          <w:i/>
          <w:position w:val="4"/>
        </w:rPr>
        <w:t>  </w:t>
      </w:r>
      <w:r>
        <w:rPr>
          <w:rFonts w:ascii="Arial" w:hAnsi="Arial" w:cs="Arial" w:eastAsia="Arial"/>
          <w:sz w:val="19"/>
          <w:szCs w:val="19"/>
          <w:color w:val="757575"/>
          <w:spacing w:val="-19"/>
          <w:w w:val="132"/>
          <w:i/>
          <w:position w:val="-4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-11"/>
          <w:w w:val="104"/>
          <w:position w:val="4"/>
        </w:rPr>
        <w:t>"</w:t>
      </w:r>
      <w:r>
        <w:rPr>
          <w:rFonts w:ascii="Times New Roman" w:hAnsi="Times New Roman" w:cs="Times New Roman" w:eastAsia="Times New Roman"/>
          <w:sz w:val="18"/>
          <w:szCs w:val="18"/>
          <w:color w:val="8E8E90"/>
          <w:spacing w:val="0"/>
          <w:w w:val="49"/>
          <w:position w:val="4"/>
        </w:rPr>
        <w:t>&gt;</w:t>
      </w:r>
      <w:r>
        <w:rPr>
          <w:rFonts w:ascii="Times New Roman" w:hAnsi="Times New Roman" w:cs="Times New Roman" w:eastAsia="Times New Roman"/>
          <w:sz w:val="18"/>
          <w:szCs w:val="18"/>
          <w:color w:val="8E8E90"/>
          <w:spacing w:val="20"/>
          <w:w w:val="100"/>
          <w:position w:val="4"/>
        </w:rPr>
        <w:t> </w:t>
      </w:r>
      <w:r>
        <w:rPr>
          <w:rFonts w:ascii="Arial" w:hAnsi="Arial" w:cs="Arial" w:eastAsia="Arial"/>
          <w:sz w:val="19"/>
          <w:szCs w:val="19"/>
          <w:color w:val="A7A8A8"/>
          <w:spacing w:val="0"/>
          <w:w w:val="79"/>
          <w:i/>
          <w:position w:val="-4"/>
        </w:rPr>
        <w:t>'</w:t>
      </w:r>
      <w:r>
        <w:rPr>
          <w:rFonts w:ascii="Arial" w:hAnsi="Arial" w:cs="Arial" w:eastAsia="Arial"/>
          <w:sz w:val="19"/>
          <w:szCs w:val="19"/>
          <w:color w:val="A7A8A8"/>
          <w:spacing w:val="-56"/>
          <w:w w:val="80"/>
          <w:i/>
          <w:position w:val="-4"/>
        </w:rPr>
        <w:t>?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-44"/>
          <w:w w:val="98"/>
          <w:position w:val="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7A8A8"/>
          <w:spacing w:val="0"/>
          <w:w w:val="128"/>
          <w:position w:val="4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6" w:lineRule="atLeast"/>
        <w:ind w:left="81" w:right="-20"/>
        <w:jc w:val="left"/>
        <w:tabs>
          <w:tab w:pos="166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BABABC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BABABC"/>
          <w:spacing w:val="-22"/>
          <w:w w:val="100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757575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75757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757575"/>
          <w:spacing w:val="0"/>
          <w:w w:val="100"/>
        </w:rPr>
      </w:r>
      <w:r>
        <w:rPr>
          <w:rFonts w:ascii="Times New Roman" w:hAnsi="Times New Roman" w:cs="Times New Roman" w:eastAsia="Times New Roman"/>
          <w:sz w:val="15"/>
          <w:szCs w:val="15"/>
          <w:color w:val="A7A8A8"/>
          <w:spacing w:val="-15"/>
          <w:w w:val="89"/>
          <w:i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8E8E90"/>
          <w:spacing w:val="0"/>
          <w:w w:val="61"/>
          <w:i/>
        </w:rPr>
        <w:t>_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260"/>
          <w:cols w:num="3" w:equalWidth="0">
            <w:col w:w="4568" w:space="304"/>
            <w:col w:w="526" w:space="2879"/>
            <w:col w:w="3203"/>
          </w:cols>
        </w:sectPr>
      </w:pPr>
      <w:rPr/>
    </w:p>
    <w:p>
      <w:pPr>
        <w:spacing w:before="0" w:after="0" w:line="32" w:lineRule="atLeast"/>
        <w:ind w:right="1347"/>
        <w:jc w:val="right"/>
        <w:tabs>
          <w:tab w:pos="740" w:val="left"/>
          <w:tab w:pos="1060" w:val="left"/>
          <w:tab w:pos="136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v:group style="position:absolute;margin-left:15.11808pt;margin-top:32.86076pt;width:563.535372pt;height:742.500599pt;mso-position-horizontal-relative:page;mso-position-vertical-relative:page;z-index:-16455" coordorigin="302,657" coordsize="11271,14850">
            <v:group style="position:absolute;left:324;top:683;width:2;height:14817" coordorigin="324,683" coordsize="2,14817">
              <v:shape style="position:absolute;left:324;top:683;width:2;height:14817" coordorigin="324,683" coordsize="0,14817" path="m324,15500l324,683e" filled="f" stroked="t" strokeweight=".71424pt" strokecolor="#545454">
                <v:path arrowok="t"/>
              </v:shape>
            </v:group>
            <v:group style="position:absolute;left:2369;top:679;width:2;height:1467" coordorigin="2369,679" coordsize="2,1467">
              <v:shape style="position:absolute;left:2369;top:679;width:2;height:1467" coordorigin="2369,679" coordsize="0,1467" path="m2369,2146l2369,679e" filled="f" stroked="t" strokeweight=".95232pt" strokecolor="#545454">
                <v:path arrowok="t"/>
              </v:shape>
            </v:group>
            <v:group style="position:absolute;left:310;top:686;width:6490;height:2" coordorigin="310,686" coordsize="6490,2">
              <v:shape style="position:absolute;left:310;top:686;width:6490;height:2" coordorigin="310,686" coordsize="6490,0" path="m310,686l6800,686e" filled="f" stroked="t" strokeweight=".71424pt" strokecolor="#5B5B5B">
                <v:path arrowok="t"/>
              </v:shape>
            </v:group>
            <v:group style="position:absolute;left:8304;top:674;width:1048;height:2" coordorigin="8304,674" coordsize="1048,2">
              <v:shape style="position:absolute;left:8304;top:674;width:1048;height:2" coordorigin="8304,674" coordsize="1048,0" path="m8304,674l9352,674e" filled="f" stroked="t" strokeweight=".47616pt" strokecolor="#4B4B4B">
                <v:path arrowok="t"/>
              </v:shape>
            </v:group>
            <v:group style="position:absolute;left:9133;top:669;width:2;height:1501" coordorigin="9133,669" coordsize="2,1501">
              <v:shape style="position:absolute;left:9133;top:669;width:2;height:1501" coordorigin="9133,669" coordsize="0,1501" path="m9133,2170l9133,669e" filled="f" stroked="t" strokeweight=".95232pt" strokecolor="#646464">
                <v:path arrowok="t"/>
              </v:shape>
            </v:group>
            <v:group style="position:absolute;left:310;top:674;width:11237;height:2" coordorigin="310,674" coordsize="11237,2">
              <v:shape style="position:absolute;left:310;top:674;width:11237;height:2" coordorigin="310,674" coordsize="11237,0" path="m310,674l11547,674e" filled="f" stroked="t" strokeweight=".71424pt" strokecolor="#5B5B5B">
                <v:path arrowok="t"/>
              </v:shape>
            </v:group>
            <v:group style="position:absolute;left:11542;top:664;width:2;height:3317" coordorigin="11542,664" coordsize="2,3317">
              <v:shape style="position:absolute;left:11542;top:664;width:2;height:3317" coordorigin="11542,664" coordsize="0,3317" path="m11542,3981l11542,664e" filled="f" stroked="t" strokeweight=".71424pt" strokecolor="#575757">
                <v:path arrowok="t"/>
              </v:shape>
            </v:group>
            <v:group style="position:absolute;left:319;top:1400;width:2;height:296" coordorigin="319,1400" coordsize="2,296">
              <v:shape style="position:absolute;left:319;top:1400;width:2;height:296" coordorigin="319,1400" coordsize="0,296" path="m319,1697l319,1400e" filled="f" stroked="t" strokeweight=".47616pt" strokecolor="#4B4B4B">
                <v:path arrowok="t"/>
              </v:shape>
            </v:group>
            <v:group style="position:absolute;left:2369;top:1639;width:2;height:540" coordorigin="2369,1639" coordsize="2,540">
              <v:shape style="position:absolute;left:2369;top:1639;width:2;height:540" coordorigin="2369,1639" coordsize="0,540" path="m2369,2179l2369,1639e" filled="f" stroked="t" strokeweight=".47616pt" strokecolor="#3F3F3F">
                <v:path arrowok="t"/>
              </v:shape>
            </v:group>
            <v:group style="position:absolute;left:314;top:2175;width:3657;height:2" coordorigin="314,2175" coordsize="3657,2">
              <v:shape style="position:absolute;left:314;top:2175;width:3657;height:2" coordorigin="314,2175" coordsize="3657,0" path="m314,2175l3971,2175e" filled="f" stroked="t" strokeweight=".71424pt" strokecolor="#606060">
                <v:path arrowok="t"/>
              </v:shape>
            </v:group>
            <v:group style="position:absolute;left:3914;top:2175;width:190;height:2" coordorigin="3914,2175" coordsize="190,2">
              <v:shape style="position:absolute;left:3914;top:2175;width:190;height:2" coordorigin="3914,2175" coordsize="190,0" path="m3914,2175l4104,2175e" filled="f" stroked="t" strokeweight=".47616pt" strokecolor="#343434">
                <v:path arrowok="t"/>
              </v:shape>
            </v:group>
            <v:group style="position:absolute;left:4047;top:2170;width:2209;height:2" coordorigin="4047,2170" coordsize="2209,2">
              <v:shape style="position:absolute;left:4047;top:2170;width:2209;height:2" coordorigin="4047,2170" coordsize="2209,0" path="m4047,2170l6257,2170e" filled="f" stroked="t" strokeweight=".71424pt" strokecolor="#606060">
                <v:path arrowok="t"/>
              </v:shape>
            </v:group>
            <v:group style="position:absolute;left:6200;top:2170;width:600;height:2" coordorigin="6200,2170" coordsize="600,2">
              <v:shape style="position:absolute;left:6200;top:2170;width:600;height:2" coordorigin="6200,2170" coordsize="600,0" path="m6200,2170l6800,2170e" filled="f" stroked="t" strokeweight=".47616pt" strokecolor="#3F3F3F">
                <v:path arrowok="t"/>
              </v:shape>
            </v:group>
            <v:group style="position:absolute;left:6742;top:2170;width:248;height:2" coordorigin="6742,2170" coordsize="248,2">
              <v:shape style="position:absolute;left:6742;top:2170;width:248;height:2" coordorigin="6742,2170" coordsize="248,0" path="m6742,2170l6990,2170e" filled="f" stroked="t" strokeweight=".47616pt" strokecolor="#575757">
                <v:path arrowok="t"/>
              </v:shape>
            </v:group>
            <v:group style="position:absolute;left:6909;top:2168;width:1619;height:2" coordorigin="6909,2168" coordsize="1619,2">
              <v:shape style="position:absolute;left:6909;top:2168;width:1619;height:2" coordorigin="6909,2168" coordsize="1619,0" path="m6909,2168l8528,2168e" filled="f" stroked="t" strokeweight=".95232pt" strokecolor="#676767">
                <v:path arrowok="t"/>
              </v:shape>
            </v:group>
            <v:group style="position:absolute;left:8304;top:2165;width:1048;height:2" coordorigin="8304,2165" coordsize="1048,2">
              <v:shape style="position:absolute;left:8304;top:2165;width:1048;height:2" coordorigin="8304,2165" coordsize="1048,0" path="m8304,2165l9352,2165e" filled="f" stroked="t" strokeweight=".47616pt" strokecolor="#4F4F4F">
                <v:path arrowok="t"/>
              </v:shape>
            </v:group>
            <v:group style="position:absolute;left:9295;top:2163;width:2252;height:2" coordorigin="9295,2163" coordsize="2252,2">
              <v:shape style="position:absolute;left:9295;top:2163;width:2252;height:2" coordorigin="9295,2163" coordsize="2252,0" path="m9295,2163l11547,2163e" filled="f" stroked="t" strokeweight=".71424pt" strokecolor="#5B5B5B">
                <v:path arrowok="t"/>
              </v:shape>
            </v:group>
            <v:group style="position:absolute;left:310;top:2390;width:8842;height:2" coordorigin="310,2390" coordsize="8842,2">
              <v:shape style="position:absolute;left:310;top:2390;width:8842;height:2" coordorigin="310,2390" coordsize="8842,0" path="m310,2390l9152,2390e" filled="f" stroked="t" strokeweight=".71424pt" strokecolor="#5B5B5B">
                <v:path arrowok="t"/>
              </v:shape>
            </v:group>
            <v:group style="position:absolute;left:9095;top:2383;width:852;height:2" coordorigin="9095,2383" coordsize="852,2">
              <v:shape style="position:absolute;left:9095;top:2383;width:852;height:2" coordorigin="9095,2383" coordsize="852,0" path="m9095,2383l9947,2383e" filled="f" stroked="t" strokeweight=".47616pt" strokecolor="#4B4B4B">
                <v:path arrowok="t"/>
              </v:shape>
            </v:group>
            <v:group style="position:absolute;left:9890;top:2383;width:1657;height:2" coordorigin="9890,2383" coordsize="1657,2">
              <v:shape style="position:absolute;left:9890;top:2383;width:1657;height:2" coordorigin="9890,2383" coordsize="1657,0" path="m9890,2383l11547,2383e" filled="f" stroked="t" strokeweight=".71424pt" strokecolor="#646464">
                <v:path arrowok="t"/>
              </v:shape>
            </v:group>
            <v:group style="position:absolute;left:11542;top:2127;width:2;height:526" coordorigin="11542,2127" coordsize="2,526">
              <v:shape style="position:absolute;left:11542;top:2127;width:2;height:526" coordorigin="11542,2127" coordsize="0,526" path="m11542,2653l11542,2127e" filled="f" stroked="t" strokeweight=".47616pt" strokecolor="#3F3F3F">
                <v:path arrowok="t"/>
              </v:shape>
            </v:group>
            <v:group style="position:absolute;left:310;top:2610;width:2490;height:2" coordorigin="310,2610" coordsize="2490,2">
              <v:shape style="position:absolute;left:310;top:2610;width:2490;height:2" coordorigin="310,2610" coordsize="2490,0" path="m310,2610l2800,2610e" filled="f" stroked="t" strokeweight=".71424pt" strokecolor="#606060">
                <v:path arrowok="t"/>
              </v:shape>
            </v:group>
            <v:group style="position:absolute;left:3533;top:2399;width:2;height:225" coordorigin="3533,2399" coordsize="2,225">
              <v:shape style="position:absolute;left:3533;top:2399;width:2;height:225" coordorigin="3533,2399" coordsize="0,225" path="m3533,2624l3533,2399e" filled="f" stroked="t" strokeweight=".23808pt" strokecolor="#7C7C7C">
                <v:path arrowok="t"/>
              </v:shape>
            </v:group>
            <v:group style="position:absolute;left:2728;top:2607;width:1376;height:2" coordorigin="2728,2607" coordsize="1376,2">
              <v:shape style="position:absolute;left:2728;top:2607;width:1376;height:2" coordorigin="2728,2607" coordsize="1376,0" path="m2728,2607l4104,2607e" filled="f" stroked="t" strokeweight=".47616pt" strokecolor="#444444">
                <v:path arrowok="t"/>
              </v:shape>
            </v:group>
            <v:group style="position:absolute;left:4047;top:2600;width:6176;height:2" coordorigin="4047,2600" coordsize="6176,2">
              <v:shape style="position:absolute;left:4047;top:2600;width:6176;height:2" coordorigin="4047,2600" coordsize="6176,0" path="m4047,2600l10223,2600e" filled="f" stroked="t" strokeweight=".71424pt" strokecolor="#5B5B5B">
                <v:path arrowok="t"/>
              </v:shape>
            </v:group>
            <v:group style="position:absolute;left:10166;top:2595;width:286;height:2" coordorigin="10166,2595" coordsize="286,2">
              <v:shape style="position:absolute;left:10166;top:2595;width:286;height:2" coordorigin="10166,2595" coordsize="286,0" path="m10166,2595l10452,2595e" filled="f" stroked="t" strokeweight=".47616pt" strokecolor="#3F3F3F">
                <v:path arrowok="t"/>
              </v:shape>
            </v:group>
            <v:group style="position:absolute;left:10395;top:2595;width:1152;height:2" coordorigin="10395,2595" coordsize="1152,2">
              <v:shape style="position:absolute;left:10395;top:2595;width:1152;height:2" coordorigin="10395,2595" coordsize="1152,0" path="m10395,2595l11547,2595e" filled="f" stroked="t" strokeweight=".71424pt" strokecolor="#646464">
                <v:path arrowok="t"/>
              </v:shape>
            </v:group>
            <v:group style="position:absolute;left:3943;top:3255;width:2;height:229" coordorigin="3943,3255" coordsize="2,229">
              <v:shape style="position:absolute;left:3943;top:3255;width:2;height:229" coordorigin="3943,3255" coordsize="0,229" path="m3943,3484l3943,3255e" filled="f" stroked="t" strokeweight=".71424pt" strokecolor="#575757">
                <v:path arrowok="t"/>
              </v:shape>
            </v:group>
            <v:group style="position:absolute;left:6973;top:3241;width:2;height:750" coordorigin="6973,3241" coordsize="2,750">
              <v:shape style="position:absolute;left:6973;top:3241;width:2;height:750" coordorigin="6973,3241" coordsize="0,750" path="m6973,3991l6973,3241e" filled="f" stroked="t" strokeweight=".95232pt" strokecolor="#5B5B5B">
                <v:path arrowok="t"/>
              </v:shape>
            </v:group>
            <v:group style="position:absolute;left:3938;top:3513;width:2;height:167" coordorigin="3938,3513" coordsize="2,167">
              <v:shape style="position:absolute;left:3938;top:3513;width:2;height:167" coordorigin="3938,3513" coordsize="0,167" path="m3938,3680l3938,3513e" filled="f" stroked="t" strokeweight="1.42848pt" strokecolor="#606060">
                <v:path arrowok="t"/>
              </v:shape>
            </v:group>
            <v:group style="position:absolute;left:319;top:3986;width:848;height:2" coordorigin="319,3986" coordsize="848,2">
              <v:shape style="position:absolute;left:319;top:3986;width:848;height:2" coordorigin="319,3986" coordsize="848,0" path="m319,3986l1167,3986e" filled="f" stroked="t" strokeweight=".71424pt" strokecolor="#5B5B5B">
                <v:path arrowok="t"/>
              </v:shape>
            </v:group>
            <v:group style="position:absolute;left:1071;top:3989;width:500;height:2" coordorigin="1071,3989" coordsize="500,2">
              <v:shape style="position:absolute;left:1071;top:3989;width:500;height:2" coordorigin="1071,3989" coordsize="500,0" path="m1071,3989l1571,3989e" filled="f" stroked="t" strokeweight=".47616pt" strokecolor="#484848">
                <v:path arrowok="t"/>
              </v:shape>
            </v:group>
            <v:group style="position:absolute;left:1514;top:3989;width:867;height:2" coordorigin="1514,3989" coordsize="867,2">
              <v:shape style="position:absolute;left:1514;top:3989;width:867;height:2" coordorigin="1514,3989" coordsize="867,0" path="m1514,3989l2381,3989e" filled="f" stroked="t" strokeweight=".95232pt" strokecolor="#646464">
                <v:path arrowok="t"/>
              </v:shape>
            </v:group>
            <v:group style="position:absolute;left:2324;top:3986;width:462;height:2" coordorigin="2324,3986" coordsize="462,2">
              <v:shape style="position:absolute;left:2324;top:3986;width:462;height:2" coordorigin="2324,3986" coordsize="462,0" path="m2324,3986l2786,3986e" filled="f" stroked="t" strokeweight=".71424pt" strokecolor="#4F4F4F">
                <v:path arrowok="t"/>
              </v:shape>
            </v:group>
            <v:group style="position:absolute;left:2728;top:3986;width:505;height:2" coordorigin="2728,3986" coordsize="505,2">
              <v:shape style="position:absolute;left:2728;top:3986;width:505;height:2" coordorigin="2728,3986" coordsize="505,0" path="m2728,3986l3233,3986e" filled="f" stroked="t" strokeweight=".47616pt" strokecolor="#444444">
                <v:path arrowok="t"/>
              </v:shape>
            </v:group>
            <v:group style="position:absolute;left:3176;top:3986;width:386;height:2" coordorigin="3176,3986" coordsize="386,2">
              <v:shape style="position:absolute;left:3176;top:3986;width:386;height:2" coordorigin="3176,3986" coordsize="386,0" path="m3176,3986l3562,3986e" filled="f" stroked="t" strokeweight=".47616pt" strokecolor="#2F2F2F">
                <v:path arrowok="t"/>
              </v:shape>
            </v:group>
            <v:group style="position:absolute;left:3943;top:3685;width:2;height:292" coordorigin="3943,3685" coordsize="2,292">
              <v:shape style="position:absolute;left:3943;top:3685;width:2;height:292" coordorigin="3943,3685" coordsize="0,292" path="m3943,3977l3943,3685e" filled="f" stroked="t" strokeweight=".23808pt" strokecolor="#4B4B4B">
                <v:path arrowok="t"/>
              </v:shape>
            </v:group>
            <v:group style="position:absolute;left:3505;top:3981;width:3152;height:2" coordorigin="3505,3981" coordsize="3152,2">
              <v:shape style="position:absolute;left:3505;top:3981;width:3152;height:2" coordorigin="3505,3981" coordsize="3152,0" path="m3505,3981l6657,3981e" filled="f" stroked="t" strokeweight=".95232pt" strokecolor="#484848">
                <v:path arrowok="t"/>
              </v:shape>
            </v:group>
            <v:group style="position:absolute;left:5695;top:3981;width:5862;height:2" coordorigin="5695,3981" coordsize="5862,2">
              <v:shape style="position:absolute;left:5695;top:3981;width:5862;height:2" coordorigin="5695,3981" coordsize="5862,0" path="m5695,3981l11556,3981e" filled="f" stroked="t" strokeweight=".71424pt" strokecolor="#5B5B5B">
                <v:path arrowok="t"/>
              </v:shape>
            </v:group>
            <v:group style="position:absolute;left:326;top:3934;width:2;height:11567" coordorigin="326,3934" coordsize="2,11567">
              <v:shape style="position:absolute;left:326;top:3934;width:2;height:11567" coordorigin="326,3934" coordsize="0,11567" path="m326,15500l326,3934e" filled="f" stroked="t" strokeweight=".47616pt" strokecolor="#4F4F4F">
                <v:path arrowok="t"/>
              </v:shape>
            </v:group>
            <v:group style="position:absolute;left:319;top:4261;width:4514;height:2" coordorigin="319,4261" coordsize="4514,2">
              <v:shape style="position:absolute;left:319;top:4261;width:4514;height:2" coordorigin="319,4261" coordsize="4514,0" path="m319,4261l4833,4261e" filled="f" stroked="t" strokeweight=".71424pt" strokecolor="#606060">
                <v:path arrowok="t"/>
              </v:shape>
            </v:group>
            <v:group style="position:absolute;left:4724;top:4259;width:652;height:2" coordorigin="4724,4259" coordsize="652,2">
              <v:shape style="position:absolute;left:4724;top:4259;width:652;height:2" coordorigin="4724,4259" coordsize="652,0" path="m4724,4259l5376,4259e" filled="f" stroked="t" strokeweight=".47616pt" strokecolor="#4B4B4B">
                <v:path arrowok="t"/>
              </v:shape>
            </v:group>
            <v:group style="position:absolute;left:5319;top:4259;width:433;height:2" coordorigin="5319,4259" coordsize="433,2">
              <v:shape style="position:absolute;left:5319;top:4259;width:433;height:2" coordorigin="5319,4259" coordsize="433,0" path="m5319,4259l5752,4259e" filled="f" stroked="t" strokeweight=".47616pt" strokecolor="#3F3F3F">
                <v:path arrowok="t"/>
              </v:shape>
            </v:group>
            <v:group style="position:absolute;left:5695;top:4256;width:3657;height:2" coordorigin="5695,4256" coordsize="3657,2">
              <v:shape style="position:absolute;left:5695;top:4256;width:3657;height:2" coordorigin="5695,4256" coordsize="3657,0" path="m5695,4256l9352,4256e" filled="f" stroked="t" strokeweight=".71424pt" strokecolor="#606060">
                <v:path arrowok="t"/>
              </v:shape>
            </v:group>
            <v:group style="position:absolute;left:9295;top:4254;width:652;height:2" coordorigin="9295,4254" coordsize="652,2">
              <v:shape style="position:absolute;left:9295;top:4254;width:652;height:2" coordorigin="9295,4254" coordsize="652,0" path="m9295,4254l9947,4254e" filled="f" stroked="t" strokeweight=".47616pt" strokecolor="#3B3B3B">
                <v:path arrowok="t"/>
              </v:shape>
            </v:group>
            <v:group style="position:absolute;left:9890;top:4254;width:1667;height:2" coordorigin="9890,4254" coordsize="1667,2">
              <v:shape style="position:absolute;left:9890;top:4254;width:1667;height:2" coordorigin="9890,4254" coordsize="1667,0" path="m9890,4254l11556,4254e" filled="f" stroked="t" strokeweight=".71424pt" strokecolor="#5B5B5B">
                <v:path arrowok="t"/>
              </v:shape>
            </v:group>
            <v:group style="position:absolute;left:2367;top:4481;width:3009;height:2" coordorigin="2367,4481" coordsize="3009,2">
              <v:shape style="position:absolute;left:2367;top:4481;width:3009;height:2" coordorigin="2367,4481" coordsize="3009,0" path="m2367,4481l5376,4481e" filled="f" stroked="t" strokeweight=".71424pt" strokecolor="#606060">
                <v:path arrowok="t"/>
              </v:shape>
            </v:group>
            <v:group style="position:absolute;left:5319;top:4478;width:433;height:2" coordorigin="5319,4478" coordsize="433,2">
              <v:shape style="position:absolute;left:5319;top:4478;width:433;height:2" coordorigin="5319,4478" coordsize="433,0" path="m5319,4478l5752,4478e" filled="f" stroked="t" strokeweight=".47616pt" strokecolor="#3B3B3B">
                <v:path arrowok="t"/>
              </v:shape>
            </v:group>
            <v:group style="position:absolute;left:5695;top:4478;width:562;height:2" coordorigin="5695,4478" coordsize="562,2">
              <v:shape style="position:absolute;left:5695;top:4478;width:562;height:2" coordorigin="5695,4478" coordsize="562,0" path="m5695,4478l6257,4478e" filled="f" stroked="t" strokeweight=".47616pt" strokecolor="#4F4F4F">
                <v:path arrowok="t"/>
              </v:shape>
            </v:group>
            <v:group style="position:absolute;left:6095;top:4476;width:5466;height:2" coordorigin="6095,4476" coordsize="5466,2">
              <v:shape style="position:absolute;left:6095;top:4476;width:5466;height:2" coordorigin="6095,4476" coordsize="5466,0" path="m6095,4476l11561,4476e" filled="f" stroked="t" strokeweight=".71424pt" strokecolor="#5B5B5B">
                <v:path arrowok="t"/>
              </v:shape>
            </v:group>
            <v:group style="position:absolute;left:7347;top:4478;width:505;height:2" coordorigin="7347,4478" coordsize="505,2">
              <v:shape style="position:absolute;left:7347;top:4478;width:505;height:2" coordorigin="7347,4478" coordsize="505,0" path="m7347,4478l7852,4478e" filled="f" stroked="t" strokeweight=".47616pt" strokecolor="#484848">
                <v:path arrowok="t"/>
              </v:shape>
            </v:group>
            <v:group style="position:absolute;left:9295;top:4474;width:652;height:2" coordorigin="9295,4474" coordsize="652,2">
              <v:shape style="position:absolute;left:9295;top:4474;width:652;height:2" coordorigin="9295,4474" coordsize="652,0" path="m9295,4474l9947,4474e" filled="f" stroked="t" strokeweight=".47616pt" strokecolor="#3B3B3B">
                <v:path arrowok="t"/>
              </v:shape>
            </v:group>
            <v:group style="position:absolute;left:11552;top:4249;width:2;height:4421" coordorigin="11552,4249" coordsize="2,4421">
              <v:shape style="position:absolute;left:11552;top:4249;width:2;height:4421" coordorigin="11552,4249" coordsize="0,4421" path="m11552,8670l11552,4249e" filled="f" stroked="t" strokeweight=".71424pt" strokecolor="#606060">
                <v:path arrowok="t"/>
              </v:shape>
            </v:group>
            <v:group style="position:absolute;left:4923;top:4469;width:2;height:2074" coordorigin="4923,4469" coordsize="2,2074">
              <v:shape style="position:absolute;left:4923;top:4469;width:2;height:2074" coordorigin="4923,4469" coordsize="0,2074" path="m4923,6543l4923,4469e" filled="f" stroked="t" strokeweight=".71424pt" strokecolor="#4F4F4F">
                <v:path arrowok="t"/>
              </v:shape>
            </v:group>
            <v:group style="position:absolute;left:4909;top:4923;width:438;height:2" coordorigin="4909,4923" coordsize="438,2">
              <v:shape style="position:absolute;left:4909;top:4923;width:438;height:2" coordorigin="4909,4923" coordsize="438,0" path="m4909,4923l5347,4923e" filled="f" stroked="t" strokeweight=".23808pt" strokecolor="#4F4F4F">
                <v:path arrowok="t"/>
              </v:shape>
            </v:group>
            <v:group style="position:absolute;left:7833;top:4469;width:2;height:488" coordorigin="7833,4469" coordsize="2,488">
              <v:shape style="position:absolute;left:7833;top:4469;width:2;height:488" coordorigin="7833,4469" coordsize="0,488" path="m7833,4956l7833,4469e" filled="f" stroked="t" strokeweight=".47616pt" strokecolor="#4B4B4B">
                <v:path arrowok="t"/>
              </v:shape>
            </v:group>
            <v:group style="position:absolute;left:2376;top:3977;width:2;height:11519" coordorigin="2376,3977" coordsize="2,11519">
              <v:shape style="position:absolute;left:2376;top:3977;width:2;height:11519" coordorigin="2376,3977" coordsize="0,11519" path="m2376,15495l2376,3977e" filled="f" stroked="t" strokeweight=".71424pt" strokecolor="#4B4B4B">
                <v:path arrowok="t"/>
              </v:shape>
            </v:group>
            <v:group style="position:absolute;left:5319;top:4954;width:657;height:2" coordorigin="5319,4954" coordsize="657,2">
              <v:shape style="position:absolute;left:5319;top:4954;width:657;height:2" coordorigin="5319,4954" coordsize="657,0" path="m5319,4954l5976,4954e" filled="f" stroked="t" strokeweight=".23808pt" strokecolor="#777777">
                <v:path arrowok="t"/>
              </v:shape>
            </v:group>
            <v:group style="position:absolute;left:6228;top:4923;width:733;height:2" coordorigin="6228,4923" coordsize="733,2">
              <v:shape style="position:absolute;left:6228;top:4923;width:733;height:2" coordorigin="6228,4923" coordsize="733,0" path="m6228,4923l6961,4923e" filled="f" stroked="t" strokeweight=".23808pt" strokecolor="#000000">
                <v:path arrowok="t"/>
              </v:shape>
            </v:group>
            <v:group style="position:absolute;left:6933;top:4954;width:471;height:2" coordorigin="6933,4954" coordsize="471,2">
              <v:shape style="position:absolute;left:6933;top:4954;width:471;height:2" coordorigin="6933,4954" coordsize="471,0" path="m6933,4954l7404,4954e" filled="f" stroked="t" strokeweight=".23808pt" strokecolor="#6B6B6B">
                <v:path arrowok="t"/>
              </v:shape>
            </v:group>
            <v:group style="position:absolute;left:7347;top:4952;width:771;height:2" coordorigin="7347,4952" coordsize="771,2">
              <v:shape style="position:absolute;left:7347;top:4952;width:771;height:2" coordorigin="7347,4952" coordsize="771,0" path="m7347,4952l8119,4952e" filled="f" stroked="t" strokeweight=".47616pt" strokecolor="#808080">
                <v:path arrowok="t"/>
              </v:shape>
            </v:group>
            <v:group style="position:absolute;left:8490;top:4954;width:662;height:2" coordorigin="8490,4954" coordsize="662,2">
              <v:shape style="position:absolute;left:8490;top:4954;width:662;height:2" coordorigin="8490,4954" coordsize="662,0" path="m8490,4954l9152,4954e" filled="f" stroked="t" strokeweight=".23808pt" strokecolor="#545454">
                <v:path arrowok="t"/>
              </v:shape>
            </v:group>
            <v:group style="position:absolute;left:9095;top:4954;width:257;height:2" coordorigin="9095,4954" coordsize="257,2">
              <v:shape style="position:absolute;left:9095;top:4954;width:257;height:2" coordorigin="9095,4954" coordsize="257,0" path="m9095,4954l9352,4954e" filled="f" stroked="t" strokeweight=".23808pt" strokecolor="#676767">
                <v:path arrowok="t"/>
              </v:shape>
            </v:group>
            <v:group style="position:absolute;left:9295;top:4952;width:929;height:2" coordorigin="9295,4952" coordsize="929,2">
              <v:shape style="position:absolute;left:9295;top:4952;width:929;height:2" coordorigin="9295,4952" coordsize="929,0" path="m9295,4952l10223,4952e" filled="f" stroked="t" strokeweight=".47616pt" strokecolor="#808080">
                <v:path arrowok="t"/>
              </v:shape>
            </v:group>
            <v:group style="position:absolute;left:10166;top:4954;width:286;height:2" coordorigin="10166,4954" coordsize="286,2">
              <v:shape style="position:absolute;left:10166;top:4954;width:286;height:2" coordorigin="10166,4954" coordsize="286,0" path="m10166,4954l10452,4954e" filled="f" stroked="t" strokeweight=".23808pt" strokecolor="#575757">
                <v:path arrowok="t"/>
              </v:shape>
            </v:group>
            <v:group style="position:absolute;left:10395;top:4952;width:1167;height:2" coordorigin="10395,4952" coordsize="1167,2">
              <v:shape style="position:absolute;left:10395;top:4952;width:1167;height:2" coordorigin="10395,4952" coordsize="1167,0" path="m10395,4952l11561,4952e" filled="f" stroked="t" strokeweight=".47616pt" strokecolor="#6B6B6B">
                <v:path arrowok="t"/>
              </v:shape>
            </v:group>
            <v:group style="position:absolute;left:2376;top:3977;width:2;height:11519" coordorigin="2376,3977" coordsize="2,11519">
              <v:shape style="position:absolute;left:2376;top:3977;width:2;height:11519" coordorigin="2376,3977" coordsize="0,11519" path="m2376,15495l2376,3977e" filled="f" stroked="t" strokeweight=".71424pt" strokecolor="#4F4F4F">
                <v:path arrowok="t"/>
              </v:shape>
            </v:group>
            <v:group style="position:absolute;left:4914;top:5203;width:2938;height:2" coordorigin="4914,5203" coordsize="2938,2">
              <v:shape style="position:absolute;left:4914;top:5203;width:2938;height:2" coordorigin="4914,5203" coordsize="2938,0" path="m4914,5203l7852,5203e" filled="f" stroked="t" strokeweight=".71424pt" strokecolor="#5B5B5B">
                <v:path arrowok="t"/>
              </v:shape>
            </v:group>
            <v:group style="position:absolute;left:7795;top:5200;width:567;height:2" coordorigin="7795,5200" coordsize="567,2">
              <v:shape style="position:absolute;left:7795;top:5200;width:567;height:2" coordorigin="7795,5200" coordsize="567,0" path="m7795,5200l8361,5200e" filled="f" stroked="t" strokeweight=".47616pt" strokecolor="#343434">
                <v:path arrowok="t"/>
              </v:shape>
            </v:group>
            <v:group style="position:absolute;left:8304;top:5198;width:1643;height:2" coordorigin="8304,5198" coordsize="1643,2">
              <v:shape style="position:absolute;left:8304;top:5198;width:1643;height:2" coordorigin="8304,5198" coordsize="1643,0" path="m8304,5198l9947,5198e" filled="f" stroked="t" strokeweight=".71424pt" strokecolor="#606060">
                <v:path arrowok="t"/>
              </v:shape>
            </v:group>
            <v:group style="position:absolute;left:9890;top:5200;width:333;height:2" coordorigin="9890,5200" coordsize="333,2">
              <v:shape style="position:absolute;left:9890;top:5200;width:333;height:2" coordorigin="9890,5200" coordsize="333,0" path="m9890,5200l10223,5200e" filled="f" stroked="t" strokeweight=".47616pt" strokecolor="#545454">
                <v:path arrowok="t"/>
              </v:shape>
            </v:group>
            <v:group style="position:absolute;left:10166;top:5200;width:1395;height:2" coordorigin="10166,5200" coordsize="1395,2">
              <v:shape style="position:absolute;left:10166;top:5200;width:1395;height:2" coordorigin="10166,5200" coordsize="1395,0" path="m10166,5200l11561,5200e" filled="f" stroked="t" strokeweight=".71424pt" strokecolor="#646464">
                <v:path arrowok="t"/>
              </v:shape>
            </v:group>
            <v:group style="position:absolute;left:2374;top:5095;width:2;height:363" coordorigin="2374,5095" coordsize="2,363">
              <v:shape style="position:absolute;left:2374;top:5095;width:2;height:363" coordorigin="2374,5095" coordsize="0,363" path="m2374,5458l2374,5095e" filled="f" stroked="t" strokeweight=".95232pt" strokecolor="#646464">
                <v:path arrowok="t"/>
              </v:shape>
            </v:group>
            <v:group style="position:absolute;left:4914;top:5442;width:2938;height:2" coordorigin="4914,5442" coordsize="2938,2">
              <v:shape style="position:absolute;left:4914;top:5442;width:2938;height:2" coordorigin="4914,5442" coordsize="2938,0" path="m4914,5442l7852,5442e" filled="f" stroked="t" strokeweight=".71424pt" strokecolor="#606060">
                <v:path arrowok="t"/>
              </v:shape>
            </v:group>
            <v:group style="position:absolute;left:7795;top:5439;width:567;height:2" coordorigin="7795,5439" coordsize="567,2">
              <v:shape style="position:absolute;left:7795;top:5439;width:567;height:2" coordorigin="7795,5439" coordsize="567,0" path="m7795,5439l8361,5439e" filled="f" stroked="t" strokeweight=".47616pt" strokecolor="#383838">
                <v:path arrowok="t"/>
              </v:shape>
            </v:group>
            <v:group style="position:absolute;left:8304;top:5439;width:1048;height:2" coordorigin="8304,5439" coordsize="1048,2">
              <v:shape style="position:absolute;left:8304;top:5439;width:1048;height:2" coordorigin="8304,5439" coordsize="1048,0" path="m8304,5439l9352,5439e" filled="f" stroked="t" strokeweight=".95232pt" strokecolor="#6B6B6B">
                <v:path arrowok="t"/>
              </v:shape>
            </v:group>
            <v:group style="position:absolute;left:9295;top:5439;width:652;height:2" coordorigin="9295,5439" coordsize="652,2">
              <v:shape style="position:absolute;left:9295;top:5439;width:652;height:2" coordorigin="9295,5439" coordsize="652,0" path="m9295,5439l9947,5439e" filled="f" stroked="t" strokeweight=".47616pt" strokecolor="#444444">
                <v:path arrowok="t"/>
              </v:shape>
            </v:group>
            <v:group style="position:absolute;left:9890;top:5439;width:333;height:2" coordorigin="9890,5439" coordsize="333,2">
              <v:shape style="position:absolute;left:9890;top:5439;width:333;height:2" coordorigin="9890,5439" coordsize="333,0" path="m9890,5439l10223,5439e" filled="f" stroked="t" strokeweight=".47616pt" strokecolor="#5B5B5B">
                <v:path arrowok="t"/>
              </v:shape>
            </v:group>
            <v:group style="position:absolute;left:10152;top:5439;width:1405;height:2" coordorigin="10152,5439" coordsize="1405,2">
              <v:shape style="position:absolute;left:10152;top:5439;width:1405;height:2" coordorigin="10152,5439" coordsize="1405,0" path="m10152,5439l11556,5439e" filled="f" stroked="t" strokeweight=".71424pt" strokecolor="#646464">
                <v:path arrowok="t"/>
              </v:shape>
            </v:group>
            <v:group style="position:absolute;left:324;top:5401;width:2;height:277" coordorigin="324,5401" coordsize="2,277">
              <v:shape style="position:absolute;left:324;top:5401;width:2;height:277" coordorigin="324,5401" coordsize="0,277" path="m324,5678l324,5401e" filled="f" stroked="t" strokeweight=".47616pt" strokecolor="#2B2B2B">
                <v:path arrowok="t"/>
              </v:shape>
            </v:group>
            <v:group style="position:absolute;left:2367;top:5666;width:1286;height:2" coordorigin="2367,5666" coordsize="1286,2">
              <v:shape style="position:absolute;left:2367;top:5666;width:1286;height:2" coordorigin="2367,5666" coordsize="1286,0" path="m2367,5666l3652,5666e" filled="f" stroked="t" strokeweight=".95232pt" strokecolor="#606060">
                <v:path arrowok="t"/>
              </v:shape>
            </v:group>
            <v:group style="position:absolute;left:3505;top:5664;width:467;height:2" coordorigin="3505,5664" coordsize="467,2">
              <v:shape style="position:absolute;left:3505;top:5664;width:467;height:2" coordorigin="3505,5664" coordsize="467,0" path="m3505,5664l3971,5664e" filled="f" stroked="t" strokeweight=".47616pt" strokecolor="#444444">
                <v:path arrowok="t"/>
              </v:shape>
            </v:group>
            <v:group style="position:absolute;left:3914;top:5664;width:190;height:2" coordorigin="3914,5664" coordsize="190,2">
              <v:shape style="position:absolute;left:3914;top:5664;width:190;height:2" coordorigin="3914,5664" coordsize="190,0" path="m3914,5664l4104,5664e" filled="f" stroked="t" strokeweight=".47616pt" strokecolor="#2B2B2B">
                <v:path arrowok="t"/>
              </v:shape>
            </v:group>
            <v:group style="position:absolute;left:4047;top:5664;width:586;height:2" coordorigin="4047,5664" coordsize="586,2">
              <v:shape style="position:absolute;left:4047;top:5664;width:586;height:2" coordorigin="4047,5664" coordsize="586,0" path="m4047,5664l4633,5664e" filled="f" stroked="t" strokeweight=".47616pt" strokecolor="#484848">
                <v:path arrowok="t"/>
              </v:shape>
            </v:group>
            <v:group style="position:absolute;left:4471;top:5664;width:3381;height:2" coordorigin="4471,5664" coordsize="3381,2">
              <v:shape style="position:absolute;left:4471;top:5664;width:3381;height:2" coordorigin="4471,5664" coordsize="3381,0" path="m4471,5664l7852,5664e" filled="f" stroked="t" strokeweight=".71424pt" strokecolor="#5B5B5B">
                <v:path arrowok="t"/>
              </v:shape>
            </v:group>
            <v:group style="position:absolute;left:7795;top:5659;width:567;height:2" coordorigin="7795,5659" coordsize="567,2">
              <v:shape style="position:absolute;left:7795;top:5659;width:567;height:2" coordorigin="7795,5659" coordsize="567,0" path="m7795,5659l8361,5659e" filled="f" stroked="t" strokeweight=".47616pt" strokecolor="#383838">
                <v:path arrowok="t"/>
              </v:shape>
            </v:group>
            <v:group style="position:absolute;left:8304;top:5659;width:1176;height:2" coordorigin="8304,5659" coordsize="1176,2">
              <v:shape style="position:absolute;left:8304;top:5659;width:1176;height:2" coordorigin="8304,5659" coordsize="1176,0" path="m8304,5659l9480,5659e" filled="f" stroked="t" strokeweight=".95232pt" strokecolor="#6B6B6B">
                <v:path arrowok="t"/>
              </v:shape>
            </v:group>
            <v:group style="position:absolute;left:9295;top:5659;width:929;height:2" coordorigin="9295,5659" coordsize="929,2">
              <v:shape style="position:absolute;left:9295;top:5659;width:929;height:2" coordorigin="9295,5659" coordsize="929,0" path="m9295,5659l10223,5659e" filled="f" stroked="t" strokeweight=".47616pt" strokecolor="#545454">
                <v:path arrowok="t"/>
              </v:shape>
            </v:group>
            <v:group style="position:absolute;left:10166;top:5659;width:1390;height:2" coordorigin="10166,5659" coordsize="1390,2">
              <v:shape style="position:absolute;left:10166;top:5659;width:1390;height:2" coordorigin="10166,5659" coordsize="1390,0" path="m10166,5659l11556,5659e" filled="f" stroked="t" strokeweight=".71424pt" strokecolor="#606060">
                <v:path arrowok="t"/>
              </v:shape>
            </v:group>
            <v:group style="position:absolute;left:11554;top:5396;width:2;height:784" coordorigin="11554,5396" coordsize="2,784">
              <v:shape style="position:absolute;left:11554;top:5396;width:2;height:784" coordorigin="11554,5396" coordsize="0,784" path="m11554,6180l11554,5396e" filled="f" stroked="t" strokeweight=".47616pt" strokecolor="#444444">
                <v:path arrowok="t"/>
              </v:shape>
            </v:group>
            <v:group style="position:absolute;left:319;top:5896;width:3243;height:2" coordorigin="319,5896" coordsize="3243,2">
              <v:shape style="position:absolute;left:319;top:5896;width:3243;height:2" coordorigin="319,5896" coordsize="3243,0" path="m319,5896l3562,5896e" filled="f" stroked="t" strokeweight=".71424pt" strokecolor="#606060">
                <v:path arrowok="t"/>
              </v:shape>
            </v:group>
            <v:group style="position:absolute;left:3505;top:5893;width:467;height:2" coordorigin="3505,5893" coordsize="467,2">
              <v:shape style="position:absolute;left:3505;top:5893;width:467;height:2" coordorigin="3505,5893" coordsize="467,0" path="m3505,5893l3971,5893e" filled="f" stroked="t" strokeweight=".47616pt" strokecolor="#4F4F4F">
                <v:path arrowok="t"/>
              </v:shape>
            </v:group>
            <v:group style="position:absolute;left:3914;top:5893;width:190;height:2" coordorigin="3914,5893" coordsize="190,2">
              <v:shape style="position:absolute;left:3914;top:5893;width:190;height:2" coordorigin="3914,5893" coordsize="190,0" path="m3914,5893l4104,5893e" filled="f" stroked="t" strokeweight=".47616pt" strokecolor="#343434">
                <v:path arrowok="t"/>
              </v:shape>
            </v:group>
            <v:group style="position:absolute;left:4047;top:5893;width:586;height:2" coordorigin="4047,5893" coordsize="586,2">
              <v:shape style="position:absolute;left:4047;top:5893;width:586;height:2" coordorigin="4047,5893" coordsize="586,0" path="m4047,5893l4633,5893e" filled="f" stroked="t" strokeweight=".47616pt" strokecolor="#484848">
                <v:path arrowok="t"/>
              </v:shape>
            </v:group>
            <v:group style="position:absolute;left:4471;top:5891;width:3381;height:2" coordorigin="4471,5891" coordsize="3381,2">
              <v:shape style="position:absolute;left:4471;top:5891;width:3381;height:2" coordorigin="4471,5891" coordsize="3381,0" path="m4471,5891l7852,5891e" filled="f" stroked="t" strokeweight=".71424pt" strokecolor="#5B5B5B">
                <v:path arrowok="t"/>
              </v:shape>
            </v:group>
            <v:group style="position:absolute;left:7795;top:5888;width:567;height:2" coordorigin="7795,5888" coordsize="567,2">
              <v:shape style="position:absolute;left:7795;top:5888;width:567;height:2" coordorigin="7795,5888" coordsize="567,0" path="m7795,5888l8361,5888e" filled="f" stroked="t" strokeweight=".47616pt" strokecolor="#444444">
                <v:path arrowok="t"/>
              </v:shape>
            </v:group>
            <v:group style="position:absolute;left:8304;top:5888;width:1048;height:2" coordorigin="8304,5888" coordsize="1048,2">
              <v:shape style="position:absolute;left:8304;top:5888;width:1048;height:2" coordorigin="8304,5888" coordsize="1048,0" path="m8304,5888l9352,5888e" filled="f" stroked="t" strokeweight=".95232pt" strokecolor="#6B6B6B">
                <v:path arrowok="t"/>
              </v:shape>
            </v:group>
            <v:group style="position:absolute;left:9295;top:5888;width:929;height:2" coordorigin="9295,5888" coordsize="929,2">
              <v:shape style="position:absolute;left:9295;top:5888;width:929;height:2" coordorigin="9295,5888" coordsize="929,0" path="m9295,5888l10223,5888e" filled="f" stroked="t" strokeweight=".47616pt" strokecolor="#484848">
                <v:path arrowok="t"/>
              </v:shape>
            </v:group>
            <v:group style="position:absolute;left:10166;top:5888;width:1390;height:2" coordorigin="10166,5888" coordsize="1390,2">
              <v:shape style="position:absolute;left:10166;top:5888;width:1390;height:2" coordorigin="10166,5888" coordsize="1390,0" path="m10166,5888l11556,5888e" filled="f" stroked="t" strokeweight=".71424pt" strokecolor="#606060">
                <v:path arrowok="t"/>
              </v:shape>
            </v:group>
            <v:group style="position:absolute;left:4921;top:5845;width:2;height:698" coordorigin="4921,5845" coordsize="2,698">
              <v:shape style="position:absolute;left:4921;top:5845;width:2;height:698" coordorigin="4921,5845" coordsize="0,698" path="m4921,6543l4921,5845e" filled="f" stroked="t" strokeweight=".95232pt" strokecolor="#575757">
                <v:path arrowok="t"/>
              </v:shape>
            </v:group>
            <v:group style="position:absolute;left:7835;top:5884;width:2;height:655" coordorigin="7835,5884" coordsize="2,655">
              <v:shape style="position:absolute;left:7835;top:5884;width:2;height:655" coordorigin="7835,5884" coordsize="0,655" path="m7835,6538l7835,5884e" filled="f" stroked="t" strokeweight=".95232pt" strokecolor="#707070">
                <v:path arrowok="t"/>
              </v:shape>
            </v:group>
            <v:group style="position:absolute;left:2371;top:6316;width:2581;height:2" coordorigin="2371,6316" coordsize="2581,2">
              <v:shape style="position:absolute;left:2371;top:6316;width:2581;height:2" coordorigin="2371,6316" coordsize="2581,0" path="m2371,6316l4952,6316e" filled="f" stroked="t" strokeweight=".71424pt" strokecolor="#606060">
                <v:path arrowok="t"/>
              </v:shape>
            </v:group>
            <v:group style="position:absolute;left:4881;top:6316;width:871;height:2" coordorigin="4881,6316" coordsize="871,2">
              <v:shape style="position:absolute;left:4881;top:6316;width:871;height:2" coordorigin="4881,6316" coordsize="871,0" path="m4881,6316l5752,6316e" filled="f" stroked="t" strokeweight=".47616pt" strokecolor="#4B4B4B">
                <v:path arrowok="t"/>
              </v:shape>
            </v:group>
            <v:group style="position:absolute;left:5695;top:6314;width:1295;height:2" coordorigin="5695,6314" coordsize="1295,2">
              <v:shape style="position:absolute;left:5695;top:6314;width:1295;height:2" coordorigin="5695,6314" coordsize="1295,0" path="m5695,6314l6990,6314e" filled="f" stroked="t" strokeweight=".71424pt" strokecolor="#646464">
                <v:path arrowok="t"/>
              </v:shape>
            </v:group>
            <v:group style="position:absolute;left:6933;top:6314;width:471;height:2" coordorigin="6933,6314" coordsize="471,2">
              <v:shape style="position:absolute;left:6933;top:6314;width:471;height:2" coordorigin="6933,6314" coordsize="471,0" path="m6933,6314l7404,6314e" filled="f" stroked="t" strokeweight=".47616pt" strokecolor="#383838">
                <v:path arrowok="t"/>
              </v:shape>
            </v:group>
            <v:group style="position:absolute;left:7347;top:6316;width:1805;height:2" coordorigin="7347,6316" coordsize="1805,2">
              <v:shape style="position:absolute;left:7347;top:6316;width:1805;height:2" coordorigin="7347,6316" coordsize="1805,0" path="m7347,6316l9152,6316e" filled="f" stroked="t" strokeweight=".71424pt" strokecolor="#646464">
                <v:path arrowok="t"/>
              </v:shape>
            </v:group>
            <v:group style="position:absolute;left:9095;top:6314;width:257;height:2" coordorigin="9095,6314" coordsize="257,2">
              <v:shape style="position:absolute;left:9095;top:6314;width:257;height:2" coordorigin="9095,6314" coordsize="257,0" path="m9095,6314l9352,6314e" filled="f" stroked="t" strokeweight=".47616pt" strokecolor="#444444">
                <v:path arrowok="t"/>
              </v:shape>
            </v:group>
            <v:group style="position:absolute;left:9295;top:6314;width:957;height:2" coordorigin="9295,6314" coordsize="957,2">
              <v:shape style="position:absolute;left:9295;top:6314;width:957;height:2" coordorigin="9295,6314" coordsize="957,0" path="m9295,6314l10252,6314e" filled="f" stroked="t" strokeweight=".95232pt" strokecolor="#6B6B6B">
                <v:path arrowok="t"/>
              </v:shape>
            </v:group>
            <v:group style="position:absolute;left:10166;top:6314;width:286;height:2" coordorigin="10166,6314" coordsize="286,2">
              <v:shape style="position:absolute;left:10166;top:6314;width:286;height:2" coordorigin="10166,6314" coordsize="286,0" path="m10166,6314l10452,6314e" filled="f" stroked="t" strokeweight=".47616pt" strokecolor="#4F4F4F">
                <v:path arrowok="t"/>
              </v:shape>
            </v:group>
            <v:group style="position:absolute;left:10395;top:6314;width:1167;height:2" coordorigin="10395,6314" coordsize="1167,2">
              <v:shape style="position:absolute;left:10395;top:6314;width:1167;height:2" coordorigin="10395,6314" coordsize="1167,0" path="m10395,6314l11561,6314e" filled="f" stroked="t" strokeweight=".71424pt" strokecolor="#575757">
                <v:path arrowok="t"/>
              </v:shape>
            </v:group>
            <v:group style="position:absolute;left:2371;top:6534;width:2262;height:2" coordorigin="2371,6534" coordsize="2262,2">
              <v:shape style="position:absolute;left:2371;top:6534;width:2262;height:2" coordorigin="2371,6534" coordsize="2262,0" path="m2371,6534l4633,6534e" filled="f" stroked="t" strokeweight=".47616pt" strokecolor="#575757">
                <v:path arrowok="t"/>
              </v:shape>
            </v:group>
            <v:group style="position:absolute;left:5695;top:6534;width:562;height:2" coordorigin="5695,6534" coordsize="562,2">
              <v:shape style="position:absolute;left:5695;top:6534;width:562;height:2" coordorigin="5695,6534" coordsize="562,0" path="m5695,6534l6257,6534e" filled="f" stroked="t" strokeweight=".47616pt" strokecolor="#4B4B4B">
                <v:path arrowok="t"/>
              </v:shape>
            </v:group>
            <v:group style="position:absolute;left:4471;top:6531;width:7090;height:2" coordorigin="4471,6531" coordsize="7090,2">
              <v:shape style="position:absolute;left:4471;top:6531;width:7090;height:2" coordorigin="4471,6531" coordsize="7090,0" path="m4471,6531l11561,6531e" filled="f" stroked="t" strokeweight=".71424pt" strokecolor="#646464">
                <v:path arrowok="t"/>
              </v:shape>
            </v:group>
            <v:group style="position:absolute;left:7719;top:6529;width:643;height:2" coordorigin="7719,6529" coordsize="643,2">
              <v:shape style="position:absolute;left:7719;top:6529;width:643;height:2" coordorigin="7719,6529" coordsize="643,0" path="m7719,6529l8361,6529e" filled="f" stroked="t" strokeweight=".47616pt" strokecolor="#444444">
                <v:path arrowok="t"/>
              </v:shape>
            </v:group>
            <v:group style="position:absolute;left:9295;top:6529;width:652;height:2" coordorigin="9295,6529" coordsize="652,2">
              <v:shape style="position:absolute;left:9295;top:6529;width:652;height:2" coordorigin="9295,6529" coordsize="652,0" path="m9295,6529l9947,6529e" filled="f" stroked="t" strokeweight=".47616pt" strokecolor="#444444">
                <v:path arrowok="t"/>
              </v:shape>
            </v:group>
            <v:group style="position:absolute;left:314;top:6751;width:4319;height:2" coordorigin="314,6751" coordsize="4319,2">
              <v:shape style="position:absolute;left:314;top:6751;width:4319;height:2" coordorigin="314,6751" coordsize="4319,0" path="m314,6751l4633,6751e" filled="f" stroked="t" strokeweight=".71424pt" strokecolor="#5B5B5B">
                <v:path arrowok="t"/>
              </v:shape>
            </v:group>
            <v:group style="position:absolute;left:4576;top:6749;width:205;height:2" coordorigin="4576,6749" coordsize="205,2">
              <v:shape style="position:absolute;left:4576;top:6749;width:205;height:2" coordorigin="4576,6749" coordsize="205,0" path="m4576,6749l4781,6749e" filled="f" stroked="t" strokeweight=".47616pt" strokecolor="#4B4B4B">
                <v:path arrowok="t"/>
              </v:shape>
            </v:group>
            <v:group style="position:absolute;left:4724;top:6751;width:1533;height:2" coordorigin="4724,6751" coordsize="1533,2">
              <v:shape style="position:absolute;left:4724;top:6751;width:1533;height:2" coordorigin="4724,6751" coordsize="1533,0" path="m4724,6751l6257,6751e" filled="f" stroked="t" strokeweight=".95232pt" strokecolor="#676767">
                <v:path arrowok="t"/>
              </v:shape>
            </v:group>
            <v:group style="position:absolute;left:6200;top:6749;width:600;height:2" coordorigin="6200,6749" coordsize="600,2">
              <v:shape style="position:absolute;left:6200;top:6749;width:600;height:2" coordorigin="6200,6749" coordsize="600,0" path="m6200,6749l6800,6749e" filled="f" stroked="t" strokeweight=".47616pt" strokecolor="#484848">
                <v:path arrowok="t"/>
              </v:shape>
            </v:group>
            <v:group style="position:absolute;left:6666;top:6751;width:1186;height:2" coordorigin="6666,6751" coordsize="1186,2">
              <v:shape style="position:absolute;left:6666;top:6751;width:1186;height:2" coordorigin="6666,6751" coordsize="1186,0" path="m6666,6751l7852,6751e" filled="f" stroked="t" strokeweight=".95232pt" strokecolor="#6B6B6B">
                <v:path arrowok="t"/>
              </v:shape>
            </v:group>
            <v:group style="position:absolute;left:7795;top:6749;width:567;height:2" coordorigin="7795,6749" coordsize="567,2">
              <v:shape style="position:absolute;left:7795;top:6749;width:567;height:2" coordorigin="7795,6749" coordsize="567,0" path="m7795,6749l8361,6749e" filled="f" stroked="t" strokeweight=".47616pt" strokecolor="#3F3F3F">
                <v:path arrowok="t"/>
              </v:shape>
            </v:group>
            <v:group style="position:absolute;left:8304;top:6749;width:1186;height:2" coordorigin="8304,6749" coordsize="1186,2">
              <v:shape style="position:absolute;left:8304;top:6749;width:1186;height:2" coordorigin="8304,6749" coordsize="1186,0" path="m8304,6749l9490,6749e" filled="f" stroked="t" strokeweight=".71424pt" strokecolor="#6B6B6B">
                <v:path arrowok="t"/>
              </v:shape>
            </v:group>
            <v:group style="position:absolute;left:9295;top:6749;width:929;height:2" coordorigin="9295,6749" coordsize="929,2">
              <v:shape style="position:absolute;left:9295;top:6749;width:929;height:2" coordorigin="9295,6749" coordsize="929,0" path="m9295,6749l10223,6749e" filled="f" stroked="t" strokeweight=".47616pt" strokecolor="#575757">
                <v:path arrowok="t"/>
              </v:shape>
            </v:group>
            <v:group style="position:absolute;left:10166;top:6749;width:1395;height:2" coordorigin="10166,6749" coordsize="1395,2">
              <v:shape style="position:absolute;left:10166;top:6749;width:1395;height:2" coordorigin="10166,6749" coordsize="1395,0" path="m10166,6749l11561,6749e" filled="f" stroked="t" strokeweight=".71424pt" strokecolor="#646464">
                <v:path arrowok="t"/>
              </v:shape>
            </v:group>
            <v:group style="position:absolute;left:319;top:7174;width:8833;height:2" coordorigin="319,7174" coordsize="8833,2">
              <v:shape style="position:absolute;left:319;top:7174;width:8833;height:2" coordorigin="319,7174" coordsize="8833,0" path="m319,7174l9152,7174e" filled="f" stroked="t" strokeweight=".71424pt" strokecolor="#606060">
                <v:path arrowok="t"/>
              </v:shape>
            </v:group>
            <v:group style="position:absolute;left:9095;top:7174;width:257;height:2" coordorigin="9095,7174" coordsize="257,2">
              <v:shape style="position:absolute;left:9095;top:7174;width:257;height:2" coordorigin="9095,7174" coordsize="257,0" path="m9095,7174l9352,7174e" filled="f" stroked="t" strokeweight=".47616pt" strokecolor="#4B4B4B">
                <v:path arrowok="t"/>
              </v:shape>
            </v:group>
            <v:group style="position:absolute;left:9295;top:7172;width:2267;height:2" coordorigin="9295,7172" coordsize="2267,2">
              <v:shape style="position:absolute;left:9295;top:7172;width:2267;height:2" coordorigin="9295,7172" coordsize="2267,0" path="m9295,7172l11561,7172e" filled="f" stroked="t" strokeweight=".71424pt" strokecolor="#646464">
                <v:path arrowok="t"/>
              </v:shape>
            </v:group>
            <v:group style="position:absolute;left:4926;top:7165;width:2;height:679" coordorigin="4926,7165" coordsize="2,679">
              <v:shape style="position:absolute;left:4926;top:7165;width:2;height:679" coordorigin="4926,7165" coordsize="0,679" path="m4926,7843l4926,7165e" filled="f" stroked="t" strokeweight=".71424pt" strokecolor="#444444">
                <v:path arrowok="t"/>
              </v:shape>
            </v:group>
            <v:group style="position:absolute;left:8304;top:7394;width:1048;height:2" coordorigin="8304,7394" coordsize="1048,2">
              <v:shape style="position:absolute;left:8304;top:7394;width:1048;height:2" coordorigin="8304,7394" coordsize="1048,0" path="m8304,7394l9352,7394e" filled="f" stroked="t" strokeweight=".47616pt" strokecolor="#4B4B4B">
                <v:path arrowok="t"/>
              </v:shape>
            </v:group>
            <v:group style="position:absolute;left:4919;top:7394;width:5304;height:2" coordorigin="4919,7394" coordsize="5304,2">
              <v:shape style="position:absolute;left:4919;top:7394;width:5304;height:2" coordorigin="4919,7394" coordsize="5304,0" path="m4919,7394l10223,7394e" filled="f" stroked="t" strokeweight=".71424pt" strokecolor="#606060">
                <v:path arrowok="t"/>
              </v:shape>
            </v:group>
            <v:group style="position:absolute;left:10166;top:7394;width:286;height:2" coordorigin="10166,7394" coordsize="286,2">
              <v:shape style="position:absolute;left:10166;top:7394;width:286;height:2" coordorigin="10166,7394" coordsize="286,0" path="m10166,7394l10452,7394e" filled="f" stroked="t" strokeweight=".47616pt" strokecolor="#444444">
                <v:path arrowok="t"/>
              </v:shape>
            </v:group>
            <v:group style="position:absolute;left:10395;top:7394;width:1167;height:2" coordorigin="10395,7394" coordsize="1167,2">
              <v:shape style="position:absolute;left:10395;top:7394;width:1167;height:2" coordorigin="10395,7394" coordsize="1167,0" path="m10395,7394l11561,7394e" filled="f" stroked="t" strokeweight=".71424pt" strokecolor="#5B5B5B">
                <v:path arrowok="t"/>
              </v:shape>
            </v:group>
            <v:group style="position:absolute;left:324;top:7356;width:2;height:296" coordorigin="324,7356" coordsize="2,296">
              <v:shape style="position:absolute;left:324;top:7356;width:2;height:296" coordorigin="324,7356" coordsize="0,296" path="m324,7652l324,7356e" filled="f" stroked="t" strokeweight=".47616pt" strokecolor="#232323">
                <v:path arrowok="t"/>
              </v:shape>
            </v:group>
            <v:group style="position:absolute;left:4919;top:7616;width:833;height:2" coordorigin="4919,7616" coordsize="833,2">
              <v:shape style="position:absolute;left:4919;top:7616;width:833;height:2" coordorigin="4919,7616" coordsize="833,0" path="m4919,7616l5752,7616e" filled="f" stroked="t" strokeweight=".47616pt" strokecolor="#4B4B4B">
                <v:path arrowok="t"/>
              </v:shape>
            </v:group>
            <v:group style="position:absolute;left:5695;top:7616;width:5866;height:2" coordorigin="5695,7616" coordsize="5866,2">
              <v:shape style="position:absolute;left:5695;top:7616;width:5866;height:2" coordorigin="5695,7616" coordsize="5866,0" path="m5695,7616l11561,7616e" filled="f" stroked="t" strokeweight=".71424pt" strokecolor="#606060">
                <v:path arrowok="t"/>
              </v:shape>
            </v:group>
            <v:group style="position:absolute;left:314;top:7834;width:829;height:2" coordorigin="314,7834" coordsize="829,2">
              <v:shape style="position:absolute;left:314;top:7834;width:829;height:2" coordorigin="314,7834" coordsize="829,0" path="m314,7834l1143,7834e" filled="f" stroked="t" strokeweight=".47616pt" strokecolor="#4F4F4F">
                <v:path arrowok="t"/>
              </v:shape>
            </v:group>
            <v:group style="position:absolute;left:1086;top:7831;width:1319;height:2" coordorigin="1086,7831" coordsize="1319,2">
              <v:shape style="position:absolute;left:1086;top:7831;width:1319;height:2" coordorigin="1086,7831" coordsize="1319,0" path="m1086,7831l2405,7831e" filled="f" stroked="t" strokeweight=".95232pt" strokecolor="#646464">
                <v:path arrowok="t"/>
              </v:shape>
            </v:group>
            <v:group style="position:absolute;left:2319;top:7834;width:467;height:2" coordorigin="2319,7834" coordsize="467,2">
              <v:shape style="position:absolute;left:2319;top:7834;width:467;height:2" coordorigin="2319,7834" coordsize="467,0" path="m2319,7834l2786,7834e" filled="f" stroked="t" strokeweight=".47616pt" strokecolor="#3F3F3F">
                <v:path arrowok="t"/>
              </v:shape>
            </v:group>
            <v:group style="position:absolute;left:2728;top:7831;width:1376;height:2" coordorigin="2728,7831" coordsize="1376,2">
              <v:shape style="position:absolute;left:2728;top:7831;width:1376;height:2" coordorigin="2728,7831" coordsize="1376,0" path="m2728,7831l4104,7831e" filled="f" stroked="t" strokeweight=".95232pt" strokecolor="#676767">
                <v:path arrowok="t"/>
              </v:shape>
            </v:group>
            <v:group style="position:absolute;left:4047;top:7834;width:586;height:2" coordorigin="4047,7834" coordsize="586,2">
              <v:shape style="position:absolute;left:4047;top:7834;width:586;height:2" coordorigin="4047,7834" coordsize="586,0" path="m4047,7834l4633,7834e" filled="f" stroked="t" strokeweight=".47616pt" strokecolor="#545454">
                <v:path arrowok="t"/>
              </v:shape>
            </v:group>
            <v:group style="position:absolute;left:4576;top:7831;width:1176;height:2" coordorigin="4576,7831" coordsize="1176,2">
              <v:shape style="position:absolute;left:4576;top:7831;width:1176;height:2" coordorigin="4576,7831" coordsize="1176,0" path="m4576,7831l5752,7831e" filled="f" stroked="t" strokeweight=".95232pt" strokecolor="#6B6B6B">
                <v:path arrowok="t"/>
              </v:shape>
            </v:group>
            <v:group style="position:absolute;left:5695;top:7834;width:562;height:2" coordorigin="5695,7834" coordsize="562,2">
              <v:shape style="position:absolute;left:5695;top:7834;width:562;height:2" coordorigin="5695,7834" coordsize="562,0" path="m5695,7834l6257,7834e" filled="f" stroked="t" strokeweight=".47616pt" strokecolor="#545454">
                <v:path arrowok="t"/>
              </v:shape>
            </v:group>
            <v:group style="position:absolute;left:6200;top:7831;width:3214;height:2" coordorigin="6200,7831" coordsize="3214,2">
              <v:shape style="position:absolute;left:6200;top:7831;width:3214;height:2" coordorigin="6200,7831" coordsize="3214,0" path="m6200,7831l9414,7831e" filled="f" stroked="t" strokeweight=".71424pt" strokecolor="#6B6B6B">
                <v:path arrowok="t"/>
              </v:shape>
            </v:group>
            <v:group style="position:absolute;left:9295;top:7829;width:652;height:2" coordorigin="9295,7829" coordsize="652,2">
              <v:shape style="position:absolute;left:9295;top:7829;width:652;height:2" coordorigin="9295,7829" coordsize="652,0" path="m9295,7829l9947,7829e" filled="f" stroked="t" strokeweight=".47616pt" strokecolor="#545454">
                <v:path arrowok="t"/>
              </v:shape>
            </v:group>
            <v:group style="position:absolute;left:9890;top:7831;width:1671;height:2" coordorigin="9890,7831" coordsize="1671,2">
              <v:shape style="position:absolute;left:9890;top:7831;width:1671;height:2" coordorigin="9890,7831" coordsize="1671,0" path="m9890,7831l11561,7831e" filled="f" stroked="t" strokeweight=".71424pt" strokecolor="#646464">
                <v:path arrowok="t"/>
              </v:shape>
            </v:group>
            <v:group style="position:absolute;left:11556;top:7786;width:2;height:521" coordorigin="11556,7786" coordsize="2,521">
              <v:shape style="position:absolute;left:11556;top:7786;width:2;height:521" coordorigin="11556,7786" coordsize="0,521" path="m11556,8307l11556,7786e" filled="f" stroked="t" strokeweight=".47616pt" strokecolor="#484848">
                <v:path arrowok="t"/>
              </v:shape>
            </v:group>
            <v:group style="position:absolute;left:2376;top:8020;width:2;height:287" coordorigin="2376,8020" coordsize="2,287">
              <v:shape style="position:absolute;left:2376;top:8020;width:2;height:287" coordorigin="2376,8020" coordsize="0,287" path="m2376,8307l2376,8020e" filled="f" stroked="t" strokeweight=".47616pt" strokecolor="#232323">
                <v:path arrowok="t"/>
              </v:shape>
            </v:group>
            <v:group style="position:absolute;left:314;top:8639;width:1257;height:2" coordorigin="314,8639" coordsize="1257,2">
              <v:shape style="position:absolute;left:314;top:8639;width:1257;height:2" coordorigin="314,8639" coordsize="1257,0" path="m314,8639l1571,8639e" filled="f" stroked="t" strokeweight=".71424pt" strokecolor="#646464">
                <v:path arrowok="t"/>
              </v:shape>
            </v:group>
            <v:group style="position:absolute;left:1514;top:8641;width:210;height:2" coordorigin="1514,8641" coordsize="210,2">
              <v:shape style="position:absolute;left:1514;top:8641;width:210;height:2" coordorigin="1514,8641" coordsize="210,0" path="m1514,8641l1724,8641e" filled="f" stroked="t" strokeweight=".47616pt" strokecolor="#2F2F2F">
                <v:path arrowok="t"/>
              </v:shape>
            </v:group>
            <v:group style="position:absolute;left:1667;top:8639;width:719;height:2" coordorigin="1667,8639" coordsize="719,2">
              <v:shape style="position:absolute;left:1667;top:8639;width:719;height:2" coordorigin="1667,8639" coordsize="719,0" path="m1667,8639l2386,8639e" filled="f" stroked="t" strokeweight=".47616pt" strokecolor="#4F4F4F">
                <v:path arrowok="t"/>
              </v:shape>
            </v:group>
            <v:group style="position:absolute;left:2257;top:8639;width:9309;height:2" coordorigin="2257,8639" coordsize="9309,2">
              <v:shape style="position:absolute;left:2257;top:8639;width:9309;height:2" coordorigin="2257,8639" coordsize="9309,0" path="m2257,8639l11566,8639e" filled="f" stroked="t" strokeweight=".71424pt" strokecolor="#646464">
                <v:path arrowok="t"/>
              </v:shape>
            </v:group>
            <v:group style="position:absolute;left:3176;top:8641;width:386;height:2" coordorigin="3176,8641" coordsize="386,2">
              <v:shape style="position:absolute;left:3176;top:8641;width:386;height:2" coordorigin="3176,8641" coordsize="386,0" path="m3176,8641l3562,8641e" filled="f" stroked="t" strokeweight=".47616pt" strokecolor="#383838">
                <v:path arrowok="t"/>
              </v:shape>
            </v:group>
            <v:group style="position:absolute;left:4576;top:8641;width:800;height:2" coordorigin="4576,8641" coordsize="800,2">
              <v:shape style="position:absolute;left:4576;top:8641;width:800;height:2" coordorigin="4576,8641" coordsize="800,0" path="m4576,8641l5376,8641e" filled="f" stroked="t" strokeweight=".47616pt" strokecolor="#484848">
                <v:path arrowok="t"/>
              </v:shape>
            </v:group>
            <v:group style="position:absolute;left:6200;top:8641;width:600;height:2" coordorigin="6200,8641" coordsize="600,2">
              <v:shape style="position:absolute;left:6200;top:8641;width:600;height:2" coordorigin="6200,8641" coordsize="600,0" path="m6200,8641l6800,8641e" filled="f" stroked="t" strokeweight=".47616pt" strokecolor="#3F3F3F">
                <v:path arrowok="t"/>
              </v:shape>
            </v:group>
            <v:group style="position:absolute;left:6933;top:8637;width:471;height:2" coordorigin="6933,8637" coordsize="471,2">
              <v:shape style="position:absolute;left:6933;top:8637;width:471;height:2" coordorigin="6933,8637" coordsize="471,0" path="m6933,8637l7404,8637e" filled="f" stroked="t" strokeweight=".47616pt" strokecolor="#484848">
                <v:path arrowok="t"/>
              </v:shape>
            </v:group>
            <v:group style="position:absolute;left:8304;top:8637;width:848;height:2" coordorigin="8304,8637" coordsize="848,2">
              <v:shape style="position:absolute;left:8304;top:8637;width:848;height:2" coordorigin="8304,8637" coordsize="848,0" path="m8304,8637l9152,8637e" filled="f" stroked="t" strokeweight=".47616pt" strokecolor="#4F4F4F">
                <v:path arrowok="t"/>
              </v:shape>
            </v:group>
            <v:group style="position:absolute;left:10166;top:8637;width:286;height:2" coordorigin="10166,8637" coordsize="286,2">
              <v:shape style="position:absolute;left:10166;top:8637;width:286;height:2" coordorigin="10166,8637" coordsize="286,0" path="m10166,8637l10452,8637e" filled="f" stroked="t" strokeweight=".47616pt" strokecolor="#545454">
                <v:path arrowok="t"/>
              </v:shape>
            </v:group>
            <v:group style="position:absolute;left:11554;top:4249;width:2;height:11242" coordorigin="11554,4249" coordsize="2,11242">
              <v:shape style="position:absolute;left:11554;top:4249;width:2;height:11242" coordorigin="11554,4249" coordsize="0,11242" path="m11554,15491l11554,4249e" filled="f" stroked="t" strokeweight=".71424pt" strokecolor="#5B5B5B">
                <v:path arrowok="t"/>
              </v:shape>
            </v:group>
            <v:group style="position:absolute;left:324;top:8837;width:2;height:268" coordorigin="324,8837" coordsize="2,268">
              <v:shape style="position:absolute;left:324;top:8837;width:2;height:268" coordorigin="324,8837" coordsize="0,268" path="m324,9105l324,8837e" filled="f" stroked="t" strokeweight=".47616pt" strokecolor="#2B2B2B">
                <v:path arrowok="t"/>
              </v:shape>
            </v:group>
            <v:group style="position:absolute;left:314;top:9518;width:1257;height:2" coordorigin="314,9518" coordsize="1257,2">
              <v:shape style="position:absolute;left:314;top:9518;width:1257;height:2" coordorigin="314,9518" coordsize="1257,0" path="m314,9518l1571,9518e" filled="f" stroked="t" strokeweight=".71424pt" strokecolor="#606060">
                <v:path arrowok="t"/>
              </v:shape>
            </v:group>
            <v:group style="position:absolute;left:1514;top:9521;width:210;height:2" coordorigin="1514,9521" coordsize="210,2">
              <v:shape style="position:absolute;left:1514;top:9521;width:210;height:2" coordorigin="1514,9521" coordsize="210,0" path="m1514,9521l1724,9521e" filled="f" stroked="t" strokeweight=".47616pt" strokecolor="#2B2B2B">
                <v:path arrowok="t"/>
              </v:shape>
            </v:group>
            <v:group style="position:absolute;left:6200;top:9521;width:809;height:2" coordorigin="6200,9521" coordsize="809,2">
              <v:shape style="position:absolute;left:6200;top:9521;width:809;height:2" coordorigin="6200,9521" coordsize="809,0" path="m6200,9521l7009,9521e" filled="f" stroked="t" strokeweight=".47616pt" strokecolor="#4B4B4B">
                <v:path arrowok="t"/>
              </v:shape>
            </v:group>
            <v:group style="position:absolute;left:1667;top:9518;width:8557;height:2" coordorigin="1667,9518" coordsize="8557,2">
              <v:shape style="position:absolute;left:1667;top:9518;width:8557;height:2" coordorigin="1667,9518" coordsize="8557,0" path="m1667,9518l10223,9518e" filled="f" stroked="t" strokeweight=".71424pt" strokecolor="#606060">
                <v:path arrowok="t"/>
              </v:shape>
            </v:group>
            <v:group style="position:absolute;left:10166;top:9516;width:286;height:2" coordorigin="10166,9516" coordsize="286,2">
              <v:shape style="position:absolute;left:10166;top:9516;width:286;height:2" coordorigin="10166,9516" coordsize="286,0" path="m10166,9516l10452,9516e" filled="f" stroked="t" strokeweight=".47616pt" strokecolor="#3F3F3F">
                <v:path arrowok="t"/>
              </v:shape>
            </v:group>
            <v:group style="position:absolute;left:10395;top:9521;width:1167;height:2" coordorigin="10395,9521" coordsize="1167,2">
              <v:shape style="position:absolute;left:10395;top:9521;width:1167;height:2" coordorigin="10395,9521" coordsize="1167,0" path="m10395,9521l11561,9521e" filled="f" stroked="t" strokeweight=".71424pt" strokecolor="#606060">
                <v:path arrowok="t"/>
              </v:shape>
            </v:group>
            <v:group style="position:absolute;left:314;top:9858;width:3657;height:2" coordorigin="314,9858" coordsize="3657,2">
              <v:shape style="position:absolute;left:314;top:9858;width:3657;height:2" coordorigin="314,9858" coordsize="3657,0" path="m314,9858l3971,9858e" filled="f" stroked="t" strokeweight=".71424pt" strokecolor="#646464">
                <v:path arrowok="t"/>
              </v:shape>
            </v:group>
            <v:group style="position:absolute;left:3914;top:9860;width:719;height:2" coordorigin="3914,9860" coordsize="719,2">
              <v:shape style="position:absolute;left:3914;top:9860;width:719;height:2" coordorigin="3914,9860" coordsize="719,0" path="m3914,9860l4633,9860e" filled="f" stroked="t" strokeweight=".47616pt" strokecolor="#484848">
                <v:path arrowok="t"/>
              </v:shape>
            </v:group>
            <v:group style="position:absolute;left:4552;top:9858;width:1200;height:2" coordorigin="4552,9858" coordsize="1200,2">
              <v:shape style="position:absolute;left:4552;top:9858;width:1200;height:2" coordorigin="4552,9858" coordsize="1200,0" path="m4552,9858l5752,9858e" filled="f" stroked="t" strokeweight=".95232pt" strokecolor="#646464">
                <v:path arrowok="t"/>
              </v:shape>
            </v:group>
            <v:group style="position:absolute;left:5695;top:9860;width:562;height:2" coordorigin="5695,9860" coordsize="562,2">
              <v:shape style="position:absolute;left:5695;top:9860;width:562;height:2" coordorigin="5695,9860" coordsize="562,0" path="m5695,9860l6257,9860e" filled="f" stroked="t" strokeweight=".47616pt" strokecolor="#484848">
                <v:path arrowok="t"/>
              </v:shape>
            </v:group>
            <v:group style="position:absolute;left:6200;top:9858;width:1652;height:2" coordorigin="6200,9858" coordsize="1652,2">
              <v:shape style="position:absolute;left:6200;top:9858;width:1652;height:2" coordorigin="6200,9858" coordsize="1652,0" path="m6200,9858l7852,9858e" filled="f" stroked="t" strokeweight=".71424pt" strokecolor="#646464">
                <v:path arrowok="t"/>
              </v:shape>
            </v:group>
            <v:group style="position:absolute;left:7795;top:9855;width:567;height:2" coordorigin="7795,9855" coordsize="567,2">
              <v:shape style="position:absolute;left:7795;top:9855;width:567;height:2" coordorigin="7795,9855" coordsize="567,0" path="m7795,9855l8361,9855e" filled="f" stroked="t" strokeweight=".47616pt" strokecolor="#3F3F3F">
                <v:path arrowok="t"/>
              </v:shape>
            </v:group>
            <v:group style="position:absolute;left:8304;top:9855;width:1048;height:2" coordorigin="8304,9855" coordsize="1048,2">
              <v:shape style="position:absolute;left:8304;top:9855;width:1048;height:2" coordorigin="8304,9855" coordsize="1048,0" path="m8304,9855l9352,9855e" filled="f" stroked="t" strokeweight=".95232pt" strokecolor="#676767">
                <v:path arrowok="t"/>
              </v:shape>
            </v:group>
            <v:group style="position:absolute;left:9295;top:9855;width:652;height:2" coordorigin="9295,9855" coordsize="652,2">
              <v:shape style="position:absolute;left:9295;top:9855;width:652;height:2" coordorigin="9295,9855" coordsize="652,0" path="m9295,9855l9947,9855e" filled="f" stroked="t" strokeweight=".47616pt" strokecolor="#444444">
                <v:path arrowok="t"/>
              </v:shape>
            </v:group>
            <v:group style="position:absolute;left:9890;top:9855;width:1671;height:2" coordorigin="9890,9855" coordsize="1671,2">
              <v:shape style="position:absolute;left:9890;top:9855;width:1671;height:2" coordorigin="9890,9855" coordsize="1671,0" path="m9890,9855l11561,9855e" filled="f" stroked="t" strokeweight=".71424pt" strokecolor="#646464">
                <v:path arrowok="t"/>
              </v:shape>
            </v:group>
            <v:group style="position:absolute;left:11556;top:9478;width:2;height:640" coordorigin="11556,9478" coordsize="2,640">
              <v:shape style="position:absolute;left:11556;top:9478;width:2;height:640" coordorigin="11556,9478" coordsize="0,640" path="m11556,10118l11556,9478e" filled="f" stroked="t" strokeweight=".47616pt" strokecolor="#444444">
                <v:path arrowok="t"/>
              </v:shape>
            </v:group>
            <v:group style="position:absolute;left:314;top:10094;width:2919;height:2" coordorigin="314,10094" coordsize="2919,2">
              <v:shape style="position:absolute;left:314;top:10094;width:2919;height:2" coordorigin="314,10094" coordsize="2919,0" path="m314,10094l3233,10094e" filled="f" stroked="t" strokeweight=".71424pt" strokecolor="#606060">
                <v:path arrowok="t"/>
              </v:shape>
            </v:group>
            <v:group style="position:absolute;left:3176;top:10094;width:386;height:2" coordorigin="3176,10094" coordsize="386,2">
              <v:shape style="position:absolute;left:3176;top:10094;width:386;height:2" coordorigin="3176,10094" coordsize="386,0" path="m3176,10094l3562,10094e" filled="f" stroked="t" strokeweight=".47616pt" strokecolor="#2F2F2F">
                <v:path arrowok="t"/>
              </v:shape>
            </v:group>
            <v:group style="position:absolute;left:3505;top:10094;width:1128;height:2" coordorigin="3505,10094" coordsize="1128,2">
              <v:shape style="position:absolute;left:3505;top:10094;width:1128;height:2" coordorigin="3505,10094" coordsize="1128,0" path="m3505,10094l4633,10094e" filled="f" stroked="t" strokeweight=".95232pt" strokecolor="#646464">
                <v:path arrowok="t"/>
              </v:shape>
            </v:group>
            <v:group style="position:absolute;left:4576;top:10094;width:367;height:2" coordorigin="4576,10094" coordsize="367,2">
              <v:shape style="position:absolute;left:4576;top:10094;width:367;height:2" coordorigin="4576,10094" coordsize="367,0" path="m4576,10094l4943,10094e" filled="f" stroked="t" strokeweight=".47616pt" strokecolor="#343434">
                <v:path arrowok="t"/>
              </v:shape>
            </v:group>
            <v:group style="position:absolute;left:4885;top:10094;width:490;height:2" coordorigin="4885,10094" coordsize="490,2">
              <v:shape style="position:absolute;left:4885;top:10094;width:490;height:2" coordorigin="4885,10094" coordsize="490,0" path="m4885,10094l5376,10094e" filled="f" stroked="t" strokeweight=".47616pt" strokecolor="#484848">
                <v:path arrowok="t"/>
              </v:shape>
            </v:group>
            <v:group style="position:absolute;left:5281;top:10094;width:976;height:2" coordorigin="5281,10094" coordsize="976,2">
              <v:shape style="position:absolute;left:5281;top:10094;width:976;height:2" coordorigin="5281,10094" coordsize="976,0" path="m5281,10094l6257,10094e" filled="f" stroked="t" strokeweight=".71424pt" strokecolor="#676767">
                <v:path arrowok="t"/>
              </v:shape>
            </v:group>
            <v:group style="position:absolute;left:6200;top:10094;width:600;height:2" coordorigin="6200,10094" coordsize="600,2">
              <v:shape style="position:absolute;left:6200;top:10094;width:600;height:2" coordorigin="6200,10094" coordsize="600,0" path="m6200,10094l6800,10094e" filled="f" stroked="t" strokeweight=".47616pt" strokecolor="#3F3F3F">
                <v:path arrowok="t"/>
              </v:shape>
            </v:group>
            <v:group style="position:absolute;left:6742;top:10092;width:248;height:2" coordorigin="6742,10092" coordsize="248,2">
              <v:shape style="position:absolute;left:6742;top:10092;width:248;height:2" coordorigin="6742,10092" coordsize="248,0" path="m6742,10092l6990,10092e" filled="f" stroked="t" strokeweight=".47616pt" strokecolor="#545454">
                <v:path arrowok="t"/>
              </v:shape>
            </v:group>
            <v:group style="position:absolute;left:6933;top:10090;width:471;height:2" coordorigin="6933,10090" coordsize="471,2">
              <v:shape style="position:absolute;left:6933;top:10090;width:471;height:2" coordorigin="6933,10090" coordsize="471,0" path="m6933,10090l7404,10090e" filled="f" stroked="t" strokeweight=".47616pt" strokecolor="#3F3F3F">
                <v:path arrowok="t"/>
              </v:shape>
            </v:group>
            <v:group style="position:absolute;left:7347;top:10092;width:1090;height:2" coordorigin="7347,10092" coordsize="1090,2">
              <v:shape style="position:absolute;left:7347;top:10092;width:1090;height:2" coordorigin="7347,10092" coordsize="1090,0" path="m7347,10092l8438,10092e" filled="f" stroked="t" strokeweight=".95232pt" strokecolor="#6B6B6B">
                <v:path arrowok="t"/>
              </v:shape>
            </v:group>
            <v:group style="position:absolute;left:8304;top:10090;width:848;height:2" coordorigin="8304,10090" coordsize="848,2">
              <v:shape style="position:absolute;left:8304;top:10090;width:848;height:2" coordorigin="8304,10090" coordsize="848,0" path="m8304,10090l9152,10090e" filled="f" stroked="t" strokeweight=".47616pt" strokecolor="#575757">
                <v:path arrowok="t"/>
              </v:shape>
            </v:group>
            <v:group style="position:absolute;left:9095;top:10092;width:1128;height:2" coordorigin="9095,10092" coordsize="1128,2">
              <v:shape style="position:absolute;left:9095;top:10092;width:1128;height:2" coordorigin="9095,10092" coordsize="1128,0" path="m9095,10092l10223,10092e" filled="f" stroked="t" strokeweight=".95232pt" strokecolor="#777777">
                <v:path arrowok="t"/>
              </v:shape>
            </v:group>
            <v:group style="position:absolute;left:10166;top:10090;width:286;height:2" coordorigin="10166,10090" coordsize="286,2">
              <v:shape style="position:absolute;left:10166;top:10090;width:286;height:2" coordorigin="10166,10090" coordsize="286,0" path="m10166,10090l10452,10090e" filled="f" stroked="t" strokeweight=".47616pt" strokecolor="#606060">
                <v:path arrowok="t"/>
              </v:shape>
            </v:group>
            <v:group style="position:absolute;left:10395;top:10090;width:1167;height:2" coordorigin="10395,10090" coordsize="1167,2">
              <v:shape style="position:absolute;left:10395;top:10090;width:1167;height:2" coordorigin="10395,10090" coordsize="1167,0" path="m10395,10090l11561,10090e" filled="f" stroked="t" strokeweight=".71424pt" strokecolor="#707070">
                <v:path arrowok="t"/>
              </v:shape>
            </v:group>
            <v:group style="position:absolute;left:2728;top:10572;width:505;height:2" coordorigin="2728,10572" coordsize="505,2">
              <v:shape style="position:absolute;left:2728;top:10572;width:505;height:2" coordorigin="2728,10572" coordsize="505,0" path="m2728,10572l3233,10572e" filled="f" stroked="t" strokeweight=".47616pt" strokecolor="#444444">
                <v:path arrowok="t"/>
              </v:shape>
            </v:group>
            <v:group style="position:absolute;left:3176;top:10572;width:386;height:2" coordorigin="3176,10572" coordsize="386,2">
              <v:shape style="position:absolute;left:3176;top:10572;width:386;height:2" coordorigin="3176,10572" coordsize="386,0" path="m3176,10572l3562,10572e" filled="f" stroked="t" strokeweight=".47616pt" strokecolor="#2F2F2F">
                <v:path arrowok="t"/>
              </v:shape>
            </v:group>
            <v:group style="position:absolute;left:4576;top:10572;width:367;height:2" coordorigin="4576,10572" coordsize="367,2">
              <v:shape style="position:absolute;left:4576;top:10572;width:367;height:2" coordorigin="4576,10572" coordsize="367,0" path="m4576,10572l4943,10572e" filled="f" stroked="t" strokeweight=".47616pt" strokecolor="#2F2F2F">
                <v:path arrowok="t"/>
              </v:shape>
            </v:group>
            <v:group style="position:absolute;left:4885;top:10572;width:490;height:2" coordorigin="4885,10572" coordsize="490,2">
              <v:shape style="position:absolute;left:4885;top:10572;width:490;height:2" coordorigin="4885,10572" coordsize="490,0" path="m4885,10572l5376,10572e" filled="f" stroked="t" strokeweight=".47616pt" strokecolor="#545454">
                <v:path arrowok="t"/>
              </v:shape>
            </v:group>
            <v:group style="position:absolute;left:6200;top:10572;width:600;height:2" coordorigin="6200,10572" coordsize="600,2">
              <v:shape style="position:absolute;left:6200;top:10572;width:600;height:2" coordorigin="6200,10572" coordsize="600,0" path="m6200,10572l6800,10572e" filled="f" stroked="t" strokeweight=".47616pt" strokecolor="#444444">
                <v:path arrowok="t"/>
              </v:shape>
            </v:group>
            <v:group style="position:absolute;left:6742;top:10572;width:248;height:2" coordorigin="6742,10572" coordsize="248,2">
              <v:shape style="position:absolute;left:6742;top:10572;width:248;height:2" coordorigin="6742,10572" coordsize="248,0" path="m6742,10572l6990,10572e" filled="f" stroked="t" strokeweight=".47616pt" strokecolor="#575757">
                <v:path arrowok="t"/>
              </v:shape>
            </v:group>
            <v:group style="position:absolute;left:319;top:10570;width:11242;height:2" coordorigin="319,10570" coordsize="11242,2">
              <v:shape style="position:absolute;left:319;top:10570;width:11242;height:2" coordorigin="319,10570" coordsize="11242,0" path="m319,10570l11561,10570e" filled="f" stroked="t" strokeweight=".71424pt" strokecolor="#606060">
                <v:path arrowok="t"/>
              </v:shape>
            </v:group>
            <v:group style="position:absolute;left:10166;top:10568;width:286;height:2" coordorigin="10166,10568" coordsize="286,2">
              <v:shape style="position:absolute;left:10166;top:10568;width:286;height:2" coordorigin="10166,10568" coordsize="286,0" path="m10166,10568l10452,10568e" filled="f" stroked="t" strokeweight=".47616pt" strokecolor="#4B4B4B">
                <v:path arrowok="t"/>
              </v:shape>
            </v:group>
            <v:group style="position:absolute;left:814;top:10790;width:3157;height:2" coordorigin="814,10790" coordsize="3157,2">
              <v:shape style="position:absolute;left:814;top:10790;width:3157;height:2" coordorigin="814,10790" coordsize="3157,0" path="m814,10790l3971,10790e" filled="f" stroked="t" strokeweight=".71424pt" strokecolor="#606060">
                <v:path arrowok="t"/>
              </v:shape>
            </v:group>
            <v:group style="position:absolute;left:3914;top:10787;width:190;height:2" coordorigin="3914,10787" coordsize="190,2">
              <v:shape style="position:absolute;left:3914;top:10787;width:190;height:2" coordorigin="3914,10787" coordsize="190,0" path="m3914,10787l4104,10787e" filled="f" stroked="t" strokeweight=".47616pt" strokecolor="#2F2F2F">
                <v:path arrowok="t"/>
              </v:shape>
            </v:group>
            <v:group style="position:absolute;left:4047;top:10790;width:1328;height:2" coordorigin="4047,10790" coordsize="1328,2">
              <v:shape style="position:absolute;left:4047;top:10790;width:1328;height:2" coordorigin="4047,10790" coordsize="1328,0" path="m4047,10790l5376,10790e" filled="f" stroked="t" strokeweight=".71424pt" strokecolor="#676767">
                <v:path arrowok="t"/>
              </v:shape>
            </v:group>
            <v:group style="position:absolute;left:5319;top:10787;width:433;height:2" coordorigin="5319,10787" coordsize="433,2">
              <v:shape style="position:absolute;left:5319;top:10787;width:433;height:2" coordorigin="5319,10787" coordsize="433,0" path="m5319,10787l5752,10787e" filled="f" stroked="t" strokeweight=".47616pt" strokecolor="#444444">
                <v:path arrowok="t"/>
              </v:shape>
            </v:group>
            <v:group style="position:absolute;left:5695;top:10785;width:5866;height:2" coordorigin="5695,10785" coordsize="5866,2">
              <v:shape style="position:absolute;left:5695;top:10785;width:5866;height:2" coordorigin="5695,10785" coordsize="5866,0" path="m5695,10785l11561,10785e" filled="f" stroked="t" strokeweight=".71424pt" strokecolor="#676767">
                <v:path arrowok="t"/>
              </v:shape>
            </v:group>
            <v:group style="position:absolute;left:9095;top:10787;width:257;height:2" coordorigin="9095,10787" coordsize="257,2">
              <v:shape style="position:absolute;left:9095;top:10787;width:257;height:2" coordorigin="9095,10787" coordsize="257,0" path="m9095,10787l9352,10787e" filled="f" stroked="t" strokeweight=".47616pt" strokecolor="#5B5B5B">
                <v:path arrowok="t"/>
              </v:shape>
            </v:group>
            <v:group style="position:absolute;left:310;top:10979;width:2052;height:2" coordorigin="310,10979" coordsize="2052,2">
              <v:shape style="position:absolute;left:310;top:10979;width:2052;height:2" coordorigin="310,10979" coordsize="2052,0" path="m310,10979l2362,10979e" filled="f" stroked="t" strokeweight=".23808pt" strokecolor="#444444">
                <v:path arrowok="t"/>
              </v:shape>
            </v:group>
            <v:group style="position:absolute;left:1705;top:10778;width:2;height:234" coordorigin="1705,10778" coordsize="2,234">
              <v:shape style="position:absolute;left:1705;top:10778;width:2;height:234" coordorigin="1705,10778" coordsize="0,234" path="m1705,11012l1705,10778e" filled="f" stroked="t" strokeweight=".47616pt" strokecolor="#2F2F2F">
                <v:path arrowok="t"/>
              </v:shape>
            </v:group>
            <v:group style="position:absolute;left:4604;top:10979;width:2357;height:2" coordorigin="4604,10979" coordsize="2357,2">
              <v:shape style="position:absolute;left:4604;top:10979;width:2357;height:2" coordorigin="4604,10979" coordsize="2357,0" path="m4604,10979l6961,10979e" filled="f" stroked="t" strokeweight=".23808pt" strokecolor="#000000">
                <v:path arrowok="t"/>
              </v:shape>
            </v:group>
            <v:group style="position:absolute;left:6961;top:10979;width:862;height:2" coordorigin="6961,10979" coordsize="862,2">
              <v:shape style="position:absolute;left:6961;top:10979;width:862;height:2" coordorigin="6961,10979" coordsize="862,0" path="m6961,10979l7823,10979e" filled="f" stroked="t" strokeweight=".23808pt" strokecolor="#545454">
                <v:path arrowok="t"/>
              </v:shape>
            </v:group>
            <v:group style="position:absolute;left:7385;top:10783;width:2;height:229" coordorigin="7385,10783" coordsize="2,229">
              <v:shape style="position:absolute;left:7385;top:10783;width:2;height:229" coordorigin="7385,10783" coordsize="0,229" path="m7385,11012l7385,10783e" filled="f" stroked="t" strokeweight=".95232pt" strokecolor="#5B5B5B">
                <v:path arrowok="t"/>
              </v:shape>
            </v:group>
            <v:group style="position:absolute;left:7823;top:10979;width:3709;height:2" coordorigin="7823,10979" coordsize="3709,2">
              <v:shape style="position:absolute;left:7823;top:10979;width:3709;height:2" coordorigin="7823,10979" coordsize="3709,0" path="m7823,10979l11533,10979e" filled="f" stroked="t" strokeweight=".23808pt" strokecolor="#000000">
                <v:path arrowok="t"/>
              </v:shape>
            </v:group>
            <v:group style="position:absolute;left:1126;top:10950;width:2;height:239" coordorigin="1126,10950" coordsize="2,239">
              <v:shape style="position:absolute;left:1126;top:10950;width:2;height:239" coordorigin="1126,10950" coordsize="0,239" path="m1126,11189l1126,10950e" filled="f" stroked="t" strokeweight=".71424pt" strokecolor="#484848">
                <v:path arrowok="t"/>
              </v:shape>
            </v:group>
            <v:group style="position:absolute;left:1707;top:10950;width:2;height:239" coordorigin="1707,10950" coordsize="2,239">
              <v:shape style="position:absolute;left:1707;top:10950;width:2;height:239" coordorigin="1707,10950" coordsize="0,239" path="m1707,11189l1707,10950e" filled="f" stroked="t" strokeweight=".71424pt" strokecolor="#444444">
                <v:path arrowok="t"/>
              </v:shape>
            </v:group>
            <v:group style="position:absolute;left:7388;top:10950;width:2;height:970" coordorigin="7388,10950" coordsize="2,970">
              <v:shape style="position:absolute;left:7388;top:10950;width:2;height:970" coordorigin="7388,10950" coordsize="0,970" path="m7388,11920l7388,10950e" filled="f" stroked="t" strokeweight=".47616pt" strokecolor="#3F3F3F">
                <v:path arrowok="t"/>
              </v:shape>
            </v:group>
            <v:group style="position:absolute;left:1126;top:11084;width:2;height:1018" coordorigin="1126,11084" coordsize="2,1018">
              <v:shape style="position:absolute;left:1126;top:11084;width:2;height:1018" coordorigin="1126,11084" coordsize="0,1018" path="m1126,12102l1126,11084e" filled="f" stroked="t" strokeweight=".95232pt" strokecolor="#5B5B5B">
                <v:path arrowok="t"/>
              </v:shape>
            </v:group>
            <v:group style="position:absolute;left:1707;top:11074;width:2;height:1028" coordorigin="1707,11074" coordsize="2,1028">
              <v:shape style="position:absolute;left:1707;top:11074;width:2;height:1028" coordorigin="1707,11074" coordsize="0,1028" path="m1707,12102l1707,11074e" filled="f" stroked="t" strokeweight=".95232pt" strokecolor="#575757">
                <v:path arrowok="t"/>
              </v:shape>
            </v:group>
            <v:group style="position:absolute;left:2376;top:11452;width:2;height:244" coordorigin="2376,11452" coordsize="2,244">
              <v:shape style="position:absolute;left:2376;top:11452;width:2;height:244" coordorigin="2376,11452" coordsize="0,244" path="m2376,11696l2376,11452e" filled="f" stroked="t" strokeweight=".47616pt" strokecolor="#1C1C1C">
                <v:path arrowok="t"/>
              </v:shape>
            </v:group>
            <v:group style="position:absolute;left:326;top:11863;width:2;height:143" coordorigin="326,11863" coordsize="2,143">
              <v:shape style="position:absolute;left:326;top:11863;width:2;height:143" coordorigin="326,11863" coordsize="0,143" path="m326,12006l326,11863e" filled="f" stroked="t" strokeweight=".95232pt" strokecolor="#6B6B6B">
                <v:path arrowok="t"/>
              </v:shape>
            </v:group>
            <v:group style="position:absolute;left:11559;top:11863;width:2;height:602" coordorigin="11559,11863" coordsize="2,602">
              <v:shape style="position:absolute;left:11559;top:11863;width:2;height:602" coordorigin="11559,11863" coordsize="0,602" path="m11559,12465l11559,11863e" filled="f" stroked="t" strokeweight=".47616pt" strokecolor="#3B3B3B">
                <v:path arrowok="t"/>
              </v:shape>
            </v:group>
            <v:group style="position:absolute;left:7388;top:11791;width:2;height:1912" coordorigin="7388,11791" coordsize="2,1912">
              <v:shape style="position:absolute;left:7388;top:11791;width:2;height:1912" coordorigin="7388,11791" coordsize="0,1912" path="m7388,13703l7388,11791e" filled="f" stroked="t" strokeweight=".95232pt" strokecolor="#606060">
                <v:path arrowok="t"/>
              </v:shape>
            </v:group>
            <v:group style="position:absolute;left:324;top:12044;width:2;height:421" coordorigin="324,12044" coordsize="2,421">
              <v:shape style="position:absolute;left:324;top:12044;width:2;height:421" coordorigin="324,12044" coordsize="0,421" path="m324,12465l324,12044e" filled="f" stroked="t" strokeweight=".47616pt" strokecolor="#1F1F1F">
                <v:path arrowok="t"/>
              </v:shape>
            </v:group>
            <v:group style="position:absolute;left:1124;top:12044;width:2;height:421" coordorigin="1124,12044" coordsize="2,421">
              <v:shape style="position:absolute;left:1124;top:12044;width:2;height:421" coordorigin="1124,12044" coordsize="0,421" path="m1124,12465l1124,12044e" filled="f" stroked="t" strokeweight=".47616pt" strokecolor="#1F1F1F">
                <v:path arrowok="t"/>
              </v:shape>
            </v:group>
            <v:group style="position:absolute;left:1705;top:12044;width:2;height:421" coordorigin="1705,12044" coordsize="2,421">
              <v:shape style="position:absolute;left:1705;top:12044;width:2;height:421" coordorigin="1705,12044" coordsize="0,421" path="m1705,12465l1705,12044e" filled="f" stroked="t" strokeweight=".47616pt" strokecolor="#282828">
                <v:path arrowok="t"/>
              </v:shape>
            </v:group>
            <v:group style="position:absolute;left:324;top:12408;width:2;height:311" coordorigin="324,12408" coordsize="2,311">
              <v:shape style="position:absolute;left:324;top:12408;width:2;height:311" coordorigin="324,12408" coordsize="0,311" path="m324,12718l324,12408e" filled="f" stroked="t" strokeweight=".47616pt" strokecolor="#3B3B3B">
                <v:path arrowok="t"/>
              </v:shape>
            </v:group>
            <v:group style="position:absolute;left:1124;top:12408;width:2;height:311" coordorigin="1124,12408" coordsize="2,311">
              <v:shape style="position:absolute;left:1124;top:12408;width:2;height:311" coordorigin="1124,12408" coordsize="0,311" path="m1124,12718l1124,12408e" filled="f" stroked="t" strokeweight=".47616pt" strokecolor="#3B3B3B">
                <v:path arrowok="t"/>
              </v:shape>
            </v:group>
            <v:group style="position:absolute;left:1705;top:12408;width:2;height:311" coordorigin="1705,12408" coordsize="2,311">
              <v:shape style="position:absolute;left:1705;top:12408;width:2;height:311" coordorigin="1705,12408" coordsize="0,311" path="m1705,12718l1705,12408e" filled="f" stroked="t" strokeweight=".47616pt" strokecolor="#3F3F3F">
                <v:path arrowok="t"/>
              </v:shape>
            </v:group>
            <v:group style="position:absolute;left:11559;top:12408;width:2;height:311" coordorigin="11559,12408" coordsize="2,311">
              <v:shape style="position:absolute;left:11559;top:12408;width:2;height:311" coordorigin="11559,12408" coordsize="0,311" path="m11559,12718l11559,12408e" filled="f" stroked="t" strokeweight=".71424pt" strokecolor="#575757">
                <v:path arrowok="t"/>
              </v:shape>
            </v:group>
            <v:group style="position:absolute;left:1126;top:12661;width:2;height:1219" coordorigin="1126,12661" coordsize="2,1219">
              <v:shape style="position:absolute;left:1126;top:12661;width:2;height:1219" coordorigin="1126,12661" coordsize="0,1219" path="m1126,13880l1126,12661e" filled="f" stroked="t" strokeweight=".95232pt" strokecolor="#606060">
                <v:path arrowok="t"/>
              </v:shape>
            </v:group>
            <v:group style="position:absolute;left:10195;top:12886;width:229;height:2" coordorigin="10195,12886" coordsize="229,2">
              <v:shape style="position:absolute;left:10195;top:12886;width:229;height:2" coordorigin="10195,12886" coordsize="229,0" path="m10195,12886l10423,12886e" filled="f" stroked="t" strokeweight=".23808pt" strokecolor="#000000">
                <v:path arrowok="t"/>
              </v:shape>
            </v:group>
            <v:group style="position:absolute;left:310;top:13211;width:2047;height:2" coordorigin="310,13211" coordsize="2047,2">
              <v:shape style="position:absolute;left:310;top:13211;width:2047;height:2" coordorigin="310,13211" coordsize="2047,0" path="m310,13211l2357,13211e" filled="f" stroked="t" strokeweight=".23808pt" strokecolor="#5B5B5B">
                <v:path arrowok="t"/>
              </v:shape>
            </v:group>
            <v:group style="position:absolute;left:1707;top:12637;width:2;height:1267" coordorigin="1707,12637" coordsize="2,1267">
              <v:shape style="position:absolute;left:1707;top:12637;width:2;height:1267" coordorigin="1707,12637" coordsize="0,1267" path="m1707,13904l1707,12637e" filled="f" stroked="t" strokeweight=".95232pt" strokecolor="#575757">
                <v:path arrowok="t"/>
              </v:shape>
            </v:group>
            <v:group style="position:absolute;left:326;top:13182;width:2;height:731" coordorigin="326,13182" coordsize="2,731">
              <v:shape style="position:absolute;left:326;top:13182;width:2;height:731" coordorigin="326,13182" coordsize="0,731" path="m326,13913l326,13182e" filled="f" stroked="t" strokeweight=".95232pt" strokecolor="#676767">
                <v:path arrowok="t"/>
              </v:shape>
            </v:group>
            <v:group style="position:absolute;left:2381;top:13646;width:2;height:234" coordorigin="2381,13646" coordsize="2,234">
              <v:shape style="position:absolute;left:2381;top:13646;width:2;height:234" coordorigin="2381,13646" coordsize="0,234" path="m2381,13880l2381,13646e" filled="f" stroked="t" strokeweight=".47616pt" strokecolor="#232323">
                <v:path arrowok="t"/>
              </v:shape>
            </v:group>
            <v:group style="position:absolute;left:7390;top:13646;width:2;height:569" coordorigin="7390,13646" coordsize="2,569">
              <v:shape style="position:absolute;left:7390;top:13646;width:2;height:569" coordorigin="7390,13646" coordsize="0,569" path="m7390,14214l7390,13646e" filled="f" stroked="t" strokeweight=".47616pt" strokecolor="#383838">
                <v:path arrowok="t"/>
              </v:shape>
            </v:group>
            <v:group style="position:absolute;left:1124;top:13822;width:2;height:535" coordorigin="1124,13822" coordsize="2,535">
              <v:shape style="position:absolute;left:1124;top:13822;width:2;height:535" coordorigin="1124,13822" coordsize="0,535" path="m1124,14358l1124,13822e" filled="f" stroked="t" strokeweight=".47616pt" strokecolor="#2B2B2B">
                <v:path arrowok="t"/>
              </v:shape>
            </v:group>
            <v:group style="position:absolute;left:1705;top:13822;width:2;height:392" coordorigin="1705,13822" coordsize="2,392">
              <v:shape style="position:absolute;left:1705;top:13822;width:2;height:392" coordorigin="1705,13822" coordsize="0,392" path="m1705,14214l1705,13822e" filled="f" stroked="t" strokeweight=".47616pt" strokecolor="#282828">
                <v:path arrowok="t"/>
              </v:shape>
            </v:group>
            <v:group style="position:absolute;left:324;top:14033;width:2;height:325" coordorigin="324,14033" coordsize="2,325">
              <v:shape style="position:absolute;left:324;top:14033;width:2;height:325" coordorigin="324,14033" coordsize="0,325" path="m324,14358l324,14033e" filled="f" stroked="t" strokeweight=".47616pt" strokecolor="#3B3B3B">
                <v:path arrowok="t"/>
              </v:shape>
            </v:group>
            <v:group style="position:absolute;left:1707;top:14157;width:2;height:201" coordorigin="1707,14157" coordsize="2,201">
              <v:shape style="position:absolute;left:1707;top:14157;width:2;height:201" coordorigin="1707,14157" coordsize="0,201" path="m1707,14358l1707,14157e" filled="f" stroked="t" strokeweight=".71424pt" strokecolor="#484848">
                <v:path arrowok="t"/>
              </v:shape>
            </v:group>
            <v:group style="position:absolute;left:7392;top:14157;width:2;height:473" coordorigin="7392,14157" coordsize="2,473">
              <v:shape style="position:absolute;left:7392;top:14157;width:2;height:473" coordorigin="7392,14157" coordsize="0,473" path="m7392,14630l7392,14157e" filled="f" stroked="t" strokeweight=".71424pt" strokecolor="#4F4F4F">
                <v:path arrowok="t"/>
              </v:shape>
            </v:group>
            <v:group style="position:absolute;left:11528;top:14186;width:2;height:416" coordorigin="11528,14186" coordsize="2,416">
              <v:shape style="position:absolute;left:11528;top:14186;width:2;height:416" coordorigin="11528,14186" coordsize="0,416" path="m11528,14602l11528,14186e" filled="f" stroked="t" strokeweight=".23808pt" strokecolor="#000000">
                <v:path arrowok="t"/>
              </v:shape>
            </v:group>
            <v:group style="position:absolute;left:1124;top:14300;width:2;height:989" coordorigin="1124,14300" coordsize="2,989">
              <v:shape style="position:absolute;left:1124;top:14300;width:2;height:989" coordorigin="1124,14300" coordsize="0,989" path="m1124,15290l1124,14300e" filled="f" stroked="t" strokeweight=".95232pt" strokecolor="#575757">
                <v:path arrowok="t"/>
              </v:shape>
            </v:group>
            <v:group style="position:absolute;left:1705;top:14224;width:2;height:1219" coordorigin="1705,14224" coordsize="2,1219">
              <v:shape style="position:absolute;left:1705;top:14224;width:2;height:1219" coordorigin="1705,14224" coordsize="0,1219" path="m1705,15443l1705,14224e" filled="f" stroked="t" strokeweight=".71424pt" strokecolor="#5B5B5B">
                <v:path arrowok="t"/>
              </v:shape>
            </v:group>
            <v:group style="position:absolute;left:2352;top:14970;width:1181;height:2" coordorigin="2352,14970" coordsize="1181,2">
              <v:shape style="position:absolute;left:2352;top:14970;width:1181;height:2" coordorigin="2352,14970" coordsize="1181,0" path="m2352,14970l3533,14970e" filled="f" stroked="t" strokeweight=".23808pt" strokecolor="#4B5487">
                <v:path arrowok="t"/>
              </v:shape>
            </v:group>
            <v:group style="position:absolute;left:3533;top:14970;width:409;height:2" coordorigin="3533,14970" coordsize="409,2">
              <v:shape style="position:absolute;left:3533;top:14970;width:409;height:2" coordorigin="3533,14970" coordsize="409,0" path="m3533,14970l3943,14970e" filled="f" stroked="t" strokeweight=".23808pt" strokecolor="#747CB8">
                <v:path arrowok="t"/>
              </v:shape>
            </v:group>
            <v:group style="position:absolute;left:7390;top:14554;width:2;height:617" coordorigin="7390,14554" coordsize="2,617">
              <v:shape style="position:absolute;left:7390;top:14554;width:2;height:617" coordorigin="7390,14554" coordsize="0,617" path="m7390,15170l7390,14554e" filled="f" stroked="t" strokeweight=".95232pt" strokecolor="#676767">
                <v:path arrowok="t"/>
              </v:shape>
            </v:group>
            <v:group style="position:absolute;left:808;top:10854;width:2;height:314" coordorigin="808,10854" coordsize="2,314">
              <v:shape style="position:absolute;left:808;top:10854;width:2;height:314" coordorigin="808,10854" coordsize="0,314" path="m808,11168l808,10854e" filled="f" stroked="t" strokeweight="4.08268pt" strokecolor="#EBEDED">
                <v:path arrowok="t"/>
              </v:shape>
            </v:group>
            <v:group style="position:absolute;left:9137;top:12470;width:2;height:232" coordorigin="9137,12470" coordsize="2,232">
              <v:shape style="position:absolute;left:9137;top:12470;width:2;height:232" coordorigin="9137,12470" coordsize="0,232" path="m9137,12702l9137,12470e" filled="f" stroked="t" strokeweight="4.122880pt" strokecolor="#EBEDED">
                <v:path arrowok="t"/>
              </v:shape>
            </v:group>
            <v:group style="position:absolute;left:9384;top:12460;width:2;height:242" coordorigin="9384,12460" coordsize="2,242">
              <v:shape style="position:absolute;left:9384;top:12460;width:2;height:242" coordorigin="9384,12460" coordsize="0,242" path="m9384,12702l9384,12460e" filled="f" stroked="t" strokeweight="3.8485pt" strokecolor="#EBEDED">
                <v:path arrowok="t"/>
              </v:shape>
            </v:group>
            <v:group style="position:absolute;left:9983;top:12292;width:2;height:781" coordorigin="9983,12292" coordsize="2,781">
              <v:shape style="position:absolute;left:9983;top:12292;width:2;height:781" coordorigin="9983,12292" coordsize="0,781" path="m9983,13073l9983,12292e" filled="f" stroked="t" strokeweight="4.5225pt" strokecolor="#EBEDED">
                <v:path arrowok="t"/>
              </v:shape>
            </v:group>
            <v:group style="position:absolute;left:9460;top:12702;width:2;height:229" coordorigin="9460,12702" coordsize="2,229">
              <v:shape style="position:absolute;left:9460;top:12702;width:2;height:229" coordorigin="9460,12702" coordsize="0,229" path="m9460,12702l9460,12932,9460,12702xe" filled="t" fillcolor="#EBEDED" stroked="f">
                <v:path arrowok="t"/>
                <v:fill/>
              </v:shape>
            </v:group>
            <v:group style="position:absolute;left:9531;top:12702;width:140;height:229" coordorigin="9531,12702" coordsize="140,229">
              <v:shape style="position:absolute;left:9531;top:12702;width:140;height:229" coordorigin="9531,12702" coordsize="140,229" path="m9531,12702l9671,12702,9671,12932,9531,12932,9531,12702e" filled="t" fillcolor="#EBEDED" stroked="f">
                <v:path arrowok="t"/>
                <v:fill/>
              </v:shape>
            </v:group>
            <v:group style="position:absolute;left:10113;top:12705;width:2;height:218" coordorigin="10113,12705" coordsize="2,218">
              <v:shape style="position:absolute;left:10113;top:12705;width:2;height:218" coordorigin="10113,12705" coordsize="0,218" path="m10113,12923l10113,12705e" filled="f" stroked="t" strokeweight="2.4088pt" strokecolor="#EBEDED">
                <v:path arrowok="t"/>
              </v:shape>
            </v:group>
            <v:group style="position:absolute;left:8751;top:13035;width:2;height:296" coordorigin="8751,13035" coordsize="2,296">
              <v:shape style="position:absolute;left:8751;top:13035;width:2;height:296" coordorigin="8751,13035" coordsize="0,296" path="m8751,13331l8751,13035e" filled="f" stroked="t" strokeweight="1.8226pt" strokecolor="#EBEDED">
                <v:path arrowok="t"/>
              </v:shape>
            </v:group>
            <v:group style="position:absolute;left:10140;top:13237;width:2;height:191" coordorigin="10140,13237" coordsize="2,191">
              <v:shape style="position:absolute;left:10140;top:13237;width:2;height:191" coordorigin="10140,13237" coordsize="0,191" path="m10140,13428l10140,13237e" filled="f" stroked="t" strokeweight="2.47762pt" strokecolor="#EBEDED">
                <v:path arrowok="t"/>
              </v:shape>
            </v:group>
            <v:group style="position:absolute;left:10359;top:13133;width:2;height:327" coordorigin="10359,13133" coordsize="2,327">
              <v:shape style="position:absolute;left:10359;top:13133;width:2;height:327" coordorigin="10359,13133" coordsize="0,327" path="m10359,13461l10359,13133e" filled="f" stroked="t" strokeweight="2.094400pt" strokecolor="#CFD1CF">
                <v:path arrowok="t"/>
              </v:shape>
            </v:group>
            <v:group style="position:absolute;left:8501;top:13400;width:2;height:259" coordorigin="8501,13400" coordsize="2,259">
              <v:shape style="position:absolute;left:8501;top:13400;width:2;height:259" coordorigin="8501,13400" coordsize="0,259" path="m8501,13660l8501,13400e" filled="f" stroked="t" strokeweight="3.389375pt" strokecolor="#EBEDED">
                <v:path arrowok="t"/>
              </v:shape>
            </v:group>
            <v:group style="position:absolute;left:9327;top:13400;width:2;height:259" coordorigin="9327,13400" coordsize="2,259">
              <v:shape style="position:absolute;left:9327;top:13400;width:2;height:259" coordorigin="9327,13400" coordsize="0,259" path="m9327,13660l9327,13400e" filled="f" stroked="t" strokeweight="2.7315pt" strokecolor="#EBEDED">
                <v:path arrowok="t"/>
              </v:shape>
            </v:group>
            <v:group style="position:absolute;left:9670;top:13400;width:2;height:259" coordorigin="9670,13400" coordsize="2,259">
              <v:shape style="position:absolute;left:9670;top:13400;width:2;height:259" coordorigin="9670,13400" coordsize="0,259" path="m9670,13660l9670,13400e" filled="f" stroked="t" strokeweight="3.25875pt" strokecolor="#EBEDED">
                <v:path arrowok="t"/>
              </v:shape>
            </v:group>
            <v:group style="position:absolute;left:9154;top:13541;width:2;height:300" coordorigin="9154,13541" coordsize="2,300">
              <v:shape style="position:absolute;left:9154;top:13541;width:2;height:300" coordorigin="9154,13541" coordsize="0,300" path="m9154,13841l9154,13541e" filled="f" stroked="t" strokeweight="2.75089pt" strokecolor="#EBEDED">
                <v:path arrowok="t"/>
              </v:shape>
            </v:group>
            <v:group style="position:absolute;left:10365;top:13583;width:2;height:242" coordorigin="10365,13583" coordsize="2,242">
              <v:shape style="position:absolute;left:10365;top:13583;width:2;height:242" coordorigin="10365,13583" coordsize="0,242" path="m10365,13825l10365,13583e" filled="f" stroked="t" strokeweight="3.93616pt" strokecolor="#EBEDED">
                <v:path arrowok="t"/>
              </v:shape>
            </v:group>
            <v:group style="position:absolute;left:8705;top:13690;width:2;height:202" coordorigin="8705,13690" coordsize="2,202">
              <v:shape style="position:absolute;left:8705;top:13690;width:2;height:202" coordorigin="8705,13690" coordsize="0,202" path="m8705,13892l8705,13690e" filled="f" stroked="t" strokeweight=".550pt" strokecolor="#CFD1CF">
                <v:path arrowok="t"/>
              </v:shape>
            </v:group>
            <v:group style="position:absolute;left:9003;top:13693;width:2;height:200" coordorigin="9003,13693" coordsize="2,200">
              <v:shape style="position:absolute;left:9003;top:13693;width:2;height:200" coordorigin="9003,13693" coordsize="0,200" path="m9003,13892l9003,13693e" filled="f" stroked="t" strokeweight="2.5pt" strokecolor="#EBEDED">
                <v:path arrowok="t"/>
              </v:shape>
            </v:group>
            <v:group style="position:absolute;left:9795;top:13657;width:2;height:251" coordorigin="9795,13657" coordsize="2,251">
              <v:shape style="position:absolute;left:9795;top:13657;width:2;height:251" coordorigin="9795,13657" coordsize="0,251" path="m9795,13908l9795,13657e" filled="f" stroked="t" strokeweight="3.5295pt" strokecolor="#EBEDED">
                <v:path arrowok="t"/>
              </v:shape>
            </v:group>
            <v:group style="position:absolute;left:10247;top:13657;width:113;height:251" coordorigin="10247,13657" coordsize="113,251">
              <v:shape style="position:absolute;left:10247;top:13657;width:113;height:251" coordorigin="10247,13657" coordsize="113,251" path="m10247,13657l10360,13657,10360,13908,10247,13908,10247,13657e" filled="t" fillcolor="#EBEDED" stroked="f">
                <v:path arrowok="t"/>
                <v:fill/>
              </v:shape>
            </v:group>
            <v:group style="position:absolute;left:8565;top:13780;width:2;height:215" coordorigin="8565,13780" coordsize="2,215">
              <v:shape style="position:absolute;left:8565;top:13780;width:2;height:215" coordorigin="8565,13780" coordsize="0,215" path="m8565,13996l8565,13780e" filled="f" stroked="t" strokeweight="4.22448pt" strokecolor="#EBEDED">
                <v:path arrowok="t"/>
              </v:shape>
            </v:group>
            <v:group style="position:absolute;left:8778;top:13778;width:2;height:221" coordorigin="8778,13778" coordsize="2,221">
              <v:shape style="position:absolute;left:8778;top:13778;width:2;height:221" coordorigin="8778,13778" coordsize="0,221" path="m8778,13999l8778,13778e" filled="f" stroked="t" strokeweight="1.93816pt" strokecolor="#EBEDED">
                <v:path arrowok="t"/>
              </v:shape>
            </v:group>
            <v:group style="position:absolute;left:9443;top:13780;width:2;height:215" coordorigin="9443,13780" coordsize="2,215">
              <v:shape style="position:absolute;left:9443;top:13780;width:2;height:215" coordorigin="9443,13780" coordsize="0,215" path="m9443,13996l9443,13780e" filled="f" stroked="t" strokeweight="1.76pt" strokecolor="#EBEDED">
                <v:path arrowok="t"/>
              </v:shape>
            </v:group>
            <v:group style="position:absolute;left:10050;top:13780;width:2;height:215" coordorigin="10050,13780" coordsize="2,215">
              <v:shape style="position:absolute;left:10050;top:13780;width:2;height:215" coordorigin="10050,13780" coordsize="0,215" path="m10050,13996l10050,13780e" filled="f" stroked="t" strokeweight="1.808pt" strokecolor="#EBEDED">
                <v:path arrowok="t"/>
              </v:shape>
            </v:group>
            <v:group style="position:absolute;left:10260;top:13793;width:2;height:200" coordorigin="10260,13793" coordsize="2,200">
              <v:shape style="position:absolute;left:10260;top:13793;width:2;height:200" coordorigin="10260,13793" coordsize="0,200" path="m10260,13993l10260,13793e" filled="f" stroked="t" strokeweight="3.072025pt" strokecolor="#EBEDED">
                <v:path arrowok="t"/>
              </v:shape>
            </v:group>
            <v:group style="position:absolute;left:8771;top:13828;width:97;height:532" coordorigin="8771,13828" coordsize="97,532">
              <v:shape style="position:absolute;left:8771;top:13828;width:97;height:532" coordorigin="8771,13828" coordsize="97,532" path="m8771,13828l8868,13828,8868,14360,8771,14360,8771,13828e" filled="t" fillcolor="#EBEDED" stroked="f">
                <v:path arrowok="t"/>
                <v:fill/>
              </v:shape>
            </v:group>
            <v:group style="position:absolute;left:9541;top:13828;width:2;height:625" coordorigin="9541,13828" coordsize="2,625">
              <v:shape style="position:absolute;left:9541;top:13828;width:2;height:625" coordorigin="9541,13828" coordsize="0,625" path="m9541,14453l9541,13828e" filled="f" stroked="t" strokeweight="4.15501pt" strokecolor="#EBEDED">
                <v:path arrowok="t"/>
              </v:shape>
            </v:group>
            <v:group style="position:absolute;left:9651;top:14149;width:2;height:111" coordorigin="9651,14149" coordsize="2,111">
              <v:shape style="position:absolute;left:9651;top:14149;width:2;height:111" coordorigin="9651,14149" coordsize="0,111" path="m9651,14260l9651,14149e" filled="f" stroked="t" strokeweight="3.49256pt" strokecolor="#EBEDED">
                <v:path arrowok="t"/>
              </v:shape>
            </v:group>
            <v:group style="position:absolute;left:3838;top:14267;width:2;height:344" coordorigin="3838,14267" coordsize="2,344">
              <v:shape style="position:absolute;left:3838;top:14267;width:2;height:344" coordorigin="3838,14267" coordsize="0,344" path="m3838,14611l3838,14267e" filled="f" stroked="t" strokeweight="2.97712pt" strokecolor="#EBEDED">
                <v:path arrowok="t"/>
              </v:shape>
            </v:group>
            <v:group style="position:absolute;left:9277;top:14313;width:2;height:139" coordorigin="9277,14313" coordsize="2,139">
              <v:shape style="position:absolute;left:9277;top:14313;width:2;height:139" coordorigin="9277,14313" coordsize="0,139" path="m9277,14453l9277,14313e" filled="f" stroked="t" strokeweight="2.08055pt" strokecolor="#EBEDED">
                <v:path arrowok="t"/>
              </v:shape>
            </v:group>
            <v:group style="position:absolute;left:9658;top:14313;width:2;height:139" coordorigin="9658,14313" coordsize="2,139">
              <v:shape style="position:absolute;left:9658;top:14313;width:2;height:139" coordorigin="9658,14313" coordsize="0,139" path="m9658,14453l9658,14313e" filled="f" stroked="t" strokeweight="2.9875pt" strokecolor="#EBEDED">
                <v:path arrowok="t"/>
              </v:shape>
            </v:group>
            <v:group style="position:absolute;left:9785;top:14313;width:2;height:139" coordorigin="9785,14313" coordsize="2,139">
              <v:shape style="position:absolute;left:9785;top:14313;width:2;height:139" coordorigin="9785,14313" coordsize="0,139" path="m9785,14453l9785,14313e" filled="f" stroked="t" strokeweight="3.3963pt" strokecolor="#EB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6"/>
          <w:szCs w:val="16"/>
          <w:color w:val="757575"/>
          <w:spacing w:val="0"/>
          <w:w w:val="28"/>
        </w:rPr>
        <w:t>....</w:t>
      </w:r>
      <w:r>
        <w:rPr>
          <w:rFonts w:ascii="Times New Roman" w:hAnsi="Times New Roman" w:cs="Times New Roman" w:eastAsia="Times New Roman"/>
          <w:sz w:val="16"/>
          <w:szCs w:val="16"/>
          <w:color w:val="757575"/>
          <w:spacing w:val="0"/>
          <w:w w:val="28"/>
        </w:rPr>
        <w:t>    </w:t>
      </w:r>
      <w:r>
        <w:rPr>
          <w:rFonts w:ascii="Times New Roman" w:hAnsi="Times New Roman" w:cs="Times New Roman" w:eastAsia="Times New Roman"/>
          <w:sz w:val="16"/>
          <w:szCs w:val="16"/>
          <w:color w:val="757575"/>
          <w:spacing w:val="8"/>
          <w:w w:val="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57575"/>
          <w:spacing w:val="0"/>
          <w:w w:val="25"/>
          <w:b/>
          <w:bCs/>
        </w:rPr>
        <w:t>.0:</w:t>
      </w:r>
      <w:r>
        <w:rPr>
          <w:rFonts w:ascii="Times New Roman" w:hAnsi="Times New Roman" w:cs="Times New Roman" w:eastAsia="Times New Roman"/>
          <w:sz w:val="16"/>
          <w:szCs w:val="16"/>
          <w:color w:val="757575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757575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6"/>
          <w:szCs w:val="16"/>
          <w:color w:val="626262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626262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7A8A8"/>
          <w:spacing w:val="0"/>
          <w:w w:val="83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A7A8A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A7A8A8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757575"/>
          <w:spacing w:val="-17"/>
          <w:w w:val="138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A7A8A8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A7A8A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A7A8A8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626262"/>
          <w:spacing w:val="0"/>
          <w:w w:val="55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626262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7A8A8"/>
          <w:spacing w:val="0"/>
          <w:w w:val="61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A7A8A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626262"/>
          <w:spacing w:val="0"/>
          <w:w w:val="33"/>
          <w:i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626262"/>
          <w:spacing w:val="0"/>
          <w:w w:val="33"/>
          <w:i/>
        </w:rPr>
        <w:t>Y</w:t>
      </w:r>
      <w:r>
        <w:rPr>
          <w:rFonts w:ascii="Times New Roman" w:hAnsi="Times New Roman" w:cs="Times New Roman" w:eastAsia="Times New Roman"/>
          <w:sz w:val="15"/>
          <w:szCs w:val="15"/>
          <w:color w:val="626262"/>
          <w:spacing w:val="0"/>
          <w:w w:val="33"/>
          <w:i/>
        </w:rPr>
        <w:t>       </w:t>
      </w:r>
      <w:r>
        <w:rPr>
          <w:rFonts w:ascii="Times New Roman" w:hAnsi="Times New Roman" w:cs="Times New Roman" w:eastAsia="Times New Roman"/>
          <w:sz w:val="15"/>
          <w:szCs w:val="15"/>
          <w:color w:val="626262"/>
          <w:spacing w:val="12"/>
          <w:w w:val="33"/>
          <w:i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7A8A8"/>
          <w:spacing w:val="0"/>
          <w:w w:val="119"/>
          <w:i/>
        </w:rPr>
        <w:t>)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spacing w:before="0" w:after="0" w:line="335" w:lineRule="exact"/>
        <w:ind w:right="1408"/>
        <w:jc w:val="right"/>
        <w:tabs>
          <w:tab w:pos="8280" w:val="left"/>
          <w:tab w:pos="9120" w:val="left"/>
          <w:tab w:pos="964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.284161pt;margin-top:8.624062pt;width:7.3405pt;height:10.0pt;mso-position-horizontal-relative:page;mso-position-vertical-relative:paragraph;z-index:-16450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83838"/>
                      <w:spacing w:val="0"/>
                      <w:w w:val="52"/>
                    </w:rPr>
                    <w:t>::ı::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2"/>
          <w:szCs w:val="12"/>
          <w:color w:val="383838"/>
          <w:spacing w:val="0"/>
          <w:w w:val="82"/>
          <w:position w:val="9"/>
        </w:rPr>
        <w:t>"@</w:t>
      </w:r>
      <w:r>
        <w:rPr>
          <w:rFonts w:ascii="Arial" w:hAnsi="Arial" w:cs="Arial" w:eastAsia="Arial"/>
          <w:sz w:val="12"/>
          <w:szCs w:val="12"/>
          <w:color w:val="383838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2"/>
          <w:szCs w:val="12"/>
          <w:color w:val="383838"/>
          <w:spacing w:val="0"/>
          <w:w w:val="100"/>
          <w:position w:val="9"/>
        </w:rPr>
      </w:r>
      <w:r>
        <w:rPr>
          <w:rFonts w:ascii="Arial" w:hAnsi="Arial" w:cs="Arial" w:eastAsia="Arial"/>
          <w:sz w:val="39"/>
          <w:szCs w:val="39"/>
          <w:color w:val="A7A8A8"/>
          <w:spacing w:val="-73"/>
          <w:w w:val="89"/>
          <w:position w:val="2"/>
        </w:rPr>
        <w:t>!</w:t>
      </w:r>
      <w:r>
        <w:rPr>
          <w:rFonts w:ascii="Arial" w:hAnsi="Arial" w:cs="Arial" w:eastAsia="Arial"/>
          <w:sz w:val="39"/>
          <w:szCs w:val="39"/>
          <w:color w:val="8E8E90"/>
          <w:spacing w:val="0"/>
          <w:w w:val="48"/>
          <w:position w:val="2"/>
        </w:rPr>
        <w:t>·</w:t>
      </w:r>
      <w:r>
        <w:rPr>
          <w:rFonts w:ascii="Arial" w:hAnsi="Arial" w:cs="Arial" w:eastAsia="Arial"/>
          <w:sz w:val="39"/>
          <w:szCs w:val="39"/>
          <w:color w:val="757575"/>
          <w:spacing w:val="0"/>
          <w:w w:val="43"/>
          <w:position w:val="2"/>
        </w:rPr>
        <w:t>=</w:t>
      </w:r>
      <w:r>
        <w:rPr>
          <w:rFonts w:ascii="Arial" w:hAnsi="Arial" w:cs="Arial" w:eastAsia="Arial"/>
          <w:sz w:val="39"/>
          <w:szCs w:val="39"/>
          <w:color w:val="757575"/>
          <w:spacing w:val="17"/>
          <w:w w:val="100"/>
          <w:position w:val="2"/>
        </w:rPr>
        <w:t> </w:t>
      </w:r>
      <w:r>
        <w:rPr>
          <w:rFonts w:ascii="Arial" w:hAnsi="Arial" w:cs="Arial" w:eastAsia="Arial"/>
          <w:sz w:val="39"/>
          <w:szCs w:val="39"/>
          <w:color w:val="626262"/>
          <w:spacing w:val="0"/>
          <w:w w:val="37"/>
          <w:position w:val="2"/>
        </w:rPr>
        <w:t>,</w:t>
      </w:r>
      <w:r>
        <w:rPr>
          <w:rFonts w:ascii="Arial" w:hAnsi="Arial" w:cs="Arial" w:eastAsia="Arial"/>
          <w:sz w:val="39"/>
          <w:szCs w:val="39"/>
          <w:color w:val="626262"/>
          <w:spacing w:val="-37"/>
          <w:w w:val="37"/>
          <w:position w:val="2"/>
        </w:rPr>
        <w:t>.</w:t>
      </w:r>
      <w:r>
        <w:rPr>
          <w:rFonts w:ascii="Arial" w:hAnsi="Arial" w:cs="Arial" w:eastAsia="Arial"/>
          <w:sz w:val="39"/>
          <w:szCs w:val="39"/>
          <w:color w:val="BABABC"/>
          <w:spacing w:val="0"/>
          <w:w w:val="68"/>
          <w:position w:val="2"/>
        </w:rPr>
        <w:t>,</w:t>
      </w:r>
      <w:r>
        <w:rPr>
          <w:rFonts w:ascii="Arial" w:hAnsi="Arial" w:cs="Arial" w:eastAsia="Arial"/>
          <w:sz w:val="39"/>
          <w:szCs w:val="39"/>
          <w:color w:val="BABABC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9"/>
          <w:szCs w:val="39"/>
          <w:color w:val="BABABC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8"/>
          <w:szCs w:val="8"/>
          <w:color w:val="A7A8A8"/>
          <w:spacing w:val="0"/>
          <w:w w:val="137"/>
          <w:b/>
          <w:bCs/>
          <w:position w:val="2"/>
        </w:rPr>
        <w:t>t.</w:t>
      </w:r>
      <w:r>
        <w:rPr>
          <w:rFonts w:ascii="Times New Roman" w:hAnsi="Times New Roman" w:cs="Times New Roman" w:eastAsia="Times New Roman"/>
          <w:sz w:val="8"/>
          <w:szCs w:val="8"/>
          <w:color w:val="A7A8A8"/>
          <w:spacing w:val="0"/>
          <w:w w:val="137"/>
          <w:b/>
          <w:bCs/>
          <w:position w:val="2"/>
        </w:rPr>
        <w:t>  </w:t>
      </w:r>
      <w:r>
        <w:rPr>
          <w:rFonts w:ascii="Times New Roman" w:hAnsi="Times New Roman" w:cs="Times New Roman" w:eastAsia="Times New Roman"/>
          <w:sz w:val="8"/>
          <w:szCs w:val="8"/>
          <w:color w:val="A7A8A8"/>
          <w:spacing w:val="6"/>
          <w:w w:val="137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BABABC"/>
          <w:spacing w:val="0"/>
          <w:w w:val="225"/>
          <w:position w:val="2"/>
        </w:rPr>
        <w:t>,</w:t>
      </w:r>
      <w:r>
        <w:rPr>
          <w:rFonts w:ascii="Times New Roman" w:hAnsi="Times New Roman" w:cs="Times New Roman" w:eastAsia="Times New Roman"/>
          <w:sz w:val="8"/>
          <w:szCs w:val="8"/>
          <w:color w:val="BABABC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BABABC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2"/>
          <w:szCs w:val="12"/>
          <w:color w:val="757575"/>
          <w:spacing w:val="0"/>
          <w:w w:val="131"/>
          <w:b/>
          <w:bCs/>
          <w:i/>
          <w:position w:val="2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86" w:lineRule="exact"/>
        <w:ind w:left="2429" w:right="-20"/>
        <w:jc w:val="left"/>
        <w:tabs>
          <w:tab w:pos="3020" w:val="left"/>
          <w:tab w:pos="3840" w:val="left"/>
          <w:tab w:pos="880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28"/>
          <w:szCs w:val="28"/>
          <w:color w:val="626262"/>
          <w:spacing w:val="0"/>
          <w:w w:val="70"/>
          <w:b/>
          <w:bCs/>
          <w:position w:val="-3"/>
        </w:rPr>
        <w:t>Abd</w:t>
      </w:r>
      <w:r>
        <w:rPr>
          <w:rFonts w:ascii="Arial" w:hAnsi="Arial" w:cs="Arial" w:eastAsia="Arial"/>
          <w:sz w:val="28"/>
          <w:szCs w:val="28"/>
          <w:color w:val="626262"/>
          <w:spacing w:val="0"/>
          <w:w w:val="100"/>
          <w:b/>
          <w:bCs/>
          <w:position w:val="-3"/>
        </w:rPr>
        <w:tab/>
      </w:r>
      <w:r>
        <w:rPr>
          <w:rFonts w:ascii="Arial" w:hAnsi="Arial" w:cs="Arial" w:eastAsia="Arial"/>
          <w:sz w:val="28"/>
          <w:szCs w:val="28"/>
          <w:color w:val="626262"/>
          <w:spacing w:val="0"/>
          <w:w w:val="100"/>
          <w:b/>
          <w:bCs/>
          <w:position w:val="-3"/>
        </w:rPr>
      </w:r>
      <w:r>
        <w:rPr>
          <w:rFonts w:ascii="Arial" w:hAnsi="Arial" w:cs="Arial" w:eastAsia="Arial"/>
          <w:sz w:val="24"/>
          <w:szCs w:val="24"/>
          <w:color w:val="626262"/>
          <w:spacing w:val="0"/>
          <w:w w:val="100"/>
          <w:b/>
          <w:bCs/>
          <w:position w:val="2"/>
        </w:rPr>
        <w:t>ra</w:t>
      </w:r>
      <w:r>
        <w:rPr>
          <w:rFonts w:ascii="Arial" w:hAnsi="Arial" w:cs="Arial" w:eastAsia="Arial"/>
          <w:sz w:val="24"/>
          <w:szCs w:val="24"/>
          <w:color w:val="626262"/>
          <w:spacing w:val="-21"/>
          <w:w w:val="100"/>
          <w:b/>
          <w:bCs/>
          <w:position w:val="2"/>
        </w:rPr>
        <w:t> </w:t>
      </w:r>
      <w:r>
        <w:rPr>
          <w:rFonts w:ascii="Arial" w:hAnsi="Arial" w:cs="Arial" w:eastAsia="Arial"/>
          <w:sz w:val="24"/>
          <w:szCs w:val="24"/>
          <w:color w:val="757575"/>
          <w:spacing w:val="-31"/>
          <w:w w:val="112"/>
          <w:b/>
          <w:bCs/>
          <w:position w:val="2"/>
        </w:rPr>
        <w:t>u</w:t>
      </w:r>
      <w:r>
        <w:rPr>
          <w:rFonts w:ascii="Arial" w:hAnsi="Arial" w:cs="Arial" w:eastAsia="Arial"/>
          <w:sz w:val="24"/>
          <w:szCs w:val="24"/>
          <w:color w:val="8E8E90"/>
          <w:spacing w:val="0"/>
          <w:w w:val="72"/>
          <w:b/>
          <w:bCs/>
          <w:position w:val="2"/>
        </w:rPr>
        <w:t>·</w:t>
      </w:r>
      <w:r>
        <w:rPr>
          <w:rFonts w:ascii="Arial" w:hAnsi="Arial" w:cs="Arial" w:eastAsia="Arial"/>
          <w:sz w:val="24"/>
          <w:szCs w:val="24"/>
          <w:color w:val="8E8E90"/>
          <w:spacing w:val="-29"/>
          <w:w w:val="100"/>
          <w:b/>
          <w:bCs/>
          <w:position w:val="2"/>
        </w:rPr>
        <w:t> </w:t>
      </w:r>
      <w:r>
        <w:rPr>
          <w:rFonts w:ascii="Arial" w:hAnsi="Arial" w:cs="Arial" w:eastAsia="Arial"/>
          <w:sz w:val="24"/>
          <w:szCs w:val="24"/>
          <w:color w:val="BABABC"/>
          <w:spacing w:val="0"/>
          <w:w w:val="75"/>
          <w:b/>
          <w:bCs/>
          <w:position w:val="2"/>
        </w:rPr>
        <w:t>·</w:t>
      </w:r>
      <w:r>
        <w:rPr>
          <w:rFonts w:ascii="Arial" w:hAnsi="Arial" w:cs="Arial" w:eastAsia="Arial"/>
          <w:sz w:val="24"/>
          <w:szCs w:val="24"/>
          <w:color w:val="BABABC"/>
          <w:spacing w:val="0"/>
          <w:w w:val="100"/>
          <w:b/>
          <w:bCs/>
          <w:position w:val="2"/>
        </w:rPr>
        <w:tab/>
      </w:r>
      <w:r>
        <w:rPr>
          <w:rFonts w:ascii="Arial" w:hAnsi="Arial" w:cs="Arial" w:eastAsia="Arial"/>
          <w:sz w:val="24"/>
          <w:szCs w:val="24"/>
          <w:color w:val="BABABC"/>
          <w:spacing w:val="0"/>
          <w:w w:val="100"/>
          <w:b/>
          <w:bCs/>
          <w:position w:val="2"/>
        </w:rPr>
      </w:r>
      <w:r>
        <w:rPr>
          <w:rFonts w:ascii="Times New Roman" w:hAnsi="Times New Roman" w:cs="Times New Roman" w:eastAsia="Times New Roman"/>
          <w:sz w:val="26"/>
          <w:szCs w:val="26"/>
          <w:color w:val="757575"/>
          <w:spacing w:val="0"/>
          <w:w w:val="75"/>
          <w:b/>
          <w:bCs/>
          <w:position w:val="2"/>
        </w:rPr>
        <w:t>l'</w:t>
      </w:r>
      <w:r>
        <w:rPr>
          <w:rFonts w:ascii="Times New Roman" w:hAnsi="Times New Roman" w:cs="Times New Roman" w:eastAsia="Times New Roman"/>
          <w:sz w:val="26"/>
          <w:szCs w:val="26"/>
          <w:color w:val="757575"/>
          <w:spacing w:val="6"/>
          <w:w w:val="75"/>
          <w:b/>
          <w:bCs/>
          <w:position w:val="2"/>
        </w:rPr>
        <w:t>O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0"/>
          <w:w w:val="75"/>
          <w:b/>
          <w:bCs/>
          <w:position w:val="2"/>
        </w:rPr>
        <w:t>PÇl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0"/>
          <w:w w:val="75"/>
          <w:b/>
          <w:bCs/>
          <w:position w:val="2"/>
        </w:rPr>
        <w:t>  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10"/>
          <w:w w:val="75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Engi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KARAKOYUN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</w:r>
      <w:r>
        <w:rPr>
          <w:rFonts w:ascii="Arial" w:hAnsi="Arial" w:cs="Arial" w:eastAsia="Arial"/>
          <w:sz w:val="10"/>
          <w:szCs w:val="10"/>
          <w:color w:val="757575"/>
          <w:spacing w:val="0"/>
          <w:w w:val="100"/>
          <w:b/>
          <w:bCs/>
          <w:position w:val="13"/>
        </w:rPr>
        <w:t>""ı</w:t>
      </w:r>
      <w:r>
        <w:rPr>
          <w:rFonts w:ascii="Arial" w:hAnsi="Arial" w:cs="Arial" w:eastAsia="Arial"/>
          <w:sz w:val="10"/>
          <w:szCs w:val="10"/>
          <w:color w:val="757575"/>
          <w:spacing w:val="0"/>
          <w:w w:val="100"/>
          <w:b/>
          <w:bCs/>
          <w:position w:val="13"/>
        </w:rPr>
        <w:t> </w:t>
      </w:r>
      <w:r>
        <w:rPr>
          <w:rFonts w:ascii="Arial" w:hAnsi="Arial" w:cs="Arial" w:eastAsia="Arial"/>
          <w:sz w:val="10"/>
          <w:szCs w:val="10"/>
          <w:color w:val="757575"/>
          <w:spacing w:val="25"/>
          <w:w w:val="100"/>
          <w:b/>
          <w:bCs/>
          <w:position w:val="13"/>
        </w:rPr>
        <w:t> </w:t>
      </w:r>
      <w:r>
        <w:rPr>
          <w:rFonts w:ascii="Arial" w:hAnsi="Arial" w:cs="Arial" w:eastAsia="Arial"/>
          <w:sz w:val="10"/>
          <w:szCs w:val="10"/>
          <w:color w:val="383838"/>
          <w:spacing w:val="-11"/>
          <w:w w:val="142"/>
          <w:b/>
          <w:bCs/>
          <w:i/>
          <w:position w:val="13"/>
        </w:rPr>
        <w:t>.</w:t>
      </w:r>
      <w:r>
        <w:rPr>
          <w:rFonts w:ascii="Arial" w:hAnsi="Arial" w:cs="Arial" w:eastAsia="Arial"/>
          <w:sz w:val="10"/>
          <w:szCs w:val="10"/>
          <w:color w:val="626262"/>
          <w:spacing w:val="0"/>
          <w:w w:val="74"/>
          <w:b/>
          <w:bCs/>
          <w:i/>
          <w:position w:val="13"/>
        </w:rPr>
        <w:t>.</w:t>
      </w:r>
      <w:r>
        <w:rPr>
          <w:rFonts w:ascii="Arial" w:hAnsi="Arial" w:cs="Arial" w:eastAsia="Arial"/>
          <w:sz w:val="10"/>
          <w:szCs w:val="10"/>
          <w:color w:val="626262"/>
          <w:spacing w:val="6"/>
          <w:w w:val="74"/>
          <w:b/>
          <w:bCs/>
          <w:i/>
          <w:position w:val="13"/>
        </w:rPr>
        <w:t>.</w:t>
      </w:r>
      <w:r>
        <w:rPr>
          <w:rFonts w:ascii="Arial" w:hAnsi="Arial" w:cs="Arial" w:eastAsia="Arial"/>
          <w:sz w:val="10"/>
          <w:szCs w:val="10"/>
          <w:color w:val="A7A8A8"/>
          <w:spacing w:val="-16"/>
          <w:w w:val="142"/>
          <w:b/>
          <w:bCs/>
          <w:i/>
          <w:position w:val="13"/>
        </w:rPr>
        <w:t>.</w:t>
      </w:r>
      <w:r>
        <w:rPr>
          <w:rFonts w:ascii="Arial" w:hAnsi="Arial" w:cs="Arial" w:eastAsia="Arial"/>
          <w:sz w:val="10"/>
          <w:szCs w:val="10"/>
          <w:color w:val="8E8E90"/>
          <w:spacing w:val="0"/>
          <w:w w:val="85"/>
          <w:b/>
          <w:bCs/>
          <w:i/>
          <w:position w:val="13"/>
        </w:rPr>
        <w:t>.</w:t>
      </w:r>
      <w:r>
        <w:rPr>
          <w:rFonts w:ascii="Arial" w:hAnsi="Arial" w:cs="Arial" w:eastAsia="Arial"/>
          <w:sz w:val="10"/>
          <w:szCs w:val="10"/>
          <w:color w:val="8E8E90"/>
          <w:spacing w:val="-10"/>
          <w:w w:val="85"/>
          <w:b/>
          <w:bCs/>
          <w:i/>
          <w:position w:val="13"/>
        </w:rPr>
        <w:t>.</w:t>
      </w:r>
      <w:r>
        <w:rPr>
          <w:rFonts w:ascii="Arial" w:hAnsi="Arial" w:cs="Arial" w:eastAsia="Arial"/>
          <w:sz w:val="10"/>
          <w:szCs w:val="10"/>
          <w:color w:val="757575"/>
          <w:spacing w:val="0"/>
          <w:w w:val="94"/>
          <w:b/>
          <w:bCs/>
          <w:i/>
          <w:position w:val="13"/>
        </w:rPr>
        <w:t>.,.f.</w:t>
      </w:r>
      <w:r>
        <w:rPr>
          <w:rFonts w:ascii="Arial" w:hAnsi="Arial" w:cs="Arial" w:eastAsia="Arial"/>
          <w:sz w:val="10"/>
          <w:szCs w:val="10"/>
          <w:color w:val="757575"/>
          <w:spacing w:val="0"/>
          <w:w w:val="95"/>
          <w:b/>
          <w:bCs/>
          <w:i/>
          <w:position w:val="13"/>
        </w:rPr>
        <w:t>:</w:t>
      </w:r>
      <w:r>
        <w:rPr>
          <w:rFonts w:ascii="Arial" w:hAnsi="Arial" w:cs="Arial" w:eastAsia="Arial"/>
          <w:sz w:val="10"/>
          <w:szCs w:val="10"/>
          <w:color w:val="757575"/>
          <w:spacing w:val="-6"/>
          <w:w w:val="100"/>
          <w:b/>
          <w:bCs/>
          <w:i/>
          <w:position w:val="13"/>
        </w:rPr>
        <w:t> </w:t>
      </w:r>
      <w:r>
        <w:rPr>
          <w:rFonts w:ascii="Arial" w:hAnsi="Arial" w:cs="Arial" w:eastAsia="Arial"/>
          <w:sz w:val="10"/>
          <w:szCs w:val="10"/>
          <w:color w:val="BABABC"/>
          <w:spacing w:val="0"/>
          <w:w w:val="59"/>
          <w:b/>
          <w:bCs/>
          <w:i/>
          <w:position w:val="13"/>
        </w:rPr>
        <w:t>.:</w:t>
      </w:r>
      <w:r>
        <w:rPr>
          <w:rFonts w:ascii="Arial" w:hAnsi="Arial" w:cs="Arial" w:eastAsia="Arial"/>
          <w:sz w:val="10"/>
          <w:szCs w:val="10"/>
          <w:color w:val="BABABC"/>
          <w:spacing w:val="-7"/>
          <w:w w:val="59"/>
          <w:b/>
          <w:bCs/>
          <w:i/>
          <w:position w:val="13"/>
        </w:rPr>
        <w:t>T</w:t>
      </w:r>
      <w:r>
        <w:rPr>
          <w:rFonts w:ascii="Arial" w:hAnsi="Arial" w:cs="Arial" w:eastAsia="Arial"/>
          <w:sz w:val="10"/>
          <w:szCs w:val="10"/>
          <w:color w:val="8E8E90"/>
          <w:spacing w:val="0"/>
          <w:w w:val="134"/>
          <w:b/>
          <w:bCs/>
          <w:i/>
          <w:position w:val="13"/>
        </w:rPr>
        <w:t>'</w:t>
      </w:r>
      <w:r>
        <w:rPr>
          <w:rFonts w:ascii="Arial" w:hAnsi="Arial" w:cs="Arial" w:eastAsia="Arial"/>
          <w:sz w:val="10"/>
          <w:szCs w:val="10"/>
          <w:color w:val="8E8E90"/>
          <w:spacing w:val="-5"/>
          <w:w w:val="100"/>
          <w:b/>
          <w:bCs/>
          <w:i/>
          <w:position w:val="13"/>
        </w:rPr>
        <w:t> </w:t>
      </w:r>
      <w:r>
        <w:rPr>
          <w:rFonts w:ascii="Arial" w:hAnsi="Arial" w:cs="Arial" w:eastAsia="Arial"/>
          <w:sz w:val="10"/>
          <w:szCs w:val="10"/>
          <w:color w:val="BABABC"/>
          <w:spacing w:val="0"/>
          <w:w w:val="96"/>
          <w:b/>
          <w:bCs/>
          <w:i/>
          <w:position w:val="13"/>
        </w:rPr>
        <w:t>•</w:t>
      </w:r>
      <w:r>
        <w:rPr>
          <w:rFonts w:ascii="Arial" w:hAnsi="Arial" w:cs="Arial" w:eastAsia="Arial"/>
          <w:sz w:val="10"/>
          <w:szCs w:val="10"/>
          <w:color w:val="BABABC"/>
          <w:spacing w:val="7"/>
          <w:w w:val="95"/>
          <w:b/>
          <w:bCs/>
          <w:i/>
          <w:position w:val="13"/>
        </w:rPr>
        <w:t>'</w:t>
      </w:r>
      <w:r>
        <w:rPr>
          <w:rFonts w:ascii="Arial" w:hAnsi="Arial" w:cs="Arial" w:eastAsia="Arial"/>
          <w:sz w:val="10"/>
          <w:szCs w:val="10"/>
          <w:color w:val="8E8E90"/>
          <w:spacing w:val="1"/>
          <w:w w:val="241"/>
          <w:b/>
          <w:bCs/>
          <w:i/>
          <w:position w:val="13"/>
        </w:rPr>
        <w:t>'</w:t>
      </w:r>
      <w:r>
        <w:rPr>
          <w:rFonts w:ascii="Arial" w:hAnsi="Arial" w:cs="Arial" w:eastAsia="Arial"/>
          <w:sz w:val="10"/>
          <w:szCs w:val="10"/>
          <w:color w:val="A7A8A8"/>
          <w:spacing w:val="0"/>
          <w:w w:val="118"/>
          <w:b/>
          <w:bCs/>
          <w:i/>
          <w:position w:val="13"/>
        </w:rPr>
        <w:t>.ı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278" w:lineRule="exact"/>
        <w:ind w:left="2434" w:right="-20"/>
        <w:jc w:val="left"/>
        <w:tabs>
          <w:tab w:pos="3360" w:val="left"/>
          <w:tab w:pos="3960" w:val="left"/>
          <w:tab w:pos="49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3"/>
          <w:szCs w:val="23"/>
          <w:color w:val="4D4D4D"/>
          <w:w w:val="73"/>
          <w:b/>
          <w:bCs/>
          <w:position w:val="-1"/>
        </w:rPr>
        <w:t>Itfaiy</w:t>
      </w:r>
      <w:r>
        <w:rPr>
          <w:rFonts w:ascii="Arial" w:hAnsi="Arial" w:cs="Arial" w:eastAsia="Arial"/>
          <w:sz w:val="23"/>
          <w:szCs w:val="23"/>
          <w:color w:val="4D4D4D"/>
          <w:w w:val="74"/>
          <w:b/>
          <w:bCs/>
          <w:position w:val="-1"/>
        </w:rPr>
        <w:t>e</w:t>
      </w:r>
      <w:r>
        <w:rPr>
          <w:rFonts w:ascii="Arial" w:hAnsi="Arial" w:cs="Arial" w:eastAsia="Arial"/>
          <w:sz w:val="23"/>
          <w:szCs w:val="23"/>
          <w:color w:val="4D4D4D"/>
          <w:spacing w:val="-34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100"/>
          <w:b/>
          <w:bCs/>
          <w:position w:val="-1"/>
        </w:rPr>
        <w:t>M</w:t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24"/>
          <w:szCs w:val="24"/>
          <w:color w:val="4D4D4D"/>
          <w:spacing w:val="0"/>
          <w:w w:val="76"/>
          <w:b/>
          <w:bCs/>
          <w:position w:val="3"/>
        </w:rPr>
        <w:t>ez</w:t>
      </w:r>
      <w:r>
        <w:rPr>
          <w:rFonts w:ascii="Arial" w:hAnsi="Arial" w:cs="Arial" w:eastAsia="Arial"/>
          <w:sz w:val="24"/>
          <w:szCs w:val="24"/>
          <w:color w:val="4D4D4D"/>
          <w:spacing w:val="-4"/>
          <w:w w:val="76"/>
          <w:b/>
          <w:bCs/>
          <w:position w:val="3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26262"/>
          <w:spacing w:val="0"/>
          <w:w w:val="76"/>
          <w:b/>
          <w:bCs/>
          <w:position w:val="3"/>
        </w:rPr>
        <w:t>B</w:t>
      </w:r>
      <w:r>
        <w:rPr>
          <w:rFonts w:ascii="Times New Roman" w:hAnsi="Times New Roman" w:cs="Times New Roman" w:eastAsia="Times New Roman"/>
          <w:sz w:val="26"/>
          <w:szCs w:val="26"/>
          <w:color w:val="626262"/>
          <w:spacing w:val="0"/>
          <w:w w:val="100"/>
          <w:b/>
          <w:bCs/>
          <w:position w:val="3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626262"/>
          <w:spacing w:val="0"/>
          <w:w w:val="100"/>
          <w:b/>
          <w:bCs/>
          <w:position w:val="3"/>
        </w:rPr>
      </w:r>
      <w:r>
        <w:rPr>
          <w:rFonts w:ascii="Arial" w:hAnsi="Arial" w:cs="Arial" w:eastAsia="Arial"/>
          <w:sz w:val="23"/>
          <w:szCs w:val="23"/>
          <w:color w:val="626262"/>
          <w:spacing w:val="0"/>
          <w:w w:val="76"/>
          <w:position w:val="3"/>
        </w:rPr>
        <w:t>e</w:t>
      </w:r>
      <w:r>
        <w:rPr>
          <w:rFonts w:ascii="Arial" w:hAnsi="Arial" w:cs="Arial" w:eastAsia="Arial"/>
          <w:sz w:val="23"/>
          <w:szCs w:val="23"/>
          <w:color w:val="626262"/>
          <w:spacing w:val="6"/>
          <w:w w:val="76"/>
          <w:position w:val="3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6"/>
          <w:position w:val="3"/>
        </w:rPr>
        <w:t>Amin</w:t>
      </w:r>
      <w:r>
        <w:rPr>
          <w:rFonts w:ascii="Arial" w:hAnsi="Arial" w:cs="Arial" w:eastAsia="Arial"/>
          <w:sz w:val="23"/>
          <w:szCs w:val="23"/>
          <w:color w:val="383838"/>
          <w:spacing w:val="-28"/>
          <w:w w:val="76"/>
          <w:position w:val="3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  <w:position w:val="12"/>
        </w:rPr>
        <w:t>İtf.Eri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2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830" w:right="4349" w:firstLine="-115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957161pt;margin-top:-14.987476pt;width:21.439801pt;height:45pt;mso-position-horizontal-relative:page;mso-position-vertical-relative:paragraph;z-index:-16445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Arial" w:hAnsi="Arial" w:cs="Arial" w:eastAsia="Arial"/>
                      <w:sz w:val="90"/>
                      <w:szCs w:val="90"/>
                    </w:rPr>
                  </w:pPr>
                  <w:rPr/>
                  <w:r>
                    <w:rPr>
                      <w:rFonts w:ascii="Arial" w:hAnsi="Arial" w:cs="Arial" w:eastAsia="Arial"/>
                      <w:sz w:val="90"/>
                      <w:szCs w:val="90"/>
                      <w:color w:val="2D2D2D"/>
                      <w:spacing w:val="0"/>
                      <w:w w:val="171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3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4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96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61" w:lineRule="exact"/>
        <w:ind w:left="879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15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84" w:lineRule="exact"/>
        <w:ind w:left="607" w:right="-20"/>
        <w:jc w:val="left"/>
        <w:tabs>
          <w:tab w:pos="33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2D2D2D"/>
          <w:spacing w:val="-12"/>
          <w:w w:val="10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58" w:lineRule="exact"/>
        <w:ind w:left="650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08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34" w:right="-20"/>
        <w:jc w:val="left"/>
        <w:tabs>
          <w:tab w:pos="1500" w:val="left"/>
          <w:tab w:pos="3180" w:val="left"/>
          <w:tab w:pos="558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96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w w:val="95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15.05.2017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30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6"/>
          <w:position w:val="0"/>
        </w:rPr>
        <w:t>[Bildirim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22:20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trel: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293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88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  <w:position w:val="0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44" w:right="-20"/>
        <w:jc w:val="left"/>
        <w:tabs>
          <w:tab w:pos="1500" w:val="left"/>
          <w:tab w:pos="3180" w:val="left"/>
          <w:tab w:pos="4560" w:val="left"/>
          <w:tab w:pos="5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91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15.05.2017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3138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  <w:position w:val="0"/>
        </w:rPr>
        <w:t>!Bil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left="14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99"/>
        </w:rPr>
        <w:t>Bildiril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Evka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82"/>
          <w:i/>
        </w:rPr>
        <w:t>5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8"/>
          <w:w w:val="82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8927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8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1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9"/>
        </w:rPr>
        <w:t>Çilı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79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9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7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79"/>
          <w:i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-9"/>
          <w:w w:val="79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!zmir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auto"/>
        <w:ind w:left="139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9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9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67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7"/>
          <w:w w:val="67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Evka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8927/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1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9"/>
          <w:w w:val="10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77"/>
          <w:i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5"/>
          <w:w w:val="77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34" w:right="-20"/>
        <w:jc w:val="left"/>
        <w:tabs>
          <w:tab w:pos="1500" w:val="left"/>
          <w:tab w:pos="4040" w:val="left"/>
          <w:tab w:pos="7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5"/>
          <w:position w:val="0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"/>
          <w:w w:val="12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8" w:after="0" w:line="175" w:lineRule="auto"/>
        <w:ind w:left="3687" w:right="3348" w:firstLine="-3548"/>
        <w:jc w:val="left"/>
        <w:tabs>
          <w:tab w:pos="368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9"/>
          <w:position w:val="-7"/>
        </w:rPr>
        <w:t>Kullanı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7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7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7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88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9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109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5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  <w:position w:val="-4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3"/>
          <w:w w:val="112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4"/>
          <w:position w:val="-4"/>
        </w:rPr>
        <w:t>lli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3687" w:right="-20"/>
        <w:jc w:val="left"/>
        <w:tabs>
          <w:tab w:pos="970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>ğer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5"/>
          <w:szCs w:val="15"/>
          <w:color w:val="2D2D2D"/>
          <w:spacing w:val="0"/>
          <w:w w:val="193"/>
          <w:position w:val="8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404" w:lineRule="exact"/>
        <w:ind w:left="4503" w:right="-20"/>
        <w:jc w:val="left"/>
        <w:tabs>
          <w:tab w:pos="5100" w:val="left"/>
          <w:tab w:pos="562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4"/>
          <w:szCs w:val="44"/>
          <w:color w:val="2D2D2D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44"/>
          <w:szCs w:val="44"/>
          <w:color w:val="2D2D2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4"/>
          <w:szCs w:val="44"/>
          <w:color w:val="2D2D2D"/>
          <w:spacing w:val="0"/>
          <w:w w:val="100"/>
          <w:position w:val="-1"/>
        </w:rPr>
      </w:r>
      <w:r>
        <w:rPr>
          <w:rFonts w:ascii="Arial" w:hAnsi="Arial" w:cs="Arial" w:eastAsia="Arial"/>
          <w:sz w:val="44"/>
          <w:szCs w:val="44"/>
          <w:color w:val="464646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44"/>
          <w:szCs w:val="44"/>
          <w:color w:val="464646"/>
          <w:spacing w:val="-55"/>
          <w:w w:val="53"/>
          <w:position w:val="-1"/>
        </w:rPr>
        <w:t> </w:t>
      </w:r>
      <w:r>
        <w:rPr>
          <w:rFonts w:ascii="Arial" w:hAnsi="Arial" w:cs="Arial" w:eastAsia="Arial"/>
          <w:sz w:val="44"/>
          <w:szCs w:val="44"/>
          <w:color w:val="46464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4"/>
          <w:szCs w:val="44"/>
          <w:color w:val="464646"/>
          <w:spacing w:val="0"/>
          <w:w w:val="100"/>
          <w:position w:val="-1"/>
        </w:rPr>
      </w:r>
      <w:r>
        <w:rPr>
          <w:rFonts w:ascii="Arial" w:hAnsi="Arial" w:cs="Arial" w:eastAsia="Arial"/>
          <w:sz w:val="31"/>
          <w:szCs w:val="31"/>
          <w:color w:val="777777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31"/>
          <w:szCs w:val="31"/>
          <w:color w:val="777777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1"/>
          <w:szCs w:val="31"/>
          <w:color w:val="777777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"/>
          <w:w w:val="100"/>
          <w:position w:val="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0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  <w:position w:val="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2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5"/>
          <w:position w:val="2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9"/>
          <w:w w:val="114"/>
          <w:position w:val="2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  <w:position w:val="20"/>
        </w:rPr>
        <w:t>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left="139" w:right="-20"/>
        <w:jc w:val="left"/>
        <w:tabs>
          <w:tab w:pos="2220" w:val="left"/>
          <w:tab w:pos="5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9"/>
          <w:position w:val="0"/>
        </w:rPr>
        <w:t>ahi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3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3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6"/>
          <w:position w:val="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97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98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1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left="22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6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Mahmut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YAVUZ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2159" w:right="-20"/>
        <w:jc w:val="left"/>
        <w:tabs>
          <w:tab w:pos="4800" w:val="left"/>
          <w:tab w:pos="7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4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4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0"/>
          <w:w w:val="13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22:21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1"/>
        </w:rPr>
        <w:t>22:27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20" w:bottom="280" w:left="200" w:right="160"/>
        </w:sectPr>
      </w:pPr>
      <w:rPr/>
    </w:p>
    <w:p>
      <w:pPr>
        <w:spacing w:before="5" w:after="0" w:line="240" w:lineRule="auto"/>
        <w:ind w:left="11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  <w:position w:val="-1"/>
        </w:rPr>
        <w:t>927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60"/>
          <w:cols w:num="2" w:equalWidth="0">
            <w:col w:w="612" w:space="1566"/>
            <w:col w:w="9382"/>
          </w:cols>
        </w:sectPr>
      </w:pPr>
      <w:rPr/>
    </w:p>
    <w:p>
      <w:pPr>
        <w:spacing w:before="9" w:after="0" w:line="240" w:lineRule="auto"/>
        <w:ind w:left="144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734" w:right="456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68" w:lineRule="auto"/>
        <w:ind w:left="2183" w:right="4224" w:firstLine="2569"/>
        <w:jc w:val="left"/>
        <w:tabs>
          <w:tab w:pos="3660" w:val="left"/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9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7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Jandarma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9" w:lineRule="exact"/>
        <w:ind w:left="210" w:right="-20"/>
        <w:jc w:val="left"/>
        <w:tabs>
          <w:tab w:pos="472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59"/>
          <w:position w:val="1"/>
        </w:rPr>
        <w:t>dımcı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3"/>
          <w:w w:val="15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218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1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</w:rPr>
        <w:t>A.</w:t>
      </w:r>
      <w:r>
        <w:rPr>
          <w:rFonts w:ascii="Arial" w:hAnsi="Arial" w:cs="Arial" w:eastAsia="Arial"/>
          <w:sz w:val="20"/>
          <w:szCs w:val="20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21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2" w:lineRule="auto"/>
        <w:ind w:left="134" w:right="2610" w:firstLine="-19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p!ayı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4757" w:right="394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20" w:lineRule="exact"/>
        <w:ind w:left="170" w:right="-20"/>
        <w:jc w:val="left"/>
        <w:tabs>
          <w:tab w:pos="2240" w:val="left"/>
          <w:tab w:pos="4720" w:val="left"/>
          <w:tab w:pos="6660" w:val="left"/>
          <w:tab w:pos="8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8"/>
          <w:position w:val="-1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  <w:position w:val="-1"/>
        </w:rPr>
        <w:t>IKöpükK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1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35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1"/>
        </w:rPr>
        <w:t>K.K.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2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6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8" w:lineRule="exact"/>
        <w:ind w:left="4776" w:right="-20"/>
        <w:jc w:val="left"/>
        <w:tabs>
          <w:tab w:pos="6660" w:val="left"/>
          <w:tab w:pos="8240" w:val="left"/>
          <w:tab w:pos="102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26"/>
          <w:szCs w:val="26"/>
          <w:color w:val="2D2D2D"/>
          <w:spacing w:val="0"/>
          <w:w w:val="166"/>
          <w:position w:val="3"/>
        </w:rPr>
        <w:t>ı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4"/>
          <w:szCs w:val="14"/>
          <w:color w:val="464646"/>
          <w:spacing w:val="0"/>
          <w:w w:val="52"/>
          <w:position w:val="0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4"/>
          <w:szCs w:val="14"/>
          <w:color w:val="59595B"/>
          <w:spacing w:val="0"/>
          <w:w w:val="52"/>
          <w:position w:val="0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59595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59595B"/>
          <w:spacing w:val="0"/>
          <w:w w:val="100"/>
          <w:position w:val="0"/>
        </w:rPr>
      </w:r>
      <w:r>
        <w:rPr>
          <w:rFonts w:ascii="Arial" w:hAnsi="Arial" w:cs="Arial" w:eastAsia="Arial"/>
          <w:sz w:val="18"/>
          <w:szCs w:val="18"/>
          <w:color w:val="D4D4D4"/>
          <w:spacing w:val="0"/>
          <w:w w:val="132"/>
          <w:position w:val="-2"/>
        </w:rPr>
        <w:t>'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60"/>
        </w:sectPr>
      </w:pPr>
      <w:rPr/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70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1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1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60"/>
          <w:cols w:num="2" w:equalWidth="0">
            <w:col w:w="1853" w:space="363"/>
            <w:col w:w="9344"/>
          </w:cols>
        </w:sectPr>
      </w:pPr>
      <w:rPr/>
    </w:p>
    <w:p>
      <w:pPr>
        <w:spacing w:before="20" w:after="0" w:line="247" w:lineRule="auto"/>
        <w:ind w:left="2187" w:right="63" w:firstLine="-2053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da;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düşürülen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siga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tutuşması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34" w:right="-20"/>
        <w:jc w:val="left"/>
        <w:tabs>
          <w:tab w:pos="216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4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83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1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0"/>
        </w:rPr>
        <w:t>del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2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34" w:right="-20"/>
        <w:jc w:val="left"/>
        <w:tabs>
          <w:tab w:pos="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14.467407pt;margin-top:.705424pt;width:53.479664pt;height:.1pt;mso-position-horizontal-relative:page;mso-position-vertical-relative:paragraph;z-index:-16448" coordorigin="8289,14" coordsize="1070,2">
            <v:shape style="position:absolute;left:8289;top:14;width:1070;height:2" coordorigin="8289,14" coordsize="1070,0" path="m8289,14l9359,14e" filled="f" stroked="t" strokeweight=".238749pt" strokecolor="#57575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9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28"/>
        </w:rPr>
        <w:t>h</w:t>
      </w:r>
      <w:r>
        <w:rPr>
          <w:rFonts w:ascii="Arial" w:hAnsi="Arial" w:cs="Arial" w:eastAsia="Arial"/>
          <w:sz w:val="16"/>
          <w:szCs w:val="16"/>
          <w:color w:val="2D2D2D"/>
          <w:spacing w:val="-14"/>
          <w:w w:val="1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144" w:right="-20"/>
        <w:jc w:val="left"/>
        <w:tabs>
          <w:tab w:pos="2160" w:val="left"/>
          <w:tab w:pos="6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15.05.2017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42"/>
        </w:rPr>
        <w:t>aa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"/>
          <w:w w:val="14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13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5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</w:rPr>
        <w:t>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30" w:right="-20"/>
        <w:jc w:val="left"/>
        <w:tabs>
          <w:tab w:pos="1040" w:val="left"/>
          <w:tab w:pos="1540" w:val="left"/>
          <w:tab w:pos="8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GİDE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EKİ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Çiğli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08" w:lineRule="exact"/>
        <w:ind w:left="2326" w:right="-20"/>
        <w:jc w:val="left"/>
        <w:tabs>
          <w:tab w:pos="4860" w:val="left"/>
          <w:tab w:pos="6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223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5061" w:right="548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6"/>
          <w:position w:val="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right="1960"/>
        <w:jc w:val="right"/>
        <w:tabs>
          <w:tab w:pos="3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64646"/>
          <w:w w:val="70"/>
          <w:i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w w:val="100"/>
          <w:i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77"/>
          <w:i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61" w:lineRule="exact"/>
        <w:ind w:left="144" w:right="-20"/>
        <w:jc w:val="left"/>
        <w:tabs>
          <w:tab w:pos="2080" w:val="left"/>
          <w:tab w:pos="2660" w:val="left"/>
          <w:tab w:pos="56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157.574005pt;margin-top:2.033458pt;width:66.372084pt;height:.1pt;mso-position-horizontal-relative:page;mso-position-vertical-relative:paragraph;z-index:-16447" coordorigin="3151,41" coordsize="1327,2">
            <v:shape style="position:absolute;left:3151;top:41;width:1327;height:2" coordorigin="3151,41" coordsize="1327,0" path="m3151,41l4479,41e" filled="f" stroked="t" strokeweight="1.909988pt" strokecolor="#5460AC">
              <v:path arrowok="t"/>
            </v:shape>
          </v:group>
          <w10:wrap type="none"/>
        </w:pict>
      </w:r>
      <w:r>
        <w:rPr/>
        <w:pict>
          <v:group style="position:absolute;margin-left:300.345612pt;margin-top:2.033458pt;width:.1pt;height:21.538566pt;mso-position-horizontal-relative:page;mso-position-vertical-relative:paragraph;z-index:-16446" coordorigin="6007,41" coordsize="2,431">
            <v:shape style="position:absolute;left:6007;top:41;width:2;height:431" coordorigin="6007,41" coordsize="0,431" path="m6007,471l6007,41e" filled="f" stroked="t" strokeweight=".238749pt" strokecolor="#837CB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0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8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0"/>
        </w:rPr>
      </w:r>
      <w:r>
        <w:rPr>
          <w:rFonts w:ascii="Arial" w:hAnsi="Arial" w:cs="Arial" w:eastAsia="Arial"/>
          <w:sz w:val="13"/>
          <w:szCs w:val="13"/>
          <w:color w:val="B1B1B1"/>
          <w:spacing w:val="0"/>
          <w:w w:val="209"/>
          <w:position w:val="-5"/>
        </w:rPr>
        <w:t>i</w:t>
      </w:r>
      <w:r>
        <w:rPr>
          <w:rFonts w:ascii="Arial" w:hAnsi="Arial" w:cs="Arial" w:eastAsia="Arial"/>
          <w:sz w:val="13"/>
          <w:szCs w:val="13"/>
          <w:color w:val="B1B1B1"/>
          <w:spacing w:val="-24"/>
          <w:w w:val="209"/>
          <w:position w:val="-5"/>
        </w:rPr>
        <w:t> </w:t>
      </w:r>
      <w:r>
        <w:rPr>
          <w:rFonts w:ascii="Arial" w:hAnsi="Arial" w:cs="Arial" w:eastAsia="Arial"/>
          <w:sz w:val="13"/>
          <w:szCs w:val="13"/>
          <w:color w:val="777777"/>
          <w:spacing w:val="0"/>
          <w:w w:val="100"/>
          <w:position w:val="-5"/>
        </w:rPr>
        <w:t>.</w:t>
      </w:r>
      <w:r>
        <w:rPr>
          <w:rFonts w:ascii="Arial" w:hAnsi="Arial" w:cs="Arial" w:eastAsia="Arial"/>
          <w:sz w:val="13"/>
          <w:szCs w:val="13"/>
          <w:color w:val="777777"/>
          <w:spacing w:val="-33"/>
          <w:w w:val="100"/>
          <w:position w:val="-5"/>
        </w:rPr>
        <w:t> </w:t>
      </w:r>
      <w:r>
        <w:rPr>
          <w:rFonts w:ascii="Arial" w:hAnsi="Arial" w:cs="Arial" w:eastAsia="Arial"/>
          <w:sz w:val="13"/>
          <w:szCs w:val="13"/>
          <w:color w:val="777777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3"/>
          <w:szCs w:val="13"/>
          <w:color w:val="777777"/>
          <w:spacing w:val="0"/>
          <w:w w:val="100"/>
          <w:position w:val="-5"/>
        </w:rPr>
      </w:r>
      <w:r>
        <w:rPr>
          <w:rFonts w:ascii="Arial" w:hAnsi="Arial" w:cs="Arial" w:eastAsia="Arial"/>
          <w:sz w:val="23"/>
          <w:szCs w:val="23"/>
          <w:color w:val="3470DA"/>
          <w:spacing w:val="0"/>
          <w:w w:val="100"/>
          <w:b/>
          <w:bCs/>
          <w:position w:val="-5"/>
        </w:rPr>
        <w:t>Muh</w:t>
      </w:r>
      <w:r>
        <w:rPr>
          <w:rFonts w:ascii="Arial" w:hAnsi="Arial" w:cs="Arial" w:eastAsia="Arial"/>
          <w:sz w:val="23"/>
          <w:szCs w:val="23"/>
          <w:color w:val="3470DA"/>
          <w:spacing w:val="-9"/>
          <w:w w:val="100"/>
          <w:b/>
          <w:bCs/>
          <w:position w:val="-5"/>
        </w:rPr>
        <w:t>a</w:t>
      </w:r>
      <w:r>
        <w:rPr>
          <w:rFonts w:ascii="Arial" w:hAnsi="Arial" w:cs="Arial" w:eastAsia="Arial"/>
          <w:sz w:val="23"/>
          <w:szCs w:val="23"/>
          <w:color w:val="3D67BF"/>
          <w:spacing w:val="0"/>
          <w:w w:val="100"/>
          <w:b/>
          <w:bCs/>
          <w:position w:val="-5"/>
        </w:rPr>
        <w:t>ıTern</w:t>
      </w:r>
      <w:r>
        <w:rPr>
          <w:rFonts w:ascii="Arial" w:hAnsi="Arial" w:cs="Arial" w:eastAsia="Arial"/>
          <w:sz w:val="23"/>
          <w:szCs w:val="23"/>
          <w:color w:val="3D67BF"/>
          <w:spacing w:val="-20"/>
          <w:w w:val="100"/>
          <w:b/>
          <w:bCs/>
          <w:position w:val="-5"/>
        </w:rPr>
        <w:t>i</w:t>
      </w:r>
      <w:r>
        <w:rPr>
          <w:rFonts w:ascii="Arial" w:hAnsi="Arial" w:cs="Arial" w:eastAsia="Arial"/>
          <w:sz w:val="23"/>
          <w:szCs w:val="23"/>
          <w:color w:val="2470F2"/>
          <w:spacing w:val="0"/>
          <w:w w:val="100"/>
          <w:b/>
          <w:bCs/>
          <w:position w:val="-5"/>
        </w:rPr>
        <w:t>NALBAY</w:t>
      </w:r>
      <w:r>
        <w:rPr>
          <w:rFonts w:ascii="Arial" w:hAnsi="Arial" w:cs="Arial" w:eastAsia="Arial"/>
          <w:sz w:val="23"/>
          <w:szCs w:val="23"/>
          <w:color w:val="2470F2"/>
          <w:spacing w:val="0"/>
          <w:w w:val="100"/>
          <w:b/>
          <w:bCs/>
          <w:position w:val="-5"/>
        </w:rPr>
        <w:tab/>
      </w:r>
      <w:r>
        <w:rPr>
          <w:rFonts w:ascii="Arial" w:hAnsi="Arial" w:cs="Arial" w:eastAsia="Arial"/>
          <w:sz w:val="23"/>
          <w:szCs w:val="23"/>
          <w:color w:val="2470F2"/>
          <w:spacing w:val="0"/>
          <w:w w:val="100"/>
          <w:b/>
          <w:bCs/>
          <w:position w:val="-5"/>
        </w:rPr>
      </w:r>
      <w:r>
        <w:rPr>
          <w:rFonts w:ascii="Times New Roman" w:hAnsi="Times New Roman" w:cs="Times New Roman" w:eastAsia="Times New Roman"/>
          <w:sz w:val="21"/>
          <w:szCs w:val="21"/>
          <w:color w:val="383B67"/>
          <w:spacing w:val="0"/>
          <w:w w:val="73"/>
          <w:position w:val="1"/>
        </w:rPr>
        <w:t>&lt;1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41" w:lineRule="exact"/>
        <w:ind w:left="2870" w:right="-20"/>
        <w:jc w:val="left"/>
        <w:tabs>
          <w:tab w:pos="8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2470F2"/>
          <w:spacing w:val="0"/>
          <w:w w:val="100"/>
          <w:position w:val="-1"/>
        </w:rPr>
        <w:t>Itfaiy</w:t>
      </w:r>
      <w:r>
        <w:rPr>
          <w:rFonts w:ascii="Arial" w:hAnsi="Arial" w:cs="Arial" w:eastAsia="Arial"/>
          <w:sz w:val="18"/>
          <w:szCs w:val="18"/>
          <w:color w:val="2470F2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color w:val="2470F2"/>
          <w:spacing w:val="35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2470F2"/>
          <w:spacing w:val="0"/>
          <w:w w:val="100"/>
          <w:position w:val="-1"/>
        </w:rPr>
        <w:t>Kuze</w:t>
      </w:r>
      <w:r>
        <w:rPr>
          <w:rFonts w:ascii="Arial" w:hAnsi="Arial" w:cs="Arial" w:eastAsia="Arial"/>
          <w:sz w:val="18"/>
          <w:szCs w:val="18"/>
          <w:color w:val="2470F2"/>
          <w:spacing w:val="0"/>
          <w:w w:val="100"/>
          <w:position w:val="-1"/>
        </w:rPr>
        <w:t>y</w:t>
      </w:r>
      <w:r>
        <w:rPr>
          <w:rFonts w:ascii="Arial" w:hAnsi="Arial" w:cs="Arial" w:eastAsia="Arial"/>
          <w:sz w:val="18"/>
          <w:szCs w:val="18"/>
          <w:color w:val="2470F2"/>
          <w:spacing w:val="28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2470F2"/>
          <w:spacing w:val="0"/>
          <w:w w:val="100"/>
          <w:position w:val="-1"/>
        </w:rPr>
        <w:t>Bölge</w:t>
      </w:r>
      <w:r>
        <w:rPr>
          <w:rFonts w:ascii="Arial" w:hAnsi="Arial" w:cs="Arial" w:eastAsia="Arial"/>
          <w:sz w:val="18"/>
          <w:szCs w:val="18"/>
          <w:color w:val="2470F2"/>
          <w:spacing w:val="-13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2470F2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8"/>
          <w:szCs w:val="18"/>
          <w:color w:val="2470F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03" w:lineRule="exact"/>
        <w:ind w:left="277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470F2"/>
          <w:spacing w:val="0"/>
          <w:w w:val="100"/>
          <w:position w:val="-1"/>
        </w:rPr>
        <w:t>2.Post</w:t>
      </w:r>
      <w:r>
        <w:rPr>
          <w:rFonts w:ascii="Arial" w:hAnsi="Arial" w:cs="Arial" w:eastAsia="Arial"/>
          <w:sz w:val="18"/>
          <w:szCs w:val="18"/>
          <w:color w:val="2470F2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color w:val="2470F2"/>
          <w:spacing w:val="35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2470F2"/>
          <w:spacing w:val="0"/>
          <w:w w:val="100"/>
          <w:position w:val="-1"/>
        </w:rPr>
        <w:t>Grupla</w:t>
      </w:r>
      <w:r>
        <w:rPr>
          <w:rFonts w:ascii="Arial" w:hAnsi="Arial" w:cs="Arial" w:eastAsia="Arial"/>
          <w:sz w:val="18"/>
          <w:szCs w:val="18"/>
          <w:color w:val="2470F2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8"/>
          <w:szCs w:val="18"/>
          <w:color w:val="2470F2"/>
          <w:spacing w:val="30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2470F2"/>
          <w:spacing w:val="0"/>
          <w:w w:val="106"/>
          <w:position w:val="-1"/>
        </w:rPr>
        <w:t>Amiri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Mahmut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YAVUZ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68" w:lineRule="exact"/>
        <w:ind w:left="53" w:right="-20"/>
        <w:jc w:val="left"/>
        <w:rPr>
          <w:rFonts w:ascii="Arial" w:hAnsi="Arial" w:cs="Arial" w:eastAsia="Arial"/>
          <w:sz w:val="36"/>
          <w:szCs w:val="36"/>
        </w:rPr>
      </w:pPr>
      <w:rPr/>
      <w:r>
        <w:rPr/>
        <w:br w:type="column"/>
      </w:r>
      <w:r>
        <w:rPr>
          <w:rFonts w:ascii="Arial" w:hAnsi="Arial" w:cs="Arial" w:eastAsia="Arial"/>
          <w:sz w:val="36"/>
          <w:szCs w:val="36"/>
          <w:color w:val="59595B"/>
          <w:w w:val="92"/>
          <w:b/>
          <w:bCs/>
        </w:rPr>
        <w:t>ı,</w:t>
      </w:r>
      <w:r>
        <w:rPr>
          <w:rFonts w:ascii="Arial" w:hAnsi="Arial" w:cs="Arial" w:eastAsia="Arial"/>
          <w:sz w:val="36"/>
          <w:szCs w:val="36"/>
          <w:color w:val="59595B"/>
          <w:spacing w:val="-61"/>
          <w:w w:val="93"/>
          <w:b/>
          <w:bCs/>
        </w:rPr>
        <w:t>Ü</w:t>
      </w:r>
      <w:r>
        <w:rPr>
          <w:rFonts w:ascii="Arial" w:hAnsi="Arial" w:cs="Arial" w:eastAsia="Arial"/>
          <w:sz w:val="36"/>
          <w:szCs w:val="36"/>
          <w:color w:val="59595B"/>
          <w:spacing w:val="0"/>
          <w:w w:val="351"/>
          <w:b/>
          <w:bCs/>
        </w:rPr>
        <w:t>s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</w:rPr>
      </w:r>
    </w:p>
    <w:p>
      <w:pPr>
        <w:spacing w:before="0" w:after="0" w:line="220" w:lineRule="exact"/>
        <w:ind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464646"/>
          <w:spacing w:val="0"/>
          <w:w w:val="119"/>
          <w:position w:val="-5"/>
        </w:rPr>
        <w:t>'/{an'gı</w:t>
      </w:r>
      <w:r>
        <w:rPr>
          <w:rFonts w:ascii="Times New Roman" w:hAnsi="Times New Roman" w:cs="Times New Roman" w:eastAsia="Times New Roman"/>
          <w:sz w:val="26"/>
          <w:szCs w:val="26"/>
          <w:color w:val="464646"/>
          <w:spacing w:val="1"/>
          <w:w w:val="119"/>
          <w:position w:val="-5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464646"/>
          <w:spacing w:val="0"/>
          <w:w w:val="119"/>
          <w:position w:val="-5"/>
        </w:rPr>
        <w:t>cıı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54" w:lineRule="exact"/>
        <w:ind w:left="377" w:right="-20"/>
        <w:jc w:val="left"/>
        <w:tabs>
          <w:tab w:pos="7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0"/>
          <w:w w:val="50"/>
          <w:position w:val="-4"/>
        </w:rPr>
        <w:t>Frı</w:t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0"/>
          <w:w w:val="100"/>
          <w:position w:val="-4"/>
        </w:rPr>
      </w:r>
      <w:r>
        <w:rPr>
          <w:rFonts w:ascii="Arial" w:hAnsi="Arial" w:cs="Arial" w:eastAsia="Arial"/>
          <w:sz w:val="20"/>
          <w:szCs w:val="20"/>
          <w:color w:val="9E9E9E"/>
          <w:spacing w:val="-18"/>
          <w:w w:val="179"/>
          <w:position w:val="-4"/>
        </w:rPr>
        <w:t>;</w:t>
      </w:r>
      <w:r>
        <w:rPr>
          <w:rFonts w:ascii="Arial" w:hAnsi="Arial" w:cs="Arial" w:eastAsia="Arial"/>
          <w:sz w:val="20"/>
          <w:szCs w:val="20"/>
          <w:color w:val="464646"/>
          <w:spacing w:val="-7"/>
          <w:w w:val="91"/>
          <w:position w:val="-4"/>
        </w:rPr>
        <w:t>Ş</w:t>
      </w:r>
      <w:r>
        <w:rPr>
          <w:rFonts w:ascii="Arial" w:hAnsi="Arial" w:cs="Arial" w:eastAsia="Arial"/>
          <w:sz w:val="20"/>
          <w:szCs w:val="20"/>
          <w:color w:val="2D2D2D"/>
          <w:spacing w:val="1"/>
          <w:w w:val="85"/>
          <w:position w:val="-4"/>
        </w:rPr>
        <w:t>u</w:t>
      </w:r>
      <w:r>
        <w:rPr>
          <w:rFonts w:ascii="Arial" w:hAnsi="Arial" w:cs="Arial" w:eastAsia="Arial"/>
          <w:sz w:val="20"/>
          <w:szCs w:val="20"/>
          <w:color w:val="464646"/>
          <w:spacing w:val="0"/>
          <w:w w:val="86"/>
          <w:position w:val="-4"/>
        </w:rPr>
        <w:t>b</w:t>
      </w:r>
      <w:r>
        <w:rPr>
          <w:rFonts w:ascii="Arial" w:hAnsi="Arial" w:cs="Arial" w:eastAsia="Arial"/>
          <w:sz w:val="20"/>
          <w:szCs w:val="20"/>
          <w:color w:val="464646"/>
          <w:spacing w:val="-23"/>
          <w:w w:val="86"/>
          <w:position w:val="-4"/>
        </w:rPr>
        <w:t>e</w:t>
      </w:r>
      <w:r>
        <w:rPr>
          <w:rFonts w:ascii="Arial" w:hAnsi="Arial" w:cs="Arial" w:eastAsia="Arial"/>
          <w:sz w:val="20"/>
          <w:szCs w:val="20"/>
          <w:color w:val="8E8E90"/>
          <w:spacing w:val="-18"/>
          <w:w w:val="166"/>
          <w:position w:val="-4"/>
        </w:rPr>
        <w:t>.</w:t>
      </w:r>
      <w:r>
        <w:rPr>
          <w:rFonts w:ascii="Arial" w:hAnsi="Arial" w:cs="Arial" w:eastAsia="Arial"/>
          <w:sz w:val="20"/>
          <w:szCs w:val="20"/>
          <w:color w:val="B1B1B1"/>
          <w:spacing w:val="0"/>
          <w:w w:val="118"/>
          <w:position w:val="-4"/>
        </w:rPr>
        <w:t>.</w:t>
      </w:r>
      <w:r>
        <w:rPr>
          <w:rFonts w:ascii="Arial" w:hAnsi="Arial" w:cs="Arial" w:eastAsia="Arial"/>
          <w:sz w:val="20"/>
          <w:szCs w:val="20"/>
          <w:color w:val="B1B1B1"/>
          <w:spacing w:val="2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66"/>
          <w:position w:val="-4"/>
        </w:rPr>
        <w:t>O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-31"/>
          <w:w w:val="65"/>
          <w:position w:val="-4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777777"/>
          <w:spacing w:val="-17"/>
          <w:w w:val="84"/>
          <w:position w:val="-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70"/>
          <w:position w:val="-4"/>
        </w:rPr>
        <w:t>Orü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-2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0"/>
          <w:w w:val="47"/>
          <w:position w:val="-4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60"/>
          <w:cols w:num="2" w:equalWidth="0">
            <w:col w:w="6122" w:space="2230"/>
            <w:col w:w="3208"/>
          </w:cols>
        </w:sectPr>
      </w:pPr>
      <w:rPr/>
    </w:p>
    <w:p>
      <w:pPr>
        <w:spacing w:before="0" w:after="0" w:line="193" w:lineRule="exact"/>
        <w:ind w:left="5158" w:right="-20"/>
        <w:jc w:val="left"/>
        <w:tabs>
          <w:tab w:pos="8360" w:val="left"/>
          <w:tab w:pos="9160" w:val="left"/>
          <w:tab w:pos="9800" w:val="left"/>
          <w:tab w:pos="1022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9.53598pt;margin-top:9.554813pt;width:50.547179pt;height:17.068397pt;mso-position-horizontal-relative:page;mso-position-vertical-relative:paragraph;z-index:-16444" type="#_x0000_t202" filled="f" stroked="f">
            <v:textbox inset="0,0,0,0">
              <w:txbxContent>
                <w:p>
                  <w:pPr>
                    <w:spacing w:before="0" w:after="0" w:line="341" w:lineRule="exact"/>
                    <w:ind w:right="-91"/>
                    <w:jc w:val="left"/>
                    <w:tabs>
                      <w:tab w:pos="700" w:val="left"/>
                    </w:tabs>
                    <w:rPr>
                      <w:rFonts w:ascii="Arial" w:hAnsi="Arial" w:cs="Arial" w:eastAsia="Arial"/>
                      <w:sz w:val="26"/>
                      <w:szCs w:val="26"/>
                    </w:rPr>
                  </w:pPr>
                  <w:rPr/>
                  <w:r>
                    <w:rPr>
                      <w:rFonts w:ascii="Arial" w:hAnsi="Arial" w:cs="Arial" w:eastAsia="Arial"/>
                      <w:sz w:val="26"/>
                      <w:szCs w:val="26"/>
                      <w:color w:val="464646"/>
                      <w:spacing w:val="0"/>
                      <w:w w:val="64"/>
                      <w:position w:val="-2"/>
                    </w:rPr>
                    <w:t>·"·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464646"/>
                      <w:spacing w:val="0"/>
                      <w:w w:val="100"/>
                      <w:position w:val="-2"/>
                    </w:rPr>
                    <w:tab/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464646"/>
                      <w:spacing w:val="0"/>
                      <w:w w:val="100"/>
                      <w:position w:val="-2"/>
                    </w:rPr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B1B1B1"/>
                      <w:spacing w:val="0"/>
                      <w:w w:val="64"/>
                      <w:position w:val="6"/>
                    </w:rPr>
                    <w:t>'·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B1B1B1"/>
                      <w:spacing w:val="0"/>
                      <w:w w:val="64"/>
                      <w:position w:val="6"/>
                    </w:rPr>
                    <w:t> 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B1B1B1"/>
                      <w:spacing w:val="19"/>
                      <w:w w:val="64"/>
                      <w:position w:val="6"/>
                    </w:rPr>
                    <w:t> 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9E9E9E"/>
                      <w:spacing w:val="0"/>
                      <w:w w:val="86"/>
                      <w:i/>
                      <w:position w:val="6"/>
                    </w:rPr>
                    <w:t>,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C3C3C3"/>
                      <w:spacing w:val="0"/>
                      <w:w w:val="86"/>
                      <w:i/>
                      <w:position w:val="6"/>
                    </w:rPr>
                    <w:t>·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5.554276pt;margin-top:4.764337pt;width:94.154176pt;height:26.0pt;mso-position-horizontal-relative:page;mso-position-vertical-relative:paragraph;z-index:-16441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15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9E9E9E"/>
                      <w:spacing w:val="0"/>
                      <w:w w:val="34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9E9E9E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9E9E9E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33B85"/>
                      <w:spacing w:val="0"/>
                      <w:w w:val="103"/>
                      <w:b/>
                      <w:bCs/>
                      <w:i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100"/>
        </w:rPr>
        <w:t>t,.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166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777777"/>
          <w:spacing w:val="0"/>
          <w:w w:val="58"/>
        </w:rPr>
        <w:t>..</w:t>
      </w:r>
      <w:r>
        <w:rPr>
          <w:rFonts w:ascii="Times New Roman" w:hAnsi="Times New Roman" w:cs="Times New Roman" w:eastAsia="Times New Roman"/>
          <w:sz w:val="16"/>
          <w:szCs w:val="16"/>
          <w:color w:val="77777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777777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9E9E9E"/>
          <w:spacing w:val="0"/>
          <w:w w:val="187"/>
        </w:rPr>
        <w:t>!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58" w:lineRule="exact"/>
        <w:ind w:right="1638"/>
        <w:jc w:val="righ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8E8E90"/>
          <w:spacing w:val="0"/>
          <w:w w:val="396"/>
          <w:b/>
          <w:bCs/>
          <w:position w:val="-1"/>
        </w:rPr>
        <w:t>l</w:t>
      </w:r>
      <w:r>
        <w:rPr>
          <w:rFonts w:ascii="Arial" w:hAnsi="Arial" w:cs="Arial" w:eastAsia="Arial"/>
          <w:sz w:val="7"/>
          <w:szCs w:val="7"/>
          <w:color w:val="8E8E90"/>
          <w:spacing w:val="-54"/>
          <w:w w:val="396"/>
          <w:b/>
          <w:bCs/>
          <w:position w:val="-1"/>
        </w:rPr>
        <w:t> </w:t>
      </w:r>
      <w:r>
        <w:rPr>
          <w:rFonts w:ascii="Arial" w:hAnsi="Arial" w:cs="Arial" w:eastAsia="Arial"/>
          <w:sz w:val="7"/>
          <w:szCs w:val="7"/>
          <w:color w:val="B1B1B1"/>
          <w:spacing w:val="0"/>
          <w:w w:val="180"/>
          <w:position w:val="-1"/>
        </w:rPr>
        <w:t>.</w:t>
      </w:r>
      <w:r>
        <w:rPr>
          <w:rFonts w:ascii="Arial" w:hAnsi="Arial" w:cs="Arial" w:eastAsia="Arial"/>
          <w:sz w:val="7"/>
          <w:szCs w:val="7"/>
          <w:color w:val="B1B1B1"/>
          <w:spacing w:val="-19"/>
          <w:w w:val="180"/>
          <w:position w:val="-1"/>
        </w:rPr>
        <w:t>.</w:t>
      </w:r>
      <w:r>
        <w:rPr>
          <w:rFonts w:ascii="Arial" w:hAnsi="Arial" w:cs="Arial" w:eastAsia="Arial"/>
          <w:sz w:val="7"/>
          <w:szCs w:val="7"/>
          <w:color w:val="9E9E9E"/>
          <w:spacing w:val="0"/>
          <w:w w:val="211"/>
          <w:position w:val="-1"/>
        </w:rPr>
        <w:t>·</w:t>
      </w:r>
      <w:r>
        <w:rPr>
          <w:rFonts w:ascii="Arial" w:hAnsi="Arial" w:cs="Arial" w:eastAsia="Arial"/>
          <w:sz w:val="7"/>
          <w:szCs w:val="7"/>
          <w:color w:val="9E9E9E"/>
          <w:spacing w:val="0"/>
          <w:w w:val="210"/>
          <w:position w:val="-1"/>
        </w:rPr>
        <w:t>\</w:t>
      </w:r>
      <w:r>
        <w:rPr>
          <w:rFonts w:ascii="Arial" w:hAnsi="Arial" w:cs="Arial" w:eastAsia="Arial"/>
          <w:sz w:val="7"/>
          <w:szCs w:val="7"/>
          <w:color w:val="9E9E9E"/>
          <w:spacing w:val="0"/>
          <w:w w:val="211"/>
          <w:position w:val="-1"/>
        </w:rPr>
        <w:t>·</w:t>
      </w:r>
      <w:r>
        <w:rPr>
          <w:rFonts w:ascii="Arial" w:hAnsi="Arial" w:cs="Arial" w:eastAsia="Arial"/>
          <w:sz w:val="7"/>
          <w:szCs w:val="7"/>
          <w:color w:val="9E9E9E"/>
          <w:spacing w:val="0"/>
          <w:w w:val="100"/>
          <w:position w:val="-1"/>
        </w:rPr>
        <w:t>   </w:t>
      </w:r>
      <w:r>
        <w:rPr>
          <w:rFonts w:ascii="Arial" w:hAnsi="Arial" w:cs="Arial" w:eastAsia="Arial"/>
          <w:sz w:val="7"/>
          <w:szCs w:val="7"/>
          <w:color w:val="9E9E9E"/>
          <w:spacing w:val="9"/>
          <w:w w:val="100"/>
          <w:position w:val="-1"/>
        </w:rPr>
        <w:t> </w:t>
      </w:r>
      <w:r>
        <w:rPr>
          <w:rFonts w:ascii="Arial" w:hAnsi="Arial" w:cs="Arial" w:eastAsia="Arial"/>
          <w:sz w:val="7"/>
          <w:szCs w:val="7"/>
          <w:color w:val="B1B1B1"/>
          <w:spacing w:val="0"/>
          <w:w w:val="153"/>
          <w:position w:val="-1"/>
        </w:rPr>
        <w:t>•.</w:t>
      </w:r>
      <w:r>
        <w:rPr>
          <w:rFonts w:ascii="Arial" w:hAnsi="Arial" w:cs="Arial" w:eastAsia="Arial"/>
          <w:sz w:val="7"/>
          <w:szCs w:val="7"/>
          <w:color w:val="B1B1B1"/>
          <w:spacing w:val="0"/>
          <w:w w:val="153"/>
          <w:position w:val="-1"/>
        </w:rPr>
        <w:t>    </w:t>
      </w:r>
      <w:r>
        <w:rPr>
          <w:rFonts w:ascii="Arial" w:hAnsi="Arial" w:cs="Arial" w:eastAsia="Arial"/>
          <w:sz w:val="7"/>
          <w:szCs w:val="7"/>
          <w:color w:val="B1B1B1"/>
          <w:spacing w:val="3"/>
          <w:w w:val="153"/>
          <w:position w:val="-1"/>
        </w:rPr>
        <w:t> </w:t>
      </w:r>
      <w:r>
        <w:rPr>
          <w:rFonts w:ascii="Arial" w:hAnsi="Arial" w:cs="Arial" w:eastAsia="Arial"/>
          <w:sz w:val="7"/>
          <w:szCs w:val="7"/>
          <w:color w:val="9E9E9E"/>
          <w:spacing w:val="0"/>
          <w:w w:val="600"/>
          <w:position w:val="-1"/>
        </w:rPr>
        <w:t>,</w:t>
      </w:r>
      <w:r>
        <w:rPr>
          <w:rFonts w:ascii="Arial" w:hAnsi="Arial" w:cs="Arial" w:eastAsia="Arial"/>
          <w:sz w:val="7"/>
          <w:szCs w:val="7"/>
          <w:color w:val="9E9E9E"/>
          <w:spacing w:val="-93"/>
          <w:w w:val="600"/>
          <w:position w:val="-1"/>
        </w:rPr>
        <w:t> </w:t>
      </w:r>
      <w:r>
        <w:rPr>
          <w:rFonts w:ascii="Arial" w:hAnsi="Arial" w:cs="Arial" w:eastAsia="Arial"/>
          <w:sz w:val="7"/>
          <w:szCs w:val="7"/>
          <w:color w:val="B1B1B1"/>
          <w:spacing w:val="0"/>
          <w:w w:val="155"/>
          <w:position w:val="-1"/>
        </w:rPr>
        <w:t>•.•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35" w:lineRule="exact"/>
        <w:ind w:right="2831"/>
        <w:jc w:val="right"/>
        <w:rPr>
          <w:rFonts w:ascii="Times New Roman" w:hAnsi="Times New Roman" w:cs="Times New Roman" w:eastAsia="Times New Roman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6"/>
          <w:szCs w:val="6"/>
          <w:color w:val="C3C3C3"/>
          <w:spacing w:val="0"/>
          <w:w w:val="100"/>
          <w:position w:val="-1"/>
        </w:rPr>
        <w:t>1_</w:t>
      </w:r>
      <w:r>
        <w:rPr>
          <w:rFonts w:ascii="Times New Roman" w:hAnsi="Times New Roman" w:cs="Times New Roman" w:eastAsia="Times New Roman"/>
          <w:sz w:val="6"/>
          <w:szCs w:val="6"/>
          <w:color w:val="C3C3C3"/>
          <w:spacing w:val="0"/>
          <w:w w:val="100"/>
          <w:position w:val="-1"/>
        </w:rPr>
        <w:t>     </w:t>
      </w:r>
      <w:r>
        <w:rPr>
          <w:rFonts w:ascii="Times New Roman" w:hAnsi="Times New Roman" w:cs="Times New Roman" w:eastAsia="Times New Roman"/>
          <w:sz w:val="6"/>
          <w:szCs w:val="6"/>
          <w:color w:val="C3C3C3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C3C3C3"/>
          <w:spacing w:val="0"/>
          <w:w w:val="315"/>
          <w:position w:val="-1"/>
        </w:rPr>
        <w:t>-</w:t>
      </w:r>
      <w:r>
        <w:rPr>
          <w:rFonts w:ascii="Times New Roman" w:hAnsi="Times New Roman" w:cs="Times New Roman" w:eastAsia="Times New Roman"/>
          <w:sz w:val="6"/>
          <w:szCs w:val="6"/>
          <w:color w:val="C3C3C3"/>
          <w:spacing w:val="-28"/>
          <w:w w:val="315"/>
          <w:position w:val="-1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B1B1B1"/>
          <w:spacing w:val="0"/>
          <w:w w:val="93"/>
          <w:position w:val="-1"/>
        </w:rPr>
        <w:t>...</w:t>
      </w:r>
      <w:r>
        <w:rPr>
          <w:rFonts w:ascii="Times New Roman" w:hAnsi="Times New Roman" w:cs="Times New Roman" w:eastAsia="Times New Roman"/>
          <w:sz w:val="6"/>
          <w:szCs w:val="6"/>
          <w:color w:val="B1B1B1"/>
          <w:spacing w:val="1"/>
          <w:w w:val="93"/>
          <w:position w:val="-1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9E9E9E"/>
          <w:spacing w:val="0"/>
          <w:w w:val="77"/>
          <w:position w:val="-1"/>
        </w:rPr>
        <w:t>_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150" w:lineRule="exact"/>
        <w:ind w:right="1770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8.295563pt;margin-top:1.861562pt;width:11.753707pt;height:11.5pt;mso-position-horizontal-relative:page;mso-position-vertical-relative:paragraph;z-index:-16443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rPr>
                      <w:rFonts w:ascii="Courier New" w:hAnsi="Courier New" w:cs="Courier New" w:eastAsia="Courier New"/>
                      <w:sz w:val="23"/>
                      <w:szCs w:val="23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23"/>
                      <w:szCs w:val="23"/>
                      <w:color w:val="8E8E90"/>
                      <w:w w:val="58"/>
                      <w:b/>
                      <w:bCs/>
                      <w:i/>
                      <w:position w:val="1"/>
                    </w:rPr>
                    <w:t>P</w:t>
                  </w:r>
                  <w:r>
                    <w:rPr>
                      <w:rFonts w:ascii="Courier New" w:hAnsi="Courier New" w:cs="Courier New" w:eastAsia="Courier New"/>
                      <w:sz w:val="23"/>
                      <w:szCs w:val="23"/>
                      <w:color w:val="8E8E90"/>
                      <w:spacing w:val="-93"/>
                      <w:w w:val="100"/>
                      <w:b/>
                      <w:bCs/>
                      <w:i/>
                      <w:position w:val="1"/>
                    </w:rPr>
                    <w:t> </w:t>
                  </w:r>
                  <w:r>
                    <w:rPr>
                      <w:rFonts w:ascii="Courier New" w:hAnsi="Courier New" w:cs="Courier New" w:eastAsia="Courier New"/>
                      <w:sz w:val="23"/>
                      <w:szCs w:val="23"/>
                      <w:color w:val="B1B1B1"/>
                      <w:spacing w:val="0"/>
                      <w:w w:val="80"/>
                      <w:b/>
                      <w:bCs/>
                      <w:i/>
                      <w:position w:val="1"/>
                    </w:rPr>
                    <w:t>i</w:t>
                  </w:r>
                  <w:r>
                    <w:rPr>
                      <w:rFonts w:ascii="Courier New" w:hAnsi="Courier New" w:cs="Courier New" w:eastAsia="Courier New"/>
                      <w:sz w:val="23"/>
                      <w:szCs w:val="2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9E9E9E"/>
          <w:spacing w:val="0"/>
          <w:w w:val="107"/>
        </w:rPr>
        <w:t>"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07" w:lineRule="exact"/>
        <w:ind w:right="2703"/>
        <w:jc w:val="righ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2D2D2D"/>
          <w:spacing w:val="0"/>
          <w:w w:val="177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2D2D2D"/>
          <w:spacing w:val="-3"/>
          <w:w w:val="177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464646"/>
          <w:spacing w:val="0"/>
          <w:w w:val="247"/>
        </w:rPr>
        <w:t>: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200" w:right="160"/>
        </w:sectPr>
      </w:pPr>
      <w:rPr/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4" w:lineRule="exact"/>
        <w:ind w:right="-20"/>
        <w:jc w:val="righ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33B85"/>
          <w:spacing w:val="0"/>
          <w:w w:val="185"/>
          <w:position w:val="-10"/>
        </w:rPr>
        <w:t>.,-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35" w:after="0" w:line="180" w:lineRule="exact"/>
        <w:ind w:left="2903" w:right="-20"/>
        <w:jc w:val="left"/>
        <w:tabs>
          <w:tab w:pos="570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"/>
          <w:szCs w:val="10"/>
          <w:color w:val="97A1BC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97A1BC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7A1B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97A1BC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B1B1B1"/>
          <w:spacing w:val="0"/>
          <w:w w:val="72"/>
          <w:position w:val="-4"/>
        </w:rPr>
        <w:t>'·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29" w:lineRule="exact"/>
        <w:ind w:right="-20"/>
        <w:jc w:val="left"/>
        <w:tabs>
          <w:tab w:pos="2200" w:val="left"/>
        </w:tabs>
        <w:rPr>
          <w:rFonts w:ascii="Arial" w:hAnsi="Arial" w:cs="Arial" w:eastAsia="Arial"/>
          <w:sz w:val="94"/>
          <w:szCs w:val="9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5.265961pt;margin-top:-4.233698pt;width:13.609701pt;height:19pt;mso-position-horizontal-relative:page;mso-position-vertical-relative:paragraph;z-index:-16442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rPr>
                      <w:rFonts w:ascii="Arial" w:hAnsi="Arial" w:cs="Arial" w:eastAsia="Arial"/>
                      <w:sz w:val="38"/>
                      <w:szCs w:val="38"/>
                    </w:rPr>
                  </w:pPr>
                  <w:rPr/>
                  <w:r>
                    <w:rPr>
                      <w:rFonts w:ascii="Arial" w:hAnsi="Arial" w:cs="Arial" w:eastAsia="Arial"/>
                      <w:sz w:val="38"/>
                      <w:szCs w:val="38"/>
                      <w:color w:val="B1B1B1"/>
                      <w:spacing w:val="0"/>
                      <w:w w:val="375"/>
                    </w:rPr>
                    <w:t>'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59595B"/>
          <w:spacing w:val="0"/>
          <w:w w:val="76"/>
          <w:position w:val="-8"/>
        </w:rPr>
        <w:t>.</w:t>
      </w:r>
      <w:r>
        <w:rPr>
          <w:rFonts w:ascii="Arial" w:hAnsi="Arial" w:cs="Arial" w:eastAsia="Arial"/>
          <w:sz w:val="23"/>
          <w:szCs w:val="23"/>
          <w:color w:val="59595B"/>
          <w:spacing w:val="-45"/>
          <w:w w:val="76"/>
          <w:position w:val="-8"/>
        </w:rPr>
        <w:t> </w:t>
      </w:r>
      <w:r>
        <w:rPr>
          <w:rFonts w:ascii="Arial" w:hAnsi="Arial" w:cs="Arial" w:eastAsia="Arial"/>
          <w:sz w:val="23"/>
          <w:szCs w:val="23"/>
          <w:color w:val="59595B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23"/>
          <w:szCs w:val="23"/>
          <w:color w:val="59595B"/>
          <w:spacing w:val="0"/>
          <w:w w:val="100"/>
          <w:position w:val="-8"/>
        </w:rPr>
      </w:r>
      <w:r>
        <w:rPr>
          <w:rFonts w:ascii="Arial" w:hAnsi="Arial" w:cs="Arial" w:eastAsia="Arial"/>
          <w:sz w:val="94"/>
          <w:szCs w:val="94"/>
          <w:color w:val="5B5B8A"/>
          <w:spacing w:val="0"/>
          <w:w w:val="76"/>
          <w:i/>
          <w:position w:val="-61"/>
        </w:rPr>
        <w:t>[J</w:t>
      </w:r>
      <w:r>
        <w:rPr>
          <w:rFonts w:ascii="Arial" w:hAnsi="Arial" w:cs="Arial" w:eastAsia="Arial"/>
          <w:sz w:val="94"/>
          <w:szCs w:val="94"/>
          <w:color w:val="000000"/>
          <w:spacing w:val="0"/>
          <w:w w:val="100"/>
          <w:position w:val="0"/>
        </w:rPr>
      </w:r>
    </w:p>
    <w:p>
      <w:pPr>
        <w:spacing w:before="54" w:after="0" w:line="240" w:lineRule="auto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B1B1B1"/>
          <w:w w:val="51"/>
        </w:rPr>
        <w:t>..</w:t>
      </w:r>
      <w:r>
        <w:rPr>
          <w:rFonts w:ascii="Arial" w:hAnsi="Arial" w:cs="Arial" w:eastAsia="Arial"/>
          <w:sz w:val="22"/>
          <w:szCs w:val="22"/>
          <w:color w:val="B1B1B1"/>
          <w:spacing w:val="-34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B1B1B1"/>
          <w:spacing w:val="0"/>
          <w:w w:val="264"/>
        </w:rPr>
        <w:t>;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60"/>
          <w:cols w:num="3" w:equalWidth="0">
            <w:col w:w="2794" w:space="148"/>
            <w:col w:w="6036" w:space="109"/>
            <w:col w:w="2473"/>
          </w:cols>
        </w:sectPr>
      </w:pPr>
      <w:rPr/>
    </w:p>
    <w:p>
      <w:pPr>
        <w:spacing w:before="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4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96" w:lineRule="exact"/>
        <w:ind w:left="77"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59595B"/>
          <w:spacing w:val="0"/>
          <w:w w:val="263"/>
          <w:b/>
          <w:bCs/>
        </w:rPr>
        <w:t>rim</w:t>
      </w:r>
      <w:r>
        <w:rPr>
          <w:rFonts w:ascii="Times New Roman" w:hAnsi="Times New Roman" w:cs="Times New Roman" w:eastAsia="Times New Roman"/>
          <w:sz w:val="29"/>
          <w:szCs w:val="29"/>
          <w:color w:val="59595B"/>
          <w:spacing w:val="-62"/>
          <w:w w:val="263"/>
          <w:b/>
          <w:bCs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106"/>
          <w:b/>
          <w:bCs/>
        </w:rPr>
        <w:t>ÖSE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1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59595B"/>
          <w:spacing w:val="0"/>
          <w:w w:val="66"/>
        </w:rPr>
        <w:t>,ı_</w:t>
      </w:r>
      <w:r>
        <w:rPr>
          <w:rFonts w:ascii="Times New Roman" w:hAnsi="Times New Roman" w:cs="Times New Roman" w:eastAsia="Times New Roman"/>
          <w:sz w:val="13"/>
          <w:szCs w:val="13"/>
          <w:color w:val="59595B"/>
          <w:spacing w:val="0"/>
          <w:w w:val="66"/>
        </w:rPr>
        <w:t>  </w:t>
      </w:r>
      <w:r>
        <w:rPr>
          <w:rFonts w:ascii="Times New Roman" w:hAnsi="Times New Roman" w:cs="Times New Roman" w:eastAsia="Times New Roman"/>
          <w:sz w:val="13"/>
          <w:szCs w:val="13"/>
          <w:color w:val="59595B"/>
          <w:spacing w:val="14"/>
          <w:w w:val="66"/>
        </w:rPr>
        <w:t> </w:t>
      </w:r>
      <w:r>
        <w:rPr>
          <w:rFonts w:ascii="Arial" w:hAnsi="Arial" w:cs="Arial" w:eastAsia="Arial"/>
          <w:sz w:val="18"/>
          <w:szCs w:val="18"/>
          <w:color w:val="464646"/>
          <w:spacing w:val="1"/>
          <w:w w:val="100"/>
        </w:rPr>
        <w:t>J</w:t>
      </w:r>
      <w:r>
        <w:rPr>
          <w:rFonts w:ascii="Arial" w:hAnsi="Arial" w:cs="Arial" w:eastAsia="Arial"/>
          <w:sz w:val="18"/>
          <w:szCs w:val="18"/>
          <w:color w:val="2D2D2D"/>
          <w:spacing w:val="-6"/>
          <w:w w:val="100"/>
        </w:rPr>
        <w:t>i</w:t>
      </w:r>
      <w:r>
        <w:rPr>
          <w:rFonts w:ascii="Arial" w:hAnsi="Arial" w:cs="Arial" w:eastAsia="Arial"/>
          <w:sz w:val="18"/>
          <w:szCs w:val="18"/>
          <w:color w:val="464646"/>
          <w:spacing w:val="10"/>
          <w:w w:val="100"/>
        </w:rPr>
        <w:t>y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2D2D2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</w:rPr>
        <w:t>!&lt;uze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60"/>
          <w:cols w:num="2" w:equalWidth="0">
            <w:col w:w="513" w:space="1779"/>
            <w:col w:w="9268"/>
          </w:cols>
        </w:sectPr>
      </w:pPr>
      <w:rPr/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/>
        <w:pict>
          <v:group style="position:absolute;margin-left:14.802407pt;margin-top:36.496758pt;width:568.579555pt;height:789.386475pt;mso-position-horizontal-relative:page;mso-position-vertical-relative:page;z-index:-16449" coordorigin="296,730" coordsize="11372,15788">
            <v:group style="position:absolute;left:315;top:773;width:11283;height:2" coordorigin="315,773" coordsize="11283,2">
              <v:shape style="position:absolute;left:315;top:773;width:11283;height:2" coordorigin="315,773" coordsize="11283,0" path="m315,773l11598,773e" filled="f" stroked="t" strokeweight=".716246pt" strokecolor="#545454">
                <v:path arrowok="t"/>
              </v:shape>
            </v:group>
            <v:group style="position:absolute;left:1003;top:766;width:716;height:2" coordorigin="1003,766" coordsize="716,2">
              <v:shape style="position:absolute;left:1003;top:766;width:716;height:2" coordorigin="1003,766" coordsize="716,0" path="m1003,766l1719,766e" filled="f" stroked="t" strokeweight=".477497pt" strokecolor="#3F3F3F">
                <v:path arrowok="t"/>
              </v:shape>
            </v:group>
            <v:group style="position:absolute;left:2366;top:766;width:2;height:1532" coordorigin="2366,766" coordsize="2,1532">
              <v:shape style="position:absolute;left:2366;top:766;width:2;height:1532" coordorigin="2366,766" coordsize="0,1532" path="m2366,2297l2366,766e" filled="f" stroked="t" strokeweight=".954994pt" strokecolor="#545454">
                <v:path arrowok="t"/>
              </v:shape>
            </v:group>
            <v:group style="position:absolute;left:2321;top:771;width:535;height:2" coordorigin="2321,771" coordsize="535,2">
              <v:shape style="position:absolute;left:2321;top:771;width:535;height:2" coordorigin="2321,771" coordsize="535,0" path="m2321,771l2855,771e" filled="f" stroked="t" strokeweight=".477497pt" strokecolor="#1F1F1F">
                <v:path arrowok="t"/>
              </v:shape>
            </v:group>
            <v:group style="position:absolute;left:7368;top:780;width:501;height:2" coordorigin="7368,780" coordsize="501,2">
              <v:shape style="position:absolute;left:7368;top:780;width:501;height:2" coordorigin="7368,780" coordsize="501,0" path="m7368,780l7869,780e" filled="f" stroked="t" strokeweight=".477497pt" strokecolor="#2F2F2F">
                <v:path arrowok="t"/>
              </v:shape>
            </v:group>
            <v:group style="position:absolute;left:7750;top:780;width:1576;height:2" coordorigin="7750,780" coordsize="1576,2">
              <v:shape style="position:absolute;left:7750;top:780;width:1576;height:2" coordorigin="7750,780" coordsize="1576,0" path="m7750,780l9326,780e" filled="f" stroked="t" strokeweight=".954994pt" strokecolor="#575757">
                <v:path arrowok="t"/>
              </v:shape>
            </v:group>
            <v:group style="position:absolute;left:9175;top:766;width:2;height:1536" coordorigin="9175,766" coordsize="2,1536">
              <v:shape style="position:absolute;left:9175;top:766;width:2;height:1536" coordorigin="9175,766" coordsize="0,1536" path="m9175,2302l9175,766e" filled="f" stroked="t" strokeweight=".954994pt" strokecolor="#575757">
                <v:path arrowok="t"/>
              </v:shape>
            </v:group>
            <v:group style="position:absolute;left:9435;top:780;width:487;height:2" coordorigin="9435,780" coordsize="487,2">
              <v:shape style="position:absolute;left:9435;top:780;width:487;height:2" coordorigin="9435,780" coordsize="487,0" path="m9435,780l9922,780e" filled="f" stroked="t" strokeweight=".477497pt" strokecolor="#1F1F1F">
                <v:path arrowok="t"/>
              </v:shape>
            </v:group>
            <v:group style="position:absolute;left:9865;top:783;width:1762;height:2" coordorigin="9865,783" coordsize="1762,2">
              <v:shape style="position:absolute;left:9865;top:783;width:1762;height:2" coordorigin="9865,783" coordsize="1762,0" path="m9865,783l11627,783e" filled="f" stroked="t" strokeweight=".716246pt" strokecolor="#545454">
                <v:path arrowok="t"/>
              </v:shape>
            </v:group>
            <v:group style="position:absolute;left:11622;top:766;width:2;height:1072" coordorigin="11622,766" coordsize="2,1072">
              <v:shape style="position:absolute;left:11622;top:766;width:2;height:1072" coordorigin="11622,766" coordsize="0,1072" path="m11622,1838l11622,766e" filled="f" stroked="t" strokeweight=".716246pt" strokecolor="#3F3F3F">
                <v:path arrowok="t"/>
              </v:shape>
            </v:group>
            <v:group style="position:absolute;left:11622;top:1254;width:2;height:235" coordorigin="11622,1254" coordsize="2,235">
              <v:shape style="position:absolute;left:11622;top:1254;width:2;height:235" coordorigin="11622,1254" coordsize="0,235" path="m11622,1489l11622,1254e" filled="f" stroked="t" strokeweight=".477497pt" strokecolor="#2B2B2B">
                <v:path arrowok="t"/>
              </v:shape>
            </v:group>
            <v:group style="position:absolute;left:322;top:785;width:2;height:1532" coordorigin="322,785" coordsize="2,1532">
              <v:shape style="position:absolute;left:322;top:785;width:2;height:1532" coordorigin="322,785" coordsize="0,1532" path="m322,2317l322,785e" filled="f" stroked="t" strokeweight=".954994pt" strokecolor="#747474">
                <v:path arrowok="t"/>
              </v:shape>
            </v:group>
            <v:group style="position:absolute;left:315;top:2290;width:11317;height:2" coordorigin="315,2290" coordsize="11317,2">
              <v:shape style="position:absolute;left:315;top:2290;width:11317;height:2" coordorigin="315,2290" coordsize="11317,0" path="m315,2290l11632,2290e" filled="f" stroked="t" strokeweight=".716246pt" strokecolor="#4F4F4F">
                <v:path arrowok="t"/>
              </v:shape>
            </v:group>
            <v:group style="position:absolute;left:9435;top:2293;width:487;height:2" coordorigin="9435,2293" coordsize="487,2">
              <v:shape style="position:absolute;left:9435;top:2293;width:487;height:2" coordorigin="9435,2293" coordsize="487,0" path="m9435,2293l9922,2293e" filled="f" stroked="t" strokeweight=".477497pt" strokecolor="#383838">
                <v:path arrowok="t"/>
              </v:shape>
            </v:group>
            <v:group style="position:absolute;left:11627;top:766;width:2;height:7151" coordorigin="11627,766" coordsize="2,7151">
              <v:shape style="position:absolute;left:11627;top:766;width:2;height:7151" coordorigin="11627,766" coordsize="0,7151" path="m11627,7917l11627,766e" filled="f" stroked="t" strokeweight=".716246pt" strokecolor="#575757">
                <v:path arrowok="t"/>
              </v:shape>
            </v:group>
            <v:group style="position:absolute;left:315;top:2530;width:11317;height:2" coordorigin="315,2530" coordsize="11317,2">
              <v:shape style="position:absolute;left:315;top:2530;width:11317;height:2" coordorigin="315,2530" coordsize="11317,0" path="m315,2530l11632,2530e" filled="f" stroked="t" strokeweight=".954994pt" strokecolor="#4F4F4F">
                <v:path arrowok="t"/>
              </v:shape>
            </v:group>
            <v:group style="position:absolute;left:315;top:2769;width:8619;height:2" coordorigin="315,2769" coordsize="8619,2">
              <v:shape style="position:absolute;left:315;top:2769;width:8619;height:2" coordorigin="315,2769" coordsize="8619,0" path="m315,2769l8934,2769e" filled="f" stroked="t" strokeweight=".954994pt" strokecolor="#4F4F4F">
                <v:path arrowok="t"/>
              </v:shape>
            </v:group>
            <v:group style="position:absolute;left:8877;top:2778;width:2755;height:2" coordorigin="8877,2778" coordsize="2755,2">
              <v:shape style="position:absolute;left:8877;top:2778;width:2755;height:2" coordorigin="8877,2778" coordsize="2755,0" path="m8877,2778l11632,2778e" filled="f" stroked="t" strokeweight=".716246pt" strokecolor="#4F4F4F">
                <v:path arrowok="t"/>
              </v:shape>
            </v:group>
            <v:group style="position:absolute;left:315;top:3015;width:11317;height:2" coordorigin="315,3015" coordsize="11317,2">
              <v:shape style="position:absolute;left:315;top:3015;width:11317;height:2" coordorigin="315,3015" coordsize="11317,0" path="m315,3015l11632,3015e" filled="f" stroked="t" strokeweight=".716246pt" strokecolor="#5B5B5B">
                <v:path arrowok="t"/>
              </v:shape>
            </v:group>
            <v:group style="position:absolute;left:5978;top:3015;width:726;height:2" coordorigin="5978,3015" coordsize="726,2">
              <v:shape style="position:absolute;left:5978;top:3015;width:726;height:2" coordorigin="5978,3015" coordsize="726,0" path="m5978,3015l6704,3015e" filled="f" stroked="t" strokeweight=".477497pt" strokecolor="#3B3B3B">
                <v:path arrowok="t"/>
              </v:shape>
            </v:group>
            <v:group style="position:absolute;left:9741;top:3020;width:449;height:2" coordorigin="9741,3020" coordsize="449,2">
              <v:shape style="position:absolute;left:9741;top:3020;width:449;height:2" coordorigin="9741,3020" coordsize="449,0" path="m9741,3020l10190,3020e" filled="f" stroked="t" strokeweight=".477497pt" strokecolor="#3B3B3B">
                <v:path arrowok="t"/>
              </v:shape>
            </v:group>
            <v:group style="position:absolute;left:10132;top:3018;width:1428;height:2" coordorigin="10132,3018" coordsize="1428,2">
              <v:shape style="position:absolute;left:10132;top:3018;width:1428;height:2" coordorigin="10132,3018" coordsize="1428,0" path="m10132,3018l11560,3018e" filled="f" stroked="t" strokeweight=".477497pt" strokecolor="#606060">
                <v:path arrowok="t"/>
              </v:shape>
            </v:group>
            <v:group style="position:absolute;left:310;top:3250;width:5725;height:2" coordorigin="310,3250" coordsize="5725,2">
              <v:shape style="position:absolute;left:310;top:3250;width:5725;height:2" coordorigin="310,3250" coordsize="5725,0" path="m310,3250l6036,3250e" filled="f" stroked="t" strokeweight=".716246pt" strokecolor="#5B5B5B">
                <v:path arrowok="t"/>
              </v:shape>
            </v:group>
            <v:group style="position:absolute;left:5978;top:3255;width:726;height:2" coordorigin="5978,3255" coordsize="726,2">
              <v:shape style="position:absolute;left:5978;top:3255;width:726;height:2" coordorigin="5978,3255" coordsize="726,0" path="m5978,3255l6704,3255e" filled="f" stroked="t" strokeweight=".477497pt" strokecolor="#444444">
                <v:path arrowok="t"/>
              </v:shape>
            </v:group>
            <v:group style="position:absolute;left:6575;top:3257;width:5061;height:2" coordorigin="6575,3257" coordsize="5061,2">
              <v:shape style="position:absolute;left:6575;top:3257;width:5061;height:2" coordorigin="6575,3257" coordsize="5061,0" path="m6575,3257l11637,3257e" filled="f" stroked="t" strokeweight=".716246pt" strokecolor="#5B5B5B">
                <v:path arrowok="t"/>
              </v:shape>
            </v:group>
            <v:group style="position:absolute;left:9435;top:3260;width:754;height:2" coordorigin="9435,3260" coordsize="754,2">
              <v:shape style="position:absolute;left:9435;top:3260;width:754;height:2" coordorigin="9435,3260" coordsize="754,0" path="m9435,3260l10190,3260e" filled="f" stroked="t" strokeweight=".477497pt" strokecolor="#2F2F2F">
                <v:path arrowok="t"/>
              </v:shape>
            </v:group>
            <v:group style="position:absolute;left:310;top:3494;width:6432;height:2" coordorigin="310,3494" coordsize="6432,2">
              <v:shape style="position:absolute;left:310;top:3494;width:6432;height:2" coordorigin="310,3494" coordsize="6432,0" path="m310,3494l6742,3494e" filled="f" stroked="t" strokeweight=".954994pt" strokecolor="#4B4B4B">
                <v:path arrowok="t"/>
              </v:shape>
            </v:group>
            <v:group style="position:absolute;left:6647;top:3499;width:382;height:2" coordorigin="6647,3499" coordsize="382,2">
              <v:shape style="position:absolute;left:6647;top:3499;width:382;height:2" coordorigin="6647,3499" coordsize="382,0" path="m6647,3499l7029,3499e" filled="f" stroked="t" strokeweight=".477497pt" strokecolor="#3B3B3B">
                <v:path arrowok="t"/>
              </v:shape>
            </v:group>
            <v:group style="position:absolute;left:6971;top:3499;width:454;height:2" coordorigin="6971,3499" coordsize="454,2">
              <v:shape style="position:absolute;left:6971;top:3499;width:454;height:2" coordorigin="6971,3499" coordsize="454,0" path="m6971,3499l7425,3499e" filled="f" stroked="t" strokeweight=".477497pt" strokecolor="#1C1C1C">
                <v:path arrowok="t"/>
              </v:shape>
            </v:group>
            <v:group style="position:absolute;left:7368;top:3501;width:4269;height:2" coordorigin="7368,3501" coordsize="4269,2">
              <v:shape style="position:absolute;left:7368;top:3501;width:4269;height:2" coordorigin="7368,3501" coordsize="4269,0" path="m7368,3501l11637,3501e" filled="f" stroked="t" strokeweight=".716246pt" strokecolor="#4B4B4B">
                <v:path arrowok="t"/>
              </v:shape>
            </v:group>
            <v:group style="position:absolute;left:3863;top:3489;width:2;height:483" coordorigin="3863,3489" coordsize="2,483">
              <v:shape style="position:absolute;left:3863;top:3489;width:2;height:483" coordorigin="3863,3489" coordsize="0,483" path="m3863,3973l3863,3489e" filled="f" stroked="t" strokeweight=".716246pt" strokecolor="#383838">
                <v:path arrowok="t"/>
              </v:shape>
            </v:group>
            <v:group style="position:absolute;left:6995;top:3944;width:1910;height:2" coordorigin="6995,3944" coordsize="1910,2">
              <v:shape style="position:absolute;left:6995;top:3944;width:1910;height:2" coordorigin="6995,3944" coordsize="1910,0" path="m6995,3944l8905,3944e" filled="f" stroked="t" strokeweight=".238749pt" strokecolor="#131313">
                <v:path arrowok="t"/>
              </v:shape>
            </v:group>
            <v:group style="position:absolute;left:6986;top:3494;width:2;height:479" coordorigin="6986,3494" coordsize="2,479">
              <v:shape style="position:absolute;left:6986;top:3494;width:2;height:479" coordorigin="6986,3494" coordsize="0,479" path="m6986,3973l6986,3494e" filled="f" stroked="t" strokeweight=".954994pt" strokecolor="#484848">
                <v:path arrowok="t"/>
              </v:shape>
            </v:group>
            <v:group style="position:absolute;left:8905;top:3944;width:988;height:2" coordorigin="8905,3944" coordsize="988,2">
              <v:shape style="position:absolute;left:8905;top:3944;width:988;height:2" coordorigin="8905,3944" coordsize="988,0" path="m8905,3944l9894,3944e" filled="f" stroked="t" strokeweight=".238749pt" strokecolor="#000000">
                <v:path arrowok="t"/>
              </v:shape>
            </v:group>
            <v:group style="position:absolute;left:9894;top:3944;width:267;height:2" coordorigin="9894,3944" coordsize="267,2">
              <v:shape style="position:absolute;left:9894;top:3944;width:267;height:2" coordorigin="9894,3944" coordsize="267,0" path="m9894,3944l10161,3944e" filled="f" stroked="t" strokeweight=".238749pt" strokecolor="#343434">
                <v:path arrowok="t"/>
              </v:shape>
            </v:group>
            <v:group style="position:absolute;left:10161;top:3944;width:406;height:2" coordorigin="10161,3944" coordsize="406,2">
              <v:shape style="position:absolute;left:10161;top:3944;width:406;height:2" coordorigin="10161,3944" coordsize="406,0" path="m10161,3944l10567,3944e" filled="f" stroked="t" strokeweight=".238749pt" strokecolor="#000000">
                <v:path arrowok="t"/>
              </v:shape>
            </v:group>
            <v:group style="position:absolute;left:10567;top:3944;width:1065;height:2" coordorigin="10567,3944" coordsize="1065,2">
              <v:shape style="position:absolute;left:10567;top:3944;width:1065;height:2" coordorigin="10567,3944" coordsize="1065,0" path="m10567,3944l11632,3944e" filled="f" stroked="t" strokeweight=".238749pt" strokecolor="#545454">
                <v:path arrowok="t"/>
              </v:shape>
            </v:group>
            <v:group style="position:absolute;left:3865;top:3858;width:2;height:637" coordorigin="3865,3858" coordsize="2,637">
              <v:shape style="position:absolute;left:3865;top:3858;width:2;height:637" coordorigin="3865,3858" coordsize="0,637" path="m3865,4494l3865,3858e" filled="f" stroked="t" strokeweight=".954994pt" strokecolor="#545454">
                <v:path arrowok="t"/>
              </v:shape>
            </v:group>
            <v:group style="position:absolute;left:3853;top:4176;width:1241;height:2" coordorigin="3853,4176" coordsize="1241,2">
              <v:shape style="position:absolute;left:3853;top:4176;width:1241;height:2" coordorigin="3853,4176" coordsize="1241,0" path="m3853,4176l5095,4176e" filled="f" stroked="t" strokeweight=".954994pt" strokecolor="#545454">
                <v:path arrowok="t"/>
              </v:shape>
            </v:group>
            <v:group style="position:absolute;left:5038;top:4178;width:267;height:2" coordorigin="5038,4178" coordsize="267,2">
              <v:shape style="position:absolute;left:5038;top:4178;width:267;height:2" coordorigin="5038,4178" coordsize="267,0" path="m5038,4178l5305,4178e" filled="f" stroked="t" strokeweight=".477497pt" strokecolor="#2F2F2F">
                <v:path arrowok="t"/>
              </v:shape>
            </v:group>
            <v:group style="position:absolute;left:5248;top:4181;width:788;height:2" coordorigin="5248,4181" coordsize="788,2">
              <v:shape style="position:absolute;left:5248;top:4181;width:788;height:2" coordorigin="5248,4181" coordsize="788,0" path="m5248,4181l6036,4181e" filled="f" stroked="t" strokeweight=".954994pt" strokecolor="#676767">
                <v:path arrowok="t"/>
              </v:shape>
            </v:group>
            <v:group style="position:absolute;left:5978;top:4171;width:1017;height:2" coordorigin="5978,4171" coordsize="1017,2">
              <v:shape style="position:absolute;left:5978;top:4171;width:1017;height:2" coordorigin="5978,4171" coordsize="1017,0" path="m5978,4171l6995,4171e" filled="f" stroked="t" strokeweight=".477497pt" strokecolor="#A0A0A0">
                <v:path arrowok="t"/>
              </v:shape>
            </v:group>
            <v:group style="position:absolute;left:6988;top:3882;width:2;height:617" coordorigin="6988,3882" coordsize="2,617">
              <v:shape style="position:absolute;left:6988;top:3882;width:2;height:617" coordorigin="6988,3882" coordsize="0,617" path="m6988,4499l6988,3882e" filled="f" stroked="t" strokeweight=".954994pt" strokecolor="#606060">
                <v:path arrowok="t"/>
              </v:shape>
            </v:group>
            <v:group style="position:absolute;left:310;top:4482;width:5725;height:2" coordorigin="310,4482" coordsize="5725,2">
              <v:shape style="position:absolute;left:310;top:4482;width:5725;height:2" coordorigin="310,4482" coordsize="5725,0" path="m310,4482l6036,4482e" filled="f" stroked="t" strokeweight="1.193743pt" strokecolor="#484848">
                <v:path arrowok="t"/>
              </v:shape>
            </v:group>
            <v:group style="position:absolute;left:6007;top:4475;width:1003;height:2" coordorigin="6007,4475" coordsize="1003,2">
              <v:shape style="position:absolute;left:6007;top:4475;width:1003;height:2" coordorigin="6007,4475" coordsize="1003,0" path="m6007,4475l7010,4475e" filled="f" stroked="t" strokeweight=".954994pt" strokecolor="#707070">
                <v:path arrowok="t"/>
              </v:shape>
            </v:group>
            <v:group style="position:absolute;left:6967;top:4494;width:4665;height:2" coordorigin="6967,4494" coordsize="4665,2">
              <v:shape style="position:absolute;left:6967;top:4494;width:4665;height:2" coordorigin="6967,4494" coordsize="4665,0" path="m6967,4494l11632,4494e" filled="f" stroked="t" strokeweight=".716246pt" strokecolor="#4B4B4B">
                <v:path arrowok="t"/>
              </v:shape>
            </v:group>
            <v:group style="position:absolute;left:315;top:4765;width:11317;height:2" coordorigin="315,4765" coordsize="11317,2">
              <v:shape style="position:absolute;left:315;top:4765;width:11317;height:2" coordorigin="315,4765" coordsize="11317,0" path="m315,4765l11632,4765e" filled="f" stroked="t" strokeweight=".954994pt" strokecolor="#4B4B4B">
                <v:path arrowok="t"/>
              </v:shape>
            </v:group>
            <v:group style="position:absolute;left:2364;top:4480;width:2;height:311" coordorigin="2364,4480" coordsize="2,311">
              <v:shape style="position:absolute;left:2364;top:4480;width:2;height:311" coordorigin="2364,4480" coordsize="0,311" path="m2364,4791l2364,4480e" filled="f" stroked="t" strokeweight=".477497pt" strokecolor="#383838">
                <v:path arrowok="t"/>
              </v:shape>
            </v:group>
            <v:group style="position:absolute;left:2364;top:4719;width:2;height:790" coordorigin="2364,4719" coordsize="2,790">
              <v:shape style="position:absolute;left:2364;top:4719;width:2;height:790" coordorigin="2364,4719" coordsize="0,790" path="m2364,5509l2364,4719e" filled="f" stroked="t" strokeweight=".477497pt" strokecolor="#232323">
                <v:path arrowok="t"/>
              </v:shape>
            </v:group>
            <v:group style="position:absolute;left:2359;top:5004;width:3791;height:2" coordorigin="2359,5004" coordsize="3791,2">
              <v:shape style="position:absolute;left:2359;top:5004;width:3791;height:2" coordorigin="2359,5004" coordsize="3791,0" path="m2359,5004l6150,5004e" filled="f" stroked="t" strokeweight=".954994pt" strokecolor="#4F4F4F">
                <v:path arrowok="t"/>
              </v:shape>
            </v:group>
            <v:group style="position:absolute;left:5978;top:5004;width:726;height:2" coordorigin="5978,5004" coordsize="726,2">
              <v:shape style="position:absolute;left:5978;top:5004;width:726;height:2" coordorigin="5978,5004" coordsize="726,0" path="m5978,5004l6704,5004e" filled="f" stroked="t" strokeweight=".477497pt" strokecolor="#3B3B3B">
                <v:path arrowok="t"/>
              </v:shape>
            </v:group>
            <v:group style="position:absolute;left:6618;top:5009;width:3180;height:2" coordorigin="6618,5009" coordsize="3180,2">
              <v:shape style="position:absolute;left:6618;top:5009;width:3180;height:2" coordorigin="6618,5009" coordsize="3180,0" path="m6618,5009l9798,5009e" filled="f" stroked="t" strokeweight=".954994pt" strokecolor="#545454">
                <v:path arrowok="t"/>
              </v:shape>
            </v:group>
            <v:group style="position:absolute;left:9741;top:5011;width:449;height:2" coordorigin="9741,5011" coordsize="449,2">
              <v:shape style="position:absolute;left:9741;top:5011;width:449;height:2" coordorigin="9741,5011" coordsize="449,0" path="m9741,5011l10190,5011e" filled="f" stroked="t" strokeweight=".477497pt" strokecolor="#2B2B2B">
                <v:path arrowok="t"/>
              </v:shape>
            </v:group>
            <v:group style="position:absolute;left:10132;top:5011;width:1504;height:2" coordorigin="10132,5011" coordsize="1504,2">
              <v:shape style="position:absolute;left:10132;top:5011;width:1504;height:2" coordorigin="10132,5011" coordsize="1504,0" path="m10132,5011l11637,5011e" filled="f" stroked="t" strokeweight=".954994pt" strokecolor="#5B5B5B">
                <v:path arrowok="t"/>
              </v:shape>
            </v:group>
            <v:group style="position:absolute;left:4928;top:5492;width:4006;height:2" coordorigin="4928,5492" coordsize="4006,2">
              <v:shape style="position:absolute;left:4928;top:5492;width:4006;height:2" coordorigin="4928,5492" coordsize="4006,0" path="m4928,5492l8934,5492e" filled="f" stroked="t" strokeweight=".954994pt" strokecolor="#484848">
                <v:path arrowok="t"/>
              </v:shape>
            </v:group>
            <v:group style="position:absolute;left:7850;top:4997;width:2;height:507" coordorigin="7850,4997" coordsize="2,507">
              <v:shape style="position:absolute;left:7850;top:4997;width:2;height:507" coordorigin="7850,4997" coordsize="0,507" path="m7850,5504l7850,4997e" filled="f" stroked="t" strokeweight=".954994pt" strokecolor="#5B5B5B">
                <v:path arrowok="t"/>
              </v:shape>
            </v:group>
            <v:group style="position:absolute;left:8877;top:5495;width:310;height:2" coordorigin="8877,5495" coordsize="310,2">
              <v:shape style="position:absolute;left:8877;top:5495;width:310;height:2" coordorigin="8877,5495" coordsize="310,0" path="m8877,5495l9187,5495e" filled="f" stroked="t" strokeweight=".477497pt" strokecolor="#2B2B2B">
                <v:path arrowok="t"/>
              </v:shape>
            </v:group>
            <v:group style="position:absolute;left:9096;top:5497;width:2540;height:2" coordorigin="9096,5497" coordsize="2540,2">
              <v:shape style="position:absolute;left:9096;top:5497;width:2540;height:2" coordorigin="9096,5497" coordsize="2540,0" path="m9096,5497l11637,5497e" filled="f" stroked="t" strokeweight=".954994pt" strokecolor="#4F4F4F">
                <v:path arrowok="t"/>
              </v:shape>
            </v:group>
            <v:group style="position:absolute;left:2364;top:5452;width:2;height:1402" coordorigin="2364,5452" coordsize="2,1402">
              <v:shape style="position:absolute;left:2364;top:5452;width:2;height:1402" coordorigin="2364,5452" coordsize="0,1402" path="m2364,6854l2364,5452e" filled="f" stroked="t" strokeweight=".954994pt" strokecolor="#545454">
                <v:path arrowok="t"/>
              </v:shape>
            </v:group>
            <v:group style="position:absolute;left:4933;top:5734;width:6704;height:2" coordorigin="4933,5734" coordsize="6704,2">
              <v:shape style="position:absolute;left:4933;top:5734;width:6704;height:2" coordorigin="4933,5734" coordsize="6704,0" path="m4933,5734l11637,5734e" filled="f" stroked="t" strokeweight=".954994pt" strokecolor="#4F4F4F">
                <v:path arrowok="t"/>
              </v:shape>
            </v:group>
            <v:group style="position:absolute;left:11637;top:3858;width:2;height:6959" coordorigin="11637,3858" coordsize="2,6959">
              <v:shape style="position:absolute;left:11637;top:3858;width:2;height:6959" coordorigin="11637,3858" coordsize="0,6959" path="m11637,10817l11637,3858e" filled="f" stroked="t" strokeweight=".477497pt" strokecolor="#4B4B4B">
                <v:path arrowok="t"/>
              </v:shape>
            </v:group>
            <v:group style="position:absolute;left:4933;top:5976;width:4598;height:2" coordorigin="4933,5976" coordsize="4598,2">
              <v:shape style="position:absolute;left:4933;top:5976;width:4598;height:2" coordorigin="4933,5976" coordsize="4598,0" path="m4933,5976l9531,5976e" filled="f" stroked="t" strokeweight=".954994pt" strokecolor="#4F4F4F">
                <v:path arrowok="t"/>
              </v:shape>
            </v:group>
            <v:group style="position:absolute;left:9435;top:5978;width:754;height:2" coordorigin="9435,5978" coordsize="754,2">
              <v:shape style="position:absolute;left:9435;top:5978;width:754;height:2" coordorigin="9435,5978" coordsize="754,0" path="m9435,5978l10190,5978e" filled="f" stroked="t" strokeweight=".477497pt" strokecolor="#282828">
                <v:path arrowok="t"/>
              </v:shape>
            </v:group>
            <v:group style="position:absolute;left:10132;top:5978;width:1504;height:2" coordorigin="10132,5978" coordsize="1504,2">
              <v:shape style="position:absolute;left:10132;top:5978;width:1504;height:2" coordorigin="10132,5978" coordsize="1504,0" path="m10132,5978l11637,5978e" filled="f" stroked="t" strokeweight=".954994pt" strokecolor="#575757">
                <v:path arrowok="t"/>
              </v:shape>
            </v:group>
            <v:group style="position:absolute;left:2354;top:6213;width:9283;height:2" coordorigin="2354,6213" coordsize="9283,2">
              <v:shape style="position:absolute;left:2354;top:6213;width:9283;height:2" coordorigin="2354,6213" coordsize="9283,0" path="m2354,6213l11637,6213e" filled="f" stroked="t" strokeweight=".954994pt" strokecolor="#4B4B4B">
                <v:path arrowok="t"/>
              </v:shape>
            </v:group>
            <v:group style="position:absolute;left:9865;top:6217;width:325;height:2" coordorigin="9865,6217" coordsize="325,2">
              <v:shape style="position:absolute;left:9865;top:6217;width:325;height:2" coordorigin="9865,6217" coordsize="325,0" path="m9865,6217l10190,6217e" filled="f" stroked="t" strokeweight=".477497pt" strokecolor="#282828">
                <v:path arrowok="t"/>
              </v:shape>
            </v:group>
            <v:group style="position:absolute;left:2321;top:6454;width:5119;height:2" coordorigin="2321,6454" coordsize="5119,2">
              <v:shape style="position:absolute;left:2321;top:6454;width:5119;height:2" coordorigin="2321,6454" coordsize="5119,0" path="m2321,6454l7439,6454e" filled="f" stroked="t" strokeweight=".954994pt" strokecolor="#4F4F4F">
                <v:path arrowok="t"/>
              </v:shape>
            </v:group>
            <v:group style="position:absolute;left:7368;top:6454;width:501;height:2" coordorigin="7368,6454" coordsize="501,2">
              <v:shape style="position:absolute;left:7368;top:6454;width:501;height:2" coordorigin="7368,6454" coordsize="501,0" path="m7368,6454l7869,6454e" filled="f" stroked="t" strokeweight=".477497pt" strokecolor="#383838">
                <v:path arrowok="t"/>
              </v:shape>
            </v:group>
            <v:group style="position:absolute;left:7745;top:6454;width:1748;height:2" coordorigin="7745,6454" coordsize="1748,2">
              <v:shape style="position:absolute;left:7745;top:6454;width:1748;height:2" coordorigin="7745,6454" coordsize="1748,0" path="m7745,6454l9493,6454e" filled="f" stroked="t" strokeweight=".954994pt" strokecolor="#545454">
                <v:path arrowok="t"/>
              </v:shape>
            </v:group>
            <v:group style="position:absolute;left:9435;top:6457;width:487;height:2" coordorigin="9435,6457" coordsize="487,2">
              <v:shape style="position:absolute;left:9435;top:6457;width:487;height:2" coordorigin="9435,6457" coordsize="487,0" path="m9435,6457l9922,6457e" filled="f" stroked="t" strokeweight=".477497pt" strokecolor="#282828">
                <v:path arrowok="t"/>
              </v:shape>
            </v:group>
            <v:group style="position:absolute;left:9865;top:6459;width:1772;height:2" coordorigin="9865,6459" coordsize="1772,2">
              <v:shape style="position:absolute;left:9865;top:6459;width:1772;height:2" coordorigin="9865,6459" coordsize="1772,0" path="m9865,6459l11637,6459e" filled="f" stroked="t" strokeweight=".954994pt" strokecolor="#575757">
                <v:path arrowok="t"/>
              </v:shape>
            </v:group>
            <v:group style="position:absolute;left:4935;top:4997;width:2;height:2183" coordorigin="4935,4997" coordsize="2,2183">
              <v:shape style="position:absolute;left:4935;top:4997;width:2;height:2183" coordorigin="4935,4997" coordsize="0,2183" path="m4935,7180l4935,4997e" filled="f" stroked="t" strokeweight=".716246pt" strokecolor="#3F3F3F">
                <v:path arrowok="t"/>
              </v:shape>
            </v:group>
            <v:group style="position:absolute;left:7852;top:6447;width:2;height:316" coordorigin="7852,6447" coordsize="2,316">
              <v:shape style="position:absolute;left:7852;top:6447;width:2;height:316" coordorigin="7852,6447" coordsize="0,316" path="m7852,6763l7852,6447e" filled="f" stroked="t" strokeweight=".954994pt" strokecolor="#4B4B4B">
                <v:path arrowok="t"/>
              </v:shape>
            </v:group>
            <v:group style="position:absolute;left:2354;top:6734;width:2;height:182" coordorigin="2354,6734" coordsize="2,182">
              <v:shape style="position:absolute;left:2354;top:6734;width:2;height:182" coordorigin="2354,6734" coordsize="0,182" path="m2354,6916l2354,6734e" filled="f" stroked="t" strokeweight=".716246pt" strokecolor="#484848">
                <v:path arrowok="t"/>
              </v:shape>
            </v:group>
            <v:group style="position:absolute;left:2359;top:6923;width:2612;height:2" coordorigin="2359,6923" coordsize="2612,2">
              <v:shape style="position:absolute;left:2359;top:6923;width:2612;height:2" coordorigin="2359,6923" coordsize="2612,0" path="m2359,6923l4971,6923e" filled="f" stroked="t" strokeweight=".954994pt" strokecolor="#4B4B4B">
                <v:path arrowok="t"/>
              </v:shape>
            </v:group>
            <v:group style="position:absolute;left:4899;top:6926;width:406;height:2" coordorigin="4899,6926" coordsize="406,2">
              <v:shape style="position:absolute;left:4899;top:6926;width:406;height:2" coordorigin="4899,6926" coordsize="406,0" path="m4899,6926l5305,6926e" filled="f" stroked="t" strokeweight=".477497pt" strokecolor="#232323">
                <v:path arrowok="t"/>
              </v:shape>
            </v:group>
            <v:group style="position:absolute;left:5248;top:6928;width:5348;height:2" coordorigin="5248,6928" coordsize="5348,2">
              <v:shape style="position:absolute;left:5248;top:6928;width:5348;height:2" coordorigin="5248,6928" coordsize="5348,0" path="m5248,6928l10596,6928e" filled="f" stroked="t" strokeweight=".954994pt" strokecolor="#4F4F4F">
                <v:path arrowok="t"/>
              </v:shape>
            </v:group>
            <v:group style="position:absolute;left:7855;top:6706;width:2;height:474" coordorigin="7855,6706" coordsize="2,474">
              <v:shape style="position:absolute;left:7855;top:6706;width:2;height:474" coordorigin="7855,6706" coordsize="0,474" path="m7855,7180l7855,6706e" filled="f" stroked="t" strokeweight=".477497pt" strokecolor="#343434">
                <v:path arrowok="t"/>
              </v:shape>
            </v:group>
            <v:group style="position:absolute;left:10538;top:6931;width:1103;height:2" coordorigin="10538,6931" coordsize="1103,2">
              <v:shape style="position:absolute;left:10538;top:6931;width:1103;height:2" coordorigin="10538,6931" coordsize="1103,0" path="m10538,6931l11641,6931e" filled="f" stroked="t" strokeweight=".477497pt" strokecolor="#2F2F2F">
                <v:path arrowok="t"/>
              </v:shape>
            </v:group>
            <v:group style="position:absolute;left:2368;top:6888;width:2;height:330" coordorigin="2368,6888" coordsize="2,330">
              <v:shape style="position:absolute;left:2368;top:6888;width:2;height:330" coordorigin="2368,6888" coordsize="0,330" path="m2368,7218l2368,6888e" filled="f" stroked="t" strokeweight=".716246pt" strokecolor="#444444">
                <v:path arrowok="t"/>
              </v:shape>
            </v:group>
            <v:group style="position:absolute;left:2359;top:7168;width:3677;height:2" coordorigin="2359,7168" coordsize="3677,2">
              <v:shape style="position:absolute;left:2359;top:7168;width:3677;height:2" coordorigin="2359,7168" coordsize="3677,0" path="m2359,7168l6036,7168e" filled="f" stroked="t" strokeweight=".954994pt" strokecolor="#4F4F4F">
                <v:path arrowok="t"/>
              </v:shape>
            </v:group>
            <v:group style="position:absolute;left:5978;top:7170;width:726;height:2" coordorigin="5978,7170" coordsize="726,2">
              <v:shape style="position:absolute;left:5978;top:7170;width:726;height:2" coordorigin="5978,7170" coordsize="726,0" path="m5978,7170l6704,7170e" filled="f" stroked="t" strokeweight=".477497pt" strokecolor="#343434">
                <v:path arrowok="t"/>
              </v:shape>
            </v:group>
            <v:group style="position:absolute;left:6575;top:7170;width:1399;height:2" coordorigin="6575,7170" coordsize="1399,2">
              <v:shape style="position:absolute;left:6575;top:7170;width:1399;height:2" coordorigin="6575,7170" coordsize="1399,0" path="m6575,7170l7974,7170e" filled="f" stroked="t" strokeweight=".954994pt" strokecolor="#545454">
                <v:path arrowok="t"/>
              </v:shape>
            </v:group>
            <v:group style="position:absolute;left:7807;top:7170;width:1127;height:2" coordorigin="7807,7170" coordsize="1127,2">
              <v:shape style="position:absolute;left:7807;top:7170;width:1127;height:2" coordorigin="7807,7170" coordsize="1127,0" path="m7807,7170l8934,7170e" filled="f" stroked="t" strokeweight=".477497pt" strokecolor="#2B2B2B">
                <v:path arrowok="t"/>
              </v:shape>
            </v:group>
            <v:group style="position:absolute;left:8862;top:7172;width:2779;height:2" coordorigin="8862,7172" coordsize="2779,2">
              <v:shape style="position:absolute;left:8862;top:7172;width:2779;height:2" coordorigin="8862,7172" coordsize="2779,0" path="m8862,7172l11641,7172e" filled="f" stroked="t" strokeweight=".954994pt" strokecolor="#545454">
                <v:path arrowok="t"/>
              </v:shape>
            </v:group>
            <v:group style="position:absolute;left:315;top:7412;width:2077;height:2" coordorigin="315,7412" coordsize="2077,2">
              <v:shape style="position:absolute;left:315;top:7412;width:2077;height:2" coordorigin="315,7412" coordsize="2077,0" path="m315,7412l2392,7412e" filled="f" stroked="t" strokeweight=".954994pt" strokecolor="#575757">
                <v:path arrowok="t"/>
              </v:shape>
            </v:group>
            <v:group style="position:absolute;left:2364;top:7160;width:2;height:756" coordorigin="2364,7160" coordsize="2,756">
              <v:shape style="position:absolute;left:2364;top:7160;width:2;height:756" coordorigin="2364,7160" coordsize="0,756" path="m2364,7917l2364,7160e" filled="f" stroked="t" strokeweight=".477497pt" strokecolor="#232323">
                <v:path arrowok="t"/>
              </v:shape>
            </v:group>
            <v:group style="position:absolute;left:2321;top:7409;width:2641;height:2" coordorigin="2321,7409" coordsize="2641,2">
              <v:shape style="position:absolute;left:2321;top:7409;width:2641;height:2" coordorigin="2321,7409" coordsize="2641,0" path="m2321,7409l4961,7409e" filled="f" stroked="t" strokeweight=".716246pt" strokecolor="#444444">
                <v:path arrowok="t"/>
              </v:shape>
            </v:group>
            <v:group style="position:absolute;left:4904;top:7414;width:191;height:2" coordorigin="4904,7414" coordsize="191,2">
              <v:shape style="position:absolute;left:4904;top:7414;width:191;height:2" coordorigin="4904,7414" coordsize="191,0" path="m4904,7414l5095,7414e" filled="f" stroked="t" strokeweight=".477497pt" strokecolor="#181818">
                <v:path arrowok="t"/>
              </v:shape>
            </v:group>
            <v:group style="position:absolute;left:5038;top:7412;width:998;height:2" coordorigin="5038,7412" coordsize="998,2">
              <v:shape style="position:absolute;left:5038;top:7412;width:998;height:2" coordorigin="5038,7412" coordsize="998,0" path="m5038,7412l6036,7412e" filled="f" stroked="t" strokeweight=".716246pt" strokecolor="#444444">
                <v:path arrowok="t"/>
              </v:shape>
            </v:group>
            <v:group style="position:absolute;left:5978;top:7412;width:1050;height:2" coordorigin="5978,7412" coordsize="1050,2">
              <v:shape style="position:absolute;left:5978;top:7412;width:1050;height:2" coordorigin="5978,7412" coordsize="1050,0" path="m5978,7412l7029,7412e" filled="f" stroked="t" strokeweight=".954994pt" strokecolor="#575757">
                <v:path arrowok="t"/>
              </v:shape>
            </v:group>
            <v:group style="position:absolute;left:6971;top:7414;width:898;height:2" coordorigin="6971,7414" coordsize="898,2">
              <v:shape style="position:absolute;left:6971;top:7414;width:898;height:2" coordorigin="6971,7414" coordsize="898,0" path="m6971,7414l7869,7414e" filled="f" stroked="t" strokeweight=".477497pt" strokecolor="#1C1C1C">
                <v:path arrowok="t"/>
              </v:shape>
            </v:group>
            <v:group style="position:absolute;left:7812;top:7412;width:1681;height:2" coordorigin="7812,7412" coordsize="1681,2">
              <v:shape style="position:absolute;left:7812;top:7412;width:1681;height:2" coordorigin="7812,7412" coordsize="1681,0" path="m7812,7412l9493,7412e" filled="f" stroked="t" strokeweight=".954994pt" strokecolor="#4F4F4F">
                <v:path arrowok="t"/>
              </v:shape>
            </v:group>
            <v:group style="position:absolute;left:9435;top:7414;width:363;height:2" coordorigin="9435,7414" coordsize="363,2">
              <v:shape style="position:absolute;left:9435;top:7414;width:363;height:2" coordorigin="9435,7414" coordsize="363,0" path="m9435,7414l9798,7414e" filled="f" stroked="t" strokeweight=".477497pt" strokecolor="#232323">
                <v:path arrowok="t"/>
              </v:shape>
            </v:group>
            <v:group style="position:absolute;left:9741;top:7416;width:1900;height:2" coordorigin="9741,7416" coordsize="1900,2">
              <v:shape style="position:absolute;left:9741;top:7416;width:1900;height:2" coordorigin="9741,7416" coordsize="1900,0" path="m9741,7416l11641,7416e" filled="f" stroked="t" strokeweight=".954994pt" strokecolor="#545454">
                <v:path arrowok="t"/>
              </v:shape>
            </v:group>
            <v:group style="position:absolute;left:318;top:6706;width:2;height:239" coordorigin="318,6706" coordsize="2,239">
              <v:shape style="position:absolute;left:318;top:6706;width:2;height:239" coordorigin="318,6706" coordsize="0,239" path="m318,6945l318,6706e" filled="f" stroked="t" strokeweight=".716246pt" strokecolor="#343434">
                <v:path arrowok="t"/>
              </v:shape>
            </v:group>
            <v:group style="position:absolute;left:320;top:6888;width:2;height:330" coordorigin="320,6888" coordsize="2,330">
              <v:shape style="position:absolute;left:320;top:6888;width:2;height:330" coordorigin="320,6888" coordsize="0,330" path="m320,7218l320,6888e" filled="f" stroked="t" strokeweight=".477497pt" strokecolor="#1F1F1F">
                <v:path arrowok="t"/>
              </v:shape>
            </v:group>
            <v:group style="position:absolute;left:320;top:737;width:2;height:15761" coordorigin="320,737" coordsize="2,15761">
              <v:shape style="position:absolute;left:320;top:737;width:2;height:15761" coordorigin="320,737" coordsize="0,15761" path="m320,16499l320,737e" filled="f" stroked="t" strokeweight=".716246pt" strokecolor="#4B4B4B">
                <v:path arrowok="t"/>
              </v:shape>
            </v:group>
            <v:group style="position:absolute;left:306;top:7886;width:754;height:2" coordorigin="306,7886" coordsize="754,2">
              <v:shape style="position:absolute;left:306;top:7886;width:754;height:2" coordorigin="306,7886" coordsize="754,0" path="m306,7886l1060,7886e" filled="f" stroked="t" strokeweight=".954994pt" strokecolor="#5B5B5B">
                <v:path arrowok="t"/>
              </v:shape>
            </v:group>
            <v:group style="position:absolute;left:1003;top:7886;width:716;height:2" coordorigin="1003,7886" coordsize="716,2">
              <v:shape style="position:absolute;left:1003;top:7886;width:716;height:2" coordorigin="1003,7886" coordsize="716,0" path="m1003,7886l1719,7886e" filled="f" stroked="t" strokeweight=".716246pt" strokecolor="#383838">
                <v:path arrowok="t"/>
              </v:shape>
            </v:group>
            <v:group style="position:absolute;left:1643;top:7886;width:2235;height:2" coordorigin="1643,7886" coordsize="2235,2">
              <v:shape style="position:absolute;left:1643;top:7886;width:2235;height:2" coordorigin="1643,7886" coordsize="2235,0" path="m1643,7886l3877,7886e" filled="f" stroked="t" strokeweight=".954994pt" strokecolor="#4F4F4F">
                <v:path arrowok="t"/>
              </v:shape>
            </v:group>
            <v:group style="position:absolute;left:3820;top:7886;width:458;height:2" coordorigin="3820,7886" coordsize="458,2">
              <v:shape style="position:absolute;left:3820;top:7886;width:458;height:2" coordorigin="3820,7886" coordsize="458,0" path="m3820,7886l4278,7886e" filled="f" stroked="t" strokeweight=".477497pt" strokecolor="#2F2F2F">
                <v:path arrowok="t"/>
              </v:shape>
            </v:group>
            <v:group style="position:absolute;left:4169;top:7886;width:1867;height:2" coordorigin="4169,7886" coordsize="1867,2">
              <v:shape style="position:absolute;left:4169;top:7886;width:1867;height:2" coordorigin="4169,7886" coordsize="1867,0" path="m4169,7886l6036,7886e" filled="f" stroked="t" strokeweight=".954994pt" strokecolor="#545454">
                <v:path arrowok="t"/>
              </v:shape>
            </v:group>
            <v:group style="position:absolute;left:5978;top:7888;width:726;height:2" coordorigin="5978,7888" coordsize="726,2">
              <v:shape style="position:absolute;left:5978;top:7888;width:726;height:2" coordorigin="5978,7888" coordsize="726,0" path="m5978,7888l6704,7888e" filled="f" stroked="t" strokeweight=".477497pt" strokecolor="#343434">
                <v:path arrowok="t"/>
              </v:shape>
            </v:group>
            <v:group style="position:absolute;left:6523;top:7890;width:2989;height:2" coordorigin="6523,7890" coordsize="2989,2">
              <v:shape style="position:absolute;left:6523;top:7890;width:2989;height:2" coordorigin="6523,7890" coordsize="2989,0" path="m6523,7890l9512,7890e" filled="f" stroked="t" strokeweight=".954994pt" strokecolor="#545454">
                <v:path arrowok="t"/>
              </v:shape>
            </v:group>
            <v:group style="position:absolute;left:9435;top:7893;width:754;height:2" coordorigin="9435,7893" coordsize="754,2">
              <v:shape style="position:absolute;left:9435;top:7893;width:754;height:2" coordorigin="9435,7893" coordsize="754,0" path="m9435,7893l10190,7893e" filled="f" stroked="t" strokeweight=".477497pt" strokecolor="#232323">
                <v:path arrowok="t"/>
              </v:shape>
            </v:group>
            <v:group style="position:absolute;left:10132;top:7893;width:1504;height:2" coordorigin="10132,7893" coordsize="1504,2">
              <v:shape style="position:absolute;left:10132;top:7893;width:1504;height:2" coordorigin="10132,7893" coordsize="1504,0" path="m10132,7893l11637,7893e" filled="f" stroked="t" strokeweight=".954994pt" strokecolor="#575757">
                <v:path arrowok="t"/>
              </v:shape>
            </v:group>
            <v:group style="position:absolute;left:2364;top:7845;width:2;height:2235" coordorigin="2364,7845" coordsize="2,2235">
              <v:shape style="position:absolute;left:2364;top:7845;width:2;height:2235" coordorigin="2364,7845" coordsize="0,2235" path="m2364,10080l2364,7845e" filled="f" stroked="t" strokeweight=".954994pt" strokecolor="#575757">
                <v:path arrowok="t"/>
              </v:shape>
            </v:group>
            <v:group style="position:absolute;left:4949;top:7878;width:2;height:258" coordorigin="4949,7878" coordsize="2,258">
              <v:shape style="position:absolute;left:4949;top:7878;width:2;height:258" coordorigin="4949,7878" coordsize="0,258" path="m4949,8137l4949,7878e" filled="f" stroked="t" strokeweight="1.193743pt" strokecolor="#4B4B4B">
                <v:path arrowok="t"/>
              </v:shape>
            </v:group>
            <v:group style="position:absolute;left:4933;top:8130;width:6704;height:2" coordorigin="4933,8130" coordsize="6704,2">
              <v:shape style="position:absolute;left:4933;top:8130;width:6704;height:2" coordorigin="4933,8130" coordsize="6704,0" path="m4933,8130l11637,8130e" filled="f" stroked="t" strokeweight=".954994pt" strokecolor="#4F4F4F">
                <v:path arrowok="t"/>
              </v:shape>
            </v:group>
            <v:group style="position:absolute;left:9741;top:8132;width:449;height:2" coordorigin="9741,8132" coordsize="449,2">
              <v:shape style="position:absolute;left:9741;top:8132;width:449;height:2" coordorigin="9741,8132" coordsize="449,0" path="m9741,8132l10190,8132e" filled="f" stroked="t" strokeweight=".477497pt" strokecolor="#1F1F1F">
                <v:path arrowok="t"/>
              </v:shape>
            </v:group>
            <v:group style="position:absolute;left:11632;top:7845;width:2;height:1015" coordorigin="11632,7845" coordsize="2,1015">
              <v:shape style="position:absolute;left:11632;top:7845;width:2;height:1015" coordorigin="11632,7845" coordsize="0,1015" path="m11632,8860l11632,7845e" filled="f" stroked="t" strokeweight=".477497pt" strokecolor="#3B3B3B">
                <v:path arrowok="t"/>
              </v:shape>
            </v:group>
            <v:group style="position:absolute;left:4937;top:7878;width:2;height:737" coordorigin="4937,7878" coordsize="2,737">
              <v:shape style="position:absolute;left:4937;top:7878;width:2;height:737" coordorigin="4937,7878" coordsize="0,737" path="m4937,8615l4937,7878e" filled="f" stroked="t" strokeweight=".716246pt" strokecolor="#343434">
                <v:path arrowok="t"/>
              </v:shape>
            </v:group>
            <v:group style="position:absolute;left:4933;top:8371;width:5873;height:2" coordorigin="4933,8371" coordsize="5873,2">
              <v:shape style="position:absolute;left:4933;top:8371;width:5873;height:2" coordorigin="4933,8371" coordsize="5873,0" path="m4933,8371l10806,8371e" filled="f" stroked="t" strokeweight=".954994pt" strokecolor="#4F4F4F">
                <v:path arrowok="t"/>
              </v:shape>
            </v:group>
            <v:group style="position:absolute;left:10538;top:8374;width:1103;height:2" coordorigin="10538,8374" coordsize="1103,2">
              <v:shape style="position:absolute;left:10538;top:8374;width:1103;height:2" coordorigin="10538,8374" coordsize="1103,0" path="m10538,8374l11641,8374e" filled="f" stroked="t" strokeweight=".477497pt" strokecolor="#4B4B4B">
                <v:path arrowok="t"/>
              </v:shape>
            </v:group>
            <v:group style="position:absolute;left:310;top:8611;width:2082;height:2" coordorigin="310,8611" coordsize="2082,2">
              <v:shape style="position:absolute;left:310;top:8611;width:2082;height:2" coordorigin="310,8611" coordsize="2082,0" path="m310,8611l2392,8611e" filled="f" stroked="t" strokeweight=".716246pt" strokecolor="#4B4B4B">
                <v:path arrowok="t"/>
              </v:shape>
            </v:group>
            <v:group style="position:absolute;left:2321;top:8611;width:535;height:2" coordorigin="2321,8611" coordsize="535,2">
              <v:shape style="position:absolute;left:2321;top:8611;width:535;height:2" coordorigin="2321,8611" coordsize="535,0" path="m2321,8611l2855,8611e" filled="f" stroked="t" strokeweight=".477497pt" strokecolor="#343434">
                <v:path arrowok="t"/>
              </v:shape>
            </v:group>
            <v:group style="position:absolute;left:2712;top:8613;width:8924;height:2" coordorigin="2712,8613" coordsize="8924,2">
              <v:shape style="position:absolute;left:2712;top:8613;width:8924;height:2" coordorigin="2712,8613" coordsize="8924,0" path="m2712,8613l11637,8613e" filled="f" stroked="t" strokeweight=".954994pt" strokecolor="#4F4F4F">
                <v:path arrowok="t"/>
              </v:shape>
            </v:group>
            <v:group style="position:absolute;left:5195;top:8611;width:1834;height:2" coordorigin="5195,8611" coordsize="1834,2">
              <v:shape style="position:absolute;left:5195;top:8611;width:1834;height:2" coordorigin="5195,8611" coordsize="1834,0" path="m5195,8611l7029,8611e" filled="f" stroked="t" strokeweight=".954994pt" strokecolor="#545454">
                <v:path arrowok="t"/>
              </v:shape>
            </v:group>
            <v:group style="position:absolute;left:315;top:9415;width:1557;height:2" coordorigin="315,9415" coordsize="1557,2">
              <v:shape style="position:absolute;left:315;top:9415;width:1557;height:2" coordorigin="315,9415" coordsize="1557,0" path="m315,9415l1872,9415e" filled="f" stroked="t" strokeweight=".954994pt" strokecolor="#4F4F4F">
                <v:path arrowok="t"/>
              </v:shape>
            </v:group>
            <v:group style="position:absolute;left:1662;top:9415;width:731;height:2" coordorigin="1662,9415" coordsize="731,2">
              <v:shape style="position:absolute;left:1662;top:9415;width:731;height:2" coordorigin="1662,9415" coordsize="731,0" path="m1662,9415l2392,9415e" filled="f" stroked="t" strokeweight=".477497pt" strokecolor="#3B3B3B">
                <v:path arrowok="t"/>
              </v:shape>
            </v:group>
            <v:group style="position:absolute;left:2321;top:9415;width:535;height:2" coordorigin="2321,9415" coordsize="535,2">
              <v:shape style="position:absolute;left:2321;top:9415;width:535;height:2" coordorigin="2321,9415" coordsize="535,0" path="m2321,9415l2855,9415e" filled="f" stroked="t" strokeweight=".477497pt" strokecolor="#1F1F1F">
                <v:path arrowok="t"/>
              </v:shape>
            </v:group>
            <v:group style="position:absolute;left:2798;top:9412;width:363;height:2" coordorigin="2798,9412" coordsize="363,2">
              <v:shape style="position:absolute;left:2798;top:9412;width:363;height:2" coordorigin="2798,9412" coordsize="363,0" path="m2798,9412l3161,9412e" filled="f" stroked="t" strokeweight=".716246pt" strokecolor="#3B3B3B">
                <v:path arrowok="t"/>
              </v:shape>
            </v:group>
            <v:group style="position:absolute;left:2970;top:9415;width:1432;height:2" coordorigin="2970,9415" coordsize="1432,2">
              <v:shape style="position:absolute;left:2970;top:9415;width:1432;height:2" coordorigin="2970,9415" coordsize="1432,0" path="m2970,9415l4403,9415e" filled="f" stroked="t" strokeweight=".954994pt" strokecolor="#545454">
                <v:path arrowok="t"/>
              </v:shape>
            </v:group>
            <v:group style="position:absolute;left:4221;top:9415;width:1323;height:2" coordorigin="4221,9415" coordsize="1323,2">
              <v:shape style="position:absolute;left:4221;top:9415;width:1323;height:2" coordorigin="4221,9415" coordsize="1323,0" path="m4221,9415l5544,9415e" filled="f" stroked="t" strokeweight=".477497pt" strokecolor="#343434">
                <v:path arrowok="t"/>
              </v:shape>
            </v:group>
            <v:group style="position:absolute;left:5486;top:9415;width:1542;height:2" coordorigin="5486,9415" coordsize="1542,2">
              <v:shape style="position:absolute;left:5486;top:9415;width:1542;height:2" coordorigin="5486,9415" coordsize="1542,0" path="m5486,9415l7029,9415e" filled="f" stroked="t" strokeweight=".954994pt" strokecolor="#575757">
                <v:path arrowok="t"/>
              </v:shape>
            </v:group>
            <v:group style="position:absolute;left:6971;top:9415;width:454;height:2" coordorigin="6971,9415" coordsize="454,2">
              <v:shape style="position:absolute;left:6971;top:9415;width:454;height:2" coordorigin="6971,9415" coordsize="454,0" path="m6971,9415l7425,9415e" filled="f" stroked="t" strokeweight=".477497pt" strokecolor="#282828">
                <v:path arrowok="t"/>
              </v:shape>
            </v:group>
            <v:group style="position:absolute;left:7368;top:9417;width:4274;height:2" coordorigin="7368,9417" coordsize="4274,2">
              <v:shape style="position:absolute;left:7368;top:9417;width:4274;height:2" coordorigin="7368,9417" coordsize="4274,0" path="m7368,9417l11641,9417e" filled="f" stroked="t" strokeweight=".716246pt" strokecolor="#575757">
                <v:path arrowok="t"/>
              </v:shape>
            </v:group>
            <v:group style="position:absolute;left:315;top:10264;width:9177;height:2" coordorigin="315,10264" coordsize="9177,2">
              <v:shape style="position:absolute;left:315;top:10264;width:9177;height:2" coordorigin="315,10264" coordsize="9177,0" path="m315,10264l9493,10264e" filled="f" stroked="t" strokeweight=".716246pt" strokecolor="#484848">
                <v:path arrowok="t"/>
              </v:shape>
            </v:group>
            <v:group style="position:absolute;left:2366;top:9884;width:2;height:646" coordorigin="2366,9884" coordsize="2,646">
              <v:shape style="position:absolute;left:2366;top:9884;width:2;height:646" coordorigin="2366,9884" coordsize="0,646" path="m2366,10530l2366,9884e" filled="f" stroked="t" strokeweight=".716246pt" strokecolor="#4B4B4B">
                <v:path arrowok="t"/>
              </v:shape>
            </v:group>
            <v:group style="position:absolute;left:9435;top:10267;width:487;height:2" coordorigin="9435,10267" coordsize="487,2">
              <v:shape style="position:absolute;left:9435;top:10267;width:487;height:2" coordorigin="9435,10267" coordsize="487,0" path="m9435,10267l9922,10267e" filled="f" stroked="t" strokeweight=".477497pt" strokecolor="#1F1F1F">
                <v:path arrowok="t"/>
              </v:shape>
            </v:group>
            <v:group style="position:absolute;left:9865;top:10269;width:1781;height:2" coordorigin="9865,10269" coordsize="1781,2">
              <v:shape style="position:absolute;left:9865;top:10269;width:1781;height:2" coordorigin="9865,10269" coordsize="1781,0" path="m9865,10269l11646,10269e" filled="f" stroked="t" strokeweight=".954994pt" strokecolor="#575757">
                <v:path arrowok="t"/>
              </v:shape>
            </v:group>
            <v:group style="position:absolute;left:315;top:10501;width:1404;height:2" coordorigin="315,10501" coordsize="1404,2">
              <v:shape style="position:absolute;left:315;top:10501;width:1404;height:2" coordorigin="315,10501" coordsize="1404,0" path="m315,10501l1719,10501e" filled="f" stroked="t" strokeweight=".477497pt" strokecolor="#383838">
                <v:path arrowok="t"/>
              </v:shape>
            </v:group>
            <v:group style="position:absolute;left:1662;top:10504;width:7860;height:2" coordorigin="1662,10504" coordsize="7860,2">
              <v:shape style="position:absolute;left:1662;top:10504;width:7860;height:2" coordorigin="1662,10504" coordsize="7860,0" path="m1662,10504l9521,10504e" filled="f" stroked="t" strokeweight=".954994pt" strokecolor="#4F4F4F">
                <v:path arrowok="t"/>
              </v:shape>
            </v:group>
            <v:group style="position:absolute;left:9435;top:10506;width:363;height:2" coordorigin="9435,10506" coordsize="363,2">
              <v:shape style="position:absolute;left:9435;top:10506;width:363;height:2" coordorigin="9435,10506" coordsize="363,0" path="m9435,10506l9798,10506e" filled="f" stroked="t" strokeweight=".477497pt" strokecolor="#343434">
                <v:path arrowok="t"/>
              </v:shape>
            </v:group>
            <v:group style="position:absolute;left:9741;top:10506;width:449;height:2" coordorigin="9741,10506" coordsize="449,2">
              <v:shape style="position:absolute;left:9741;top:10506;width:449;height:2" coordorigin="9741,10506" coordsize="449,0" path="m9741,10506l10190,10506e" filled="f" stroked="t" strokeweight=".477497pt" strokecolor="#1F1F1F">
                <v:path arrowok="t"/>
              </v:shape>
            </v:group>
            <v:group style="position:absolute;left:10132;top:10506;width:1514;height:2" coordorigin="10132,10506" coordsize="1514,2">
              <v:shape style="position:absolute;left:10132;top:10506;width:1514;height:2" coordorigin="10132,10506" coordsize="1514,0" path="m10132,10506l11646,10506e" filled="f" stroked="t" strokeweight=".954994pt" strokecolor="#545454">
                <v:path arrowok="t"/>
              </v:shape>
            </v:group>
            <v:group style="position:absolute;left:310;top:10784;width:2053;height:2" coordorigin="310,10784" coordsize="2053,2">
              <v:shape style="position:absolute;left:310;top:10784;width:2053;height:2" coordorigin="310,10784" coordsize="2053,0" path="m310,10784l2364,10784e" filled="f" stroked="t" strokeweight=".238749pt" strokecolor="#484848">
                <v:path arrowok="t"/>
              </v:shape>
            </v:group>
            <v:group style="position:absolute;left:2368;top:10458;width:2;height:1034" coordorigin="2368,10458" coordsize="2,1034">
              <v:shape style="position:absolute;left:2368;top:10458;width:2;height:1034" coordorigin="2368,10458" coordsize="0,1034" path="m2368,11492l2368,10458e" filled="f" stroked="t" strokeweight=".477497pt" strokecolor="#282828">
                <v:path arrowok="t"/>
              </v:shape>
            </v:group>
            <v:group style="position:absolute;left:2349;top:10784;width:477;height:2" coordorigin="2349,10784" coordsize="477,2">
              <v:shape style="position:absolute;left:2349;top:10784;width:477;height:2" coordorigin="2349,10784" coordsize="477,0" path="m2349,10784l2827,10784e" filled="f" stroked="t" strokeweight=".238749pt" strokecolor="#232323">
                <v:path arrowok="t"/>
              </v:shape>
            </v:group>
            <v:group style="position:absolute;left:2827;top:10784;width:1022;height:2" coordorigin="2827,10784" coordsize="1022,2">
              <v:shape style="position:absolute;left:2827;top:10784;width:1022;height:2" coordorigin="2827,10784" coordsize="1022,0" path="m2827,10784l3849,10784e" filled="f" stroked="t" strokeweight=".238749pt" strokecolor="#000000">
                <v:path arrowok="t"/>
              </v:shape>
            </v:group>
            <v:group style="position:absolute;left:3820;top:10753;width:449;height:2" coordorigin="3820,10753" coordsize="449,2">
              <v:shape style="position:absolute;left:3820;top:10753;width:449;height:2" coordorigin="3820,10753" coordsize="449,0" path="m3820,10753l4269,10753e" filled="f" stroked="t" strokeweight=".238749pt" strokecolor="#7C7C7C">
                <v:path arrowok="t"/>
              </v:shape>
            </v:group>
            <v:group style="position:absolute;left:4250;top:10784;width:1757;height:2" coordorigin="4250,10784" coordsize="1757,2">
              <v:shape style="position:absolute;left:4250;top:10784;width:1757;height:2" coordorigin="4250,10784" coordsize="1757,0" path="m4250,10784l6007,10784e" filled="f" stroked="t" strokeweight=".238749pt" strokecolor="#000000">
                <v:path arrowok="t"/>
              </v:shape>
            </v:group>
            <v:group style="position:absolute;left:5978;top:10753;width:726;height:2" coordorigin="5978,10753" coordsize="726,2">
              <v:shape style="position:absolute;left:5978;top:10753;width:726;height:2" coordorigin="5978,10753" coordsize="726,0" path="m5978,10753l6704,10753e" filled="f" stroked="t" strokeweight=".238749pt" strokecolor="#777777">
                <v:path arrowok="t"/>
              </v:shape>
            </v:group>
            <v:group style="position:absolute;left:6675;top:10784;width:1165;height:2" coordorigin="6675,10784" coordsize="1165,2">
              <v:shape style="position:absolute;left:6675;top:10784;width:1165;height:2" coordorigin="6675,10784" coordsize="1165,0" path="m6675,10784l7841,10784e" filled="f" stroked="t" strokeweight=".238749pt" strokecolor="#000000">
                <v:path arrowok="t"/>
              </v:shape>
            </v:group>
            <v:group style="position:absolute;left:9464;top:10784;width:697;height:2" coordorigin="9464,10784" coordsize="697,2">
              <v:shape style="position:absolute;left:9464;top:10784;width:697;height:2" coordorigin="9464,10784" coordsize="697,0" path="m9464,10784l10161,10784e" filled="f" stroked="t" strokeweight=".238749pt" strokecolor="#000000">
                <v:path arrowok="t"/>
              </v:shape>
            </v:group>
            <v:group style="position:absolute;left:10132;top:10755;width:463;height:2" coordorigin="10132,10755" coordsize="463,2">
              <v:shape style="position:absolute;left:10132;top:10755;width:463;height:2" coordorigin="10132,10755" coordsize="463,0" path="m10132,10755l10596,10755e" filled="f" stroked="t" strokeweight=".238749pt" strokecolor="#777777">
                <v:path arrowok="t"/>
              </v:shape>
            </v:group>
            <v:group style="position:absolute;left:10538;top:10753;width:1074;height:2" coordorigin="10538,10753" coordsize="1074,2">
              <v:shape style="position:absolute;left:10538;top:10753;width:1074;height:2" coordorigin="10538,10753" coordsize="1074,0" path="m10538,10753l11613,10753e" filled="f" stroked="t" strokeweight=".238749pt" strokecolor="#484848">
                <v:path arrowok="t"/>
              </v:shape>
            </v:group>
            <v:group style="position:absolute;left:11641;top:10755;width:2;height:4485" coordorigin="11641,10755" coordsize="2,4485">
              <v:shape style="position:absolute;left:11641;top:10755;width:2;height:4485" coordorigin="11641,10755" coordsize="0,4485" path="m11641,15240l11641,10755e" filled="f" stroked="t" strokeweight=".954994pt" strokecolor="#676764">
                <v:path arrowok="t"/>
              </v:shape>
            </v:group>
            <v:group style="position:absolute;left:310;top:11222;width:7115;height:2" coordorigin="310,11222" coordsize="7115,2">
              <v:shape style="position:absolute;left:310;top:11222;width:7115;height:2" coordorigin="310,11222" coordsize="7115,0" path="m310,11222l7425,11222e" filled="f" stroked="t" strokeweight=".954994pt" strokecolor="#4F4F4F">
                <v:path arrowok="t"/>
              </v:shape>
            </v:group>
            <v:group style="position:absolute;left:7368;top:11224;width:501;height:2" coordorigin="7368,11224" coordsize="501,2">
              <v:shape style="position:absolute;left:7368;top:11224;width:501;height:2" coordorigin="7368,11224" coordsize="501,0" path="m7368,11224l7869,11224e" filled="f" stroked="t" strokeweight=".477497pt" strokecolor="#383838">
                <v:path arrowok="t"/>
              </v:shape>
            </v:group>
            <v:group style="position:absolute;left:7793;top:11224;width:1394;height:2" coordorigin="7793,11224" coordsize="1394,2">
              <v:shape style="position:absolute;left:7793;top:11224;width:1394;height:2" coordorigin="7793,11224" coordsize="1394,0" path="m7793,11224l9187,11224e" filled="f" stroked="t" strokeweight=".954994pt" strokecolor="#4F4F4F">
                <v:path arrowok="t"/>
              </v:shape>
            </v:group>
            <v:group style="position:absolute;left:9130;top:11224;width:363;height:2" coordorigin="9130,11224" coordsize="363,2">
              <v:shape style="position:absolute;left:9130;top:11224;width:363;height:2" coordorigin="9130,11224" coordsize="363,0" path="m9130,11224l9493,11224e" filled="f" stroked="t" strokeweight=".477497pt" strokecolor="#2F2F2F">
                <v:path arrowok="t"/>
              </v:shape>
            </v:group>
            <v:group style="position:absolute;left:9435;top:11224;width:754;height:2" coordorigin="9435,11224" coordsize="754,2">
              <v:shape style="position:absolute;left:9435;top:11224;width:754;height:2" coordorigin="9435,11224" coordsize="754,0" path="m9435,11224l10190,11224e" filled="f" stroked="t" strokeweight=".477497pt" strokecolor="#1C1C1C">
                <v:path arrowok="t"/>
              </v:shape>
            </v:group>
            <v:group style="position:absolute;left:10132;top:11226;width:1514;height:2" coordorigin="10132,11226" coordsize="1514,2">
              <v:shape style="position:absolute;left:10132;top:11226;width:1514;height:2" coordorigin="10132,11226" coordsize="1514,0" path="m10132,11226l11646,11226e" filled="f" stroked="t" strokeweight=".716246pt" strokecolor="#545454">
                <v:path arrowok="t"/>
              </v:shape>
            </v:group>
            <v:group style="position:absolute;left:310;top:11461;width:2101;height:2" coordorigin="310,11461" coordsize="2101,2">
              <v:shape style="position:absolute;left:310;top:11461;width:2101;height:2" coordorigin="310,11461" coordsize="2101,0" path="m310,11461l2411,11461e" filled="f" stroked="t" strokeweight=".954994pt" strokecolor="#575757">
                <v:path arrowok="t"/>
              </v:shape>
            </v:group>
            <v:group style="position:absolute;left:2321;top:11463;width:535;height:2" coordorigin="2321,11463" coordsize="535,2">
              <v:shape style="position:absolute;left:2321;top:11463;width:535;height:2" coordorigin="2321,11463" coordsize="535,0" path="m2321,11463l2855,11463e" filled="f" stroked="t" strokeweight=".477497pt" strokecolor="#2F2F2F">
                <v:path arrowok="t"/>
              </v:shape>
            </v:group>
            <v:group style="position:absolute;left:2798;top:11463;width:2163;height:2" coordorigin="2798,11463" coordsize="2163,2">
              <v:shape style="position:absolute;left:2798;top:11463;width:2163;height:2" coordorigin="2798,11463" coordsize="2163,0" path="m2798,11463l4961,11463e" filled="f" stroked="t" strokeweight=".954994pt" strokecolor="#4F4F4F">
                <v:path arrowok="t"/>
              </v:shape>
            </v:group>
            <v:group style="position:absolute;left:4904;top:11463;width:191;height:2" coordorigin="4904,11463" coordsize="191,2">
              <v:shape style="position:absolute;left:4904;top:11463;width:191;height:2" coordorigin="4904,11463" coordsize="191,0" path="m4904,11463l5095,11463e" filled="f" stroked="t" strokeweight=".477497pt" strokecolor="#1C1C1C">
                <v:path arrowok="t"/>
              </v:shape>
            </v:group>
            <v:group style="position:absolute;left:5038;top:11466;width:1571;height:2" coordorigin="5038,11466" coordsize="1571,2">
              <v:shape style="position:absolute;left:5038;top:11466;width:1571;height:2" coordorigin="5038,11466" coordsize="1571,0" path="m5038,11466l6609,11466e" filled="f" stroked="t" strokeweight=".954994pt" strokecolor="#575757">
                <v:path arrowok="t"/>
              </v:shape>
            </v:group>
            <v:group style="position:absolute;left:5978;top:11466;width:1891;height:2" coordorigin="5978,11466" coordsize="1891,2">
              <v:shape style="position:absolute;left:5978;top:11466;width:1891;height:2" coordorigin="5978,11466" coordsize="1891,0" path="m5978,11466l7869,11466e" filled="f" stroked="t" strokeweight=".716246pt" strokecolor="#444444">
                <v:path arrowok="t"/>
              </v:shape>
            </v:group>
            <v:group style="position:absolute;left:7673;top:11466;width:3978;height:2" coordorigin="7673,11466" coordsize="3978,2">
              <v:shape style="position:absolute;left:7673;top:11466;width:3978;height:2" coordorigin="7673,11466" coordsize="3978,0" path="m7673,11466l11651,11466e" filled="f" stroked="t" strokeweight=".716246pt" strokecolor="#5B5B5B">
                <v:path arrowok="t"/>
              </v:shape>
            </v:group>
            <v:group style="position:absolute;left:315;top:11712;width:750;height:2" coordorigin="315,11712" coordsize="750,2">
              <v:shape style="position:absolute;left:315;top:11712;width:750;height:2" coordorigin="315,11712" coordsize="750,0" path="m315,11712l1065,11712e" filled="f" stroked="t" strokeweight=".238749pt" strokecolor="#5B5B5B">
                <v:path arrowok="t"/>
              </v:shape>
            </v:group>
            <v:group style="position:absolute;left:1031;top:11449;width:2;height:297" coordorigin="1031,11449" coordsize="2,297">
              <v:shape style="position:absolute;left:1031;top:11449;width:2;height:297" coordorigin="1031,11449" coordsize="0,297" path="m1031,11746l1031,11449e" filled="f" stroked="t" strokeweight=".238749pt" strokecolor="#575757">
                <v:path arrowok="t"/>
              </v:shape>
            </v:group>
            <v:group style="position:absolute;left:1003;top:11710;width:726;height:2" coordorigin="1003,11710" coordsize="726,2">
              <v:shape style="position:absolute;left:1003;top:11710;width:726;height:2" coordorigin="1003,11710" coordsize="726,0" path="m1003,11710l1729,11710e" filled="f" stroked="t" strokeweight=".238749pt" strokecolor="#2B2B2B">
                <v:path arrowok="t"/>
              </v:shape>
            </v:group>
            <v:group style="position:absolute;left:1698;top:11454;width:2;height:1694" coordorigin="1698,11454" coordsize="2,1694">
              <v:shape style="position:absolute;left:1698;top:11454;width:2;height:1694" coordorigin="1698,11454" coordsize="0,1694" path="m1698,13148l1698,11454e" filled="f" stroked="t" strokeweight=".954994pt" strokecolor="#4F4F4F">
                <v:path arrowok="t"/>
              </v:shape>
            </v:group>
            <v:group style="position:absolute;left:1657;top:11712;width:735;height:2" coordorigin="1657,11712" coordsize="735,2">
              <v:shape style="position:absolute;left:1657;top:11712;width:735;height:2" coordorigin="1657,11712" coordsize="735,0" path="m1657,11712l2392,11712e" filled="f" stroked="t" strokeweight=".477497pt" strokecolor="#575757">
                <v:path arrowok="t"/>
              </v:shape>
            </v:group>
            <v:group style="position:absolute;left:2371;top:11420;width:2;height:354" coordorigin="2371,11420" coordsize="2,354">
              <v:shape style="position:absolute;left:2371;top:11420;width:2;height:354" coordorigin="2371,11420" coordsize="0,354" path="m2371,11774l2371,11420e" filled="f" stroked="t" strokeweight=".477497pt" strokecolor="#3F3F3F">
                <v:path arrowok="t"/>
              </v:shape>
            </v:group>
            <v:group style="position:absolute;left:2321;top:11712;width:2268;height:2" coordorigin="2321,11712" coordsize="2268,2">
              <v:shape style="position:absolute;left:2321;top:11712;width:2268;height:2" coordorigin="2321,11712" coordsize="2268,0" path="m2321,11712l4589,11712e" filled="f" stroked="t" strokeweight=".238749pt" strokecolor="#444444">
                <v:path arrowok="t"/>
              </v:shape>
            </v:group>
            <v:group style="position:absolute;left:5486;top:11712;width:549;height:2" coordorigin="5486,11712" coordsize="549,2">
              <v:shape style="position:absolute;left:5486;top:11712;width:549;height:2" coordorigin="5486,11712" coordsize="549,0" path="m5486,11712l6036,11712e" filled="f" stroked="t" strokeweight=".238749pt" strokecolor="#444444">
                <v:path arrowok="t"/>
              </v:shape>
            </v:group>
            <v:group style="position:absolute;left:5978;top:11710;width:726;height:2" coordorigin="5978,11710" coordsize="726,2">
              <v:shape style="position:absolute;left:5978;top:11710;width:726;height:2" coordorigin="5978,11710" coordsize="726,0" path="m5978,11710l6704,11710e" filled="f" stroked="t" strokeweight=".238749pt" strokecolor="#232323">
                <v:path arrowok="t"/>
              </v:shape>
            </v:group>
            <v:group style="position:absolute;left:6647;top:11710;width:382;height:2" coordorigin="6647,11710" coordsize="382,2">
              <v:shape style="position:absolute;left:6647;top:11710;width:382;height:2" coordorigin="6647,11710" coordsize="382,0" path="m6647,11710l7029,11710e" filled="f" stroked="t" strokeweight=".238749pt" strokecolor="#383838">
                <v:path arrowok="t"/>
              </v:shape>
            </v:group>
            <v:group style="position:absolute;left:6971;top:11712;width:3624;height:2" coordorigin="6971,11712" coordsize="3624,2">
              <v:shape style="position:absolute;left:6971;top:11712;width:3624;height:2" coordorigin="6971,11712" coordsize="3624,0" path="m6971,11712l10596,11712e" filled="f" stroked="t" strokeweight=".477497pt" strokecolor="#4B4B4B">
                <v:path arrowok="t"/>
              </v:shape>
            </v:group>
            <v:group style="position:absolute;left:10538;top:11712;width:1113;height:2" coordorigin="10538,11712" coordsize="1113,2">
              <v:shape style="position:absolute;left:10538;top:11712;width:1113;height:2" coordorigin="10538,11712" coordsize="1113,0" path="m10538,11712l11651,11712e" filled="f" stroked="t" strokeweight=".954994pt" strokecolor="#5B5B5B">
                <v:path arrowok="t"/>
              </v:shape>
            </v:group>
            <v:group style="position:absolute;left:1031;top:11741;width:2;height:1943" coordorigin="1031,11741" coordsize="2,1943">
              <v:shape style="position:absolute;left:1031;top:11741;width:2;height:1943" coordorigin="1031,11741" coordsize="0,1943" path="m1031,13684l1031,11741e" filled="f" stroked="t" strokeweight=".238749pt" strokecolor="#000000">
                <v:path arrowok="t"/>
              </v:shape>
            </v:group>
            <v:group style="position:absolute;left:2371;top:11712;width:2;height:1436" coordorigin="2371,11712" coordsize="2,1436">
              <v:shape style="position:absolute;left:2371;top:11712;width:2;height:1436" coordorigin="2371,11712" coordsize="0,1436" path="m2371,13148l2371,11712e" filled="f" stroked="t" strokeweight=".954994pt" strokecolor="#575757">
                <v:path arrowok="t"/>
              </v:shape>
            </v:group>
            <v:group style="position:absolute;left:7406;top:11459;width:2;height:3877" coordorigin="7406,11459" coordsize="2,3877">
              <v:shape style="position:absolute;left:7406;top:11459;width:2;height:3877" coordorigin="7406,11459" coordsize="0,3877" path="m7406,15335l7406,11459e" filled="f" stroked="t" strokeweight=".954994pt" strokecolor="#575757">
                <v:path arrowok="t"/>
              </v:shape>
            </v:group>
            <v:group style="position:absolute;left:320;top:12162;width:2;height:555" coordorigin="320,12162" coordsize="2,555">
              <v:shape style="position:absolute;left:320;top:12162;width:2;height:555" coordorigin="320,12162" coordsize="0,555" path="m320,12717l320,12162e" filled="f" stroked="t" strokeweight=".477497pt" strokecolor="#1F1F1F">
                <v:path arrowok="t"/>
              </v:shape>
            </v:group>
            <v:group style="position:absolute;left:1700;top:13091;width:2;height:866" coordorigin="1700,13091" coordsize="2,866">
              <v:shape style="position:absolute;left:1700;top:13091;width:2;height:866" coordorigin="1700,13091" coordsize="0,866" path="m1700,13957l1700,13091e" filled="f" stroked="t" strokeweight=".477497pt" strokecolor="#232323">
                <v:path arrowok="t"/>
              </v:shape>
            </v:group>
            <v:group style="position:absolute;left:2368;top:13091;width:2;height:622" coordorigin="2368,13091" coordsize="2,622">
              <v:shape style="position:absolute;left:2368;top:13091;width:2;height:622" coordorigin="2368,13091" coordsize="0,622" path="m2368,13713l2368,13091e" filled="f" stroked="t" strokeweight=".477497pt" strokecolor="#0F0F0F">
                <v:path arrowok="t"/>
              </v:shape>
            </v:group>
            <v:group style="position:absolute;left:325;top:13450;width:2;height:263" coordorigin="325,13450" coordsize="2,263">
              <v:shape style="position:absolute;left:325;top:13450;width:2;height:263" coordorigin="325,13450" coordsize="0,263" path="m325,13713l325,13450e" filled="f" stroked="t" strokeweight=".477497pt" strokecolor="#232323">
                <v:path arrowok="t"/>
              </v:shape>
            </v:group>
            <v:group style="position:absolute;left:320;top:13792;width:788;height:2" coordorigin="320,13792" coordsize="788,2">
              <v:shape style="position:absolute;left:320;top:13792;width:788;height:2" coordorigin="320,13792" coordsize="788,0" path="m320,13792l1108,13792e" filled="f" stroked="t" strokeweight=".954994pt" strokecolor="#606060">
                <v:path arrowok="t"/>
              </v:shape>
            </v:group>
            <v:group style="position:absolute;left:325;top:13655;width:2;height:2843" coordorigin="325,13655" coordsize="2,2843">
              <v:shape style="position:absolute;left:325;top:13655;width:2;height:2843" coordorigin="325,13655" coordsize="0,2843" path="m325,16499l325,13655e" filled="f" stroked="t" strokeweight=".477497pt" strokecolor="#4B4B4B">
                <v:path arrowok="t"/>
              </v:shape>
            </v:group>
            <v:group style="position:absolute;left:1031;top:13684;width:2;height:101" coordorigin="1031,13684" coordsize="2,101">
              <v:shape style="position:absolute;left:1031;top:13684;width:2;height:101" coordorigin="1031,13684" coordsize="0,101" path="m1031,13785l1031,13684e" filled="f" stroked="t" strokeweight=".238749pt" strokecolor="#747474">
                <v:path arrowok="t"/>
              </v:shape>
            </v:group>
            <v:group style="position:absolute;left:1003;top:13789;width:1375;height:2" coordorigin="1003,13789" coordsize="1375,2">
              <v:shape style="position:absolute;left:1003;top:13789;width:1375;height:2" coordorigin="1003,13789" coordsize="1375,0" path="m1003,13789l2378,13789e" filled="f" stroked="t" strokeweight=".716246pt" strokecolor="#444444">
                <v:path arrowok="t"/>
              </v:shape>
            </v:group>
            <v:group style="position:absolute;left:2368;top:13655;width:2;height:158" coordorigin="2368,13655" coordsize="2,158">
              <v:shape style="position:absolute;left:2368;top:13655;width:2;height:158" coordorigin="2368,13655" coordsize="0,158" path="m2368,13813l2368,13655e" filled="f" stroked="t" strokeweight=".477497pt" strokecolor="#232323">
                <v:path arrowok="t"/>
              </v:shape>
            </v:group>
            <v:group style="position:absolute;left:1031;top:13770;width:2;height:158" coordorigin="1031,13770" coordsize="2,158">
              <v:shape style="position:absolute;left:1031;top:13770;width:2;height:158" coordorigin="1031,13770" coordsize="0,158" path="m1031,13928l1031,13770e" filled="f" stroked="t" strokeweight=".238749pt" strokecolor="#5B5B5B">
                <v:path arrowok="t"/>
              </v:shape>
            </v:group>
            <v:group style="position:absolute;left:2371;top:13742;width:2;height:708" coordorigin="2371,13742" coordsize="2,708">
              <v:shape style="position:absolute;left:2371;top:13742;width:2;height:708" coordorigin="2371,13742" coordsize="0,708" path="m2371,14450l2371,13742e" filled="f" stroked="t" strokeweight=".716246pt" strokecolor="#3B3B3B">
                <v:path arrowok="t"/>
              </v:shape>
            </v:group>
            <v:group style="position:absolute;left:1031;top:13928;width:2;height:1967" coordorigin="1031,13928" coordsize="2,1967">
              <v:shape style="position:absolute;left:1031;top:13928;width:2;height:1967" coordorigin="1031,13928" coordsize="0,1967" path="m1031,15895l1031,13928e" filled="f" stroked="t" strokeweight=".238749pt" strokecolor="#000000">
                <v:path arrowok="t"/>
              </v:shape>
            </v:group>
            <v:group style="position:absolute;left:11649;top:13900;width:2;height:1565" coordorigin="11649,13900" coordsize="2,1565">
              <v:shape style="position:absolute;left:11649;top:13900;width:2;height:1565" coordorigin="11649,13900" coordsize="0,1565" path="m11649,15465l11649,13900e" filled="f" stroked="t" strokeweight=".716246pt" strokecolor="#646464">
                <v:path arrowok="t"/>
              </v:shape>
            </v:group>
            <v:group style="position:absolute;left:2373;top:14393;width:2;height:455" coordorigin="2373,14393" coordsize="2,455">
              <v:shape style="position:absolute;left:2373;top:14393;width:2;height:455" coordorigin="2373,14393" coordsize="0,455" path="m2373,14847l2373,14393e" filled="f" stroked="t" strokeweight=".477497pt" strokecolor="#1F1F23">
                <v:path arrowok="t"/>
              </v:shape>
            </v:group>
            <v:group style="position:absolute;left:1702;top:13900;width:2;height:1867" coordorigin="1702,13900" coordsize="2,1867">
              <v:shape style="position:absolute;left:1702;top:13900;width:2;height:1867" coordorigin="1702,13900" coordsize="0,1867" path="m1702,15766l1702,13900e" filled="f" stroked="t" strokeweight=".716246pt" strokecolor="#4B4B4B">
                <v:path arrowok="t"/>
              </v:shape>
            </v:group>
            <v:group style="position:absolute;left:2380;top:14790;width:2;height:168" coordorigin="2380,14790" coordsize="2,168">
              <v:shape style="position:absolute;left:2380;top:14790;width:2;height:168" coordorigin="2380,14790" coordsize="0,168" path="m2380,14957l2380,14790e" filled="f" stroked="t" strokeweight="1.193743pt" strokecolor="#343464">
                <v:path arrowok="t"/>
              </v:shape>
            </v:group>
            <v:group style="position:absolute;left:327;top:14900;width:2;height:866" coordorigin="327,14900" coordsize="2,866">
              <v:shape style="position:absolute;left:327;top:14900;width:2;height:866" coordorigin="327,14900" coordsize="0,866" path="m327,15766l327,14900e" filled="f" stroked="t" strokeweight=".954994pt" strokecolor="#606060">
                <v:path arrowok="t"/>
              </v:shape>
            </v:group>
            <v:group style="position:absolute;left:2373;top:14900;width:2;height:421" coordorigin="2373,14900" coordsize="2,421">
              <v:shape style="position:absolute;left:2373;top:14900;width:2;height:421" coordorigin="2373,14900" coordsize="0,421" path="m2373,15321l2373,14900e" filled="f" stroked="t" strokeweight=".477497pt" strokecolor="#3B3F44">
                <v:path arrowok="t"/>
              </v:shape>
            </v:group>
            <v:group style="position:absolute;left:2373;top:15125;width:2;height:1374" coordorigin="2373,15125" coordsize="2,1374">
              <v:shape style="position:absolute;left:2373;top:15125;width:2;height:1374" coordorigin="2373,15125" coordsize="0,1374" path="m2373,16499l2373,15125e" filled="f" stroked="t" strokeweight=".954994pt" strokecolor="#5B5B5B">
                <v:path arrowok="t"/>
              </v:shape>
            </v:group>
            <v:group style="position:absolute;left:7411;top:15264;width:2;height:503" coordorigin="7411,15264" coordsize="2,503">
              <v:shape style="position:absolute;left:7411;top:15264;width:2;height:503" coordorigin="7411,15264" coordsize="0,503" path="m7411,15766l7411,15264e" filled="f" stroked="t" strokeweight=".477497pt" strokecolor="#444444">
                <v:path arrowok="t"/>
              </v:shape>
            </v:group>
            <v:group style="position:absolute;left:11649;top:15264;width:2;height:661" coordorigin="11649,15264" coordsize="2,661">
              <v:shape style="position:absolute;left:11649;top:15264;width:2;height:661" coordorigin="11649,15264" coordsize="0,661" path="m11649,15924l11649,15264e" filled="f" stroked="t" strokeweight=".477497pt" strokecolor="#4B4B4B">
                <v:path arrowok="t"/>
              </v:shape>
            </v:group>
            <v:group style="position:absolute;left:325;top:15709;width:2;height:790" coordorigin="325,15709" coordsize="2,790">
              <v:shape style="position:absolute;left:325;top:15709;width:2;height:790" coordorigin="325,15709" coordsize="0,790" path="m325,16499l325,15709e" filled="f" stroked="t" strokeweight=".477497pt" strokecolor="#2F2F2F">
                <v:path arrowok="t"/>
              </v:shape>
            </v:group>
            <v:group style="position:absolute;left:1700;top:15709;width:2;height:785" coordorigin="1700,15709" coordsize="2,785">
              <v:shape style="position:absolute;left:1700;top:15709;width:2;height:785" coordorigin="1700,15709" coordsize="0,785" path="m1700,16494l1700,15709e" filled="f" stroked="t" strokeweight=".477497pt" strokecolor="#282828">
                <v:path arrowok="t"/>
              </v:shape>
            </v:group>
            <v:group style="position:absolute;left:7411;top:15709;width:2;height:215" coordorigin="7411,15709" coordsize="2,215">
              <v:shape style="position:absolute;left:7411;top:15709;width:2;height:215" coordorigin="7411,15709" coordsize="0,215" path="m7411,15924l7411,15709e" filled="f" stroked="t" strokeweight=".477497pt" strokecolor="#1F1F1F">
                <v:path arrowok="t"/>
              </v:shape>
            </v:group>
            <v:group style="position:absolute;left:310;top:16491;width:11350;height:2" coordorigin="310,16491" coordsize="11350,2">
              <v:shape style="position:absolute;left:310;top:16491;width:11350;height:2" coordorigin="310,16491" coordsize="11350,0" path="m310,16491l11660,16491e" filled="f" stroked="t" strokeweight=".716246pt" strokecolor="#575757">
                <v:path arrowok="t"/>
              </v:shape>
            </v:group>
            <v:group style="position:absolute;left:1031;top:15895;width:2;height:589" coordorigin="1031,15895" coordsize="2,589">
              <v:shape style="position:absolute;left:1031;top:15895;width:2;height:589" coordorigin="1031,15895" coordsize="0,589" path="m1031,16484l1031,15895e" filled="f" stroked="t" strokeweight=".238749pt" strokecolor="#747777">
                <v:path arrowok="t"/>
              </v:shape>
            </v:group>
            <v:group style="position:absolute;left:1003;top:16489;width:726;height:2" coordorigin="1003,16489" coordsize="726,2">
              <v:shape style="position:absolute;left:1003;top:16489;width:726;height:2" coordorigin="1003,16489" coordsize="726,0" path="m1003,16489l1729,16489e" filled="f" stroked="t" strokeweight=".477497pt" strokecolor="#343438">
                <v:path arrowok="t"/>
              </v:shape>
            </v:group>
            <v:group style="position:absolute;left:5978;top:16489;width:726;height:2" coordorigin="5978,16489" coordsize="726,2">
              <v:shape style="position:absolute;left:5978;top:16489;width:726;height:2" coordorigin="5978,16489" coordsize="726,0" path="m5978,16489l6704,16489e" filled="f" stroked="t" strokeweight=".477497pt" strokecolor="#383838">
                <v:path arrowok="t"/>
              </v:shape>
            </v:group>
            <v:group style="position:absolute;left:7408;top:15867;width:2;height:632" coordorigin="7408,15867" coordsize="2,632">
              <v:shape style="position:absolute;left:7408;top:15867;width:2;height:632" coordorigin="7408,15867" coordsize="0,632" path="m7408,16499l7408,15867e" filled="f" stroked="t" strokeweight=".477497pt" strokecolor="#444444">
                <v:path arrowok="t"/>
              </v:shape>
            </v:group>
            <v:group style="position:absolute;left:9741;top:16494;width:181;height:2" coordorigin="9741,16494" coordsize="181,2">
              <v:shape style="position:absolute;left:9741;top:16494;width:181;height:2" coordorigin="9741,16494" coordsize="181,0" path="m9741,16494l9922,16494e" filled="f" stroked="t" strokeweight=".477497pt" strokecolor="#3F3F3F">
                <v:path arrowok="t"/>
              </v:shape>
            </v:group>
            <v:group style="position:absolute;left:11646;top:15852;width:2;height:656" coordorigin="11646,15852" coordsize="2,656">
              <v:shape style="position:absolute;left:11646;top:15852;width:2;height:656" coordorigin="11646,15852" coordsize="0,656" path="m11646,16508l11646,15852e" filled="f" stroked="t" strokeweight=".954994pt" strokecolor="#707070">
                <v:path arrowok="t"/>
              </v:shape>
            </v:group>
            <w10:wrap type="none"/>
          </v:group>
        </w:pict>
      </w:r>
      <w:r>
        <w:rPr>
          <w:sz w:val="16"/>
          <w:szCs w:val="16"/>
        </w:rPr>
      </w:r>
    </w:p>
    <w:p>
      <w:pPr>
        <w:spacing w:before="0" w:after="0" w:line="252" w:lineRule="auto"/>
        <w:ind w:left="5158" w:right="5228" w:firstLine="-29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4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AZ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60"/>
        </w:sectPr>
      </w:pPr>
      <w:rPr/>
    </w:p>
    <w:p>
      <w:pPr>
        <w:spacing w:before="1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43" w:lineRule="exact"/>
        <w:ind w:left="3553" w:right="-20"/>
        <w:jc w:val="left"/>
        <w:tabs>
          <w:tab w:pos="1008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02446pt;margin-top:-21.100719pt;width:268.533872pt;height:43.5pt;mso-position-horizontal-relative:page;mso-position-vertical-relative:paragraph;z-index:-16437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0"/>
                    <w:jc w:val="left"/>
                    <w:tabs>
                      <w:tab w:pos="2540" w:val="left"/>
                    </w:tabs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262626"/>
                      <w:spacing w:val="0"/>
                      <w:w w:val="460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262626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262626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0"/>
                      <w:w w:val="100"/>
                      <w:position w:val="18"/>
                    </w:rPr>
                    <w:t>İZMİR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28"/>
                      <w:w w:val="100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0"/>
                      <w:w w:val="106"/>
                      <w:position w:val="18"/>
                    </w:rPr>
                    <w:t>BÜYÜKŞEHİR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-10"/>
                      <w:w w:val="106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0"/>
                      <w:w w:val="106"/>
                      <w:position w:val="18"/>
                    </w:rPr>
                    <w:t>BELEDİYESİ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BAŞKANLIGI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</w:r>
      <w:r>
        <w:rPr>
          <w:rFonts w:ascii="Arial" w:hAnsi="Arial" w:cs="Arial" w:eastAsia="Arial"/>
          <w:sz w:val="29"/>
          <w:szCs w:val="29"/>
          <w:color w:val="525252"/>
          <w:spacing w:val="0"/>
          <w:w w:val="52"/>
          <w:position w:val="0"/>
        </w:rPr>
        <w:t>..</w:t>
      </w:r>
      <w:r>
        <w:rPr>
          <w:rFonts w:ascii="Arial" w:hAnsi="Arial" w:cs="Arial" w:eastAsia="Arial"/>
          <w:sz w:val="29"/>
          <w:szCs w:val="29"/>
          <w:color w:val="525252"/>
          <w:spacing w:val="0"/>
          <w:w w:val="52"/>
          <w:position w:val="0"/>
        </w:rPr>
        <w:t>  </w:t>
      </w:r>
      <w:r>
        <w:rPr>
          <w:rFonts w:ascii="Arial" w:hAnsi="Arial" w:cs="Arial" w:eastAsia="Arial"/>
          <w:sz w:val="29"/>
          <w:szCs w:val="29"/>
          <w:color w:val="525252"/>
          <w:spacing w:val="9"/>
          <w:w w:val="52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121"/>
          <w:position w:val="-9"/>
        </w:rPr>
        <w:t>"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900" w:right="-20"/>
        <w:jc w:val="left"/>
        <w:tabs>
          <w:tab w:pos="3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.616894pt;margin-top:5.052659pt;width:51.635252pt;height:7.5pt;mso-position-horizontal-relative:page;mso-position-vertical-relative:paragraph;z-index:-16436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262626"/>
                      <w:spacing w:val="0"/>
                      <w:w w:val="105"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10"/>
        </w:rPr>
        <w:t>IZ</w:t>
      </w:r>
      <w:r>
        <w:rPr>
          <w:rFonts w:ascii="Arial" w:hAnsi="Arial" w:cs="Arial" w:eastAsia="Arial"/>
          <w:sz w:val="15"/>
          <w:szCs w:val="15"/>
          <w:color w:val="383838"/>
          <w:spacing w:val="-8"/>
          <w:w w:val="100"/>
          <w:position w:val="1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10"/>
        </w:rPr>
        <w:t>MIR</w:t>
      </w:r>
      <w:r>
        <w:rPr>
          <w:rFonts w:ascii="Arial" w:hAnsi="Arial" w:cs="Arial" w:eastAsia="Arial"/>
          <w:sz w:val="15"/>
          <w:szCs w:val="15"/>
          <w:color w:val="383838"/>
          <w:spacing w:val="-17"/>
          <w:w w:val="100"/>
          <w:position w:val="1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5" w:after="0" w:line="192" w:lineRule="exact"/>
        <w:ind w:left="680" w:right="-20"/>
        <w:jc w:val="left"/>
        <w:tabs>
          <w:tab w:pos="40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5"/>
          <w:szCs w:val="15"/>
          <w:color w:val="262626"/>
          <w:spacing w:val="0"/>
          <w:w w:val="107"/>
        </w:rPr>
        <w:t>BELEDIYESI</w:t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3.496399" w:type="dxa"/>
      </w:tblPr>
      <w:tblGrid/>
      <w:tr>
        <w:trPr>
          <w:trHeight w:val="218" w:hRule="exact"/>
        </w:trPr>
        <w:tc>
          <w:tcPr>
            <w:tcW w:w="1079" w:type="dxa"/>
            <w:tcBorders>
              <w:top w:val="nil" w:sz="6" w:space="0" w:color="auto"/>
              <w:bottom w:val="single" w:sz="7.66146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6" w:after="0" w:line="192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Qla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-15"/>
                <w:w w:val="110"/>
              </w:rPr>
              <w:t>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0"/>
                <w:w w:val="96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562" w:type="dxa"/>
            <w:tcBorders>
              <w:top w:val="single" w:sz="7.661464" w:space="0" w:color="575757"/>
              <w:bottom w:val="single" w:sz="7.66146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192" w:lineRule="exact"/>
              <w:ind w:left="187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6"/>
              </w:rPr>
              <w:t>15.05.2017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519" w:type="dxa"/>
            <w:tcBorders>
              <w:top w:val="single" w:sz="7.661464" w:space="0" w:color="575757"/>
              <w:bottom w:val="single" w:sz="3.830736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469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w w:val="77"/>
              </w:rPr>
              <w:t>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7"/>
                <w:w w:val="76"/>
              </w:rPr>
              <w:t>B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2"/>
              </w:rPr>
              <w:t>ildiriııı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5"/>
              </w:rPr>
              <w:t>29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231" w:type="dxa"/>
            <w:tcBorders>
              <w:top w:val="nil" w:sz="6" w:space="0" w:color="auto"/>
              <w:bottom w:val="single" w:sz="5.746096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21" w:after="0" w:line="190" w:lineRule="exact"/>
              <w:ind w:left="353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2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6"/>
                <w:position w:val="-1"/>
              </w:rPr>
              <w:t>22:09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92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7.661464" w:space="0" w:color="6B6B6B"/>
            </w:tcBorders>
          </w:tcPr>
          <w:p>
            <w:pPr>
              <w:spacing w:before="26" w:after="0" w:line="192" w:lineRule="exact"/>
              <w:ind w:left="17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87"/>
              </w:rPr>
              <w:t>ITel: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8"/>
                <w:w w:val="87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2"/>
              </w:rPr>
              <w:t>110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18" w:hRule="exact"/>
        </w:trPr>
        <w:tc>
          <w:tcPr>
            <w:tcW w:w="1079" w:type="dxa"/>
            <w:tcBorders>
              <w:top w:val="single" w:sz="7.661464" w:space="0" w:color="545454"/>
              <w:bottom w:val="single" w:sz="7.66146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195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w w:val="95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w w:val="102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w w:val="103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62626"/>
                <w:spacing w:val="0"/>
                <w:w w:val="100"/>
              </w:rPr>
              <w:t>ıt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62626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562" w:type="dxa"/>
            <w:tcBorders>
              <w:top w:val="single" w:sz="7.661464" w:space="0" w:color="545454"/>
              <w:bottom w:val="single" w:sz="3.830736" w:space="0" w:color="282828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91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9"/>
                <w:w w:val="102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5"/>
              </w:rPr>
              <w:t>15.05.2017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519" w:type="dxa"/>
            <w:tcBorders>
              <w:top w:val="single" w:sz="3.830736" w:space="0" w:color="484848"/>
              <w:bottom w:val="single" w:sz="7.66146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4" w:after="0" w:line="190" w:lineRule="exact"/>
              <w:ind w:left="469" w:right="-20"/>
              <w:jc w:val="left"/>
              <w:tabs>
                <w:tab w:pos="170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w w:val="86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3"/>
                <w:w w:val="86"/>
                <w:position w:val="-1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0"/>
                <w:w w:val="105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8"/>
                <w:w w:val="106"/>
                <w:position w:val="-1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74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-2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0"/>
                <w:w w:val="100"/>
                <w:position w:val="-1"/>
              </w:rPr>
              <w:t>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-2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9696B"/>
                <w:spacing w:val="0"/>
                <w:w w:val="128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9696B"/>
                <w:spacing w:val="-17"/>
                <w:w w:val="128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62626"/>
                <w:spacing w:val="0"/>
                <w:w w:val="128"/>
                <w:position w:val="-1"/>
              </w:rPr>
              <w:t>3137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231" w:type="dxa"/>
            <w:tcBorders>
              <w:top w:val="single" w:sz="5.746096" w:space="0" w:color="575757"/>
              <w:bottom w:val="single" w:sz="7.66146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190" w:lineRule="exact"/>
              <w:ind w:left="353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-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  <w:position w:val="-1"/>
              </w:rPr>
              <w:t>Ala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2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4"/>
                <w:position w:val="-1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92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7.661464" w:space="0" w:color="6B6B6B"/>
            </w:tcBorders>
          </w:tcPr>
          <w:p>
            <w:pPr/>
            <w:rPr/>
          </w:p>
        </w:tc>
      </w:tr>
    </w:tbl>
    <w:p>
      <w:pPr>
        <w:spacing w:before="0" w:after="0" w:line="178" w:lineRule="exact"/>
        <w:ind w:left="15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Adr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13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Bomova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</w:rPr>
        <w:t>1419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6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3"/>
        </w:rPr>
        <w:t>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240" w:lineRule="auto"/>
        <w:ind w:left="158" w:right="-20"/>
        <w:jc w:val="left"/>
        <w:tabs>
          <w:tab w:pos="13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Bomova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1419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no:28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24" w:lineRule="exact"/>
        <w:ind w:left="153" w:right="-20"/>
        <w:jc w:val="left"/>
        <w:tabs>
          <w:tab w:pos="1640" w:val="left"/>
          <w:tab w:pos="4100" w:val="left"/>
          <w:tab w:pos="5380" w:val="left"/>
          <w:tab w:pos="65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8"/>
          <w:w w:val="93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96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5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6"/>
          <w:position w:val="1"/>
        </w:rPr>
        <w:t>iş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Yeri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8"/>
          <w:w w:val="89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96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86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"/>
          <w:w w:val="112"/>
          <w:position w:val="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4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5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2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A</w:t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8"/>
          <w:w w:val="97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8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43"/>
          <w:position w:val="0"/>
        </w:rPr>
        <w:t>t?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6"/>
          <w:w w:val="44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4"/>
          <w:position w:val="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3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1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7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96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6"/>
          <w:w w:val="109"/>
          <w:position w:val="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62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4"/>
          <w:w w:val="12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91"/>
          <w:position w:val="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6" w:after="0" w:line="178" w:lineRule="exact"/>
        <w:ind w:left="158" w:right="-20"/>
        <w:jc w:val="left"/>
        <w:tabs>
          <w:tab w:pos="3680" w:val="left"/>
          <w:tab w:pos="68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  <w:position w:val="-1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6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nada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9696B"/>
          <w:spacing w:val="0"/>
          <w:w w:val="128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9696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9696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9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pıııı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  <w:position w:val="-1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5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9696B"/>
          <w:spacing w:val="0"/>
          <w:w w:val="154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9696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9696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-2"/>
        </w:rPr>
        <w:t>Ticari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40" w:bottom="280" w:left="220" w:right="140"/>
        </w:sectPr>
      </w:pPr>
      <w:rPr/>
    </w:p>
    <w:p>
      <w:pPr>
        <w:spacing w:before="23" w:after="0" w:line="154" w:lineRule="exact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94"/>
          <w:position w:val="-4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2"/>
          <w:w w:val="111"/>
          <w:position w:val="-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82"/>
          <w:position w:val="-4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"/>
          <w:w w:val="117"/>
          <w:position w:val="-4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92"/>
          <w:position w:val="-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3"/>
          <w:position w:val="-4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3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  <w:position w:val="-4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4"/>
        </w:rPr>
        <w:t>ag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7"/>
          <w:w w:val="100"/>
          <w:position w:val="-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"/>
        </w:rPr>
        <w:t>Ah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4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4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  <w:position w:val="-4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right="-20"/>
        <w:jc w:val="left"/>
        <w:tabs>
          <w:tab w:pos="120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4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3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"/>
        </w:rPr>
        <w:t>lik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"/>
          <w:w w:val="100"/>
          <w:position w:val="-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4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2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"/>
        </w:rPr>
      </w:r>
      <w:r>
        <w:rPr>
          <w:rFonts w:ascii="Arial" w:hAnsi="Arial" w:cs="Arial" w:eastAsia="Arial"/>
          <w:sz w:val="23"/>
          <w:szCs w:val="23"/>
          <w:color w:val="525252"/>
          <w:spacing w:val="0"/>
          <w:w w:val="70"/>
          <w:position w:val="-5"/>
        </w:rPr>
        <w:t>...................</w:t>
      </w:r>
      <w:r>
        <w:rPr>
          <w:rFonts w:ascii="Arial" w:hAnsi="Arial" w:cs="Arial" w:eastAsia="Arial"/>
          <w:sz w:val="23"/>
          <w:szCs w:val="23"/>
          <w:color w:val="525252"/>
          <w:spacing w:val="-10"/>
          <w:w w:val="70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828282"/>
          <w:spacing w:val="-24"/>
          <w:w w:val="124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69696B"/>
          <w:spacing w:val="0"/>
          <w:w w:val="71"/>
          <w:position w:val="-5"/>
        </w:rPr>
        <w:t>...........</w:t>
      </w:r>
      <w:r>
        <w:rPr>
          <w:rFonts w:ascii="Arial" w:hAnsi="Arial" w:cs="Arial" w:eastAsia="Arial"/>
          <w:sz w:val="23"/>
          <w:szCs w:val="23"/>
          <w:color w:val="69696B"/>
          <w:spacing w:val="-30"/>
          <w:w w:val="71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18"/>
          <w:w w:val="103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525252"/>
          <w:spacing w:val="0"/>
          <w:w w:val="73"/>
          <w:position w:val="-5"/>
        </w:rPr>
        <w:t>....</w:t>
      </w:r>
      <w:r>
        <w:rPr>
          <w:rFonts w:ascii="Arial" w:hAnsi="Arial" w:cs="Arial" w:eastAsia="Arial"/>
          <w:sz w:val="23"/>
          <w:szCs w:val="23"/>
          <w:color w:val="525252"/>
          <w:spacing w:val="-29"/>
          <w:w w:val="73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10"/>
          <w:w w:val="82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828282"/>
          <w:spacing w:val="-24"/>
          <w:w w:val="124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262626"/>
          <w:spacing w:val="0"/>
          <w:w w:val="76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262626"/>
          <w:spacing w:val="-28"/>
          <w:w w:val="76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525252"/>
          <w:spacing w:val="-18"/>
          <w:w w:val="103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10"/>
          <w:w w:val="82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525252"/>
          <w:spacing w:val="0"/>
          <w:w w:val="82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525252"/>
          <w:spacing w:val="-27"/>
          <w:w w:val="82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6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10"/>
          <w:w w:val="76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525252"/>
          <w:spacing w:val="-18"/>
          <w:w w:val="103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262626"/>
          <w:spacing w:val="-15"/>
          <w:w w:val="82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525252"/>
          <w:spacing w:val="-14"/>
          <w:w w:val="103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15"/>
          <w:w w:val="82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525252"/>
          <w:spacing w:val="-24"/>
          <w:w w:val="124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2"/>
          <w:position w:val="-5"/>
        </w:rPr>
        <w:t>..</w:t>
      </w:r>
      <w:r>
        <w:rPr>
          <w:rFonts w:ascii="Arial" w:hAnsi="Arial" w:cs="Arial" w:eastAsia="Arial"/>
          <w:sz w:val="23"/>
          <w:szCs w:val="23"/>
          <w:color w:val="383838"/>
          <w:spacing w:val="-10"/>
          <w:w w:val="72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525252"/>
          <w:spacing w:val="-18"/>
          <w:w w:val="103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262626"/>
          <w:spacing w:val="0"/>
          <w:w w:val="71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262626"/>
          <w:spacing w:val="-10"/>
          <w:w w:val="71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525252"/>
          <w:spacing w:val="0"/>
          <w:w w:val="76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525252"/>
          <w:spacing w:val="-18"/>
          <w:w w:val="76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262626"/>
          <w:spacing w:val="-15"/>
          <w:w w:val="82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69696B"/>
          <w:spacing w:val="-18"/>
          <w:w w:val="103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5"/>
          <w:position w:val="-5"/>
        </w:rPr>
        <w:t>..</w:t>
      </w:r>
      <w:r>
        <w:rPr>
          <w:rFonts w:ascii="Arial" w:hAnsi="Arial" w:cs="Arial" w:eastAsia="Arial"/>
          <w:sz w:val="23"/>
          <w:szCs w:val="23"/>
          <w:color w:val="383838"/>
          <w:spacing w:val="-18"/>
          <w:w w:val="75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525252"/>
          <w:spacing w:val="-22"/>
          <w:w w:val="103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10"/>
          <w:w w:val="82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69696B"/>
          <w:spacing w:val="0"/>
          <w:w w:val="76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69696B"/>
          <w:spacing w:val="-10"/>
          <w:w w:val="76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262626"/>
          <w:spacing w:val="-10"/>
          <w:w w:val="82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69696B"/>
          <w:spacing w:val="0"/>
          <w:w w:val="76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69696B"/>
          <w:spacing w:val="-18"/>
          <w:w w:val="76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262626"/>
          <w:spacing w:val="-10"/>
          <w:w w:val="82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69696B"/>
          <w:spacing w:val="0"/>
          <w:w w:val="70"/>
          <w:position w:val="-5"/>
        </w:rPr>
        <w:t>....</w:t>
      </w:r>
      <w:r>
        <w:rPr>
          <w:rFonts w:ascii="Arial" w:hAnsi="Arial" w:cs="Arial" w:eastAsia="Arial"/>
          <w:sz w:val="23"/>
          <w:szCs w:val="23"/>
          <w:color w:val="69696B"/>
          <w:spacing w:val="-10"/>
          <w:w w:val="70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22"/>
          <w:w w:val="103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828282"/>
          <w:spacing w:val="-24"/>
          <w:w w:val="124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525252"/>
          <w:spacing w:val="0"/>
          <w:w w:val="73"/>
          <w:position w:val="-5"/>
        </w:rPr>
        <w:t>....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140"/>
          <w:cols w:num="2" w:equalWidth="0">
            <w:col w:w="5548" w:space="132"/>
            <w:col w:w="5880"/>
          </w:cols>
        </w:sectPr>
      </w:pPr>
      <w:rPr/>
    </w:p>
    <w:p>
      <w:pPr>
        <w:spacing w:before="0" w:after="0" w:line="405" w:lineRule="exact"/>
        <w:ind w:left="4535" w:right="-20"/>
        <w:jc w:val="left"/>
        <w:tabs>
          <w:tab w:pos="5120" w:val="left"/>
          <w:tab w:pos="5640" w:val="left"/>
          <w:tab w:pos="5920" w:val="left"/>
          <w:tab w:pos="6260" w:val="left"/>
          <w:tab w:pos="68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34"/>
          <w:szCs w:val="34"/>
          <w:color w:val="262626"/>
          <w:spacing w:val="0"/>
          <w:w w:val="53"/>
          <w:position w:val="-2"/>
        </w:rPr>
        <w:t>ı</w:t>
      </w:r>
      <w:r>
        <w:rPr>
          <w:rFonts w:ascii="Arial" w:hAnsi="Arial" w:cs="Arial" w:eastAsia="Arial"/>
          <w:sz w:val="34"/>
          <w:szCs w:val="34"/>
          <w:color w:val="262626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4"/>
          <w:szCs w:val="34"/>
          <w:color w:val="262626"/>
          <w:spacing w:val="0"/>
          <w:w w:val="53"/>
          <w:position w:val="-2"/>
        </w:rPr>
        <w:t>ı</w:t>
      </w:r>
      <w:r>
        <w:rPr>
          <w:rFonts w:ascii="Arial" w:hAnsi="Arial" w:cs="Arial" w:eastAsia="Arial"/>
          <w:sz w:val="34"/>
          <w:szCs w:val="34"/>
          <w:color w:val="262626"/>
          <w:spacing w:val="-41"/>
          <w:w w:val="53"/>
          <w:position w:val="-2"/>
        </w:rPr>
        <w:t> </w:t>
      </w:r>
      <w:r>
        <w:rPr>
          <w:rFonts w:ascii="Arial" w:hAnsi="Arial" w:cs="Arial" w:eastAsia="Arial"/>
          <w:sz w:val="34"/>
          <w:szCs w:val="34"/>
          <w:color w:val="262626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4"/>
          <w:szCs w:val="34"/>
          <w:color w:val="262626"/>
          <w:spacing w:val="0"/>
          <w:w w:val="100"/>
          <w:position w:val="-2"/>
        </w:rPr>
      </w:r>
      <w:r>
        <w:rPr>
          <w:rFonts w:ascii="Arial" w:hAnsi="Arial" w:cs="Arial" w:eastAsia="Arial"/>
          <w:sz w:val="42"/>
          <w:szCs w:val="42"/>
          <w:color w:val="A7A8AA"/>
          <w:spacing w:val="0"/>
          <w:w w:val="53"/>
          <w:position w:val="-2"/>
        </w:rPr>
        <w:t>ı</w:t>
      </w:r>
      <w:r>
        <w:rPr>
          <w:rFonts w:ascii="Arial" w:hAnsi="Arial" w:cs="Arial" w:eastAsia="Arial"/>
          <w:sz w:val="42"/>
          <w:szCs w:val="42"/>
          <w:color w:val="A7A8AA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2"/>
          <w:szCs w:val="42"/>
          <w:color w:val="A7A8AA"/>
          <w:spacing w:val="0"/>
          <w:w w:val="100"/>
          <w:position w:val="-2"/>
        </w:rPr>
      </w:r>
      <w:r>
        <w:rPr>
          <w:rFonts w:ascii="Arial" w:hAnsi="Arial" w:cs="Arial" w:eastAsia="Arial"/>
          <w:sz w:val="12"/>
          <w:szCs w:val="12"/>
          <w:color w:val="383838"/>
          <w:spacing w:val="0"/>
          <w:w w:val="100"/>
          <w:position w:val="10"/>
        </w:rPr>
        <w:t>X</w:t>
      </w:r>
      <w:r>
        <w:rPr>
          <w:rFonts w:ascii="Arial" w:hAnsi="Arial" w:cs="Arial" w:eastAsia="Arial"/>
          <w:sz w:val="12"/>
          <w:szCs w:val="12"/>
          <w:color w:val="383838"/>
          <w:spacing w:val="-32"/>
          <w:w w:val="100"/>
          <w:position w:val="10"/>
        </w:rPr>
        <w:t> </w:t>
      </w:r>
      <w:r>
        <w:rPr>
          <w:rFonts w:ascii="Arial" w:hAnsi="Arial" w:cs="Arial" w:eastAsia="Arial"/>
          <w:sz w:val="12"/>
          <w:szCs w:val="12"/>
          <w:color w:val="383838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2"/>
          <w:szCs w:val="12"/>
          <w:color w:val="383838"/>
          <w:spacing w:val="0"/>
          <w:w w:val="100"/>
          <w:position w:val="10"/>
        </w:rPr>
      </w:r>
      <w:r>
        <w:rPr>
          <w:rFonts w:ascii="Arial" w:hAnsi="Arial" w:cs="Arial" w:eastAsia="Arial"/>
          <w:sz w:val="42"/>
          <w:szCs w:val="42"/>
          <w:color w:val="97999A"/>
          <w:spacing w:val="0"/>
          <w:w w:val="51"/>
          <w:position w:val="-2"/>
        </w:rPr>
        <w:t>ı</w:t>
      </w:r>
      <w:r>
        <w:rPr>
          <w:rFonts w:ascii="Arial" w:hAnsi="Arial" w:cs="Arial" w:eastAsia="Arial"/>
          <w:sz w:val="42"/>
          <w:szCs w:val="42"/>
          <w:color w:val="97999A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2"/>
          <w:szCs w:val="42"/>
          <w:color w:val="97999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3"/>
          <w:position w:val="11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94"/>
          <w:position w:val="1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18"/>
          <w:w w:val="106"/>
          <w:position w:val="1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13"/>
          <w:position w:val="1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14"/>
          <w:position w:val="1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25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62"/>
          <w:position w:val="1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62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2"/>
          <w:w w:val="62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1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1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1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"/>
          <w:w w:val="102"/>
          <w:position w:val="1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11"/>
        </w:rPr>
        <w:t>22:43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158" w:right="-20"/>
        <w:jc w:val="left"/>
        <w:tabs>
          <w:tab w:pos="2220" w:val="left"/>
          <w:tab w:pos="5800" w:val="left"/>
          <w:tab w:pos="1128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9"/>
          <w:position w:val="0"/>
        </w:rPr>
        <w:t>alıibi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9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19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9696B"/>
          <w:spacing w:val="-6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  <w:position w:val="0"/>
        </w:rPr>
        <w:t>H.Gürbü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SALGAN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97999A"/>
          <w:spacing w:val="6"/>
          <w:w w:val="52"/>
          <w:position w:val="1"/>
        </w:rPr>
        <w:t>[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7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6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3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cı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2"/>
          <w:position w:val="0"/>
        </w:rPr>
        <w:t>:Kendisi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</w:r>
      <w:r>
        <w:rPr>
          <w:rFonts w:ascii="Arial" w:hAnsi="Arial" w:cs="Arial" w:eastAsia="Arial"/>
          <w:sz w:val="14"/>
          <w:szCs w:val="14"/>
          <w:color w:val="B8BABA"/>
          <w:spacing w:val="0"/>
          <w:w w:val="156"/>
          <w:position w:val="5"/>
        </w:rPr>
        <w:t>!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77" w:after="0" w:line="240" w:lineRule="auto"/>
        <w:ind w:left="218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Murat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UÇAR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214" w:lineRule="exact"/>
        <w:ind w:left="2248" w:right="-20"/>
        <w:jc w:val="left"/>
        <w:tabs>
          <w:tab w:pos="4780" w:val="left"/>
          <w:tab w:pos="7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50"/>
          <w:position w:val="-1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8"/>
          <w:w w:val="15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54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5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54"/>
          <w:position w:val="-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vıkı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"/>
          <w:w w:val="102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  <w:position w:val="-1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5"/>
          <w:position w:val="-1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4"/>
          <w:w w:val="102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97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6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arı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  <w:position w:val="0"/>
        </w:rPr>
        <w:t>:22:13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140"/>
        </w:sectPr>
      </w:pPr>
      <w:rPr/>
    </w:p>
    <w:p>
      <w:pPr>
        <w:spacing w:before="0" w:after="0" w:line="191" w:lineRule="exact"/>
        <w:ind w:left="153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Giden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5"/>
          <w:position w:val="-1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7"/>
          <w:position w:val="-1"/>
        </w:rPr>
        <w:t>821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140"/>
          <w:cols w:num="2" w:equalWidth="0">
            <w:col w:w="582" w:space="1602"/>
            <w:col w:w="9376"/>
          </w:cols>
        </w:sectPr>
      </w:pPr>
      <w:rPr/>
    </w:p>
    <w:p>
      <w:pPr>
        <w:spacing w:before="1" w:after="0" w:line="240" w:lineRule="auto"/>
        <w:ind w:left="163" w:right="-20"/>
        <w:jc w:val="left"/>
        <w:tabs>
          <w:tab w:pos="4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8"/>
        </w:rPr>
        <w:t>Ekibin</w:t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8" w:after="0" w:line="240" w:lineRule="auto"/>
        <w:ind w:left="4773" w:right="4409"/>
        <w:jc w:val="center"/>
        <w:tabs>
          <w:tab w:pos="696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69696B"/>
          <w:spacing w:val="0"/>
          <w:w w:val="168"/>
        </w:rPr>
        <w:t>: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39" w:after="0" w:line="264" w:lineRule="auto"/>
        <w:ind w:left="2213" w:right="4410" w:firstLine="2576"/>
        <w:jc w:val="left"/>
        <w:tabs>
          <w:tab w:pos="4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Emniyet-Jandarma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7" w:lineRule="auto"/>
        <w:ind w:left="2208" w:right="2639" w:firstLine="-2045"/>
        <w:jc w:val="left"/>
        <w:tabs>
          <w:tab w:pos="2200" w:val="left"/>
          <w:tab w:pos="4780" w:val="left"/>
          <w:tab w:pos="7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vıkı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9696B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9696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9696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7"/>
        </w:rPr>
        <w:t>Saat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7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220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220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6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15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Olayı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3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0"/>
        </w:rPr>
        <w:t>varıldığında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0"/>
        </w:rPr>
        <w:t>dumanit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7"/>
          <w:position w:val="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7"/>
          <w:position w:val="0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7"/>
          <w:position w:val="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7"/>
          <w:position w:val="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7"/>
          <w:position w:val="0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756" w:right="4185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6"/>
        </w:rPr>
        <w:t>Söndürmede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Kullanı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söndürücü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90" w:lineRule="exact"/>
        <w:ind w:left="153" w:right="-20"/>
        <w:jc w:val="left"/>
        <w:tabs>
          <w:tab w:pos="2200" w:val="left"/>
          <w:tab w:pos="4780" w:val="left"/>
          <w:tab w:pos="6700" w:val="left"/>
          <w:tab w:pos="8280" w:val="left"/>
          <w:tab w:pos="98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Sul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7"/>
          <w:w w:val="117"/>
          <w:position w:val="-3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7"/>
          <w:position w:val="-3"/>
        </w:rPr>
        <w:t>um3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7"/>
          <w:w w:val="117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78"/>
          <w:position w:val="-3"/>
        </w:rPr>
        <w:t>1!&lt;-öptl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78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78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3"/>
        </w:rPr>
        <w:t>g.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3"/>
          <w:position w:val="-2"/>
        </w:rPr>
        <w:t>IK.K.T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3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8"/>
          <w:position w:val="-2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8"/>
          <w:position w:val="-2"/>
        </w:rPr>
        <w:t>:0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8"/>
          <w:position w:val="-2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28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8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28"/>
          <w:position w:val="-2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4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00" w:lineRule="exact"/>
        <w:ind w:left="6778" w:right="-20"/>
        <w:jc w:val="left"/>
        <w:tabs>
          <w:tab w:pos="8280" w:val="left"/>
          <w:tab w:pos="9860" w:val="left"/>
        </w:tabs>
        <w:rPr>
          <w:rFonts w:ascii="Arial" w:hAnsi="Arial" w:cs="Arial" w:eastAsia="Arial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100"/>
          <w:position w:val="2"/>
        </w:rPr>
        <w:t>o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-6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100"/>
          <w:position w:val="2"/>
        </w:rPr>
      </w:r>
      <w:r>
        <w:rPr>
          <w:rFonts w:ascii="Arial" w:hAnsi="Arial" w:cs="Arial" w:eastAsia="Arial"/>
          <w:sz w:val="32"/>
          <w:szCs w:val="32"/>
          <w:color w:val="525252"/>
          <w:spacing w:val="0"/>
          <w:w w:val="100"/>
          <w:position w:val="1"/>
        </w:rPr>
        <w:t>ı</w:t>
      </w:r>
      <w:r>
        <w:rPr>
          <w:rFonts w:ascii="Arial" w:hAnsi="Arial" w:cs="Arial" w:eastAsia="Arial"/>
          <w:sz w:val="32"/>
          <w:szCs w:val="32"/>
          <w:color w:val="525252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2"/>
          <w:szCs w:val="32"/>
          <w:color w:val="525252"/>
          <w:spacing w:val="0"/>
          <w:w w:val="67"/>
          <w:position w:val="1"/>
        </w:rPr>
        <w:t>ı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237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sonucund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7"/>
        </w:rPr>
        <w:t>tankı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7"/>
        </w:rPr>
        <w:t>içinde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tankı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</w:rPr>
        <w:t>çevreleye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</w:rPr>
        <w:t>İzolasyo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ısıda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kısme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yanmak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zarar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3" w:after="0" w:line="211" w:lineRule="auto"/>
        <w:ind w:left="163" w:right="5763" w:firstLine="-1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Söndür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  <w:position w:val="4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4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Has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  <w:position w:val="4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0"/>
        </w:rPr>
        <w:t>görmüştü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3"/>
          <w:w w:val="116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7"/>
          <w:w w:val="116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0"/>
        </w:rPr>
        <w:t>Tahmini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0"/>
        </w:rPr>
        <w:t>ziya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0"/>
        </w:rPr>
        <w:t>2000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0"/>
        </w:rPr>
        <w:t>TL'dir.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0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20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başlangıcını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5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7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tankları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bulunduğ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bölgeni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girişine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gör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sağda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beşinci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tank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30" w:lineRule="exact"/>
        <w:ind w:left="163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3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3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1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  <w:position w:val="3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2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3"/>
        </w:rPr>
        <w:t>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ola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45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nol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-1"/>
        </w:rPr>
        <w:t>tankta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-1"/>
        </w:rPr>
        <w:t>başlamı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-1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-1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-1"/>
        </w:rPr>
        <w:t>olup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-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-1"/>
        </w:rPr>
        <w:t>buha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-1"/>
        </w:rPr>
        <w:t>sistemi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ile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  <w:position w:val="-1"/>
        </w:rPr>
        <w:t>ısına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  <w:position w:val="-1"/>
        </w:rPr>
        <w:t>eriye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  <w:position w:val="-1"/>
        </w:rPr>
        <w:t>parafıni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  <w:position w:val="-1"/>
        </w:rPr>
        <w:t>bulunduğ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  <w:position w:val="-1"/>
        </w:rPr>
        <w:t>tankı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left="220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7"/>
        </w:rPr>
        <w:t>.,evreleye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7"/>
        </w:rPr>
        <w:t>İzolasyon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7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7"/>
        </w:rPr>
        <w:t>aşırı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17"/>
        </w:rPr>
        <w:t>ısıtınası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4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7"/>
        </w:rPr>
        <w:t>sonuc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7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7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7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7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6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7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7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7"/>
        </w:rPr>
        <w:t>varıldı.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20" w:lineRule="atLeast"/>
        <w:ind w:left="153" w:right="4084"/>
        <w:jc w:val="left"/>
        <w:tabs>
          <w:tab w:pos="2200" w:val="left"/>
          <w:tab w:pos="68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7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ir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2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8"/>
          <w:w w:val="100"/>
          <w:position w:val="1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1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85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3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5"/>
          <w:position w:val="1"/>
        </w:rPr>
        <w:t>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95"/>
          <w:position w:val="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3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di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80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1"/>
          <w:w w:val="79"/>
          <w:position w:val="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2"/>
          <w:position w:val="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3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1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49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2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0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left="163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Sabri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6"/>
        </w:rPr>
        <w:t>ÖZTÜRK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7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6"/>
        </w:rPr>
        <w:t>şef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7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15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</w:rPr>
        <w:t>:resi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4" w:after="0" w:line="240" w:lineRule="auto"/>
        <w:ind w:left="153" w:right="-20"/>
        <w:jc w:val="left"/>
        <w:tabs>
          <w:tab w:pos="540" w:val="left"/>
          <w:tab w:pos="2200" w:val="left"/>
          <w:tab w:pos="61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A7A8AA"/>
          <w:spacing w:val="0"/>
          <w:w w:val="7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A7A8A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A7A8A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8"/>
        </w:rPr>
        <w:t>Dönl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98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1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1"/>
          <w:w w:val="75"/>
          <w:position w:val="1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31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6"/>
          <w:w w:val="132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4"/>
          <w:position w:val="1"/>
        </w:rPr>
        <w:t>ih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28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10"/>
          <w:w w:val="128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2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91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3"/>
          <w:w w:val="91"/>
          <w:position w:val="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1"/>
          <w:position w:val="1"/>
        </w:rPr>
        <w:t>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9696B"/>
          <w:spacing w:val="0"/>
          <w:w w:val="128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9696B"/>
          <w:spacing w:val="-23"/>
          <w:w w:val="128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7"/>
          <w:position w:val="1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7"/>
          <w:position w:val="1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"/>
          <w:w w:val="102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0"/>
          <w:position w:val="1"/>
        </w:rPr>
        <w:t>58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244" w:right="-20"/>
        <w:jc w:val="left"/>
        <w:tabs>
          <w:tab w:pos="1060" w:val="left"/>
          <w:tab w:pos="1560" w:val="left"/>
          <w:tab w:pos="2200" w:val="left"/>
          <w:tab w:pos="88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9"/>
        </w:rPr>
        <w:t>piDE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6"/>
          <w:w w:val="10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9"/>
        </w:rPr>
        <w:t>EKİ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9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3"/>
          <w:w w:val="10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9"/>
        </w:rPr>
        <w:t>Bomova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9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POST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3"/>
          <w:w w:val="10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354" w:lineRule="exact"/>
        <w:ind w:left="2292" w:right="1523"/>
        <w:jc w:val="center"/>
        <w:tabs>
          <w:tab w:pos="4560" w:val="left"/>
          <w:tab w:pos="878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8"/>
          <w:szCs w:val="28"/>
          <w:color w:val="262626"/>
          <w:spacing w:val="0"/>
          <w:w w:val="60"/>
          <w:b/>
          <w:bCs/>
          <w:position w:val="-3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262626"/>
          <w:spacing w:val="32"/>
          <w:w w:val="6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383838"/>
          <w:spacing w:val="0"/>
          <w:w w:val="60"/>
          <w:position w:val="-3"/>
        </w:rPr>
        <w:t>a</w:t>
      </w:r>
      <w:r>
        <w:rPr>
          <w:rFonts w:ascii="Times New Roman" w:hAnsi="Times New Roman" w:cs="Times New Roman" w:eastAsia="Times New Roman"/>
          <w:sz w:val="34"/>
          <w:szCs w:val="34"/>
          <w:color w:val="383838"/>
          <w:spacing w:val="34"/>
          <w:w w:val="6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262626"/>
          <w:spacing w:val="0"/>
          <w:w w:val="60"/>
          <w:position w:val="-3"/>
        </w:rPr>
        <w:t>MaYIS</w:t>
      </w:r>
      <w:r>
        <w:rPr>
          <w:rFonts w:ascii="Arial" w:hAnsi="Arial" w:cs="Arial" w:eastAsia="Arial"/>
          <w:sz w:val="18"/>
          <w:szCs w:val="18"/>
          <w:color w:val="262626"/>
          <w:spacing w:val="0"/>
          <w:w w:val="60"/>
          <w:position w:val="-3"/>
        </w:rPr>
        <w:t>  </w:t>
      </w:r>
      <w:r>
        <w:rPr>
          <w:rFonts w:ascii="Arial" w:hAnsi="Arial" w:cs="Arial" w:eastAsia="Arial"/>
          <w:sz w:val="18"/>
          <w:szCs w:val="18"/>
          <w:color w:val="262626"/>
          <w:spacing w:val="16"/>
          <w:w w:val="60"/>
          <w:position w:val="-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55"/>
          <w:position w:val="-3"/>
        </w:rPr>
        <w:t>7.017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36" w:lineRule="exact"/>
        <w:ind w:left="4804" w:right="5848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0"/>
          <w:position w:val="1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316" w:right="-20"/>
        <w:jc w:val="left"/>
        <w:tabs>
          <w:tab w:pos="90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63"/>
          <w:position w:val="-1"/>
        </w:rPr>
        <w:t>·c:;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3"/>
          <w:i/>
          <w:position w:val="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3"/>
          <w:i/>
          <w:position w:val="3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63"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1"/>
          <w:position w:val="3"/>
        </w:rPr>
        <w:t>12017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78" w:lineRule="exact"/>
        <w:ind w:left="355" w:right="-20"/>
        <w:jc w:val="left"/>
        <w:rPr>
          <w:rFonts w:ascii="Arial" w:hAnsi="Arial" w:cs="Arial" w:eastAsia="Arial"/>
          <w:sz w:val="7"/>
          <w:szCs w:val="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.730492pt;margin-top:2.569597pt;width:7.1595pt;height:7.5pt;mso-position-horizontal-relative:page;mso-position-vertical-relative:paragraph;z-index:-16435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83838"/>
                      <w:spacing w:val="0"/>
                      <w:w w:val="110"/>
                    </w:rPr>
                    <w:t>&gt;.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7"/>
          <w:szCs w:val="7"/>
          <w:color w:val="383838"/>
          <w:w w:val="111"/>
        </w:rPr>
        <w:t>&lt;!</w:t>
      </w:r>
      <w:r>
        <w:rPr>
          <w:rFonts w:ascii="Arial" w:hAnsi="Arial" w:cs="Arial" w:eastAsia="Arial"/>
          <w:sz w:val="7"/>
          <w:szCs w:val="7"/>
          <w:color w:val="383838"/>
          <w:w w:val="112"/>
        </w:rPr>
        <w:t>)</w:t>
      </w:r>
      <w:r>
        <w:rPr>
          <w:rFonts w:ascii="Arial" w:hAnsi="Arial" w:cs="Arial" w:eastAsia="Arial"/>
          <w:sz w:val="7"/>
          <w:szCs w:val="7"/>
          <w:color w:val="000000"/>
          <w:w w:val="100"/>
        </w:rPr>
      </w:r>
    </w:p>
    <w:p>
      <w:pPr>
        <w:spacing w:before="9" w:after="0" w:line="246" w:lineRule="exact"/>
        <w:ind w:left="312" w:right="-20"/>
        <w:jc w:val="left"/>
        <w:tabs>
          <w:tab w:pos="5860" w:val="left"/>
          <w:tab w:pos="8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6"/>
          <w:szCs w:val="26"/>
          <w:color w:val="383838"/>
          <w:spacing w:val="0"/>
          <w:w w:val="75"/>
          <w:position w:val="-4"/>
        </w:rPr>
        <w:t>;s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6"/>
          <w:szCs w:val="16"/>
          <w:color w:val="B8BABA"/>
          <w:spacing w:val="0"/>
          <w:w w:val="100"/>
          <w:position w:val="3"/>
        </w:rPr>
        <w:t>_,</w:t>
      </w:r>
      <w:r>
        <w:rPr>
          <w:rFonts w:ascii="Times New Roman" w:hAnsi="Times New Roman" w:cs="Times New Roman" w:eastAsia="Times New Roman"/>
          <w:sz w:val="16"/>
          <w:szCs w:val="16"/>
          <w:color w:val="B8BAB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B8BABA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5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5"/>
        </w:rPr>
        <w:t>Birim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5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98" w:lineRule="exact"/>
        <w:ind w:left="288" w:right="-20"/>
        <w:jc w:val="left"/>
        <w:tabs>
          <w:tab w:pos="2740" w:val="left"/>
          <w:tab w:pos="542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258.334991pt;margin-top:21.964779pt;width:61.052294pt;height:.1pt;mso-position-horizontal-relative:page;mso-position-vertical-relative:paragraph;z-index:-16439" coordorigin="5167,439" coordsize="1221,2">
            <v:shape style="position:absolute;left:5167;top:439;width:1221;height:2" coordorigin="5167,439" coordsize="1221,0" path="m5167,439l6388,439e" filled="f" stroked="t" strokeweight=".239421pt" strokecolor="#7787B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89"/>
          <w:position w:val="1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0"/>
          <w:position w:val="19"/>
        </w:rPr>
        <w:t>.=::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9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9"/>
        </w:rPr>
      </w:r>
      <w:r>
        <w:rPr>
          <w:rFonts w:ascii="Arial" w:hAnsi="Arial" w:cs="Arial" w:eastAsia="Arial"/>
          <w:sz w:val="117"/>
          <w:szCs w:val="117"/>
          <w:color w:val="464B6E"/>
          <w:spacing w:val="0"/>
          <w:w w:val="294"/>
          <w:position w:val="-58"/>
        </w:rPr>
        <w:t>h</w:t>
      </w:r>
      <w:r>
        <w:rPr>
          <w:rFonts w:ascii="Arial" w:hAnsi="Arial" w:cs="Arial" w:eastAsia="Arial"/>
          <w:sz w:val="117"/>
          <w:szCs w:val="117"/>
          <w:color w:val="464B6E"/>
          <w:spacing w:val="-820"/>
          <w:w w:val="294"/>
          <w:position w:val="-58"/>
        </w:rPr>
        <w:t> </w:t>
      </w:r>
      <w:r>
        <w:rPr>
          <w:rFonts w:ascii="Arial" w:hAnsi="Arial" w:cs="Arial" w:eastAsia="Arial"/>
          <w:sz w:val="117"/>
          <w:szCs w:val="117"/>
          <w:color w:val="464B6E"/>
          <w:spacing w:val="0"/>
          <w:w w:val="100"/>
          <w:position w:val="-58"/>
        </w:rPr>
        <w:tab/>
      </w:r>
      <w:r>
        <w:rPr>
          <w:rFonts w:ascii="Arial" w:hAnsi="Arial" w:cs="Arial" w:eastAsia="Arial"/>
          <w:sz w:val="117"/>
          <w:szCs w:val="117"/>
          <w:color w:val="464B6E"/>
          <w:spacing w:val="0"/>
          <w:w w:val="100"/>
          <w:position w:val="-58"/>
        </w:rPr>
      </w:r>
      <w:r>
        <w:rPr>
          <w:rFonts w:ascii="Arial" w:hAnsi="Arial" w:cs="Arial" w:eastAsia="Arial"/>
          <w:sz w:val="22"/>
          <w:szCs w:val="22"/>
          <w:color w:val="677095"/>
          <w:spacing w:val="0"/>
          <w:w w:val="294"/>
          <w:i/>
          <w:position w:val="-3"/>
        </w:rPr>
        <w:t>J-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140"/>
        </w:sectPr>
      </w:pPr>
      <w:rPr/>
    </w:p>
    <w:p>
      <w:pPr>
        <w:spacing w:before="1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121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İtf.Çavuşu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38" w:lineRule="exact"/>
        <w:ind w:left="2605" w:right="-71"/>
        <w:jc w:val="left"/>
        <w:tabs>
          <w:tab w:pos="48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8"/>
          <w:szCs w:val="18"/>
          <w:color w:val="383838"/>
          <w:spacing w:val="0"/>
          <w:w w:val="88"/>
          <w:position w:val="-16"/>
        </w:rPr>
        <w:t>2</w:t>
      </w:r>
      <w:r>
        <w:rPr>
          <w:rFonts w:ascii="Arial" w:hAnsi="Arial" w:cs="Arial" w:eastAsia="Arial"/>
          <w:sz w:val="18"/>
          <w:szCs w:val="18"/>
          <w:color w:val="383838"/>
          <w:spacing w:val="-7"/>
          <w:w w:val="88"/>
          <w:position w:val="-16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88"/>
          <w:position w:val="-16"/>
        </w:rPr>
        <w:t>Post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88"/>
          <w:position w:val="-16"/>
        </w:rPr>
        <w:t>a</w:t>
      </w:r>
      <w:r>
        <w:rPr>
          <w:rFonts w:ascii="Arial" w:hAnsi="Arial" w:cs="Arial" w:eastAsia="Arial"/>
          <w:sz w:val="18"/>
          <w:szCs w:val="18"/>
          <w:color w:val="383838"/>
          <w:spacing w:val="-5"/>
          <w:w w:val="88"/>
          <w:position w:val="-16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88"/>
          <w:position w:val="-16"/>
        </w:rPr>
        <w:t>Merkez</w:t>
      </w:r>
      <w:r>
        <w:rPr>
          <w:rFonts w:ascii="Arial" w:hAnsi="Arial" w:cs="Arial" w:eastAsia="Arial"/>
          <w:sz w:val="18"/>
          <w:szCs w:val="18"/>
          <w:color w:val="383838"/>
          <w:spacing w:val="20"/>
          <w:w w:val="88"/>
          <w:position w:val="-16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88"/>
          <w:position w:val="-16"/>
        </w:rPr>
        <w:t>Gru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88"/>
          <w:position w:val="-16"/>
        </w:rPr>
        <w:t>p</w:t>
      </w:r>
      <w:r>
        <w:rPr>
          <w:rFonts w:ascii="Arial" w:hAnsi="Arial" w:cs="Arial" w:eastAsia="Arial"/>
          <w:sz w:val="18"/>
          <w:szCs w:val="18"/>
          <w:color w:val="383838"/>
          <w:spacing w:val="29"/>
          <w:w w:val="88"/>
          <w:position w:val="-16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-16"/>
        </w:rPr>
        <w:t>Amir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-16"/>
        </w:rPr>
        <w:tab/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-16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0"/>
          <w:position w:val="-12"/>
        </w:rPr>
        <w:t>MuratUÇAR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198" w:lineRule="exact"/>
        <w:ind w:left="74" w:right="-9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97999A"/>
          <w:spacing w:val="-28"/>
          <w:w w:val="148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7A8AA"/>
          <w:spacing w:val="-24"/>
          <w:w w:val="108"/>
          <w:position w:val="-1"/>
        </w:rPr>
        <w:t>;</w:t>
      </w:r>
      <w:r>
        <w:rPr>
          <w:rFonts w:ascii="Times New Roman" w:hAnsi="Times New Roman" w:cs="Times New Roman" w:eastAsia="Times New Roman"/>
          <w:sz w:val="8"/>
          <w:szCs w:val="8"/>
          <w:color w:val="B8BABA"/>
          <w:spacing w:val="0"/>
          <w:w w:val="96"/>
          <w:position w:val="5"/>
        </w:rPr>
        <w:t>..!</w:t>
      </w:r>
      <w:r>
        <w:rPr>
          <w:rFonts w:ascii="Times New Roman" w:hAnsi="Times New Roman" w:cs="Times New Roman" w:eastAsia="Times New Roman"/>
          <w:sz w:val="8"/>
          <w:szCs w:val="8"/>
          <w:color w:val="B8BABA"/>
          <w:spacing w:val="-14"/>
          <w:w w:val="96"/>
          <w:position w:val="5"/>
        </w:rPr>
        <w:t>"</w:t>
      </w:r>
      <w:r>
        <w:rPr>
          <w:rFonts w:ascii="Times New Roman" w:hAnsi="Times New Roman" w:cs="Times New Roman" w:eastAsia="Times New Roman"/>
          <w:sz w:val="18"/>
          <w:szCs w:val="18"/>
          <w:color w:val="B8BABA"/>
          <w:spacing w:val="-19"/>
          <w:w w:val="42"/>
          <w:position w:val="-1"/>
        </w:rPr>
        <w:t>-</w:t>
      </w:r>
      <w:r>
        <w:rPr>
          <w:rFonts w:ascii="Times New Roman" w:hAnsi="Times New Roman" w:cs="Times New Roman" w:eastAsia="Times New Roman"/>
          <w:sz w:val="8"/>
          <w:szCs w:val="8"/>
          <w:color w:val="B8BABA"/>
          <w:spacing w:val="0"/>
          <w:w w:val="96"/>
          <w:position w:val="5"/>
        </w:rPr>
        <w:t>.""</w:t>
      </w:r>
      <w:r>
        <w:rPr>
          <w:rFonts w:ascii="Times New Roman" w:hAnsi="Times New Roman" w:cs="Times New Roman" w:eastAsia="Times New Roman"/>
          <w:sz w:val="8"/>
          <w:szCs w:val="8"/>
          <w:color w:val="B8BABA"/>
          <w:spacing w:val="0"/>
          <w:w w:val="100"/>
          <w:position w:val="5"/>
        </w:rPr>
        <w:t>   </w:t>
      </w:r>
      <w:r>
        <w:rPr>
          <w:rFonts w:ascii="Times New Roman" w:hAnsi="Times New Roman" w:cs="Times New Roman" w:eastAsia="Times New Roman"/>
          <w:sz w:val="8"/>
          <w:szCs w:val="8"/>
          <w:color w:val="B8BABA"/>
          <w:spacing w:val="-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7A8AA"/>
          <w:spacing w:val="-56"/>
          <w:w w:val="82"/>
          <w:position w:val="-1"/>
        </w:rPr>
        <w:t>ç</w:t>
      </w:r>
      <w:r>
        <w:rPr>
          <w:rFonts w:ascii="Times New Roman" w:hAnsi="Times New Roman" w:cs="Times New Roman" w:eastAsia="Times New Roman"/>
          <w:sz w:val="8"/>
          <w:szCs w:val="8"/>
          <w:color w:val="B8BABA"/>
          <w:spacing w:val="3"/>
          <w:w w:val="222"/>
          <w:position w:val="5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97999A"/>
          <w:spacing w:val="0"/>
          <w:w w:val="105"/>
          <w:position w:val="5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97999A"/>
          <w:spacing w:val="-18"/>
          <w:w w:val="105"/>
          <w:position w:val="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7A8AA"/>
          <w:spacing w:val="-36"/>
          <w:w w:val="83"/>
          <w:position w:val="-1"/>
        </w:rPr>
        <w:t>-</w:t>
      </w:r>
      <w:r>
        <w:rPr>
          <w:rFonts w:ascii="Times New Roman" w:hAnsi="Times New Roman" w:cs="Times New Roman" w:eastAsia="Times New Roman"/>
          <w:sz w:val="8"/>
          <w:szCs w:val="8"/>
          <w:color w:val="97999A"/>
          <w:spacing w:val="0"/>
          <w:w w:val="105"/>
          <w:position w:val="5"/>
        </w:rPr>
        <w:t>..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85" w:lineRule="exact"/>
        <w:ind w:right="-20"/>
        <w:jc w:val="left"/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29"/>
          <w:szCs w:val="29"/>
          <w:color w:val="828282"/>
          <w:spacing w:val="0"/>
          <w:w w:val="100"/>
          <w:position w:val="-16"/>
        </w:rPr>
        <w:t>"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91" w:lineRule="exact"/>
        <w:ind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97999A"/>
          <w:w w:val="67"/>
          <w:position w:val="2"/>
        </w:rPr>
        <w:t>..</w:t>
      </w:r>
      <w:r>
        <w:rPr>
          <w:rFonts w:ascii="Times New Roman" w:hAnsi="Times New Roman" w:cs="Times New Roman" w:eastAsia="Times New Roman"/>
          <w:sz w:val="26"/>
          <w:szCs w:val="26"/>
          <w:color w:val="97999A"/>
          <w:spacing w:val="-4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97999A"/>
          <w:spacing w:val="0"/>
          <w:w w:val="77"/>
          <w:position w:val="-6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97999A"/>
          <w:spacing w:val="-3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B8BABA"/>
          <w:spacing w:val="0"/>
          <w:w w:val="141"/>
          <w:position w:val="-6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B8BABA"/>
          <w:spacing w:val="-20"/>
          <w:w w:val="141"/>
          <w:position w:val="-6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B8BABA"/>
          <w:spacing w:val="0"/>
          <w:w w:val="68"/>
          <w:position w:val="-6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378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97999A"/>
          <w:spacing w:val="0"/>
          <w:w w:val="153"/>
          <w:position w:val="1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140"/>
          <w:cols w:num="3" w:equalWidth="0">
            <w:col w:w="5879" w:space="3166"/>
            <w:col w:w="506" w:space="136"/>
            <w:col w:w="1873"/>
          </w:cols>
        </w:sectPr>
      </w:pPr>
      <w:rPr/>
    </w:p>
    <w:p>
      <w:pPr>
        <w:spacing w:before="0" w:after="0" w:line="220" w:lineRule="exact"/>
        <w:ind w:right="1195"/>
        <w:jc w:val="right"/>
        <w:tabs>
          <w:tab w:pos="154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11"/>
          <w:szCs w:val="11"/>
          <w:color w:val="B8BABA"/>
          <w:spacing w:val="0"/>
          <w:w w:val="126"/>
          <w:i/>
          <w:position w:val="-10"/>
        </w:rPr>
        <w:t>K»</w:t>
      </w:r>
      <w:r>
        <w:rPr>
          <w:rFonts w:ascii="Arial" w:hAnsi="Arial" w:cs="Arial" w:eastAsia="Arial"/>
          <w:sz w:val="11"/>
          <w:szCs w:val="11"/>
          <w:color w:val="B8BABA"/>
          <w:spacing w:val="6"/>
          <w:w w:val="126"/>
          <w:i/>
          <w:position w:val="-10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828282"/>
          <w:spacing w:val="0"/>
          <w:w w:val="71"/>
          <w:position w:val="-10"/>
        </w:rPr>
        <w:t>·•'</w:t>
      </w:r>
      <w:r>
        <w:rPr>
          <w:rFonts w:ascii="Times New Roman" w:hAnsi="Times New Roman" w:cs="Times New Roman" w:eastAsia="Times New Roman"/>
          <w:sz w:val="33"/>
          <w:szCs w:val="33"/>
          <w:color w:val="828282"/>
          <w:spacing w:val="-47"/>
          <w:w w:val="70"/>
          <w:position w:val="-10"/>
        </w:rPr>
        <w:t>i</w:t>
      </w:r>
      <w:r>
        <w:rPr>
          <w:rFonts w:ascii="Times New Roman" w:hAnsi="Times New Roman" w:cs="Times New Roman" w:eastAsia="Times New Roman"/>
          <w:sz w:val="33"/>
          <w:szCs w:val="33"/>
          <w:color w:val="A7A8AA"/>
          <w:spacing w:val="-57"/>
          <w:w w:val="94"/>
          <w:position w:val="-10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828282"/>
          <w:spacing w:val="5"/>
          <w:w w:val="130"/>
          <w:position w:val="-23"/>
        </w:rPr>
        <w:t>e</w:t>
      </w:r>
      <w:r>
        <w:rPr>
          <w:rFonts w:ascii="Times New Roman" w:hAnsi="Times New Roman" w:cs="Times New Roman" w:eastAsia="Times New Roman"/>
          <w:sz w:val="27"/>
          <w:szCs w:val="27"/>
          <w:color w:val="69696B"/>
          <w:spacing w:val="-86"/>
          <w:w w:val="123"/>
          <w:position w:val="-23"/>
        </w:rPr>
        <w:t>n</w:t>
      </w:r>
      <w:r>
        <w:rPr>
          <w:rFonts w:ascii="Arial" w:hAnsi="Arial" w:cs="Arial" w:eastAsia="Arial"/>
          <w:sz w:val="22"/>
          <w:szCs w:val="22"/>
          <w:color w:val="B8BABA"/>
          <w:spacing w:val="0"/>
          <w:w w:val="237"/>
          <w:position w:val="-10"/>
        </w:rPr>
        <w:t>'</w:t>
      </w:r>
      <w:r>
        <w:rPr>
          <w:rFonts w:ascii="Arial" w:hAnsi="Arial" w:cs="Arial" w:eastAsia="Arial"/>
          <w:sz w:val="22"/>
          <w:szCs w:val="22"/>
          <w:color w:val="69696B"/>
          <w:spacing w:val="-17"/>
          <w:w w:val="171"/>
          <w:position w:val="-10"/>
        </w:rPr>
        <w:t>t</w:t>
      </w:r>
      <w:r>
        <w:rPr>
          <w:rFonts w:ascii="Arial" w:hAnsi="Arial" w:cs="Arial" w:eastAsia="Arial"/>
          <w:sz w:val="22"/>
          <w:szCs w:val="22"/>
          <w:color w:val="828282"/>
          <w:spacing w:val="0"/>
          <w:w w:val="65"/>
          <w:position w:val="-10"/>
        </w:rPr>
        <w:t>·</w:t>
      </w:r>
      <w:r>
        <w:rPr>
          <w:rFonts w:ascii="Arial" w:hAnsi="Arial" w:cs="Arial" w:eastAsia="Arial"/>
          <w:sz w:val="22"/>
          <w:szCs w:val="22"/>
          <w:color w:val="828282"/>
          <w:spacing w:val="-14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97999A"/>
          <w:spacing w:val="0"/>
          <w:w w:val="100"/>
          <w:position w:val="-23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97999A"/>
          <w:spacing w:val="-12"/>
          <w:w w:val="100"/>
          <w:position w:val="-2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B8BABA"/>
          <w:spacing w:val="0"/>
          <w:w w:val="84"/>
          <w:position w:val="-23"/>
        </w:rPr>
        <w:t>-</w:t>
      </w:r>
      <w:r>
        <w:rPr>
          <w:rFonts w:ascii="Times New Roman" w:hAnsi="Times New Roman" w:cs="Times New Roman" w:eastAsia="Times New Roman"/>
          <w:sz w:val="27"/>
          <w:szCs w:val="27"/>
          <w:color w:val="B8BABA"/>
          <w:spacing w:val="0"/>
          <w:w w:val="100"/>
          <w:position w:val="-23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B8BABA"/>
          <w:spacing w:val="0"/>
          <w:w w:val="100"/>
          <w:position w:val="-23"/>
        </w:rPr>
      </w:r>
      <w:r>
        <w:rPr>
          <w:rFonts w:ascii="Arial" w:hAnsi="Arial" w:cs="Arial" w:eastAsia="Arial"/>
          <w:sz w:val="34"/>
          <w:szCs w:val="34"/>
          <w:color w:val="69696B"/>
          <w:spacing w:val="0"/>
          <w:w w:val="137"/>
          <w:position w:val="-10"/>
        </w:rPr>
        <w:t>u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220" w:right="140"/>
        </w:sectPr>
      </w:pPr>
      <w:rPr/>
    </w:p>
    <w:p>
      <w:pPr>
        <w:spacing w:before="0" w:after="0" w:line="349" w:lineRule="exact"/>
        <w:ind w:right="-20"/>
        <w:jc w:val="right"/>
        <w:tabs>
          <w:tab w:pos="40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7"/>
          <w:szCs w:val="17"/>
          <w:color w:val="B8BABA"/>
          <w:w w:val="104"/>
          <w:position w:val="9"/>
        </w:rPr>
        <w:t>co</w:t>
      </w:r>
      <w:r>
        <w:rPr>
          <w:rFonts w:ascii="Arial" w:hAnsi="Arial" w:cs="Arial" w:eastAsia="Arial"/>
          <w:sz w:val="17"/>
          <w:szCs w:val="17"/>
          <w:color w:val="B8BABA"/>
          <w:w w:val="100"/>
          <w:position w:val="9"/>
        </w:rPr>
        <w:tab/>
      </w:r>
      <w:r>
        <w:rPr>
          <w:rFonts w:ascii="Arial" w:hAnsi="Arial" w:cs="Arial" w:eastAsia="Arial"/>
          <w:sz w:val="17"/>
          <w:szCs w:val="17"/>
          <w:color w:val="B8BABA"/>
          <w:w w:val="100"/>
          <w:position w:val="9"/>
        </w:rPr>
      </w:r>
      <w:r>
        <w:rPr>
          <w:rFonts w:ascii="Times New Roman" w:hAnsi="Times New Roman" w:cs="Times New Roman" w:eastAsia="Times New Roman"/>
          <w:sz w:val="41"/>
          <w:szCs w:val="41"/>
          <w:color w:val="828282"/>
          <w:spacing w:val="0"/>
          <w:w w:val="46"/>
          <w:i/>
          <w:position w:val="-8"/>
        </w:rPr>
        <w:t>ve</w:t>
      </w:r>
      <w:r>
        <w:rPr>
          <w:rFonts w:ascii="Times New Roman" w:hAnsi="Times New Roman" w:cs="Times New Roman" w:eastAsia="Times New Roman"/>
          <w:sz w:val="41"/>
          <w:szCs w:val="41"/>
          <w:color w:val="828282"/>
          <w:spacing w:val="0"/>
          <w:w w:val="46"/>
          <w:i/>
          <w:position w:val="-8"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color w:val="828282"/>
          <w:spacing w:val="32"/>
          <w:w w:val="46"/>
          <w:i/>
          <w:position w:val="-8"/>
        </w:rPr>
        <w:t> </w:t>
      </w:r>
      <w:r>
        <w:rPr>
          <w:rFonts w:ascii="Arial" w:hAnsi="Arial" w:cs="Arial" w:eastAsia="Arial"/>
          <w:sz w:val="20"/>
          <w:szCs w:val="20"/>
          <w:color w:val="525252"/>
          <w:spacing w:val="0"/>
          <w:w w:val="73"/>
          <w:position w:val="-8"/>
        </w:rPr>
        <w:t>Yang</w:t>
      </w:r>
      <w:r>
        <w:rPr>
          <w:rFonts w:ascii="Arial" w:hAnsi="Arial" w:cs="Arial" w:eastAsia="Arial"/>
          <w:sz w:val="20"/>
          <w:szCs w:val="20"/>
          <w:color w:val="525252"/>
          <w:spacing w:val="-20"/>
          <w:w w:val="73"/>
          <w:position w:val="-8"/>
        </w:rPr>
        <w:t>ı</w:t>
      </w:r>
      <w:r>
        <w:rPr>
          <w:rFonts w:ascii="Arial" w:hAnsi="Arial" w:cs="Arial" w:eastAsia="Arial"/>
          <w:sz w:val="20"/>
          <w:szCs w:val="20"/>
          <w:color w:val="B8BABA"/>
          <w:spacing w:val="-28"/>
          <w:w w:val="73"/>
          <w:position w:val="-8"/>
        </w:rPr>
        <w:t>-</w:t>
      </w:r>
      <w:r>
        <w:rPr>
          <w:rFonts w:ascii="Arial" w:hAnsi="Arial" w:cs="Arial" w:eastAsia="Arial"/>
          <w:sz w:val="20"/>
          <w:szCs w:val="20"/>
          <w:color w:val="525252"/>
          <w:spacing w:val="0"/>
          <w:w w:val="73"/>
          <w:position w:val="-8"/>
        </w:rPr>
        <w:t>n</w:t>
      </w:r>
      <w:r>
        <w:rPr>
          <w:rFonts w:ascii="Arial" w:hAnsi="Arial" w:cs="Arial" w:eastAsia="Arial"/>
          <w:sz w:val="20"/>
          <w:szCs w:val="20"/>
          <w:color w:val="525252"/>
          <w:spacing w:val="0"/>
          <w:w w:val="73"/>
          <w:position w:val="-8"/>
        </w:rPr>
        <w:t> </w:t>
      </w:r>
      <w:r>
        <w:rPr>
          <w:rFonts w:ascii="Arial" w:hAnsi="Arial" w:cs="Arial" w:eastAsia="Arial"/>
          <w:sz w:val="20"/>
          <w:szCs w:val="20"/>
          <w:color w:val="525252"/>
          <w:spacing w:val="0"/>
          <w:w w:val="73"/>
          <w:position w:val="-8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73"/>
          <w:position w:val="-8"/>
        </w:rPr>
        <w:t>v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73"/>
          <w:position w:val="-8"/>
        </w:rPr>
        <w:t>  </w:t>
      </w:r>
      <w:r>
        <w:rPr>
          <w:rFonts w:ascii="Arial" w:hAnsi="Arial" w:cs="Arial" w:eastAsia="Arial"/>
          <w:sz w:val="20"/>
          <w:szCs w:val="20"/>
          <w:color w:val="383838"/>
          <w:spacing w:val="7"/>
          <w:w w:val="73"/>
          <w:position w:val="-8"/>
        </w:rPr>
        <w:t> </w:t>
      </w:r>
      <w:r>
        <w:rPr>
          <w:rFonts w:ascii="Arial" w:hAnsi="Arial" w:cs="Arial" w:eastAsia="Arial"/>
          <w:sz w:val="20"/>
          <w:szCs w:val="20"/>
          <w:color w:val="A7A8AA"/>
          <w:spacing w:val="0"/>
          <w:w w:val="35"/>
          <w:position w:val="-8"/>
        </w:rPr>
        <w:t>-</w:t>
      </w:r>
      <w:r>
        <w:rPr>
          <w:rFonts w:ascii="Arial" w:hAnsi="Arial" w:cs="Arial" w:eastAsia="Arial"/>
          <w:sz w:val="20"/>
          <w:szCs w:val="20"/>
          <w:color w:val="A7A8AA"/>
          <w:spacing w:val="0"/>
          <w:w w:val="35"/>
          <w:position w:val="-8"/>
        </w:rPr>
        <w:t> </w:t>
      </w:r>
      <w:r>
        <w:rPr>
          <w:rFonts w:ascii="Arial" w:hAnsi="Arial" w:cs="Arial" w:eastAsia="Arial"/>
          <w:sz w:val="20"/>
          <w:szCs w:val="20"/>
          <w:color w:val="A7A8AA"/>
          <w:spacing w:val="17"/>
          <w:w w:val="35"/>
          <w:position w:val="-8"/>
        </w:rPr>
        <w:t> </w:t>
      </w:r>
      <w:r>
        <w:rPr>
          <w:rFonts w:ascii="Arial" w:hAnsi="Arial" w:cs="Arial" w:eastAsia="Arial"/>
          <w:sz w:val="20"/>
          <w:szCs w:val="20"/>
          <w:color w:val="B8BABA"/>
          <w:spacing w:val="0"/>
          <w:w w:val="72"/>
          <w:position w:val="-8"/>
        </w:rPr>
        <w:t>·</w:t>
      </w:r>
      <w:r>
        <w:rPr>
          <w:rFonts w:ascii="Arial" w:hAnsi="Arial" w:cs="Arial" w:eastAsia="Arial"/>
          <w:sz w:val="20"/>
          <w:szCs w:val="20"/>
          <w:color w:val="B8BABA"/>
          <w:spacing w:val="18"/>
          <w:w w:val="72"/>
          <w:position w:val="-8"/>
        </w:rPr>
        <w:t> </w:t>
      </w:r>
      <w:r>
        <w:rPr>
          <w:rFonts w:ascii="Arial" w:hAnsi="Arial" w:cs="Arial" w:eastAsia="Arial"/>
          <w:sz w:val="20"/>
          <w:szCs w:val="20"/>
          <w:color w:val="525252"/>
          <w:spacing w:val="0"/>
          <w:w w:val="96"/>
          <w:position w:val="-8"/>
        </w:rPr>
        <w:t>·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49" w:lineRule="exact"/>
        <w:ind w:right="-20"/>
        <w:jc w:val="left"/>
        <w:rPr>
          <w:rFonts w:ascii="Times New Roman" w:hAnsi="Times New Roman" w:cs="Times New Roman" w:eastAsia="Times New Roman"/>
          <w:sz w:val="95"/>
          <w:szCs w:val="9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95"/>
          <w:szCs w:val="95"/>
          <w:color w:val="424889"/>
          <w:spacing w:val="-121"/>
          <w:w w:val="53"/>
          <w:position w:val="-49"/>
        </w:rPr>
        <w:t>0</w:t>
      </w:r>
      <w:r>
        <w:rPr>
          <w:rFonts w:ascii="Arial" w:hAnsi="Arial" w:cs="Arial" w:eastAsia="Arial"/>
          <w:sz w:val="15"/>
          <w:szCs w:val="15"/>
          <w:color w:val="69696B"/>
          <w:spacing w:val="-28"/>
          <w:w w:val="217"/>
          <w:position w:val="-8"/>
        </w:rPr>
        <w:t>ı</w:t>
      </w:r>
      <w:r>
        <w:rPr>
          <w:rFonts w:ascii="Times New Roman" w:hAnsi="Times New Roman" w:cs="Times New Roman" w:eastAsia="Times New Roman"/>
          <w:sz w:val="95"/>
          <w:szCs w:val="95"/>
          <w:color w:val="424889"/>
          <w:spacing w:val="0"/>
          <w:w w:val="53"/>
          <w:position w:val="-49"/>
        </w:rPr>
        <w:t>1</w:t>
      </w:r>
      <w:r>
        <w:rPr>
          <w:rFonts w:ascii="Times New Roman" w:hAnsi="Times New Roman" w:cs="Times New Roman" w:eastAsia="Times New Roman"/>
          <w:sz w:val="95"/>
          <w:szCs w:val="9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140"/>
          <w:cols w:num="2" w:equalWidth="0">
            <w:col w:w="10245" w:space="223"/>
            <w:col w:w="1092"/>
          </w:cols>
        </w:sectPr>
      </w:pPr>
      <w:rPr/>
    </w:p>
    <w:p>
      <w:pPr>
        <w:spacing w:before="45" w:after="0" w:line="116" w:lineRule="exact"/>
        <w:ind w:right="-20"/>
        <w:jc w:val="righ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270.665161pt;margin-top:16.663416pt;width:37.948191pt;height:1.436525pt;mso-position-horizontal-relative:page;mso-position-vertical-relative:paragraph;z-index:-16438" coordorigin="5413,333" coordsize="759,29">
            <v:group style="position:absolute;left:5420;top:348;width:359;height:2" coordorigin="5420,348" coordsize="359,2">
              <v:shape style="position:absolute;left:5420;top:348;width:359;height:2" coordorigin="5420,348" coordsize="359,0" path="m5420,348l5780,348e" filled="f" stroked="t" strokeweight=".718262pt" strokecolor="#3F3F93">
                <v:path arrowok="t"/>
              </v:shape>
            </v:group>
            <v:group style="position:absolute;left:5751;top:348;width:407;height:2" coordorigin="5751,348" coordsize="407,2">
              <v:shape style="position:absolute;left:5751;top:348;width:407;height:2" coordorigin="5751,348" coordsize="407,0" path="m5751,348l6158,348e" filled="f" stroked="t" strokeweight="1.436525pt" strokecolor="#484F93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0"/>
          <w:szCs w:val="20"/>
          <w:color w:val="525252"/>
          <w:spacing w:val="6"/>
          <w:w w:val="79"/>
          <w:position w:val="-9"/>
        </w:rPr>
        <w:t>M</w:t>
      </w:r>
      <w:r>
        <w:rPr>
          <w:rFonts w:ascii="Arial" w:hAnsi="Arial" w:cs="Arial" w:eastAsia="Arial"/>
          <w:sz w:val="20"/>
          <w:szCs w:val="20"/>
          <w:color w:val="828282"/>
          <w:spacing w:val="0"/>
          <w:w w:val="79"/>
          <w:position w:val="-9"/>
        </w:rPr>
        <w:t>ü</w:t>
      </w:r>
      <w:r>
        <w:rPr>
          <w:rFonts w:ascii="Arial" w:hAnsi="Arial" w:cs="Arial" w:eastAsia="Arial"/>
          <w:sz w:val="20"/>
          <w:szCs w:val="20"/>
          <w:color w:val="828282"/>
          <w:spacing w:val="0"/>
          <w:w w:val="79"/>
          <w:position w:val="-9"/>
        </w:rPr>
        <w:t> </w:t>
      </w:r>
      <w:r>
        <w:rPr>
          <w:rFonts w:ascii="Arial" w:hAnsi="Arial" w:cs="Arial" w:eastAsia="Arial"/>
          <w:sz w:val="20"/>
          <w:szCs w:val="20"/>
          <w:color w:val="828282"/>
          <w:spacing w:val="16"/>
          <w:w w:val="79"/>
          <w:position w:val="-9"/>
        </w:rPr>
        <w:t> </w:t>
      </w:r>
      <w:r>
        <w:rPr>
          <w:rFonts w:ascii="Arial" w:hAnsi="Arial" w:cs="Arial" w:eastAsia="Arial"/>
          <w:sz w:val="19"/>
          <w:szCs w:val="19"/>
          <w:color w:val="828282"/>
          <w:spacing w:val="0"/>
          <w:w w:val="79"/>
          <w:position w:val="-9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right="-20"/>
        <w:jc w:val="left"/>
        <w:tabs>
          <w:tab w:pos="46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A7A8AA"/>
          <w:spacing w:val="-28"/>
          <w:w w:val="120"/>
          <w:position w:val="-10"/>
        </w:rPr>
        <w:t>·</w:t>
      </w:r>
      <w:r>
        <w:rPr>
          <w:rFonts w:ascii="Arial" w:hAnsi="Arial" w:cs="Arial" w:eastAsia="Arial"/>
          <w:sz w:val="12"/>
          <w:szCs w:val="12"/>
          <w:color w:val="828282"/>
          <w:spacing w:val="-10"/>
          <w:w w:val="159"/>
          <w:position w:val="-10"/>
        </w:rPr>
        <w:t>.</w:t>
      </w:r>
      <w:r>
        <w:rPr>
          <w:rFonts w:ascii="Arial" w:hAnsi="Arial" w:cs="Arial" w:eastAsia="Arial"/>
          <w:sz w:val="12"/>
          <w:szCs w:val="12"/>
          <w:color w:val="A7A8AA"/>
          <w:spacing w:val="0"/>
          <w:w w:val="75"/>
          <w:position w:val="-10"/>
        </w:rPr>
        <w:t>&gt;</w:t>
      </w:r>
      <w:r>
        <w:rPr>
          <w:rFonts w:ascii="Arial" w:hAnsi="Arial" w:cs="Arial" w:eastAsia="Arial"/>
          <w:sz w:val="12"/>
          <w:szCs w:val="12"/>
          <w:color w:val="A7A8AA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12"/>
          <w:szCs w:val="12"/>
          <w:color w:val="A7A8AA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18"/>
          <w:szCs w:val="18"/>
          <w:color w:val="69696B"/>
          <w:spacing w:val="0"/>
          <w:w w:val="51"/>
          <w:position w:val="-10"/>
        </w:rPr>
        <w:t>E!</w:t>
      </w:r>
      <w:r>
        <w:rPr>
          <w:rFonts w:ascii="Times New Roman" w:hAnsi="Times New Roman" w:cs="Times New Roman" w:eastAsia="Times New Roman"/>
          <w:sz w:val="18"/>
          <w:szCs w:val="18"/>
          <w:color w:val="69696B"/>
          <w:spacing w:val="0"/>
          <w:w w:val="51"/>
          <w:position w:val="-10"/>
        </w:rPr>
        <w:t>     </w:t>
      </w:r>
      <w:r>
        <w:rPr>
          <w:rFonts w:ascii="Times New Roman" w:hAnsi="Times New Roman" w:cs="Times New Roman" w:eastAsia="Times New Roman"/>
          <w:sz w:val="18"/>
          <w:szCs w:val="18"/>
          <w:color w:val="69696B"/>
          <w:spacing w:val="13"/>
          <w:w w:val="51"/>
          <w:position w:val="-10"/>
        </w:rPr>
        <w:t> </w:t>
      </w:r>
      <w:r>
        <w:rPr>
          <w:rFonts w:ascii="Arial" w:hAnsi="Arial" w:cs="Arial" w:eastAsia="Arial"/>
          <w:sz w:val="19"/>
          <w:szCs w:val="19"/>
          <w:color w:val="97999A"/>
          <w:spacing w:val="-18"/>
          <w:w w:val="30"/>
          <w:position w:val="-10"/>
        </w:rPr>
        <w:t>_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90"/>
          <w:position w:val="-10"/>
        </w:rPr>
        <w:t>ü</w:t>
      </w:r>
      <w:r>
        <w:rPr>
          <w:rFonts w:ascii="Arial" w:hAnsi="Arial" w:cs="Arial" w:eastAsia="Arial"/>
          <w:sz w:val="19"/>
          <w:szCs w:val="19"/>
          <w:color w:val="525252"/>
          <w:spacing w:val="-1"/>
          <w:w w:val="90"/>
          <w:position w:val="-10"/>
        </w:rPr>
        <w:t>d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84"/>
          <w:position w:val="-10"/>
        </w:rPr>
        <w:t>u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10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-14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69696B"/>
          <w:spacing w:val="-30"/>
          <w:w w:val="160"/>
          <w:position w:val="-10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A7A8AA"/>
          <w:spacing w:val="-1"/>
          <w:w w:val="92"/>
          <w:position w:val="-10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525252"/>
          <w:spacing w:val="-8"/>
          <w:w w:val="72"/>
          <w:position w:val="-10"/>
        </w:rPr>
        <w:t>v</w:t>
      </w:r>
      <w:r>
        <w:rPr>
          <w:rFonts w:ascii="Times New Roman" w:hAnsi="Times New Roman" w:cs="Times New Roman" w:eastAsia="Times New Roman"/>
          <w:sz w:val="29"/>
          <w:szCs w:val="29"/>
          <w:color w:val="A7A8AA"/>
          <w:spacing w:val="0"/>
          <w:w w:val="38"/>
          <w:position w:val="-10"/>
        </w:rPr>
        <w:t>...</w:t>
      </w:r>
      <w:r>
        <w:rPr>
          <w:rFonts w:ascii="Times New Roman" w:hAnsi="Times New Roman" w:cs="Times New Roman" w:eastAsia="Times New Roman"/>
          <w:sz w:val="29"/>
          <w:szCs w:val="29"/>
          <w:color w:val="A7A8AA"/>
          <w:spacing w:val="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A7A8AA"/>
          <w:spacing w:val="-23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97999A"/>
          <w:spacing w:val="0"/>
          <w:w w:val="100"/>
          <w:i/>
          <w:position w:val="-10"/>
        </w:rPr>
        <w:t>: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140"/>
          <w:cols w:num="2" w:equalWidth="0">
            <w:col w:w="8946" w:space="186"/>
            <w:col w:w="2428"/>
          </w:cols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159" w:lineRule="exact"/>
        <w:ind w:right="-20"/>
        <w:jc w:val="righ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83838"/>
          <w:spacing w:val="-54"/>
          <w:w w:val="114"/>
          <w:position w:val="-3"/>
        </w:rPr>
        <w:t>t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0"/>
          <w:w w:val="53"/>
          <w:position w:val="-16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-34"/>
          <w:w w:val="53"/>
          <w:position w:val="-16"/>
        </w:rPr>
        <w:t>:</w:t>
      </w:r>
      <w:r>
        <w:rPr>
          <w:rFonts w:ascii="Arial" w:hAnsi="Arial" w:cs="Arial" w:eastAsia="Arial"/>
          <w:sz w:val="17"/>
          <w:szCs w:val="17"/>
          <w:color w:val="383838"/>
          <w:spacing w:val="-17"/>
          <w:w w:val="115"/>
          <w:position w:val="-3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-62"/>
          <w:w w:val="53"/>
          <w:position w:val="-16"/>
        </w:rPr>
        <w:t>c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15"/>
          <w:position w:val="-3"/>
        </w:rPr>
        <w:t>l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86" w:after="0" w:line="228" w:lineRule="exact"/>
        <w:ind w:right="-81"/>
        <w:jc w:val="left"/>
        <w:tabs>
          <w:tab w:pos="136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69696B"/>
          <w:spacing w:val="0"/>
          <w:w w:val="74"/>
          <w:b/>
          <w:bCs/>
          <w:position w:val="-7"/>
        </w:rPr>
        <w:t>Abd</w:t>
      </w:r>
      <w:r>
        <w:rPr>
          <w:rFonts w:ascii="Arial" w:hAnsi="Arial" w:cs="Arial" w:eastAsia="Arial"/>
          <w:sz w:val="27"/>
          <w:szCs w:val="27"/>
          <w:color w:val="69696B"/>
          <w:spacing w:val="0"/>
          <w:w w:val="100"/>
          <w:b/>
          <w:bCs/>
          <w:position w:val="-7"/>
        </w:rPr>
        <w:tab/>
      </w:r>
      <w:r>
        <w:rPr>
          <w:rFonts w:ascii="Arial" w:hAnsi="Arial" w:cs="Arial" w:eastAsia="Arial"/>
          <w:sz w:val="27"/>
          <w:szCs w:val="27"/>
          <w:color w:val="69696B"/>
          <w:spacing w:val="0"/>
          <w:w w:val="100"/>
          <w:b/>
          <w:bCs/>
          <w:position w:val="-7"/>
        </w:rPr>
      </w:r>
      <w:r>
        <w:rPr>
          <w:rFonts w:ascii="Times New Roman" w:hAnsi="Times New Roman" w:cs="Times New Roman" w:eastAsia="Times New Roman"/>
          <w:sz w:val="26"/>
          <w:szCs w:val="26"/>
          <w:color w:val="464B6E"/>
          <w:spacing w:val="0"/>
          <w:w w:val="444"/>
          <w:position w:val="-7"/>
        </w:rPr>
        <w:t>)</w:t>
      </w:r>
      <w:r>
        <w:rPr>
          <w:rFonts w:ascii="Times New Roman" w:hAnsi="Times New Roman" w:cs="Times New Roman" w:eastAsia="Times New Roman"/>
          <w:sz w:val="26"/>
          <w:szCs w:val="26"/>
          <w:color w:val="69696B"/>
          <w:spacing w:val="-5"/>
          <w:w w:val="86"/>
          <w:position w:val="-7"/>
        </w:rPr>
        <w:t>Ç</w:t>
      </w:r>
      <w:r>
        <w:rPr>
          <w:rFonts w:ascii="Times New Roman" w:hAnsi="Times New Roman" w:cs="Times New Roman" w:eastAsia="Times New Roman"/>
          <w:sz w:val="26"/>
          <w:szCs w:val="26"/>
          <w:color w:val="828282"/>
          <w:spacing w:val="0"/>
          <w:w w:val="129"/>
          <w:position w:val="-7"/>
        </w:rPr>
        <w:t>l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315" w:lineRule="exact"/>
        <w:ind w:right="-95"/>
        <w:jc w:val="left"/>
        <w:tabs>
          <w:tab w:pos="620" w:val="left"/>
          <w:tab w:pos="96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36"/>
          <w:szCs w:val="36"/>
          <w:color w:val="344FBF"/>
          <w:spacing w:val="0"/>
          <w:w w:val="100"/>
          <w:i/>
          <w:position w:val="-4"/>
        </w:rPr>
        <w:t>»</w:t>
      </w:r>
      <w:r>
        <w:rPr>
          <w:rFonts w:ascii="Arial" w:hAnsi="Arial" w:cs="Arial" w:eastAsia="Arial"/>
          <w:sz w:val="36"/>
          <w:szCs w:val="36"/>
          <w:color w:val="344FBF"/>
          <w:spacing w:val="-94"/>
          <w:w w:val="100"/>
          <w:i/>
          <w:position w:val="-4"/>
        </w:rPr>
        <w:t> </w:t>
      </w:r>
      <w:r>
        <w:rPr>
          <w:rFonts w:ascii="Arial" w:hAnsi="Arial" w:cs="Arial" w:eastAsia="Arial"/>
          <w:sz w:val="36"/>
          <w:szCs w:val="36"/>
          <w:color w:val="344FBF"/>
          <w:spacing w:val="0"/>
          <w:w w:val="100"/>
          <w:i/>
          <w:position w:val="-4"/>
        </w:rPr>
        <w:tab/>
      </w:r>
      <w:r>
        <w:rPr>
          <w:rFonts w:ascii="Arial" w:hAnsi="Arial" w:cs="Arial" w:eastAsia="Arial"/>
          <w:sz w:val="36"/>
          <w:szCs w:val="36"/>
          <w:color w:val="344FBF"/>
          <w:spacing w:val="0"/>
          <w:w w:val="100"/>
          <w:i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424889"/>
          <w:spacing w:val="0"/>
          <w:w w:val="215"/>
          <w:position w:val="-8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424889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24889"/>
          <w:spacing w:val="0"/>
          <w:w w:val="100"/>
          <w:position w:val="-8"/>
        </w:rPr>
      </w:r>
      <w:r>
        <w:rPr>
          <w:rFonts w:ascii="Arial" w:hAnsi="Arial" w:cs="Arial" w:eastAsia="Arial"/>
          <w:sz w:val="20"/>
          <w:szCs w:val="20"/>
          <w:color w:val="2D3383"/>
          <w:spacing w:val="0"/>
          <w:w w:val="100"/>
          <w:i/>
          <w:position w:val="1"/>
        </w:rPr>
        <w:t>1)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9" w:after="0" w:line="137" w:lineRule="exact"/>
        <w:ind w:left="95" w:right="805"/>
        <w:jc w:val="center"/>
        <w:tabs>
          <w:tab w:pos="860" w:val="left"/>
          <w:tab w:pos="156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13"/>
          <w:szCs w:val="13"/>
          <w:color w:val="69696B"/>
          <w:w w:val="51"/>
          <w:position w:val="-1"/>
        </w:rPr>
        <w:t>&lt;:;</w:t>
      </w:r>
      <w:r>
        <w:rPr>
          <w:rFonts w:ascii="Arial" w:hAnsi="Arial" w:cs="Arial" w:eastAsia="Arial"/>
          <w:sz w:val="13"/>
          <w:szCs w:val="13"/>
          <w:color w:val="69696B"/>
          <w:spacing w:val="-27"/>
          <w:w w:val="100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828282"/>
          <w:spacing w:val="0"/>
          <w:w w:val="293"/>
          <w:position w:val="-1"/>
        </w:rPr>
        <w:t>.</w:t>
      </w:r>
      <w:r>
        <w:rPr>
          <w:rFonts w:ascii="Arial" w:hAnsi="Arial" w:cs="Arial" w:eastAsia="Arial"/>
          <w:sz w:val="13"/>
          <w:szCs w:val="13"/>
          <w:color w:val="828282"/>
          <w:spacing w:val="-83"/>
          <w:w w:val="293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A7A8AA"/>
          <w:spacing w:val="0"/>
          <w:w w:val="140"/>
          <w:position w:val="-1"/>
        </w:rPr>
        <w:t>•</w:t>
      </w:r>
      <w:r>
        <w:rPr>
          <w:rFonts w:ascii="Arial" w:hAnsi="Arial" w:cs="Arial" w:eastAsia="Arial"/>
          <w:sz w:val="13"/>
          <w:szCs w:val="13"/>
          <w:color w:val="A7A8A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3"/>
          <w:szCs w:val="13"/>
          <w:color w:val="A7A8AA"/>
          <w:spacing w:val="0"/>
          <w:w w:val="100"/>
          <w:position w:val="-1"/>
        </w:rPr>
      </w:r>
      <w:r>
        <w:rPr>
          <w:rFonts w:ascii="Arial" w:hAnsi="Arial" w:cs="Arial" w:eastAsia="Arial"/>
          <w:sz w:val="13"/>
          <w:szCs w:val="13"/>
          <w:color w:val="97999A"/>
          <w:spacing w:val="0"/>
          <w:w w:val="140"/>
          <w:position w:val="-1"/>
        </w:rPr>
        <w:t>.</w:t>
      </w:r>
      <w:r>
        <w:rPr>
          <w:rFonts w:ascii="Arial" w:hAnsi="Arial" w:cs="Arial" w:eastAsia="Arial"/>
          <w:sz w:val="13"/>
          <w:szCs w:val="13"/>
          <w:color w:val="97999A"/>
          <w:spacing w:val="-48"/>
          <w:w w:val="140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97999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3"/>
          <w:szCs w:val="13"/>
          <w:color w:val="97999A"/>
          <w:spacing w:val="0"/>
          <w:w w:val="100"/>
          <w:position w:val="-1"/>
        </w:rPr>
      </w:r>
      <w:r>
        <w:rPr>
          <w:rFonts w:ascii="Arial" w:hAnsi="Arial" w:cs="Arial" w:eastAsia="Arial"/>
          <w:sz w:val="13"/>
          <w:szCs w:val="13"/>
          <w:color w:val="828282"/>
          <w:spacing w:val="0"/>
          <w:w w:val="45"/>
          <w:position w:val="-1"/>
        </w:rPr>
        <w:t>•</w:t>
      </w:r>
      <w:r>
        <w:rPr>
          <w:rFonts w:ascii="Arial" w:hAnsi="Arial" w:cs="Arial" w:eastAsia="Arial"/>
          <w:sz w:val="13"/>
          <w:szCs w:val="13"/>
          <w:color w:val="828282"/>
          <w:spacing w:val="0"/>
          <w:w w:val="45"/>
          <w:position w:val="-1"/>
        </w:rPr>
        <w:t>        </w:t>
      </w:r>
      <w:r>
        <w:rPr>
          <w:rFonts w:ascii="Arial" w:hAnsi="Arial" w:cs="Arial" w:eastAsia="Arial"/>
          <w:sz w:val="13"/>
          <w:szCs w:val="13"/>
          <w:color w:val="828282"/>
          <w:spacing w:val="1"/>
          <w:w w:val="45"/>
          <w:position w:val="-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7999A"/>
          <w:spacing w:val="0"/>
          <w:w w:val="79"/>
          <w:i/>
          <w:position w:val="-1"/>
        </w:rPr>
        <w:t>J'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18" w:lineRule="exact"/>
        <w:ind w:left="-43" w:right="835"/>
        <w:jc w:val="center"/>
        <w:tabs>
          <w:tab w:pos="168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9.320374pt;margin-top:9.70631pt;width:2.63704pt;height:14pt;mso-position-horizontal-relative:page;mso-position-vertical-relative:paragraph;z-index:-16433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69696B"/>
                      <w:spacing w:val="0"/>
                      <w:w w:val="67"/>
                    </w:rPr>
                    <w:t>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A7A8AA"/>
          <w:spacing w:val="0"/>
          <w:w w:val="55"/>
          <w:position w:val="-3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A7A8AA"/>
          <w:spacing w:val="-5"/>
          <w:w w:val="55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69696B"/>
          <w:spacing w:val="0"/>
          <w:w w:val="55"/>
          <w:position w:val="-16"/>
        </w:rPr>
        <w:t>•</w:t>
      </w:r>
      <w:r>
        <w:rPr>
          <w:rFonts w:ascii="Arial" w:hAnsi="Arial" w:cs="Arial" w:eastAsia="Arial"/>
          <w:sz w:val="23"/>
          <w:szCs w:val="23"/>
          <w:color w:val="69696B"/>
          <w:spacing w:val="0"/>
          <w:w w:val="55"/>
          <w:position w:val="-16"/>
        </w:rPr>
        <w:t> </w:t>
      </w:r>
      <w:r>
        <w:rPr>
          <w:rFonts w:ascii="Arial" w:hAnsi="Arial" w:cs="Arial" w:eastAsia="Arial"/>
          <w:sz w:val="23"/>
          <w:szCs w:val="23"/>
          <w:color w:val="69696B"/>
          <w:spacing w:val="18"/>
          <w:w w:val="55"/>
          <w:position w:val="-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16"/>
          <w:w w:val="159"/>
          <w:i/>
          <w:position w:val="-3"/>
        </w:rPr>
        <w:t>6</w:t>
      </w:r>
      <w:r>
        <w:rPr>
          <w:rFonts w:ascii="Arial" w:hAnsi="Arial" w:cs="Arial" w:eastAsia="Arial"/>
          <w:sz w:val="23"/>
          <w:szCs w:val="23"/>
          <w:color w:val="69696B"/>
          <w:spacing w:val="0"/>
          <w:w w:val="68"/>
          <w:i/>
          <w:position w:val="-16"/>
        </w:rPr>
        <w:t>.;</w:t>
      </w:r>
      <w:r>
        <w:rPr>
          <w:rFonts w:ascii="Arial" w:hAnsi="Arial" w:cs="Arial" w:eastAsia="Arial"/>
          <w:sz w:val="23"/>
          <w:szCs w:val="23"/>
          <w:color w:val="69696B"/>
          <w:spacing w:val="-1"/>
          <w:w w:val="68"/>
          <w:i/>
          <w:position w:val="-16"/>
        </w:rPr>
        <w:t>ı</w:t>
      </w:r>
      <w:r>
        <w:rPr>
          <w:rFonts w:ascii="Arial" w:hAnsi="Arial" w:cs="Arial" w:eastAsia="Arial"/>
          <w:sz w:val="14"/>
          <w:szCs w:val="14"/>
          <w:color w:val="97999A"/>
          <w:spacing w:val="-43"/>
          <w:w w:val="272"/>
          <w:position w:val="-3"/>
        </w:rPr>
        <w:t>'</w:t>
      </w:r>
      <w:r>
        <w:rPr>
          <w:rFonts w:ascii="Arial" w:hAnsi="Arial" w:cs="Arial" w:eastAsia="Arial"/>
          <w:sz w:val="23"/>
          <w:szCs w:val="23"/>
          <w:color w:val="69696B"/>
          <w:spacing w:val="-54"/>
          <w:w w:val="69"/>
          <w:i/>
          <w:position w:val="-16"/>
        </w:rPr>
        <w:t>v</w:t>
      </w:r>
      <w:r>
        <w:rPr>
          <w:rFonts w:ascii="Arial" w:hAnsi="Arial" w:cs="Arial" w:eastAsia="Arial"/>
          <w:sz w:val="14"/>
          <w:szCs w:val="14"/>
          <w:color w:val="B8BABA"/>
          <w:spacing w:val="-15"/>
          <w:w w:val="136"/>
          <w:position w:val="-3"/>
        </w:rPr>
        <w:t>.</w:t>
      </w:r>
      <w:r>
        <w:rPr>
          <w:rFonts w:ascii="Arial" w:hAnsi="Arial" w:cs="Arial" w:eastAsia="Arial"/>
          <w:sz w:val="14"/>
          <w:szCs w:val="14"/>
          <w:color w:val="97999A"/>
          <w:spacing w:val="0"/>
          <w:w w:val="144"/>
          <w:position w:val="-3"/>
        </w:rPr>
        <w:t>y</w:t>
      </w:r>
      <w:r>
        <w:rPr>
          <w:rFonts w:ascii="Arial" w:hAnsi="Arial" w:cs="Arial" w:eastAsia="Arial"/>
          <w:sz w:val="14"/>
          <w:szCs w:val="14"/>
          <w:color w:val="97999A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4"/>
          <w:szCs w:val="14"/>
          <w:color w:val="97999A"/>
          <w:spacing w:val="0"/>
          <w:w w:val="100"/>
          <w:position w:val="-3"/>
        </w:rPr>
      </w:r>
      <w:r>
        <w:rPr>
          <w:rFonts w:ascii="Arial" w:hAnsi="Arial" w:cs="Arial" w:eastAsia="Arial"/>
          <w:sz w:val="12"/>
          <w:szCs w:val="12"/>
          <w:color w:val="B8BABA"/>
          <w:spacing w:val="0"/>
          <w:w w:val="201"/>
          <w:i/>
          <w:position w:val="-3"/>
        </w:rPr>
        <w:t>i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20" w:right="140"/>
          <w:cols w:num="4" w:equalWidth="0">
            <w:col w:w="463" w:space="1970"/>
            <w:col w:w="2003" w:space="506"/>
            <w:col w:w="1130" w:space="2778"/>
            <w:col w:w="2710"/>
          </w:cols>
        </w:sectPr>
      </w:pPr>
      <w:rPr/>
    </w:p>
    <w:p>
      <w:pPr>
        <w:spacing w:before="2" w:after="0" w:line="355" w:lineRule="exact"/>
        <w:ind w:right="-20"/>
        <w:jc w:val="righ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color w:val="525252"/>
          <w:w w:val="59"/>
          <w:position w:val="-2"/>
        </w:rPr>
        <w:t>ıu</w:t>
      </w:r>
      <w:r>
        <w:rPr>
          <w:rFonts w:ascii="Arial" w:hAnsi="Arial" w:cs="Arial" w:eastAsia="Arial"/>
          <w:sz w:val="32"/>
          <w:szCs w:val="32"/>
          <w:color w:val="525252"/>
          <w:spacing w:val="-3"/>
          <w:w w:val="60"/>
          <w:position w:val="-2"/>
        </w:rPr>
        <w:t>a</w:t>
      </w:r>
      <w:r>
        <w:rPr>
          <w:rFonts w:ascii="Arial" w:hAnsi="Arial" w:cs="Arial" w:eastAsia="Arial"/>
          <w:sz w:val="32"/>
          <w:szCs w:val="32"/>
          <w:color w:val="383838"/>
          <w:spacing w:val="-18"/>
          <w:w w:val="102"/>
          <w:position w:val="-2"/>
        </w:rPr>
        <w:t>i</w:t>
      </w:r>
      <w:r>
        <w:rPr>
          <w:rFonts w:ascii="Arial" w:hAnsi="Arial" w:cs="Arial" w:eastAsia="Arial"/>
          <w:sz w:val="32"/>
          <w:szCs w:val="32"/>
          <w:color w:val="525252"/>
          <w:spacing w:val="0"/>
          <w:w w:val="57"/>
          <w:position w:val="-2"/>
        </w:rPr>
        <w:t>ya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358" w:lineRule="exact"/>
        <w:ind w:right="-100"/>
        <w:jc w:val="left"/>
        <w:tabs>
          <w:tab w:pos="1920" w:val="left"/>
        </w:tabs>
        <w:rPr>
          <w:rFonts w:ascii="Arial" w:hAnsi="Arial" w:cs="Arial" w:eastAsia="Arial"/>
          <w:sz w:val="40"/>
          <w:szCs w:val="4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5"/>
          <w:szCs w:val="35"/>
          <w:color w:val="525252"/>
          <w:w w:val="50"/>
          <w:i/>
          <w:position w:val="-2"/>
        </w:rPr>
        <w:t>mı</w:t>
      </w:r>
      <w:r>
        <w:rPr>
          <w:rFonts w:ascii="Times New Roman" w:hAnsi="Times New Roman" w:cs="Times New Roman" w:eastAsia="Times New Roman"/>
          <w:sz w:val="35"/>
          <w:szCs w:val="35"/>
          <w:color w:val="525252"/>
          <w:spacing w:val="9"/>
          <w:w w:val="51"/>
          <w:i/>
          <w:position w:val="-2"/>
        </w:rPr>
        <w:t>r</w:t>
      </w:r>
      <w:r>
        <w:rPr>
          <w:rFonts w:ascii="Times New Roman" w:hAnsi="Times New Roman" w:cs="Times New Roman" w:eastAsia="Times New Roman"/>
          <w:sz w:val="35"/>
          <w:szCs w:val="35"/>
          <w:color w:val="B8BABA"/>
          <w:spacing w:val="4"/>
          <w:w w:val="33"/>
          <w:i/>
          <w:position w:val="-2"/>
        </w:rPr>
        <w:t>;</w:t>
      </w:r>
      <w:r>
        <w:rPr>
          <w:rFonts w:ascii="Times New Roman" w:hAnsi="Times New Roman" w:cs="Times New Roman" w:eastAsia="Times New Roman"/>
          <w:sz w:val="35"/>
          <w:szCs w:val="35"/>
          <w:color w:val="2D3383"/>
          <w:spacing w:val="0"/>
          <w:w w:val="359"/>
          <w:i/>
          <w:position w:val="-2"/>
        </w:rPr>
        <w:t>r</w:t>
      </w:r>
      <w:r>
        <w:rPr>
          <w:rFonts w:ascii="Times New Roman" w:hAnsi="Times New Roman" w:cs="Times New Roman" w:eastAsia="Times New Roman"/>
          <w:sz w:val="35"/>
          <w:szCs w:val="35"/>
          <w:color w:val="2D3383"/>
          <w:spacing w:val="0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35"/>
          <w:szCs w:val="35"/>
          <w:color w:val="2D3383"/>
          <w:spacing w:val="0"/>
          <w:w w:val="100"/>
          <w:i/>
          <w:position w:val="-2"/>
        </w:rPr>
      </w:r>
      <w:r>
        <w:rPr>
          <w:rFonts w:ascii="Arial" w:hAnsi="Arial" w:cs="Arial" w:eastAsia="Arial"/>
          <w:sz w:val="40"/>
          <w:szCs w:val="40"/>
          <w:color w:val="2D3383"/>
          <w:spacing w:val="0"/>
          <w:w w:val="74"/>
          <w:i/>
          <w:position w:val="-5"/>
        </w:rPr>
        <w:t>J</w:t>
      </w:r>
      <w:r>
        <w:rPr>
          <w:rFonts w:ascii="Arial" w:hAnsi="Arial" w:cs="Arial" w:eastAsia="Arial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0" w:after="0" w:line="323" w:lineRule="exact"/>
        <w:ind w:left="268" w:right="-20"/>
        <w:jc w:val="left"/>
        <w:tabs>
          <w:tab w:pos="980" w:val="left"/>
        </w:tabs>
        <w:rPr>
          <w:rFonts w:ascii="Arial" w:hAnsi="Arial" w:cs="Arial" w:eastAsia="Arial"/>
          <w:sz w:val="35"/>
          <w:szCs w:val="35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A7A8AA"/>
          <w:spacing w:val="0"/>
          <w:w w:val="132"/>
          <w:position w:val="3"/>
        </w:rPr>
        <w:t>'</w:t>
      </w:r>
      <w:r>
        <w:rPr>
          <w:rFonts w:ascii="Arial" w:hAnsi="Arial" w:cs="Arial" w:eastAsia="Arial"/>
          <w:sz w:val="18"/>
          <w:szCs w:val="18"/>
          <w:color w:val="A7A8AA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8"/>
          <w:szCs w:val="18"/>
          <w:color w:val="A7A8AA"/>
          <w:spacing w:val="0"/>
          <w:w w:val="100"/>
          <w:position w:val="3"/>
        </w:rPr>
      </w:r>
      <w:r>
        <w:rPr>
          <w:rFonts w:ascii="Arial" w:hAnsi="Arial" w:cs="Arial" w:eastAsia="Arial"/>
          <w:sz w:val="35"/>
          <w:szCs w:val="35"/>
          <w:color w:val="B8BABA"/>
          <w:spacing w:val="0"/>
          <w:w w:val="64"/>
          <w:position w:val="-3"/>
        </w:rPr>
        <w:t>..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81" w:lineRule="exact"/>
        <w:ind w:left="249"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7.995178pt;margin-top:-2.131428pt;width:9.12438pt;height:13.5pt;mso-position-horizontal-relative:page;mso-position-vertical-relative:paragraph;z-index:-16434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0"/>
                    <w:jc w:val="left"/>
                    <w:rPr>
                      <w:rFonts w:ascii="Arial" w:hAnsi="Arial" w:cs="Arial" w:eastAsia="Arial"/>
                      <w:sz w:val="27"/>
                      <w:szCs w:val="27"/>
                    </w:rPr>
                  </w:pPr>
                  <w:rPr/>
                  <w:r>
                    <w:rPr>
                      <w:rFonts w:ascii="Arial" w:hAnsi="Arial" w:cs="Arial" w:eastAsia="Arial"/>
                      <w:sz w:val="27"/>
                      <w:szCs w:val="27"/>
                      <w:color w:val="B8BABA"/>
                      <w:spacing w:val="0"/>
                      <w:w w:val="121"/>
                    </w:rPr>
                    <w:t>..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3.557556pt;margin-top:-4.374871pt;width:3.71pt;height:14pt;mso-position-horizontal-relative:page;mso-position-vertical-relative:paragraph;z-index:-16432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B8BABA"/>
                      <w:spacing w:val="0"/>
                      <w:w w:val="53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3"/>
          <w:szCs w:val="13"/>
          <w:color w:val="B8BABA"/>
          <w:spacing w:val="0"/>
          <w:w w:val="54"/>
          <w:position w:val="-1"/>
        </w:rPr>
        <w:t>....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46" w:lineRule="atLeast"/>
        <w:ind w:left="113" w:right="1757"/>
        <w:jc w:val="center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A7A8AA"/>
          <w:spacing w:val="0"/>
          <w:w w:val="54"/>
        </w:rPr>
        <w:t>...,..,.,.,.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20" w:right="140"/>
          <w:cols w:num="3" w:equalWidth="0">
            <w:col w:w="2944" w:space="773"/>
            <w:col w:w="2078" w:space="3572"/>
            <w:col w:w="2193"/>
          </w:cols>
        </w:sectPr>
      </w:pPr>
      <w:rPr/>
    </w:p>
    <w:p>
      <w:pPr>
        <w:spacing w:before="0" w:after="0" w:line="232" w:lineRule="exact"/>
        <w:ind w:left="4940" w:right="5723"/>
        <w:jc w:val="center"/>
        <w:tabs>
          <w:tab w:pos="5620" w:val="left"/>
        </w:tabs>
        <w:rPr>
          <w:rFonts w:ascii="Arial" w:hAnsi="Arial" w:cs="Arial" w:eastAsia="Arial"/>
          <w:sz w:val="37"/>
          <w:szCs w:val="37"/>
        </w:rPr>
      </w:pPr>
      <w:rPr/>
      <w:r>
        <w:rPr/>
        <w:pict>
          <v:group style="position:absolute;margin-left:16.998875pt;margin-top:31.515413pt;width:567.786335pt;height:758.637257pt;mso-position-horizontal-relative:page;mso-position-vertical-relative:page;z-index:-16440" coordorigin="340,630" coordsize="11356,15173">
            <v:group style="position:absolute;left:362;top:637;width:2;height:15156" coordorigin="362,637" coordsize="2,15156">
              <v:shape style="position:absolute;left:362;top:637;width:2;height:15156" coordorigin="362,637" coordsize="0,15156" path="m362,15793l362,637e" filled="f" stroked="t" strokeweight=".718262pt" strokecolor="#4F4F4F">
                <v:path arrowok="t"/>
              </v:shape>
            </v:group>
            <v:group style="position:absolute;left:354;top:678;width:11301;height:2" coordorigin="354,678" coordsize="11301,2">
              <v:shape style="position:absolute;left:354;top:678;width:11301;height:2" coordorigin="354,678" coordsize="11301,0" path="m354,678l11655,678e" filled="f" stroked="t" strokeweight=".718262pt" strokecolor="#575757">
                <v:path arrowok="t"/>
              </v:shape>
            </v:group>
            <v:group style="position:absolute;left:2406;top:661;width:2;height:1515" coordorigin="2406,661" coordsize="2,1515">
              <v:shape style="position:absolute;left:2406;top:661;width:2;height:1515" coordorigin="2406,661" coordsize="0,1515" path="m2406,2176l2406,661e" filled="f" stroked="t" strokeweight=".957683pt" strokecolor="#5B5B5B">
                <v:path arrowok="t"/>
              </v:shape>
            </v:group>
            <v:group style="position:absolute;left:2365;top:676;width:589;height:2" coordorigin="2365,676" coordsize="589,2">
              <v:shape style="position:absolute;left:2365;top:676;width:589;height:2" coordorigin="2365,676" coordsize="589,0" path="m2365,676l2954,676e" filled="f" stroked="t" strokeweight=".478842pt" strokecolor="#232323">
                <v:path arrowok="t"/>
              </v:shape>
            </v:group>
            <v:group style="position:absolute;left:7015;top:676;width:474;height:2" coordorigin="7015,676" coordsize="474,2">
              <v:shape style="position:absolute;left:7015;top:676;width:474;height:2" coordorigin="7015,676" coordsize="474,0" path="m7015,676l7489,676e" filled="f" stroked="t" strokeweight=".478842pt" strokecolor="#232323">
                <v:path arrowok="t"/>
              </v:shape>
            </v:group>
            <v:group style="position:absolute;left:9234;top:676;width:2;height:1505" coordorigin="9234,676" coordsize="2,1505">
              <v:shape style="position:absolute;left:9234;top:676;width:2;height:1505" coordorigin="9234,676" coordsize="0,1505" path="m9234,2181l9234,676e" filled="f" stroked="t" strokeweight=".957683pt" strokecolor="#606060">
                <v:path arrowok="t"/>
              </v:shape>
            </v:group>
            <v:group style="position:absolute;left:9189;top:681;width:1034;height:2" coordorigin="9189,681" coordsize="1034,2">
              <v:shape style="position:absolute;left:9189;top:681;width:1034;height:2" coordorigin="9189,681" coordsize="1034,0" path="m9189,681l10223,681e" filled="f" stroked="t" strokeweight=".478842pt" strokecolor="#343434">
                <v:path arrowok="t"/>
              </v:shape>
            </v:group>
            <v:group style="position:absolute;left:10108;top:685;width:905;height:2" coordorigin="10108,685" coordsize="905,2">
              <v:shape style="position:absolute;left:10108;top:685;width:905;height:2" coordorigin="10108,685" coordsize="905,0" path="m10108,685l11013,685e" filled="f" stroked="t" strokeweight=".957683pt" strokecolor="#646464">
                <v:path arrowok="t"/>
              </v:shape>
            </v:group>
            <v:group style="position:absolute;left:11650;top:671;width:2;height:2612" coordorigin="11650,671" coordsize="2,2612">
              <v:shape style="position:absolute;left:11650;top:671;width:2;height:2612" coordorigin="11650,671" coordsize="0,2612" path="m11650,3283l11650,671e" filled="f" stroked="t" strokeweight=".957683pt" strokecolor="#6B6B6B">
                <v:path arrowok="t"/>
              </v:shape>
            </v:group>
            <v:group style="position:absolute;left:359;top:1270;width:2;height:551" coordorigin="359,1270" coordsize="2,551">
              <v:shape style="position:absolute;left:359;top:1270;width:2;height:551" coordorigin="359,1270" coordsize="0,551" path="m359,1821l359,1270e" filled="f" stroked="t" strokeweight=".957683pt" strokecolor="#747474">
                <v:path arrowok="t"/>
              </v:shape>
            </v:group>
            <v:group style="position:absolute;left:366;top:661;width:2;height:15132" coordorigin="366,661" coordsize="2,15132">
              <v:shape style="position:absolute;left:366;top:661;width:2;height:15132" coordorigin="366,661" coordsize="0,15132" path="m366,15793l366,661e" filled="f" stroked="t" strokeweight=".718262pt" strokecolor="#545454">
                <v:path arrowok="t"/>
              </v:shape>
            </v:group>
            <v:group style="position:absolute;left:350;top:2823;width:6067;height:2" coordorigin="350,2823" coordsize="6067,2">
              <v:shape style="position:absolute;left:350;top:2823;width:6067;height:2" coordorigin="350,2823" coordsize="6067,0" path="m350,2823l6416,2823e" filled="f" stroked="t" strokeweight=".718262pt" strokecolor="#4F4F4F">
                <v:path arrowok="t"/>
              </v:shape>
            </v:group>
            <v:group style="position:absolute;left:6359;top:2823;width:713;height:2" coordorigin="6359,2823" coordsize="713,2">
              <v:shape style="position:absolute;left:6359;top:2823;width:713;height:2" coordorigin="6359,2823" coordsize="713,0" path="m6359,2823l7072,2823e" filled="f" stroked="t" strokeweight=".478842pt" strokecolor="#2B2B2B">
                <v:path arrowok="t"/>
              </v:shape>
            </v:group>
            <v:group style="position:absolute;left:7015;top:2828;width:474;height:2" coordorigin="7015,2828" coordsize="474,2">
              <v:shape style="position:absolute;left:7015;top:2828;width:474;height:2" coordorigin="7015,2828" coordsize="474,0" path="m7015,2828l7489,2828e" filled="f" stroked="t" strokeweight=".718262pt" strokecolor="#444444">
                <v:path arrowok="t"/>
              </v:shape>
            </v:group>
            <v:group style="position:absolute;left:7207;top:2826;width:2045;height:2" coordorigin="7207,2826" coordsize="2045,2">
              <v:shape style="position:absolute;left:7207;top:2826;width:2045;height:2" coordorigin="7207,2826" coordsize="2045,0" path="m7207,2826l9251,2826e" filled="f" stroked="t" strokeweight=".957683pt" strokecolor="#606060">
                <v:path arrowok="t"/>
              </v:shape>
            </v:group>
            <v:group style="position:absolute;left:9194;top:2828;width:632;height:2" coordorigin="9194,2828" coordsize="632,2">
              <v:shape style="position:absolute;left:9194;top:2828;width:632;height:2" coordorigin="9194,2828" coordsize="632,0" path="m9194,2828l9826,2828e" filled="f" stroked="t" strokeweight=".478842pt" strokecolor="#2F2F2F">
                <v:path arrowok="t"/>
              </v:shape>
            </v:group>
            <v:group style="position:absolute;left:9768;top:2830;width:1891;height:2" coordorigin="9768,2830" coordsize="1891,2">
              <v:shape style="position:absolute;left:9768;top:2830;width:1891;height:2" coordorigin="9768,2830" coordsize="1891,0" path="m9768,2830l11660,2830e" filled="f" stroked="t" strokeweight=".957683pt" strokecolor="#646464">
                <v:path arrowok="t"/>
              </v:shape>
            </v:group>
            <v:group style="position:absolute;left:350;top:3036;width:4022;height:2" coordorigin="350,3036" coordsize="4022,2">
              <v:shape style="position:absolute;left:350;top:3036;width:4022;height:2" coordorigin="350,3036" coordsize="4022,0" path="m350,3036l4372,3036e" filled="f" stroked="t" strokeweight=".957683pt" strokecolor="#575757">
                <v:path arrowok="t"/>
              </v:shape>
            </v:group>
            <v:group style="position:absolute;left:4257;top:3036;width:1882;height:2" coordorigin="4257,3036" coordsize="1882,2">
              <v:shape style="position:absolute;left:4257;top:3036;width:1882;height:2" coordorigin="4257,3036" coordsize="1882,0" path="m4257,3036l6139,3036e" filled="f" stroked="t" strokeweight=".478842pt" strokecolor="#343434">
                <v:path arrowok="t"/>
              </v:shape>
            </v:group>
            <v:group style="position:absolute;left:6014;top:3041;width:5646;height:2" coordorigin="6014,3041" coordsize="5646,2">
              <v:shape style="position:absolute;left:6014;top:3041;width:5646;height:2" coordorigin="6014,3041" coordsize="5646,0" path="m6014,3041l11660,3041e" filled="f" stroked="t" strokeweight=".718262pt" strokecolor="#545454">
                <v:path arrowok="t"/>
              </v:shape>
            </v:group>
            <v:group style="position:absolute;left:350;top:3255;width:1264;height:2" coordorigin="350,3255" coordsize="1264,2">
              <v:shape style="position:absolute;left:350;top:3255;width:1264;height:2" coordorigin="350,3255" coordsize="1264,0" path="m350,3255l1614,3255e" filled="f" stroked="t" strokeweight=".957683pt" strokecolor="#646464">
                <v:path arrowok="t"/>
              </v:shape>
            </v:group>
            <v:group style="position:absolute;left:1556;top:3255;width:1398;height:2" coordorigin="1556,3255" coordsize="1398,2">
              <v:shape style="position:absolute;left:1556;top:3255;width:1398;height:2" coordorigin="1556,3255" coordsize="1398,0" path="m1556,3255l2954,3255e" filled="f" stroked="t" strokeweight=".478842pt" strokecolor="#2F2F2F">
                <v:path arrowok="t"/>
              </v:shape>
            </v:group>
            <v:group style="position:absolute;left:2897;top:3257;width:3242;height:2" coordorigin="2897,3257" coordsize="3242,2">
              <v:shape style="position:absolute;left:2897;top:3257;width:3242;height:2" coordorigin="2897,3257" coordsize="3242,0" path="m2897,3257l6139,3257e" filled="f" stroked="t" strokeweight=".957683pt" strokecolor="#606060">
                <v:path arrowok="t"/>
              </v:shape>
            </v:group>
            <v:group style="position:absolute;left:6081;top:3255;width:335;height:2" coordorigin="6081,3255" coordsize="335,2">
              <v:shape style="position:absolute;left:6081;top:3255;width:335;height:2" coordorigin="6081,3255" coordsize="335,0" path="m6081,3255l6416,3255e" filled="f" stroked="t" strokeweight=".478842pt" strokecolor="#3F3F3F">
                <v:path arrowok="t"/>
              </v:shape>
            </v:group>
            <v:group style="position:absolute;left:6359;top:3259;width:2892;height:2" coordorigin="6359,3259" coordsize="2892,2">
              <v:shape style="position:absolute;left:6359;top:3259;width:2892;height:2" coordorigin="6359,3259" coordsize="2892,0" path="m6359,3259l9251,3259e" filled="f" stroked="t" strokeweight=".718262pt" strokecolor="#545454">
                <v:path arrowok="t"/>
              </v:shape>
            </v:group>
            <v:group style="position:absolute;left:9194;top:3259;width:1264;height:2" coordorigin="9194,3259" coordsize="1264,2">
              <v:shape style="position:absolute;left:9194;top:3259;width:1264;height:2" coordorigin="9194,3259" coordsize="1264,0" path="m9194,3259l10458,3259e" filled="f" stroked="t" strokeweight=".478842pt" strokecolor="#282828">
                <v:path arrowok="t"/>
              </v:shape>
            </v:group>
            <v:group style="position:absolute;left:10400;top:3262;width:1259;height:2" coordorigin="10400,3262" coordsize="1259,2">
              <v:shape style="position:absolute;left:10400;top:3262;width:1259;height:2" coordorigin="10400,3262" coordsize="1259,0" path="m10400,3262l11660,3262e" filled="f" stroked="t" strokeweight=".957683pt" strokecolor="#6B6B6B">
                <v:path arrowok="t"/>
              </v:shape>
            </v:group>
            <v:group style="position:absolute;left:3915;top:3245;width:2;height:753" coordorigin="3915,3245" coordsize="2,753">
              <v:shape style="position:absolute;left:3915;top:3245;width:2;height:753" coordorigin="3915,3245" coordsize="0,753" path="m3915,3997l3915,3245e" filled="f" stroked="t" strokeweight=".957683pt" strokecolor="#646464">
                <v:path arrowok="t"/>
              </v:shape>
            </v:group>
            <v:group style="position:absolute;left:7046;top:3192;width:2;height:805" coordorigin="7046,3192" coordsize="2,805">
              <v:shape style="position:absolute;left:7046;top:3192;width:2;height:805" coordorigin="7046,3192" coordsize="0,805" path="m7046,3997l7046,3192e" filled="f" stroked="t" strokeweight=".957683pt" strokecolor="#646464">
                <v:path arrowok="t"/>
              </v:shape>
            </v:group>
            <v:group style="position:absolute;left:11657;top:3211;width:2;height:796" coordorigin="11657,3211" coordsize="2,796">
              <v:shape style="position:absolute;left:11657;top:3211;width:2;height:796" coordorigin="11657,3211" coordsize="0,796" path="m11657,4007l11657,3211e" filled="f" stroked="t" strokeweight=".718262pt" strokecolor="#545454">
                <v:path arrowok="t"/>
              </v:shape>
            </v:group>
            <v:group style="position:absolute;left:3903;top:3676;width:2030;height:2" coordorigin="3903,3676" coordsize="2030,2">
              <v:shape style="position:absolute;left:3903;top:3676;width:2030;height:2" coordorigin="3903,3676" coordsize="2030,0" path="m3903,3676l5933,3676e" filled="f" stroked="t" strokeweight=".957683pt" strokecolor="#575757">
                <v:path arrowok="t"/>
              </v:shape>
            </v:group>
            <v:group style="position:absolute;left:6292;top:3667;width:766;height:2" coordorigin="6292,3667" coordsize="766,2">
              <v:shape style="position:absolute;left:6292;top:3667;width:766;height:2" coordorigin="6292,3667" coordsize="766,0" path="m6292,3667l7058,3667e" filled="f" stroked="t" strokeweight=".478842pt" strokecolor="#A8A8A8">
                <v:path arrowok="t"/>
              </v:shape>
            </v:group>
            <v:group style="position:absolute;left:354;top:3990;width:3582;height:2" coordorigin="354,3990" coordsize="3582,2">
              <v:shape style="position:absolute;left:354;top:3990;width:3582;height:2" coordorigin="354,3990" coordsize="3582,0" path="m354,3990l3936,3990e" filled="f" stroked="t" strokeweight=".957683pt" strokecolor="#575757">
                <v:path arrowok="t"/>
              </v:shape>
            </v:group>
            <v:group style="position:absolute;left:3864;top:3988;width:1944;height:2" coordorigin="3864,3988" coordsize="1944,2">
              <v:shape style="position:absolute;left:3864;top:3988;width:1944;height:2" coordorigin="3864,3988" coordsize="1944,0" path="m3864,3988l5808,3988e" filled="f" stroked="t" strokeweight="1.197104pt" strokecolor="#444444">
                <v:path arrowok="t"/>
              </v:shape>
            </v:group>
            <v:group style="position:absolute;left:5751;top:3990;width:4472;height:2" coordorigin="5751,3990" coordsize="4472,2">
              <v:shape style="position:absolute;left:5751;top:3990;width:4472;height:2" coordorigin="5751,3990" coordsize="4472,0" path="m5751,3990l10223,3990e" filled="f" stroked="t" strokeweight=".718262pt" strokecolor="#575757">
                <v:path arrowok="t"/>
              </v:shape>
            </v:group>
            <v:group style="position:absolute;left:10166;top:3997;width:292;height:2" coordorigin="10166,3997" coordsize="292,2">
              <v:shape style="position:absolute;left:10166;top:3997;width:292;height:2" coordorigin="10166,3997" coordsize="292,0" path="m10166,3997l10458,3997e" filled="f" stroked="t" strokeweight=".478842pt" strokecolor="#3F3F3F">
                <v:path arrowok="t"/>
              </v:shape>
            </v:group>
            <v:group style="position:absolute;left:10400;top:3997;width:1264;height:2" coordorigin="10400,3997" coordsize="1264,2">
              <v:shape style="position:absolute;left:10400;top:3997;width:1264;height:2" coordorigin="10400,3997" coordsize="1264,0" path="m10400,3997l11665,3997e" filled="f" stroked="t" strokeweight=".718262pt" strokecolor="#646464">
                <v:path arrowok="t"/>
              </v:shape>
            </v:group>
            <v:group style="position:absolute;left:354;top:4268;width:1805;height:2" coordorigin="354,4268" coordsize="1805,2">
              <v:shape style="position:absolute;left:354;top:4268;width:1805;height:2" coordorigin="354,4268" coordsize="1805,0" path="m354,4268l2160,4268e" filled="f" stroked="t" strokeweight=".957683pt" strokecolor="#606060">
                <v:path arrowok="t"/>
              </v:shape>
            </v:group>
            <v:group style="position:absolute;left:1556;top:4268;width:6124;height:2" coordorigin="1556,4268" coordsize="6124,2">
              <v:shape style="position:absolute;left:1556;top:4268;width:6124;height:2" coordorigin="1556,4268" coordsize="6124,0" path="m1556,4268l7681,4268e" filled="f" stroked="t" strokeweight=".718262pt" strokecolor="#4B4B4B">
                <v:path arrowok="t"/>
              </v:shape>
            </v:group>
            <v:group style="position:absolute;left:2409;top:3988;width:2;height:1481" coordorigin="2409,3988" coordsize="2,1481">
              <v:shape style="position:absolute;left:2409;top:3988;width:2;height:1481" coordorigin="2409,3988" coordsize="0,1481" path="m2409,5469l2409,3988e" filled="f" stroked="t" strokeweight=".478842pt" strokecolor="#282828">
                <v:path arrowok="t"/>
              </v:shape>
            </v:group>
            <v:group style="position:absolute;left:7623;top:4271;width:795;height:2" coordorigin="7623,4271" coordsize="795,2">
              <v:shape style="position:absolute;left:7623;top:4271;width:795;height:2" coordorigin="7623,4271" coordsize="795,0" path="m7623,4271l8418,4271e" filled="f" stroked="t" strokeweight=".478842pt" strokecolor="#282828">
                <v:path arrowok="t"/>
              </v:shape>
            </v:group>
            <v:group style="position:absolute;left:8361;top:4271;width:1528;height:2" coordorigin="8361,4271" coordsize="1528,2">
              <v:shape style="position:absolute;left:8361;top:4271;width:1528;height:2" coordorigin="8361,4271" coordsize="1528,0" path="m8361,4271l9888,4271e" filled="f" stroked="t" strokeweight=".957683pt" strokecolor="#575757">
                <v:path arrowok="t"/>
              </v:shape>
            </v:group>
            <v:group style="position:absolute;left:9768;top:4276;width:690;height:2" coordorigin="9768,4276" coordsize="690,2">
              <v:shape style="position:absolute;left:9768;top:4276;width:690;height:2" coordorigin="9768,4276" coordsize="690,0" path="m9768,4276l10458,4276e" filled="f" stroked="t" strokeweight=".478842pt" strokecolor="#3B3B3B">
                <v:path arrowok="t"/>
              </v:shape>
            </v:group>
            <v:group style="position:absolute;left:10400;top:4276;width:1259;height:2" coordorigin="10400,4276" coordsize="1259,2">
              <v:shape style="position:absolute;left:10400;top:4276;width:1259;height:2" coordorigin="10400,4276" coordsize="1259,0" path="m10400,4276l11660,4276e" filled="f" stroked="t" strokeweight=".718262pt" strokecolor="#606060">
                <v:path arrowok="t"/>
              </v:shape>
            </v:group>
            <v:group style="position:absolute;left:2404;top:4486;width:2227;height:2" coordorigin="2404,4486" coordsize="2227,2">
              <v:shape style="position:absolute;left:2404;top:4486;width:2227;height:2" coordorigin="2404,4486" coordsize="2227,0" path="m2404,4486l4630,4486e" filled="f" stroked="t" strokeweight=".478842pt" strokecolor="#484848">
                <v:path arrowok="t"/>
              </v:shape>
            </v:group>
            <v:group style="position:absolute;left:4573;top:4489;width:7092;height:2" coordorigin="4573,4489" coordsize="7092,2">
              <v:shape style="position:absolute;left:4573;top:4489;width:7092;height:2" coordorigin="4573,4489" coordsize="7092,0" path="m4573,4489l11665,4489e" filled="f" stroked="t" strokeweight=".718262pt" strokecolor="#4F4F4F">
                <v:path arrowok="t"/>
              </v:shape>
            </v:group>
            <v:group style="position:absolute;left:6823;top:4491;width:1595;height:2" coordorigin="6823,4491" coordsize="1595,2">
              <v:shape style="position:absolute;left:6823;top:4491;width:1595;height:2" coordorigin="6823,4491" coordsize="1595,0" path="m6823,4491l8418,4491e" filled="f" stroked="t" strokeweight=".478842pt" strokecolor="#232323">
                <v:path arrowok="t"/>
              </v:shape>
            </v:group>
            <v:group style="position:absolute;left:10166;top:4496;width:948;height:2" coordorigin="10166,4496" coordsize="948,2">
              <v:shape style="position:absolute;left:10166;top:4496;width:948;height:2" coordorigin="10166,4496" coordsize="948,0" path="m10166,4496l11114,4496e" filled="f" stroked="t" strokeweight=".478842pt" strokecolor="#484848">
                <v:path arrowok="t"/>
              </v:shape>
            </v:group>
            <v:group style="position:absolute;left:5001;top:4482;width:2;height:2071" coordorigin="5001,4482" coordsize="2,2071">
              <v:shape style="position:absolute;left:5001;top:4482;width:2;height:2071" coordorigin="5001,4482" coordsize="0,2071" path="m5001,6552l5001,4482e" filled="f" stroked="t" strokeweight=".957683pt" strokecolor="#575757">
                <v:path arrowok="t"/>
              </v:shape>
            </v:group>
            <v:group style="position:absolute;left:4990;top:4923;width:1398;height:2" coordorigin="4990,4923" coordsize="1398,2">
              <v:shape style="position:absolute;left:4990;top:4923;width:1398;height:2" coordorigin="4990,4923" coordsize="1398,0" path="m4990,4923l6388,4923e" filled="f" stroked="t" strokeweight=".239421pt" strokecolor="#4F4F4F">
                <v:path arrowok="t"/>
              </v:shape>
            </v:group>
            <v:group style="position:absolute;left:7910;top:4486;width:2;height:470" coordorigin="7910,4486" coordsize="2,470">
              <v:shape style="position:absolute;left:7910;top:4486;width:2;height:470" coordorigin="7910,4486" coordsize="0,470" path="m7910,4956l7910,4486e" filled="f" stroked="t" strokeweight=".957683pt" strokecolor="#646464">
                <v:path arrowok="t"/>
              </v:shape>
            </v:group>
            <v:group style="position:absolute;left:6388;top:4923;width:1264;height:2" coordorigin="6388,4923" coordsize="1264,2">
              <v:shape style="position:absolute;left:6388;top:4923;width:1264;height:2" coordorigin="6388,4923" coordsize="1264,0" path="m6388,4923l7652,4923e" filled="f" stroked="t" strokeweight=".239421pt" strokecolor="#000000">
                <v:path arrowok="t"/>
              </v:shape>
            </v:group>
            <v:group style="position:absolute;left:7652;top:4923;width:737;height:2" coordorigin="7652,4923" coordsize="737,2">
              <v:shape style="position:absolute;left:7652;top:4923;width:737;height:2" coordorigin="7652,4923" coordsize="737,0" path="m7652,4923l8389,4923e" filled="f" stroked="t" strokeweight=".239421pt" strokecolor="#646464">
                <v:path arrowok="t"/>
              </v:shape>
            </v:group>
            <v:group style="position:absolute;left:8389;top:4923;width:3247;height:2" coordorigin="8389,4923" coordsize="3247,2">
              <v:shape style="position:absolute;left:8389;top:4923;width:3247;height:2" coordorigin="8389,4923" coordsize="3247,0" path="m8389,4923l11636,4923e" filled="f" stroked="t" strokeweight=".239421pt" strokecolor="#000000">
                <v:path arrowok="t"/>
              </v:shape>
            </v:group>
            <v:group style="position:absolute;left:4990;top:5215;width:3711;height:2" coordorigin="4990,5215" coordsize="3711,2">
              <v:shape style="position:absolute;left:4990;top:5215;width:3711;height:2" coordorigin="4990,5215" coordsize="3711,0" path="m4990,5215l8701,5215e" filled="f" stroked="t" strokeweight=".718262pt" strokecolor="#545454">
                <v:path arrowok="t"/>
              </v:shape>
            </v:group>
            <v:group style="position:absolute;left:8643;top:5215;width:1183;height:2" coordorigin="8643,5215" coordsize="1183,2">
              <v:shape style="position:absolute;left:8643;top:5215;width:1183;height:2" coordorigin="8643,5215" coordsize="1183,0" path="m8643,5215l9826,5215e" filled="f" stroked="t" strokeweight=".478842pt" strokecolor="#343434">
                <v:path arrowok="t"/>
              </v:shape>
            </v:group>
            <v:group style="position:absolute;left:9749;top:5217;width:1915;height:2" coordorigin="9749,5217" coordsize="1915,2">
              <v:shape style="position:absolute;left:9749;top:5217;width:1915;height:2" coordorigin="9749,5217" coordsize="1915,0" path="m9749,5217l11665,5217e" filled="f" stroked="t" strokeweight=".957683pt" strokecolor="#676767">
                <v:path arrowok="t"/>
              </v:shape>
            </v:group>
            <v:group style="position:absolute;left:4990;top:5452;width:2083;height:2" coordorigin="4990,5452" coordsize="2083,2">
              <v:shape style="position:absolute;left:4990;top:5452;width:2083;height:2" coordorigin="4990,5452" coordsize="2083,0" path="m4990,5452l7072,5452e" filled="f" stroked="t" strokeweight=".718262pt" strokecolor="#484848">
                <v:path arrowok="t"/>
              </v:shape>
            </v:group>
            <v:group style="position:absolute;left:6665;top:5452;width:2705;height:2" coordorigin="6665,5452" coordsize="2705,2">
              <v:shape style="position:absolute;left:6665;top:5452;width:2705;height:2" coordorigin="6665,5452" coordsize="2705,0" path="m6665,5452l9371,5452e" filled="f" stroked="t" strokeweight=".957683pt" strokecolor="#606060">
                <v:path arrowok="t"/>
              </v:shape>
            </v:group>
            <v:group style="position:absolute;left:9313;top:5455;width:1144;height:2" coordorigin="9313,5455" coordsize="1144,2">
              <v:shape style="position:absolute;left:9313;top:5455;width:1144;height:2" coordorigin="9313,5455" coordsize="1144,0" path="m9313,5455l10458,5455e" filled="f" stroked="t" strokeweight=".478842pt" strokecolor="#2B2B2B">
                <v:path arrowok="t"/>
              </v:shape>
            </v:group>
            <v:group style="position:absolute;left:10400;top:5455;width:1264;height:2" coordorigin="10400,5455" coordsize="1264,2">
              <v:shape style="position:absolute;left:10400;top:5455;width:1264;height:2" coordorigin="10400,5455" coordsize="1264,0" path="m10400,5455l11665,5455e" filled="f" stroked="t" strokeweight=".718262pt" strokecolor="#646464">
                <v:path arrowok="t"/>
              </v:shape>
            </v:group>
            <v:group style="position:absolute;left:2411;top:5411;width:2;height:772" coordorigin="2411,5411" coordsize="2,772">
              <v:shape style="position:absolute;left:2411;top:5411;width:2;height:772" coordorigin="2411,5411" coordsize="0,772" path="m2411,6183l2411,5411e" filled="f" stroked="t" strokeweight=".478842pt" strokecolor="#3F3F3F">
                <v:path arrowok="t"/>
              </v:shape>
            </v:group>
            <v:group style="position:absolute;left:2404;top:5673;width:5085;height:2" coordorigin="2404,5673" coordsize="5085,2">
              <v:shape style="position:absolute;left:2404;top:5673;width:5085;height:2" coordorigin="2404,5673" coordsize="5085,0" path="m2404,5673l7489,5673e" filled="f" stroked="t" strokeweight=".957683pt" strokecolor="#5B5B5B">
                <v:path arrowok="t"/>
              </v:shape>
            </v:group>
            <v:group style="position:absolute;left:7432;top:5670;width:503;height:2" coordorigin="7432,5670" coordsize="503,2">
              <v:shape style="position:absolute;left:7432;top:5670;width:503;height:2" coordorigin="7432,5670" coordsize="503,0" path="m7432,5670l7934,5670e" filled="f" stroked="t" strokeweight=".478842pt" strokecolor="#2F2F2F">
                <v:path arrowok="t"/>
              </v:shape>
            </v:group>
            <v:group style="position:absolute;left:7877;top:5670;width:541;height:2" coordorigin="7877,5670" coordsize="541,2">
              <v:shape style="position:absolute;left:7877;top:5670;width:541;height:2" coordorigin="7877,5670" coordsize="541,0" path="m7877,5670l8418,5670e" filled="f" stroked="t" strokeweight=".478842pt" strokecolor="#444444">
                <v:path arrowok="t"/>
              </v:shape>
            </v:group>
            <v:group style="position:absolute;left:8284;top:5673;width:3381;height:2" coordorigin="8284,5673" coordsize="3381,2">
              <v:shape style="position:absolute;left:8284;top:5673;width:3381;height:2" coordorigin="8284,5673" coordsize="3381,0" path="m8284,5673l11665,5673e" filled="f" stroked="t" strokeweight=".718262pt" strokecolor="#575757">
                <v:path arrowok="t"/>
              </v:shape>
            </v:group>
            <v:group style="position:absolute;left:354;top:5905;width:833;height:2" coordorigin="354,5905" coordsize="833,2">
              <v:shape style="position:absolute;left:354;top:5905;width:833;height:2" coordorigin="354,5905" coordsize="833,0" path="m354,5905l1188,5905e" filled="f" stroked="t" strokeweight=".478842pt" strokecolor="#3F3F3F">
                <v:path arrowok="t"/>
              </v:shape>
            </v:group>
            <v:group style="position:absolute;left:1130;top:5903;width:5942;height:2" coordorigin="1130,5903" coordsize="5942,2">
              <v:shape style="position:absolute;left:1130;top:5903;width:5942;height:2" coordorigin="1130,5903" coordsize="5942,0" path="m1130,5903l7072,5903e" filled="f" stroked="t" strokeweight=".957683pt" strokecolor="#5B5B5B">
                <v:path arrowok="t"/>
              </v:shape>
            </v:group>
            <v:group style="position:absolute;left:7015;top:5900;width:919;height:2" coordorigin="7015,5900" coordsize="919,2">
              <v:shape style="position:absolute;left:7015;top:5900;width:919;height:2" coordorigin="7015,5900" coordsize="919,0" path="m7015,5900l7934,5900e" filled="f" stroked="t" strokeweight=".478842pt" strokecolor="#2B2B2B">
                <v:path arrowok="t"/>
              </v:shape>
            </v:group>
            <v:group style="position:absolute;left:7877;top:5903;width:1949;height:2" coordorigin="7877,5903" coordsize="1949,2">
              <v:shape style="position:absolute;left:7877;top:5903;width:1949;height:2" coordorigin="7877,5903" coordsize="1949,0" path="m7877,5903l9826,5903e" filled="f" stroked="t" strokeweight=".957683pt" strokecolor="#606060">
                <v:path arrowok="t"/>
              </v:shape>
            </v:group>
            <v:group style="position:absolute;left:9768;top:5905;width:455;height:2" coordorigin="9768,5905" coordsize="455,2">
              <v:shape style="position:absolute;left:9768;top:5905;width:455;height:2" coordorigin="9768,5905" coordsize="455,0" path="m9768,5905l10223,5905e" filled="f" stroked="t" strokeweight=".478842pt" strokecolor="#343434">
                <v:path arrowok="t"/>
              </v:shape>
            </v:group>
            <v:group style="position:absolute;left:10166;top:5903;width:1499;height:2" coordorigin="10166,5903" coordsize="1499,2">
              <v:shape style="position:absolute;left:10166;top:5903;width:1499;height:2" coordorigin="10166,5903" coordsize="1499,0" path="m10166,5903l11665,5903e" filled="f" stroked="t" strokeweight=".718262pt" strokecolor="#4F4F4F">
                <v:path arrowok="t"/>
              </v:shape>
            </v:group>
            <v:group style="position:absolute;left:7915;top:5896;width:2;height:661" coordorigin="7915,5896" coordsize="2,661">
              <v:shape style="position:absolute;left:7915;top:5896;width:2;height:661" coordorigin="7915,5896" coordsize="0,661" path="m7915,6557l7915,5896e" filled="f" stroked="t" strokeweight=".957683pt" strokecolor="#6B6B6B">
                <v:path arrowok="t"/>
              </v:shape>
            </v:group>
            <v:group style="position:absolute;left:11660;top:4266;width:2;height:4323" coordorigin="11660,4266" coordsize="2,4323">
              <v:shape style="position:absolute;left:11660;top:4266;width:2;height:4323" coordorigin="11660,4266" coordsize="0,4323" path="m11660,8589l11660,4266e" filled="f" stroked="t" strokeweight=".718262pt" strokecolor="#545454">
                <v:path arrowok="t"/>
              </v:shape>
            </v:group>
            <v:group style="position:absolute;left:2399;top:6154;width:2;height:158" coordorigin="2399,6154" coordsize="2,158">
              <v:shape style="position:absolute;left:2399;top:6154;width:2;height:158" coordorigin="2399,6154" coordsize="0,158" path="m2399,6313l2399,6154e" filled="f" stroked="t" strokeweight=".718262pt" strokecolor="#3F3F3F">
                <v:path arrowok="t"/>
              </v:shape>
            </v:group>
            <v:group style="position:absolute;left:2404;top:6329;width:1911;height:2" coordorigin="2404,6329" coordsize="1911,2">
              <v:shape style="position:absolute;left:2404;top:6329;width:1911;height:2" coordorigin="2404,6329" coordsize="1911,0" path="m2404,6329l4314,6329e" filled="f" stroked="t" strokeweight=".718262pt" strokecolor="#3F3F3F">
                <v:path arrowok="t"/>
              </v:shape>
            </v:group>
            <v:group style="position:absolute;left:4257;top:6327;width:373;height:2" coordorigin="4257,6327" coordsize="373,2">
              <v:shape style="position:absolute;left:4257;top:6327;width:373;height:2" coordorigin="4257,6327" coordsize="373,0" path="m4257,6327l4630,6327e" filled="f" stroked="t" strokeweight=".478842pt" strokecolor="#1F1F1F">
                <v:path arrowok="t"/>
              </v:shape>
            </v:group>
            <v:group style="position:absolute;left:4573;top:6332;width:460;height:2" coordorigin="4573,6332" coordsize="460,2">
              <v:shape style="position:absolute;left:4573;top:6332;width:460;height:2" coordorigin="4573,6332" coordsize="460,0" path="m4573,6332l5033,6332e" filled="f" stroked="t" strokeweight=".957683pt" strokecolor="#484848">
                <v:path arrowok="t"/>
              </v:shape>
            </v:group>
            <v:group style="position:absolute;left:4688;top:6329;width:2629;height:2" coordorigin="4688,6329" coordsize="2629,2">
              <v:shape style="position:absolute;left:4688;top:6329;width:2629;height:2" coordorigin="4688,6329" coordsize="2629,0" path="m4688,6329l7317,6329e" filled="f" stroked="t" strokeweight=".957683pt" strokecolor="#5B5B5B">
                <v:path arrowok="t"/>
              </v:shape>
            </v:group>
            <v:group style="position:absolute;left:7015;top:6327;width:666;height:2" coordorigin="7015,6327" coordsize="666,2">
              <v:shape style="position:absolute;left:7015;top:6327;width:666;height:2" coordorigin="7015,6327" coordsize="666,0" path="m7015,6327l7681,6327e" filled="f" stroked="t" strokeweight=".718262pt" strokecolor="#444444">
                <v:path arrowok="t"/>
              </v:shape>
            </v:group>
            <v:group style="position:absolute;left:7623;top:6332;width:321;height:2" coordorigin="7623,6332" coordsize="321,2">
              <v:shape style="position:absolute;left:7623;top:6332;width:321;height:2" coordorigin="7623,6332" coordsize="321,0" path="m7623,6332l7944,6332e" filled="f" stroked="t" strokeweight=".478842pt" strokecolor="#2F2F2F">
                <v:path arrowok="t"/>
              </v:shape>
            </v:group>
            <v:group style="position:absolute;left:7872;top:6332;width:3792;height:2" coordorigin="7872,6332" coordsize="3792,2">
              <v:shape style="position:absolute;left:7872;top:6332;width:3792;height:2" coordorigin="7872,6332" coordsize="3792,0" path="m7872,6332l11665,6332e" filled="f" stroked="t" strokeweight=".718262pt" strokecolor="#575757">
                <v:path arrowok="t"/>
              </v:shape>
            </v:group>
            <v:group style="position:absolute;left:364;top:6284;width:2;height:278" coordorigin="364,6284" coordsize="2,278">
              <v:shape style="position:absolute;left:364;top:6284;width:2;height:278" coordorigin="364,6284" coordsize="0,278" path="m364,6562l364,6284e" filled="f" stroked="t" strokeweight=".478842pt" strokecolor="#343434">
                <v:path arrowok="t"/>
              </v:shape>
            </v:group>
            <v:group style="position:absolute;left:2413;top:6284;width:2;height:508" coordorigin="2413,6284" coordsize="2,508">
              <v:shape style="position:absolute;left:2413;top:6284;width:2;height:508" coordorigin="2413,6284" coordsize="0,508" path="m2413,6792l2413,6284e" filled="f" stroked="t" strokeweight=".478842pt" strokecolor="#383838">
                <v:path arrowok="t"/>
              </v:shape>
            </v:group>
            <v:group style="position:absolute;left:2409;top:6543;width:2787;height:2" coordorigin="2409,6543" coordsize="2787,2">
              <v:shape style="position:absolute;left:2409;top:6543;width:2787;height:2" coordorigin="2409,6543" coordsize="2787,0" path="m2409,6543l5195,6543e" filled="f" stroked="t" strokeweight=".718262pt" strokecolor="#575757">
                <v:path arrowok="t"/>
              </v:shape>
            </v:group>
            <v:group style="position:absolute;left:5138;top:6547;width:670;height:2" coordorigin="5138,6547" coordsize="670,2">
              <v:shape style="position:absolute;left:5138;top:6547;width:670;height:2" coordorigin="5138,6547" coordsize="670,0" path="m5138,6547l5808,6547e" filled="f" stroked="t" strokeweight=".478842pt" strokecolor="#383838">
                <v:path arrowok="t"/>
              </v:shape>
            </v:group>
            <v:group style="position:absolute;left:5751;top:6545;width:3620;height:2" coordorigin="5751,6545" coordsize="3620,2">
              <v:shape style="position:absolute;left:5751;top:6545;width:3620;height:2" coordorigin="5751,6545" coordsize="3620,0" path="m5751,6545l9371,6545e" filled="f" stroked="t" strokeweight=".957683pt" strokecolor="#575757">
                <v:path arrowok="t"/>
              </v:shape>
            </v:group>
            <v:group style="position:absolute;left:9313;top:6547;width:1144;height:2" coordorigin="9313,6547" coordsize="1144,2">
              <v:shape style="position:absolute;left:9313;top:6547;width:1144;height:2" coordorigin="9313,6547" coordsize="1144,0" path="m9313,6547l10458,6547e" filled="f" stroked="t" strokeweight=".478842pt" strokecolor="#2B2B2B">
                <v:path arrowok="t"/>
              </v:shape>
            </v:group>
            <v:group style="position:absolute;left:10400;top:6550;width:1264;height:2" coordorigin="10400,6550" coordsize="1264,2">
              <v:shape style="position:absolute;left:10400;top:6550;width:1264;height:2" coordorigin="10400,6550" coordsize="1264,0" path="m10400,6550l11665,6550e" filled="f" stroked="t" strokeweight=".957683pt" strokecolor="#6B6B6B">
                <v:path arrowok="t"/>
              </v:shape>
            </v:group>
            <v:group style="position:absolute;left:359;top:6768;width:522;height:2" coordorigin="359,6768" coordsize="522,2">
              <v:shape style="position:absolute;left:359;top:6768;width:522;height:2" coordorigin="359,6768" coordsize="522,0" path="m359,6768l881,6768e" filled="f" stroked="t" strokeweight=".478842pt" strokecolor="#343434">
                <v:path arrowok="t"/>
              </v:shape>
            </v:group>
            <v:group style="position:absolute;left:824;top:6768;width:5650;height:2" coordorigin="824,6768" coordsize="5650,2">
              <v:shape style="position:absolute;left:824;top:6768;width:5650;height:2" coordorigin="824,6768" coordsize="5650,0" path="m824,6768l6474,6768e" filled="f" stroked="t" strokeweight=".957683pt" strokecolor="#575757">
                <v:path arrowok="t"/>
              </v:shape>
            </v:group>
            <v:group style="position:absolute;left:6359;top:6766;width:1322;height:2" coordorigin="6359,6766" coordsize="1322,2">
              <v:shape style="position:absolute;left:6359;top:6766;width:1322;height:2" coordorigin="6359,6766" coordsize="1322,0" path="m6359,6766l7681,6766e" filled="f" stroked="t" strokeweight=".478842pt" strokecolor="#343434">
                <v:path arrowok="t"/>
              </v:shape>
            </v:group>
            <v:group style="position:absolute;left:7623;top:6766;width:2203;height:2" coordorigin="7623,6766" coordsize="2203,2">
              <v:shape style="position:absolute;left:7623;top:6766;width:2203;height:2" coordorigin="7623,6766" coordsize="2203,0" path="m7623,6766l9826,6766e" filled="f" stroked="t" strokeweight=".957683pt" strokecolor="#5B5B5B">
                <v:path arrowok="t"/>
              </v:shape>
            </v:group>
            <v:group style="position:absolute;left:9768;top:6768;width:690;height:2" coordorigin="9768,6768" coordsize="690,2">
              <v:shape style="position:absolute;left:9768;top:6768;width:690;height:2" coordorigin="9768,6768" coordsize="690,0" path="m9768,6768l10458,6768e" filled="f" stroked="t" strokeweight=".478842pt" strokecolor="#343434">
                <v:path arrowok="t"/>
              </v:shape>
            </v:group>
            <v:group style="position:absolute;left:10400;top:6768;width:1264;height:2" coordorigin="10400,6768" coordsize="1264,2">
              <v:shape style="position:absolute;left:10400;top:6768;width:1264;height:2" coordorigin="10400,6768" coordsize="1264,0" path="m10400,6768l11665,6768e" filled="f" stroked="t" strokeweight=".718262pt" strokecolor="#676767">
                <v:path arrowok="t"/>
              </v:shape>
            </v:group>
            <v:group style="position:absolute;left:2409;top:6720;width:2;height:973" coordorigin="2409,6720" coordsize="2,973">
              <v:shape style="position:absolute;left:2409;top:6720;width:2;height:973" coordorigin="2409,6720" coordsize="0,973" path="m2409,7693l2409,6720e" filled="f" stroked="t" strokeweight=".718262pt" strokecolor="#444444">
                <v:path arrowok="t"/>
              </v:shape>
            </v:group>
            <v:group style="position:absolute;left:354;top:7216;width:9017;height:2" coordorigin="354,7216" coordsize="9017,2">
              <v:shape style="position:absolute;left:354;top:7216;width:9017;height:2" coordorigin="354,7216" coordsize="9017,0" path="m354,7216l9371,7216e" filled="f" stroked="t" strokeweight=".957683pt" strokecolor="#575757">
                <v:path arrowok="t"/>
              </v:shape>
            </v:group>
            <v:group style="position:absolute;left:9313;top:7219;width:1144;height:2" coordorigin="9313,7219" coordsize="1144,2">
              <v:shape style="position:absolute;left:9313;top:7219;width:1144;height:2" coordorigin="9313,7219" coordsize="1144,0" path="m9313,7219l10458,7219e" filled="f" stroked="t" strokeweight=".478842pt" strokecolor="#2F2F2F">
                <v:path arrowok="t"/>
              </v:shape>
            </v:group>
            <v:group style="position:absolute;left:10400;top:7219;width:1264;height:2" coordorigin="10400,7219" coordsize="1264,2">
              <v:shape style="position:absolute;left:10400;top:7219;width:1264;height:2" coordorigin="10400,7219" coordsize="1264,0" path="m10400,7219l11665,7219e" filled="f" stroked="t" strokeweight=".718262pt" strokecolor="#676767">
                <v:path arrowok="t"/>
              </v:shape>
            </v:group>
            <v:group style="position:absolute;left:5004;top:7204;width:2;height:671" coordorigin="5004,7204" coordsize="2,671">
              <v:shape style="position:absolute;left:5004;top:7204;width:2;height:671" coordorigin="5004,7204" coordsize="0,671" path="m5004,7875l5004,7204e" filled="f" stroked="t" strokeweight=".957683pt" strokecolor="#545454">
                <v:path arrowok="t"/>
              </v:shape>
            </v:group>
            <v:group style="position:absolute;left:4994;top:7439;width:2940;height:2" coordorigin="4994,7439" coordsize="2940,2">
              <v:shape style="position:absolute;left:4994;top:7439;width:2940;height:2" coordorigin="4994,7439" coordsize="2940,0" path="m4994,7439l7934,7439e" filled="f" stroked="t" strokeweight=".718262pt" strokecolor="#4B4B4B">
                <v:path arrowok="t"/>
              </v:shape>
            </v:group>
            <v:group style="position:absolute;left:7877;top:7439;width:824;height:2" coordorigin="7877,7439" coordsize="824,2">
              <v:shape style="position:absolute;left:7877;top:7439;width:824;height:2" coordorigin="7877,7439" coordsize="824,0" path="m7877,7439l8701,7439e" filled="f" stroked="t" strokeweight=".957683pt" strokecolor="#646464">
                <v:path arrowok="t"/>
              </v:shape>
            </v:group>
            <v:group style="position:absolute;left:8643;top:7439;width:1580;height:2" coordorigin="8643,7439" coordsize="1580,2">
              <v:shape style="position:absolute;left:8643;top:7439;width:1580;height:2" coordorigin="8643,7439" coordsize="1580,0" path="m8643,7439l10223,7439e" filled="f" stroked="t" strokeweight=".478842pt" strokecolor="#343434">
                <v:path arrowok="t"/>
              </v:shape>
            </v:group>
            <v:group style="position:absolute;left:10166;top:7441;width:1499;height:2" coordorigin="10166,7441" coordsize="1499,2">
              <v:shape style="position:absolute;left:10166;top:7441;width:1499;height:2" coordorigin="10166,7441" coordsize="1499,0" path="m10166,7441l11665,7441e" filled="f" stroked="t" strokeweight=".957683pt" strokecolor="#6B6B6B">
                <v:path arrowok="t"/>
              </v:shape>
            </v:group>
            <v:group style="position:absolute;left:11662;top:7171;width:2;height:297" coordorigin="11662,7171" coordsize="2,297">
              <v:shape style="position:absolute;left:11662;top:7171;width:2;height:297" coordorigin="11662,7171" coordsize="0,297" path="m11662,7468l11662,7171e" filled="f" stroked="t" strokeweight=".478842pt" strokecolor="#3B3B3B">
                <v:path arrowok="t"/>
              </v:shape>
            </v:group>
            <v:group style="position:absolute;left:364;top:7401;width:2;height:292" coordorigin="364,7401" coordsize="2,292">
              <v:shape style="position:absolute;left:364;top:7401;width:2;height:292" coordorigin="364,7401" coordsize="0,292" path="m364,7693l364,7401e" filled="f" stroked="t" strokeweight=".478842pt" strokecolor="#2B2B2B">
                <v:path arrowok="t"/>
              </v:shape>
            </v:group>
            <v:group style="position:absolute;left:4994;top:7655;width:1422;height:2" coordorigin="4994,7655" coordsize="1422,2">
              <v:shape style="position:absolute;left:4994;top:7655;width:1422;height:2" coordorigin="4994,7655" coordsize="1422,0" path="m4994,7655l6416,7655e" filled="f" stroked="t" strokeweight=".957683pt" strokecolor="#575757">
                <v:path arrowok="t"/>
              </v:shape>
            </v:group>
            <v:group style="position:absolute;left:6359;top:7655;width:1575;height:2" coordorigin="6359,7655" coordsize="1575,2">
              <v:shape style="position:absolute;left:6359;top:7655;width:1575;height:2" coordorigin="6359,7655" coordsize="1575,0" path="m6359,7655l7934,7655e" filled="f" stroked="t" strokeweight=".478842pt" strokecolor="#2F2F2F">
                <v:path arrowok="t"/>
              </v:shape>
            </v:group>
            <v:group style="position:absolute;left:7733;top:7657;width:3931;height:2" coordorigin="7733,7657" coordsize="3931,2">
              <v:shape style="position:absolute;left:7733;top:7657;width:3931;height:2" coordorigin="7733,7657" coordsize="3931,0" path="m7733,7657l11665,7657e" filled="f" stroked="t" strokeweight=".957683pt" strokecolor="#5B5B5B">
                <v:path arrowok="t"/>
              </v:shape>
            </v:group>
            <v:group style="position:absolute;left:359;top:7875;width:886;height:2" coordorigin="359,7875" coordsize="886,2">
              <v:shape style="position:absolute;left:359;top:7875;width:886;height:2" coordorigin="359,7875" coordsize="886,0" path="m359,7875l1245,7875e" filled="f" stroked="t" strokeweight=".957683pt" strokecolor="#606060">
                <v:path arrowok="t"/>
              </v:shape>
            </v:group>
            <v:group style="position:absolute;left:1130;top:7875;width:484;height:2" coordorigin="1130,7875" coordsize="484,2">
              <v:shape style="position:absolute;left:1130;top:7875;width:484;height:2" coordorigin="1130,7875" coordsize="484,0" path="m1130,7875l1614,7875e" filled="f" stroked="t" strokeweight=".478842pt" strokecolor="#444444">
                <v:path arrowok="t"/>
              </v:shape>
            </v:group>
            <v:group style="position:absolute;left:1556;top:7875;width:1398;height:2" coordorigin="1556,7875" coordsize="1398,2">
              <v:shape style="position:absolute;left:1556;top:7875;width:1398;height:2" coordorigin="1556,7875" coordsize="1398,0" path="m1556,7875l2954,7875e" filled="f" stroked="t" strokeweight=".478842pt" strokecolor="#282828">
                <v:path arrowok="t"/>
              </v:shape>
            </v:group>
            <v:group style="position:absolute;left:2413;top:7636;width:2;height:264" coordorigin="2413,7636" coordsize="2,264">
              <v:shape style="position:absolute;left:2413;top:7636;width:2;height:264" coordorigin="2413,7636" coordsize="0,264" path="m2413,7899l2413,7636e" filled="f" stroked="t" strokeweight=".478842pt" strokecolor="#282828">
                <v:path arrowok="t"/>
              </v:shape>
            </v:group>
            <v:group style="position:absolute;left:2897;top:7873;width:1417;height:2" coordorigin="2897,7873" coordsize="1417,2">
              <v:shape style="position:absolute;left:2897;top:7873;width:1417;height:2" coordorigin="2897,7873" coordsize="1417,0" path="m2897,7873l4314,7873e" filled="f" stroked="t" strokeweight=".718262pt" strokecolor="#3F3F3F">
                <v:path arrowok="t"/>
              </v:shape>
            </v:group>
            <v:group style="position:absolute;left:4257;top:7870;width:1551;height:2" coordorigin="4257,7870" coordsize="1551,2">
              <v:shape style="position:absolute;left:4257;top:7870;width:1551;height:2" coordorigin="4257,7870" coordsize="1551,0" path="m4257,7870l5808,7870e" filled="f" stroked="t" strokeweight=".478842pt" strokecolor="#282828">
                <v:path arrowok="t"/>
              </v:shape>
            </v:group>
            <v:group style="position:absolute;left:5751;top:7870;width:388;height:2" coordorigin="5751,7870" coordsize="388,2">
              <v:shape style="position:absolute;left:5751;top:7870;width:388;height:2" coordorigin="5751,7870" coordsize="388,0" path="m5751,7870l6139,7870e" filled="f" stroked="t" strokeweight=".478842pt" strokecolor="#3B3B3B">
                <v:path arrowok="t"/>
              </v:shape>
            </v:group>
            <v:group style="position:absolute;left:6081;top:7870;width:3170;height:2" coordorigin="6081,7870" coordsize="3170,2">
              <v:shape style="position:absolute;left:6081;top:7870;width:3170;height:2" coordorigin="6081,7870" coordsize="3170,0" path="m6081,7870l9251,7870e" filled="f" stroked="t" strokeweight=".718262pt" strokecolor="#545454">
                <v:path arrowok="t"/>
              </v:shape>
            </v:group>
            <v:group style="position:absolute;left:9194;top:7870;width:1264;height:2" coordorigin="9194,7870" coordsize="1264,2">
              <v:shape style="position:absolute;left:9194;top:7870;width:1264;height:2" coordorigin="9194,7870" coordsize="1264,0" path="m9194,7870l10458,7870e" filled="f" stroked="t" strokeweight=".478842pt" strokecolor="#282828">
                <v:path arrowok="t"/>
              </v:shape>
            </v:group>
            <v:group style="position:absolute;left:10400;top:7873;width:1264;height:2" coordorigin="10400,7873" coordsize="1264,2">
              <v:shape style="position:absolute;left:10400;top:7873;width:1264;height:2" coordorigin="10400,7873" coordsize="1264,0" path="m10400,7873l11665,7873e" filled="f" stroked="t" strokeweight=".957683pt" strokecolor="#676767">
                <v:path arrowok="t"/>
              </v:shape>
            </v:group>
            <v:group style="position:absolute;left:11662;top:8100;width:2;height:609" coordorigin="11662,8100" coordsize="2,609">
              <v:shape style="position:absolute;left:11662;top:8100;width:2;height:609" coordorigin="11662,8100" coordsize="0,609" path="m11662,8709l11662,8100e" filled="f" stroked="t" strokeweight=".718262pt" strokecolor="#575757">
                <v:path arrowok="t"/>
              </v:shape>
            </v:group>
            <v:group style="position:absolute;left:359;top:8688;width:1255;height:2" coordorigin="359,8688" coordsize="1255,2">
              <v:shape style="position:absolute;left:359;top:8688;width:1255;height:2" coordorigin="359,8688" coordsize="1255,0" path="m359,8688l1614,8688e" filled="f" stroked="t" strokeweight=".718262pt" strokecolor="#7C7C7C">
                <v:path arrowok="t"/>
              </v:shape>
            </v:group>
            <v:group style="position:absolute;left:1456;top:8680;width:4961;height:2" coordorigin="1456,8680" coordsize="4961,2">
              <v:shape style="position:absolute;left:1456;top:8680;width:4961;height:2" coordorigin="1456,8680" coordsize="4961,0" path="m1456,8680l6416,8680e" filled="f" stroked="t" strokeweight=".957683pt" strokecolor="#5B5B5B">
                <v:path arrowok="t"/>
              </v:shape>
            </v:group>
            <v:group style="position:absolute;left:6359;top:8680;width:2059;height:2" coordorigin="6359,8680" coordsize="2059,2">
              <v:shape style="position:absolute;left:6359;top:8680;width:2059;height:2" coordorigin="6359,8680" coordsize="2059,0" path="m6359,8680l8418,8680e" filled="f" stroked="t" strokeweight=".478842pt" strokecolor="#2F2F2F">
                <v:path arrowok="t"/>
              </v:shape>
            </v:group>
            <v:group style="position:absolute;left:8361;top:8683;width:3304;height:2" coordorigin="8361,8683" coordsize="3304,2">
              <v:shape style="position:absolute;left:8361;top:8683;width:3304;height:2" coordorigin="8361,8683" coordsize="3304,0" path="m8361,8683l11665,8683e" filled="f" stroked="t" strokeweight=".718262pt" strokecolor="#606060">
                <v:path arrowok="t"/>
              </v:shape>
            </v:group>
            <v:group style="position:absolute;left:11631;top:8666;width:2;height:259" coordorigin="11631,8666" coordsize="2,259">
              <v:shape style="position:absolute;left:11631;top:8666;width:2;height:259" coordorigin="11631,8666" coordsize="0,259" path="m11631,8925l11631,8666e" filled="f" stroked="t" strokeweight=".239421pt" strokecolor="#606060">
                <v:path arrowok="t"/>
              </v:shape>
            </v:group>
            <v:group style="position:absolute;left:11631;top:8925;width:2;height:244" coordorigin="11631,8925" coordsize="2,244">
              <v:shape style="position:absolute;left:11631;top:8925;width:2;height:244" coordorigin="11631,8925" coordsize="0,244" path="m11631,9169l11631,8925e" filled="f" stroked="t" strokeweight=".239421pt" strokecolor="#000000">
                <v:path arrowok="t"/>
              </v:shape>
            </v:group>
            <v:group style="position:absolute;left:359;top:9807;width:522;height:2" coordorigin="359,9807" coordsize="522,2">
              <v:shape style="position:absolute;left:359;top:9807;width:522;height:2" coordorigin="359,9807" coordsize="522,0" path="m359,9807l881,9807e" filled="f" stroked="t" strokeweight=".478842pt" strokecolor="#343434">
                <v:path arrowok="t"/>
              </v:shape>
            </v:group>
            <v:group style="position:absolute;left:824;top:9804;width:790;height:2" coordorigin="824,9804" coordsize="790,2">
              <v:shape style="position:absolute;left:824;top:9804;width:790;height:2" coordorigin="824,9804" coordsize="790,0" path="m824,9804l1614,9804e" filled="f" stroked="t" strokeweight=".718262pt" strokecolor="#4B4B4B">
                <v:path arrowok="t"/>
              </v:shape>
            </v:group>
            <v:group style="position:absolute;left:1556;top:9804;width:881;height:2" coordorigin="1556,9804" coordsize="881,2">
              <v:shape style="position:absolute;left:1556;top:9804;width:881;height:2" coordorigin="1556,9804" coordsize="881,0" path="m1556,9804l2437,9804e" filled="f" stroked="t" strokeweight=".478842pt" strokecolor="#343434">
                <v:path arrowok="t"/>
              </v:shape>
            </v:group>
            <v:group style="position:absolute;left:2413;top:7827;width:2;height:1999" coordorigin="2413,7827" coordsize="2,1999">
              <v:shape style="position:absolute;left:2413;top:7827;width:2;height:1999" coordorigin="2413,7827" coordsize="0,1999" path="m2413,9826l2413,7827e" filled="f" stroked="t" strokeweight=".718262pt" strokecolor="#444444">
                <v:path arrowok="t"/>
              </v:shape>
            </v:group>
            <v:group style="position:absolute;left:2365;top:9800;width:9299;height:2" coordorigin="2365,9800" coordsize="9299,2">
              <v:shape style="position:absolute;left:2365;top:9800;width:9299;height:2" coordorigin="2365,9800" coordsize="9299,0" path="m2365,9800l11665,9800e" filled="f" stroked="t" strokeweight=".957683pt" strokecolor="#575757">
                <v:path arrowok="t"/>
              </v:shape>
            </v:group>
            <v:group style="position:absolute;left:11631;top:9169;width:2;height:628" coordorigin="11631,9169" coordsize="2,628">
              <v:shape style="position:absolute;left:11631;top:9169;width:2;height:628" coordorigin="11631,9169" coordsize="0,628" path="m11631,9797l11631,9169e" filled="f" stroked="t" strokeweight=".239421pt" strokecolor="#7C7C7C">
                <v:path arrowok="t"/>
              </v:shape>
            </v:group>
            <v:group style="position:absolute;left:2418;top:9754;width:2;height:1126" coordorigin="2418,9754" coordsize="2,1126">
              <v:shape style="position:absolute;left:2418;top:9754;width:2;height:1126" coordorigin="2418,9754" coordsize="0,1126" path="m2418,10880l2418,9754e" filled="f" stroked="t" strokeweight=".478842pt" strokecolor="#2F2F2F">
                <v:path arrowok="t"/>
              </v:shape>
            </v:group>
            <v:group style="position:absolute;left:364;top:10142;width:5703;height:2" coordorigin="364,10142" coordsize="5703,2">
              <v:shape style="position:absolute;left:364;top:10142;width:5703;height:2" coordorigin="364,10142" coordsize="5703,0" path="m364,10142l6067,10142e" filled="f" stroked="t" strokeweight=".957683pt" strokecolor="#646464">
                <v:path arrowok="t"/>
              </v:shape>
            </v:group>
            <v:group style="position:absolute;left:5392;top:10140;width:1025;height:2" coordorigin="5392,10140" coordsize="1025,2">
              <v:shape style="position:absolute;left:5392;top:10140;width:1025;height:2" coordorigin="5392,10140" coordsize="1025,0" path="m5392,10140l6416,10140e" filled="f" stroked="t" strokeweight=".718262pt" strokecolor="#575757">
                <v:path arrowok="t"/>
              </v:shape>
            </v:group>
            <v:group style="position:absolute;left:6359;top:10138;width:2059;height:2" coordorigin="6359,10138" coordsize="2059,2">
              <v:shape style="position:absolute;left:6359;top:10138;width:2059;height:2" coordorigin="6359,10138" coordsize="2059,0" path="m6359,10138l8418,10138e" filled="f" stroked="t" strokeweight=".478842pt" strokecolor="#383838">
                <v:path arrowok="t"/>
              </v:shape>
            </v:group>
            <v:group style="position:absolute;left:8361;top:10140;width:3304;height:2" coordorigin="8361,10140" coordsize="3304,2">
              <v:shape style="position:absolute;left:8361;top:10140;width:3304;height:2" coordorigin="8361,10140" coordsize="3304,0" path="m8361,10140l11665,10140e" filled="f" stroked="t" strokeweight=".957683pt" strokecolor="#606060">
                <v:path arrowok="t"/>
              </v:shape>
            </v:group>
            <v:group style="position:absolute;left:11631;top:9783;width:2;height:824" coordorigin="11631,9783" coordsize="2,824">
              <v:shape style="position:absolute;left:11631;top:9783;width:2;height:824" coordorigin="11631,9783" coordsize="0,824" path="m11631,10607l11631,9783e" filled="f" stroked="t" strokeweight=".239421pt" strokecolor="#606060">
                <v:path arrowok="t"/>
              </v:shape>
            </v:group>
            <v:group style="position:absolute;left:364;top:10380;width:1250;height:2" coordorigin="364,10380" coordsize="1250,2">
              <v:shape style="position:absolute;left:364;top:10380;width:1250;height:2" coordorigin="364,10380" coordsize="1250,0" path="m364,10380l1614,10380e" filled="f" stroked="t" strokeweight=".718262pt" strokecolor="#4F4F4F">
                <v:path arrowok="t"/>
              </v:shape>
            </v:group>
            <v:group style="position:absolute;left:369;top:10094;width:2;height:542" coordorigin="369,10094" coordsize="2,542">
              <v:shape style="position:absolute;left:369;top:10094;width:2;height:542" coordorigin="369,10094" coordsize="0,542" path="m369,10636l369,10094e" filled="f" stroked="t" strokeweight=".478842pt" strokecolor="#2B2B2B">
                <v:path arrowok="t"/>
              </v:shape>
            </v:group>
            <v:group style="position:absolute;left:1556;top:10377;width:1398;height:2" coordorigin="1556,10377" coordsize="1398,2">
              <v:shape style="position:absolute;left:1556;top:10377;width:1398;height:2" coordorigin="1556,10377" coordsize="1398,0" path="m1556,10377l2954,10377e" filled="f" stroked="t" strokeweight=".478842pt" strokecolor="#2F2F2F">
                <v:path arrowok="t"/>
              </v:shape>
            </v:group>
            <v:group style="position:absolute;left:2897;top:10377;width:804;height:2" coordorigin="2897,10377" coordsize="804,2">
              <v:shape style="position:absolute;left:2897;top:10377;width:804;height:2" coordorigin="2897,10377" coordsize="804,0" path="m2897,10377l3701,10377e" filled="f" stroked="t" strokeweight=".478842pt" strokecolor="#444444">
                <v:path arrowok="t"/>
              </v:shape>
            </v:group>
            <v:group style="position:absolute;left:3620;top:10375;width:694;height:2" coordorigin="3620,10375" coordsize="694,2">
              <v:shape style="position:absolute;left:3620;top:10375;width:694;height:2" coordorigin="3620,10375" coordsize="694,0" path="m3620,10375l4314,10375e" filled="f" stroked="t" strokeweight=".718262pt" strokecolor="#575757">
                <v:path arrowok="t"/>
              </v:shape>
            </v:group>
            <v:group style="position:absolute;left:4257;top:10372;width:766;height:2" coordorigin="4257,10372" coordsize="766,2">
              <v:shape style="position:absolute;left:4257;top:10372;width:766;height:2" coordorigin="4257,10372" coordsize="766,0" path="m4257,10372l5023,10372e" filled="f" stroked="t" strokeweight=".478842pt" strokecolor="#383838">
                <v:path arrowok="t"/>
              </v:shape>
            </v:group>
            <v:group style="position:absolute;left:4966;top:10375;width:3735;height:2" coordorigin="4966,10375" coordsize="3735,2">
              <v:shape style="position:absolute;left:4966;top:10375;width:3735;height:2" coordorigin="4966,10375" coordsize="3735,0" path="m4966,10375l8701,10375e" filled="f" stroked="t" strokeweight=".957683pt" strokecolor="#606060">
                <v:path arrowok="t"/>
              </v:shape>
            </v:group>
            <v:group style="position:absolute;left:8643;top:10372;width:608;height:2" coordorigin="8643,10372" coordsize="608,2">
              <v:shape style="position:absolute;left:8643;top:10372;width:608;height:2" coordorigin="8643,10372" coordsize="608,0" path="m8643,10372l9251,10372e" filled="f" stroked="t" strokeweight=".478842pt" strokecolor="#545454">
                <v:path arrowok="t"/>
              </v:shape>
            </v:group>
            <v:group style="position:absolute;left:9194;top:10372;width:632;height:2" coordorigin="9194,10372" coordsize="632,2">
              <v:shape style="position:absolute;left:9194;top:10372;width:632;height:2" coordorigin="9194,10372" coordsize="632,0" path="m9194,10372l9826,10372e" filled="f" stroked="t" strokeweight=".478842pt" strokecolor="#343434">
                <v:path arrowok="t"/>
              </v:shape>
            </v:group>
            <v:group style="position:absolute;left:9768;top:10375;width:1896;height:2" coordorigin="9768,10375" coordsize="1896,2">
              <v:shape style="position:absolute;left:9768;top:10375;width:1896;height:2" coordorigin="9768,10375" coordsize="1896,0" path="m9768,10375l11665,10375e" filled="f" stroked="t" strokeweight=".957683pt" strokecolor="#676767">
                <v:path arrowok="t"/>
              </v:shape>
            </v:group>
            <v:group style="position:absolute;left:804;top:10859;width:6268;height:2" coordorigin="804,10859" coordsize="6268,2">
              <v:shape style="position:absolute;left:804;top:10859;width:6268;height:2" coordorigin="804,10859" coordsize="6268,0" path="m804,10859l7072,10859e" filled="f" stroked="t" strokeweight=".957683pt" strokecolor="#606060">
                <v:path arrowok="t"/>
              </v:shape>
            </v:group>
            <v:group style="position:absolute;left:7015;top:10857;width:919;height:2" coordorigin="7015,10857" coordsize="919,2">
              <v:shape style="position:absolute;left:7015;top:10857;width:919;height:2" coordorigin="7015,10857" coordsize="919,0" path="m7015,10857l7934,10857e" filled="f" stroked="t" strokeweight=".478842pt" strokecolor="#2B2B2B">
                <v:path arrowok="t"/>
              </v:shape>
            </v:group>
            <v:group style="position:absolute;left:7877;top:10857;width:1949;height:2" coordorigin="7877,10857" coordsize="1949,2">
              <v:shape style="position:absolute;left:7877;top:10857;width:1949;height:2" coordorigin="7877,10857" coordsize="1949,0" path="m7877,10857l9826,10857e" filled="f" stroked="t" strokeweight=".718262pt" strokecolor="#484848">
                <v:path arrowok="t"/>
              </v:shape>
            </v:group>
            <v:group style="position:absolute;left:9711;top:10857;width:1954;height:2" coordorigin="9711,10857" coordsize="1954,2">
              <v:shape style="position:absolute;left:9711;top:10857;width:1954;height:2" coordorigin="9711,10857" coordsize="1954,0" path="m9711,10857l11665,10857e" filled="f" stroked="t" strokeweight=".957683pt" strokecolor="#606060">
                <v:path arrowok="t"/>
              </v:shape>
            </v:group>
            <v:group style="position:absolute;left:11631;top:10607;width:2;height:244" coordorigin="11631,10607" coordsize="2,244">
              <v:shape style="position:absolute;left:11631;top:10607;width:2;height:244" coordorigin="11631,10607" coordsize="0,244" path="m11631,10852l11631,10607e" filled="f" stroked="t" strokeweight=".239421pt" strokecolor="#444444">
                <v:path arrowok="t"/>
              </v:shape>
            </v:group>
            <v:group style="position:absolute;left:2421;top:10809;width:2;height:4980" coordorigin="2421,10809" coordsize="2,4980">
              <v:shape style="position:absolute;left:2421;top:10809;width:2;height:4980" coordorigin="2421,10809" coordsize="0,4980" path="m2421,15789l2421,10809e" filled="f" stroked="t" strokeweight=".957683pt" strokecolor="#575757">
                <v:path arrowok="t"/>
              </v:shape>
            </v:group>
            <v:group style="position:absolute;left:359;top:11072;width:4271;height:2" coordorigin="359,11072" coordsize="4271,2">
              <v:shape style="position:absolute;left:359;top:11072;width:4271;height:2" coordorigin="359,11072" coordsize="4271,0" path="m359,11072l4630,11072e" filled="f" stroked="t" strokeweight=".957683pt" strokecolor="#676767">
                <v:path arrowok="t"/>
              </v:shape>
            </v:group>
            <v:group style="position:absolute;left:4573;top:11072;width:450;height:2" coordorigin="4573,11072" coordsize="450,2">
              <v:shape style="position:absolute;left:4573;top:11072;width:450;height:2" coordorigin="4573,11072" coordsize="450,0" path="m4573,11072l5023,11072e" filled="f" stroked="t" strokeweight=".478842pt" strokecolor="#4F4F4F">
                <v:path arrowok="t"/>
              </v:shape>
            </v:group>
            <v:group style="position:absolute;left:4966;top:11072;width:1173;height:2" coordorigin="4966,11072" coordsize="1173,2">
              <v:shape style="position:absolute;left:4966;top:11072;width:1173;height:2" coordorigin="4966,11072" coordsize="1173,0" path="m4966,11072l6139,11072e" filled="f" stroked="t" strokeweight=".478842pt" strokecolor="#383838">
                <v:path arrowok="t"/>
              </v:shape>
            </v:group>
            <v:group style="position:absolute;left:6062;top:11070;width:3764;height:2" coordorigin="6062,11070" coordsize="3764,2">
              <v:shape style="position:absolute;left:6062;top:11070;width:3764;height:2" coordorigin="6062,11070" coordsize="3764,0" path="m6062,11070l9826,11070e" filled="f" stroked="t" strokeweight=".957683pt" strokecolor="#606060">
                <v:path arrowok="t"/>
              </v:shape>
            </v:group>
            <v:group style="position:absolute;left:9768;top:11072;width:690;height:2" coordorigin="9768,11072" coordsize="690,2">
              <v:shape style="position:absolute;left:9768;top:11072;width:690;height:2" coordorigin="9768,11072" coordsize="690,0" path="m9768,11072l10458,11072e" filled="f" stroked="t" strokeweight=".478842pt" strokecolor="#343434">
                <v:path arrowok="t"/>
              </v:shape>
            </v:group>
            <v:group style="position:absolute;left:10400;top:11072;width:1264;height:2" coordorigin="10400,11072" coordsize="1264,2">
              <v:shape style="position:absolute;left:10400;top:11072;width:1264;height:2" coordorigin="10400,11072" coordsize="1264,0" path="m10400,11072l11665,11072e" filled="f" stroked="t" strokeweight=".718262pt" strokecolor="#6B6B6B">
                <v:path arrowok="t"/>
              </v:shape>
            </v:group>
            <v:group style="position:absolute;left:11631;top:10837;width:2;height:470" coordorigin="11631,10837" coordsize="2,470">
              <v:shape style="position:absolute;left:11631;top:10837;width:2;height:470" coordorigin="11631,10837" coordsize="0,470" path="m11631,11307l11631,10837e" filled="f" stroked="t" strokeweight=".239421pt" strokecolor="#575757">
                <v:path arrowok="t"/>
              </v:shape>
            </v:group>
            <v:group style="position:absolute;left:1166;top:11067;width:2;height:762" coordorigin="1166,11067" coordsize="2,762">
              <v:shape style="position:absolute;left:1166;top:11067;width:2;height:762" coordorigin="1166,11067" coordsize="0,762" path="m1166,11830l1166,11067e" filled="f" stroked="t" strokeweight=".718262pt" strokecolor="#4B4B4B">
                <v:path arrowok="t"/>
              </v:shape>
            </v:group>
            <v:group style="position:absolute;left:1585;top:11058;width:2;height:709" coordorigin="1585,11058" coordsize="2,709">
              <v:shape style="position:absolute;left:1585;top:11058;width:2;height:709" coordorigin="1585,11058" coordsize="0,709" path="m1585,11767l1585,11058e" filled="f" stroked="t" strokeweight=".239421pt" strokecolor="#676767">
                <v:path arrowok="t"/>
              </v:shape>
            </v:group>
            <v:group style="position:absolute;left:359;top:11312;width:5780;height:2" coordorigin="359,11312" coordsize="5780,2">
              <v:shape style="position:absolute;left:359;top:11312;width:5780;height:2" coordorigin="359,11312" coordsize="5780,0" path="m359,11312l6139,11312e" filled="f" stroked="t" strokeweight=".957683pt" strokecolor="#5B5B5B">
                <v:path arrowok="t"/>
              </v:shape>
            </v:group>
            <v:group style="position:absolute;left:6081;top:11309;width:335;height:2" coordorigin="6081,11309" coordsize="335,2">
              <v:shape style="position:absolute;left:6081;top:11309;width:335;height:2" coordorigin="6081,11309" coordsize="335,0" path="m6081,11309l6416,11309e" filled="f" stroked="t" strokeweight=".718262pt" strokecolor="#444444">
                <v:path arrowok="t"/>
              </v:shape>
            </v:group>
            <v:group style="position:absolute;left:6359;top:11307;width:1575;height:2" coordorigin="6359,11307" coordsize="1575,2">
              <v:shape style="position:absolute;left:6359;top:11307;width:1575;height:2" coordorigin="6359,11307" coordsize="1575,0" path="m6359,11307l7934,11307e" filled="f" stroked="t" strokeweight=".478842pt" strokecolor="#2B2B2B">
                <v:path arrowok="t"/>
              </v:shape>
            </v:group>
            <v:group style="position:absolute;left:7465;top:11063;width:2;height:1519" coordorigin="7465,11063" coordsize="2,1519">
              <v:shape style="position:absolute;left:7465;top:11063;width:2;height:1519" coordorigin="7465,11063" coordsize="0,1519" path="m7465,12582l7465,11063e" filled="f" stroked="t" strokeweight=".957683pt" strokecolor="#575757">
                <v:path arrowok="t"/>
              </v:shape>
            </v:group>
            <v:group style="position:absolute;left:7839;top:11309;width:3826;height:2" coordorigin="7839,11309" coordsize="3826,2">
              <v:shape style="position:absolute;left:7839;top:11309;width:3826;height:2" coordorigin="7839,11309" coordsize="3826,0" path="m7839,11309l11665,11309e" filled="f" stroked="t" strokeweight=".718262pt" strokecolor="#5B5B5B">
                <v:path arrowok="t"/>
              </v:shape>
            </v:group>
            <v:group style="position:absolute;left:11631;top:11293;width:2;height:475" coordorigin="11631,11293" coordsize="2,475">
              <v:shape style="position:absolute;left:11631;top:11293;width:2;height:475" coordorigin="11631,11293" coordsize="0,475" path="m11631,11767l11631,11293e" filled="f" stroked="t" strokeweight=".239421pt" strokecolor="#444444">
                <v:path arrowok="t"/>
              </v:shape>
            </v:group>
            <v:group style="position:absolute;left:1166;top:11738;width:2;height:1716" coordorigin="1166,11738" coordsize="2,1716">
              <v:shape style="position:absolute;left:1166;top:11738;width:2;height:1716" coordorigin="1166,11738" coordsize="0,1716" path="m1166,13454l1166,11738e" filled="f" stroked="t" strokeweight=".478842pt" strokecolor="#2F2F2F">
                <v:path arrowok="t"/>
              </v:shape>
            </v:group>
            <v:group style="position:absolute;left:1585;top:11767;width:2;height:1500" coordorigin="1585,11767" coordsize="2,1500">
              <v:shape style="position:absolute;left:1585;top:11767;width:2;height:1500" coordorigin="1585,11767" coordsize="0,1500" path="m1585,13267l1585,11767e" filled="f" stroked="t" strokeweight=".239421pt" strokecolor="#000000">
                <v:path arrowok="t"/>
              </v:shape>
            </v:group>
            <v:group style="position:absolute;left:11631;top:11767;width:2;height:3470" coordorigin="11631,11767" coordsize="2,3470">
              <v:shape style="position:absolute;left:11631;top:11767;width:2;height:3470" coordorigin="11631,11767" coordsize="0,3470" path="m11631,15237l11631,11767e" filled="f" stroked="t" strokeweight=".239421pt" strokecolor="#000000">
                <v:path arrowok="t"/>
              </v:shape>
            </v:group>
            <v:group style="position:absolute;left:7470;top:12515;width:2;height:781" coordorigin="7470,12515" coordsize="2,781">
              <v:shape style="position:absolute;left:7470;top:12515;width:2;height:781" coordorigin="7470,12515" coordsize="0,781" path="m7470,13296l7470,12515e" filled="f" stroked="t" strokeweight=".478842pt" strokecolor="#2F2F2F">
                <v:path arrowok="t"/>
              </v:shape>
            </v:group>
            <v:group style="position:absolute;left:359;top:13402;width:838;height:2" coordorigin="359,13402" coordsize="838,2">
              <v:shape style="position:absolute;left:359;top:13402;width:838;height:2" coordorigin="359,13402" coordsize="838,0" path="m359,13402l1197,13402e" filled="f" stroked="t" strokeweight=".478842pt" strokecolor="#4B4B4B">
                <v:path arrowok="t"/>
              </v:shape>
            </v:group>
            <v:group style="position:absolute;left:1106;top:13402;width:1322;height:2" coordorigin="1106,13402" coordsize="1322,2">
              <v:shape style="position:absolute;left:1106;top:13402;width:1322;height:2" coordorigin="1106,13402" coordsize="1322,0" path="m1106,13402l2428,13402e" filled="f" stroked="t" strokeweight=".957683pt" strokecolor="#606060">
                <v:path arrowok="t"/>
              </v:shape>
            </v:group>
            <v:group style="position:absolute;left:1585;top:13267;width:2;height:158" coordorigin="1585,13267" coordsize="2,158">
              <v:shape style="position:absolute;left:1585;top:13267;width:2;height:158" coordorigin="1585,13267" coordsize="0,158" path="m1585,13426l1585,13267e" filled="f" stroked="t" strokeweight=".239421pt" strokecolor="#6B6B6B">
                <v:path arrowok="t"/>
              </v:shape>
            </v:group>
            <v:group style="position:absolute;left:7472;top:13239;width:2;height:594" coordorigin="7472,13239" coordsize="2,594">
              <v:shape style="position:absolute;left:7472;top:13239;width:2;height:594" coordorigin="7472,13239" coordsize="0,594" path="m7472,13833l7472,13239e" filled="f" stroked="t" strokeweight=".718262pt" strokecolor="#484848">
                <v:path arrowok="t"/>
              </v:shape>
            </v:group>
            <v:group style="position:absolute;left:1171;top:13383;width:2;height:781" coordorigin="1171,13383" coordsize="2,781">
              <v:shape style="position:absolute;left:1171;top:13383;width:2;height:781" coordorigin="1171,13383" coordsize="0,781" path="m1171,14164l1171,13383e" filled="f" stroked="t" strokeweight=".718262pt" strokecolor="#444444">
                <v:path arrowok="t"/>
              </v:shape>
            </v:group>
            <v:group style="position:absolute;left:1585;top:13411;width:2;height:278" coordorigin="1585,13411" coordsize="2,278">
              <v:shape style="position:absolute;left:1585;top:13411;width:2;height:278" coordorigin="1585,13411" coordsize="0,278" path="m1585,13689l1585,13411e" filled="f" stroked="t" strokeweight=".239421pt" strokecolor="#808080">
                <v:path arrowok="t"/>
              </v:shape>
            </v:group>
            <v:group style="position:absolute;left:373;top:13541;width:2;height:2253" coordorigin="373,13541" coordsize="2,2253">
              <v:shape style="position:absolute;left:373;top:13541;width:2;height:2253" coordorigin="373,13541" coordsize="0,2253" path="m373,15793l373,13541e" filled="f" stroked="t" strokeweight=".957683pt" strokecolor="#606060">
                <v:path arrowok="t"/>
              </v:shape>
            </v:group>
            <v:group style="position:absolute;left:1585;top:13689;width:2;height:1548" coordorigin="1585,13689" coordsize="2,1548">
              <v:shape style="position:absolute;left:1585;top:13689;width:2;height:1548" coordorigin="1585,13689" coordsize="0,1548" path="m1585,15237l1585,13689e" filled="f" stroked="t" strokeweight=".239421pt" strokecolor="#000000">
                <v:path arrowok="t"/>
              </v:shape>
            </v:group>
            <v:group style="position:absolute;left:7475;top:13776;width:2;height:1491" coordorigin="7475,13776" coordsize="2,1491">
              <v:shape style="position:absolute;left:7475;top:13776;width:2;height:1491" coordorigin="7475,13776" coordsize="0,1491" path="m7475,15266l7475,13776e" filled="f" stroked="t" strokeweight=".478842pt" strokecolor="#232323">
                <v:path arrowok="t"/>
              </v:shape>
            </v:group>
            <v:group style="position:absolute;left:1173;top:14106;width:2;height:1160" coordorigin="1173,14106" coordsize="2,1160">
              <v:shape style="position:absolute;left:1173;top:14106;width:2;height:1160" coordorigin="1173,14106" coordsize="0,1160" path="m1173,15266l1173,14106e" filled="f" stroked="t" strokeweight=".478842pt" strokecolor="#232323">
                <v:path arrowok="t"/>
              </v:shape>
            </v:group>
            <v:group style="position:absolute;left:1168;top:15209;width:2;height:585" coordorigin="1168,15209" coordsize="2,585">
              <v:shape style="position:absolute;left:1168;top:15209;width:2;height:585" coordorigin="1168,15209" coordsize="0,585" path="m1168,15793l1168,15209e" filled="f" stroked="t" strokeweight=".718262pt" strokecolor="#545454">
                <v:path arrowok="t"/>
              </v:shape>
            </v:group>
            <v:group style="position:absolute;left:364;top:15786;width:1255;height:2" coordorigin="364,15786" coordsize="1255,2">
              <v:shape style="position:absolute;left:364;top:15786;width:1255;height:2" coordorigin="364,15786" coordsize="1255,0" path="m364,15786l1618,15786e" filled="f" stroked="t" strokeweight=".478842pt" strokecolor="#4B4B4B">
                <v:path arrowok="t"/>
              </v:shape>
            </v:group>
            <v:group style="position:absolute;left:1585;top:15237;width:2;height:542" coordorigin="1585,15237" coordsize="2,542">
              <v:shape style="position:absolute;left:1585;top:15237;width:2;height:542" coordorigin="1585,15237" coordsize="0,542" path="m1585,15779l1585,15237e" filled="f" stroked="t" strokeweight=".239421pt" strokecolor="#6B6B6B">
                <v:path arrowok="t"/>
              </v:shape>
            </v:group>
            <v:group style="position:absolute;left:1556;top:15781;width:4583;height:2" coordorigin="1556,15781" coordsize="4583,2">
              <v:shape style="position:absolute;left:1556;top:15781;width:4583;height:2" coordorigin="1556,15781" coordsize="4583,0" path="m1556,15781l6139,15781e" filled="f" stroked="t" strokeweight=".478842pt" strokecolor="#383838">
                <v:path arrowok="t"/>
              </v:shape>
            </v:group>
            <v:group style="position:absolute;left:6081;top:15777;width:800;height:2" coordorigin="6081,15777" coordsize="800,2">
              <v:shape style="position:absolute;left:6081;top:15777;width:800;height:2" coordorigin="6081,15777" coordsize="800,0" path="m6081,15777l6881,15777e" filled="f" stroked="t" strokeweight=".478842pt" strokecolor="#4F4F4F">
                <v:path arrowok="t"/>
              </v:shape>
            </v:group>
            <v:group style="position:absolute;left:6823;top:15774;width:1595;height:2" coordorigin="6823,15774" coordsize="1595,2">
              <v:shape style="position:absolute;left:6823;top:15774;width:1595;height:2" coordorigin="6823,15774" coordsize="1595,0" path="m6823,15774l8418,15774e" filled="f" stroked="t" strokeweight=".478842pt" strokecolor="#343434">
                <v:path arrowok="t"/>
              </v:shape>
            </v:group>
            <v:group style="position:absolute;left:7475;top:15209;width:2;height:570" coordorigin="7475,15209" coordsize="2,570">
              <v:shape style="position:absolute;left:7475;top:15209;width:2;height:570" coordorigin="7475,15209" coordsize="0,570" path="m7475,15779l7475,15209e" filled="f" stroked="t" strokeweight=".478842pt" strokecolor="#383838">
                <v:path arrowok="t"/>
              </v:shape>
            </v:group>
            <v:group style="position:absolute;left:8361;top:15774;width:3328;height:2" coordorigin="8361,15774" coordsize="3328,2">
              <v:shape style="position:absolute;left:8361;top:15774;width:3328;height:2" coordorigin="8361,15774" coordsize="3328,0" path="m8361,15774l11689,15774e" filled="f" stroked="t" strokeweight=".718262pt" strokecolor="#606060">
                <v:path arrowok="t"/>
              </v:shape>
            </v:group>
            <v:group style="position:absolute;left:11631;top:15237;width:2;height:542" coordorigin="11631,15237" coordsize="2,542">
              <v:shape style="position:absolute;left:11631;top:15237;width:2;height:542" coordorigin="11631,15237" coordsize="0,542" path="m11631,15779l11631,15237e" filled="f" stroked="t" strokeweight=".239421pt" strokecolor="#44444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</w:r>
      <w:r>
        <w:rPr>
          <w:rFonts w:ascii="Arial" w:hAnsi="Arial" w:cs="Arial" w:eastAsia="Arial"/>
          <w:sz w:val="37"/>
          <w:szCs w:val="37"/>
          <w:color w:val="2D3383"/>
          <w:spacing w:val="0"/>
          <w:w w:val="52"/>
          <w:position w:val="6"/>
        </w:rPr>
        <w:t>•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4775" w:right="5857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Öme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6"/>
        </w:rPr>
        <w:t>İNCi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20" w:right="140"/>
        </w:sectPr>
      </w:pPr>
      <w:rPr/>
    </w:p>
    <w:p>
      <w:pPr>
        <w:spacing w:before="0" w:after="0" w:line="692" w:lineRule="exact"/>
        <w:ind w:left="882" w:right="-20"/>
        <w:jc w:val="left"/>
        <w:tabs>
          <w:tab w:pos="3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88"/>
          <w:szCs w:val="88"/>
          <w:color w:val="2F2F2F"/>
          <w:spacing w:val="0"/>
          <w:w w:val="206"/>
          <w:i/>
          <w:position w:val="-27"/>
        </w:rPr>
        <w:t>l</w:t>
      </w:r>
      <w:r>
        <w:rPr>
          <w:rFonts w:ascii="Arial" w:hAnsi="Arial" w:cs="Arial" w:eastAsia="Arial"/>
          <w:sz w:val="88"/>
          <w:szCs w:val="88"/>
          <w:color w:val="2F2F2F"/>
          <w:spacing w:val="0"/>
          <w:w w:val="100"/>
          <w:i/>
          <w:position w:val="-27"/>
        </w:rPr>
        <w:tab/>
      </w:r>
      <w:r>
        <w:rPr>
          <w:rFonts w:ascii="Arial" w:hAnsi="Arial" w:cs="Arial" w:eastAsia="Arial"/>
          <w:sz w:val="88"/>
          <w:szCs w:val="88"/>
          <w:color w:val="2F2F2F"/>
          <w:spacing w:val="0"/>
          <w:w w:val="100"/>
          <w:i/>
          <w:position w:val="-27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-5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12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-5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12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-5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00" w:bottom="280" w:left="360" w:right="180"/>
        </w:sectPr>
      </w:pPr>
      <w:rPr/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27" w:lineRule="exact"/>
        <w:ind w:left="878" w:right="-63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F3F3F"/>
          <w:w w:val="119"/>
          <w:position w:val="-4"/>
        </w:rPr>
        <w:t>IZM</w:t>
      </w:r>
      <w:r>
        <w:rPr>
          <w:rFonts w:ascii="Arial" w:hAnsi="Arial" w:cs="Arial" w:eastAsia="Arial"/>
          <w:sz w:val="15"/>
          <w:szCs w:val="15"/>
          <w:color w:val="3F3F3F"/>
          <w:spacing w:val="4"/>
          <w:w w:val="119"/>
          <w:position w:val="-4"/>
        </w:rPr>
        <w:t>I</w:t>
      </w:r>
      <w:r>
        <w:rPr>
          <w:rFonts w:ascii="Arial" w:hAnsi="Arial" w:cs="Arial" w:eastAsia="Arial"/>
          <w:sz w:val="15"/>
          <w:szCs w:val="15"/>
          <w:color w:val="1D1D1D"/>
          <w:spacing w:val="0"/>
          <w:w w:val="89"/>
          <w:position w:val="-4"/>
        </w:rPr>
        <w:t>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right="-20"/>
        <w:jc w:val="left"/>
        <w:tabs>
          <w:tab w:pos="630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  <w:position w:val="3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10"/>
          <w:position w:val="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  <w:position w:val="3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1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  <w:position w:val="3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1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  <w:position w:val="3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  <w:position w:val="3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7"/>
          <w:w w:val="11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</w:r>
      <w:r>
        <w:rPr>
          <w:rFonts w:ascii="Arial" w:hAnsi="Arial" w:cs="Arial" w:eastAsia="Arial"/>
          <w:sz w:val="20"/>
          <w:szCs w:val="20"/>
          <w:color w:val="3F3F3F"/>
          <w:spacing w:val="0"/>
          <w:w w:val="110"/>
          <w:position w:val="-3"/>
        </w:rPr>
        <w:t>"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180"/>
          <w:cols w:num="2" w:equalWidth="0">
            <w:col w:w="1338" w:space="2417"/>
            <w:col w:w="7625"/>
          </w:cols>
        </w:sectPr>
      </w:pPr>
      <w:rPr/>
    </w:p>
    <w:p>
      <w:pPr>
        <w:spacing w:before="0" w:after="0" w:line="204" w:lineRule="exact"/>
        <w:ind w:left="621" w:right="-20"/>
        <w:jc w:val="left"/>
        <w:tabs>
          <w:tab w:pos="3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BÜVÜKY,EHIR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264"/>
          <w:position w:val="-1"/>
        </w:rPr>
        <w:t>İ</w:t>
      </w:r>
      <w:r>
        <w:rPr>
          <w:rFonts w:ascii="Arial" w:hAnsi="Arial" w:cs="Arial" w:eastAsia="Arial"/>
          <w:sz w:val="21"/>
          <w:szCs w:val="21"/>
          <w:color w:val="2F2F2F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  <w:position w:val="-1"/>
        </w:rPr>
        <w:t>Müdalıale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663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9"/>
        </w:rPr>
        <w:t>BELE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9"/>
        </w:rPr>
        <w:t>D</w:t>
      </w:r>
      <w:r>
        <w:rPr>
          <w:rFonts w:ascii="Arial" w:hAnsi="Arial" w:cs="Arial" w:eastAsia="Arial"/>
          <w:sz w:val="15"/>
          <w:szCs w:val="15"/>
          <w:color w:val="2F2F2F"/>
          <w:spacing w:val="40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9"/>
        </w:rPr>
        <w:t>YESI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11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3.707361" w:type="dxa"/>
      </w:tblPr>
      <w:tblGrid/>
      <w:tr>
        <w:trPr>
          <w:trHeight w:val="237" w:hRule="exact"/>
        </w:trPr>
        <w:tc>
          <w:tcPr>
            <w:tcW w:w="1218" w:type="dxa"/>
            <w:tcBorders>
              <w:top w:val="single" w:sz="5.60408" w:space="0" w:color="545454"/>
              <w:bottom w:val="single" w:sz="5.6040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54" w:type="dxa"/>
            <w:tcBorders>
              <w:top w:val="single" w:sz="5.60408" w:space="0" w:color="545454"/>
              <w:bottom w:val="single" w:sz="5.6040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18" w:lineRule="exact"/>
              <w:ind w:left="16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7"/>
              </w:rPr>
              <w:t>:ı5.05.2017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02" w:type="dxa"/>
            <w:tcBorders>
              <w:top w:val="single" w:sz="5.60408" w:space="0" w:color="545454"/>
              <w:bottom w:val="single" w:sz="5.6040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13" w:lineRule="exact"/>
              <w:ind w:left="34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-1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3"/>
                <w:position w:val="-1"/>
              </w:rPr>
              <w:t>No:27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073" w:type="dxa"/>
            <w:gridSpan w:val="2"/>
            <w:tcBorders>
              <w:top w:val="single" w:sz="5.60408" w:space="0" w:color="545454"/>
              <w:bottom w:val="single" w:sz="5.60408" w:space="0" w:color="545454"/>
              <w:left w:val="nil" w:sz="6" w:space="0" w:color="auto"/>
              <w:right w:val="single" w:sz="5.60408" w:space="0" w:color="606060"/>
            </w:tcBorders>
          </w:tcPr>
          <w:p>
            <w:pPr>
              <w:spacing w:before="14" w:after="0" w:line="208" w:lineRule="exact"/>
              <w:ind w:left="258" w:right="-20"/>
              <w:jc w:val="left"/>
              <w:tabs>
                <w:tab w:pos="22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26"/>
                <w:position w:val="-1"/>
              </w:rPr>
              <w:t>:ı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-2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2"/>
                <w:w w:val="100"/>
                <w:position w:val="-1"/>
              </w:rPr>
              <w:t>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454"/>
                <w:spacing w:val="0"/>
                <w:w w:val="100"/>
                <w:position w:val="-1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454"/>
                <w:spacing w:val="3"/>
                <w:w w:val="100"/>
                <w:position w:val="-1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3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84"/>
                <w:position w:val="-1"/>
              </w:rPr>
              <w:t>_İI_el:53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84"/>
                <w:position w:val="-1"/>
              </w:rPr>
              <w:t>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10"/>
                <w:w w:val="84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673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2"/>
                <w:position w:val="-1"/>
              </w:rPr>
              <w:t>9634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41" w:hRule="exact"/>
        </w:trPr>
        <w:tc>
          <w:tcPr>
            <w:tcW w:w="1218" w:type="dxa"/>
            <w:tcBorders>
              <w:top w:val="single" w:sz="5.60408" w:space="0" w:color="545454"/>
              <w:bottom w:val="single" w:sz="5.60408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54" w:type="dxa"/>
            <w:tcBorders>
              <w:top w:val="single" w:sz="5.60408" w:space="0" w:color="545454"/>
              <w:bottom w:val="single" w:sz="5.60408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18" w:lineRule="exact"/>
              <w:ind w:left="16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13"/>
              </w:rPr>
              <w:t>:ı5.05.20ı7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02" w:type="dxa"/>
            <w:tcBorders>
              <w:top w:val="single" w:sz="5.60408" w:space="0" w:color="545454"/>
              <w:bottom w:val="single" w:sz="5.60408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14" w:after="0" w:line="213" w:lineRule="exact"/>
              <w:ind w:left="353" w:right="-20"/>
              <w:jc w:val="left"/>
              <w:tabs>
                <w:tab w:pos="16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  <w:position w:val="-1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-1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3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3"/>
                <w:position w:val="-1"/>
              </w:rPr>
              <w:t>:3135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073" w:type="dxa"/>
            <w:gridSpan w:val="2"/>
            <w:tcBorders>
              <w:top w:val="single" w:sz="5.60408" w:space="0" w:color="545454"/>
              <w:bottom w:val="single" w:sz="5.60408" w:space="0" w:color="4F4F4F"/>
              <w:left w:val="nil" w:sz="6" w:space="0" w:color="auto"/>
              <w:right w:val="single" w:sz="5.60408" w:space="0" w:color="606060"/>
            </w:tcBorders>
          </w:tcPr>
          <w:p>
            <w:pPr>
              <w:spacing w:before="14" w:after="0" w:line="213" w:lineRule="exact"/>
              <w:ind w:left="28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-1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:E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  <w:position w:val="-1"/>
              </w:rPr>
              <w:t>Faysal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2"/>
                <w:position w:val="-1"/>
              </w:rPr>
              <w:t>KIRMAZ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24" w:hRule="exact"/>
        </w:trPr>
        <w:tc>
          <w:tcPr>
            <w:tcW w:w="11145" w:type="dxa"/>
            <w:gridSpan w:val="5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14" w:lineRule="exact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  <w:position w:val="-1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-1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Adre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  <w:position w:val="-1"/>
              </w:rPr>
              <w:t>:Dereli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1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Dereli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Cami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Soka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No:4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2"/>
                <w:position w:val="-1"/>
              </w:rPr>
              <w:t>Tire-İzmir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59" w:hRule="exact"/>
        </w:trPr>
        <w:tc>
          <w:tcPr>
            <w:tcW w:w="1218" w:type="dxa"/>
            <w:tcBorders>
              <w:top w:val="single" w:sz="5.60408" w:space="0" w:color="4F4F4F"/>
              <w:bottom w:val="single" w:sz="5.6040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40" w:lineRule="auto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color w:val="2F2F2F"/>
                <w:spacing w:val="0"/>
                <w:w w:val="100"/>
              </w:rPr>
              <w:t>Do</w:t>
            </w:r>
            <w:r>
              <w:rPr>
                <w:rFonts w:ascii="Arial" w:hAnsi="Arial" w:cs="Arial" w:eastAsia="Arial"/>
                <w:sz w:val="19"/>
                <w:szCs w:val="19"/>
                <w:color w:val="2F2F2F"/>
                <w:spacing w:val="2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2F2F2F"/>
                <w:spacing w:val="0"/>
                <w:w w:val="100"/>
              </w:rPr>
              <w:t>ru</w:t>
            </w:r>
            <w:r>
              <w:rPr>
                <w:rFonts w:ascii="Arial" w:hAnsi="Arial" w:cs="Arial" w:eastAsia="Arial"/>
                <w:sz w:val="19"/>
                <w:szCs w:val="19"/>
                <w:color w:val="2F2F2F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318" w:type="dxa"/>
            <w:gridSpan w:val="3"/>
            <w:tcBorders>
              <w:top w:val="single" w:sz="5.60408" w:space="0" w:color="4F4F4F"/>
              <w:bottom w:val="single" w:sz="5.60408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17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:Dereli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Dereli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Cami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No:4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3"/>
              </w:rPr>
              <w:t>Tire-lzmir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609" w:type="dxa"/>
            <w:tcBorders>
              <w:top w:val="single" w:sz="5.60408" w:space="0" w:color="4F4F4F"/>
              <w:bottom w:val="single" w:sz="5.60408" w:space="0" w:color="4F4F4F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32" w:hRule="exact"/>
        </w:trPr>
        <w:tc>
          <w:tcPr>
            <w:tcW w:w="1218" w:type="dxa"/>
            <w:tcBorders>
              <w:top w:val="single" w:sz="5.60408" w:space="0" w:color="545454"/>
              <w:bottom w:val="single" w:sz="5.60408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13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91"/>
                <w:position w:val="-1"/>
              </w:rPr>
              <w:t>Yaf!gı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91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22"/>
                <w:w w:val="91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1"/>
                <w:position w:val="-1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318" w:type="dxa"/>
            <w:gridSpan w:val="3"/>
            <w:tcBorders>
              <w:top w:val="single" w:sz="5.60408" w:space="0" w:color="4F4F4F"/>
              <w:bottom w:val="single" w:sz="5.60408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13" w:lineRule="exact"/>
              <w:ind w:left="163" w:right="-20"/>
              <w:jc w:val="left"/>
              <w:tabs>
                <w:tab w:pos="32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34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-28"/>
                <w:w w:val="134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Bina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Yangmı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Yanguı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1"/>
                <w:position w:val="-1"/>
              </w:rPr>
              <w:t>Sınıfı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4609" w:type="dxa"/>
            <w:tcBorders>
              <w:top w:val="single" w:sz="5.60408" w:space="0" w:color="4F4F4F"/>
              <w:bottom w:val="single" w:sz="5.60408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13" w:lineRule="exact"/>
              <w:ind w:left="154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:Elektri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Kısa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1"/>
                <w:position w:val="-1"/>
              </w:rPr>
              <w:t>Devre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</w:tbl>
    <w:p>
      <w:pPr>
        <w:spacing w:before="0" w:after="0" w:line="252" w:lineRule="exact"/>
        <w:ind w:left="154" w:right="-20"/>
        <w:jc w:val="left"/>
        <w:tabs>
          <w:tab w:pos="360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34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5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5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3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3"/>
        </w:rPr>
        <w:t>Kullanu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  <w:position w:val="-3"/>
        </w:rPr>
        <w:t>:Ateıye-Konut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0" w:lineRule="exact"/>
        <w:ind w:left="3580" w:right="468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2.813202pt;margin-top:2.899458pt;width:3.6564pt;height:24pt;mso-position-horizontal-relative:page;mso-position-vertical-relative:paragraph;z-index:-16426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979797"/>
                      <w:spacing w:val="0"/>
                      <w:w w:val="5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3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3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3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0"/>
          <w:position w:val="-3"/>
        </w:rPr>
        <w:t>Çelji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9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3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6"/>
          <w:position w:val="-3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10" w:lineRule="exact"/>
        <w:ind w:left="4408" w:right="-20"/>
        <w:jc w:val="left"/>
        <w:tabs>
          <w:tab w:pos="5000" w:val="left"/>
          <w:tab w:pos="6040" w:val="left"/>
          <w:tab w:pos="638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6"/>
          <w:szCs w:val="46"/>
          <w:color w:val="2F2F2F"/>
          <w:spacing w:val="0"/>
          <w:w w:val="57"/>
        </w:rPr>
        <w:t>ı</w:t>
      </w:r>
      <w:r>
        <w:rPr>
          <w:rFonts w:ascii="Arial" w:hAnsi="Arial" w:cs="Arial" w:eastAsia="Arial"/>
          <w:sz w:val="46"/>
          <w:szCs w:val="46"/>
          <w:color w:val="2F2F2F"/>
          <w:spacing w:val="0"/>
          <w:w w:val="57"/>
        </w:rPr>
        <w:t> </w:t>
      </w:r>
      <w:r>
        <w:rPr>
          <w:rFonts w:ascii="Arial" w:hAnsi="Arial" w:cs="Arial" w:eastAsia="Arial"/>
          <w:sz w:val="46"/>
          <w:szCs w:val="46"/>
          <w:color w:val="2F2F2F"/>
          <w:spacing w:val="37"/>
          <w:w w:val="57"/>
        </w:rPr>
        <w:t> </w:t>
      </w:r>
      <w:r>
        <w:rPr>
          <w:rFonts w:ascii="Arial" w:hAnsi="Arial" w:cs="Arial" w:eastAsia="Arial"/>
          <w:sz w:val="21"/>
          <w:szCs w:val="21"/>
          <w:color w:val="3F3F3F"/>
          <w:spacing w:val="0"/>
          <w:w w:val="100"/>
        </w:rPr>
        <w:t>+</w:t>
      </w:r>
      <w:r>
        <w:rPr>
          <w:rFonts w:ascii="Arial" w:hAnsi="Arial" w:cs="Arial" w:eastAsia="Arial"/>
          <w:sz w:val="21"/>
          <w:szCs w:val="21"/>
          <w:color w:val="3F3F3F"/>
          <w:spacing w:val="-56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F3F3F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3F3F3F"/>
          <w:spacing w:val="0"/>
          <w:w w:val="100"/>
        </w:rPr>
      </w:r>
      <w:r>
        <w:rPr>
          <w:rFonts w:ascii="Arial" w:hAnsi="Arial" w:cs="Arial" w:eastAsia="Arial"/>
          <w:sz w:val="46"/>
          <w:szCs w:val="46"/>
          <w:color w:val="3F3F3F"/>
          <w:spacing w:val="0"/>
          <w:w w:val="45"/>
        </w:rPr>
        <w:t>ı</w:t>
      </w:r>
      <w:r>
        <w:rPr>
          <w:rFonts w:ascii="Arial" w:hAnsi="Arial" w:cs="Arial" w:eastAsia="Arial"/>
          <w:sz w:val="46"/>
          <w:szCs w:val="46"/>
          <w:color w:val="3F3F3F"/>
          <w:spacing w:val="0"/>
          <w:w w:val="100"/>
        </w:rPr>
        <w:tab/>
      </w:r>
      <w:r>
        <w:rPr>
          <w:rFonts w:ascii="Arial" w:hAnsi="Arial" w:cs="Arial" w:eastAsia="Arial"/>
          <w:sz w:val="46"/>
          <w:szCs w:val="46"/>
          <w:color w:val="3F3F3F"/>
          <w:spacing w:val="0"/>
          <w:w w:val="100"/>
        </w:rPr>
      </w:r>
      <w:r>
        <w:rPr>
          <w:rFonts w:ascii="Arial" w:hAnsi="Arial" w:cs="Arial" w:eastAsia="Arial"/>
          <w:sz w:val="40"/>
          <w:szCs w:val="40"/>
          <w:color w:val="979797"/>
          <w:spacing w:val="0"/>
          <w:w w:val="100"/>
          <w:i/>
        </w:rPr>
        <w:t>l</w:t>
      </w:r>
      <w:r>
        <w:rPr>
          <w:rFonts w:ascii="Arial" w:hAnsi="Arial" w:cs="Arial" w:eastAsia="Arial"/>
          <w:sz w:val="40"/>
          <w:szCs w:val="40"/>
          <w:color w:val="979797"/>
          <w:spacing w:val="-95"/>
          <w:w w:val="100"/>
          <w:i/>
        </w:rPr>
        <w:t> </w:t>
      </w:r>
      <w:r>
        <w:rPr>
          <w:rFonts w:ascii="Arial" w:hAnsi="Arial" w:cs="Arial" w:eastAsia="Arial"/>
          <w:sz w:val="40"/>
          <w:szCs w:val="40"/>
          <w:color w:val="979797"/>
          <w:spacing w:val="0"/>
          <w:w w:val="100"/>
          <w:i/>
        </w:rPr>
        <w:tab/>
      </w:r>
      <w:r>
        <w:rPr>
          <w:rFonts w:ascii="Arial" w:hAnsi="Arial" w:cs="Arial" w:eastAsia="Arial"/>
          <w:sz w:val="40"/>
          <w:szCs w:val="40"/>
          <w:color w:val="979797"/>
          <w:spacing w:val="0"/>
          <w:w w:val="100"/>
          <w:i/>
        </w:rPr>
      </w:r>
      <w:r>
        <w:rPr>
          <w:rFonts w:ascii="Arial" w:hAnsi="Arial" w:cs="Arial" w:eastAsia="Arial"/>
          <w:sz w:val="40"/>
          <w:szCs w:val="40"/>
          <w:color w:val="CACACA"/>
          <w:spacing w:val="0"/>
          <w:w w:val="34"/>
        </w:rPr>
        <w:t>-</w:t>
      </w:r>
      <w:r>
        <w:rPr>
          <w:rFonts w:ascii="Arial" w:hAnsi="Arial" w:cs="Arial" w:eastAsia="Arial"/>
          <w:sz w:val="40"/>
          <w:szCs w:val="40"/>
          <w:color w:val="CACACA"/>
          <w:spacing w:val="0"/>
          <w:w w:val="100"/>
        </w:rPr>
        <w:tab/>
      </w:r>
      <w:r>
        <w:rPr>
          <w:rFonts w:ascii="Arial" w:hAnsi="Arial" w:cs="Arial" w:eastAsia="Arial"/>
          <w:sz w:val="40"/>
          <w:szCs w:val="40"/>
          <w:color w:val="CACAC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4"/>
          <w:position w:val="9"/>
        </w:rPr>
        <w:t>iYangını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94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2"/>
          <w:position w:val="9"/>
        </w:rPr>
        <w:t>:ı9.25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154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:Güngö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ÇOŞKUN-Sezai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KIVRAK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Güngör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ÇOŞKUN-Ali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1"/>
        </w:rPr>
        <w:t>KIVRAK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1" w:after="0" w:line="240" w:lineRule="auto"/>
        <w:ind w:left="154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79"/>
          <w:position w:val="0"/>
        </w:rPr>
        <w:t>Fay_sa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79"/>
          <w:position w:val="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6"/>
          <w:w w:val="7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0"/>
        </w:rPr>
        <w:t>KIRMAZ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163" w:right="-20"/>
        <w:jc w:val="left"/>
        <w:tabs>
          <w:tab w:pos="2120" w:val="left"/>
          <w:tab w:pos="470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\.raç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2"/>
          <w:position w:val="0"/>
        </w:rPr>
        <w:t>:ı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2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2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3"/>
          <w:w w:val="13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:ı8.25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0"/>
        </w:rPr>
        <w:t>:ı8.43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14" w:lineRule="exact"/>
        <w:ind w:left="21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48"/>
          <w:position w:val="-1"/>
        </w:rPr>
        <w:t>ııı4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1" w:after="0" w:line="259" w:lineRule="auto"/>
        <w:ind w:left="4660" w:right="3701" w:firstLine="-5"/>
        <w:jc w:val="left"/>
        <w:tabs>
          <w:tab w:pos="7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Elekt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2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3"/>
          <w:w w:val="1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4"/>
        </w:rPr>
        <w:t>19.ı5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46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5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5"/>
          <w:w w:val="11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2143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Sayısı:3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Dogalgaz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558" w:right="2454"/>
        <w:jc w:val="center"/>
        <w:tabs>
          <w:tab w:pos="460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;ncı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8.25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0"/>
        </w:rPr>
        <w:t>f"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0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6"/>
        </w:rPr>
        <w:t>:ı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Sayısı:2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21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Saati:20.40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240" w:lineRule="auto"/>
        <w:ind w:left="2134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58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7"/>
          <w:w w:val="15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</w:rPr>
        <w:t>58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21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Adı-Soyadı:E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Ergü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HOŞGÖR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35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playııı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Görüldügü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tüfe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tami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atölyesi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alanındaki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eşyaları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bitişi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binanın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154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4"/>
        </w:rPr>
        <w:t>Çatı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9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94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şeki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2185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yapıldı.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1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2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189" w:lineRule="exact"/>
        <w:ind w:left="135" w:right="-20"/>
        <w:jc w:val="left"/>
        <w:tabs>
          <w:tab w:pos="4700" w:val="left"/>
          <w:tab w:pos="6520" w:val="left"/>
          <w:tab w:pos="8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öndtlrme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7"/>
          <w:position w:val="-5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85"/>
          <w:position w:val="-3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3"/>
          <w:w w:val="85"/>
          <w:position w:val="-3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5"/>
          <w:position w:val="-3"/>
        </w:rPr>
        <w:t>pUk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8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99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0"/>
          <w:w w:val="137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8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7"/>
          <w:w w:val="98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-16"/>
          <w:w w:val="98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8"/>
          <w:position w:val="-3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8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98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7"/>
          <w:w w:val="98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5"/>
          <w:w w:val="106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0"/>
          <w:w w:val="106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3" w:lineRule="exact"/>
        <w:ind w:left="4693" w:right="-20"/>
        <w:jc w:val="left"/>
        <w:tabs>
          <w:tab w:pos="6520" w:val="left"/>
          <w:tab w:pos="806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4"/>
        </w:rPr>
        <w:t>5m3.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</w:r>
      <w:r>
        <w:rPr>
          <w:rFonts w:ascii="Arial" w:hAnsi="Arial" w:cs="Arial" w:eastAsia="Arial"/>
          <w:sz w:val="41"/>
          <w:szCs w:val="41"/>
          <w:color w:val="3F3F3F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3F3F3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1"/>
          <w:szCs w:val="41"/>
          <w:color w:val="3F3F3F"/>
          <w:spacing w:val="0"/>
          <w:w w:val="100"/>
          <w:position w:val="-1"/>
        </w:rPr>
      </w:r>
      <w:r>
        <w:rPr>
          <w:rFonts w:ascii="Arial" w:hAnsi="Arial" w:cs="Arial" w:eastAsia="Arial"/>
          <w:sz w:val="41"/>
          <w:szCs w:val="41"/>
          <w:color w:val="2F2F2F"/>
          <w:spacing w:val="0"/>
          <w:w w:val="64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180"/>
        </w:sectPr>
      </w:pPr>
      <w:rPr/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7"/>
        </w:rPr>
        <w:t>öndürıne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1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1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25454"/>
          <w:w w:val="9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</w:rPr>
        <w:t>K-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belirtilmişti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0"/>
          <w:w w:val="11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Dereli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Dereli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Cami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46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6"/>
          <w:position w:val="-1"/>
        </w:rPr>
        <w:t>girişiııd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180"/>
          <w:cols w:num="2" w:equalWidth="0">
            <w:col w:w="1829" w:space="314"/>
            <w:col w:w="9237"/>
          </w:cols>
        </w:sectPr>
      </w:pPr>
      <w:rPr/>
    </w:p>
    <w:p>
      <w:pPr>
        <w:spacing w:before="22" w:after="0" w:line="252" w:lineRule="auto"/>
        <w:ind w:left="2134" w:right="54" w:firstLine="-1975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40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tüfe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tami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atölyesi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alanda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raştırma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soruşturmada;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sigorta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panosunda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izolelerini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burada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yerde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çekyat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koltuğ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tutuşturmasıyla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tüm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bitişiğİndeki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çatısına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tıı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28" w:lineRule="exact"/>
        <w:ind w:left="2176" w:right="4030" w:firstLine="-1986"/>
        <w:jc w:val="left"/>
        <w:tabs>
          <w:tab w:pos="212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5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Adı: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4"/>
        </w:rPr>
        <w:t>'Bedeli: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4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ce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5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2" w:lineRule="exact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3F3F3F"/>
          <w:spacing w:val="-93"/>
          <w:w w:val="87"/>
          <w:position w:val="13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0"/>
          <w:w w:val="59"/>
          <w:position w:val="1"/>
        </w:rPr>
        <w:t>!</w:t>
      </w:r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-145"/>
          <w:w w:val="59"/>
          <w:position w:val="1"/>
        </w:rPr>
        <w:t>A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86"/>
          <w:position w:val="13"/>
        </w:rPr>
        <w:t>-:</w:t>
      </w:r>
      <w:r>
        <w:rPr>
          <w:rFonts w:ascii="Arial" w:hAnsi="Arial" w:cs="Arial" w:eastAsia="Arial"/>
          <w:sz w:val="17"/>
          <w:szCs w:val="17"/>
          <w:color w:val="3F3F3F"/>
          <w:spacing w:val="-54"/>
          <w:w w:val="87"/>
          <w:position w:val="13"/>
        </w:rPr>
        <w:t>-</w:t>
      </w:r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0"/>
          <w:w w:val="59"/>
          <w:position w:val="1"/>
        </w:rPr>
        <w:t>r,</w:t>
      </w:r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Jereç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54" w:lineRule="auto"/>
        <w:ind w:left="135" w:right="5180" w:firstLine="19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Kime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2"/>
        </w:rPr>
        <w:t>puagö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7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ÇOŞKU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KIVRAK'a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</w:rPr>
        <w:t>fre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78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Edildigi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58" w:right="-20"/>
        <w:jc w:val="left"/>
        <w:tabs>
          <w:tab w:pos="2120" w:val="left"/>
          <w:tab w:pos="5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454"/>
          <w:w w:val="94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DöntışU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rrarih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0"/>
          <w:w w:val="12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1"/>
          <w:position w:val="0"/>
        </w:rPr>
        <w:t>15.05.20ı7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fuıati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  <w:position w:val="1"/>
        </w:rPr>
        <w:t>:20.40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238" w:right="-20"/>
        <w:jc w:val="left"/>
        <w:tabs>
          <w:tab w:pos="1020" w:val="left"/>
          <w:tab w:pos="1520" w:val="left"/>
          <w:tab w:pos="8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lü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Qİ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6"/>
          <w:w w:val="9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KİJ&gt;:Tire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2.Posta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2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283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5.898941pt;margin-top:5.277356pt;width:94.096684pt;height:50pt;mso-position-horizontal-relative:page;mso-position-vertical-relative:paragraph;z-index:-16425" type="#_x0000_t202" filled="f" stroked="f">
            <v:textbox inset="0,0,0,0">
              <w:txbxContent>
                <w:p>
                  <w:pPr>
                    <w:spacing w:before="0" w:after="0" w:line="1000" w:lineRule="exact"/>
                    <w:ind w:right="-190"/>
                    <w:jc w:val="left"/>
                    <w:rPr>
                      <w:rFonts w:ascii="Arial" w:hAnsi="Arial" w:cs="Arial" w:eastAsia="Arial"/>
                      <w:sz w:val="100"/>
                      <w:szCs w:val="100"/>
                    </w:rPr>
                  </w:pPr>
                  <w:rPr/>
                  <w:r>
                    <w:rPr>
                      <w:rFonts w:ascii="Arial" w:hAnsi="Arial" w:cs="Arial" w:eastAsia="Arial"/>
                      <w:sz w:val="100"/>
                      <w:szCs w:val="100"/>
                      <w:color w:val="31345E"/>
                      <w:spacing w:val="66"/>
                      <w:w w:val="257"/>
                      <w:position w:val="-1"/>
                    </w:rPr>
                    <w:t>&amp;</w:t>
                  </w:r>
                  <w:r>
                    <w:rPr>
                      <w:rFonts w:ascii="Arial" w:hAnsi="Arial" w:cs="Arial" w:eastAsia="Arial"/>
                      <w:sz w:val="100"/>
                      <w:szCs w:val="100"/>
                      <w:color w:val="1D1D1D"/>
                      <w:spacing w:val="0"/>
                      <w:w w:val="19"/>
                      <w:position w:val="-1"/>
                    </w:rPr>
                    <w:t>AR</w:t>
                  </w:r>
                  <w:r>
                    <w:rPr>
                      <w:rFonts w:ascii="Arial" w:hAnsi="Arial" w:cs="Arial" w:eastAsia="Arial"/>
                      <w:sz w:val="100"/>
                      <w:szCs w:val="10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4997" w:right="-20"/>
        <w:jc w:val="left"/>
        <w:tabs>
          <w:tab w:pos="862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7"/>
          <w:szCs w:val="27"/>
          <w:color w:val="3D495B"/>
          <w:spacing w:val="0"/>
          <w:w w:val="51"/>
          <w:position w:val="-16"/>
        </w:rPr>
        <w:t>O</w:t>
      </w:r>
      <w:r>
        <w:rPr>
          <w:rFonts w:ascii="Times New Roman" w:hAnsi="Times New Roman" w:cs="Times New Roman" w:eastAsia="Times New Roman"/>
          <w:sz w:val="27"/>
          <w:szCs w:val="27"/>
          <w:color w:val="3D495B"/>
          <w:spacing w:val="18"/>
          <w:w w:val="51"/>
          <w:position w:val="-1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D495B"/>
          <w:spacing w:val="0"/>
          <w:w w:val="68"/>
          <w:position w:val="-16"/>
        </w:rPr>
        <w:t>Hazy</w:t>
      </w:r>
      <w:r>
        <w:rPr>
          <w:rFonts w:ascii="Times New Roman" w:hAnsi="Times New Roman" w:cs="Times New Roman" w:eastAsia="Times New Roman"/>
          <w:sz w:val="30"/>
          <w:szCs w:val="30"/>
          <w:color w:val="3D495B"/>
          <w:spacing w:val="0"/>
          <w:w w:val="68"/>
          <w:position w:val="-1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D495B"/>
          <w:spacing w:val="45"/>
          <w:w w:val="68"/>
          <w:position w:val="-1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D495B"/>
          <w:spacing w:val="0"/>
          <w:w w:val="68"/>
          <w:position w:val="-16"/>
        </w:rPr>
        <w:t>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180"/>
        </w:sectPr>
      </w:pPr>
      <w:rPr/>
    </w:p>
    <w:p>
      <w:pPr>
        <w:spacing w:before="35" w:after="0" w:line="240" w:lineRule="auto"/>
        <w:ind w:left="16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00.518799pt;margin-top:-.382256pt;width:1.634523pt;height:33.007372pt;mso-position-horizontal-relative:page;mso-position-vertical-relative:paragraph;z-index:-16430" coordorigin="6010,-8" coordsize="33,660">
            <v:group style="position:absolute;left:6020;top:-1;width:2;height:232" coordorigin="6020,-1" coordsize="2,232">
              <v:shape style="position:absolute;left:6020;top:-1;width:2;height:232" coordorigin="6020,-1" coordsize="0,232" path="m6020,231l6020,-1e" filled="f" stroked="t" strokeweight=".70051pt" strokecolor="#576093">
                <v:path arrowok="t"/>
              </v:shape>
            </v:group>
            <v:group style="position:absolute;left:6036;top:56;width:2;height:445" coordorigin="6036,56" coordsize="2,445">
              <v:shape style="position:absolute;left:6036;top:56;width:2;height:445" coordorigin="6036,56" coordsize="0,445" path="m6036,501l6036,56e" filled="f" stroked="t" strokeweight=".70051pt" strokecolor="#4B5797">
                <v:path arrowok="t"/>
              </v:shape>
            </v:group>
            <v:group style="position:absolute;left:6020;top:397;width:2;height:246" coordorigin="6020,397" coordsize="2,246">
              <v:shape style="position:absolute;left:6020;top:397;width:2;height:246" coordorigin="6020,397" coordsize="0,246" path="m6020,643l6020,397e" filled="f" stroked="t" strokeweight=".934013pt" strokecolor="#4B579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142" w:lineRule="exact"/>
        <w:ind w:right="-78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pict>
          <v:group style="position:absolute;margin-left:276.934967pt;margin-top:4.393787pt;width:1.517772pt;height:37.384578pt;mso-position-horizontal-relative:page;mso-position-vertical-relative:paragraph;z-index:-16429" coordorigin="5539,88" coordsize="30,748">
            <v:group style="position:absolute;left:5560;top:97;width:2;height:412" coordorigin="5560,97" coordsize="2,412">
              <v:shape style="position:absolute;left:5560;top:97;width:2;height:412" coordorigin="5560,97" coordsize="0,412" path="m5560,509l5560,97e" filled="f" stroked="t" strokeweight=".934013pt" strokecolor="#545B90">
                <v:path arrowok="t"/>
              </v:shape>
            </v:group>
            <v:group style="position:absolute;left:5548;top:419;width:2;height:407" coordorigin="5548,419" coordsize="2,407">
              <v:shape style="position:absolute;left:5548;top:419;width:2;height:407" coordorigin="5548,419" coordsize="0,407" path="m5548,826l5548,419e" filled="f" stroked="t" strokeweight=".934013pt" strokecolor="#5B648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88"/>
          <w:position w:val="-12"/>
        </w:rPr>
        <w:t>Güne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88"/>
          <w:position w:val="-12"/>
        </w:rPr>
        <w:t>y</w:t>
      </w:r>
      <w:r>
        <w:rPr>
          <w:rFonts w:ascii="Arial" w:hAnsi="Arial" w:cs="Arial" w:eastAsia="Arial"/>
          <w:sz w:val="25"/>
          <w:szCs w:val="25"/>
          <w:color w:val="2F2F2F"/>
          <w:spacing w:val="-9"/>
          <w:w w:val="88"/>
          <w:position w:val="-12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88"/>
          <w:position w:val="-12"/>
        </w:rPr>
        <w:t>Bölg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88"/>
          <w:position w:val="-12"/>
        </w:rPr>
        <w:t>e</w:t>
      </w:r>
      <w:r>
        <w:rPr>
          <w:rFonts w:ascii="Arial" w:hAnsi="Arial" w:cs="Arial" w:eastAsia="Arial"/>
          <w:sz w:val="25"/>
          <w:szCs w:val="25"/>
          <w:color w:val="2F2F2F"/>
          <w:spacing w:val="3"/>
          <w:w w:val="88"/>
          <w:position w:val="-12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83"/>
          <w:position w:val="-12"/>
        </w:rPr>
        <w:t>2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82"/>
          <w:position w:val="-12"/>
        </w:rPr>
        <w:t>.</w:t>
      </w:r>
      <w:r>
        <w:rPr>
          <w:rFonts w:ascii="Arial" w:hAnsi="Arial" w:cs="Arial" w:eastAsia="Arial"/>
          <w:sz w:val="25"/>
          <w:szCs w:val="25"/>
          <w:color w:val="2F2F2F"/>
          <w:spacing w:val="-31"/>
          <w:w w:val="100"/>
          <w:position w:val="-12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88"/>
          <w:position w:val="-12"/>
        </w:rPr>
        <w:t>Posta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160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398.356689pt;margin-top:38.928806pt;width:133.563911pt;height:2.587667pt;mso-position-horizontal-relative:page;mso-position-vertical-relative:paragraph;z-index:-16428" coordorigin="7967,779" coordsize="2671,52">
            <v:group style="position:absolute;left:7981;top:816;width:1154;height:2" coordorigin="7981,816" coordsize="1154,2">
              <v:shape style="position:absolute;left:7981;top:816;width:1154;height:2" coordorigin="7981,816" coordsize="1154,0" path="m7981,816l9135,816e" filled="f" stroked="t" strokeweight="1.40102pt" strokecolor="#747790">
                <v:path arrowok="t"/>
              </v:shape>
            </v:group>
            <v:group style="position:absolute;left:9139;top:800;width:448;height:2" coordorigin="9139,800" coordsize="448,2">
              <v:shape style="position:absolute;left:9139;top:800;width:448;height:2" coordorigin="9139,800" coordsize="448,0" path="m9139,800l9588,800e" filled="f" stroked="t" strokeweight="1.40102pt" strokecolor="#48548C">
                <v:path arrowok="t"/>
              </v:shape>
            </v:group>
            <v:group style="position:absolute;left:9532;top:788;width:1097;height:2" coordorigin="9532,788" coordsize="1097,2">
              <v:shape style="position:absolute;left:9532;top:788;width:1097;height:2" coordorigin="9532,788" coordsize="1097,0" path="m9532,788l10629,788e" filled="f" stroked="t" strokeweight=".934013pt" strokecolor="#6B7497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2.702393pt;margin-top:34.333447pt;width:6.98336pt;height:8pt;mso-position-horizontal-relative:page;mso-position-vertical-relative:paragraph;z-index:-16424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2F2F2F"/>
                      <w:spacing w:val="0"/>
                      <w:w w:val="157"/>
                    </w:rPr>
                    <w:t>0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6"/>
        </w:rPr>
        <w:t>!tfaiye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6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180"/>
          <w:cols w:num="3" w:equalWidth="0">
            <w:col w:w="795" w:space="1427"/>
            <w:col w:w="2117" w:space="4173"/>
            <w:col w:w="2868"/>
          </w:cols>
        </w:sectPr>
      </w:pPr>
      <w:rPr/>
    </w:p>
    <w:p>
      <w:pPr>
        <w:spacing w:before="0" w:after="0" w:line="583" w:lineRule="exact"/>
        <w:ind w:left="2629" w:right="-125"/>
        <w:jc w:val="left"/>
        <w:tabs>
          <w:tab w:pos="8040" w:val="left"/>
        </w:tabs>
        <w:rPr>
          <w:rFonts w:ascii="Arial" w:hAnsi="Arial" w:cs="Arial" w:eastAsia="Arial"/>
          <w:sz w:val="57"/>
          <w:szCs w:val="57"/>
        </w:rPr>
      </w:pPr>
      <w:rPr/>
      <w:r>
        <w:rPr>
          <w:rFonts w:ascii="Arial" w:hAnsi="Arial" w:cs="Arial" w:eastAsia="Arial"/>
          <w:sz w:val="25"/>
          <w:szCs w:val="25"/>
          <w:color w:val="2F2F2F"/>
          <w:spacing w:val="0"/>
          <w:w w:val="89"/>
          <w:position w:val="9"/>
        </w:rPr>
        <w:t>Grupla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89"/>
          <w:position w:val="9"/>
        </w:rPr>
        <w:t>r</w:t>
      </w:r>
      <w:r>
        <w:rPr>
          <w:rFonts w:ascii="Arial" w:hAnsi="Arial" w:cs="Arial" w:eastAsia="Arial"/>
          <w:sz w:val="25"/>
          <w:szCs w:val="25"/>
          <w:color w:val="2F2F2F"/>
          <w:spacing w:val="-5"/>
          <w:w w:val="89"/>
          <w:position w:val="9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91"/>
          <w:position w:val="9"/>
        </w:rPr>
        <w:t>Amiri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100"/>
          <w:position w:val="9"/>
        </w:rPr>
      </w:r>
      <w:r>
        <w:rPr>
          <w:rFonts w:ascii="Arial" w:hAnsi="Arial" w:cs="Arial" w:eastAsia="Arial"/>
          <w:sz w:val="57"/>
          <w:szCs w:val="57"/>
          <w:color w:val="464F85"/>
          <w:spacing w:val="-81"/>
          <w:w w:val="397"/>
          <w:position w:val="0"/>
        </w:rPr>
        <w:t>1</w:t>
      </w:r>
      <w:r>
        <w:rPr>
          <w:rFonts w:ascii="Arial" w:hAnsi="Arial" w:cs="Arial" w:eastAsia="Arial"/>
          <w:sz w:val="57"/>
          <w:szCs w:val="57"/>
          <w:color w:val="000000"/>
          <w:spacing w:val="0"/>
          <w:w w:val="100"/>
          <w:position w:val="0"/>
        </w:rPr>
      </w:r>
    </w:p>
    <w:p>
      <w:pPr>
        <w:spacing w:before="0" w:after="0" w:line="670" w:lineRule="exact"/>
        <w:ind w:right="-20"/>
        <w:jc w:val="left"/>
        <w:rPr>
          <w:rFonts w:ascii="Arial" w:hAnsi="Arial" w:cs="Arial" w:eastAsia="Arial"/>
          <w:sz w:val="40"/>
          <w:szCs w:val="40"/>
        </w:rPr>
      </w:pPr>
      <w:rPr/>
      <w:r>
        <w:rPr/>
        <w:br w:type="column"/>
      </w:r>
      <w:r>
        <w:rPr>
          <w:rFonts w:ascii="Arial" w:hAnsi="Arial" w:cs="Arial" w:eastAsia="Arial"/>
          <w:sz w:val="40"/>
          <w:szCs w:val="40"/>
          <w:color w:val="1D2195"/>
          <w:spacing w:val="-85"/>
          <w:w w:val="46"/>
          <w:position w:val="-5"/>
        </w:rPr>
        <w:t>.</w:t>
      </w:r>
      <w:r>
        <w:rPr>
          <w:rFonts w:ascii="Arial" w:hAnsi="Arial" w:cs="Arial" w:eastAsia="Arial"/>
          <w:sz w:val="40"/>
          <w:szCs w:val="40"/>
          <w:color w:val="696B6B"/>
          <w:spacing w:val="-172"/>
          <w:w w:val="110"/>
          <w:position w:val="-5"/>
        </w:rPr>
        <w:t>h</w:t>
      </w:r>
      <w:r>
        <w:rPr>
          <w:rFonts w:ascii="Arial" w:hAnsi="Arial" w:cs="Arial" w:eastAsia="Arial"/>
          <w:sz w:val="57"/>
          <w:szCs w:val="57"/>
          <w:color w:val="979797"/>
          <w:spacing w:val="0"/>
          <w:w w:val="19"/>
          <w:position w:val="7"/>
        </w:rPr>
        <w:t>··</w:t>
      </w:r>
      <w:r>
        <w:rPr>
          <w:rFonts w:ascii="Arial" w:hAnsi="Arial" w:cs="Arial" w:eastAsia="Arial"/>
          <w:sz w:val="57"/>
          <w:szCs w:val="57"/>
          <w:color w:val="979797"/>
          <w:spacing w:val="-95"/>
          <w:w w:val="100"/>
          <w:position w:val="7"/>
        </w:rPr>
        <w:t> </w:t>
      </w:r>
      <w:r>
        <w:rPr>
          <w:rFonts w:ascii="Arial" w:hAnsi="Arial" w:cs="Arial" w:eastAsia="Arial"/>
          <w:sz w:val="40"/>
          <w:szCs w:val="40"/>
          <w:color w:val="B8B8BA"/>
          <w:spacing w:val="-17"/>
          <w:w w:val="22"/>
          <w:position w:val="-5"/>
        </w:rPr>
        <w:t>.</w:t>
      </w:r>
      <w:r>
        <w:rPr>
          <w:rFonts w:ascii="Arial" w:hAnsi="Arial" w:cs="Arial" w:eastAsia="Arial"/>
          <w:sz w:val="40"/>
          <w:szCs w:val="40"/>
          <w:color w:val="858585"/>
          <w:spacing w:val="0"/>
          <w:w w:val="47"/>
          <w:position w:val="-5"/>
        </w:rPr>
        <w:t>·</w:t>
      </w:r>
      <w:r>
        <w:rPr>
          <w:rFonts w:ascii="Arial" w:hAnsi="Arial" w:cs="Arial" w:eastAsia="Arial"/>
          <w:sz w:val="40"/>
          <w:szCs w:val="40"/>
          <w:color w:val="858585"/>
          <w:spacing w:val="-33"/>
          <w:w w:val="100"/>
          <w:position w:val="-5"/>
        </w:rPr>
        <w:t> </w:t>
      </w:r>
      <w:r>
        <w:rPr>
          <w:rFonts w:ascii="Arial" w:hAnsi="Arial" w:cs="Arial" w:eastAsia="Arial"/>
          <w:sz w:val="40"/>
          <w:szCs w:val="40"/>
          <w:color w:val="B8B8BA"/>
          <w:spacing w:val="0"/>
          <w:w w:val="46"/>
          <w:position w:val="-5"/>
        </w:rPr>
        <w:t>.</w:t>
      </w:r>
      <w:r>
        <w:rPr>
          <w:rFonts w:ascii="Arial" w:hAnsi="Arial" w:cs="Arial" w:eastAsia="Arial"/>
          <w:sz w:val="40"/>
          <w:szCs w:val="4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180"/>
          <w:cols w:num="2" w:equalWidth="0">
            <w:col w:w="8991" w:space="241"/>
            <w:col w:w="2148"/>
          </w:cols>
        </w:sectPr>
      </w:pPr>
      <w:rPr/>
    </w:p>
    <w:p>
      <w:pPr>
        <w:spacing w:before="1" w:after="0" w:line="275" w:lineRule="exact"/>
        <w:ind w:left="2638" w:right="-187"/>
        <w:jc w:val="left"/>
        <w:tabs>
          <w:tab w:pos="4940" w:val="left"/>
        </w:tabs>
        <w:rPr>
          <w:rFonts w:ascii="Times New Roman" w:hAnsi="Times New Roman" w:cs="Times New Roman" w:eastAsia="Times New Roman"/>
          <w:sz w:val="98"/>
          <w:szCs w:val="9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979797"/>
          <w:spacing w:val="-11"/>
          <w:w w:val="159"/>
          <w:position w:val="-11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CACACA"/>
          <w:spacing w:val="0"/>
          <w:w w:val="25"/>
          <w:position w:val="-11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CACACA"/>
          <w:spacing w:val="-7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0"/>
          <w:w w:val="100"/>
          <w:position w:val="-1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-1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858585"/>
          <w:spacing w:val="-27"/>
          <w:w w:val="150"/>
          <w:i/>
          <w:position w:val="-11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3F3F3F"/>
          <w:spacing w:val="0"/>
          <w:w w:val="94"/>
          <w:i/>
          <w:position w:val="-11"/>
        </w:rPr>
        <w:t>·:</w:t>
      </w:r>
      <w:r>
        <w:rPr>
          <w:rFonts w:ascii="Times New Roman" w:hAnsi="Times New Roman" w:cs="Times New Roman" w:eastAsia="Times New Roman"/>
          <w:sz w:val="23"/>
          <w:szCs w:val="23"/>
          <w:color w:val="3F3F3F"/>
          <w:spacing w:val="0"/>
          <w:w w:val="100"/>
          <w:i/>
          <w:position w:val="-11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3F3F3F"/>
          <w:spacing w:val="0"/>
          <w:w w:val="100"/>
          <w:i/>
          <w:position w:val="-11"/>
        </w:rPr>
      </w:r>
      <w:r>
        <w:rPr>
          <w:rFonts w:ascii="Times New Roman" w:hAnsi="Times New Roman" w:cs="Times New Roman" w:eastAsia="Times New Roman"/>
          <w:sz w:val="98"/>
          <w:szCs w:val="98"/>
          <w:color w:val="3D495B"/>
          <w:spacing w:val="0"/>
          <w:w w:val="70"/>
          <w:i/>
          <w:position w:val="-70"/>
        </w:rPr>
        <w:t>ifP</w:t>
      </w:r>
      <w:r>
        <w:rPr>
          <w:rFonts w:ascii="Times New Roman" w:hAnsi="Times New Roman" w:cs="Times New Roman" w:eastAsia="Times New Roman"/>
          <w:sz w:val="98"/>
          <w:szCs w:val="98"/>
          <w:color w:val="3D495B"/>
          <w:spacing w:val="-44"/>
          <w:w w:val="71"/>
          <w:i/>
          <w:position w:val="-70"/>
        </w:rPr>
        <w:t>!</w:t>
      </w:r>
      <w:r>
        <w:rPr>
          <w:rFonts w:ascii="Times New Roman" w:hAnsi="Times New Roman" w:cs="Times New Roman" w:eastAsia="Times New Roman"/>
          <w:sz w:val="98"/>
          <w:szCs w:val="98"/>
          <w:color w:val="3F3F3F"/>
          <w:spacing w:val="0"/>
          <w:w w:val="29"/>
          <w:i/>
          <w:position w:val="-70"/>
        </w:rPr>
        <w:t>.</w:t>
      </w:r>
      <w:r>
        <w:rPr>
          <w:rFonts w:ascii="Times New Roman" w:hAnsi="Times New Roman" w:cs="Times New Roman" w:eastAsia="Times New Roman"/>
          <w:sz w:val="98"/>
          <w:szCs w:val="98"/>
          <w:color w:val="000000"/>
          <w:spacing w:val="0"/>
          <w:w w:val="100"/>
          <w:position w:val="0"/>
        </w:rPr>
      </w:r>
    </w:p>
    <w:p>
      <w:pPr>
        <w:spacing w:before="3" w:after="0" w:line="274" w:lineRule="exact"/>
        <w:ind w:right="-86"/>
        <w:jc w:val="left"/>
        <w:tabs>
          <w:tab w:pos="15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858585"/>
          <w:spacing w:val="0"/>
          <w:w w:val="69"/>
          <w:position w:val="-7"/>
        </w:rPr>
        <w:t>yf)</w:t>
      </w:r>
      <w:r>
        <w:rPr>
          <w:rFonts w:ascii="Times New Roman" w:hAnsi="Times New Roman" w:cs="Times New Roman" w:eastAsia="Times New Roman"/>
          <w:sz w:val="21"/>
          <w:szCs w:val="21"/>
          <w:color w:val="858585"/>
          <w:spacing w:val="6"/>
          <w:w w:val="69"/>
          <w:position w:val="-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11"/>
          <w:w w:val="57"/>
          <w:position w:val="-7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696B6B"/>
          <w:spacing w:val="0"/>
          <w:w w:val="496"/>
          <w:position w:val="-7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858585"/>
          <w:spacing w:val="0"/>
          <w:w w:val="64"/>
          <w:position w:val="-7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858585"/>
          <w:spacing w:val="-14"/>
          <w:w w:val="100"/>
          <w:position w:val="-7"/>
        </w:rPr>
        <w:t> </w:t>
      </w:r>
      <w:r>
        <w:rPr>
          <w:rFonts w:ascii="Arial" w:hAnsi="Arial" w:cs="Arial" w:eastAsia="Arial"/>
          <w:sz w:val="20"/>
          <w:szCs w:val="20"/>
          <w:color w:val="696B6B"/>
          <w:spacing w:val="0"/>
          <w:w w:val="40"/>
          <w:position w:val="-7"/>
        </w:rPr>
        <w:t>11</w:t>
      </w:r>
      <w:r>
        <w:rPr>
          <w:rFonts w:ascii="Arial" w:hAnsi="Arial" w:cs="Arial" w:eastAsia="Arial"/>
          <w:sz w:val="20"/>
          <w:szCs w:val="20"/>
          <w:color w:val="858585"/>
          <w:spacing w:val="14"/>
          <w:w w:val="88"/>
          <w:position w:val="-7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696B6B"/>
          <w:spacing w:val="0"/>
          <w:w w:val="63"/>
          <w:i/>
          <w:position w:val="3"/>
        </w:rPr>
        <w:t>;ı</w:t>
      </w:r>
      <w:r>
        <w:rPr>
          <w:rFonts w:ascii="Times New Roman" w:hAnsi="Times New Roman" w:cs="Times New Roman" w:eastAsia="Times New Roman"/>
          <w:sz w:val="21"/>
          <w:szCs w:val="21"/>
          <w:color w:val="696B6B"/>
          <w:spacing w:val="0"/>
          <w:w w:val="100"/>
          <w:i/>
          <w:position w:val="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696B6B"/>
          <w:spacing w:val="0"/>
          <w:w w:val="100"/>
          <w:i/>
          <w:position w:val="3"/>
        </w:rPr>
      </w:r>
      <w:r>
        <w:rPr>
          <w:rFonts w:ascii="Times New Roman" w:hAnsi="Times New Roman" w:cs="Times New Roman" w:eastAsia="Times New Roman"/>
          <w:sz w:val="21"/>
          <w:szCs w:val="21"/>
          <w:color w:val="979797"/>
          <w:spacing w:val="0"/>
          <w:w w:val="81"/>
          <w:i/>
          <w:position w:val="3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77" w:lineRule="exact"/>
        <w:ind w:right="-20"/>
        <w:jc w:val="left"/>
        <w:rPr>
          <w:rFonts w:ascii="Arial" w:hAnsi="Arial" w:cs="Arial" w:eastAsia="Arial"/>
          <w:sz w:val="34"/>
          <w:szCs w:val="34"/>
        </w:rPr>
      </w:pPr>
      <w:rPr/>
      <w:r>
        <w:rPr/>
        <w:br w:type="column"/>
      </w:r>
      <w:r>
        <w:rPr>
          <w:rFonts w:ascii="Arial" w:hAnsi="Arial" w:cs="Arial" w:eastAsia="Arial"/>
          <w:sz w:val="34"/>
          <w:szCs w:val="34"/>
          <w:color w:val="858585"/>
          <w:spacing w:val="0"/>
          <w:w w:val="100"/>
          <w:position w:val="-7"/>
        </w:rPr>
        <w:t>l)</w:t>
      </w:r>
      <w:r>
        <w:rPr>
          <w:rFonts w:ascii="Arial" w:hAnsi="Arial" w:cs="Arial" w:eastAsia="Arial"/>
          <w:sz w:val="34"/>
          <w:szCs w:val="34"/>
          <w:color w:val="858585"/>
          <w:spacing w:val="0"/>
          <w:w w:val="100"/>
          <w:position w:val="-7"/>
        </w:rPr>
        <w:t> </w:t>
      </w:r>
      <w:r>
        <w:rPr>
          <w:rFonts w:ascii="Arial" w:hAnsi="Arial" w:cs="Arial" w:eastAsia="Arial"/>
          <w:sz w:val="34"/>
          <w:szCs w:val="34"/>
          <w:color w:val="858585"/>
          <w:spacing w:val="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29"/>
          <w:position w:val="3"/>
        </w:rPr>
        <w:t>"'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53"/>
          <w:w w:val="129"/>
          <w:position w:val="3"/>
        </w:rPr>
        <w:t> </w:t>
      </w:r>
      <w:r>
        <w:rPr>
          <w:rFonts w:ascii="Arial" w:hAnsi="Arial" w:cs="Arial" w:eastAsia="Arial"/>
          <w:sz w:val="34"/>
          <w:szCs w:val="34"/>
          <w:color w:val="B8B8BA"/>
          <w:spacing w:val="0"/>
          <w:w w:val="82"/>
          <w:position w:val="-7"/>
        </w:rPr>
        <w:t>·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180"/>
          <w:cols w:num="3" w:equalWidth="0">
            <w:col w:w="6024" w:space="2288"/>
            <w:col w:w="1594" w:space="451"/>
            <w:col w:w="1023"/>
          </w:cols>
        </w:sectPr>
      </w:pPr>
      <w:rPr/>
    </w:p>
    <w:p>
      <w:pPr>
        <w:spacing w:before="0" w:after="0" w:line="158" w:lineRule="exact"/>
        <w:ind w:left="2750" w:right="-20"/>
        <w:jc w:val="left"/>
        <w:tabs>
          <w:tab w:pos="8720" w:val="left"/>
        </w:tabs>
        <w:rPr>
          <w:rFonts w:ascii="Arial" w:hAnsi="Arial" w:cs="Arial" w:eastAsia="Arial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A5A7A7"/>
          <w:spacing w:val="0"/>
          <w:w w:val="100"/>
          <w:position w:val="-8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A5A7A7"/>
          <w:spacing w:val="28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F3F3F"/>
          <w:spacing w:val="0"/>
          <w:w w:val="152"/>
          <w:position w:val="-8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3F3F3F"/>
          <w:spacing w:val="0"/>
          <w:w w:val="152"/>
          <w:position w:val="-8"/>
        </w:rPr>
        <w:t>\</w:t>
      </w:r>
      <w:r>
        <w:rPr>
          <w:rFonts w:ascii="Times New Roman" w:hAnsi="Times New Roman" w:cs="Times New Roman" w:eastAsia="Times New Roman"/>
          <w:sz w:val="16"/>
          <w:szCs w:val="16"/>
          <w:color w:val="3F3F3F"/>
          <w:spacing w:val="-61"/>
          <w:w w:val="152"/>
          <w:position w:val="-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F3F3F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F3F3F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8"/>
          <w:szCs w:val="18"/>
          <w:color w:val="3D495B"/>
          <w:spacing w:val="0"/>
          <w:w w:val="77"/>
          <w:position w:val="-11"/>
        </w:rPr>
        <w:t>hiılf'l</w:t>
      </w:r>
      <w:r>
        <w:rPr>
          <w:rFonts w:ascii="Times New Roman" w:hAnsi="Times New Roman" w:cs="Times New Roman" w:eastAsia="Times New Roman"/>
          <w:sz w:val="18"/>
          <w:szCs w:val="18"/>
          <w:color w:val="3D495B"/>
          <w:spacing w:val="16"/>
          <w:w w:val="77"/>
          <w:position w:val="-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-15"/>
          <w:w w:val="107"/>
          <w:position w:val="-1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B8B8BA"/>
          <w:spacing w:val="0"/>
          <w:w w:val="71"/>
          <w:position w:val="-1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B8B8BA"/>
          <w:spacing w:val="-8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247"/>
          <w:position w:val="-11"/>
        </w:rPr>
        <w:t>"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77"/>
          <w:w w:val="247"/>
          <w:position w:val="-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5A7A7"/>
          <w:spacing w:val="0"/>
          <w:w w:val="151"/>
          <w:position w:val="-11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A5A7A7"/>
          <w:spacing w:val="-22"/>
          <w:w w:val="151"/>
          <w:position w:val="-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64"/>
          <w:position w:val="-11"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64"/>
          <w:position w:val="-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22"/>
          <w:w w:val="64"/>
          <w:position w:val="-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218"/>
          <w:position w:val="-11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0"/>
          <w:w w:val="130"/>
          <w:position w:val="-11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0"/>
          <w:w w:val="100"/>
          <w:position w:val="-11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-16"/>
          <w:w w:val="100"/>
          <w:position w:val="-11"/>
        </w:rPr>
        <w:t> </w:t>
      </w:r>
      <w:r>
        <w:rPr>
          <w:rFonts w:ascii="Arial" w:hAnsi="Arial" w:cs="Arial" w:eastAsia="Arial"/>
          <w:sz w:val="28"/>
          <w:szCs w:val="28"/>
          <w:color w:val="858585"/>
          <w:spacing w:val="0"/>
          <w:w w:val="40"/>
          <w:position w:val="-11"/>
        </w:rPr>
        <w:t>1..Y</w:t>
      </w:r>
      <w:r>
        <w:rPr>
          <w:rFonts w:ascii="Arial" w:hAnsi="Arial" w:cs="Arial" w:eastAsia="Arial"/>
          <w:sz w:val="28"/>
          <w:szCs w:val="28"/>
          <w:color w:val="858585"/>
          <w:spacing w:val="0"/>
          <w:w w:val="40"/>
          <w:position w:val="-11"/>
        </w:rPr>
        <w:t>   </w:t>
      </w:r>
      <w:r>
        <w:rPr>
          <w:rFonts w:ascii="Arial" w:hAnsi="Arial" w:cs="Arial" w:eastAsia="Arial"/>
          <w:sz w:val="28"/>
          <w:szCs w:val="28"/>
          <w:color w:val="858585"/>
          <w:spacing w:val="8"/>
          <w:w w:val="40"/>
          <w:position w:val="-1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79797"/>
          <w:spacing w:val="0"/>
          <w:w w:val="100"/>
          <w:position w:val="-11"/>
        </w:rPr>
        <w:t>1</w:t>
      </w:r>
      <w:r>
        <w:rPr>
          <w:rFonts w:ascii="Times New Roman" w:hAnsi="Times New Roman" w:cs="Times New Roman" w:eastAsia="Times New Roman"/>
          <w:sz w:val="15"/>
          <w:szCs w:val="15"/>
          <w:color w:val="979797"/>
          <w:spacing w:val="-2"/>
          <w:w w:val="100"/>
          <w:position w:val="-11"/>
        </w:rPr>
        <w:t>1</w:t>
      </w:r>
      <w:r>
        <w:rPr>
          <w:rFonts w:ascii="Times New Roman" w:hAnsi="Times New Roman" w:cs="Times New Roman" w:eastAsia="Times New Roman"/>
          <w:sz w:val="15"/>
          <w:szCs w:val="15"/>
          <w:color w:val="B8B8BA"/>
          <w:spacing w:val="-50"/>
          <w:w w:val="100"/>
          <w:position w:val="-11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979797"/>
          <w:spacing w:val="0"/>
          <w:w w:val="100"/>
          <w:position w:val="-11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979797"/>
          <w:spacing w:val="9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B8B8BA"/>
          <w:spacing w:val="0"/>
          <w:w w:val="100"/>
          <w:position w:val="-1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B8B8BA"/>
          <w:spacing w:val="15"/>
          <w:w w:val="100"/>
          <w:position w:val="-11"/>
        </w:rPr>
        <w:t> </w:t>
      </w:r>
      <w:r>
        <w:rPr>
          <w:rFonts w:ascii="Arial" w:hAnsi="Arial" w:cs="Arial" w:eastAsia="Arial"/>
          <w:sz w:val="29"/>
          <w:szCs w:val="29"/>
          <w:color w:val="3F3F3F"/>
          <w:spacing w:val="0"/>
          <w:w w:val="100"/>
          <w:i/>
          <w:position w:val="-11"/>
        </w:rPr>
        <w:t>i</w:t>
      </w:r>
      <w:r>
        <w:rPr>
          <w:rFonts w:ascii="Arial" w:hAnsi="Arial" w:cs="Arial" w:eastAsia="Arial"/>
          <w:sz w:val="29"/>
          <w:szCs w:val="29"/>
          <w:color w:val="3F3F3F"/>
          <w:spacing w:val="-29"/>
          <w:w w:val="100"/>
          <w:i/>
          <w:position w:val="-11"/>
        </w:rPr>
        <w:t> </w:t>
      </w:r>
      <w:r>
        <w:rPr>
          <w:rFonts w:ascii="Arial" w:hAnsi="Arial" w:cs="Arial" w:eastAsia="Arial"/>
          <w:sz w:val="29"/>
          <w:szCs w:val="29"/>
          <w:color w:val="2F2F2F"/>
          <w:spacing w:val="0"/>
          <w:w w:val="132"/>
          <w:position w:val="-11"/>
        </w:rPr>
        <w:t>.;</w:t>
      </w:r>
      <w:r>
        <w:rPr>
          <w:rFonts w:ascii="Arial" w:hAnsi="Arial" w:cs="Arial" w:eastAsia="Arial"/>
          <w:sz w:val="29"/>
          <w:szCs w:val="29"/>
          <w:color w:val="2F2F2F"/>
          <w:spacing w:val="-31"/>
          <w:w w:val="132"/>
          <w:position w:val="-11"/>
        </w:rPr>
        <w:t> </w:t>
      </w:r>
      <w:r>
        <w:rPr>
          <w:rFonts w:ascii="Arial" w:hAnsi="Arial" w:cs="Arial" w:eastAsia="Arial"/>
          <w:sz w:val="29"/>
          <w:szCs w:val="29"/>
          <w:color w:val="A5A7A7"/>
          <w:spacing w:val="0"/>
          <w:w w:val="80"/>
          <w:position w:val="-11"/>
        </w:rPr>
        <w:t>'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180"/>
        </w:sectPr>
      </w:pPr>
      <w:rPr/>
    </w:p>
    <w:p>
      <w:pPr>
        <w:spacing w:before="0" w:after="0" w:line="274" w:lineRule="exact"/>
        <w:ind w:left="2596" w:right="-95"/>
        <w:jc w:val="left"/>
        <w:tabs>
          <w:tab w:pos="9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478.565094pt;margin-top:2.919528pt;width:.1pt;height:5.443915pt;mso-position-horizontal-relative:page;mso-position-vertical-relative:paragraph;z-index:-16427" coordorigin="9571,58" coordsize="2,109">
            <v:shape style="position:absolute;left:9571;top:58;width:2;height:109" coordorigin="9571,58" coordsize="0,109" path="m9571,167l9571,58e" filled="f" stroked="t" strokeweight="1.40102pt" strokecolor="#8C8C9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37"/>
          <w:szCs w:val="37"/>
          <w:color w:val="A5A7A7"/>
          <w:spacing w:val="0"/>
          <w:w w:val="100"/>
          <w:position w:val="-8"/>
        </w:rPr>
        <w:t>.</w:t>
      </w:r>
      <w:r>
        <w:rPr>
          <w:rFonts w:ascii="Arial" w:hAnsi="Arial" w:cs="Arial" w:eastAsia="Arial"/>
          <w:sz w:val="37"/>
          <w:szCs w:val="37"/>
          <w:color w:val="A5A7A7"/>
          <w:spacing w:val="-29"/>
          <w:w w:val="100"/>
          <w:position w:val="-8"/>
        </w:rPr>
        <w:t> </w:t>
      </w:r>
      <w:r>
        <w:rPr>
          <w:rFonts w:ascii="Arial" w:hAnsi="Arial" w:cs="Arial" w:eastAsia="Arial"/>
          <w:sz w:val="37"/>
          <w:szCs w:val="37"/>
          <w:color w:val="525454"/>
          <w:spacing w:val="-33"/>
          <w:w w:val="75"/>
          <w:position w:val="-8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30"/>
          <w:position w:val="4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24"/>
          <w:w w:val="100"/>
          <w:position w:val="4"/>
        </w:rPr>
        <w:t> 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29"/>
          <w:position w:val="4"/>
        </w:rPr>
        <w:t>.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00"/>
          <w:position w:val="4"/>
        </w:rPr>
      </w:r>
      <w:r>
        <w:rPr>
          <w:rFonts w:ascii="Arial" w:hAnsi="Arial" w:cs="Arial" w:eastAsia="Arial"/>
          <w:sz w:val="15"/>
          <w:szCs w:val="15"/>
          <w:color w:val="696B6B"/>
          <w:spacing w:val="0"/>
          <w:w w:val="72"/>
          <w:i/>
          <w:position w:val="-1"/>
        </w:rPr>
        <w:t>or: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0"/>
          <w:w w:val="138"/>
          <w:position w:val="-1"/>
        </w:rPr>
        <w:t>,hı'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0"/>
          <w:w w:val="139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5A7A7"/>
          <w:spacing w:val="-75"/>
          <w:w w:val="130"/>
          <w:position w:val="-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858585"/>
          <w:spacing w:val="0"/>
          <w:w w:val="77"/>
          <w:position w:val="-7"/>
        </w:rPr>
        <w:t>..,.</w:t>
      </w:r>
      <w:r>
        <w:rPr>
          <w:rFonts w:ascii="Times New Roman" w:hAnsi="Times New Roman" w:cs="Times New Roman" w:eastAsia="Times New Roman"/>
          <w:sz w:val="20"/>
          <w:szCs w:val="20"/>
          <w:color w:val="858585"/>
          <w:spacing w:val="-10"/>
          <w:w w:val="77"/>
          <w:position w:val="-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-20"/>
          <w:w w:val="72"/>
          <w:position w:val="-1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858585"/>
          <w:spacing w:val="-29"/>
          <w:w w:val="77"/>
          <w:position w:val="-7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-25"/>
          <w:w w:val="72"/>
          <w:position w:val="-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858585"/>
          <w:spacing w:val="-92"/>
          <w:w w:val="77"/>
          <w:position w:val="-7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4"/>
          <w:w w:val="130"/>
          <w:position w:val="-1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858585"/>
          <w:spacing w:val="0"/>
          <w:w w:val="40"/>
          <w:i/>
          <w:position w:val="-7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858585"/>
          <w:spacing w:val="-5"/>
          <w:w w:val="40"/>
          <w:i/>
          <w:position w:val="-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5A7A7"/>
          <w:spacing w:val="-37"/>
          <w:w w:val="43"/>
          <w:i/>
          <w:position w:val="-7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858585"/>
          <w:spacing w:val="-8"/>
          <w:w w:val="40"/>
          <w:i/>
          <w:position w:val="-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96B6B"/>
          <w:spacing w:val="0"/>
          <w:w w:val="90"/>
          <w:i/>
          <w:position w:val="-7"/>
        </w:rPr>
        <w:t>·v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2" w:after="0" w:line="221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2"/>
          <w:szCs w:val="12"/>
          <w:color w:val="2F2F2F"/>
          <w:spacing w:val="0"/>
          <w:w w:val="100"/>
          <w:position w:val="-6"/>
        </w:rPr>
        <w:t>"</w:t>
      </w:r>
      <w:r>
        <w:rPr>
          <w:rFonts w:ascii="Times New Roman" w:hAnsi="Times New Roman" w:cs="Times New Roman" w:eastAsia="Times New Roman"/>
          <w:sz w:val="12"/>
          <w:szCs w:val="12"/>
          <w:color w:val="2F2F2F"/>
          <w:spacing w:val="-21"/>
          <w:w w:val="100"/>
          <w:position w:val="-6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4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2F2F2F"/>
          <w:spacing w:val="-7"/>
          <w:w w:val="100"/>
          <w:position w:val="-6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8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2F2F2F"/>
          <w:spacing w:val="7"/>
          <w:w w:val="100"/>
          <w:position w:val="-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180"/>
          <w:cols w:num="2" w:equalWidth="0">
            <w:col w:w="10466" w:space="251"/>
            <w:col w:w="663"/>
          </w:cols>
        </w:sectPr>
      </w:pPr>
      <w:rPr/>
    </w:p>
    <w:p>
      <w:pPr>
        <w:spacing w:before="0" w:after="0" w:line="250" w:lineRule="exact"/>
        <w:ind w:right="-20"/>
        <w:jc w:val="righ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A5A7A7"/>
          <w:spacing w:val="-8"/>
          <w:w w:val="53"/>
        </w:rPr>
        <w:t>•</w:t>
      </w:r>
      <w:r>
        <w:rPr>
          <w:rFonts w:ascii="Times New Roman" w:hAnsi="Times New Roman" w:cs="Times New Roman" w:eastAsia="Times New Roman"/>
          <w:sz w:val="25"/>
          <w:szCs w:val="25"/>
          <w:color w:val="858585"/>
          <w:spacing w:val="0"/>
          <w:w w:val="104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858585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858585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F3F3F"/>
          <w:spacing w:val="0"/>
          <w:w w:val="101"/>
          <w:i/>
        </w:rPr>
        <w:t>v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0" w:after="0" w:line="249" w:lineRule="exact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2F2F2F"/>
          <w:w w:val="81"/>
        </w:rPr>
        <w:t>i</w:t>
      </w:r>
      <w:r>
        <w:rPr>
          <w:rFonts w:ascii="Arial" w:hAnsi="Arial" w:cs="Arial" w:eastAsia="Arial"/>
          <w:sz w:val="18"/>
          <w:szCs w:val="18"/>
          <w:color w:val="2F2F2F"/>
          <w:spacing w:val="2"/>
          <w:w w:val="81"/>
        </w:rPr>
        <w:t>J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25"/>
        </w:rPr>
        <w:t>·</w:t>
      </w:r>
      <w:r>
        <w:rPr>
          <w:rFonts w:ascii="Arial" w:hAnsi="Arial" w:cs="Arial" w:eastAsia="Arial"/>
          <w:sz w:val="18"/>
          <w:szCs w:val="18"/>
          <w:color w:val="858585"/>
          <w:spacing w:val="0"/>
          <w:w w:val="79"/>
        </w:rPr>
        <w:t>"</w:t>
      </w:r>
      <w:r>
        <w:rPr>
          <w:rFonts w:ascii="Arial" w:hAnsi="Arial" w:cs="Arial" w:eastAsia="Arial"/>
          <w:sz w:val="18"/>
          <w:szCs w:val="18"/>
          <w:color w:val="858585"/>
          <w:spacing w:val="1"/>
          <w:w w:val="79"/>
        </w:rPr>
        <w:t>'</w:t>
      </w:r>
      <w:r>
        <w:rPr>
          <w:rFonts w:ascii="Arial" w:hAnsi="Arial" w:cs="Arial" w:eastAsia="Arial"/>
          <w:sz w:val="18"/>
          <w:szCs w:val="18"/>
          <w:color w:val="696B6B"/>
          <w:spacing w:val="0"/>
          <w:w w:val="181"/>
        </w:rPr>
        <w:t>'</w:t>
      </w:r>
      <w:r>
        <w:rPr>
          <w:rFonts w:ascii="Arial" w:hAnsi="Arial" w:cs="Arial" w:eastAsia="Arial"/>
          <w:sz w:val="18"/>
          <w:szCs w:val="18"/>
          <w:color w:val="696B6B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96B6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75"/>
        </w:rPr>
        <w:t>to+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180"/>
          <w:cols w:num="2" w:equalWidth="0">
            <w:col w:w="9611" w:space="481"/>
            <w:col w:w="1288"/>
          </w:cols>
        </w:sectPr>
      </w:pPr>
      <w:rPr/>
    </w:p>
    <w:p>
      <w:pPr>
        <w:spacing w:before="0" w:after="0" w:line="70" w:lineRule="exact"/>
        <w:ind w:right="806"/>
        <w:jc w:val="right"/>
        <w:tabs>
          <w:tab w:pos="3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858585"/>
          <w:w w:val="90"/>
          <w:i/>
          <w:position w:val="-9"/>
        </w:rPr>
        <w:t>tJ</w:t>
      </w:r>
      <w:r>
        <w:rPr>
          <w:rFonts w:ascii="Arial" w:hAnsi="Arial" w:cs="Arial" w:eastAsia="Arial"/>
          <w:sz w:val="17"/>
          <w:szCs w:val="17"/>
          <w:color w:val="858585"/>
          <w:w w:val="100"/>
          <w:i/>
          <w:position w:val="-9"/>
        </w:rPr>
        <w:tab/>
      </w:r>
      <w:r>
        <w:rPr>
          <w:rFonts w:ascii="Arial" w:hAnsi="Arial" w:cs="Arial" w:eastAsia="Arial"/>
          <w:sz w:val="17"/>
          <w:szCs w:val="17"/>
          <w:color w:val="858585"/>
          <w:w w:val="100"/>
          <w:i/>
          <w:position w:val="-9"/>
        </w:rPr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15"/>
          <w:position w:val="-9"/>
        </w:rPr>
        <w:t>Af:-e.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360" w:right="180"/>
        </w:sectPr>
      </w:pPr>
      <w:rPr/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/>
        <w:pict>
          <v:group style="position:absolute;margin-left:22.766577pt;margin-top:36.100311pt;width:559.474001pt;height:776.813524pt;mso-position-horizontal-relative:page;mso-position-vertical-relative:page;z-index:-16431" coordorigin="455,722" coordsize="11189,15536">
            <v:group style="position:absolute;left:504;top:750;width:11110;height:2" coordorigin="504,750" coordsize="11110,2">
              <v:shape style="position:absolute;left:504;top:750;width:11110;height:2" coordorigin="504,750" coordsize="11110,0" path="m504,750l11614,750e" filled="f" stroked="t" strokeweight=".70051pt" strokecolor="#545454">
                <v:path arrowok="t"/>
              </v:shape>
            </v:group>
            <v:group style="position:absolute;left:504;top:729;width:2;height:1070" coordorigin="504,729" coordsize="2,1070">
              <v:shape style="position:absolute;left:504;top:729;width:2;height:1070" coordorigin="504,729" coordsize="0,1070" path="m504,1799l504,729e" filled="f" stroked="t" strokeweight=".70051pt" strokecolor="#747474">
                <v:path arrowok="t"/>
              </v:shape>
            </v:group>
            <v:group style="position:absolute;left:2489;top:738;width:2;height:549" coordorigin="2489,738" coordsize="2,549">
              <v:shape style="position:absolute;left:2489;top:738;width:2;height:549" coordorigin="2489,738" coordsize="0,549" path="m2489,1288l2489,738e" filled="f" stroked="t" strokeweight=".70051pt" strokecolor="#4B4B4B">
                <v:path arrowok="t"/>
              </v:shape>
            </v:group>
            <v:group style="position:absolute;left:9144;top:748;width:2;height:1505" coordorigin="9144,748" coordsize="2,1505">
              <v:shape style="position:absolute;left:9144;top:748;width:2;height:1505" coordorigin="9144,748" coordsize="0,1505" path="m9144,2253l9144,748e" filled="f" stroked="t" strokeweight=".70051pt" strokecolor="#4B4B4B">
                <v:path arrowok="t"/>
              </v:shape>
            </v:group>
            <v:group style="position:absolute;left:9532;top:753;width:2083;height:2" coordorigin="9532,753" coordsize="2083,2">
              <v:shape style="position:absolute;left:9532;top:753;width:2083;height:2" coordorigin="9532,753" coordsize="2083,0" path="m9532,753l11614,753e" filled="f" stroked="t" strokeweight=".70051pt" strokecolor="#545454">
                <v:path arrowok="t"/>
              </v:shape>
            </v:group>
            <v:group style="position:absolute;left:11612;top:748;width:2;height:6613" coordorigin="11612,748" coordsize="2,6613">
              <v:shape style="position:absolute;left:11612;top:748;width:2;height:6613" coordorigin="11612,748" coordsize="0,6613" path="m11612,7361l11612,748e" filled="f" stroked="t" strokeweight=".70051pt" strokecolor="#606060">
                <v:path arrowok="t"/>
              </v:shape>
            </v:group>
            <v:group style="position:absolute;left:2487;top:1231;width:2;height:227" coordorigin="2487,1231" coordsize="2,227">
              <v:shape style="position:absolute;left:2487;top:1231;width:2;height:227" coordorigin="2487,1231" coordsize="0,227" path="m2487,1458l2487,1231e" filled="f" stroked="t" strokeweight=".70051pt" strokecolor="#383838">
                <v:path arrowok="t"/>
              </v:shape>
            </v:group>
            <v:group style="position:absolute;left:2487;top:1373;width:2;height:880" coordorigin="2487,1373" coordsize="2,880">
              <v:shape style="position:absolute;left:2487;top:1373;width:2;height:880" coordorigin="2487,1373" coordsize="0,880" path="m2487,2253l2487,1373e" filled="f" stroked="t" strokeweight=".934013pt" strokecolor="#4F4F4F">
                <v:path arrowok="t"/>
              </v:shape>
            </v:group>
            <v:group style="position:absolute;left:7005;top:3804;width:4614;height:2" coordorigin="7005,3804" coordsize="4614,2">
              <v:shape style="position:absolute;left:7005;top:3804;width:4614;height:2" coordorigin="7005,3804" coordsize="4614,0" path="m7005,3804l11619,3804e" filled="f" stroked="t" strokeweight=".70051pt" strokecolor="#545454">
                <v:path arrowok="t"/>
              </v:shape>
            </v:group>
            <v:group style="position:absolute;left:7010;top:3432;width:2;height:265" coordorigin="7010,3432" coordsize="2,265">
              <v:shape style="position:absolute;left:7010;top:3432;width:2;height:265" coordorigin="7010,3432" coordsize="0,265" path="m7010,3697l7010,3432e" filled="f" stroked="t" strokeweight=".934013pt" strokecolor="#5B5B5B">
                <v:path arrowok="t"/>
              </v:shape>
            </v:group>
            <v:group style="position:absolute;left:7010;top:3621;width:2;height:222" coordorigin="7010,3621" coordsize="2,222">
              <v:shape style="position:absolute;left:7010;top:3621;width:2;height:222" coordorigin="7010,3621" coordsize="0,222" path="m7010,3844l7010,3621e" filled="f" stroked="t" strokeweight=".467007pt" strokecolor="#3F3F3F">
                <v:path arrowok="t"/>
              </v:shape>
            </v:group>
            <v:group style="position:absolute;left:495;top:4189;width:11129;height:2" coordorigin="495,4189" coordsize="11129,2">
              <v:shape style="position:absolute;left:495;top:4189;width:11129;height:2" coordorigin="495,4189" coordsize="11129,0" path="m495,4189l11624,4189e" filled="f" stroked="t" strokeweight=".934013pt" strokecolor="#4B4B4B">
                <v:path arrowok="t"/>
              </v:shape>
            </v:group>
            <v:group style="position:absolute;left:3951;top:3804;width:1952;height:2" coordorigin="3951,3804" coordsize="1952,2">
              <v:shape style="position:absolute;left:3951;top:3804;width:1952;height:2" coordorigin="3951,3804" coordsize="1952,0" path="m3951,3804l5903,3804e" filled="f" stroked="t" strokeweight="1.40102pt" strokecolor="#4F4F4F">
                <v:path arrowok="t"/>
              </v:shape>
            </v:group>
            <v:group style="position:absolute;left:3956;top:3437;width:2;height:762" coordorigin="3956,3437" coordsize="2,762">
              <v:shape style="position:absolute;left:3956;top:3437;width:2;height:762" coordorigin="3956,3437" coordsize="0,762" path="m3956,4199l3956,3437e" filled="f" stroked="t" strokeweight=".70051pt" strokecolor="#4B4B4B">
                <v:path arrowok="t"/>
              </v:shape>
            </v:group>
            <v:group style="position:absolute;left:7010;top:3773;width:2;height:426" coordorigin="7010,3773" coordsize="2,426">
              <v:shape style="position:absolute;left:7010;top:3773;width:2;height:426" coordorigin="7010,3773" coordsize="0,426" path="m7010,4199l7010,3773e" filled="f" stroked="t" strokeweight=".934013pt" strokecolor="#545454">
                <v:path arrowok="t"/>
              </v:shape>
            </v:group>
            <v:group style="position:absolute;left:495;top:4462;width:11124;height:2" coordorigin="495,4462" coordsize="11124,2">
              <v:shape style="position:absolute;left:495;top:4462;width:11124;height:2" coordorigin="495,4462" coordsize="11124,0" path="m495,4462l11619,4462e" filled="f" stroked="t" strokeweight=".70051pt" strokecolor="#4F4F4F">
                <v:path arrowok="t"/>
              </v:shape>
            </v:group>
            <v:group style="position:absolute;left:2484;top:4185;width:2;height:308" coordorigin="2484,4185" coordsize="2,308">
              <v:shape style="position:absolute;left:2484;top:4185;width:2;height:308" coordorigin="2484,4185" coordsize="0,308" path="m2484,4492l2484,4185e" filled="f" stroked="t" strokeweight=".70051pt" strokecolor="#444444">
                <v:path arrowok="t"/>
              </v:shape>
            </v:group>
            <v:group style="position:absolute;left:2487;top:4421;width:2;height:1766" coordorigin="2487,4421" coordsize="2,1766">
              <v:shape style="position:absolute;left:2487;top:4421;width:2;height:1766" coordorigin="2487,4421" coordsize="0,1766" path="m2487,6187l2487,4421e" filled="f" stroked="t" strokeweight=".70051pt" strokecolor="#4B4B4B">
                <v:path arrowok="t"/>
              </v:shape>
            </v:group>
            <v:group style="position:absolute;left:2480;top:4703;width:9144;height:2" coordorigin="2480,4703" coordsize="9144,2">
              <v:shape style="position:absolute;left:2480;top:4703;width:9144;height:2" coordorigin="2480,4703" coordsize="9144,0" path="m2480,4703l11624,4703e" filled="f" stroked="t" strokeweight=".70051pt" strokecolor="#4F4F4F">
                <v:path arrowok="t"/>
              </v:shape>
            </v:group>
            <v:group style="position:absolute;left:4995;top:4696;width:2;height:876" coordorigin="4995,4696" coordsize="2,876">
              <v:shape style="position:absolute;left:4995;top:4696;width:2;height:876" coordorigin="4995,4696" coordsize="0,876" path="m4995,5572l4995,4696e" filled="f" stroked="t" strokeweight=".70051pt" strokecolor="#4F4F4F">
                <v:path arrowok="t"/>
              </v:shape>
            </v:group>
            <v:group style="position:absolute;left:7771;top:4705;width:2;height:507" coordorigin="7771,4705" coordsize="2,507">
              <v:shape style="position:absolute;left:7771;top:4705;width:2;height:507" coordorigin="7771,4705" coordsize="0,507" path="m7771,5212l7771,4705e" filled="f" stroked="t" strokeweight=".233503pt" strokecolor="#444444">
                <v:path arrowok="t"/>
              </v:shape>
            </v:group>
            <v:group style="position:absolute;left:4988;top:5186;width:6636;height:2" coordorigin="4988,5186" coordsize="6636,2">
              <v:shape style="position:absolute;left:4988;top:5186;width:6636;height:2" coordorigin="4988,5186" coordsize="6636,0" path="m4988,5186l11624,5186e" filled="f" stroked="t" strokeweight=".70051pt" strokecolor="#545454">
                <v:path arrowok="t"/>
              </v:shape>
            </v:group>
            <v:group style="position:absolute;left:4992;top:5423;width:6627;height:2" coordorigin="4992,5423" coordsize="6627,2">
              <v:shape style="position:absolute;left:4992;top:5423;width:6627;height:2" coordorigin="4992,5423" coordsize="6627,0" path="m4992,5423l11619,5423e" filled="f" stroked="t" strokeweight=".70051pt" strokecolor="#4B4B4B">
                <v:path arrowok="t"/>
              </v:shape>
            </v:group>
            <v:group style="position:absolute;left:4995;top:5416;width:2;height:303" coordorigin="4995,5416" coordsize="2,303">
              <v:shape style="position:absolute;left:4995;top:5416;width:2;height:303" coordorigin="4995,5416" coordsize="0,303" path="m4995,5718l4995,5416e" filled="f" stroked="t" strokeweight=".70051pt" strokecolor="#383838">
                <v:path arrowok="t"/>
              </v:shape>
            </v:group>
            <v:group style="position:absolute;left:4988;top:5669;width:6636;height:2" coordorigin="4988,5669" coordsize="6636,2">
              <v:shape style="position:absolute;left:4988;top:5669;width:6636;height:2" coordorigin="4988,5669" coordsize="6636,0" path="m4988,5669l11624,5669e" filled="f" stroked="t" strokeweight=".70051pt" strokecolor="#4F4F4F">
                <v:path arrowok="t"/>
              </v:shape>
            </v:group>
            <v:group style="position:absolute;left:4992;top:5662;width:2;height:417" coordorigin="4992,5662" coordsize="2,417">
              <v:shape style="position:absolute;left:4992;top:5662;width:2;height:417" coordorigin="4992,5662" coordsize="0,417" path="m4992,6078l4992,5662e" filled="f" stroked="t" strokeweight=".70051pt" strokecolor="#4B4B4B">
                <v:path arrowok="t"/>
              </v:shape>
            </v:group>
            <v:group style="position:absolute;left:2480;top:5905;width:9139;height:2" coordorigin="2480,5905" coordsize="9139,2">
              <v:shape style="position:absolute;left:2480;top:5905;width:9139;height:2" coordorigin="2480,5905" coordsize="9139,0" path="m2480,5905l11619,5905e" filled="f" stroked="t" strokeweight=".70051pt" strokecolor="#4F4F4F">
                <v:path arrowok="t"/>
              </v:shape>
            </v:group>
            <v:group style="position:absolute;left:906;top:6142;width:10718;height:2" coordorigin="906,6142" coordsize="10718,2">
              <v:shape style="position:absolute;left:906;top:6142;width:10718;height:2" coordorigin="906,6142" coordsize="10718,0" path="m906,6142l11624,6142e" filled="f" stroked="t" strokeweight=".70051pt" strokecolor="#4F4F4F">
                <v:path arrowok="t"/>
              </v:shape>
            </v:group>
            <v:group style="position:absolute;left:4995;top:5860;width:2;height:999" coordorigin="4995,5860" coordsize="2,999">
              <v:shape style="position:absolute;left:4995;top:5860;width:2;height:999" coordorigin="4995,5860" coordsize="0,999" path="m4995,6859l4995,5860e" filled="f" stroked="t" strokeweight=".70051pt" strokecolor="#4F4F4F">
                <v:path arrowok="t"/>
              </v:shape>
            </v:group>
            <v:group style="position:absolute;left:11614;top:5657;width:2;height:1221" coordorigin="11614,5657" coordsize="2,1221">
              <v:shape style="position:absolute;left:11614;top:5657;width:2;height:1221" coordorigin="11614,5657" coordsize="0,1221" path="m11614,6878l11614,5657e" filled="f" stroked="t" strokeweight=".70051pt" strokecolor="#5B5B5B">
                <v:path arrowok="t"/>
              </v:shape>
            </v:group>
            <v:group style="position:absolute;left:2484;top:6116;width:2;height:331" coordorigin="2484,6116" coordsize="2,331">
              <v:shape style="position:absolute;left:2484;top:6116;width:2;height:331" coordorigin="2484,6116" coordsize="0,331" path="m2484,6447l2484,6116e" filled="f" stroked="t" strokeweight=".70051pt" strokecolor="#3B3B3B">
                <v:path arrowok="t"/>
              </v:shape>
            </v:group>
            <v:group style="position:absolute;left:7771;top:6145;width:2;height:705" coordorigin="7771,6145" coordsize="2,705">
              <v:shape style="position:absolute;left:7771;top:6145;width:2;height:705" coordorigin="7771,6145" coordsize="0,705" path="m7771,6850l7771,6145e" filled="f" stroked="t" strokeweight=".233503pt" strokecolor="#4F4F4F">
                <v:path arrowok="t"/>
              </v:shape>
            </v:group>
            <v:group style="position:absolute;left:504;top:4682;width:2;height:327" coordorigin="504,4682" coordsize="2,327">
              <v:shape style="position:absolute;left:504;top:4682;width:2;height:327" coordorigin="504,4682" coordsize="0,327" path="m504,5008l504,4682e" filled="f" stroked="t" strokeweight=".467007pt" strokecolor="#444444">
                <v:path arrowok="t"/>
              </v:shape>
            </v:group>
            <v:group style="position:absolute;left:500;top:729;width:2;height:15513" coordorigin="500,729" coordsize="2,15513">
              <v:shape style="position:absolute;left:500;top:729;width:2;height:15513" coordorigin="500,729" coordsize="0,15513" path="m500,16242l500,729e" filled="f" stroked="t" strokeweight=".70051pt" strokecolor="#545454">
                <v:path arrowok="t"/>
              </v:shape>
            </v:group>
            <v:group style="position:absolute;left:2475;top:6611;width:4357;height:2" coordorigin="2475,6611" coordsize="4357,2">
              <v:shape style="position:absolute;left:2475;top:6611;width:4357;height:2" coordorigin="2475,6611" coordsize="4357,0" path="m2475,6611l6832,6611e" filled="f" stroked="t" strokeweight=".70051pt" strokecolor="#4F4F4F">
                <v:path arrowok="t"/>
              </v:shape>
            </v:group>
            <v:group style="position:absolute;left:6776;top:6608;width:252;height:2" coordorigin="6776,6608" coordsize="252,2">
              <v:shape style="position:absolute;left:6776;top:6608;width:252;height:2" coordorigin="6776,6608" coordsize="252,0" path="m6776,6608l7028,6608e" filled="f" stroked="t" strokeweight=".467007pt" strokecolor="#383838">
                <v:path arrowok="t"/>
              </v:shape>
            </v:group>
            <v:group style="position:absolute;left:6972;top:6606;width:4651;height:2" coordorigin="6972,6606" coordsize="4651,2">
              <v:shape style="position:absolute;left:6972;top:6606;width:4651;height:2" coordorigin="6972,6606" coordsize="4651,0" path="m6972,6606l11624,6606e" filled="f" stroked="t" strokeweight=".70051pt" strokecolor="#545454">
                <v:path arrowok="t"/>
              </v:shape>
            </v:group>
            <v:group style="position:absolute;left:2489;top:6391;width:2;height:7920" coordorigin="2489,6391" coordsize="2,7920">
              <v:shape style="position:absolute;left:2489;top:6391;width:2;height:7920" coordorigin="2489,6391" coordsize="0,7920" path="m2489,14310l2489,6391e" filled="f" stroked="t" strokeweight=".70051pt" strokecolor="#4F4F4F">
                <v:path arrowok="t"/>
              </v:shape>
            </v:group>
            <v:group style="position:absolute;left:2480;top:6850;width:9149;height:2" coordorigin="2480,6850" coordsize="9149,2">
              <v:shape style="position:absolute;left:2480;top:6850;width:9149;height:2" coordorigin="2480,6850" coordsize="9149,0" path="m2480,6850l11628,6850e" filled="f" stroked="t" strokeweight=".70051pt" strokecolor="#4F4F4F">
                <v:path arrowok="t"/>
              </v:shape>
            </v:group>
            <v:group style="position:absolute;left:495;top:7087;width:11129;height:2" coordorigin="495,7087" coordsize="11129,2">
              <v:shape style="position:absolute;left:495;top:7087;width:11129;height:2" coordorigin="495,7087" coordsize="11129,0" path="m495,7087l11624,7087e" filled="f" stroked="t" strokeweight=".70051pt" strokecolor="#4F4F4F">
                <v:path arrowok="t"/>
              </v:shape>
            </v:group>
            <v:group style="position:absolute;left:495;top:7555;width:11129;height:2" coordorigin="495,7555" coordsize="11129,2">
              <v:shape style="position:absolute;left:495;top:7555;width:11129;height:2" coordorigin="495,7555" coordsize="11129,0" path="m495,7555l11624,7555e" filled="f" stroked="t" strokeweight=".70051pt" strokecolor="#4F4F4F">
                <v:path arrowok="t"/>
              </v:shape>
            </v:group>
            <v:group style="position:absolute;left:4997;top:7550;width:2;height:350" coordorigin="4997,7550" coordsize="2,350">
              <v:shape style="position:absolute;left:4997;top:7550;width:2;height:350" coordorigin="4997,7550" coordsize="0,350" path="m4997,7901l4997,7550e" filled="f" stroked="t" strokeweight=".934013pt" strokecolor="#4F4F4F">
                <v:path arrowok="t"/>
              </v:shape>
            </v:group>
            <v:group style="position:absolute;left:4992;top:7790;width:6636;height:2" coordorigin="4992,7790" coordsize="6636,2">
              <v:shape style="position:absolute;left:4992;top:7790;width:6636;height:2" coordorigin="4992,7790" coordsize="6636,0" path="m4992,7790l11628,7790e" filled="f" stroked="t" strokeweight=".70051pt" strokecolor="#545454">
                <v:path arrowok="t"/>
              </v:shape>
            </v:group>
            <v:group style="position:absolute;left:11621;top:7148;width:2;height:7143" coordorigin="11621,7148" coordsize="2,7143">
              <v:shape style="position:absolute;left:11621;top:7148;width:2;height:7143" coordorigin="11621,7148" coordsize="0,7143" path="m11621,14291l11621,7148e" filled="f" stroked="t" strokeweight=".934013pt" strokecolor="#606060">
                <v:path arrowok="t"/>
              </v:shape>
            </v:group>
            <v:group style="position:absolute;left:4997;top:7763;width:2;height:308" coordorigin="4997,7763" coordsize="2,308">
              <v:shape style="position:absolute;left:4997;top:7763;width:2;height:308" coordorigin="4997,7763" coordsize="0,308" path="m4997,8071l4997,7763e" filled="f" stroked="t" strokeweight=".467007pt" strokecolor="#444444">
                <v:path arrowok="t"/>
              </v:shape>
            </v:group>
            <v:group style="position:absolute;left:4988;top:8031;width:6636;height:2" coordorigin="4988,8031" coordsize="6636,2">
              <v:shape style="position:absolute;left:4988;top:8031;width:6636;height:2" coordorigin="4988,8031" coordsize="6636,0" path="m4988,8031l11624,8031e" filled="f" stroked="t" strokeweight=".70051pt" strokecolor="#4F4F4F">
                <v:path arrowok="t"/>
              </v:shape>
            </v:group>
            <v:group style="position:absolute;left:4997;top:7995;width:2;height:312" coordorigin="4997,7995" coordsize="2,312">
              <v:shape style="position:absolute;left:4997;top:7995;width:2;height:312" coordorigin="4997,7995" coordsize="0,312" path="m4997,8308l4997,7995e" filled="f" stroked="t" strokeweight=".934013pt" strokecolor="#575757">
                <v:path arrowok="t"/>
              </v:shape>
            </v:group>
            <v:group style="position:absolute;left:462;top:8294;width:11166;height:2" coordorigin="462,8294" coordsize="11166,2">
              <v:shape style="position:absolute;left:462;top:8294;width:11166;height:2" coordorigin="462,8294" coordsize="11166,0" path="m462,8294l11628,8294e" filled="f" stroked="t" strokeweight=".70051pt" strokecolor="#545454">
                <v:path arrowok="t"/>
              </v:shape>
            </v:group>
            <v:group style="position:absolute;left:490;top:9094;width:11133;height:2" coordorigin="490,9094" coordsize="11133,2">
              <v:shape style="position:absolute;left:490;top:9094;width:11133;height:2" coordorigin="490,9094" coordsize="11133,0" path="m490,9094l11624,9094e" filled="f" stroked="t" strokeweight=".70051pt" strokecolor="#545454">
                <v:path arrowok="t"/>
              </v:shape>
            </v:group>
            <v:group style="position:absolute;left:11619;top:9780;width:2;height:289" coordorigin="11619,9780" coordsize="2,289">
              <v:shape style="position:absolute;left:11619;top:9780;width:2;height:289" coordorigin="11619,9780" coordsize="0,289" path="m11619,10069l11619,9780e" filled="f" stroked="t" strokeweight=".467007pt" strokecolor="#575757">
                <v:path arrowok="t"/>
              </v:shape>
            </v:group>
            <v:group style="position:absolute;left:490;top:10256;width:6365;height:2" coordorigin="490,10256" coordsize="6365,2">
              <v:shape style="position:absolute;left:490;top:10256;width:6365;height:2" coordorigin="490,10256" coordsize="6365,0" path="m490,10256l6856,10256e" filled="f" stroked="t" strokeweight=".70051pt" strokecolor="#4F4F4F">
                <v:path arrowok="t"/>
              </v:shape>
            </v:group>
            <v:group style="position:absolute;left:6776;top:10253;width:252;height:2" coordorigin="6776,10253" coordsize="252,2">
              <v:shape style="position:absolute;left:6776;top:10253;width:252;height:2" coordorigin="6776,10253" coordsize="252,0" path="m6776,10253l7028,10253e" filled="f" stroked="t" strokeweight=".467007pt" strokecolor="#383838">
                <v:path arrowok="t"/>
              </v:shape>
            </v:group>
            <v:group style="position:absolute;left:6972;top:10251;width:4656;height:2" coordorigin="6972,10251" coordsize="4656,2">
              <v:shape style="position:absolute;left:6972;top:10251;width:4656;height:2" coordorigin="6972,10251" coordsize="4656,0" path="m6972,10251l11628,10251e" filled="f" stroked="t" strokeweight=".70051pt" strokecolor="#545454">
                <v:path arrowok="t"/>
              </v:shape>
            </v:group>
            <v:group style="position:absolute;left:1191;top:10769;width:630;height:2" coordorigin="1191,10769" coordsize="630,2">
              <v:shape style="position:absolute;left:1191;top:10769;width:630;height:2" coordorigin="1191,10769" coordsize="630,0" path="m1191,10769l1821,10769e" filled="f" stroked="t" strokeweight=".233503pt" strokecolor="#AFAFAF">
                <v:path arrowok="t"/>
              </v:shape>
            </v:group>
            <v:group style="position:absolute;left:1821;top:10769;width:663;height:2" coordorigin="1821,10769" coordsize="663,2">
              <v:shape style="position:absolute;left:1821;top:10769;width:663;height:2" coordorigin="1821,10769" coordsize="663,0" path="m1821,10769l2484,10769e" filled="f" stroked="t" strokeweight=".233503pt" strokecolor="#484848">
                <v:path arrowok="t"/>
              </v:shape>
            </v:group>
            <v:group style="position:absolute;left:2470;top:10769;width:897;height:2" coordorigin="2470,10769" coordsize="897,2">
              <v:shape style="position:absolute;left:2470;top:10769;width:897;height:2" coordorigin="2470,10769" coordsize="897,0" path="m2470,10769l3367,10769e" filled="f" stroked="t" strokeweight=".233503pt" strokecolor="#5B5B5B">
                <v:path arrowok="t"/>
              </v:shape>
            </v:group>
            <v:group style="position:absolute;left:3367;top:10769;width:8247;height:2" coordorigin="3367,10769" coordsize="8247,2">
              <v:shape style="position:absolute;left:3367;top:10769;width:8247;height:2" coordorigin="3367,10769" coordsize="8247,0" path="m3367,10769l11614,10769e" filled="f" stroked="t" strokeweight=".233503pt" strokecolor="#000000">
                <v:path arrowok="t"/>
              </v:shape>
            </v:group>
            <v:group style="position:absolute;left:486;top:10959;width:453;height:2" coordorigin="486,10959" coordsize="453,2">
              <v:shape style="position:absolute;left:486;top:10959;width:453;height:2" coordorigin="486,10959" coordsize="453,0" path="m486,10959l939,10959e" filled="f" stroked="t" strokeweight=".70051pt" strokecolor="#646464">
                <v:path arrowok="t"/>
              </v:shape>
            </v:group>
            <v:group style="position:absolute;left:4675;top:10961;width:341;height:2" coordorigin="4675,10961" coordsize="341,2">
              <v:shape style="position:absolute;left:4675;top:10961;width:341;height:2" coordorigin="4675,10961" coordsize="341,0" path="m4675,10961l5016,10961e" filled="f" stroked="t" strokeweight=".70051pt" strokecolor="#484848">
                <v:path arrowok="t"/>
              </v:shape>
            </v:group>
            <v:group style="position:absolute;left:883;top:10956;width:10750;height:2" coordorigin="883,10956" coordsize="10750,2">
              <v:shape style="position:absolute;left:883;top:10956;width:10750;height:2" coordorigin="883,10956" coordsize="10750,0" path="m883,10956l11633,10956e" filled="f" stroked="t" strokeweight=".70051pt" strokecolor="#545454">
                <v:path arrowok="t"/>
              </v:shape>
            </v:group>
            <v:group style="position:absolute;left:486;top:11437;width:2027;height:2" coordorigin="486,11437" coordsize="2027,2">
              <v:shape style="position:absolute;left:486;top:11437;width:2027;height:2" coordorigin="486,11437" coordsize="2027,0" path="m486,11437l2512,11437e" filled="f" stroked="t" strokeweight=".70051pt" strokecolor="#4F4F4F">
                <v:path arrowok="t"/>
              </v:shape>
            </v:group>
            <v:group style="position:absolute;left:2274;top:11430;width:9359;height:2" coordorigin="2274,11430" coordsize="9359,2">
              <v:shape style="position:absolute;left:2274;top:11430;width:9359;height:2" coordorigin="2274,11430" coordsize="9359,0" path="m2274,11430l11633,11430e" filled="f" stroked="t" strokeweight=".70051pt" strokecolor="#545454">
                <v:path arrowok="t"/>
              </v:shape>
            </v:group>
            <v:group style="position:absolute;left:497;top:729;width:2;height:15513" coordorigin="497,729" coordsize="2,15513">
              <v:shape style="position:absolute;left:497;top:729;width:2;height:15513" coordorigin="497,729" coordsize="0,15513" path="m497,16242l497,729e" filled="f" stroked="t" strokeweight=".70051pt" strokecolor="#545454">
                <v:path arrowok="t"/>
              </v:shape>
            </v:group>
            <v:group style="position:absolute;left:490;top:11669;width:11147;height:2" coordorigin="490,11669" coordsize="11147,2">
              <v:shape style="position:absolute;left:490;top:11669;width:11147;height:2" coordorigin="490,11669" coordsize="11147,0" path="m490,11669l11638,11669e" filled="f" stroked="t" strokeweight=".70051pt" strokecolor="#545454">
                <v:path arrowok="t"/>
              </v:shape>
            </v:group>
            <v:group style="position:absolute;left:486;top:11913;width:6347;height:2" coordorigin="486,11913" coordsize="6347,2">
              <v:shape style="position:absolute;left:486;top:11913;width:6347;height:2" coordorigin="486,11913" coordsize="6347,0" path="m486,11913l6832,11913e" filled="f" stroked="t" strokeweight=".70051pt" strokecolor="#545454">
                <v:path arrowok="t"/>
              </v:shape>
            </v:group>
            <v:group style="position:absolute;left:1191;top:11674;width:2;height:232" coordorigin="1191,11674" coordsize="2,232">
              <v:shape style="position:absolute;left:1191;top:11674;width:2;height:232" coordorigin="1191,11674" coordsize="0,232" path="m1191,11906l1191,11674e" filled="f" stroked="t" strokeweight=".233503pt" strokecolor="#2B2B2B">
                <v:path arrowok="t"/>
              </v:shape>
            </v:group>
            <v:group style="position:absolute;left:1838;top:11664;width:2;height:2646" coordorigin="1838,11664" coordsize="2,2646">
              <v:shape style="position:absolute;left:1838;top:11664;width:2;height:2646" coordorigin="1838,11664" coordsize="0,2646" path="m1838,14310l1838,11664e" filled="f" stroked="t" strokeweight=".70051pt" strokecolor="#4B4B4B">
                <v:path arrowok="t"/>
              </v:shape>
            </v:group>
            <v:group style="position:absolute;left:6776;top:11910;width:252;height:2" coordorigin="6776,11910" coordsize="252,2">
              <v:shape style="position:absolute;left:6776;top:11910;width:252;height:2" coordorigin="6776,11910" coordsize="252,0" path="m6776,11910l7028,11910e" filled="f" stroked="t" strokeweight=".467007pt" strokecolor="#2F2F2F">
                <v:path arrowok="t"/>
              </v:shape>
            </v:group>
            <v:group style="position:absolute;left:7418;top:11659;width:2;height:1780" coordorigin="7418,11659" coordsize="2,1780">
              <v:shape style="position:absolute;left:7418;top:11659;width:2;height:1780" coordorigin="7418,11659" coordsize="0,1780" path="m7418,13439l7418,11659e" filled="f" stroked="t" strokeweight=".70051pt" strokecolor="#4F4F4F">
                <v:path arrowok="t"/>
              </v:shape>
            </v:group>
            <v:group style="position:absolute;left:6972;top:11908;width:4661;height:2" coordorigin="6972,11908" coordsize="4661,2">
              <v:shape style="position:absolute;left:6972;top:11908;width:4661;height:2" coordorigin="6972,11908" coordsize="4661,0" path="m6972,11908l11633,11908e" filled="f" stroked="t" strokeweight=".70051pt" strokecolor="#545454">
                <v:path arrowok="t"/>
              </v:shape>
            </v:group>
            <v:group style="position:absolute;left:1191;top:11891;width:2;height:483" coordorigin="1191,11891" coordsize="2,483">
              <v:shape style="position:absolute;left:1191;top:11891;width:2;height:483" coordorigin="1191,11891" coordsize="0,483" path="m1191,12374l1191,11891e" filled="f" stroked="t" strokeweight=".233503pt" strokecolor="#575757">
                <v:path arrowok="t"/>
              </v:shape>
            </v:group>
            <v:group style="position:absolute;left:1191;top:12374;width:2;height:1534" coordorigin="1191,12374" coordsize="2,1534">
              <v:shape style="position:absolute;left:1191;top:12374;width:2;height:1534" coordorigin="1191,12374" coordsize="0,1534" path="m1191,13908l1191,12374e" filled="f" stroked="t" strokeweight=".233503pt" strokecolor="#000000">
                <v:path arrowok="t"/>
              </v:shape>
            </v:group>
            <v:group style="position:absolute;left:7421;top:13383;width:2;height:204" coordorigin="7421,13383" coordsize="2,204">
              <v:shape style="position:absolute;left:7421;top:13383;width:2;height:204" coordorigin="7421,13383" coordsize="0,204" path="m7421,13586l7421,13383e" filled="f" stroked="t" strokeweight=".467007pt" strokecolor="#343434">
                <v:path arrowok="t"/>
              </v:shape>
            </v:group>
            <v:group style="position:absolute;left:7421;top:13529;width:2;height:942" coordorigin="7421,13529" coordsize="2,942">
              <v:shape style="position:absolute;left:7421;top:13529;width:2;height:942" coordorigin="7421,13529" coordsize="0,942" path="m7421,14471l7421,13529e" filled="f" stroked="t" strokeweight=".70051pt" strokecolor="#4F4F4F">
                <v:path arrowok="t"/>
              </v:shape>
            </v:group>
            <v:group style="position:absolute;left:490;top:13977;width:2008;height:2" coordorigin="490,13977" coordsize="2008,2">
              <v:shape style="position:absolute;left:490;top:13977;width:2008;height:2" coordorigin="490,13977" coordsize="2008,0" path="m490,13977l2498,13977e" filled="f" stroked="t" strokeweight=".70051pt" strokecolor="#575757">
                <v:path arrowok="t"/>
              </v:shape>
            </v:group>
            <v:group style="position:absolute;left:1191;top:13908;width:2;height:99" coordorigin="1191,13908" coordsize="2,99">
              <v:shape style="position:absolute;left:1191;top:13908;width:2;height:99" coordorigin="1191,13908" coordsize="0,99" path="m1191,14007l1191,13908e" filled="f" stroked="t" strokeweight=".233503pt" strokecolor="#282828">
                <v:path arrowok="t"/>
              </v:shape>
            </v:group>
            <v:group style="position:absolute;left:7421;top:13880;width:2;height:147" coordorigin="7421,13880" coordsize="2,147">
              <v:shape style="position:absolute;left:7421;top:13880;width:2;height:147" coordorigin="7421,13880" coordsize="0,147" path="m7421,14026l7421,13880e" filled="f" stroked="t" strokeweight=".467007pt" strokecolor="#282828">
                <v:path arrowok="t"/>
              </v:shape>
            </v:group>
            <v:group style="position:absolute;left:1191;top:13993;width:2;height:1529" coordorigin="1191,13993" coordsize="2,1529">
              <v:shape style="position:absolute;left:1191;top:13993;width:2;height:1529" coordorigin="1191,13993" coordsize="0,1529" path="m1191,15522l1191,13993e" filled="f" stroked="t" strokeweight=".233503pt" strokecolor="#000000">
                <v:path arrowok="t"/>
              </v:shape>
            </v:group>
            <v:group style="position:absolute;left:11626;top:13970;width:2;height:587" coordorigin="11626,13970" coordsize="2,587">
              <v:shape style="position:absolute;left:11626;top:13970;width:2;height:587" coordorigin="11626,13970" coordsize="0,587" path="m11626,14557l11626,13970e" filled="f" stroked="t" strokeweight=".467007pt" strokecolor="#777777">
                <v:path arrowok="t"/>
              </v:shape>
            </v:group>
            <v:group style="position:absolute;left:1835;top:14254;width:2;height:218" coordorigin="1835,14254" coordsize="2,218">
              <v:shape style="position:absolute;left:1835;top:14254;width:2;height:218" coordorigin="1835,14254" coordsize="0,218" path="m1835,14471l1835,14254e" filled="f" stroked="t" strokeweight=".467007pt" strokecolor="#343434">
                <v:path arrowok="t"/>
              </v:shape>
            </v:group>
            <v:group style="position:absolute;left:2489;top:14254;width:2;height:218" coordorigin="2489,14254" coordsize="2,218">
              <v:shape style="position:absolute;left:2489;top:14254;width:2;height:218" coordorigin="2489,14254" coordsize="0,218" path="m2489,14471l2489,14254e" filled="f" stroked="t" strokeweight=".467007pt" strokecolor="#2F2F2F">
                <v:path arrowok="t"/>
              </v:shape>
            </v:group>
            <v:group style="position:absolute;left:11626;top:14254;width:2;height:303" coordorigin="11626,14254" coordsize="2,303">
              <v:shape style="position:absolute;left:11626;top:14254;width:2;height:303" coordorigin="11626,14254" coordsize="0,303" path="m11626,14557l11626,14254e" filled="f" stroked="t" strokeweight=".233503pt" strokecolor="#939393">
                <v:path arrowok="t"/>
              </v:shape>
            </v:group>
            <v:group style="position:absolute;left:1835;top:14415;width:2;height:1837" coordorigin="1835,14415" coordsize="2,1837">
              <v:shape style="position:absolute;left:1835;top:14415;width:2;height:1837" coordorigin="1835,14415" coordsize="0,1837" path="m1835,16251l1835,14415e" filled="f" stroked="t" strokeweight=".70051pt" strokecolor="#4F4F4F">
                <v:path arrowok="t"/>
              </v:shape>
            </v:group>
            <v:group style="position:absolute;left:7421;top:14415;width:2;height:194" coordorigin="7421,14415" coordsize="2,194">
              <v:shape style="position:absolute;left:7421;top:14415;width:2;height:194" coordorigin="7421,14415" coordsize="0,194" path="m7421,14609l7421,14415e" filled="f" stroked="t" strokeweight=".467007pt" strokecolor="#343434">
                <v:path arrowok="t"/>
              </v:shape>
            </v:group>
            <v:group style="position:absolute;left:11624;top:14415;width:2;height:142" coordorigin="11624,14415" coordsize="2,142">
              <v:shape style="position:absolute;left:11624;top:14415;width:2;height:142" coordorigin="11624,14415" coordsize="0,142" path="m11624,14557l11624,14415e" filled="f" stroked="t" strokeweight=".467007pt" strokecolor="#B3B3B3">
                <v:path arrowok="t"/>
              </v:shape>
            </v:group>
            <v:group style="position:absolute;left:7423;top:14552;width:2;height:1695" coordorigin="7423,14552" coordsize="2,1695">
              <v:shape style="position:absolute;left:7423;top:14552;width:2;height:1695" coordorigin="7423,14552" coordsize="0,1695" path="m7423,16247l7423,14552e" filled="f" stroked="t" strokeweight=".70051pt" strokecolor="#545454">
                <v:path arrowok="t"/>
              </v:shape>
            </v:group>
            <v:group style="position:absolute;left:2487;top:14415;width:2;height:1832" coordorigin="2487,14415" coordsize="2,1832">
              <v:shape style="position:absolute;left:2487;top:14415;width:2;height:1832" coordorigin="2487,14415" coordsize="0,1832" path="m2487,16247l2487,14415e" filled="f" stroked="t" strokeweight=".70051pt" strokecolor="#545454">
                <v:path arrowok="t"/>
              </v:shape>
            </v:group>
            <v:group style="position:absolute;left:495;top:14845;width:2;height:256" coordorigin="495,14845" coordsize="2,256">
              <v:shape style="position:absolute;left:495;top:14845;width:2;height:256" coordorigin="495,14845" coordsize="0,256" path="m495,15101l495,14845e" filled="f" stroked="t" strokeweight=".467007pt" strokecolor="#3F3F3F">
                <v:path arrowok="t"/>
              </v:shape>
            </v:group>
            <v:group style="position:absolute;left:486;top:16239;width:11110;height:2" coordorigin="486,16239" coordsize="11110,2">
              <v:shape style="position:absolute;left:486;top:16239;width:11110;height:2" coordorigin="486,16239" coordsize="11110,0" path="m486,16239l11596,16239e" filled="f" stroked="t" strokeweight=".70051pt" strokecolor="#5B5B5B">
                <v:path arrowok="t"/>
              </v:shape>
            </v:group>
            <v:group style="position:absolute;left:1191;top:15522;width:2;height:710" coordorigin="1191,15522" coordsize="2,710">
              <v:shape style="position:absolute;left:1191;top:15522;width:2;height:710" coordorigin="1191,15522" coordsize="0,710" path="m1191,16232l1191,15522e" filled="f" stroked="t" strokeweight=".233503pt" strokecolor="#646464">
                <v:path arrowok="t"/>
              </v:shape>
            </v:group>
            <v:group style="position:absolute;left:6972;top:16228;width:4623;height:2" coordorigin="6972,16228" coordsize="4623,2">
              <v:shape style="position:absolute;left:6972;top:16228;width:4623;height:2" coordorigin="6972,16228" coordsize="4623,0" path="m6972,16228l11596,16228e" filled="f" stroked="t" strokeweight=".70051pt" strokecolor="#646464">
                <v:path arrowok="t"/>
              </v:shape>
            </v:group>
            <v:group style="position:absolute;left:6758;top:3740;width:2;height:546" coordorigin="6758,3740" coordsize="2,546">
              <v:shape style="position:absolute;left:6758;top:3740;width:2;height:546" coordorigin="6758,3740" coordsize="0,546" path="m6758,4286l6758,3740e" filled="f" stroked="t" strokeweight="2.3644pt" strokecolor="#D4D8DB">
                <v:path arrowok="t"/>
              </v:shape>
            </v:group>
            <w10:wrap type="none"/>
          </v:group>
        </w:pict>
      </w:r>
      <w:r>
        <w:rPr>
          <w:sz w:val="18"/>
          <w:szCs w:val="18"/>
        </w:rPr>
      </w:r>
    </w:p>
    <w:p>
      <w:pPr>
        <w:spacing w:before="0" w:after="0" w:line="240" w:lineRule="auto"/>
        <w:ind w:left="15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88" w:lineRule="exact"/>
        <w:ind w:left="799" w:right="-20"/>
        <w:jc w:val="left"/>
        <w:tabs>
          <w:tab w:pos="2480" w:val="left"/>
          <w:tab w:pos="7960" w:val="left"/>
        </w:tabs>
        <w:rPr>
          <w:rFonts w:ascii="Arial" w:hAnsi="Arial" w:cs="Arial" w:eastAsia="Arial"/>
          <w:sz w:val="9"/>
          <w:szCs w:val="9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979797"/>
          <w:spacing w:val="0"/>
          <w:w w:val="131"/>
          <w:position w:val="-6"/>
        </w:rPr>
        <w:t>r</w:t>
      </w:r>
      <w:r>
        <w:rPr>
          <w:rFonts w:ascii="Arial" w:hAnsi="Arial" w:cs="Arial" w:eastAsia="Arial"/>
          <w:sz w:val="24"/>
          <w:szCs w:val="24"/>
          <w:color w:val="979797"/>
          <w:spacing w:val="46"/>
          <w:w w:val="131"/>
          <w:position w:val="-6"/>
        </w:rPr>
        <w:t> </w:t>
      </w:r>
      <w:r>
        <w:rPr>
          <w:rFonts w:ascii="Arial" w:hAnsi="Arial" w:cs="Arial" w:eastAsia="Arial"/>
          <w:sz w:val="27"/>
          <w:szCs w:val="27"/>
          <w:color w:val="858585"/>
          <w:spacing w:val="0"/>
          <w:w w:val="100"/>
          <w:position w:val="-4"/>
        </w:rPr>
        <w:t>KAYA</w:t>
      </w:r>
      <w:r>
        <w:rPr>
          <w:rFonts w:ascii="Arial" w:hAnsi="Arial" w:cs="Arial" w:eastAsia="Arial"/>
          <w:sz w:val="27"/>
          <w:szCs w:val="27"/>
          <w:color w:val="858585"/>
          <w:spacing w:val="-3"/>
          <w:w w:val="100"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858585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7"/>
          <w:szCs w:val="27"/>
          <w:color w:val="858585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6"/>
        </w:rPr>
        <w:t>Ergü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6"/>
        </w:rPr>
        <w:t>HOŞOOR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27"/>
          <w:szCs w:val="27"/>
          <w:color w:val="858585"/>
          <w:spacing w:val="-35"/>
          <w:w w:val="48"/>
          <w:position w:val="1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525454"/>
          <w:spacing w:val="0"/>
          <w:w w:val="62"/>
          <w:position w:val="1"/>
        </w:rPr>
        <w:t>....</w:t>
      </w:r>
      <w:r>
        <w:rPr>
          <w:rFonts w:ascii="Times New Roman" w:hAnsi="Times New Roman" w:cs="Times New Roman" w:eastAsia="Times New Roman"/>
          <w:sz w:val="27"/>
          <w:szCs w:val="27"/>
          <w:color w:val="525454"/>
          <w:spacing w:val="6"/>
          <w:w w:val="62"/>
          <w:position w:val="1"/>
        </w:rPr>
        <w:t>.</w:t>
      </w:r>
      <w:r>
        <w:rPr>
          <w:rFonts w:ascii="Arial" w:hAnsi="Arial" w:cs="Arial" w:eastAsia="Arial"/>
          <w:sz w:val="9"/>
          <w:szCs w:val="9"/>
          <w:color w:val="696B6B"/>
          <w:spacing w:val="0"/>
          <w:w w:val="58"/>
          <w:position w:val="1"/>
        </w:rPr>
        <w:t>"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286" w:lineRule="exact"/>
        <w:ind w:right="-20"/>
        <w:jc w:val="left"/>
        <w:tabs>
          <w:tab w:pos="2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979797"/>
          <w:spacing w:val="0"/>
          <w:w w:val="80"/>
          <w:position w:val="-3"/>
        </w:rPr>
        <w:t>lt</w:t>
      </w:r>
      <w:r>
        <w:rPr>
          <w:rFonts w:ascii="Arial" w:hAnsi="Arial" w:cs="Arial" w:eastAsia="Arial"/>
          <w:sz w:val="27"/>
          <w:szCs w:val="27"/>
          <w:color w:val="979797"/>
          <w:spacing w:val="-15"/>
          <w:w w:val="80"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858585"/>
          <w:spacing w:val="13"/>
          <w:w w:val="83"/>
          <w:i/>
          <w:position w:val="-3"/>
        </w:rPr>
        <w:t>a</w:t>
      </w:r>
      <w:r>
        <w:rPr>
          <w:rFonts w:ascii="Arial" w:hAnsi="Arial" w:cs="Arial" w:eastAsia="Arial"/>
          <w:sz w:val="21"/>
          <w:szCs w:val="21"/>
          <w:color w:val="696B6B"/>
          <w:spacing w:val="14"/>
          <w:w w:val="47"/>
          <w:i/>
          <w:position w:val="-3"/>
        </w:rPr>
        <w:t>i</w:t>
      </w:r>
      <w:r>
        <w:rPr>
          <w:rFonts w:ascii="Arial" w:hAnsi="Arial" w:cs="Arial" w:eastAsia="Arial"/>
          <w:sz w:val="21"/>
          <w:szCs w:val="21"/>
          <w:color w:val="979797"/>
          <w:spacing w:val="0"/>
          <w:w w:val="74"/>
          <w:i/>
          <w:position w:val="-3"/>
        </w:rPr>
        <w:t>1</w:t>
      </w:r>
      <w:r>
        <w:rPr>
          <w:rFonts w:ascii="Arial" w:hAnsi="Arial" w:cs="Arial" w:eastAsia="Arial"/>
          <w:sz w:val="21"/>
          <w:szCs w:val="21"/>
          <w:color w:val="979797"/>
          <w:spacing w:val="-12"/>
          <w:w w:val="100"/>
          <w:i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979797"/>
          <w:spacing w:val="0"/>
          <w:w w:val="133"/>
          <w:position w:val="-3"/>
        </w:rPr>
        <w:t>·</w:t>
      </w:r>
      <w:r>
        <w:rPr>
          <w:rFonts w:ascii="Arial" w:hAnsi="Arial" w:cs="Arial" w:eastAsia="Arial"/>
          <w:sz w:val="21"/>
          <w:szCs w:val="21"/>
          <w:color w:val="979797"/>
          <w:spacing w:val="-35"/>
          <w:w w:val="100"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CACACA"/>
          <w:spacing w:val="0"/>
          <w:w w:val="100"/>
          <w:position w:val="-3"/>
        </w:rPr>
        <w:t>·</w:t>
      </w:r>
      <w:r>
        <w:rPr>
          <w:rFonts w:ascii="Arial" w:hAnsi="Arial" w:cs="Arial" w:eastAsia="Arial"/>
          <w:sz w:val="21"/>
          <w:szCs w:val="21"/>
          <w:color w:val="CACACA"/>
          <w:spacing w:val="-12"/>
          <w:w w:val="100"/>
          <w:position w:val="-3"/>
        </w:rPr>
        <w:t> </w:t>
      </w:r>
      <w:r>
        <w:rPr>
          <w:rFonts w:ascii="Arial" w:hAnsi="Arial" w:cs="Arial" w:eastAsia="Arial"/>
          <w:sz w:val="24"/>
          <w:szCs w:val="24"/>
          <w:color w:val="A5A7A7"/>
          <w:spacing w:val="-13"/>
          <w:w w:val="74"/>
          <w:position w:val="-3"/>
        </w:rPr>
        <w:t>u</w:t>
      </w:r>
      <w:r>
        <w:rPr>
          <w:rFonts w:ascii="Arial" w:hAnsi="Arial" w:cs="Arial" w:eastAsia="Arial"/>
          <w:sz w:val="24"/>
          <w:szCs w:val="24"/>
          <w:color w:val="858585"/>
          <w:spacing w:val="0"/>
          <w:w w:val="79"/>
          <w:position w:val="-3"/>
        </w:rPr>
        <w:t>ıı</w:t>
      </w:r>
      <w:r>
        <w:rPr>
          <w:rFonts w:ascii="Arial" w:hAnsi="Arial" w:cs="Arial" w:eastAsia="Arial"/>
          <w:sz w:val="24"/>
          <w:szCs w:val="24"/>
          <w:color w:val="858585"/>
          <w:spacing w:val="-1"/>
          <w:w w:val="80"/>
          <w:position w:val="-3"/>
        </w:rPr>
        <w:t>e</w:t>
      </w:r>
      <w:r>
        <w:rPr>
          <w:rFonts w:ascii="Arial" w:hAnsi="Arial" w:cs="Arial" w:eastAsia="Arial"/>
          <w:sz w:val="24"/>
          <w:szCs w:val="24"/>
          <w:color w:val="696B6B"/>
          <w:spacing w:val="0"/>
          <w:w w:val="57"/>
          <w:position w:val="-3"/>
        </w:rPr>
        <w:t>v</w:t>
      </w:r>
      <w:r>
        <w:rPr>
          <w:rFonts w:ascii="Arial" w:hAnsi="Arial" w:cs="Arial" w:eastAsia="Arial"/>
          <w:sz w:val="24"/>
          <w:szCs w:val="24"/>
          <w:color w:val="696B6B"/>
          <w:spacing w:val="-9"/>
          <w:w w:val="100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696B6B"/>
          <w:spacing w:val="0"/>
          <w:w w:val="80"/>
          <w:position w:val="-3"/>
        </w:rPr>
        <w:t>BölgeAmi</w:t>
      </w:r>
      <w:r>
        <w:rPr>
          <w:rFonts w:ascii="Arial" w:hAnsi="Arial" w:cs="Arial" w:eastAsia="Arial"/>
          <w:sz w:val="23"/>
          <w:szCs w:val="23"/>
          <w:color w:val="696B6B"/>
          <w:spacing w:val="4"/>
          <w:w w:val="81"/>
          <w:position w:val="-3"/>
        </w:rPr>
        <w:t>r</w:t>
      </w:r>
      <w:r>
        <w:rPr>
          <w:rFonts w:ascii="Arial" w:hAnsi="Arial" w:cs="Arial" w:eastAsia="Arial"/>
          <w:sz w:val="23"/>
          <w:szCs w:val="23"/>
          <w:color w:val="858585"/>
          <w:spacing w:val="0"/>
          <w:w w:val="115"/>
          <w:position w:val="-3"/>
        </w:rPr>
        <w:t>i</w:t>
      </w:r>
      <w:r>
        <w:rPr>
          <w:rFonts w:ascii="Arial" w:hAnsi="Arial" w:cs="Arial" w:eastAsia="Arial"/>
          <w:sz w:val="23"/>
          <w:szCs w:val="23"/>
          <w:color w:val="858585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3"/>
          <w:szCs w:val="23"/>
          <w:color w:val="858585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99" w:lineRule="exact"/>
        <w:ind w:left="701" w:right="-20"/>
        <w:jc w:val="left"/>
        <w:rPr>
          <w:rFonts w:ascii="Times New Roman" w:hAnsi="Times New Roman" w:cs="Times New Roman" w:eastAsia="Times New Roman"/>
          <w:sz w:val="52"/>
          <w:szCs w:val="52"/>
        </w:rPr>
      </w:pPr>
      <w:rPr/>
      <w:r>
        <w:rPr>
          <w:rFonts w:ascii="Times New Roman" w:hAnsi="Times New Roman" w:cs="Times New Roman" w:eastAsia="Times New Roman"/>
          <w:sz w:val="52"/>
          <w:szCs w:val="52"/>
          <w:color w:val="464F85"/>
          <w:spacing w:val="0"/>
          <w:w w:val="100"/>
          <w:i/>
          <w:position w:val="1"/>
        </w:rPr>
        <w:t>o</w:t>
      </w:r>
      <w:r>
        <w:rPr>
          <w:rFonts w:ascii="Times New Roman" w:hAnsi="Times New Roman" w:cs="Times New Roman" w:eastAsia="Times New Roman"/>
          <w:sz w:val="52"/>
          <w:szCs w:val="52"/>
          <w:color w:val="464F85"/>
          <w:spacing w:val="98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52"/>
          <w:szCs w:val="52"/>
          <w:color w:val="464F85"/>
          <w:spacing w:val="0"/>
          <w:w w:val="124"/>
          <w:i/>
          <w:position w:val="1"/>
        </w:rPr>
        <w:t>JK</w:t>
      </w:r>
      <w:r>
        <w:rPr>
          <w:rFonts w:ascii="Times New Roman" w:hAnsi="Times New Roman" w:cs="Times New Roman" w:eastAsia="Times New Roman"/>
          <w:sz w:val="52"/>
          <w:szCs w:val="5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180"/>
          <w:cols w:num="2" w:equalWidth="0">
            <w:col w:w="512" w:space="1799"/>
            <w:col w:w="9069"/>
          </w:cols>
        </w:sectPr>
      </w:pPr>
      <w:rPr/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3" w:lineRule="exact"/>
        <w:ind w:left="749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.594387pt;margin-top:-40.442554pt;width:57.062003pt;height:50pt;mso-position-horizontal-relative:page;mso-position-vertical-relative:paragraph;z-index:-16411" type="#_x0000_t202" filled="f" stroked="f">
            <v:textbox inset="0,0,0,0">
              <w:txbxContent>
                <w:p>
                  <w:pPr>
                    <w:spacing w:before="0" w:after="0" w:line="1000" w:lineRule="exact"/>
                    <w:ind w:right="-190"/>
                    <w:jc w:val="left"/>
                    <w:rPr>
                      <w:rFonts w:ascii="Arial" w:hAnsi="Arial" w:cs="Arial" w:eastAsia="Arial"/>
                      <w:sz w:val="100"/>
                      <w:szCs w:val="100"/>
                    </w:rPr>
                  </w:pPr>
                  <w:rPr/>
                  <w:r>
                    <w:rPr>
                      <w:rFonts w:ascii="Arial" w:hAnsi="Arial" w:cs="Arial" w:eastAsia="Arial"/>
                      <w:sz w:val="100"/>
                      <w:szCs w:val="100"/>
                      <w:color w:val="2D2D2D"/>
                      <w:spacing w:val="0"/>
                      <w:w w:val="410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100"/>
                      <w:szCs w:val="10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position w:val="-1"/>
        </w:rPr>
        <w:t>BÜYÜKSEHIR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40" w:lineRule="exact"/>
        <w:ind w:left="797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D2D2D"/>
          <w:spacing w:val="0"/>
          <w:w w:val="115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auto"/>
        <w:ind w:left="378" w:right="4506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3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7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237" w:lineRule="exact"/>
        <w:ind w:left="1129" w:right="5324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40" w:bottom="280" w:left="0" w:right="100"/>
          <w:cols w:num="2" w:equalWidth="0">
            <w:col w:w="2154" w:space="1297"/>
            <w:col w:w="8369"/>
          </w:cols>
        </w:sectPr>
      </w:pPr>
      <w:rPr/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100"/>
        </w:sectPr>
      </w:pPr>
      <w:rPr/>
    </w:p>
    <w:p>
      <w:pPr>
        <w:spacing w:before="35" w:after="0" w:line="240" w:lineRule="auto"/>
        <w:ind w:left="258" w:right="-20"/>
        <w:jc w:val="left"/>
        <w:tabs>
          <w:tab w:pos="1800" w:val="left"/>
          <w:tab w:pos="3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2.529271pt;margin-top:-75.079399pt;width:571.096082pt;height:77.438642pt;mso-position-horizontal-relative:page;mso-position-vertical-relative:paragraph;z-index:-16422" coordorigin="251,-1502" coordsize="11422,1549">
            <v:group style="position:absolute;left:263;top:-1475;width:11393;height:2" coordorigin="263,-1475" coordsize="11393,2">
              <v:shape style="position:absolute;left:263;top:-1475;width:11393;height:2" coordorigin="263,-1475" coordsize="11393,0" path="m263,-1475l11656,-1475e" filled="f" stroked="t" strokeweight=".715958pt" strokecolor="#545454">
                <v:path arrowok="t"/>
              </v:shape>
            </v:group>
            <v:group style="position:absolute;left:2296;top:-1492;width:2;height:1522" coordorigin="2296,-1492" coordsize="2,1522">
              <v:shape style="position:absolute;left:2296;top:-1492;width:2;height:1522" coordorigin="2296,-1492" coordsize="0,1522" path="m2296,30l2296,-1492e" filled="f" stroked="t" strokeweight=".954611pt" strokecolor="#545454">
                <v:path arrowok="t"/>
              </v:shape>
            </v:group>
            <v:group style="position:absolute;left:9097;top:-1478;width:2;height:1518" coordorigin="9097,-1478" coordsize="2,1518">
              <v:shape style="position:absolute;left:9097;top:-1478;width:2;height:1518" coordorigin="9097,-1478" coordsize="0,1518" path="m9097,40l9097,-1478e" filled="f" stroked="t" strokeweight=".715958pt" strokecolor="#575757">
                <v:path arrowok="t"/>
              </v:shape>
            </v:group>
            <v:group style="position:absolute;left:258;top:23;width:11408;height:2" coordorigin="258,23" coordsize="11408,2">
              <v:shape style="position:absolute;left:258;top:23;width:11408;height:2" coordorigin="258,23" coordsize="11408,0" path="m258,23l11665,23e" filled="f" stroked="t" strokeweight=".715958pt" strokecolor="#4B4B4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2.88725pt;margin-top:13.132689pt;width:445.326071pt;height:.1pt;mso-position-horizontal-relative:page;mso-position-vertical-relative:paragraph;z-index:-16421" coordorigin="258,263" coordsize="8907,2">
            <v:shape style="position:absolute;left:258;top:263;width:8907;height:2" coordorigin="258,263" coordsize="8907,0" path="m258,263l9164,263e" filled="f" stroked="t" strokeweight=".715958pt" strokecolor="#545454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909393"/>
          <w:spacing w:val="-32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oıa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15/05/2017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</w:rPr>
        <w:t>26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77" w:right="-69"/>
        <w:jc w:val="left"/>
        <w:tabs>
          <w:tab w:pos="1820" w:val="left"/>
          <w:tab w:pos="3320" w:val="left"/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2.88725pt;margin-top:12.67205pt;width:570.380124pt;height:.1pt;mso-position-horizontal-relative:page;mso-position-vertical-relative:paragraph;z-index:-16420" coordorigin="258,253" coordsize="11408,2">
            <v:shape style="position:absolute;left:258;top:253;width:11408;height:2" coordorigin="258,253" coordsize="11408,0" path="m258,253l11665,253e" filled="f" stroked="t" strokeweight=".715958pt" strokecolor="#4F4F4F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8"/>
        </w:rPr>
        <w:t>KayıtTarihi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15/05/2017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!KayıtNo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7"/>
        </w:rPr>
        <w:t>:3134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2.88725pt;margin-top:12.672086pt;width:570.380124pt;height:.1pt;mso-position-horizontal-relative:page;mso-position-vertical-relative:paragraph;z-index:-16419" coordorigin="258,253" coordsize="11408,2">
            <v:shape style="position:absolute;left:258;top:253;width:11408;height:2" coordorigin="258,253" coordsize="11408,0" path="m258,253l11665,253e" filled="f" stroked="t" strokeweight=".715958pt" strokecolor="#60606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414141"/>
          <w:w w:val="99"/>
        </w:rPr>
        <w:t>Bild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"/>
          <w:w w:val="9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BCBCBC"/>
          <w:spacing w:val="-2"/>
          <w:w w:val="5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3"/>
        </w:rPr>
        <w:t>lsti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No:2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Karşısı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14" w:lineRule="exact"/>
        <w:ind w:left="277" w:right="-20"/>
        <w:jc w:val="left"/>
        <w:tabs>
          <w:tab w:pos="1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2.290618pt;margin-top:8.574848pt;width:572.289346pt;height:200.722169pt;mso-position-horizontal-relative:page;mso-position-vertical-relative:paragraph;z-index:-16418" coordorigin="246,171" coordsize="11446,4014">
            <v:group style="position:absolute;left:258;top:253;width:11408;height:2" coordorigin="258,253" coordsize="11408,2">
              <v:shape style="position:absolute;left:258;top:253;width:11408;height:2" coordorigin="258,253" coordsize="11408,0" path="m258,253l11665,253e" filled="f" stroked="t" strokeweight=".715958pt" strokecolor="#606060">
                <v:path arrowok="t"/>
              </v:shape>
            </v:group>
            <v:group style="position:absolute;left:253;top:497;width:11408;height:2" coordorigin="253,497" coordsize="11408,2">
              <v:shape style="position:absolute;left:253;top:497;width:11408;height:2" coordorigin="253,497" coordsize="11408,0" path="m253,497l11661,497e" filled="f" stroked="t" strokeweight=".715958pt" strokecolor="#545454">
                <v:path arrowok="t"/>
              </v:shape>
            </v:group>
            <v:group style="position:absolute;left:3799;top:490;width:2;height:1005" coordorigin="3799,490" coordsize="2,1005">
              <v:shape style="position:absolute;left:3799;top:490;width:2;height:1005" coordorigin="3799,490" coordsize="0,1005" path="m3799,1495l3799,490e" filled="f" stroked="t" strokeweight=".715958pt" strokecolor="#343434">
                <v:path arrowok="t"/>
              </v:shape>
            </v:group>
            <v:group style="position:absolute;left:6916;top:490;width:2;height:1010" coordorigin="6916,490" coordsize="2,1010">
              <v:shape style="position:absolute;left:6916;top:490;width:2;height:1010" coordorigin="6916,490" coordsize="0,1010" path="m6916,1500l6916,490e" filled="f" stroked="t" strokeweight=".715958pt" strokecolor="#4B4B4B">
                <v:path arrowok="t"/>
              </v:shape>
            </v:group>
            <v:group style="position:absolute;left:6907;top:868;width:4754;height:2" coordorigin="6907,868" coordsize="4754,2">
              <v:shape style="position:absolute;left:6907;top:868;width:4754;height:2" coordorigin="6907,868" coordsize="4754,0" path="m6907,868l11661,868e" filled="f" stroked="t" strokeweight=".715958pt" strokecolor="#4F4F4F">
                <v:path arrowok="t"/>
              </v:shape>
            </v:group>
            <v:group style="position:absolute;left:2298;top:1481;width:2;height:2509" coordorigin="2298,1481" coordsize="2,2509">
              <v:shape style="position:absolute;left:2298;top:1481;width:2;height:2509" coordorigin="2298,1481" coordsize="0,2509" path="m2298,3990l2298,1481e" filled="f" stroked="t" strokeweight=".954611pt" strokecolor="#4B4B4B">
                <v:path arrowok="t"/>
              </v:shape>
            </v:group>
            <v:group style="position:absolute;left:258;top:1488;width:11417;height:2" coordorigin="258,1488" coordsize="11417,2">
              <v:shape style="position:absolute;left:258;top:1488;width:11417;height:2" coordorigin="258,1488" coordsize="11417,0" path="m258,1488l11675,1488e" filled="f" stroked="t" strokeweight=".715958pt" strokecolor="#4B4B4B">
                <v:path arrowok="t"/>
              </v:shape>
            </v:group>
            <v:group style="position:absolute;left:258;top:1763;width:11403;height:2" coordorigin="258,1763" coordsize="11403,2">
              <v:shape style="position:absolute;left:258;top:1763;width:11403;height:2" coordorigin="258,1763" coordsize="11403,0" path="m258,1763l11661,1763e" filled="f" stroked="t" strokeweight=".715958pt" strokecolor="#4B4B4B">
                <v:path arrowok="t"/>
              </v:shape>
            </v:group>
            <v:group style="position:absolute;left:2291;top:2008;width:9379;height:2" coordorigin="2291,2008" coordsize="9379,2">
              <v:shape style="position:absolute;left:2291;top:2008;width:9379;height:2" coordorigin="2291,2008" coordsize="9379,0" path="m2291,2008l11670,2008e" filled="f" stroked="t" strokeweight=".715958pt" strokecolor="#4B4B4B">
                <v:path arrowok="t"/>
              </v:shape>
            </v:group>
            <v:group style="position:absolute;left:4866;top:1998;width:2;height:1973" coordorigin="4866,1998" coordsize="2,1973">
              <v:shape style="position:absolute;left:4866;top:1998;width:2;height:1973" coordorigin="4866,1998" coordsize="0,1973" path="m4866,3971l4866,1998e" filled="f" stroked="t" strokeweight=".715958pt" strokecolor="#444444">
                <v:path arrowok="t"/>
              </v:shape>
            </v:group>
            <v:group style="position:absolute;left:4859;top:2496;width:6811;height:2" coordorigin="4859,2496" coordsize="6811,2">
              <v:shape style="position:absolute;left:4859;top:2496;width:6811;height:2" coordorigin="4859,2496" coordsize="6811,0" path="m4859,2496l11670,2496e" filled="f" stroked="t" strokeweight=".715958pt" strokecolor="#545454">
                <v:path arrowok="t"/>
              </v:shape>
            </v:group>
            <v:group style="position:absolute;left:4859;top:2740;width:6821;height:2" coordorigin="4859,2740" coordsize="6821,2">
              <v:shape style="position:absolute;left:4859;top:2740;width:6821;height:2" coordorigin="4859,2740" coordsize="6821,0" path="m4859,2740l11680,2740e" filled="f" stroked="t" strokeweight=".715958pt" strokecolor="#4F4F4F">
                <v:path arrowok="t"/>
              </v:shape>
            </v:group>
            <v:group style="position:absolute;left:4854;top:2979;width:6816;height:2" coordorigin="4854,2979" coordsize="6816,2">
              <v:shape style="position:absolute;left:4854;top:2979;width:6816;height:2" coordorigin="4854,2979" coordsize="6816,0" path="m4854,2979l11670,2979e" filled="f" stroked="t" strokeweight=".715958pt" strokecolor="#4F4F4F">
                <v:path arrowok="t"/>
              </v:shape>
            </v:group>
            <v:group style="position:absolute;left:2286;top:3219;width:9384;height:2" coordorigin="2286,3219" coordsize="9384,2">
              <v:shape style="position:absolute;left:2286;top:3219;width:9384;height:2" coordorigin="2286,3219" coordsize="9384,0" path="m2286,3219l11670,3219e" filled="f" stroked="t" strokeweight=".715958pt" strokecolor="#545454">
                <v:path arrowok="t"/>
              </v:shape>
            </v:group>
            <v:group style="position:absolute;left:3809;top:3458;width:7876;height:2" coordorigin="3809,3458" coordsize="7876,2">
              <v:shape style="position:absolute;left:3809;top:3458;width:7876;height:2" coordorigin="3809,3458" coordsize="7876,0" path="m3809,3458l11684,3458e" filled="f" stroked="t" strokeweight=".715958pt" strokecolor="#545454">
                <v:path arrowok="t"/>
              </v:shape>
            </v:group>
            <v:group style="position:absolute;left:7785;top:3444;width:2;height:733" coordorigin="7785,3444" coordsize="2,733">
              <v:shape style="position:absolute;left:7785;top:3444;width:2;height:733" coordorigin="7785,3444" coordsize="0,733" path="m7785,4176l7785,3444e" filled="f" stroked="t" strokeweight=".954611pt" strokecolor="#4F4F4F">
                <v:path arrowok="t"/>
              </v:shape>
            </v:group>
            <v:group style="position:absolute;left:2835;top:3927;width:8849;height:2" coordorigin="2835,3927" coordsize="8849,2">
              <v:shape style="position:absolute;left:2835;top:3927;width:8849;height:2" coordorigin="2835,3927" coordsize="8849,0" path="m2835,3927l11684,3927e" filled="f" stroked="t" strokeweight=".715958pt" strokecolor="#545454">
                <v:path arrowok="t"/>
              </v:shape>
            </v:group>
            <v:group style="position:absolute;left:5680;top:4167;width:5995;height:2" coordorigin="5680,4167" coordsize="5995,2">
              <v:shape style="position:absolute;left:5680;top:4167;width:5995;height:2" coordorigin="5680,4167" coordsize="5995,0" path="m5680,4167l11675,4167e" filled="f" stroked="t" strokeweight=".715958pt" strokecolor="#545454">
                <v:path arrowok="t"/>
              </v:shape>
            </v:group>
            <v:group style="position:absolute;left:267;top:179;width:2;height:1838" coordorigin="267,179" coordsize="2,1838">
              <v:shape style="position:absolute;left:267;top:179;width:2;height:1838" coordorigin="267,179" coordsize="0,1838" path="m267,2017l267,179e" filled="f" stroked="t" strokeweight=".715958pt" strokecolor="#B3B3B3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istiklal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Cad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No:2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Kars.ısı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5" w:after="0" w:line="240" w:lineRule="auto"/>
        <w:ind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:17:59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!Tel</w:t>
      </w:r>
      <w:r>
        <w:rPr>
          <w:rFonts w:ascii="Times New Roman" w:hAnsi="Times New Roman" w:cs="Times New Roman" w:eastAsia="Times New Roman"/>
          <w:sz w:val="19"/>
          <w:szCs w:val="19"/>
          <w:color w:val="565B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B6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02322938800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</w:rPr>
        <w:t>-2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100"/>
          <w:cols w:num="2" w:equalWidth="0">
            <w:col w:w="5212" w:space="506"/>
            <w:col w:w="6102"/>
          </w:cols>
        </w:sectPr>
      </w:pPr>
      <w:rPr/>
    </w:p>
    <w:p>
      <w:pPr>
        <w:spacing w:before="25" w:after="0" w:line="214" w:lineRule="exact"/>
        <w:ind w:left="277" w:right="-20"/>
        <w:jc w:val="left"/>
        <w:tabs>
          <w:tab w:pos="1920" w:val="left"/>
          <w:tab w:pos="4020" w:val="left"/>
          <w:tab w:pos="5420" w:val="left"/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Yanguı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3"/>
          <w:position w:val="-1"/>
        </w:rPr>
        <w:t>:Sigara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100"/>
        </w:sectPr>
      </w:pPr>
      <w:rPr/>
    </w:p>
    <w:p>
      <w:pPr>
        <w:spacing w:before="20" w:after="0" w:line="240" w:lineRule="auto"/>
        <w:ind w:left="27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50" w:lineRule="atLeast"/>
        <w:ind w:left="19" w:right="3500" w:firstLine="-5"/>
        <w:jc w:val="left"/>
        <w:tabs>
          <w:tab w:pos="3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5"/>
          <w:w w:val="82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2"/>
        </w:rPr>
        <w:t>ell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55"/>
          <w:w w:val="9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BCBCBC"/>
          <w:spacing w:val="0"/>
          <w:w w:val="46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BCBCBC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CBCBC"/>
          <w:spacing w:val="0"/>
          <w:w w:val="46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BCBCBC"/>
          <w:spacing w:val="-62"/>
          <w:w w:val="4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B60"/>
          <w:spacing w:val="-1"/>
          <w:w w:val="1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4"/>
        </w:rPr>
        <w:t>ıv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05" w:lineRule="exact"/>
        <w:ind w:right="-20"/>
        <w:jc w:val="left"/>
        <w:tabs>
          <w:tab w:pos="3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414141"/>
          <w:spacing w:val="-132"/>
          <w:w w:val="89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4"/>
          <w:w w:val="105"/>
          <w:position w:val="13"/>
        </w:rPr>
        <w:t>Q</w:t>
      </w:r>
      <w:r>
        <w:rPr>
          <w:rFonts w:ascii="Times New Roman" w:hAnsi="Times New Roman" w:cs="Times New Roman" w:eastAsia="Times New Roman"/>
          <w:sz w:val="30"/>
          <w:szCs w:val="30"/>
          <w:color w:val="414141"/>
          <w:spacing w:val="-71"/>
          <w:w w:val="89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1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6"/>
          <w:w w:val="105"/>
          <w:position w:val="13"/>
        </w:rPr>
        <w:t>ğ</w:t>
      </w:r>
      <w:r>
        <w:rPr>
          <w:rFonts w:ascii="Times New Roman" w:hAnsi="Times New Roman" w:cs="Times New Roman" w:eastAsia="Times New Roman"/>
          <w:sz w:val="30"/>
          <w:szCs w:val="30"/>
          <w:color w:val="414141"/>
          <w:spacing w:val="0"/>
          <w:w w:val="89"/>
          <w:position w:val="0"/>
        </w:rPr>
        <w:t>-</w:t>
      </w:r>
      <w:r>
        <w:rPr>
          <w:rFonts w:ascii="Times New Roman" w:hAnsi="Times New Roman" w:cs="Times New Roman" w:eastAsia="Times New Roman"/>
          <w:sz w:val="30"/>
          <w:szCs w:val="30"/>
          <w:color w:val="414141"/>
          <w:spacing w:val="-51"/>
          <w:w w:val="89"/>
          <w:position w:val="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4"/>
          <w:position w:val="13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414141"/>
          <w:spacing w:val="-6"/>
          <w:w w:val="89"/>
          <w:position w:val="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8"/>
          <w:w w:val="105"/>
          <w:position w:val="13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414141"/>
          <w:spacing w:val="0"/>
          <w:w w:val="89"/>
          <w:position w:val="0"/>
        </w:rPr>
        <w:t>"'----..--,--..--</w:t>
      </w:r>
      <w:r>
        <w:rPr>
          <w:rFonts w:ascii="Times New Roman" w:hAnsi="Times New Roman" w:cs="Times New Roman" w:eastAsia="Times New Roman"/>
          <w:sz w:val="30"/>
          <w:szCs w:val="30"/>
          <w:color w:val="414141"/>
          <w:spacing w:val="14"/>
          <w:w w:val="89"/>
          <w:position w:val="0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757779"/>
          <w:spacing w:val="14"/>
          <w:w w:val="48"/>
          <w:position w:val="0"/>
        </w:rPr>
      </w:r>
      <w:r>
        <w:rPr>
          <w:rFonts w:ascii="Times New Roman" w:hAnsi="Times New Roman" w:cs="Times New Roman" w:eastAsia="Times New Roman"/>
          <w:sz w:val="30"/>
          <w:szCs w:val="30"/>
          <w:color w:val="757779"/>
          <w:spacing w:val="0"/>
          <w:w w:val="48"/>
          <w:emboss/>
          <w:position w:val="0"/>
        </w:rPr>
        <w:t>-</w:t>
      </w:r>
      <w:r>
        <w:rPr>
          <w:rFonts w:ascii="Times New Roman" w:hAnsi="Times New Roman" w:cs="Times New Roman" w:eastAsia="Times New Roman"/>
          <w:sz w:val="30"/>
          <w:szCs w:val="30"/>
          <w:color w:val="757779"/>
          <w:spacing w:val="0"/>
          <w:w w:val="48"/>
          <w:emboss/>
          <w:position w:val="0"/>
        </w:rPr>
      </w:r>
      <w:r>
        <w:rPr>
          <w:rFonts w:ascii="Times New Roman" w:hAnsi="Times New Roman" w:cs="Times New Roman" w:eastAsia="Times New Roman"/>
          <w:sz w:val="30"/>
          <w:szCs w:val="30"/>
          <w:color w:val="757779"/>
          <w:spacing w:val="0"/>
          <w:w w:val="48"/>
          <w:position w:val="0"/>
        </w:rPr>
      </w:r>
      <w:r>
        <w:rPr>
          <w:rFonts w:ascii="Times New Roman" w:hAnsi="Times New Roman" w:cs="Times New Roman" w:eastAsia="Times New Roman"/>
          <w:sz w:val="30"/>
          <w:szCs w:val="30"/>
          <w:color w:val="757779"/>
          <w:spacing w:val="-1"/>
          <w:w w:val="48"/>
          <w:position w:val="0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909393"/>
          <w:spacing w:val="-53"/>
          <w:w w:val="40"/>
          <w:position w:val="0"/>
        </w:rPr>
        <w:t>j</w:t>
      </w:r>
      <w:r>
        <w:rPr>
          <w:rFonts w:ascii="Times New Roman" w:hAnsi="Times New Roman" w:cs="Times New Roman" w:eastAsia="Times New Roman"/>
          <w:sz w:val="30"/>
          <w:szCs w:val="30"/>
          <w:color w:val="757779"/>
          <w:spacing w:val="-13"/>
          <w:w w:val="48"/>
          <w:position w:val="0"/>
        </w:rPr>
        <w:t>-</w:t>
      </w:r>
      <w:r>
        <w:rPr>
          <w:rFonts w:ascii="Times New Roman" w:hAnsi="Times New Roman" w:cs="Times New Roman" w:eastAsia="Times New Roman"/>
          <w:sz w:val="30"/>
          <w:szCs w:val="30"/>
          <w:color w:val="BCBCBC"/>
          <w:spacing w:val="0"/>
          <w:w w:val="214"/>
          <w:position w:val="0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BCBCBC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BCBCBC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ıYangını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  <w:position w:val="0"/>
        </w:rPr>
        <w:t>18:20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100"/>
          <w:cols w:num="2" w:equalWidth="0">
            <w:col w:w="1854" w:space="1941"/>
            <w:col w:w="8025"/>
          </w:cols>
        </w:sectPr>
      </w:pPr>
      <w:rPr/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100"/>
        </w:sectPr>
      </w:pPr>
      <w:rPr/>
    </w:p>
    <w:p>
      <w:pPr>
        <w:spacing w:before="35" w:after="0" w:line="240" w:lineRule="auto"/>
        <w:ind w:left="27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.648597pt;margin-top:23.838732pt;width:12.05558pt;height:21.5pt;mso-position-horizontal-relative:page;mso-position-vertical-relative:paragraph;z-index:-16410" type="#_x0000_t202" filled="f" stroked="f">
            <v:textbox inset="0,0,0,0">
              <w:txbxContent>
                <w:p>
                  <w:pPr>
                    <w:spacing w:before="0" w:after="0" w:line="430" w:lineRule="exact"/>
                    <w:ind w:right="-105"/>
                    <w:jc w:val="left"/>
                    <w:rPr>
                      <w:rFonts w:ascii="Arial" w:hAnsi="Arial" w:cs="Arial" w:eastAsia="Arial"/>
                      <w:sz w:val="43"/>
                      <w:szCs w:val="43"/>
                    </w:rPr>
                  </w:pPr>
                  <w:rPr/>
                  <w:r>
                    <w:rPr>
                      <w:rFonts w:ascii="Arial" w:hAnsi="Arial" w:cs="Arial" w:eastAsia="Arial"/>
                      <w:sz w:val="43"/>
                      <w:szCs w:val="43"/>
                      <w:color w:val="BCBCBC"/>
                      <w:spacing w:val="0"/>
                      <w:w w:val="58"/>
                    </w:rPr>
                    <w:t>ı</w:t>
                  </w:r>
                  <w:r>
                    <w:rPr>
                      <w:rFonts w:ascii="Arial" w:hAnsi="Arial" w:cs="Arial" w:eastAsia="Arial"/>
                      <w:sz w:val="43"/>
                      <w:szCs w:val="43"/>
                      <w:color w:val="BCBCBC"/>
                      <w:spacing w:val="35"/>
                      <w:w w:val="58"/>
                    </w:rPr>
                    <w:t> </w:t>
                  </w:r>
                  <w:r>
                    <w:rPr>
                      <w:rFonts w:ascii="Arial" w:hAnsi="Arial" w:cs="Arial" w:eastAsia="Arial"/>
                      <w:sz w:val="43"/>
                      <w:szCs w:val="43"/>
                      <w:color w:val="ACACAC"/>
                      <w:spacing w:val="0"/>
                      <w:w w:val="58"/>
                    </w:rPr>
                    <w:t>.</w:t>
                  </w:r>
                  <w:r>
                    <w:rPr>
                      <w:rFonts w:ascii="Arial" w:hAnsi="Arial" w:cs="Arial" w:eastAsia="Arial"/>
                      <w:sz w:val="43"/>
                      <w:szCs w:val="4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8" w:lineRule="exact"/>
        <w:ind w:left="2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3"/>
          <w:position w:val="-2"/>
        </w:rPr>
        <w:t>Gıden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6" w:lineRule="exact"/>
        <w:ind w:left="258"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BCBCBC"/>
          <w:spacing w:val="0"/>
          <w:w w:val="61"/>
          <w:position w:val="-2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50" w:after="0" w:line="240" w:lineRule="auto"/>
        <w:ind w:left="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7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6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4" w:after="0" w:line="268" w:lineRule="auto"/>
        <w:ind w:right="10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B60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B60"/>
          <w:spacing w:val="28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Bayram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GÜL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3"/>
        </w:rPr>
        <w:t>V..raç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8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1" w:lineRule="exact"/>
        <w:ind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414141"/>
          <w:spacing w:val="0"/>
          <w:w w:val="80"/>
          <w:position w:val="1"/>
        </w:rPr>
        <w:t>!Araç</w:t>
      </w:r>
      <w:r>
        <w:rPr>
          <w:rFonts w:ascii="Times New Roman" w:hAnsi="Times New Roman" w:cs="Times New Roman" w:eastAsia="Times New Roman"/>
          <w:sz w:val="22"/>
          <w:szCs w:val="22"/>
          <w:color w:val="414141"/>
          <w:spacing w:val="8"/>
          <w:w w:val="8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  <w:position w:val="1"/>
        </w:rPr>
        <w:t>884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0" w:after="0" w:line="240" w:lineRule="auto"/>
        <w:ind w:left="10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!Kiracı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tabs>
          <w:tab w:pos="3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93"/>
        </w:rPr>
        <w:t>Çıkı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18:00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</w:rPr>
        <w:t>18:05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100"/>
          <w:cols w:num="3" w:equalWidth="0">
            <w:col w:w="1346" w:space="955"/>
            <w:col w:w="2005" w:space="572"/>
            <w:col w:w="6942"/>
          </w:cols>
        </w:sectPr>
      </w:pPr>
      <w:rPr/>
    </w:p>
    <w:p>
      <w:pPr>
        <w:spacing w:before="0" w:after="0" w:line="194" w:lineRule="exact"/>
        <w:ind w:left="39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3" w:after="0" w:line="240" w:lineRule="auto"/>
        <w:ind w:left="253" w:right="-20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BCBCBC"/>
          <w:spacing w:val="0"/>
          <w:w w:val="66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spacing w:before="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3" w:lineRule="auto"/>
        <w:ind w:left="52" w:right="4346" w:firstLine="-3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1C1C1C"/>
          <w:spacing w:val="0"/>
          <w:w w:val="60"/>
        </w:rPr>
        <w:t>1</w:t>
      </w:r>
      <w:r>
        <w:rPr>
          <w:rFonts w:ascii="Arial" w:hAnsi="Arial" w:cs="Arial" w:eastAsia="Arial"/>
          <w:sz w:val="18"/>
          <w:szCs w:val="18"/>
          <w:color w:val="1C1C1C"/>
          <w:spacing w:val="3"/>
          <w:w w:val="6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9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100"/>
          <w:cols w:num="2" w:equalWidth="0">
            <w:col w:w="786" w:space="4097"/>
            <w:col w:w="6937"/>
          </w:cols>
        </w:sectPr>
      </w:pPr>
      <w:rPr/>
    </w:p>
    <w:p>
      <w:pPr>
        <w:spacing w:before="85" w:after="0" w:line="184" w:lineRule="exact"/>
        <w:ind w:right="-96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pict>
          <v:group style="position:absolute;margin-left:13.125902pt;margin-top:-16.963413pt;width:.1pt;height:53.861735pt;mso-position-horizontal-relative:page;mso-position-vertical-relative:paragraph;z-index:-16417" coordorigin="263,-339" coordsize="2,1077">
            <v:shape style="position:absolute;left:263;top:-339;width:2;height:1077" coordorigin="263,-339" coordsize="0,1077" path="m263,738l263,-339e" filled="f" stroked="t" strokeweight=".715958pt" strokecolor="#B8B8B8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1"/>
          <w:szCs w:val="21"/>
          <w:color w:val="565B60"/>
          <w:spacing w:val="-298"/>
          <w:w w:val="443"/>
          <w:position w:val="-5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565B60"/>
          <w:spacing w:val="-16"/>
          <w:w w:val="48"/>
          <w:position w:val="-19"/>
        </w:rPr>
        <w:t>!</w:t>
      </w:r>
      <w:r>
        <w:rPr>
          <w:rFonts w:ascii="Times New Roman" w:hAnsi="Times New Roman" w:cs="Times New Roman" w:eastAsia="Times New Roman"/>
          <w:sz w:val="31"/>
          <w:szCs w:val="31"/>
          <w:color w:val="565B60"/>
          <w:spacing w:val="0"/>
          <w:w w:val="48"/>
          <w:position w:val="-19"/>
        </w:rPr>
        <w:t>Y</w:t>
      </w:r>
      <w:r>
        <w:rPr>
          <w:rFonts w:ascii="Times New Roman" w:hAnsi="Times New Roman" w:cs="Times New Roman" w:eastAsia="Times New Roman"/>
          <w:sz w:val="31"/>
          <w:szCs w:val="31"/>
          <w:color w:val="565B60"/>
          <w:spacing w:val="-44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414141"/>
          <w:spacing w:val="0"/>
          <w:w w:val="60"/>
          <w:position w:val="-19"/>
        </w:rPr>
        <w:t>r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right="-69"/>
        <w:jc w:val="left"/>
        <w:tabs>
          <w:tab w:pos="1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1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ısı: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Dojtalgaz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100"/>
          <w:cols w:num="3" w:equalWidth="0">
            <w:col w:w="1161" w:space="1805"/>
            <w:col w:w="1587" w:space="980"/>
            <w:col w:w="6287"/>
          </w:cols>
        </w:sectPr>
      </w:pPr>
      <w:rPr/>
    </w:p>
    <w:p>
      <w:pPr>
        <w:spacing w:before="0" w:after="0" w:line="161" w:lineRule="exact"/>
        <w:ind w:left="7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2"/>
        </w:rPr>
        <w:t>,ıcı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6"/>
          <w:position w:val="-2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6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3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  <w:position w:val="-2"/>
        </w:rPr>
        <w:t>18:05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9" w:lineRule="exact"/>
        <w:ind w:left="253" w:right="-102"/>
        <w:jc w:val="left"/>
        <w:tabs>
          <w:tab w:pos="2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1"/>
          <w:szCs w:val="41"/>
          <w:color w:val="ACACAC"/>
          <w:spacing w:val="0"/>
          <w:w w:val="52"/>
          <w:position w:val="-5"/>
        </w:rPr>
        <w:t>ı</w:t>
      </w:r>
      <w:r>
        <w:rPr>
          <w:rFonts w:ascii="Arial" w:hAnsi="Arial" w:cs="Arial" w:eastAsia="Arial"/>
          <w:sz w:val="41"/>
          <w:szCs w:val="41"/>
          <w:color w:val="ACACAC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41"/>
          <w:szCs w:val="41"/>
          <w:color w:val="ACACAC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2"/>
        </w:rPr>
        <w:t>19:05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100"/>
          <w:cols w:num="2" w:equalWidth="0">
            <w:col w:w="3850" w:space="1028"/>
            <w:col w:w="6942"/>
          </w:cols>
        </w:sectPr>
      </w:pPr>
      <w:rPr/>
    </w:p>
    <w:p>
      <w:pPr>
        <w:spacing w:before="0" w:after="0" w:line="161" w:lineRule="exact"/>
        <w:ind w:left="258" w:right="-20"/>
        <w:jc w:val="left"/>
        <w:tabs>
          <w:tab w:pos="2300" w:val="left"/>
          <w:tab w:pos="4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909393"/>
          <w:spacing w:val="0"/>
          <w:w w:val="100"/>
          <w:position w:val="-2"/>
        </w:rPr>
        <w:t>ı</w:t>
      </w:r>
      <w:r>
        <w:rPr>
          <w:rFonts w:ascii="Arial" w:hAnsi="Arial" w:cs="Arial" w:eastAsia="Arial"/>
          <w:sz w:val="15"/>
          <w:szCs w:val="15"/>
          <w:color w:val="909393"/>
          <w:spacing w:val="-39"/>
          <w:w w:val="100"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909393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90939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2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-2"/>
        </w:rPr>
        <w:t>821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83" w:lineRule="exact"/>
        <w:ind w:left="258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ACACAC"/>
          <w:spacing w:val="0"/>
          <w:w w:val="107"/>
          <w:position w:val="-2"/>
        </w:rPr>
        <w:t>ı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258" w:right="-20"/>
        <w:jc w:val="left"/>
        <w:tabs>
          <w:tab w:pos="540" w:val="left"/>
          <w:tab w:pos="1120" w:val="left"/>
        </w:tabs>
        <w:rPr>
          <w:rFonts w:ascii="Courier New" w:hAnsi="Courier New" w:cs="Courier New" w:eastAsia="Courier New"/>
          <w:sz w:val="31"/>
          <w:szCs w:val="31"/>
        </w:rPr>
      </w:pPr>
      <w:rPr/>
      <w:r>
        <w:rPr>
          <w:rFonts w:ascii="Arial" w:hAnsi="Arial" w:cs="Arial" w:eastAsia="Arial"/>
          <w:sz w:val="17"/>
          <w:szCs w:val="17"/>
          <w:color w:val="BCBCBC"/>
          <w:spacing w:val="0"/>
          <w:w w:val="100"/>
          <w:position w:val="3"/>
        </w:rPr>
        <w:t>ı</w:t>
      </w:r>
      <w:r>
        <w:rPr>
          <w:rFonts w:ascii="Arial" w:hAnsi="Arial" w:cs="Arial" w:eastAsia="Arial"/>
          <w:sz w:val="17"/>
          <w:szCs w:val="17"/>
          <w:color w:val="BCBCBC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7"/>
          <w:szCs w:val="17"/>
          <w:color w:val="BCBCBC"/>
          <w:spacing w:val="0"/>
          <w:w w:val="100"/>
          <w:position w:val="3"/>
        </w:rPr>
      </w:r>
      <w:r>
        <w:rPr>
          <w:rFonts w:ascii="Courier New" w:hAnsi="Courier New" w:cs="Courier New" w:eastAsia="Courier New"/>
          <w:sz w:val="31"/>
          <w:szCs w:val="31"/>
          <w:color w:val="414141"/>
          <w:spacing w:val="0"/>
          <w:w w:val="154"/>
          <w:position w:val="-9"/>
        </w:rPr>
        <w:t>-</w:t>
      </w:r>
      <w:r>
        <w:rPr>
          <w:rFonts w:ascii="Courier New" w:hAnsi="Courier New" w:cs="Courier New" w:eastAsia="Courier New"/>
          <w:sz w:val="31"/>
          <w:szCs w:val="31"/>
          <w:color w:val="414141"/>
          <w:spacing w:val="0"/>
          <w:w w:val="100"/>
          <w:position w:val="-9"/>
        </w:rPr>
        <w:tab/>
      </w:r>
      <w:r>
        <w:rPr>
          <w:rFonts w:ascii="Courier New" w:hAnsi="Courier New" w:cs="Courier New" w:eastAsia="Courier New"/>
          <w:sz w:val="31"/>
          <w:szCs w:val="31"/>
          <w:color w:val="414141"/>
          <w:spacing w:val="0"/>
          <w:w w:val="154"/>
          <w:position w:val="-9"/>
        </w:rPr>
        <w:t>-</w:t>
      </w:r>
      <w:r>
        <w:rPr>
          <w:rFonts w:ascii="Courier New" w:hAnsi="Courier New" w:cs="Courier New" w:eastAsia="Courier New"/>
          <w:sz w:val="31"/>
          <w:szCs w:val="31"/>
          <w:color w:val="1C1C1C"/>
          <w:spacing w:val="-17"/>
          <w:w w:val="184"/>
          <w:position w:val="-9"/>
        </w:rPr>
        <w:t>-</w:t>
      </w:r>
      <w:r>
        <w:rPr>
          <w:rFonts w:ascii="Courier New" w:hAnsi="Courier New" w:cs="Courier New" w:eastAsia="Courier New"/>
          <w:sz w:val="31"/>
          <w:szCs w:val="31"/>
          <w:color w:val="414141"/>
          <w:spacing w:val="0"/>
          <w:w w:val="116"/>
          <w:position w:val="-9"/>
        </w:rPr>
        <w:t>--</w:t>
      </w:r>
      <w:r>
        <w:rPr>
          <w:rFonts w:ascii="Courier New" w:hAnsi="Courier New" w:cs="Courier New" w:eastAsia="Courier New"/>
          <w:sz w:val="31"/>
          <w:szCs w:val="31"/>
          <w:color w:val="414141"/>
          <w:spacing w:val="21"/>
          <w:w w:val="116"/>
          <w:position w:val="-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1"/>
          <w:w w:val="101"/>
          <w:position w:val="3"/>
        </w:rPr>
        <w:t>k</w:t>
      </w:r>
      <w:r>
        <w:rPr>
          <w:rFonts w:ascii="Courier New" w:hAnsi="Courier New" w:cs="Courier New" w:eastAsia="Courier New"/>
          <w:sz w:val="31"/>
          <w:szCs w:val="31"/>
          <w:color w:val="414141"/>
          <w:spacing w:val="-180"/>
          <w:w w:val="116"/>
          <w:position w:val="-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0"/>
          <w:w w:val="101"/>
          <w:position w:val="3"/>
        </w:rPr>
        <w:t>p</w:t>
      </w:r>
      <w:r>
        <w:rPr>
          <w:rFonts w:ascii="Courier New" w:hAnsi="Courier New" w:cs="Courier New" w:eastAsia="Courier New"/>
          <w:sz w:val="31"/>
          <w:szCs w:val="31"/>
          <w:color w:val="414141"/>
          <w:spacing w:val="-234"/>
          <w:w w:val="131"/>
          <w:position w:val="-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7"/>
          <w:w w:val="104"/>
          <w:position w:val="3"/>
        </w:rPr>
        <w:t>m</w:t>
      </w:r>
      <w:r>
        <w:rPr>
          <w:rFonts w:ascii="Courier New" w:hAnsi="Courier New" w:cs="Courier New" w:eastAsia="Courier New"/>
          <w:sz w:val="31"/>
          <w:szCs w:val="31"/>
          <w:color w:val="414141"/>
          <w:spacing w:val="-127"/>
          <w:w w:val="131"/>
          <w:position w:val="-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3"/>
        </w:rPr>
        <w:t>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3"/>
        </w:rPr>
        <w:t>Adı-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4"/>
          <w:w w:val="114"/>
          <w:position w:val="3"/>
        </w:rPr>
        <w:t>S</w:t>
      </w:r>
      <w:r>
        <w:rPr>
          <w:rFonts w:ascii="Courier New" w:hAnsi="Courier New" w:cs="Courier New" w:eastAsia="Courier New"/>
          <w:sz w:val="31"/>
          <w:szCs w:val="31"/>
          <w:color w:val="414141"/>
          <w:spacing w:val="-157"/>
          <w:w w:val="114"/>
          <w:position w:val="-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8"/>
          <w:w w:val="114"/>
          <w:position w:val="3"/>
        </w:rPr>
        <w:t>y</w:t>
      </w:r>
      <w:r>
        <w:rPr>
          <w:rFonts w:ascii="Courier New" w:hAnsi="Courier New" w:cs="Courier New" w:eastAsia="Courier New"/>
          <w:sz w:val="31"/>
          <w:szCs w:val="31"/>
          <w:color w:val="414141"/>
          <w:spacing w:val="-254"/>
          <w:w w:val="114"/>
          <w:position w:val="-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3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14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1"/>
          <w:w w:val="104"/>
          <w:position w:val="3"/>
        </w:rPr>
        <w:t>M</w:t>
      </w:r>
      <w:r>
        <w:rPr>
          <w:rFonts w:ascii="Courier New" w:hAnsi="Courier New" w:cs="Courier New" w:eastAsia="Courier New"/>
          <w:sz w:val="31"/>
          <w:szCs w:val="31"/>
          <w:color w:val="414141"/>
          <w:spacing w:val="-161"/>
          <w:w w:val="131"/>
          <w:position w:val="-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3"/>
        </w:rPr>
        <w:t>ur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8"/>
          <w:w w:val="103"/>
          <w:position w:val="3"/>
        </w:rPr>
        <w:t>a</w:t>
      </w:r>
      <w:r>
        <w:rPr>
          <w:rFonts w:ascii="Courier New" w:hAnsi="Courier New" w:cs="Courier New" w:eastAsia="Courier New"/>
          <w:sz w:val="31"/>
          <w:szCs w:val="31"/>
          <w:color w:val="414141"/>
          <w:spacing w:val="-144"/>
          <w:w w:val="131"/>
          <w:position w:val="-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414141"/>
          <w:spacing w:val="-58"/>
          <w:w w:val="102"/>
          <w:position w:val="3"/>
        </w:rPr>
        <w:t>U</w:t>
      </w:r>
      <w:r>
        <w:rPr>
          <w:rFonts w:ascii="Courier New" w:hAnsi="Courier New" w:cs="Courier New" w:eastAsia="Courier New"/>
          <w:sz w:val="31"/>
          <w:szCs w:val="31"/>
          <w:color w:val="414141"/>
          <w:spacing w:val="-137"/>
          <w:w w:val="131"/>
          <w:position w:val="-9"/>
        </w:rPr>
        <w:t>-</w:t>
      </w:r>
      <w:r>
        <w:rPr>
          <w:rFonts w:ascii="Arial" w:hAnsi="Arial" w:cs="Arial" w:eastAsia="Arial"/>
          <w:sz w:val="19"/>
          <w:szCs w:val="19"/>
          <w:color w:val="414141"/>
          <w:spacing w:val="0"/>
          <w:w w:val="102"/>
          <w:position w:val="3"/>
        </w:rPr>
        <w:t>Ç</w:t>
      </w:r>
      <w:r>
        <w:rPr>
          <w:rFonts w:ascii="Arial" w:hAnsi="Arial" w:cs="Arial" w:eastAsia="Arial"/>
          <w:sz w:val="19"/>
          <w:szCs w:val="19"/>
          <w:color w:val="414141"/>
          <w:spacing w:val="-77"/>
          <w:w w:val="101"/>
          <w:position w:val="3"/>
        </w:rPr>
        <w:t>A</w:t>
      </w:r>
      <w:r>
        <w:rPr>
          <w:rFonts w:ascii="Courier New" w:hAnsi="Courier New" w:cs="Courier New" w:eastAsia="Courier New"/>
          <w:sz w:val="31"/>
          <w:szCs w:val="31"/>
          <w:color w:val="414141"/>
          <w:spacing w:val="-114"/>
          <w:w w:val="131"/>
          <w:position w:val="-9"/>
        </w:rPr>
        <w:t>-</w:t>
      </w:r>
      <w:r>
        <w:rPr>
          <w:rFonts w:ascii="Arial" w:hAnsi="Arial" w:cs="Arial" w:eastAsia="Arial"/>
          <w:sz w:val="19"/>
          <w:szCs w:val="19"/>
          <w:color w:val="414141"/>
          <w:spacing w:val="0"/>
          <w:w w:val="102"/>
          <w:position w:val="3"/>
        </w:rPr>
        <w:t>R</w:t>
      </w:r>
      <w:r>
        <w:rPr>
          <w:rFonts w:ascii="Arial" w:hAnsi="Arial" w:cs="Arial" w:eastAsia="Arial"/>
          <w:sz w:val="19"/>
          <w:szCs w:val="19"/>
          <w:color w:val="414141"/>
          <w:spacing w:val="-28"/>
          <w:w w:val="100"/>
          <w:position w:val="3"/>
        </w:rPr>
        <w:t> </w:t>
      </w:r>
      <w:r>
        <w:rPr>
          <w:rFonts w:ascii="Courier New" w:hAnsi="Courier New" w:cs="Courier New" w:eastAsia="Courier New"/>
          <w:sz w:val="31"/>
          <w:szCs w:val="31"/>
          <w:color w:val="414141"/>
          <w:spacing w:val="0"/>
          <w:w w:val="131"/>
          <w:position w:val="-9"/>
        </w:rPr>
        <w:t>--</w:t>
      </w:r>
      <w:r>
        <w:rPr>
          <w:rFonts w:ascii="Courier New" w:hAnsi="Courier New" w:cs="Courier New" w:eastAsia="Courier New"/>
          <w:sz w:val="31"/>
          <w:szCs w:val="31"/>
          <w:color w:val="414141"/>
          <w:spacing w:val="-71"/>
          <w:w w:val="131"/>
          <w:position w:val="-9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65B60"/>
          <w:spacing w:val="0"/>
          <w:w w:val="143"/>
          <w:position w:val="-9"/>
        </w:rPr>
        <w:t>--</w:t>
      </w:r>
      <w:r>
        <w:rPr>
          <w:rFonts w:ascii="Courier New" w:hAnsi="Courier New" w:cs="Courier New" w:eastAsia="Courier New"/>
          <w:sz w:val="31"/>
          <w:szCs w:val="31"/>
          <w:color w:val="565B60"/>
          <w:spacing w:val="-59"/>
          <w:w w:val="143"/>
          <w:position w:val="-9"/>
        </w:rPr>
        <w:t>-</w:t>
      </w:r>
      <w:r>
        <w:rPr>
          <w:rFonts w:ascii="Courier New" w:hAnsi="Courier New" w:cs="Courier New" w:eastAsia="Courier New"/>
          <w:sz w:val="31"/>
          <w:szCs w:val="31"/>
          <w:color w:val="414141"/>
          <w:spacing w:val="0"/>
          <w:w w:val="86"/>
          <w:position w:val="-9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258" w:right="-20"/>
        <w:jc w:val="left"/>
        <w:tabs>
          <w:tab w:pos="2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.767923pt;margin-top:5.815829pt;width:571.454062pt;height:53.501558pt;mso-position-horizontal-relative:page;mso-position-vertical-relative:paragraph;z-index:-16412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333" w:hRule="exact"/>
                    </w:trPr>
                    <w:tc>
                      <w:tcPr>
                        <w:tcW w:w="11422" w:type="dxa"/>
                        <w:gridSpan w:val="2"/>
                        <w:tcBorders>
                          <w:top w:val="nil" w:sz="6" w:space="0" w:color="auto"/>
                          <w:bottom w:val="single" w:sz="5.727664" w:space="0" w:color="4F4F4F"/>
                          <w:left w:val="single" w:sz="3.818448" w:space="0" w:color="BCBCBC"/>
                          <w:right w:val="nil" w:sz="6" w:space="0" w:color="auto"/>
                        </w:tcBorders>
                      </w:tcPr>
                      <w:p>
                        <w:pPr>
                          <w:spacing w:before="5" w:after="0" w:line="100" w:lineRule="exact"/>
                          <w:jc w:val="left"/>
                          <w:rPr>
                            <w:sz w:val="10"/>
                            <w:szCs w:val="10"/>
                          </w:rPr>
                        </w:pPr>
                        <w:rPr/>
                        <w:r>
                          <w:rPr>
                            <w:sz w:val="10"/>
                            <w:szCs w:val="1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-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14141"/>
                            <w:spacing w:val="0"/>
                            <w:w w:val="113"/>
                          </w:rPr>
                          <w:t>punım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4608" w:type="dxa"/>
                        <w:vMerge w:val="restart"/>
                        <w:tcBorders>
                          <w:top w:val="single" w:sz="5.727664" w:space="0" w:color="4F4F4F"/>
                          <w:left w:val="nil" w:sz="6" w:space="0" w:color="auto"/>
                          <w:right w:val="single" w:sz="7.636888" w:space="0" w:color="4B4B4B"/>
                        </w:tcBorders>
                      </w:tcPr>
                      <w:p>
                        <w:pPr>
                          <w:spacing w:before="4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-5" w:right="-20"/>
                          <w:jc w:val="left"/>
                          <w:tabs>
                            <w:tab w:pos="20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14141"/>
                            <w:spacing w:val="0"/>
                            <w:w w:val="100"/>
                          </w:rPr>
                          <w:t>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14141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D2D2D"/>
                            <w:spacing w:val="0"/>
                            <w:w w:val="100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D2D2D"/>
                            <w:spacing w:val="-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D2D2D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D2D2D"/>
                            <w:spacing w:val="0"/>
                            <w:w w:val="100"/>
                          </w:rPr>
                          <w:t>Sul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D2D2D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D2D2D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D2D2D"/>
                            <w:spacing w:val="0"/>
                            <w:w w:val="100"/>
                          </w:rPr>
                          <w:t>söndüi'me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D2D2D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D2D2D"/>
                            <w:spacing w:val="0"/>
                            <w:w w:val="105"/>
                          </w:rPr>
                          <w:t>yapıldı.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5" w:after="0" w:line="100" w:lineRule="exact"/>
                          <w:jc w:val="left"/>
                          <w:rPr>
                            <w:sz w:val="10"/>
                            <w:szCs w:val="10"/>
                          </w:rPr>
                        </w:pPr>
                        <w:rPr/>
                        <w:r>
                          <w:rPr>
                            <w:sz w:val="10"/>
                            <w:szCs w:val="10"/>
                          </w:rPr>
                        </w:r>
                      </w:p>
                      <w:p>
                        <w:pPr>
                          <w:spacing w:before="0" w:after="0" w:line="143" w:lineRule="exact"/>
                          <w:ind w:left="-5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BCBCBC"/>
                            <w:spacing w:val="0"/>
                            <w:w w:val="52"/>
                            <w:position w:val="-2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6814" w:type="dxa"/>
                        <w:tcBorders>
                          <w:top w:val="single" w:sz="5.727664" w:space="0" w:color="4F4F4F"/>
                          <w:bottom w:val="single" w:sz="5.727664" w:space="0" w:color="4B4B4B"/>
                          <w:left w:val="single" w:sz="7.636888" w:space="0" w:color="4B4B4B"/>
                          <w:right w:val="nil" w:sz="6" w:space="0" w:color="auto"/>
                        </w:tcBorders>
                      </w:tcPr>
                      <w:p>
                        <w:pPr>
                          <w:spacing w:before="9" w:after="0" w:line="218" w:lineRule="exact"/>
                          <w:ind w:left="-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14141"/>
                            <w:spacing w:val="0"/>
                            <w:w w:val="100"/>
                          </w:rPr>
                          <w:t>Söndürmede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1414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14141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D2D2D"/>
                            <w:spacing w:val="0"/>
                            <w:w w:val="100"/>
                          </w:rPr>
                          <w:t>Kullanıla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D2D2D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D2D2D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D2D2D"/>
                            <w:spacing w:val="0"/>
                            <w:w w:val="104"/>
                          </w:rPr>
                          <w:t>söndürücü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4608" w:type="dxa"/>
                        <w:vMerge/>
                        <w:tcBorders>
                          <w:left w:val="nil" w:sz="6" w:space="0" w:color="auto"/>
                          <w:right w:val="single" w:sz="7.636888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814" w:type="dxa"/>
                        <w:tcBorders>
                          <w:top w:val="single" w:sz="5.727664" w:space="0" w:color="4B4B4B"/>
                          <w:bottom w:val="single" w:sz="5.727664" w:space="0" w:color="4F4F4F"/>
                          <w:left w:val="single" w:sz="7.636888" w:space="0" w:color="4B4B4B"/>
                          <w:right w:val="nil" w:sz="6" w:space="0" w:color="auto"/>
                        </w:tcBorders>
                      </w:tcPr>
                      <w:p>
                        <w:pPr>
                          <w:spacing w:before="1" w:after="0" w:line="224" w:lineRule="exact"/>
                          <w:ind w:left="-2" w:right="-20"/>
                          <w:jc w:val="left"/>
                          <w:tabs>
                            <w:tab w:pos="1900" w:val="left"/>
                            <w:tab w:pos="34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414141"/>
                            <w:spacing w:val="0"/>
                            <w:w w:val="85"/>
                          </w:rPr>
                          <w:t>S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414141"/>
                            <w:spacing w:val="0"/>
                            <w:w w:val="85"/>
                          </w:rPr>
                          <w:t>u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414141"/>
                            <w:spacing w:val="5"/>
                            <w:w w:val="8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D2D2D"/>
                            <w:spacing w:val="0"/>
                            <w:w w:val="100"/>
                          </w:rPr>
                          <w:t>m3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D2D2D"/>
                            <w:spacing w:val="-4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D2D2D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D2D2D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14141"/>
                            <w:spacing w:val="0"/>
                            <w:w w:val="100"/>
                          </w:rPr>
                          <w:t>IKöpük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14141"/>
                            <w:spacing w:val="-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D2D2D"/>
                            <w:spacing w:val="0"/>
                            <w:w w:val="100"/>
                          </w:rPr>
                          <w:t>Kg.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D2D2D"/>
                            <w:spacing w:val="-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D2D2D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D2D2D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65B60"/>
                            <w:spacing w:val="3"/>
                            <w:w w:val="44"/>
                            <w:position w:val="-1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D2D2D"/>
                            <w:spacing w:val="0"/>
                            <w:w w:val="102"/>
                            <w:position w:val="-1"/>
                          </w:rPr>
                          <w:t>K.K.T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D2D2D"/>
                            <w:spacing w:val="0"/>
                            <w:w w:val="103"/>
                            <w:position w:val="-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D2D2D"/>
                            <w:spacing w:val="13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D2D2D"/>
                            <w:spacing w:val="0"/>
                            <w:w w:val="100"/>
                            <w:position w:val="-1"/>
                          </w:rPr>
                          <w:t>Kg.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44" w:hRule="exact"/>
                    </w:trPr>
                    <w:tc>
                      <w:tcPr>
                        <w:tcW w:w="4608" w:type="dxa"/>
                        <w:vMerge/>
                        <w:tcBorders>
                          <w:bottom w:val="single" w:sz="5.727664" w:space="0" w:color="575757"/>
                          <w:left w:val="nil" w:sz="6" w:space="0" w:color="auto"/>
                          <w:right w:val="single" w:sz="7.636888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814" w:type="dxa"/>
                        <w:tcBorders>
                          <w:top w:val="single" w:sz="5.727664" w:space="0" w:color="4F4F4F"/>
                          <w:bottom w:val="single" w:sz="5.727664" w:space="0" w:color="575757"/>
                          <w:left w:val="single" w:sz="7.636888" w:space="0" w:color="4B4B4B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100"/>
        </w:rPr>
        <w:t>pıaym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Göıüldüğü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1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14" w:lineRule="exact"/>
        <w:ind w:left="26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757779"/>
          <w:spacing w:val="10"/>
          <w:w w:val="98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8"/>
          <w:position w:val="-1"/>
        </w:rPr>
        <w:t>öndUrme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"/>
          <w:w w:val="9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428" w:lineRule="exact"/>
        <w:ind w:left="2554" w:right="-20"/>
        <w:jc w:val="left"/>
        <w:tabs>
          <w:tab w:pos="4460" w:val="left"/>
          <w:tab w:pos="6040" w:val="left"/>
        </w:tabs>
        <w:rPr>
          <w:rFonts w:ascii="Arial" w:hAnsi="Arial" w:cs="Arial" w:eastAsia="Arial"/>
          <w:sz w:val="38"/>
          <w:szCs w:val="3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3"/>
          <w:szCs w:val="23"/>
          <w:color w:val="414141"/>
          <w:spacing w:val="0"/>
          <w:w w:val="52"/>
          <w:position w:val="-1"/>
        </w:rPr>
        <w:t>f4</w:t>
      </w:r>
      <w:r>
        <w:rPr>
          <w:rFonts w:ascii="Times New Roman" w:hAnsi="Times New Roman" w:cs="Times New Roman" w:eastAsia="Times New Roman"/>
          <w:sz w:val="23"/>
          <w:szCs w:val="23"/>
          <w:color w:val="41414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414141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2D2D2D"/>
          <w:spacing w:val="0"/>
          <w:w w:val="70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2D2D2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2D2D2D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565B60"/>
          <w:spacing w:val="0"/>
          <w:w w:val="70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100"/>
          <w:cols w:num="2" w:equalWidth="0">
            <w:col w:w="1986" w:space="338"/>
            <w:col w:w="9496"/>
          </w:cols>
        </w:sectPr>
      </w:pPr>
      <w:rPr/>
    </w:p>
    <w:p>
      <w:pPr>
        <w:spacing w:before="20" w:after="0" w:line="214" w:lineRule="exact"/>
        <w:ind w:left="263" w:right="-20"/>
        <w:jc w:val="left"/>
        <w:tabs>
          <w:tab w:pos="11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u w:val="single" w:color="4F4F4F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9"/>
          <w:u w:val="single" w:color="4F4F4F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9"/>
          <w:u w:val="single" w:color="4F4F4F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37"/>
          <w:u w:val="single" w:color="4F4F4F"/>
          <w:position w:val="-1"/>
        </w:rPr>
        <w:t>asa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37"/>
          <w:u w:val="single" w:color="4F4F4F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38"/>
          <w:u w:val="single" w:color="4F4F4F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38"/>
          <w:u w:val="single" w:color="4F4F4F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u w:val="single" w:color="4F4F4F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5"/>
          <w:w w:val="100"/>
          <w:u w:val="single" w:color="4F4F4F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5"/>
          <w:w w:val="100"/>
          <w:u w:val="single" w:color="4F4F4F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5"/>
          <w:w w:val="100"/>
          <w:u w:val="single" w:color="4F4F4F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u w:val="single" w:color="4F4F4F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u w:val="single" w:color="4F4F4F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u w:val="single" w:color="4F4F4F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u w:val="single" w:color="4F4F4F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u w:val="single" w:color="4F4F4F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100"/>
        </w:sectPr>
      </w:pPr>
      <w:rPr/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142" w:lineRule="exact"/>
        <w:ind w:left="258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BCBCBC"/>
          <w:spacing w:val="0"/>
          <w:w w:val="52"/>
          <w:position w:val="-2"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41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2.529271pt;margin-top:18.282576pt;width:572.527998pt;height:61.041101pt;mso-position-horizontal-relative:page;mso-position-vertical-relative:paragraph;z-index:-16416" coordorigin="251,366" coordsize="11451,1221">
            <v:group style="position:absolute;left:270;top:373;width:2;height:1207" coordorigin="270,373" coordsize="2,1207">
              <v:shape style="position:absolute;left:270;top:373;width:2;height:1207" coordorigin="270,373" coordsize="0,1207" path="m270,1579l270,373e" filled="f" stroked="t" strokeweight=".715958pt" strokecolor="#A3A3A3">
                <v:path arrowok="t"/>
              </v:shape>
            </v:group>
            <v:group style="position:absolute;left:267;top:555;width:11417;height:2" coordorigin="267,555" coordsize="11417,2">
              <v:shape style="position:absolute;left:267;top:555;width:11417;height:2" coordorigin="267,555" coordsize="11417,0" path="m267,555l11684,555e" filled="f" stroked="t" strokeweight=".715958pt" strokecolor="#4F4F4F">
                <v:path arrowok="t"/>
              </v:shape>
            </v:group>
            <v:group style="position:absolute;left:263;top:1038;width:11431;height:2" coordorigin="263,1038" coordsize="11431,2">
              <v:shape style="position:absolute;left:263;top:1038;width:11431;height:2" coordorigin="263,1038" coordsize="11431,0" path="m263,1038l11694,1038e" filled="f" stroked="t" strokeweight=".715958pt" strokecolor="#4F4F4F">
                <v:path arrowok="t"/>
              </v:shape>
            </v:group>
            <v:group style="position:absolute;left:258;top:797;width:11427;height:2" coordorigin="258,797" coordsize="11427,2">
              <v:shape style="position:absolute;left:258;top:797;width:11427;height:2" coordorigin="258,797" coordsize="11427,0" path="m258,797l11684,797e" filled="f" stroked="t" strokeweight=".715958pt" strokecolor="#4F4F4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52" w:lineRule="auto"/>
        <w:ind w:right="57" w:firstLine="13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arazideki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9"/>
        </w:rPr>
        <w:t>fSehve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4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20" w:bottom="280" w:left="0" w:right="100"/>
          <w:cols w:num="2" w:equalWidth="0">
            <w:col w:w="1951" w:space="349"/>
            <w:col w:w="9520"/>
          </w:cols>
        </w:sectPr>
      </w:pPr>
      <w:rPr/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277" w:right="-20"/>
        <w:jc w:val="left"/>
        <w:tabs>
          <w:tab w:pos="2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Sigorta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!Şirketi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9" w:lineRule="exact"/>
        <w:ind w:left="2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92"/>
        </w:rPr>
        <w:t>Araç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07" w:lineRule="exact"/>
        <w:ind w:left="2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-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4" w:lineRule="exact"/>
        <w:ind w:left="2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8"/>
          <w:szCs w:val="28"/>
          <w:color w:val="565B60"/>
          <w:w w:val="83"/>
        </w:rPr>
        <w:t>[ğ</w:t>
      </w:r>
      <w:r>
        <w:rPr>
          <w:rFonts w:ascii="Arial" w:hAnsi="Arial" w:cs="Arial" w:eastAsia="Arial"/>
          <w:sz w:val="28"/>
          <w:szCs w:val="28"/>
          <w:color w:val="565B60"/>
          <w:spacing w:val="-23"/>
          <w:w w:val="83"/>
        </w:rPr>
        <w:t>:</w:t>
      </w:r>
      <w:r>
        <w:rPr>
          <w:rFonts w:ascii="Arial" w:hAnsi="Arial" w:cs="Arial" w:eastAsia="Arial"/>
          <w:sz w:val="28"/>
          <w:szCs w:val="28"/>
          <w:color w:val="414141"/>
          <w:spacing w:val="0"/>
          <w:w w:val="103"/>
        </w:rPr>
        <w:t>f</w:t>
      </w:r>
      <w:r>
        <w:rPr>
          <w:rFonts w:ascii="Arial" w:hAnsi="Arial" w:cs="Arial" w:eastAsia="Arial"/>
          <w:sz w:val="28"/>
          <w:szCs w:val="28"/>
          <w:color w:val="414141"/>
          <w:spacing w:val="-20"/>
          <w:w w:val="103"/>
        </w:rPr>
        <w:t>"</w:t>
      </w:r>
      <w:r>
        <w:rPr>
          <w:rFonts w:ascii="Arial" w:hAnsi="Arial" w:cs="Arial" w:eastAsia="Arial"/>
          <w:sz w:val="28"/>
          <w:szCs w:val="28"/>
          <w:color w:val="BCBCBC"/>
          <w:spacing w:val="-15"/>
          <w:w w:val="68"/>
        </w:rPr>
        <w:t>·</w:t>
      </w:r>
      <w:r>
        <w:rPr>
          <w:rFonts w:ascii="Arial" w:hAnsi="Arial" w:cs="Arial" w:eastAsia="Arial"/>
          <w:sz w:val="28"/>
          <w:szCs w:val="28"/>
          <w:color w:val="2D2D2D"/>
          <w:spacing w:val="0"/>
          <w:w w:val="129"/>
        </w:rPr>
        <w:t>"</w:t>
      </w:r>
      <w:r>
        <w:rPr>
          <w:rFonts w:ascii="Arial" w:hAnsi="Arial" w:cs="Arial" w:eastAsia="Arial"/>
          <w:sz w:val="28"/>
          <w:szCs w:val="28"/>
          <w:color w:val="2D2D2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B60"/>
          <w:spacing w:val="-5"/>
          <w:w w:val="9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6" w:lineRule="exact"/>
        <w:ind w:left="263" w:right="-69"/>
        <w:jc w:val="left"/>
        <w:tabs>
          <w:tab w:pos="2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47.001129pt;margin-top:104.517288pt;width:.1pt;height:33.513969pt;mso-position-horizontal-relative:page;mso-position-vertical-relative:paragraph;z-index:-16415" coordorigin="6940,2090" coordsize="2,670">
            <v:shape style="position:absolute;left:6940;top:2090;width:2;height:670" coordorigin="6940,2090" coordsize="0,670" path="m6940,2761l6940,2090e" filled="f" stroked="t" strokeweight=".954611pt" strokecolor="#6467BC">
              <v:path arrowok="t"/>
            </v:shape>
          </v:group>
          <w10:wrap type="none"/>
        </w:pict>
      </w:r>
      <w:r>
        <w:rPr/>
        <w:pict>
          <v:group style="position:absolute;margin-left:253.926544pt;margin-top:71.601784pt;width:72.550442pt;height:.1pt;mso-position-horizontal-relative:page;mso-position-vertical-relative:paragraph;z-index:-16413" coordorigin="5079,1432" coordsize="1451,2">
            <v:shape style="position:absolute;left:5079;top:1432;width:1451;height:2" coordorigin="5079,1432" coordsize="1451,0" path="m5079,1432l6530,1432e" filled="f" stroked="t" strokeweight="3.341139pt" strokecolor="#444F9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ACACAC"/>
          <w:spacing w:val="-8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6"/>
        </w:rPr>
        <w:t>Ek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7"/>
          <w:w w:val="9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BCBCBC"/>
          <w:spacing w:val="-19"/>
          <w:w w:val="76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6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4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64"/>
        </w:rPr>
        <w:t>.ı</w:t>
      </w:r>
      <w:r>
        <w:rPr>
          <w:rFonts w:ascii="Arial" w:hAnsi="Arial" w:cs="Arial" w:eastAsia="Arial"/>
          <w:sz w:val="14"/>
          <w:szCs w:val="14"/>
          <w:color w:val="2D2D2D"/>
          <w:spacing w:val="-34"/>
          <w:w w:val="16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DönUşU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15/05/2017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auto"/>
        <w:ind w:left="6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44"/>
        </w:rPr>
        <w:t>aati: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0"/>
          <w:w w:val="14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19:10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100"/>
          <w:cols w:num="2" w:equalWidth="0">
            <w:col w:w="3996" w:space="2321"/>
            <w:col w:w="5503"/>
          </w:cols>
        </w:sectPr>
      </w:pPr>
      <w:rPr/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255.358467" w:type="dxa"/>
      </w:tblPr>
      <w:tblGrid/>
      <w:tr>
        <w:trPr>
          <w:trHeight w:val="244" w:hRule="exact"/>
        </w:trPr>
        <w:tc>
          <w:tcPr>
            <w:tcW w:w="807" w:type="dxa"/>
            <w:tcBorders>
              <w:top w:val="single" w:sz="5.727664" w:space="0" w:color="4F4F4F"/>
              <w:bottom w:val="single" w:sz="5.727664" w:space="0" w:color="545454"/>
              <w:left w:val="nil" w:sz="6" w:space="0" w:color="auto"/>
              <w:right w:val="single" w:sz="5.727664" w:space="0" w:color="5B5B5B"/>
            </w:tcBorders>
          </w:tcPr>
          <w:p>
            <w:pPr>
              <w:spacing w:before="0" w:after="0" w:line="215" w:lineRule="exact"/>
              <w:ind w:left="11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4"/>
              </w:rPr>
              <w:t>Varsa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78" w:type="dxa"/>
            <w:tcBorders>
              <w:top w:val="single" w:sz="5.727664" w:space="0" w:color="4F4F4F"/>
              <w:bottom w:val="single" w:sz="5.727664" w:space="0" w:color="545454"/>
              <w:left w:val="single" w:sz="5.727664" w:space="0" w:color="5B5B5B"/>
              <w:right w:val="single" w:sz="5.727664" w:space="0" w:color="484848"/>
            </w:tcBorders>
          </w:tcPr>
          <w:p>
            <w:pPr>
              <w:spacing w:before="0" w:after="0" w:line="215" w:lineRule="exact"/>
              <w:ind w:left="11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4"/>
              </w:rPr>
              <w:t>Ölü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701" w:type="dxa"/>
            <w:gridSpan w:val="2"/>
            <w:tcBorders>
              <w:top w:val="single" w:sz="5.727664" w:space="0" w:color="4F4F4F"/>
              <w:bottom w:val="single" w:sz="5.727664" w:space="0" w:color="545454"/>
              <w:left w:val="single" w:sz="5.727664" w:space="0" w:color="484848"/>
              <w:right w:val="single" w:sz="5.727664" w:space="0" w:color="4F4F4F"/>
            </w:tcBorders>
          </w:tcPr>
          <w:p>
            <w:pPr>
              <w:spacing w:before="0" w:after="0" w:line="215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Yaralı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4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GiDE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4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EKiP: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Evka-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Gnıb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4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2.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4"/>
              </w:rPr>
              <w:t>Posta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351" w:type="dxa"/>
            <w:tcBorders>
              <w:top w:val="single" w:sz="5.727664" w:space="0" w:color="4F4F4F"/>
              <w:bottom w:val="single" w:sz="5.727664" w:space="0" w:color="545454"/>
              <w:left w:val="single" w:sz="5.727664" w:space="0" w:color="4F4F4F"/>
              <w:right w:val="nil" w:sz="6" w:space="0" w:color="auto"/>
            </w:tcBorders>
          </w:tcPr>
          <w:p>
            <w:pPr>
              <w:spacing w:before="0" w:after="0" w:line="211" w:lineRule="exact"/>
              <w:ind w:left="1517" w:right="1481"/>
              <w:jc w:val="center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w w:val="102"/>
              </w:rPr>
              <w:t>ONAYLA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0"/>
                <w:w w:val="103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2"/>
              </w:rPr>
              <w:t>AN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092" w:hRule="exact"/>
        </w:trPr>
        <w:tc>
          <w:tcPr>
            <w:tcW w:w="807" w:type="dxa"/>
            <w:tcBorders>
              <w:top w:val="single" w:sz="5.727664" w:space="0" w:color="545454"/>
              <w:bottom w:val="single" w:sz="5.727664" w:space="0" w:color="4B4B4B"/>
              <w:left w:val="nil" w:sz="6" w:space="0" w:color="auto"/>
              <w:right w:val="single" w:sz="5.727664" w:space="0" w:color="5B5B5B"/>
            </w:tcBorders>
          </w:tcPr>
          <w:p>
            <w:pPr>
              <w:spacing w:before="10" w:after="0" w:line="280" w:lineRule="exact"/>
              <w:jc w:val="left"/>
              <w:rPr>
                <w:sz w:val="28"/>
                <w:szCs w:val="28"/>
              </w:rPr>
            </w:pPr>
            <w:rPr/>
            <w:r>
              <w:rPr>
                <w:sz w:val="28"/>
                <w:szCs w:val="28"/>
              </w:rPr>
            </w:r>
          </w:p>
          <w:p>
            <w:pPr>
              <w:spacing w:before="0" w:after="0" w:line="240" w:lineRule="auto"/>
              <w:ind w:left="-5" w:right="-20"/>
              <w:jc w:val="left"/>
              <w:rPr>
                <w:rFonts w:ascii="Arial" w:hAnsi="Arial" w:cs="Arial" w:eastAsia="Arial"/>
                <w:sz w:val="52"/>
                <w:szCs w:val="52"/>
              </w:rPr>
            </w:pPr>
            <w:rPr/>
            <w:r>
              <w:rPr>
                <w:rFonts w:ascii="Arial" w:hAnsi="Arial" w:cs="Arial" w:eastAsia="Arial"/>
                <w:sz w:val="52"/>
                <w:szCs w:val="52"/>
                <w:color w:val="BCBCBC"/>
                <w:spacing w:val="0"/>
                <w:w w:val="51"/>
              </w:rPr>
              <w:t>ı</w:t>
            </w:r>
            <w:r>
              <w:rPr>
                <w:rFonts w:ascii="Arial" w:hAnsi="Arial" w:cs="Arial" w:eastAsia="Arial"/>
                <w:sz w:val="52"/>
                <w:szCs w:val="52"/>
                <w:color w:val="000000"/>
                <w:spacing w:val="0"/>
                <w:w w:val="100"/>
              </w:rPr>
            </w:r>
          </w:p>
          <w:p>
            <w:pPr>
              <w:spacing w:before="0" w:after="0" w:line="77" w:lineRule="exact"/>
              <w:ind w:left="5" w:right="-20"/>
              <w:jc w:val="left"/>
              <w:rPr>
                <w:rFonts w:ascii="Arial" w:hAnsi="Arial" w:cs="Arial" w:eastAsia="Arial"/>
                <w:sz w:val="7"/>
                <w:szCs w:val="7"/>
              </w:rPr>
            </w:pPr>
            <w:rPr/>
            <w:r>
              <w:rPr>
                <w:rFonts w:ascii="Arial" w:hAnsi="Arial" w:cs="Arial" w:eastAsia="Arial"/>
                <w:sz w:val="7"/>
                <w:szCs w:val="7"/>
                <w:color w:val="ACACAC"/>
                <w:spacing w:val="0"/>
                <w:w w:val="52"/>
              </w:rPr>
              <w:t>1</w:t>
            </w:r>
            <w:r>
              <w:rPr>
                <w:rFonts w:ascii="Arial" w:hAnsi="Arial" w:cs="Arial" w:eastAsia="Arial"/>
                <w:sz w:val="7"/>
                <w:szCs w:val="7"/>
                <w:color w:val="000000"/>
                <w:spacing w:val="0"/>
                <w:w w:val="100"/>
              </w:rPr>
            </w:r>
          </w:p>
          <w:p>
            <w:pPr>
              <w:spacing w:before="13" w:after="0" w:line="240" w:lineRule="exact"/>
              <w:jc w:val="left"/>
              <w:rPr>
                <w:sz w:val="24"/>
                <w:szCs w:val="24"/>
              </w:rPr>
            </w:pPr>
            <w:rPr/>
            <w:r>
              <w:rPr>
                <w:sz w:val="24"/>
                <w:szCs w:val="24"/>
              </w:rPr>
            </w:r>
          </w:p>
          <w:p>
            <w:pPr>
              <w:spacing w:before="0" w:after="0" w:line="240" w:lineRule="auto"/>
              <w:ind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BCBCBC"/>
                <w:spacing w:val="9"/>
                <w:w w:val="55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3"/>
              </w:rPr>
              <w:t>itfaiyeci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38" w:after="0" w:line="240" w:lineRule="auto"/>
              <w:ind w:left="5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color w:val="BCBCBC"/>
                <w:spacing w:val="0"/>
                <w:w w:val="135"/>
              </w:rPr>
              <w:t>ı</w:t>
            </w:r>
            <w:r>
              <w:rPr>
                <w:rFonts w:ascii="Arial" w:hAnsi="Arial" w:cs="Arial" w:eastAsia="Arial"/>
                <w:sz w:val="16"/>
                <w:szCs w:val="16"/>
                <w:color w:val="000000"/>
                <w:spacing w:val="0"/>
                <w:w w:val="100"/>
              </w:rPr>
            </w:r>
          </w:p>
        </w:tc>
        <w:tc>
          <w:tcPr>
            <w:tcW w:w="578" w:type="dxa"/>
            <w:tcBorders>
              <w:top w:val="single" w:sz="5.727664" w:space="0" w:color="545454"/>
              <w:bottom w:val="single" w:sz="5.727664" w:space="0" w:color="4B4B4B"/>
              <w:left w:val="single" w:sz="5.727664" w:space="0" w:color="5B5B5B"/>
              <w:right w:val="single" w:sz="5.727664" w:space="0" w:color="484848"/>
            </w:tcBorders>
          </w:tcPr>
          <w:p>
            <w:pPr/>
            <w:rPr/>
          </w:p>
        </w:tc>
        <w:tc>
          <w:tcPr>
            <w:tcW w:w="678" w:type="dxa"/>
            <w:tcBorders>
              <w:top w:val="single" w:sz="5.727664" w:space="0" w:color="545454"/>
              <w:bottom w:val="single" w:sz="5.727664" w:space="0" w:color="4B4B4B"/>
              <w:left w:val="single" w:sz="5.727664" w:space="0" w:color="484848"/>
              <w:right w:val="nil" w:sz="6" w:space="0" w:color="auto"/>
            </w:tcBorders>
          </w:tcPr>
          <w:p>
            <w:pPr/>
            <w:rPr/>
          </w:p>
        </w:tc>
        <w:tc>
          <w:tcPr>
            <w:tcW w:w="5024" w:type="dxa"/>
            <w:vMerge w:val="restart"/>
            <w:tcBorders>
              <w:top w:val="single" w:sz="5.727664" w:space="0" w:color="545454"/>
              <w:left w:val="nil" w:sz="6" w:space="0" w:color="auto"/>
              <w:right w:val="single" w:sz="5.727664" w:space="0" w:color="4F4F4F"/>
            </w:tcBorders>
          </w:tcPr>
          <w:p>
            <w:pPr>
              <w:spacing w:before="7" w:after="0" w:line="220" w:lineRule="exact"/>
              <w:jc w:val="left"/>
              <w:rPr>
                <w:sz w:val="22"/>
                <w:szCs w:val="22"/>
              </w:rPr>
            </w:pPr>
            <w:rPr/>
            <w:r>
              <w:rPr>
                <w:sz w:val="22"/>
                <w:szCs w:val="22"/>
              </w:rPr>
            </w:r>
          </w:p>
          <w:p>
            <w:pPr>
              <w:spacing w:before="0" w:after="0" w:line="240" w:lineRule="auto"/>
              <w:ind w:left="102" w:right="790"/>
              <w:jc w:val="center"/>
              <w:tabs>
                <w:tab w:pos="26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Gitmişse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4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Üs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Amiri: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Yangına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El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2"/>
              </w:rPr>
              <w:t>Koyan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11" w:after="0" w:line="240" w:lineRule="auto"/>
              <w:ind w:left="291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Eki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2"/>
              </w:rPr>
              <w:t>Amiri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7" w:after="0" w:line="260" w:lineRule="exact"/>
              <w:jc w:val="left"/>
              <w:rPr>
                <w:sz w:val="26"/>
                <w:szCs w:val="26"/>
              </w:rPr>
            </w:pPr>
            <w:rPr/>
            <w:r>
              <w:rPr>
                <w:sz w:val="26"/>
                <w:szCs w:val="26"/>
              </w:rPr>
            </w:r>
          </w:p>
          <w:p>
            <w:pPr>
              <w:spacing w:before="0" w:after="0" w:line="240" w:lineRule="auto"/>
              <w:ind w:left="2949" w:right="964"/>
              <w:jc w:val="center"/>
              <w:rPr>
                <w:rFonts w:ascii="Arial" w:hAnsi="Arial" w:cs="Arial" w:eastAsia="Arial"/>
                <w:sz w:val="35"/>
                <w:szCs w:val="35"/>
              </w:rPr>
            </w:pPr>
            <w:rPr/>
            <w:r>
              <w:rPr>
                <w:rFonts w:ascii="Arial" w:hAnsi="Arial" w:cs="Arial" w:eastAsia="Arial"/>
                <w:sz w:val="35"/>
                <w:szCs w:val="35"/>
                <w:color w:val="383F80"/>
                <w:spacing w:val="0"/>
                <w:w w:val="130"/>
              </w:rPr>
              <w:t>-</w:t>
            </w:r>
            <w:r>
              <w:rPr>
                <w:rFonts w:ascii="Arial" w:hAnsi="Arial" w:cs="Arial" w:eastAsia="Arial"/>
                <w:sz w:val="35"/>
                <w:szCs w:val="35"/>
                <w:color w:val="383F80"/>
                <w:spacing w:val="78"/>
                <w:w w:val="130"/>
              </w:rPr>
              <w:t> </w:t>
            </w:r>
            <w:r>
              <w:rPr>
                <w:rFonts w:ascii="Arial" w:hAnsi="Arial" w:cs="Arial" w:eastAsia="Arial"/>
                <w:sz w:val="35"/>
                <w:szCs w:val="35"/>
                <w:color w:val="383F80"/>
                <w:spacing w:val="0"/>
                <w:w w:val="130"/>
              </w:rPr>
              <w:t>-s;.</w:t>
            </w:r>
            <w:r>
              <w:rPr>
                <w:rFonts w:ascii="Arial" w:hAnsi="Arial" w:cs="Arial" w:eastAsia="Arial"/>
                <w:sz w:val="35"/>
                <w:szCs w:val="35"/>
                <w:color w:val="000000"/>
                <w:spacing w:val="0"/>
                <w:w w:val="100"/>
              </w:rPr>
            </w:r>
          </w:p>
          <w:p>
            <w:pPr>
              <w:spacing w:before="9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right="483"/>
              <w:jc w:val="right"/>
              <w:rPr>
                <w:rFonts w:ascii="Arial" w:hAnsi="Arial" w:cs="Arial" w:eastAsia="Arial"/>
                <w:sz w:val="5"/>
                <w:szCs w:val="5"/>
              </w:rPr>
            </w:pPr>
            <w:rPr/>
            <w:r>
              <w:rPr>
                <w:rFonts w:ascii="Arial" w:hAnsi="Arial" w:cs="Arial" w:eastAsia="Arial"/>
                <w:sz w:val="5"/>
                <w:szCs w:val="5"/>
                <w:color w:val="383F80"/>
                <w:spacing w:val="0"/>
                <w:w w:val="252"/>
              </w:rPr>
              <w:t>..</w:t>
            </w:r>
            <w:r>
              <w:rPr>
                <w:rFonts w:ascii="Arial" w:hAnsi="Arial" w:cs="Arial" w:eastAsia="Arial"/>
                <w:sz w:val="5"/>
                <w:szCs w:val="5"/>
                <w:color w:val="000000"/>
                <w:spacing w:val="0"/>
                <w:w w:val="100"/>
              </w:rPr>
            </w:r>
          </w:p>
          <w:p>
            <w:pPr>
              <w:spacing w:before="2" w:after="0" w:line="110" w:lineRule="exact"/>
              <w:jc w:val="left"/>
              <w:rPr>
                <w:sz w:val="11"/>
                <w:szCs w:val="11"/>
              </w:rPr>
            </w:pPr>
            <w:rPr/>
            <w:r>
              <w:rPr>
                <w:sz w:val="11"/>
                <w:szCs w:val="11"/>
              </w:rPr>
            </w:r>
          </w:p>
          <w:p>
            <w:pPr>
              <w:spacing w:before="0" w:after="0" w:line="392" w:lineRule="exact"/>
              <w:ind w:left="587" w:right="-20"/>
              <w:jc w:val="left"/>
              <w:tabs>
                <w:tab w:pos="3780" w:val="left"/>
              </w:tabs>
              <w:rPr>
                <w:rFonts w:ascii="Arial" w:hAnsi="Arial" w:cs="Arial" w:eastAsia="Arial"/>
                <w:sz w:val="37"/>
                <w:szCs w:val="37"/>
              </w:rPr>
            </w:pPr>
            <w:rPr/>
            <w:r>
              <w:rPr>
                <w:rFonts w:ascii="Arial" w:hAnsi="Arial" w:cs="Arial" w:eastAsia="Arial"/>
                <w:sz w:val="37"/>
                <w:szCs w:val="37"/>
                <w:color w:val="414141"/>
                <w:spacing w:val="0"/>
                <w:w w:val="100"/>
                <w:position w:val="-3"/>
              </w:rPr>
              <w:t>ç</w:t>
            </w:r>
            <w:r>
              <w:rPr>
                <w:rFonts w:ascii="Arial" w:hAnsi="Arial" w:cs="Arial" w:eastAsia="Arial"/>
                <w:sz w:val="37"/>
                <w:szCs w:val="37"/>
                <w:color w:val="414141"/>
                <w:spacing w:val="-77"/>
                <w:w w:val="100"/>
                <w:position w:val="-3"/>
              </w:rPr>
              <w:t> </w:t>
            </w:r>
            <w:r>
              <w:rPr>
                <w:rFonts w:ascii="Arial" w:hAnsi="Arial" w:cs="Arial" w:eastAsia="Arial"/>
                <w:sz w:val="37"/>
                <w:szCs w:val="37"/>
                <w:color w:val="414141"/>
                <w:spacing w:val="0"/>
                <w:w w:val="100"/>
                <w:position w:val="-3"/>
              </w:rPr>
              <w:tab/>
            </w:r>
            <w:r>
              <w:rPr>
                <w:rFonts w:ascii="Arial" w:hAnsi="Arial" w:cs="Arial" w:eastAsia="Arial"/>
                <w:sz w:val="37"/>
                <w:szCs w:val="37"/>
                <w:color w:val="414141"/>
                <w:spacing w:val="0"/>
                <w:w w:val="100"/>
                <w:position w:val="-3"/>
              </w:rPr>
            </w:r>
            <w:r>
              <w:rPr>
                <w:rFonts w:ascii="Arial" w:hAnsi="Arial" w:cs="Arial" w:eastAsia="Arial"/>
                <w:sz w:val="37"/>
                <w:szCs w:val="37"/>
                <w:color w:val="2D2D2D"/>
                <w:spacing w:val="0"/>
                <w:w w:val="40"/>
                <w:position w:val="-3"/>
              </w:rPr>
              <w:t>..</w:t>
            </w:r>
            <w:r>
              <w:rPr>
                <w:rFonts w:ascii="Arial" w:hAnsi="Arial" w:cs="Arial" w:eastAsia="Arial"/>
                <w:sz w:val="37"/>
                <w:szCs w:val="37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262" w:lineRule="exact"/>
              <w:ind w:left="345" w:right="944"/>
              <w:jc w:val="center"/>
              <w:tabs>
                <w:tab w:pos="28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29"/>
                <w:szCs w:val="29"/>
                <w:color w:val="2D2D2D"/>
                <w:w w:val="135"/>
                <w:i/>
                <w:position w:val="1"/>
              </w:rPr>
              <w:t>ı</w:t>
            </w:r>
            <w:r>
              <w:rPr>
                <w:rFonts w:ascii="Times New Roman" w:hAnsi="Times New Roman" w:cs="Times New Roman" w:eastAsia="Times New Roman"/>
                <w:sz w:val="29"/>
                <w:szCs w:val="29"/>
                <w:color w:val="2D2D2D"/>
                <w:spacing w:val="-39"/>
                <w:w w:val="100"/>
                <w:i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92"/>
                <w:position w:val="1"/>
              </w:rPr>
              <w:t>Posta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4"/>
                <w:w w:val="92"/>
                <w:position w:val="1"/>
              </w:rPr>
              <w:t> </w:t>
            </w:r>
            <w:r>
              <w:rPr>
                <w:rFonts w:ascii="Arial" w:hAnsi="Arial" w:cs="Arial" w:eastAsia="Arial"/>
                <w:sz w:val="18"/>
                <w:szCs w:val="18"/>
                <w:color w:val="2D2D2D"/>
                <w:spacing w:val="0"/>
                <w:w w:val="92"/>
                <w:position w:val="1"/>
              </w:rPr>
              <w:t>Merkez</w:t>
            </w:r>
            <w:r>
              <w:rPr>
                <w:rFonts w:ascii="Arial" w:hAnsi="Arial" w:cs="Arial" w:eastAsia="Arial"/>
                <w:sz w:val="18"/>
                <w:szCs w:val="18"/>
                <w:color w:val="2D2D2D"/>
                <w:spacing w:val="-1"/>
                <w:w w:val="92"/>
                <w:position w:val="1"/>
              </w:rPr>
              <w:t> </w:t>
            </w:r>
            <w:r>
              <w:rPr>
                <w:rFonts w:ascii="Arial" w:hAnsi="Arial" w:cs="Arial" w:eastAsia="Arial"/>
                <w:sz w:val="18"/>
                <w:szCs w:val="18"/>
                <w:color w:val="2D2D2D"/>
                <w:spacing w:val="0"/>
                <w:w w:val="100"/>
                <w:position w:val="1"/>
              </w:rPr>
              <w:t>Gru</w:t>
            </w:r>
            <w:r>
              <w:rPr>
                <w:rFonts w:ascii="Arial" w:hAnsi="Arial" w:cs="Arial" w:eastAsia="Arial"/>
                <w:sz w:val="18"/>
                <w:szCs w:val="18"/>
                <w:color w:val="2D2D2D"/>
                <w:spacing w:val="0"/>
                <w:w w:val="100"/>
                <w:position w:val="1"/>
              </w:rPr>
              <w:t>p</w:t>
            </w:r>
            <w:r>
              <w:rPr>
                <w:rFonts w:ascii="Arial" w:hAnsi="Arial" w:cs="Arial" w:eastAsia="Arial"/>
                <w:sz w:val="18"/>
                <w:szCs w:val="18"/>
                <w:color w:val="2D2D2D"/>
                <w:spacing w:val="-19"/>
                <w:w w:val="100"/>
                <w:position w:val="1"/>
              </w:rPr>
              <w:t> </w:t>
            </w:r>
            <w:r>
              <w:rPr>
                <w:rFonts w:ascii="Arial" w:hAnsi="Arial" w:cs="Arial" w:eastAsia="Arial"/>
                <w:sz w:val="18"/>
                <w:szCs w:val="18"/>
                <w:color w:val="414141"/>
                <w:spacing w:val="0"/>
                <w:w w:val="100"/>
                <w:position w:val="1"/>
              </w:rPr>
              <w:t>Amır</w:t>
            </w:r>
            <w:r>
              <w:rPr>
                <w:rFonts w:ascii="Arial" w:hAnsi="Arial" w:cs="Arial" w:eastAsia="Arial"/>
                <w:sz w:val="18"/>
                <w:szCs w:val="18"/>
                <w:color w:val="414141"/>
                <w:spacing w:val="0"/>
                <w:w w:val="100"/>
                <w:position w:val="1"/>
              </w:rPr>
              <w:tab/>
            </w:r>
            <w:r>
              <w:rPr>
                <w:rFonts w:ascii="Arial" w:hAnsi="Arial" w:cs="Arial" w:eastAsia="Arial"/>
                <w:sz w:val="18"/>
                <w:szCs w:val="18"/>
                <w:color w:val="414141"/>
                <w:spacing w:val="0"/>
                <w:w w:val="100"/>
                <w:position w:val="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  <w:position w:val="1"/>
              </w:rPr>
              <w:t>Bayram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30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3"/>
                <w:position w:val="1"/>
              </w:rPr>
              <w:t>GUL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194" w:lineRule="exact"/>
              <w:ind w:left="3140" w:right="1193"/>
              <w:jc w:val="center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İtf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4"/>
              </w:rPr>
              <w:t>Çvş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7" w:after="0" w:line="100" w:lineRule="exact"/>
              <w:jc w:val="left"/>
              <w:rPr>
                <w:sz w:val="10"/>
                <w:szCs w:val="10"/>
              </w:rPr>
            </w:pPr>
            <w:rPr/>
            <w:r>
              <w:rPr>
                <w:sz w:val="10"/>
                <w:szCs w:val="1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501" w:right="-20"/>
              <w:jc w:val="left"/>
              <w:rPr>
                <w:rFonts w:ascii="Arial" w:hAnsi="Arial" w:cs="Arial" w:eastAsia="Arial"/>
                <w:sz w:val="25"/>
                <w:szCs w:val="25"/>
              </w:rPr>
            </w:pPr>
            <w:rPr/>
            <w:r>
              <w:rPr>
                <w:rFonts w:ascii="Times New Roman" w:hAnsi="Times New Roman" w:cs="Times New Roman" w:eastAsia="Times New Roman"/>
                <w:sz w:val="28"/>
                <w:szCs w:val="28"/>
                <w:color w:val="757779"/>
                <w:spacing w:val="0"/>
                <w:w w:val="84"/>
              </w:rPr>
              <w:t>ı\</w:t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color w:val="757779"/>
                <w:spacing w:val="0"/>
                <w:w w:val="84"/>
              </w:rPr>
              <w:t>bd</w:t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color w:val="757779"/>
                <w:spacing w:val="47"/>
                <w:w w:val="84"/>
              </w:rPr>
              <w:t> </w:t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color w:val="909393"/>
                <w:spacing w:val="-1"/>
                <w:w w:val="199"/>
              </w:rPr>
              <w:t>·</w:t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color w:val="1D2187"/>
                <w:spacing w:val="13"/>
                <w:w w:val="427"/>
              </w:rPr>
              <w:t>\</w:t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color w:val="909393"/>
                <w:spacing w:val="0"/>
                <w:w w:val="66"/>
              </w:rPr>
              <w:t>_</w:t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color w:val="909393"/>
                <w:spacing w:val="15"/>
                <w:w w:val="100"/>
              </w:rPr>
              <w:t> </w:t>
            </w:r>
            <w:r>
              <w:rPr>
                <w:rFonts w:ascii="Arial" w:hAnsi="Arial" w:cs="Arial" w:eastAsia="Arial"/>
                <w:sz w:val="25"/>
                <w:szCs w:val="25"/>
                <w:color w:val="565B60"/>
                <w:spacing w:val="0"/>
                <w:w w:val="100"/>
              </w:rPr>
              <w:t>oPÇ</w:t>
            </w:r>
            <w:r>
              <w:rPr>
                <w:rFonts w:ascii="Arial" w:hAnsi="Arial" w:cs="Arial" w:eastAsia="Arial"/>
                <w:sz w:val="25"/>
                <w:szCs w:val="25"/>
                <w:color w:val="565B60"/>
                <w:spacing w:val="0"/>
                <w:w w:val="100"/>
              </w:rPr>
              <w:t>U</w:t>
            </w:r>
            <w:r>
              <w:rPr>
                <w:rFonts w:ascii="Arial" w:hAnsi="Arial" w:cs="Arial" w:eastAsia="Arial"/>
                <w:sz w:val="25"/>
                <w:szCs w:val="25"/>
                <w:color w:val="000000"/>
                <w:spacing w:val="0"/>
                <w:w w:val="100"/>
              </w:rPr>
            </w:r>
          </w:p>
          <w:p>
            <w:pPr>
              <w:spacing w:before="63" w:after="0" w:line="240" w:lineRule="auto"/>
              <w:ind w:left="501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Pr/>
            <w:r>
              <w:rPr>
                <w:rFonts w:ascii="Arial" w:hAnsi="Arial" w:cs="Arial" w:eastAsia="Arial"/>
                <w:sz w:val="22"/>
                <w:szCs w:val="22"/>
                <w:color w:val="909393"/>
                <w:spacing w:val="-12"/>
                <w:w w:val="148"/>
              </w:rPr>
              <w:t>l</w:t>
            </w:r>
            <w:r>
              <w:rPr>
                <w:rFonts w:ascii="Arial" w:hAnsi="Arial" w:cs="Arial" w:eastAsia="Arial"/>
                <w:sz w:val="22"/>
                <w:szCs w:val="22"/>
                <w:color w:val="757779"/>
                <w:spacing w:val="0"/>
                <w:w w:val="86"/>
              </w:rPr>
              <w:t>tf</w:t>
            </w:r>
            <w:r>
              <w:rPr>
                <w:rFonts w:ascii="Arial" w:hAnsi="Arial" w:cs="Arial" w:eastAsia="Arial"/>
                <w:sz w:val="22"/>
                <w:szCs w:val="22"/>
                <w:color w:val="757779"/>
                <w:spacing w:val="-37"/>
                <w:w w:val="87"/>
              </w:rPr>
              <w:t>a</w:t>
            </w:r>
            <w:r>
              <w:rPr>
                <w:rFonts w:ascii="Arial" w:hAnsi="Arial" w:cs="Arial" w:eastAsia="Arial"/>
                <w:sz w:val="22"/>
                <w:szCs w:val="22"/>
                <w:color w:val="414141"/>
                <w:spacing w:val="-39"/>
                <w:w w:val="173"/>
              </w:rPr>
              <w:t>i</w:t>
            </w:r>
            <w:r>
              <w:rPr>
                <w:rFonts w:ascii="Arial" w:hAnsi="Arial" w:cs="Arial" w:eastAsia="Arial"/>
                <w:sz w:val="22"/>
                <w:szCs w:val="22"/>
                <w:color w:val="565B60"/>
                <w:spacing w:val="0"/>
                <w:w w:val="82"/>
              </w:rPr>
              <w:t>Amlrı</w:t>
            </w:r>
            <w:r>
              <w:rPr>
                <w:rFonts w:ascii="Arial" w:hAnsi="Arial" w:cs="Arial" w:eastAsia="Arial"/>
                <w:sz w:val="22"/>
                <w:szCs w:val="22"/>
                <w:color w:val="000000"/>
                <w:spacing w:val="0"/>
                <w:w w:val="100"/>
              </w:rPr>
            </w:r>
          </w:p>
          <w:p>
            <w:pPr>
              <w:spacing w:before="5" w:after="0" w:line="240" w:lineRule="exact"/>
              <w:jc w:val="left"/>
              <w:rPr>
                <w:sz w:val="24"/>
                <w:szCs w:val="24"/>
              </w:rPr>
            </w:pPr>
            <w:rPr/>
            <w:r>
              <w:rPr>
                <w:sz w:val="24"/>
                <w:szCs w:val="24"/>
              </w:rPr>
            </w:r>
          </w:p>
          <w:p>
            <w:pPr>
              <w:spacing w:before="0" w:after="0" w:line="252" w:lineRule="auto"/>
              <w:ind w:left="3010" w:right="963"/>
              <w:jc w:val="center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Yücel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1"/>
              </w:rPr>
              <w:t>İNER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3"/>
              </w:rPr>
              <w:t>İtf.Eri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351" w:type="dxa"/>
            <w:vMerge w:val="restart"/>
            <w:tcBorders>
              <w:top w:val="single" w:sz="5.727664" w:space="0" w:color="545454"/>
              <w:left w:val="single" w:sz="5.727664" w:space="0" w:color="4F4F4F"/>
              <w:right w:val="nil" w:sz="6" w:space="0" w:color="auto"/>
            </w:tcBorders>
          </w:tcPr>
          <w:p>
            <w:pPr>
              <w:spacing w:before="64" w:after="0" w:line="240" w:lineRule="auto"/>
              <w:ind w:left="1749" w:right="1351"/>
              <w:jc w:val="center"/>
              <w:rPr>
                <w:rFonts w:ascii="Arial" w:hAnsi="Arial" w:cs="Arial" w:eastAsia="Arial"/>
                <w:sz w:val="27"/>
                <w:szCs w:val="27"/>
              </w:rPr>
            </w:pPr>
            <w:rPr/>
            <w:r>
              <w:rPr>
                <w:rFonts w:ascii="Arial" w:hAnsi="Arial" w:cs="Arial" w:eastAsia="Arial"/>
                <w:sz w:val="27"/>
                <w:szCs w:val="27"/>
                <w:color w:val="2D2D2D"/>
                <w:w w:val="87"/>
              </w:rPr>
              <w:t>1</w:t>
            </w:r>
            <w:r>
              <w:rPr>
                <w:rFonts w:ascii="Arial" w:hAnsi="Arial" w:cs="Arial" w:eastAsia="Arial"/>
                <w:sz w:val="27"/>
                <w:szCs w:val="27"/>
                <w:color w:val="2D2D2D"/>
                <w:spacing w:val="-48"/>
                <w:w w:val="100"/>
              </w:rPr>
              <w:t> </w:t>
            </w:r>
            <w:r>
              <w:rPr>
                <w:rFonts w:ascii="Arial" w:hAnsi="Arial" w:cs="Arial" w:eastAsia="Arial"/>
                <w:sz w:val="27"/>
                <w:szCs w:val="27"/>
                <w:color w:val="2D2D2D"/>
                <w:spacing w:val="0"/>
                <w:w w:val="52"/>
              </w:rPr>
              <w:t>B</w:t>
            </w:r>
            <w:r>
              <w:rPr>
                <w:rFonts w:ascii="Arial" w:hAnsi="Arial" w:cs="Arial" w:eastAsia="Arial"/>
                <w:sz w:val="27"/>
                <w:szCs w:val="27"/>
                <w:color w:val="2D2D2D"/>
                <w:spacing w:val="0"/>
                <w:w w:val="52"/>
              </w:rPr>
              <w:t> </w:t>
            </w:r>
            <w:r>
              <w:rPr>
                <w:rFonts w:ascii="Arial" w:hAnsi="Arial" w:cs="Arial" w:eastAsia="Arial"/>
                <w:sz w:val="27"/>
                <w:szCs w:val="27"/>
                <w:color w:val="2D2D2D"/>
                <w:spacing w:val="9"/>
                <w:w w:val="52"/>
              </w:rPr>
              <w:t> </w:t>
            </w:r>
            <w:r>
              <w:rPr>
                <w:rFonts w:ascii="Arial" w:hAnsi="Arial" w:cs="Arial" w:eastAsia="Arial"/>
                <w:sz w:val="25"/>
                <w:szCs w:val="25"/>
                <w:color w:val="2D2D2D"/>
                <w:spacing w:val="0"/>
                <w:w w:val="52"/>
              </w:rPr>
              <w:t>MaYı</w:t>
            </w:r>
            <w:r>
              <w:rPr>
                <w:rFonts w:ascii="Arial" w:hAnsi="Arial" w:cs="Arial" w:eastAsia="Arial"/>
                <w:sz w:val="25"/>
                <w:szCs w:val="25"/>
                <w:color w:val="2D2D2D"/>
                <w:spacing w:val="0"/>
                <w:w w:val="52"/>
              </w:rPr>
              <w:t>s</w:t>
            </w:r>
            <w:r>
              <w:rPr>
                <w:rFonts w:ascii="Arial" w:hAnsi="Arial" w:cs="Arial" w:eastAsia="Arial"/>
                <w:sz w:val="25"/>
                <w:szCs w:val="25"/>
                <w:color w:val="2D2D2D"/>
                <w:spacing w:val="21"/>
                <w:w w:val="52"/>
              </w:rPr>
              <w:t> </w:t>
            </w:r>
            <w:r>
              <w:rPr>
                <w:rFonts w:ascii="Arial" w:hAnsi="Arial" w:cs="Arial" w:eastAsia="Arial"/>
                <w:sz w:val="27"/>
                <w:szCs w:val="27"/>
                <w:color w:val="2D2D2D"/>
                <w:spacing w:val="0"/>
                <w:w w:val="60"/>
              </w:rPr>
              <w:t>2017</w:t>
            </w:r>
            <w:r>
              <w:rPr>
                <w:rFonts w:ascii="Arial" w:hAnsi="Arial" w:cs="Arial" w:eastAsia="Arial"/>
                <w:sz w:val="27"/>
                <w:szCs w:val="27"/>
                <w:color w:val="000000"/>
                <w:spacing w:val="0"/>
                <w:w w:val="100"/>
              </w:rPr>
            </w:r>
          </w:p>
          <w:p>
            <w:pPr>
              <w:spacing w:before="5" w:after="0" w:line="110" w:lineRule="exact"/>
              <w:jc w:val="left"/>
              <w:rPr>
                <w:sz w:val="11"/>
                <w:szCs w:val="11"/>
              </w:rPr>
            </w:pPr>
            <w:rPr/>
            <w:r>
              <w:rPr>
                <w:sz w:val="11"/>
                <w:szCs w:val="11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504" w:lineRule="auto"/>
              <w:ind w:left="1497" w:right="1253" w:firstLine="-93"/>
              <w:jc w:val="center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color w:val="414141"/>
                <w:spacing w:val="0"/>
                <w:w w:val="83"/>
                <w:i/>
              </w:rPr>
              <w:t>1</w:t>
            </w:r>
            <w:r>
              <w:rPr>
                <w:rFonts w:ascii="Arial" w:hAnsi="Arial" w:cs="Arial" w:eastAsia="Arial"/>
                <w:sz w:val="19"/>
                <w:szCs w:val="19"/>
                <w:color w:val="414141"/>
                <w:spacing w:val="0"/>
                <w:w w:val="83"/>
                <w:i/>
              </w:rPr>
              <w:t>  </w:t>
            </w:r>
            <w:r>
              <w:rPr>
                <w:rFonts w:ascii="Arial" w:hAnsi="Arial" w:cs="Arial" w:eastAsia="Arial"/>
                <w:sz w:val="19"/>
                <w:szCs w:val="19"/>
                <w:color w:val="414141"/>
                <w:spacing w:val="39"/>
                <w:w w:val="83"/>
                <w:i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12017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5"/>
              </w:rPr>
              <w:t>itfaiye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Birim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Amiri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691" w:hRule="exact"/>
        </w:trPr>
        <w:tc>
          <w:tcPr>
            <w:tcW w:w="807" w:type="dxa"/>
            <w:tcBorders>
              <w:top w:val="single" w:sz="5.727664" w:space="0" w:color="4B4B4B"/>
              <w:bottom w:val="single" w:sz="5.727664" w:space="0" w:color="646464"/>
              <w:left w:val="nil" w:sz="6" w:space="0" w:color="auto"/>
              <w:right w:val="single" w:sz="5.727664" w:space="0" w:color="5B5B5B"/>
            </w:tcBorders>
          </w:tcPr>
          <w:p>
            <w:pPr>
              <w:spacing w:before="0" w:after="0" w:line="338" w:lineRule="exact"/>
              <w:ind w:left="5" w:right="-20"/>
              <w:jc w:val="left"/>
              <w:rPr>
                <w:rFonts w:ascii="Arial" w:hAnsi="Arial" w:cs="Arial" w:eastAsia="Arial"/>
                <w:sz w:val="41"/>
                <w:szCs w:val="41"/>
              </w:rPr>
            </w:pPr>
            <w:rPr/>
            <w:r>
              <w:rPr>
                <w:rFonts w:ascii="Arial" w:hAnsi="Arial" w:cs="Arial" w:eastAsia="Arial"/>
                <w:sz w:val="41"/>
                <w:szCs w:val="41"/>
                <w:color w:val="BCBCBC"/>
                <w:spacing w:val="0"/>
                <w:w w:val="52"/>
                <w:position w:val="2"/>
              </w:rPr>
              <w:t>ı</w:t>
            </w:r>
            <w:r>
              <w:rPr>
                <w:rFonts w:ascii="Arial" w:hAnsi="Arial" w:cs="Arial" w:eastAsia="Arial"/>
                <w:sz w:val="41"/>
                <w:szCs w:val="41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14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3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0"/>
                <w:w w:val="100"/>
              </w:rPr>
              <w:t>Halk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578" w:type="dxa"/>
            <w:tcBorders>
              <w:top w:val="single" w:sz="5.727664" w:space="0" w:color="4B4B4B"/>
              <w:bottom w:val="single" w:sz="5.727664" w:space="0" w:color="646464"/>
              <w:left w:val="single" w:sz="5.727664" w:space="0" w:color="5B5B5B"/>
              <w:right w:val="single" w:sz="5.727664" w:space="0" w:color="484848"/>
            </w:tcBorders>
          </w:tcPr>
          <w:p>
            <w:pPr/>
            <w:rPr/>
          </w:p>
        </w:tc>
        <w:tc>
          <w:tcPr>
            <w:tcW w:w="678" w:type="dxa"/>
            <w:tcBorders>
              <w:top w:val="single" w:sz="5.727664" w:space="0" w:color="4B4B4B"/>
              <w:bottom w:val="single" w:sz="5.727664" w:space="0" w:color="646464"/>
              <w:left w:val="single" w:sz="5.727664" w:space="0" w:color="484848"/>
              <w:right w:val="nil" w:sz="6" w:space="0" w:color="auto"/>
            </w:tcBorders>
          </w:tcPr>
          <w:p>
            <w:pPr/>
            <w:rPr/>
          </w:p>
        </w:tc>
        <w:tc>
          <w:tcPr>
            <w:tcW w:w="5024" w:type="dxa"/>
            <w:vMerge/>
            <w:tcBorders>
              <w:bottom w:val="single" w:sz="5.727664" w:space="0" w:color="646464"/>
              <w:left w:val="nil" w:sz="6" w:space="0" w:color="auto"/>
              <w:right w:val="single" w:sz="5.727664" w:space="0" w:color="4F4F4F"/>
            </w:tcBorders>
          </w:tcPr>
          <w:p>
            <w:pPr/>
            <w:rPr/>
          </w:p>
        </w:tc>
        <w:tc>
          <w:tcPr>
            <w:tcW w:w="4351" w:type="dxa"/>
            <w:vMerge/>
            <w:tcBorders>
              <w:bottom w:val="single" w:sz="5.727664" w:space="0" w:color="646464"/>
              <w:left w:val="single" w:sz="5.727664" w:space="0" w:color="4F4F4F"/>
              <w:right w:val="nil" w:sz="6" w:space="0" w:color="auto"/>
            </w:tcBorders>
          </w:tcPr>
          <w:p>
            <w:pPr/>
            <w:rPr/>
          </w:p>
        </w:tc>
      </w:tr>
    </w:tbl>
    <w:p>
      <w:pPr>
        <w:rPr>
          <w:sz w:val="0"/>
          <w:szCs w:val="0"/>
        </w:rPr>
      </w:pPr>
      <w:rPr/>
      <w:r>
        <w:rPr/>
        <w:pict>
          <v:shape style="position:absolute;margin-left:439.679993pt;margin-top:658.559998pt;width:116.160006pt;height:105.6pt;mso-position-horizontal-relative:page;mso-position-vertical-relative:page;z-index:-16423" type="#_x0000_t75">
            <v:imagedata r:id="rId17" o:title=""/>
          </v:shape>
        </w:pict>
      </w:r>
      <w:r>
        <w:rPr/>
        <w:pict>
          <v:group style="position:absolute;margin-left:13.841861pt;margin-top:704.272095pt;width:.1pt;height:56.25559pt;mso-position-horizontal-relative:page;mso-position-vertical-relative:page;z-index:-16414" coordorigin="277,14085" coordsize="2,1125">
            <v:shape style="position:absolute;left:277;top:14085;width:2;height:1125" coordorigin="277,14085" coordsize="0,1125" path="m277,15211l277,14085e" filled="f" stroked="t" strokeweight=".715958pt" strokecolor="#C3C3C3">
              <v:path arrowok="t"/>
            </v:shape>
          </v:group>
          <w10:wrap type="none"/>
        </w:pict>
      </w:r>
    </w:p>
    <w:p>
      <w:pPr>
        <w:spacing w:after="0"/>
        <w:sectPr>
          <w:type w:val="continuous"/>
          <w:pgSz w:w="11920" w:h="16840"/>
          <w:pgMar w:top="620" w:bottom="280" w:left="0" w:right="1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2" w:lineRule="auto"/>
        <w:ind w:left="3816" w:right="4240" w:firstLine="-115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1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1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9"/>
          <w:w w:val="114"/>
        </w:rPr>
        <w:t>G</w:t>
      </w:r>
      <w:r>
        <w:rPr>
          <w:rFonts w:ascii="Arial" w:hAnsi="Arial" w:cs="Arial" w:eastAsia="Arial"/>
          <w:sz w:val="21"/>
          <w:szCs w:val="21"/>
          <w:color w:val="282828"/>
          <w:spacing w:val="0"/>
          <w:w w:val="334"/>
        </w:rPr>
        <w:t>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198" w:lineRule="exact"/>
        <w:ind w:left="603" w:right="-20"/>
        <w:jc w:val="left"/>
        <w:tabs>
          <w:tab w:pos="3320" w:val="left"/>
          <w:tab w:pos="968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545616pt;margin-top:-53.97625pt;width:493.022667pt;height:72pt;mso-position-horizontal-relative:page;mso-position-vertical-relative:paragraph;z-index:-16407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976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8"/>
                      <w:szCs w:val="108"/>
                      <w:color w:val="282828"/>
                      <w:spacing w:val="0"/>
                      <w:w w:val="379"/>
                      <w:position w:val="3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108"/>
                      <w:szCs w:val="108"/>
                      <w:color w:val="282828"/>
                      <w:spacing w:val="0"/>
                      <w:w w:val="100"/>
                      <w:position w:val="3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08"/>
                      <w:szCs w:val="108"/>
                      <w:color w:val="282828"/>
                      <w:spacing w:val="0"/>
                      <w:w w:val="100"/>
                      <w:position w:val="3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9EA0A0"/>
                      <w:spacing w:val="0"/>
                      <w:w w:val="24"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100"/>
          <w:position w:val="-5"/>
        </w:rPr>
        <w:t>BOVOKSEHIR</w:t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  <w:position w:val="-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16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  <w:position w:val="-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16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-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1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-4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1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-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</w:r>
      <w:r>
        <w:rPr>
          <w:rFonts w:ascii="Arial" w:hAnsi="Arial" w:cs="Arial" w:eastAsia="Arial"/>
          <w:sz w:val="22"/>
          <w:szCs w:val="22"/>
          <w:color w:val="9EA0A0"/>
          <w:spacing w:val="0"/>
          <w:w w:val="216"/>
          <w:position w:val="-3"/>
        </w:rPr>
        <w:t>'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99" w:lineRule="exact"/>
        <w:ind w:left="646" w:right="-20"/>
        <w:jc w:val="left"/>
        <w:tabs>
          <w:tab w:pos="4460" w:val="left"/>
          <w:tab w:pos="9940" w:val="left"/>
        </w:tabs>
        <w:rPr>
          <w:rFonts w:ascii="Arial" w:hAnsi="Arial" w:cs="Arial" w:eastAsia="Arial"/>
          <w:sz w:val="6"/>
          <w:szCs w:val="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1.218994pt;margin-top:3.1125pt;width:4.745250pt;height:12.5pt;mso-position-horizontal-relative:page;mso-position-vertical-relative:paragraph;z-index:-16406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rPr>
                      <w:rFonts w:ascii="Times New Roman" w:hAnsi="Times New Roman" w:cs="Times New Roman" w:eastAsia="Times New Roman"/>
                      <w:sz w:val="25"/>
                      <w:szCs w:val="2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C6C6C6"/>
                      <w:spacing w:val="0"/>
                      <w:w w:val="114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16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16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B3B5B5"/>
          <w:spacing w:val="0"/>
          <w:w w:val="132"/>
          <w:position w:val="14"/>
        </w:rPr>
        <w:t>.</w:t>
      </w:r>
      <w:r>
        <w:rPr>
          <w:rFonts w:ascii="Arial" w:hAnsi="Arial" w:cs="Arial" w:eastAsia="Arial"/>
          <w:sz w:val="18"/>
          <w:szCs w:val="18"/>
          <w:color w:val="B3B5B5"/>
          <w:spacing w:val="0"/>
          <w:w w:val="132"/>
          <w:position w:val="14"/>
        </w:rPr>
        <w:t> </w:t>
      </w:r>
      <w:r>
        <w:rPr>
          <w:rFonts w:ascii="Arial" w:hAnsi="Arial" w:cs="Arial" w:eastAsia="Arial"/>
          <w:sz w:val="18"/>
          <w:szCs w:val="18"/>
          <w:color w:val="B3B5B5"/>
          <w:spacing w:val="12"/>
          <w:w w:val="132"/>
          <w:position w:val="14"/>
        </w:rPr>
        <w:t> </w:t>
      </w:r>
      <w:r>
        <w:rPr>
          <w:rFonts w:ascii="Arial" w:hAnsi="Arial" w:cs="Arial" w:eastAsia="Arial"/>
          <w:sz w:val="5"/>
          <w:szCs w:val="5"/>
          <w:color w:val="898A8A"/>
          <w:spacing w:val="0"/>
          <w:w w:val="100"/>
          <w:position w:val="14"/>
        </w:rPr>
        <w:t>.</w:t>
      </w:r>
      <w:r>
        <w:rPr>
          <w:rFonts w:ascii="Arial" w:hAnsi="Arial" w:cs="Arial" w:eastAsia="Arial"/>
          <w:sz w:val="5"/>
          <w:szCs w:val="5"/>
          <w:color w:val="898A8A"/>
          <w:spacing w:val="0"/>
          <w:w w:val="100"/>
          <w:position w:val="14"/>
        </w:rPr>
        <w:t> </w:t>
      </w:r>
      <w:r>
        <w:rPr>
          <w:rFonts w:ascii="Arial" w:hAnsi="Arial" w:cs="Arial" w:eastAsia="Arial"/>
          <w:sz w:val="5"/>
          <w:szCs w:val="5"/>
          <w:color w:val="898A8A"/>
          <w:spacing w:val="6"/>
          <w:w w:val="100"/>
          <w:position w:val="14"/>
        </w:rPr>
        <w:t> </w:t>
      </w:r>
      <w:r>
        <w:rPr>
          <w:rFonts w:ascii="Arial" w:hAnsi="Arial" w:cs="Arial" w:eastAsia="Arial"/>
          <w:sz w:val="15"/>
          <w:szCs w:val="15"/>
          <w:color w:val="B3B5B5"/>
          <w:spacing w:val="0"/>
          <w:w w:val="100"/>
          <w:position w:val="14"/>
        </w:rPr>
        <w:t>-</w:t>
      </w:r>
      <w:r>
        <w:rPr>
          <w:rFonts w:ascii="Arial" w:hAnsi="Arial" w:cs="Arial" w:eastAsia="Arial"/>
          <w:sz w:val="15"/>
          <w:szCs w:val="15"/>
          <w:color w:val="B3B5B5"/>
          <w:spacing w:val="0"/>
          <w:w w:val="100"/>
          <w:position w:val="14"/>
        </w:rPr>
        <w:t> </w:t>
      </w:r>
      <w:r>
        <w:rPr>
          <w:rFonts w:ascii="Arial" w:hAnsi="Arial" w:cs="Arial" w:eastAsia="Arial"/>
          <w:sz w:val="15"/>
          <w:szCs w:val="15"/>
          <w:color w:val="B3B5B5"/>
          <w:spacing w:val="20"/>
          <w:w w:val="100"/>
          <w:position w:val="14"/>
        </w:rPr>
        <w:t> </w:t>
      </w:r>
      <w:r>
        <w:rPr>
          <w:rFonts w:ascii="Arial" w:hAnsi="Arial" w:cs="Arial" w:eastAsia="Arial"/>
          <w:sz w:val="6"/>
          <w:szCs w:val="6"/>
          <w:color w:val="9EA0A0"/>
          <w:spacing w:val="0"/>
          <w:w w:val="160"/>
          <w:position w:val="14"/>
        </w:rPr>
        <w:t>:/"'/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40" w:after="0" w:line="240" w:lineRule="auto"/>
        <w:ind w:left="119" w:right="-20"/>
        <w:jc w:val="left"/>
        <w:tabs>
          <w:tab w:pos="1500" w:val="left"/>
          <w:tab w:pos="3200" w:val="left"/>
          <w:tab w:pos="558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15.05.2017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4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25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8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9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7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]rel: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7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530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215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76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0"/>
        </w:rPr>
        <w:t>02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63" w:lineRule="auto"/>
        <w:ind w:left="124" w:right="3217" w:firstLine="-5"/>
        <w:jc w:val="left"/>
        <w:tabs>
          <w:tab w:pos="1500" w:val="left"/>
          <w:tab w:pos="3200" w:val="left"/>
          <w:tab w:pos="4540" w:val="left"/>
          <w:tab w:pos="5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yıt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9"/>
        </w:rPr>
        <w:t>15.05.20ı7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6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9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3133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7"/>
          <w:w w:val="9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9"/>
        </w:rPr>
        <w:t>ku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3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1"/>
          <w:w w:val="13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9"/>
        </w:rPr>
        <w:t>ÖY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Bildiri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Çan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9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tw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9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Dikili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Beledi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Eski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5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pll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Dikili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3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"/>
          <w:w w:val="112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29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6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9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4"/>
          <w:w w:val="105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öğ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ürl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Dikili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Eski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Çöpl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77"/>
        </w:rPr>
        <w:t>ğ1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7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1"/>
          <w:w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Dikili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6"/>
          <w:w w:val="109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94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9"/>
        </w:rPr>
        <w:t>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29" w:right="-20"/>
        <w:jc w:val="left"/>
        <w:tabs>
          <w:tab w:pos="1800" w:val="left"/>
          <w:tab w:pos="4580" w:val="left"/>
          <w:tab w:pos="7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4" w:after="0" w:line="166" w:lineRule="auto"/>
        <w:ind w:left="3677" w:right="3235" w:firstLine="-3548"/>
        <w:jc w:val="left"/>
        <w:tabs>
          <w:tab w:pos="366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8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14141"/>
          <w:spacing w:val="0"/>
          <w:w w:val="95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14141"/>
          <w:spacing w:val="5"/>
          <w:w w:val="95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95"/>
          <w:position w:val="1"/>
        </w:rPr>
        <w:t>pını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95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5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8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8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79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99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74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3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7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6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78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3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4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3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ger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9" w:lineRule="exact"/>
        <w:ind w:left="4501" w:right="-20"/>
        <w:jc w:val="left"/>
        <w:tabs>
          <w:tab w:pos="5100" w:val="left"/>
          <w:tab w:pos="606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282828"/>
          <w:spacing w:val="0"/>
          <w:w w:val="55"/>
        </w:rPr>
        <w:t>ı</w:t>
      </w:r>
      <w:r>
        <w:rPr>
          <w:rFonts w:ascii="Arial" w:hAnsi="Arial" w:cs="Arial" w:eastAsia="Arial"/>
          <w:sz w:val="42"/>
          <w:szCs w:val="42"/>
          <w:color w:val="282828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282828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565656"/>
          <w:spacing w:val="0"/>
          <w:w w:val="55"/>
        </w:rPr>
        <w:t>ı</w:t>
      </w:r>
      <w:r>
        <w:rPr>
          <w:rFonts w:ascii="Arial" w:hAnsi="Arial" w:cs="Arial" w:eastAsia="Arial"/>
          <w:sz w:val="42"/>
          <w:szCs w:val="42"/>
          <w:color w:val="565656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565656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414141"/>
          <w:spacing w:val="0"/>
          <w:w w:val="55"/>
          <w:position w:val="2"/>
        </w:rPr>
        <w:t>ı</w:t>
      </w:r>
      <w:r>
        <w:rPr>
          <w:rFonts w:ascii="Arial" w:hAnsi="Arial" w:cs="Arial" w:eastAsia="Arial"/>
          <w:sz w:val="42"/>
          <w:szCs w:val="42"/>
          <w:color w:val="414141"/>
          <w:spacing w:val="-54"/>
          <w:w w:val="55"/>
          <w:position w:val="2"/>
        </w:rPr>
        <w:t> </w:t>
      </w:r>
      <w:r>
        <w:rPr>
          <w:rFonts w:ascii="Arial" w:hAnsi="Arial" w:cs="Arial" w:eastAsia="Arial"/>
          <w:sz w:val="42"/>
          <w:szCs w:val="42"/>
          <w:color w:val="414141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42"/>
          <w:szCs w:val="42"/>
          <w:color w:val="41414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90"/>
          <w:position w:val="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4"/>
          <w:position w:val="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5"/>
          <w:w w:val="100"/>
          <w:position w:val="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8"/>
        </w:rPr>
        <w:t>ıoı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  <w:position w:val="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8"/>
        </w:rPr>
        <w:t>7:45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133" w:right="-20"/>
        <w:jc w:val="left"/>
        <w:tabs>
          <w:tab w:pos="2160" w:val="left"/>
          <w:tab w:pos="5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5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"/>
          <w:w w:val="104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8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67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3"/>
          <w:position w:val="0"/>
        </w:rPr>
        <w:t>JK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82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4"/>
          <w:position w:val="0"/>
        </w:rPr>
        <w:t>ra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6"/>
          <w:w w:val="104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5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4" w:after="0" w:line="240" w:lineRule="auto"/>
        <w:ind w:left="21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98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w w:val="9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6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Ayku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KÖYLÜ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164" w:right="-20"/>
        <w:jc w:val="left"/>
        <w:tabs>
          <w:tab w:pos="472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17:16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17:20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left="21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Plakas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-1"/>
        </w:rPr>
        <w:t>615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left="4740" w:right="-20"/>
        <w:jc w:val="left"/>
        <w:tabs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"/>
          <w:w w:val="10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"/>
          <w:w w:val="9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3"/>
        </w:rPr>
        <w:t>kh·i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9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5"/>
          <w:w w:val="12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8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4750" w:right="-20"/>
        <w:jc w:val="left"/>
        <w:tabs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47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8"/>
          <w:w w:val="9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8"/>
        </w:rPr>
        <w:t>mni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t-Jandarma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186" w:lineRule="exact"/>
        <w:ind w:left="2183" w:right="-20"/>
        <w:jc w:val="left"/>
        <w:tabs>
          <w:tab w:pos="4740" w:val="left"/>
          <w:tab w:pos="7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3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-3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7" w:lineRule="exact"/>
        <w:ind w:left="114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565656"/>
          <w:spacing w:val="0"/>
          <w:w w:val="137"/>
          <w:position w:val="-3"/>
        </w:rPr>
        <w:t>1-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41" w:lineRule="exact"/>
        <w:ind w:left="133" w:right="-20"/>
        <w:jc w:val="left"/>
        <w:tabs>
          <w:tab w:pos="480" w:val="left"/>
          <w:tab w:pos="472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414141"/>
          <w:spacing w:val="0"/>
          <w:w w:val="222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4141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41414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4"/>
          <w:w w:val="100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nıcı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6"/>
          <w:position w:val="2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6"/>
          <w:position w:val="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6"/>
          <w:w w:val="136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4"/>
          <w:position w:val="3"/>
        </w:rPr>
        <w:t>fA.,raç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74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218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1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</w:rPr>
        <w:t>A.</w:t>
      </w:r>
      <w:r>
        <w:rPr>
          <w:rFonts w:ascii="Arial" w:hAnsi="Arial" w:cs="Arial" w:eastAsia="Arial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18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8" w:lineRule="auto"/>
        <w:ind w:left="138" w:right="2206" w:firstLine="-10"/>
        <w:jc w:val="left"/>
        <w:tabs>
          <w:tab w:pos="2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3" w:lineRule="exact"/>
        <w:ind w:left="66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4" w:lineRule="exact"/>
        <w:ind w:left="138" w:right="-20"/>
        <w:jc w:val="left"/>
        <w:tabs>
          <w:tab w:pos="2680" w:val="left"/>
          <w:tab w:pos="5440" w:val="left"/>
          <w:tab w:pos="6660" w:val="left"/>
          <w:tab w:pos="7000" w:val="left"/>
          <w:tab w:pos="8220" w:val="left"/>
          <w:tab w:pos="9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</w:r>
      <w:r>
        <w:rPr>
          <w:rFonts w:ascii="Arial" w:hAnsi="Arial" w:cs="Arial" w:eastAsia="Arial"/>
          <w:sz w:val="38"/>
          <w:szCs w:val="38"/>
          <w:color w:val="282828"/>
          <w:spacing w:val="0"/>
          <w:w w:val="56"/>
          <w:position w:val="-5"/>
        </w:rPr>
        <w:t>ı</w:t>
      </w:r>
      <w:r>
        <w:rPr>
          <w:rFonts w:ascii="Arial" w:hAnsi="Arial" w:cs="Arial" w:eastAsia="Arial"/>
          <w:sz w:val="38"/>
          <w:szCs w:val="38"/>
          <w:color w:val="282828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8"/>
          <w:szCs w:val="38"/>
          <w:color w:val="282828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  <w:position w:val="-1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282828"/>
          <w:spacing w:val="0"/>
          <w:w w:val="56"/>
          <w:position w:val="-5"/>
        </w:rPr>
        <w:t>ı</w:t>
      </w:r>
      <w:r>
        <w:rPr>
          <w:rFonts w:ascii="Arial" w:hAnsi="Arial" w:cs="Arial" w:eastAsia="Arial"/>
          <w:sz w:val="38"/>
          <w:szCs w:val="38"/>
          <w:color w:val="282828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8"/>
          <w:szCs w:val="38"/>
          <w:color w:val="282828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  <w:position w:val="-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8" w:lineRule="exact"/>
        <w:ind w:left="5602" w:right="-20"/>
        <w:jc w:val="left"/>
        <w:tabs>
          <w:tab w:pos="6660" w:val="left"/>
          <w:tab w:pos="822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6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6"/>
        </w:rPr>
      </w:r>
      <w:r>
        <w:rPr>
          <w:rFonts w:ascii="Arial" w:hAnsi="Arial" w:cs="Arial" w:eastAsia="Arial"/>
          <w:sz w:val="38"/>
          <w:szCs w:val="38"/>
          <w:color w:val="414141"/>
          <w:spacing w:val="0"/>
          <w:w w:val="63"/>
          <w:position w:val="2"/>
        </w:rPr>
        <w:t>ı</w:t>
      </w:r>
      <w:r>
        <w:rPr>
          <w:rFonts w:ascii="Arial" w:hAnsi="Arial" w:cs="Arial" w:eastAsia="Arial"/>
          <w:sz w:val="38"/>
          <w:szCs w:val="38"/>
          <w:color w:val="414141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8"/>
          <w:szCs w:val="38"/>
          <w:color w:val="414141"/>
          <w:spacing w:val="0"/>
          <w:w w:val="100"/>
          <w:position w:val="2"/>
        </w:rPr>
      </w:r>
      <w:r>
        <w:rPr>
          <w:rFonts w:ascii="Arial" w:hAnsi="Arial" w:cs="Arial" w:eastAsia="Arial"/>
          <w:sz w:val="34"/>
          <w:szCs w:val="34"/>
          <w:color w:val="414141"/>
          <w:spacing w:val="0"/>
          <w:w w:val="63"/>
          <w:position w:val="4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0" w:lineRule="auto"/>
        <w:ind w:left="143" w:right="4893" w:firstLine="-5"/>
        <w:jc w:val="left"/>
        <w:tabs>
          <w:tab w:pos="2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kayı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0"/>
        </w:rPr>
        <w:t>oluşmamıştı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4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3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25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kapatılmı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eski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çöplü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alanına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belediye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tarafından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0" w:lineRule="auto"/>
        <w:ind w:left="2183" w:right="164" w:firstLine="-204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döküle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bahçe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atıkları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kişile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9"/>
        </w:rPr>
        <w:t>tarafındansehve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ateşini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2"/>
        </w:rPr>
        <w:t>ı,;ıktığı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sert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rüzgarı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etkisi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büyüdüğü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3" w:right="-20"/>
        <w:jc w:val="left"/>
        <w:tabs>
          <w:tab w:pos="218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10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3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8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"/>
          <w:w w:val="9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7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6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r,.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2" w:lineRule="auto"/>
        <w:ind w:left="143" w:right="2918" w:firstLine="287"/>
        <w:jc w:val="left"/>
        <w:tabs>
          <w:tab w:pos="2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0"/>
          <w:w w:val="16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Dikili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Belediyesi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Çandarlı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Zabıta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Arnirliği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ekibine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left="157" w:right="-20"/>
        <w:jc w:val="left"/>
        <w:tabs>
          <w:tab w:pos="2180" w:val="left"/>
          <w:tab w:pos="6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lfa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rih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6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0"/>
          <w:w w:val="92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99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28"/>
          <w:position w:val="1"/>
        </w:rPr>
        <w:t>ati: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1"/>
        </w:rPr>
        <w:t>18:20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35" w:lineRule="exact"/>
        <w:ind w:left="244" w:right="-20"/>
        <w:jc w:val="left"/>
        <w:tabs>
          <w:tab w:pos="1060" w:val="left"/>
          <w:tab w:pos="1560" w:val="left"/>
          <w:tab w:pos="8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  <w:position w:val="-1"/>
        </w:rPr>
        <w:t>GİDENEKİP: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9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0"/>
        </w:rPr>
        <w:t>Çanda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6"/>
          <w:position w:val="0"/>
        </w:rPr>
        <w:t>r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39"/>
          <w:position w:val="0"/>
        </w:rPr>
        <w:t>lı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320" w:bottom="280" w:left="240" w:right="260"/>
        </w:sectPr>
      </w:pPr>
      <w:rPr/>
    </w:p>
    <w:p>
      <w:pPr>
        <w:spacing w:before="40" w:after="0" w:line="240" w:lineRule="auto"/>
        <w:ind w:left="2351" w:right="-73"/>
        <w:jc w:val="left"/>
        <w:tabs>
          <w:tab w:pos="4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47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right="328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91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282828"/>
          <w:spacing w:val="0"/>
          <w:w w:val="80"/>
          <w:i/>
          <w:position w:val="-12"/>
        </w:rPr>
        <w:t>1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80"/>
          <w:i/>
          <w:position w:val="-12"/>
        </w:rPr>
        <w:t>  </w:t>
      </w:r>
      <w:r>
        <w:rPr>
          <w:rFonts w:ascii="Arial" w:hAnsi="Arial" w:cs="Arial" w:eastAsia="Arial"/>
          <w:sz w:val="20"/>
          <w:szCs w:val="20"/>
          <w:color w:val="282828"/>
          <w:spacing w:val="26"/>
          <w:w w:val="80"/>
          <w:i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  <w:position w:val="-1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260"/>
          <w:cols w:num="2" w:equalWidth="0">
            <w:col w:w="6366" w:space="2602"/>
            <w:col w:w="2452"/>
          </w:cols>
        </w:sectPr>
      </w:pPr>
      <w:rPr/>
    </w:p>
    <w:p>
      <w:pPr>
        <w:spacing w:before="0" w:after="0" w:line="95" w:lineRule="exact"/>
        <w:ind w:left="167" w:right="-20"/>
        <w:jc w:val="left"/>
        <w:tabs>
          <w:tab w:pos="2660" w:val="left"/>
          <w:tab w:pos="8440" w:val="left"/>
        </w:tabs>
        <w:rPr>
          <w:rFonts w:ascii="Times New Roman" w:hAnsi="Times New Roman" w:cs="Times New Roman" w:eastAsia="Times New Roman"/>
          <w:sz w:val="127"/>
          <w:szCs w:val="1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5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  <w:position w:val="-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5"/>
        </w:rPr>
      </w:r>
      <w:r>
        <w:rPr>
          <w:rFonts w:ascii="Arial" w:hAnsi="Arial" w:cs="Arial" w:eastAsia="Arial"/>
          <w:sz w:val="20"/>
          <w:szCs w:val="20"/>
          <w:color w:val="2862D3"/>
          <w:spacing w:val="0"/>
          <w:w w:val="98"/>
          <w:position w:val="-46"/>
        </w:rPr>
        <w:t>Itf</w:t>
      </w:r>
      <w:r>
        <w:rPr>
          <w:rFonts w:ascii="Arial" w:hAnsi="Arial" w:cs="Arial" w:eastAsia="Arial"/>
          <w:sz w:val="20"/>
          <w:szCs w:val="20"/>
          <w:color w:val="4B77C1"/>
          <w:spacing w:val="0"/>
          <w:w w:val="98"/>
          <w:position w:val="-46"/>
        </w:rPr>
        <w:t>aiye</w:t>
      </w:r>
      <w:r>
        <w:rPr>
          <w:rFonts w:ascii="Arial" w:hAnsi="Arial" w:cs="Arial" w:eastAsia="Arial"/>
          <w:sz w:val="20"/>
          <w:szCs w:val="20"/>
          <w:color w:val="4B77C1"/>
          <w:spacing w:val="-13"/>
          <w:w w:val="98"/>
          <w:position w:val="-46"/>
        </w:rPr>
        <w:t> </w:t>
      </w:r>
      <w:r>
        <w:rPr>
          <w:rFonts w:ascii="Arial" w:hAnsi="Arial" w:cs="Arial" w:eastAsia="Arial"/>
          <w:sz w:val="20"/>
          <w:szCs w:val="20"/>
          <w:color w:val="4B77C1"/>
          <w:spacing w:val="-3"/>
          <w:w w:val="100"/>
          <w:position w:val="-46"/>
        </w:rPr>
        <w:t>K</w:t>
      </w:r>
      <w:r>
        <w:rPr>
          <w:rFonts w:ascii="Arial" w:hAnsi="Arial" w:cs="Arial" w:eastAsia="Arial"/>
          <w:sz w:val="20"/>
          <w:szCs w:val="20"/>
          <w:color w:val="496DDF"/>
          <w:spacing w:val="-6"/>
          <w:w w:val="100"/>
          <w:position w:val="-46"/>
        </w:rPr>
        <w:t>u</w:t>
      </w:r>
      <w:r>
        <w:rPr>
          <w:rFonts w:ascii="Arial" w:hAnsi="Arial" w:cs="Arial" w:eastAsia="Arial"/>
          <w:sz w:val="20"/>
          <w:szCs w:val="20"/>
          <w:color w:val="4B77C1"/>
          <w:spacing w:val="0"/>
          <w:w w:val="100"/>
          <w:position w:val="-46"/>
        </w:rPr>
        <w:t>zey</w:t>
      </w:r>
      <w:r>
        <w:rPr>
          <w:rFonts w:ascii="Arial" w:hAnsi="Arial" w:cs="Arial" w:eastAsia="Arial"/>
          <w:sz w:val="20"/>
          <w:szCs w:val="20"/>
          <w:color w:val="4B77C1"/>
          <w:spacing w:val="-20"/>
          <w:w w:val="100"/>
          <w:position w:val="-46"/>
        </w:rPr>
        <w:t> </w:t>
      </w:r>
      <w:r>
        <w:rPr>
          <w:rFonts w:ascii="Arial" w:hAnsi="Arial" w:cs="Arial" w:eastAsia="Arial"/>
          <w:sz w:val="20"/>
          <w:szCs w:val="20"/>
          <w:color w:val="4B77C1"/>
          <w:spacing w:val="0"/>
          <w:w w:val="100"/>
          <w:position w:val="-46"/>
        </w:rPr>
        <w:t>B</w:t>
      </w:r>
      <w:r>
        <w:rPr>
          <w:rFonts w:ascii="Arial" w:hAnsi="Arial" w:cs="Arial" w:eastAsia="Arial"/>
          <w:sz w:val="20"/>
          <w:szCs w:val="20"/>
          <w:color w:val="4B77C1"/>
          <w:spacing w:val="-11"/>
          <w:w w:val="100"/>
          <w:position w:val="-46"/>
        </w:rPr>
        <w:t>ö</w:t>
      </w:r>
      <w:r>
        <w:rPr>
          <w:rFonts w:ascii="Arial" w:hAnsi="Arial" w:cs="Arial" w:eastAsia="Arial"/>
          <w:sz w:val="20"/>
          <w:szCs w:val="20"/>
          <w:color w:val="2862D3"/>
          <w:spacing w:val="0"/>
          <w:w w:val="100"/>
          <w:position w:val="-46"/>
        </w:rPr>
        <w:t>l</w:t>
      </w:r>
      <w:r>
        <w:rPr>
          <w:rFonts w:ascii="Arial" w:hAnsi="Arial" w:cs="Arial" w:eastAsia="Arial"/>
          <w:sz w:val="20"/>
          <w:szCs w:val="20"/>
          <w:color w:val="2862D3"/>
          <w:spacing w:val="-8"/>
          <w:w w:val="100"/>
          <w:position w:val="-46"/>
        </w:rPr>
        <w:t>g</w:t>
      </w:r>
      <w:r>
        <w:rPr>
          <w:rFonts w:ascii="Arial" w:hAnsi="Arial" w:cs="Arial" w:eastAsia="Arial"/>
          <w:sz w:val="20"/>
          <w:szCs w:val="20"/>
          <w:color w:val="4B77C1"/>
          <w:spacing w:val="0"/>
          <w:w w:val="100"/>
          <w:position w:val="-46"/>
        </w:rPr>
        <w:t>e</w:t>
        <w:tab/>
      </w:r>
      <w:r>
        <w:rPr>
          <w:rFonts w:ascii="Arial" w:hAnsi="Arial" w:cs="Arial" w:eastAsia="Arial"/>
          <w:sz w:val="20"/>
          <w:szCs w:val="20"/>
          <w:color w:val="4B77C1"/>
          <w:spacing w:val="-44"/>
          <w:w w:val="100"/>
          <w:position w:val="-46"/>
        </w:rPr>
        <w:t> </w:t>
      </w:r>
      <w:r>
        <w:rPr>
          <w:rFonts w:ascii="Arial" w:hAnsi="Arial" w:cs="Arial" w:eastAsia="Arial"/>
          <w:sz w:val="20"/>
          <w:szCs w:val="20"/>
          <w:color w:val="4B77C1"/>
          <w:spacing w:val="0"/>
          <w:w w:val="100"/>
          <w:position w:val="-46"/>
        </w:rPr>
      </w:r>
      <w:r>
        <w:rPr>
          <w:rFonts w:ascii="Times New Roman" w:hAnsi="Times New Roman" w:cs="Times New Roman" w:eastAsia="Times New Roman"/>
          <w:sz w:val="127"/>
          <w:szCs w:val="127"/>
          <w:color w:val="B3B5B5"/>
          <w:spacing w:val="22"/>
          <w:w w:val="21"/>
          <w:position w:val="-95"/>
        </w:rPr>
        <w:t>.</w:t>
      </w:r>
      <w:r>
        <w:rPr>
          <w:rFonts w:ascii="Times New Roman" w:hAnsi="Times New Roman" w:cs="Times New Roman" w:eastAsia="Times New Roman"/>
          <w:sz w:val="127"/>
          <w:szCs w:val="127"/>
          <w:color w:val="3B3F5B"/>
          <w:spacing w:val="0"/>
          <w:w w:val="93"/>
          <w:position w:val="-95"/>
        </w:rPr>
        <w:t>;</w:t>
      </w:r>
      <w:r>
        <w:rPr>
          <w:rFonts w:ascii="Times New Roman" w:hAnsi="Times New Roman" w:cs="Times New Roman" w:eastAsia="Times New Roman"/>
          <w:sz w:val="127"/>
          <w:szCs w:val="127"/>
          <w:color w:val="3B3F5B"/>
          <w:spacing w:val="-344"/>
          <w:w w:val="93"/>
          <w:position w:val="-95"/>
        </w:rPr>
        <w:t>;</w:t>
      </w:r>
      <w:r>
        <w:rPr>
          <w:rFonts w:ascii="Times New Roman" w:hAnsi="Times New Roman" w:cs="Times New Roman" w:eastAsia="Times New Roman"/>
          <w:sz w:val="127"/>
          <w:szCs w:val="127"/>
          <w:color w:val="414141"/>
          <w:spacing w:val="0"/>
          <w:w w:val="103"/>
          <w:position w:val="-95"/>
        </w:rPr>
        <w:t>:</w:t>
      </w:r>
      <w:r>
        <w:rPr>
          <w:rFonts w:ascii="Times New Roman" w:hAnsi="Times New Roman" w:cs="Times New Roman" w:eastAsia="Times New Roman"/>
          <w:sz w:val="127"/>
          <w:szCs w:val="127"/>
          <w:color w:val="000000"/>
          <w:spacing w:val="0"/>
          <w:w w:val="100"/>
          <w:position w:val="0"/>
        </w:rPr>
      </w:r>
    </w:p>
    <w:p>
      <w:pPr>
        <w:spacing w:before="0" w:after="0" w:line="133" w:lineRule="exact"/>
        <w:ind w:left="2638" w:right="-20"/>
        <w:jc w:val="left"/>
        <w:tabs>
          <w:tab w:pos="3740" w:val="left"/>
          <w:tab w:pos="88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4.810089pt;margin-top:6.642853pt;width:2.014963pt;height:72pt;mso-position-horizontal-relative:page;mso-position-vertical-relative:paragraph;z-index:-16403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Times New Roman" w:hAnsi="Times New Roman" w:cs="Times New Roman" w:eastAsia="Times New Roman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414141"/>
                      <w:spacing w:val="-293"/>
                      <w:w w:val="60"/>
                      <w:i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4.621094pt;margin-top:6.642853pt;width:5.029136pt;height:72pt;mso-position-horizontal-relative:page;mso-position-vertical-relative:paragraph;z-index:-16401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Times New Roman" w:hAnsi="Times New Roman" w:cs="Times New Roman" w:eastAsia="Times New Roman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283470"/>
                      <w:spacing w:val="-662"/>
                      <w:w w:val="172"/>
                      <w:i/>
                      <w:position w:val="-1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2862D3"/>
          <w:spacing w:val="-4"/>
          <w:w w:val="89"/>
          <w:b/>
          <w:bCs/>
          <w:position w:val="-16"/>
        </w:rPr>
        <w:t>u</w:t>
      </w:r>
      <w:r>
        <w:rPr>
          <w:rFonts w:ascii="Arial" w:hAnsi="Arial" w:cs="Arial" w:eastAsia="Arial"/>
          <w:sz w:val="24"/>
          <w:szCs w:val="24"/>
          <w:color w:val="2862D3"/>
          <w:spacing w:val="0"/>
          <w:w w:val="89"/>
          <w:b/>
          <w:bCs/>
          <w:position w:val="-16"/>
        </w:rPr>
        <w:t>h</w:t>
      </w:r>
      <w:r>
        <w:rPr>
          <w:rFonts w:ascii="Arial" w:hAnsi="Arial" w:cs="Arial" w:eastAsia="Arial"/>
          <w:sz w:val="24"/>
          <w:szCs w:val="24"/>
          <w:color w:val="2862D3"/>
          <w:spacing w:val="-59"/>
          <w:w w:val="89"/>
          <w:b/>
          <w:bCs/>
          <w:position w:val="-16"/>
        </w:rPr>
        <w:t> </w:t>
      </w:r>
      <w:r>
        <w:rPr>
          <w:rFonts w:ascii="Arial" w:hAnsi="Arial" w:cs="Arial" w:eastAsia="Arial"/>
          <w:sz w:val="24"/>
          <w:szCs w:val="24"/>
          <w:color w:val="2862D3"/>
          <w:spacing w:val="0"/>
          <w:w w:val="100"/>
          <w:b/>
          <w:bCs/>
          <w:position w:val="-16"/>
        </w:rPr>
        <w:tab/>
      </w:r>
      <w:r>
        <w:rPr>
          <w:rFonts w:ascii="Arial" w:hAnsi="Arial" w:cs="Arial" w:eastAsia="Arial"/>
          <w:sz w:val="24"/>
          <w:szCs w:val="24"/>
          <w:color w:val="2862D3"/>
          <w:spacing w:val="0"/>
          <w:w w:val="100"/>
          <w:b/>
          <w:bCs/>
          <w:position w:val="-16"/>
        </w:rPr>
      </w:r>
      <w:r>
        <w:rPr>
          <w:rFonts w:ascii="Courier New" w:hAnsi="Courier New" w:cs="Courier New" w:eastAsia="Courier New"/>
          <w:sz w:val="29"/>
          <w:szCs w:val="29"/>
          <w:color w:val="2862D3"/>
          <w:spacing w:val="0"/>
          <w:w w:val="100"/>
          <w:b/>
          <w:bCs/>
          <w:position w:val="-11"/>
        </w:rPr>
        <w:t>ALBA</w:t>
      </w:r>
      <w:r>
        <w:rPr>
          <w:rFonts w:ascii="Courier New" w:hAnsi="Courier New" w:cs="Courier New" w:eastAsia="Courier New"/>
          <w:sz w:val="29"/>
          <w:szCs w:val="29"/>
          <w:color w:val="2862D3"/>
          <w:spacing w:val="0"/>
          <w:w w:val="100"/>
          <w:b/>
          <w:bCs/>
          <w:position w:val="-11"/>
        </w:rPr>
        <w:tab/>
      </w:r>
      <w:r>
        <w:rPr>
          <w:rFonts w:ascii="Courier New" w:hAnsi="Courier New" w:cs="Courier New" w:eastAsia="Courier New"/>
          <w:sz w:val="29"/>
          <w:szCs w:val="29"/>
          <w:color w:val="2862D3"/>
          <w:spacing w:val="0"/>
          <w:w w:val="100"/>
          <w:b/>
          <w:bCs/>
          <w:position w:val="-11"/>
        </w:rPr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32"/>
          <w:position w:val="-9"/>
        </w:rPr>
        <w:t>f"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37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36"/>
          <w:position w:val="-9"/>
        </w:rPr>
        <w:t>)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35"/>
          <w:position w:val="-9"/>
        </w:rPr>
        <w:t>·.:f!·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-34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-1"/>
          <w:w w:val="36"/>
          <w:position w:val="-9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29"/>
          <w:w w:val="36"/>
          <w:position w:val="-9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4"/>
          <w:w w:val="36"/>
          <w:position w:val="-9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2"/>
          <w:w w:val="36"/>
          <w:position w:val="-9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36"/>
          <w:position w:val="-9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17"/>
          <w:w w:val="36"/>
          <w:position w:val="-9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83"/>
          <w:position w:val="-9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-13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41"/>
          <w:position w:val="-9"/>
        </w:rPr>
        <w:t>::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7"/>
          <w:w w:val="42"/>
          <w:position w:val="-9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36"/>
          <w:position w:val="-9"/>
        </w:rPr>
        <w:t>-: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260"/>
        </w:sectPr>
      </w:pPr>
      <w:rPr/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571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0.122284pt;margin-top:11.625518pt;width:60.08373pt;height:62.0pt;mso-position-horizontal-relative:page;mso-position-vertical-relative:paragraph;z-index:-16405" type="#_x0000_t202" filled="f" stroked="f">
            <v:textbox inset="0,0,0,0">
              <w:txbxContent>
                <w:p>
                  <w:pPr>
                    <w:spacing w:before="0" w:after="0" w:line="1240" w:lineRule="exact"/>
                    <w:ind w:right="-226"/>
                    <w:jc w:val="left"/>
                    <w:rPr>
                      <w:rFonts w:ascii="Arial" w:hAnsi="Arial" w:cs="Arial" w:eastAsia="Arial"/>
                      <w:sz w:val="57"/>
                      <w:szCs w:val="57"/>
                    </w:rPr>
                  </w:pPr>
                  <w:rPr/>
                  <w:r>
                    <w:rPr>
                      <w:rFonts w:ascii="Arial" w:hAnsi="Arial" w:cs="Arial" w:eastAsia="Arial"/>
                      <w:sz w:val="124"/>
                      <w:szCs w:val="124"/>
                      <w:color w:val="3A498E"/>
                      <w:spacing w:val="0"/>
                      <w:w w:val="53"/>
                      <w:position w:val="-1"/>
                    </w:rPr>
                    <w:t>.,</w:t>
                  </w:r>
                  <w:r>
                    <w:rPr>
                      <w:rFonts w:ascii="Arial" w:hAnsi="Arial" w:cs="Arial" w:eastAsia="Arial"/>
                      <w:sz w:val="124"/>
                      <w:szCs w:val="124"/>
                      <w:color w:val="3A498E"/>
                      <w:spacing w:val="0"/>
                      <w:w w:val="53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24"/>
                      <w:szCs w:val="124"/>
                      <w:color w:val="3A498E"/>
                      <w:spacing w:val="46"/>
                      <w:w w:val="53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495280"/>
                      <w:spacing w:val="0"/>
                      <w:w w:val="179"/>
                      <w:position w:val="17"/>
                    </w:rPr>
                    <w:t>-</w:t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2862D3"/>
          <w:spacing w:val="-18"/>
          <w:w w:val="121"/>
        </w:rPr>
        <w:t>2</w:t>
      </w:r>
      <w:r>
        <w:rPr>
          <w:rFonts w:ascii="Arial" w:hAnsi="Arial" w:cs="Arial" w:eastAsia="Arial"/>
          <w:sz w:val="20"/>
          <w:szCs w:val="20"/>
          <w:color w:val="566B93"/>
          <w:spacing w:val="-12"/>
          <w:w w:val="167"/>
        </w:rPr>
        <w:t>.</w:t>
      </w:r>
      <w:r>
        <w:rPr>
          <w:rFonts w:ascii="Arial" w:hAnsi="Arial" w:cs="Arial" w:eastAsia="Arial"/>
          <w:sz w:val="20"/>
          <w:szCs w:val="20"/>
          <w:color w:val="2862D3"/>
          <w:spacing w:val="0"/>
          <w:w w:val="97"/>
        </w:rPr>
        <w:t>Po</w:t>
      </w:r>
      <w:r>
        <w:rPr>
          <w:rFonts w:ascii="Arial" w:hAnsi="Arial" w:cs="Arial" w:eastAsia="Arial"/>
          <w:sz w:val="20"/>
          <w:szCs w:val="20"/>
          <w:color w:val="2862D3"/>
          <w:spacing w:val="4"/>
          <w:w w:val="98"/>
        </w:rPr>
        <w:t>s</w:t>
      </w:r>
      <w:r>
        <w:rPr>
          <w:rFonts w:ascii="Arial" w:hAnsi="Arial" w:cs="Arial" w:eastAsia="Arial"/>
          <w:sz w:val="20"/>
          <w:szCs w:val="20"/>
          <w:color w:val="4B77C1"/>
          <w:spacing w:val="0"/>
          <w:w w:val="89"/>
        </w:rPr>
        <w:t>t</w:t>
      </w:r>
      <w:r>
        <w:rPr>
          <w:rFonts w:ascii="Arial" w:hAnsi="Arial" w:cs="Arial" w:eastAsia="Arial"/>
          <w:sz w:val="20"/>
          <w:szCs w:val="20"/>
          <w:color w:val="4B77C1"/>
          <w:spacing w:val="0"/>
          <w:w w:val="90"/>
        </w:rPr>
        <w:t>a</w:t>
      </w:r>
      <w:r>
        <w:rPr>
          <w:rFonts w:ascii="Arial" w:hAnsi="Arial" w:cs="Arial" w:eastAsia="Arial"/>
          <w:sz w:val="20"/>
          <w:szCs w:val="20"/>
          <w:color w:val="4B77C1"/>
          <w:spacing w:val="-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648AC3"/>
          <w:spacing w:val="-6"/>
          <w:w w:val="100"/>
        </w:rPr>
        <w:t>G</w:t>
      </w:r>
      <w:r>
        <w:rPr>
          <w:rFonts w:ascii="Arial" w:hAnsi="Arial" w:cs="Arial" w:eastAsia="Arial"/>
          <w:sz w:val="20"/>
          <w:szCs w:val="20"/>
          <w:color w:val="496DDF"/>
          <w:spacing w:val="-5"/>
          <w:w w:val="100"/>
        </w:rPr>
        <w:t>r</w:t>
      </w:r>
      <w:r>
        <w:rPr>
          <w:rFonts w:ascii="Arial" w:hAnsi="Arial" w:cs="Arial" w:eastAsia="Arial"/>
          <w:sz w:val="20"/>
          <w:szCs w:val="20"/>
          <w:color w:val="4B77C1"/>
          <w:spacing w:val="-17"/>
          <w:w w:val="100"/>
        </w:rPr>
        <w:t>u</w:t>
      </w:r>
      <w:r>
        <w:rPr>
          <w:rFonts w:ascii="Arial" w:hAnsi="Arial" w:cs="Arial" w:eastAsia="Arial"/>
          <w:sz w:val="20"/>
          <w:szCs w:val="20"/>
          <w:color w:val="2862D3"/>
          <w:spacing w:val="-7"/>
          <w:w w:val="100"/>
        </w:rPr>
        <w:t>p</w:t>
      </w:r>
      <w:r>
        <w:rPr>
          <w:rFonts w:ascii="Arial" w:hAnsi="Arial" w:cs="Arial" w:eastAsia="Arial"/>
          <w:sz w:val="20"/>
          <w:szCs w:val="20"/>
          <w:color w:val="4B77C1"/>
          <w:spacing w:val="0"/>
          <w:w w:val="100"/>
        </w:rPr>
        <w:t>lar</w:t>
      </w:r>
      <w:r>
        <w:rPr>
          <w:rFonts w:ascii="Arial" w:hAnsi="Arial" w:cs="Arial" w:eastAsia="Arial"/>
          <w:sz w:val="20"/>
          <w:szCs w:val="20"/>
          <w:color w:val="4B77C1"/>
          <w:spacing w:val="2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4B77C1"/>
          <w:spacing w:val="-3"/>
          <w:w w:val="92"/>
        </w:rPr>
        <w:t>A</w:t>
      </w:r>
      <w:r>
        <w:rPr>
          <w:rFonts w:ascii="Arial" w:hAnsi="Arial" w:cs="Arial" w:eastAsia="Arial"/>
          <w:sz w:val="20"/>
          <w:szCs w:val="20"/>
          <w:color w:val="2862D3"/>
          <w:spacing w:val="0"/>
          <w:w w:val="104"/>
        </w:rPr>
        <w:t>m</w:t>
      </w:r>
      <w:r>
        <w:rPr>
          <w:rFonts w:ascii="Arial" w:hAnsi="Arial" w:cs="Arial" w:eastAsia="Arial"/>
          <w:sz w:val="20"/>
          <w:szCs w:val="20"/>
          <w:color w:val="2862D3"/>
          <w:spacing w:val="-39"/>
          <w:w w:val="104"/>
        </w:rPr>
        <w:t>i</w:t>
      </w:r>
      <w:r>
        <w:rPr>
          <w:rFonts w:ascii="Arial" w:hAnsi="Arial" w:cs="Arial" w:eastAsia="Arial"/>
          <w:sz w:val="20"/>
          <w:szCs w:val="20"/>
          <w:color w:val="2F54A3"/>
          <w:spacing w:val="-1"/>
          <w:w w:val="102"/>
        </w:rPr>
        <w:t>r</w:t>
      </w:r>
      <w:r>
        <w:rPr>
          <w:rFonts w:ascii="Arial" w:hAnsi="Arial" w:cs="Arial" w:eastAsia="Arial"/>
          <w:sz w:val="20"/>
          <w:szCs w:val="20"/>
          <w:color w:val="566B93"/>
          <w:spacing w:val="0"/>
          <w:w w:val="109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7.160095pt;margin-top:5.117985pt;width:.715733pt;height:26.5pt;mso-position-horizontal-relative:page;mso-position-vertical-relative:paragraph;z-index:-16404" type="#_x0000_t202" filled="f" stroked="f">
            <v:textbox inset="0,0,0,0">
              <w:txbxContent>
                <w:p>
                  <w:pPr>
                    <w:spacing w:before="0" w:after="0" w:line="530" w:lineRule="exact"/>
                    <w:ind w:right="-120"/>
                    <w:jc w:val="left"/>
                    <w:rPr>
                      <w:rFonts w:ascii="Arial" w:hAnsi="Arial" w:cs="Arial" w:eastAsia="Arial"/>
                      <w:sz w:val="53"/>
                      <w:szCs w:val="53"/>
                    </w:rPr>
                  </w:pPr>
                  <w:rPr/>
                  <w:r>
                    <w:rPr>
                      <w:rFonts w:ascii="Arial" w:hAnsi="Arial" w:cs="Arial" w:eastAsia="Arial"/>
                      <w:sz w:val="53"/>
                      <w:szCs w:val="53"/>
                      <w:color w:val="283470"/>
                      <w:spacing w:val="-166"/>
                      <w:w w:val="65"/>
                      <w:position w:val="-1"/>
                    </w:rPr>
                    <w:t>"</w:t>
                  </w:r>
                  <w:r>
                    <w:rPr>
                      <w:rFonts w:ascii="Arial" w:hAnsi="Arial" w:cs="Arial" w:eastAsia="Arial"/>
                      <w:sz w:val="53"/>
                      <w:szCs w:val="5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KÖYLÜ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466" w:lineRule="exact"/>
        <w:ind w:left="776" w:right="-112"/>
        <w:jc w:val="left"/>
        <w:tabs>
          <w:tab w:pos="2020" w:val="left"/>
        </w:tabs>
        <w:rPr>
          <w:rFonts w:ascii="Times New Roman" w:hAnsi="Times New Roman" w:cs="Times New Roman" w:eastAsia="Times New Roman"/>
          <w:sz w:val="45"/>
          <w:szCs w:val="4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5"/>
          <w:w w:val="100"/>
          <w:position w:val="2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4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4"/>
        </w:rPr>
      </w:r>
      <w:r>
        <w:rPr>
          <w:rFonts w:ascii="Times New Roman" w:hAnsi="Times New Roman" w:cs="Times New Roman" w:eastAsia="Times New Roman"/>
          <w:sz w:val="45"/>
          <w:szCs w:val="45"/>
          <w:color w:val="495280"/>
          <w:spacing w:val="0"/>
          <w:w w:val="106"/>
          <w:i/>
          <w:position w:val="0"/>
        </w:rPr>
        <w:t>a</w:t>
      </w:r>
      <w:r>
        <w:rPr>
          <w:rFonts w:ascii="Times New Roman" w:hAnsi="Times New Roman" w:cs="Times New Roman" w:eastAsia="Times New Roman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180" w:lineRule="atLeast"/>
        <w:ind w:left="915" w:right="1033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247.561066pt;margin-top:2.650546pt;width:16.520033pt;height:.1pt;mso-position-horizontal-relative:page;mso-position-vertical-relative:paragraph;z-index:-16408" coordorigin="4951,53" coordsize="330,2">
            <v:shape style="position:absolute;left:4951;top:53;width:330;height:2" coordorigin="4951,53" coordsize="330,0" path="m4951,53l5282,53e" filled="f" stroked="t" strokeweight=".957683pt" strokecolor="#8093B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495280"/>
          <w:spacing w:val="0"/>
          <w:w w:val="106"/>
        </w:rPr>
        <w:t>ı::-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1"/>
          <w:w w:val="65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7"/>
        </w:rPr>
        <w:t>ao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9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4"/>
        </w:rPr>
        <w:t>.o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5"/>
        </w:rPr>
        <w:t>"Adi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" w:lineRule="atLeast"/>
        <w:ind w:left="577" w:right="-20"/>
        <w:jc w:val="left"/>
        <w:tabs>
          <w:tab w:pos="82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757574"/>
          <w:spacing w:val="0"/>
          <w:w w:val="159"/>
        </w:rPr>
        <w:t>'</w:t>
      </w:r>
      <w:r>
        <w:rPr>
          <w:rFonts w:ascii="Arial" w:hAnsi="Arial" w:cs="Arial" w:eastAsia="Arial"/>
          <w:sz w:val="18"/>
          <w:szCs w:val="18"/>
          <w:color w:val="757574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757574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414141"/>
          <w:spacing w:val="7"/>
          <w:w w:val="61"/>
        </w:rPr>
        <w:t>O</w:t>
      </w:r>
      <w:r>
        <w:rPr>
          <w:rFonts w:ascii="Arial" w:hAnsi="Arial" w:cs="Arial" w:eastAsia="Arial"/>
          <w:sz w:val="18"/>
          <w:szCs w:val="18"/>
          <w:color w:val="282828"/>
          <w:spacing w:val="9"/>
          <w:w w:val="121"/>
        </w:rPr>
        <w:t>d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21"/>
        </w:rPr>
        <w:t>lh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-16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-5"/>
          <w:w w:val="181"/>
        </w:rPr>
        <w:t>l</w:t>
      </w:r>
      <w:r>
        <w:rPr>
          <w:rFonts w:ascii="Arial" w:hAnsi="Arial" w:cs="Arial" w:eastAsia="Arial"/>
          <w:sz w:val="18"/>
          <w:szCs w:val="18"/>
          <w:color w:val="414141"/>
          <w:spacing w:val="0"/>
          <w:w w:val="95"/>
        </w:rPr>
        <w:t>e</w:t>
      </w:r>
      <w:r>
        <w:rPr>
          <w:rFonts w:ascii="Arial" w:hAnsi="Arial" w:cs="Arial" w:eastAsia="Arial"/>
          <w:sz w:val="18"/>
          <w:szCs w:val="18"/>
          <w:color w:val="414141"/>
          <w:spacing w:val="-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84"/>
        </w:rPr>
        <w:t>Şub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84"/>
        </w:rPr>
        <w:t>e</w:t>
      </w:r>
      <w:r>
        <w:rPr>
          <w:rFonts w:ascii="Arial" w:hAnsi="Arial" w:cs="Arial" w:eastAsia="Arial"/>
          <w:sz w:val="18"/>
          <w:szCs w:val="18"/>
          <w:color w:val="282828"/>
          <w:spacing w:val="18"/>
          <w:w w:val="84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84"/>
        </w:rPr>
        <w:t>Mfıdü</w:t>
      </w:r>
      <w:r>
        <w:rPr>
          <w:rFonts w:ascii="Arial" w:hAnsi="Arial" w:cs="Arial" w:eastAsia="Arial"/>
          <w:sz w:val="18"/>
          <w:szCs w:val="18"/>
          <w:color w:val="282828"/>
          <w:spacing w:val="-3"/>
          <w:w w:val="84"/>
        </w:rPr>
        <w:t>r</w:t>
      </w:r>
      <w:r>
        <w:rPr>
          <w:rFonts w:ascii="Arial" w:hAnsi="Arial" w:cs="Arial" w:eastAsia="Arial"/>
          <w:sz w:val="18"/>
          <w:szCs w:val="18"/>
          <w:color w:val="414141"/>
          <w:spacing w:val="-10"/>
          <w:w w:val="84"/>
        </w:rPr>
        <w:t>'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84"/>
        </w:rPr>
        <w:t>ü</w:t>
      </w:r>
      <w:r>
        <w:rPr>
          <w:rFonts w:ascii="Arial" w:hAnsi="Arial" w:cs="Arial" w:eastAsia="Arial"/>
          <w:sz w:val="18"/>
          <w:szCs w:val="18"/>
          <w:color w:val="282828"/>
          <w:spacing w:val="24"/>
          <w:w w:val="84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84"/>
          <w:i/>
        </w:rPr>
        <w:t>V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260"/>
          <w:cols w:num="3" w:equalWidth="0">
            <w:col w:w="4388" w:space="295"/>
            <w:col w:w="2260" w:space="910"/>
            <w:col w:w="3567"/>
          </w:cols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/>
        <w:pict>
          <v:group style="position:absolute;margin-left:15.921481pt;margin-top:35.709312pt;width:565.511837pt;height:796.623441pt;mso-position-horizontal-relative:page;mso-position-vertical-relative:page;z-index:-16409" coordorigin="318,714" coordsize="11310,15932">
            <v:group style="position:absolute;left:326;top:738;width:11219;height:2" coordorigin="326,738" coordsize="11219,2">
              <v:shape style="position:absolute;left:326;top:738;width:11219;height:2" coordorigin="326,738" coordsize="11219,0" path="m326,738l11545,738e" filled="f" stroked="t" strokeweight=".718262pt" strokecolor="#4F4F4F">
                <v:path arrowok="t"/>
              </v:shape>
            </v:group>
            <v:group style="position:absolute;left:338;top:743;width:2;height:2253" coordorigin="338,743" coordsize="2,2253">
              <v:shape style="position:absolute;left:338;top:743;width:2;height:2253" coordorigin="338,743" coordsize="0,2253" path="m338,2996l338,743e" filled="f" stroked="t" strokeweight=".957683pt" strokecolor="#575757">
                <v:path arrowok="t"/>
              </v:shape>
            </v:group>
            <v:group style="position:absolute;left:1652;top:733;width:757;height:2" coordorigin="1652,733" coordsize="757,2">
              <v:shape style="position:absolute;left:1652;top:733;width:757;height:2" coordorigin="1652,733" coordsize="757,0" path="m1652,733l2409,733e" filled="f" stroked="t" strokeweight=".478842pt" strokecolor="#282828">
                <v:path arrowok="t"/>
              </v:shape>
            </v:group>
            <v:group style="position:absolute;left:2382;top:729;width:2;height:1534" coordorigin="2382,729" coordsize="2,1534">
              <v:shape style="position:absolute;left:2382;top:729;width:2;height:1534" coordorigin="2382,729" coordsize="0,1534" path="m2382,2262l2382,729e" filled="f" stroked="t" strokeweight=".478842pt" strokecolor="#383838">
                <v:path arrowok="t"/>
              </v:shape>
            </v:group>
            <v:group style="position:absolute;left:2840;top:738;width:843;height:2" coordorigin="2840,738" coordsize="843,2">
              <v:shape style="position:absolute;left:2840;top:738;width:843;height:2" coordorigin="2840,738" coordsize="843,0" path="m2840,738l3682,738e" filled="f" stroked="t" strokeweight=".957683pt" strokecolor="#646464">
                <v:path arrowok="t"/>
              </v:shape>
            </v:group>
            <v:group style="position:absolute;left:7365;top:743;width:1058;height:2" coordorigin="7365,743" coordsize="1058,2">
              <v:shape style="position:absolute;left:7365;top:743;width:1058;height:2" coordorigin="7365,743" coordsize="1058,0" path="m7365,743l8423,743e" filled="f" stroked="t" strokeweight=".478842pt" strokecolor="#2F2F2F">
                <v:path arrowok="t"/>
              </v:shape>
            </v:group>
            <v:group style="position:absolute;left:9167;top:733;width:2;height:546" coordorigin="9167,733" coordsize="2,546">
              <v:shape style="position:absolute;left:9167;top:733;width:2;height:546" coordorigin="9167,733" coordsize="0,546" path="m9167,1280l9167,733e" filled="f" stroked="t" strokeweight="1.197104pt" strokecolor="#909090">
                <v:path arrowok="t"/>
              </v:shape>
            </v:group>
            <v:group style="position:absolute;left:9390;top:745;width:2155;height:2" coordorigin="9390,745" coordsize="2155,2">
              <v:shape style="position:absolute;left:9390;top:745;width:2155;height:2" coordorigin="9390,745" coordsize="2155,0" path="m9390,745l11545,745e" filled="f" stroked="t" strokeweight=".718262pt" strokecolor="#4B4B4B">
                <v:path arrowok="t"/>
              </v:shape>
            </v:group>
            <v:group style="position:absolute;left:11545;top:738;width:2;height:4050" coordorigin="11545,738" coordsize="2,4050">
              <v:shape style="position:absolute;left:11545;top:738;width:2;height:4050" coordorigin="11545,738" coordsize="0,4050" path="m11545,4788l11545,738e" filled="f" stroked="t" strokeweight=".957683pt" strokecolor="#4F4F4F">
                <v:path arrowok="t"/>
              </v:shape>
            </v:group>
            <v:group style="position:absolute;left:9136;top:1251;width:2;height:1002" coordorigin="9136,1251" coordsize="2,1002">
              <v:shape style="position:absolute;left:9136;top:1251;width:2;height:1002" coordorigin="9136,1251" coordsize="0,1002" path="m9136,2253l9136,1251e" filled="f" stroked="t" strokeweight=".239421pt" strokecolor="#000000">
                <v:path arrowok="t"/>
              </v:shape>
            </v:group>
            <v:group style="position:absolute;left:11540;top:1534;width:2;height:220" coordorigin="11540,1534" coordsize="2,220">
              <v:shape style="position:absolute;left:11540;top:1534;width:2;height:220" coordorigin="11540,1534" coordsize="0,220" path="m11540,1754l11540,1534e" filled="f" stroked="t" strokeweight=".478842pt" strokecolor="#2B2B2B">
                <v:path arrowok="t"/>
              </v:shape>
            </v:group>
            <v:group style="position:absolute;left:330;top:2253;width:871;height:2" coordorigin="330,2253" coordsize="871,2">
              <v:shape style="position:absolute;left:330;top:2253;width:871;height:2" coordorigin="330,2253" coordsize="871,0" path="m330,2253l1202,2253e" filled="f" stroked="t" strokeweight=".478842pt" strokecolor="#3F3F3F">
                <v:path arrowok="t"/>
              </v:shape>
            </v:group>
            <v:group style="position:absolute;left:1073;top:2253;width:1001;height:2" coordorigin="1073,2253" coordsize="1001,2">
              <v:shape style="position:absolute;left:1073;top:2253;width:1001;height:2" coordorigin="1073,2253" coordsize="1001,0" path="m1073,2253l2073,2253e" filled="f" stroked="t" strokeweight=".957683pt" strokecolor="#646464">
                <v:path arrowok="t"/>
              </v:shape>
            </v:group>
            <v:group style="position:absolute;left:1652;top:2253;width:757;height:2" coordorigin="1652,2253" coordsize="757,2">
              <v:shape style="position:absolute;left:1652;top:2253;width:757;height:2" coordorigin="1652,2253" coordsize="757,0" path="m1652,2253l2409,2253e" filled="f" stroked="t" strokeweight=".718262pt" strokecolor="#484848">
                <v:path arrowok="t"/>
              </v:shape>
            </v:group>
            <v:group style="position:absolute;left:2346;top:2258;width:551;height:2" coordorigin="2346,2258" coordsize="551,2">
              <v:shape style="position:absolute;left:2346;top:2258;width:551;height:2" coordorigin="2346,2258" coordsize="551,0" path="m2346,2258l2897,2258e" filled="f" stroked="t" strokeweight=".478842pt" strokecolor="#2B2B2B">
                <v:path arrowok="t"/>
              </v:shape>
            </v:group>
            <v:group style="position:absolute;left:2840;top:2260;width:5861;height:2" coordorigin="2840,2260" coordsize="5861,2">
              <v:shape style="position:absolute;left:2840;top:2260;width:5861;height:2" coordorigin="2840,2260" coordsize="5861,0" path="m2840,2260l8701,2260e" filled="f" stroked="t" strokeweight=".718262pt" strokecolor="#545454">
                <v:path arrowok="t"/>
              </v:shape>
            </v:group>
            <v:group style="position:absolute;left:8643;top:2262;width:804;height:2" coordorigin="8643,2262" coordsize="804,2">
              <v:shape style="position:absolute;left:8643;top:2262;width:804;height:2" coordorigin="8643,2262" coordsize="804,0" path="m8643,2262l9448,2262e" filled="f" stroked="t" strokeweight=".478842pt" strokecolor="#2B2B2B">
                <v:path arrowok="t"/>
              </v:shape>
            </v:group>
            <v:group style="position:absolute;left:9390;top:2267;width:2160;height:2" coordorigin="9390,2267" coordsize="2160,2">
              <v:shape style="position:absolute;left:9390;top:2267;width:2160;height:2" coordorigin="9390,2267" coordsize="2160,0" path="m9390,2267l11550,2267e" filled="f" stroked="t" strokeweight=".718262pt" strokecolor="#4F4F4F">
                <v:path arrowok="t"/>
              </v:shape>
            </v:group>
            <v:group style="position:absolute;left:330;top:2497;width:11224;height:2" coordorigin="330,2497" coordsize="11224,2">
              <v:shape style="position:absolute;left:330;top:2497;width:11224;height:2" coordorigin="330,2497" coordsize="11224,0" path="m330,2497l11554,2497e" filled="f" stroked="t" strokeweight=".718262pt" strokecolor="#4F4F4F">
                <v:path arrowok="t"/>
              </v:shape>
            </v:group>
            <v:group style="position:absolute;left:5818;top:2258;width:2;height:489" coordorigin="5818,2258" coordsize="2,489">
              <v:shape style="position:absolute;left:5818;top:2258;width:2;height:489" coordorigin="5818,2258" coordsize="0,489" path="m5818,2746l5818,2258e" filled="f" stroked="t" strokeweight=".957683pt" strokecolor="#4B4B4B">
                <v:path arrowok="t"/>
              </v:shape>
            </v:group>
            <v:group style="position:absolute;left:330;top:2735;width:5804;height:2" coordorigin="330,2735" coordsize="5804,2">
              <v:shape style="position:absolute;left:330;top:2735;width:5804;height:2" coordorigin="330,2735" coordsize="5804,0" path="m330,2735l6134,2735e" filled="f" stroked="t" strokeweight=".718262pt" strokecolor="#545454">
                <v:path arrowok="t"/>
              </v:shape>
            </v:group>
            <v:group style="position:absolute;left:3429;top:2468;width:2;height:273" coordorigin="3429,2468" coordsize="2,273">
              <v:shape style="position:absolute;left:3429;top:2468;width:2;height:273" coordorigin="3429,2468" coordsize="0,273" path="m3429,2742l3429,2468e" filled="f" stroked="t" strokeweight=".478842pt" strokecolor="#232323">
                <v:path arrowok="t"/>
              </v:shape>
            </v:group>
            <v:group style="position:absolute;left:5775;top:2737;width:2648;height:2" coordorigin="5775,2737" coordsize="2648,2">
              <v:shape style="position:absolute;left:5775;top:2737;width:2648;height:2" coordorigin="5775,2737" coordsize="2648,0" path="m5775,2737l8423,2737e" filled="f" stroked="t" strokeweight=".478842pt" strokecolor="#343434">
                <v:path arrowok="t"/>
              </v:shape>
            </v:group>
            <v:group style="position:absolute;left:8365;top:2737;width:3189;height:2" coordorigin="8365,2737" coordsize="3189,2">
              <v:shape style="position:absolute;left:8365;top:2737;width:3189;height:2" coordorigin="8365,2737" coordsize="3189,0" path="m8365,2737l11554,2737e" filled="f" stroked="t" strokeweight=".957683pt" strokecolor="#4F4F4F">
                <v:path arrowok="t"/>
              </v:shape>
            </v:group>
            <v:group style="position:absolute;left:340;top:2974;width:7441;height:2" coordorigin="340,2974" coordsize="7441,2">
              <v:shape style="position:absolute;left:340;top:2974;width:7441;height:2" coordorigin="340,2974" coordsize="7441,0" path="m340,2974l7781,2974e" filled="f" stroked="t" strokeweight=".718262pt" strokecolor="#4B4B4B">
                <v:path arrowok="t"/>
              </v:shape>
            </v:group>
            <v:group style="position:absolute;left:7724;top:2977;width:699;height:2" coordorigin="7724,2977" coordsize="699,2">
              <v:shape style="position:absolute;left:7724;top:2977;width:699;height:2" coordorigin="7724,2977" coordsize="699,0" path="m7724,2977l8423,2977e" filled="f" stroked="t" strokeweight=".478842pt" strokecolor="#343434">
                <v:path arrowok="t"/>
              </v:shape>
            </v:group>
            <v:group style="position:absolute;left:8365;top:2977;width:3189;height:2" coordorigin="8365,2977" coordsize="3189,2">
              <v:shape style="position:absolute;left:8365;top:2977;width:3189;height:2" coordorigin="8365,2977" coordsize="3189,0" path="m8365,2977l11554,2977e" filled="f" stroked="t" strokeweight=".957683pt" strokecolor="#575757">
                <v:path arrowok="t"/>
              </v:shape>
            </v:group>
            <v:group style="position:absolute;left:340;top:3216;width:11219;height:2" coordorigin="340,3216" coordsize="11219,2">
              <v:shape style="position:absolute;left:340;top:3216;width:11219;height:2" coordorigin="340,3216" coordsize="11219,0" path="m340,3216l11559,3216e" filled="f" stroked="t" strokeweight=".718262pt" strokecolor="#545454">
                <v:path arrowok="t"/>
              </v:shape>
            </v:group>
            <v:group style="position:absolute;left:347;top:2919;width:2;height:7463" coordorigin="347,2919" coordsize="2,7463">
              <v:shape style="position:absolute;left:347;top:2919;width:2;height:7463" coordorigin="347,2919" coordsize="0,7463" path="m347,10382l347,2919e" filled="f" stroked="t" strokeweight=".478842pt" strokecolor="#3F3F3F">
                <v:path arrowok="t"/>
              </v:shape>
            </v:group>
            <v:group style="position:absolute;left:340;top:3458;width:3108;height:2" coordorigin="340,3458" coordsize="3108,2">
              <v:shape style="position:absolute;left:340;top:3458;width:3108;height:2" coordorigin="340,3458" coordsize="3108,0" path="m340,3458l3448,3458e" filled="f" stroked="t" strokeweight=".718262pt" strokecolor="#484848">
                <v:path arrowok="t"/>
              </v:shape>
            </v:group>
            <v:group style="position:absolute;left:2892;top:3458;width:1791;height:2" coordorigin="2892,3458" coordsize="1791,2">
              <v:shape style="position:absolute;left:2892;top:3458;width:1791;height:2" coordorigin="2892,3458" coordsize="1791,0" path="m2892,3458l4683,3458e" filled="f" stroked="t" strokeweight=".957683pt" strokecolor="#606060">
                <v:path arrowok="t"/>
              </v:shape>
            </v:group>
            <v:group style="position:absolute;left:4568;top:3458;width:2461;height:2" coordorigin="4568,3458" coordsize="2461,2">
              <v:shape style="position:absolute;left:4568;top:3458;width:2461;height:2" coordorigin="4568,3458" coordsize="2461,0" path="m4568,3458l7029,3458e" filled="f" stroked="t" strokeweight=".718262pt" strokecolor="#484848">
                <v:path arrowok="t"/>
              </v:shape>
            </v:group>
            <v:group style="position:absolute;left:6972;top:3458;width:2619;height:2" coordorigin="6972,3458" coordsize="2619,2">
              <v:shape style="position:absolute;left:6972;top:3458;width:2619;height:2" coordorigin="6972,3458" coordsize="2619,0" path="m6972,3458l9591,3458e" filled="f" stroked="t" strokeweight=".957683pt" strokecolor="#5B5B5B">
                <v:path arrowok="t"/>
              </v:shape>
            </v:group>
            <v:group style="position:absolute;left:9390;top:3458;width:2169;height:2" coordorigin="9390,3458" coordsize="2169,2">
              <v:shape style="position:absolute;left:9390;top:3458;width:2169;height:2" coordorigin="9390,3458" coordsize="2169,0" path="m9390,3458l11559,3458e" filled="f" stroked="t" strokeweight=".718262pt" strokecolor="#484848">
                <v:path arrowok="t"/>
              </v:shape>
            </v:group>
            <v:group style="position:absolute;left:3749;top:3456;width:2;height:244" coordorigin="3749,3456" coordsize="2,244">
              <v:shape style="position:absolute;left:3749;top:3456;width:2;height:244" coordorigin="3749,3456" coordsize="0,244" path="m3749,3700l3749,3456e" filled="f" stroked="t" strokeweight=".239421pt" strokecolor="#545454">
                <v:path arrowok="t"/>
              </v:shape>
            </v:group>
            <v:group style="position:absolute;left:7008;top:3451;width:2;height:776" coordorigin="7008,3451" coordsize="2,776">
              <v:shape style="position:absolute;left:7008;top:3451;width:2;height:776" coordorigin="7008,3451" coordsize="0,776" path="m7008,4228l7008,3451e" filled="f" stroked="t" strokeweight=".957683pt" strokecolor="#646464">
                <v:path arrowok="t"/>
              </v:shape>
            </v:group>
            <v:group style="position:absolute;left:6991;top:3892;width:1403;height:2" coordorigin="6991,3892" coordsize="1403,2">
              <v:shape style="position:absolute;left:6991;top:3892;width:1403;height:2" coordorigin="6991,3892" coordsize="1403,0" path="m6991,3892l8394,3892e" filled="f" stroked="t" strokeweight=".239421pt" strokecolor="#707070">
                <v:path arrowok="t"/>
              </v:shape>
            </v:group>
            <v:group style="position:absolute;left:3749;top:3700;width:2;height:192" coordorigin="3749,3700" coordsize="2,192">
              <v:shape style="position:absolute;left:3749;top:3700;width:2;height:192" coordorigin="3749,3700" coordsize="0,192" path="m3749,3892l3749,3700e" filled="f" stroked="t" strokeweight=".239421pt" strokecolor="#000000">
                <v:path arrowok="t"/>
              </v:shape>
            </v:group>
            <v:group style="position:absolute;left:3888;top:3887;width:2729;height:2" coordorigin="3888,3887" coordsize="2729,2">
              <v:shape style="position:absolute;left:3888;top:3887;width:2729;height:2" coordorigin="3888,3887" coordsize="2729,0" path="m3888,3887l6618,3887e" filled="f" stroked="t" strokeweight=".957683pt" strokecolor="#6B6B6B">
                <v:path arrowok="t"/>
              </v:shape>
            </v:group>
            <v:group style="position:absolute;left:6349;top:3882;width:670;height:2" coordorigin="6349,3882" coordsize="670,2">
              <v:shape style="position:absolute;left:6349;top:3882;width:670;height:2" coordorigin="6349,3882" coordsize="670,0" path="m6349,3882l7020,3882e" filled="f" stroked="t" strokeweight=".957683pt" strokecolor="#A3A3A3">
                <v:path arrowok="t"/>
              </v:shape>
            </v:group>
            <v:group style="position:absolute;left:8394;top:3892;width:1441;height:2" coordorigin="8394,3892" coordsize="1441,2">
              <v:shape style="position:absolute;left:8394;top:3892;width:1441;height:2" coordorigin="8394,3892" coordsize="1441,0" path="m8394,3892l9835,3892e" filled="f" stroked="t" strokeweight=".239421pt" strokecolor="#000000">
                <v:path arrowok="t"/>
              </v:shape>
            </v:group>
            <v:group style="position:absolute;left:9835;top:3892;width:1733;height:2" coordorigin="9835,3892" coordsize="1733,2">
              <v:shape style="position:absolute;left:9835;top:3892;width:1733;height:2" coordorigin="9835,3892" coordsize="1733,0" path="m9835,3892l11569,3892e" filled="f" stroked="t" strokeweight=".239421pt" strokecolor="#646464">
                <v:path arrowok="t"/>
              </v:shape>
            </v:group>
            <v:group style="position:absolute;left:345;top:4216;width:3524;height:2" coordorigin="345,4216" coordsize="3524,2">
              <v:shape style="position:absolute;left:345;top:4216;width:3524;height:2" coordorigin="345,4216" coordsize="3524,0" path="m345,4216l3869,4216e" filled="f" stroked="t" strokeweight=".718262pt" strokecolor="#545454">
                <v:path arrowok="t"/>
              </v:shape>
            </v:group>
            <v:group style="position:absolute;left:570;top:4218;width:632;height:2" coordorigin="570,4218" coordsize="632,2">
              <v:shape style="position:absolute;left:570;top:4218;width:632;height:2" coordorigin="570,4218" coordsize="632,0" path="m570,4218l1202,4218e" filled="f" stroked="t" strokeweight=".478842pt" strokecolor="#383838">
                <v:path arrowok="t"/>
              </v:shape>
            </v:group>
            <v:group style="position:absolute;left:3749;top:3892;width:2;height:321" coordorigin="3749,3892" coordsize="2,321">
              <v:shape style="position:absolute;left:3749;top:3892;width:2;height:321" coordorigin="3749,3892" coordsize="0,321" path="m3749,4213l3749,3892e" filled="f" stroked="t" strokeweight=".239421pt" strokecolor="#646464">
                <v:path arrowok="t"/>
              </v:shape>
            </v:group>
            <v:group style="position:absolute;left:3888;top:4213;width:1982;height:2" coordorigin="3888,4213" coordsize="1982,2">
              <v:shape style="position:absolute;left:3888;top:4213;width:1982;height:2" coordorigin="3888,4213" coordsize="1982,0" path="m3888,4213l5871,4213e" filled="f" stroked="t" strokeweight="1.675945pt" strokecolor="#5B5B5B">
                <v:path arrowok="t"/>
              </v:shape>
            </v:group>
            <v:group style="position:absolute;left:5813;top:3882;width:2;height:340" coordorigin="5813,3882" coordsize="2,340">
              <v:shape style="position:absolute;left:5813;top:3882;width:2;height:340" coordorigin="5813,3882" coordsize="0,340" path="m5813,4223l5813,3882e" filled="f" stroked="t" strokeweight=".239421pt" strokecolor="#5B5B5B">
                <v:path arrowok="t"/>
              </v:shape>
            </v:group>
            <v:group style="position:absolute;left:5813;top:4204;width:996;height:2" coordorigin="5813,4204" coordsize="996,2">
              <v:shape style="position:absolute;left:5813;top:4204;width:996;height:2" coordorigin="5813,4204" coordsize="996,0" path="m5813,4204l6809,4204e" filled="f" stroked="t" strokeweight="1.675945pt" strokecolor="#777777">
                <v:path arrowok="t"/>
              </v:shape>
            </v:group>
            <v:group style="position:absolute;left:6809;top:4204;width:201;height:2" coordorigin="6809,4204" coordsize="201,2">
              <v:shape style="position:absolute;left:6809;top:4204;width:201;height:2" coordorigin="6809,4204" coordsize="201,0" path="m6809,4204l7010,4204e" filled="f" stroked="t" strokeweight=".957683pt" strokecolor="#838383">
                <v:path arrowok="t"/>
              </v:shape>
            </v:group>
            <v:group style="position:absolute;left:6962;top:4223;width:4597;height:2" coordorigin="6962,4223" coordsize="4597,2">
              <v:shape style="position:absolute;left:6962;top:4223;width:4597;height:2" coordorigin="6962,4223" coordsize="4597,0" path="m6962,4223l11559,4223e" filled="f" stroked="t" strokeweight=".718262pt" strokecolor="#4F4F4F">
                <v:path arrowok="t"/>
              </v:shape>
            </v:group>
            <v:group style="position:absolute;left:345;top:4506;width:3433;height:2" coordorigin="345,4506" coordsize="3433,2">
              <v:shape style="position:absolute;left:345;top:4506;width:3433;height:2" coordorigin="345,4506" coordsize="3433,0" path="m345,4506l3778,4506e" filled="f" stroked="t" strokeweight=".718262pt" strokecolor="#545454">
                <v:path arrowok="t"/>
              </v:shape>
            </v:group>
            <v:group style="position:absolute;left:2397;top:4208;width:2;height:3116" coordorigin="2397,4208" coordsize="2,3116">
              <v:shape style="position:absolute;left:2397;top:4208;width:2;height:3116" coordorigin="2397,4208" coordsize="0,3116" path="m2397,7324l2397,4208e" filled="f" stroked="t" strokeweight=".957683pt" strokecolor="#575757">
                <v:path arrowok="t"/>
              </v:shape>
            </v:group>
            <v:group style="position:absolute;left:3721;top:4506;width:2121;height:2" coordorigin="3721,4506" coordsize="2121,2">
              <v:shape style="position:absolute;left:3721;top:4506;width:2121;height:2" coordorigin="3721,4506" coordsize="2121,0" path="m3721,4506l5842,4506e" filled="f" stroked="t" strokeweight=".478842pt" strokecolor="#2B2B2B">
                <v:path arrowok="t"/>
              </v:shape>
            </v:group>
            <v:group style="position:absolute;left:5784;top:4506;width:2916;height:2" coordorigin="5784,4506" coordsize="2916,2">
              <v:shape style="position:absolute;left:5784;top:4506;width:2916;height:2" coordorigin="5784,4506" coordsize="2916,0" path="m5784,4506l8701,4506e" filled="f" stroked="t" strokeweight=".957683pt" strokecolor="#545454">
                <v:path arrowok="t"/>
              </v:shape>
            </v:group>
            <v:group style="position:absolute;left:8643;top:4506;width:804;height:2" coordorigin="8643,4506" coordsize="804,2">
              <v:shape style="position:absolute;left:8643;top:4506;width:804;height:2" coordorigin="8643,4506" coordsize="804,0" path="m8643,4506l9448,4506e" filled="f" stroked="t" strokeweight=".478842pt" strokecolor="#2F2F2F">
                <v:path arrowok="t"/>
              </v:shape>
            </v:group>
            <v:group style="position:absolute;left:9390;top:4508;width:2169;height:2" coordorigin="9390,4508" coordsize="2169,2">
              <v:shape style="position:absolute;left:9390;top:4508;width:2169;height:2" coordorigin="9390,4508" coordsize="2169,0" path="m9390,4508l11559,4508e" filled="f" stroked="t" strokeweight=".957683pt" strokecolor="#575757">
                <v:path arrowok="t"/>
              </v:shape>
            </v:group>
            <v:group style="position:absolute;left:2385;top:4745;width:2241;height:2" coordorigin="2385,4745" coordsize="2241,2">
              <v:shape style="position:absolute;left:2385;top:4745;width:2241;height:2" coordorigin="2385,4745" coordsize="2241,0" path="m2385,4745l4626,4745e" filled="f" stroked="t" strokeweight=".957683pt" strokecolor="#5B5B5B">
                <v:path arrowok="t"/>
              </v:shape>
            </v:group>
            <v:group style="position:absolute;left:4568;top:4745;width:1274;height:2" coordorigin="4568,4745" coordsize="1274,2">
              <v:shape style="position:absolute;left:4568;top:4745;width:1274;height:2" coordorigin="4568,4745" coordsize="1274,0" path="m4568,4745l5842,4745e" filled="f" stroked="t" strokeweight=".478842pt" strokecolor="#2B2B2B">
                <v:path arrowok="t"/>
              </v:shape>
            </v:group>
            <v:group style="position:absolute;left:5784;top:4745;width:335;height:2" coordorigin="5784,4745" coordsize="335,2">
              <v:shape style="position:absolute;left:5784;top:4745;width:335;height:2" coordorigin="5784,4745" coordsize="335,0" path="m5784,4745l6120,4745e" filled="f" stroked="t" strokeweight=".478842pt" strokecolor="#4B4B4B">
                <v:path arrowok="t"/>
              </v:shape>
            </v:group>
            <v:group style="position:absolute;left:6062;top:4743;width:3103;height:2" coordorigin="6062,4743" coordsize="3103,2">
              <v:shape style="position:absolute;left:6062;top:4743;width:3103;height:2" coordorigin="6062,4743" coordsize="3103,0" path="m6062,4743l9165,4743e" filled="f" stroked="t" strokeweight=".957683pt" strokecolor="#606060">
                <v:path arrowok="t"/>
              </v:shape>
            </v:group>
            <v:group style="position:absolute;left:9108;top:4745;width:340;height:2" coordorigin="9108,4745" coordsize="340,2">
              <v:shape style="position:absolute;left:9108;top:4745;width:340;height:2" coordorigin="9108,4745" coordsize="340,0" path="m9108,4745l9448,4745e" filled="f" stroked="t" strokeweight=".478842pt" strokecolor="#383838">
                <v:path arrowok="t"/>
              </v:shape>
            </v:group>
            <v:group style="position:absolute;left:9390;top:4745;width:474;height:2" coordorigin="9390,4745" coordsize="474,2">
              <v:shape style="position:absolute;left:9390;top:4745;width:474;height:2" coordorigin="9390,4745" coordsize="474,0" path="m9390,4745l9864,4745e" filled="f" stroked="t" strokeweight=".478842pt" strokecolor="#1C1C1C">
                <v:path arrowok="t"/>
              </v:shape>
            </v:group>
            <v:group style="position:absolute;left:9807;top:4745;width:1753;height:2" coordorigin="9807,4745" coordsize="1753,2">
              <v:shape style="position:absolute;left:9807;top:4745;width:1753;height:2" coordorigin="9807,4745" coordsize="1753,0" path="m9807,4745l11559,4745e" filled="f" stroked="t" strokeweight=".718262pt" strokecolor="#4F4F4F">
                <v:path arrowok="t"/>
              </v:shape>
            </v:group>
            <v:group style="position:absolute;left:4956;top:4740;width:2;height:2205" coordorigin="4956,4740" coordsize="2,2205">
              <v:shape style="position:absolute;left:4956;top:4740;width:2;height:2205" coordorigin="4956,4740" coordsize="0,2205" path="m4956,6945l4956,4740e" filled="f" stroked="t" strokeweight=".718262pt" strokecolor="#545454">
                <v:path arrowok="t"/>
              </v:shape>
            </v:group>
            <v:group style="position:absolute;left:7752;top:4740;width:2;height:249" coordorigin="7752,4740" coordsize="2,249">
              <v:shape style="position:absolute;left:7752;top:4740;width:2;height:249" coordorigin="7752,4740" coordsize="0,249" path="m7752,4990l7752,4740e" filled="f" stroked="t" strokeweight=".239421pt" strokecolor="#5B5B5B">
                <v:path arrowok="t"/>
              </v:shape>
            </v:group>
            <v:group style="position:absolute;left:11554;top:4712;width:2;height:307" coordorigin="11554,4712" coordsize="2,307">
              <v:shape style="position:absolute;left:11554;top:4712;width:2;height:307" coordorigin="11554,4712" coordsize="0,307" path="m11554,5018l11554,4712e" filled="f" stroked="t" strokeweight=".478842pt" strokecolor="#1F1F1F">
                <v:path arrowok="t"/>
              </v:shape>
            </v:group>
            <v:group style="position:absolute;left:4951;top:5239;width:1523;height:2" coordorigin="4951,5239" coordsize="1523,2">
              <v:shape style="position:absolute;left:4951;top:5239;width:1523;height:2" coordorigin="4951,5239" coordsize="1523,0" path="m4951,5239l6474,5239e" filled="f" stroked="t" strokeweight=".957683pt" strokecolor="#545454">
                <v:path arrowok="t"/>
              </v:shape>
            </v:group>
            <v:group style="position:absolute;left:6416;top:5239;width:1369;height:2" coordorigin="6416,5239" coordsize="1369,2">
              <v:shape style="position:absolute;left:6416;top:5239;width:1369;height:2" coordorigin="6416,5239" coordsize="1369,0" path="m6416,5239l7786,5239e" filled="f" stroked="t" strokeweight=".478842pt" strokecolor="#343434">
                <v:path arrowok="t"/>
              </v:shape>
            </v:group>
            <v:group style="position:absolute;left:7752;top:4990;width:2;height:240" coordorigin="7752,4990" coordsize="2,240">
              <v:shape style="position:absolute;left:7752;top:4990;width:2;height:240" coordorigin="7752,4990" coordsize="0,240" path="m7752,5229l7752,4990e" filled="f" stroked="t" strokeweight=".239421pt" strokecolor="#000000">
                <v:path arrowok="t"/>
              </v:shape>
            </v:group>
            <v:group style="position:absolute;left:7681;top:5241;width:3883;height:2" coordorigin="7681,5241" coordsize="3883,2">
              <v:shape style="position:absolute;left:7681;top:5241;width:3883;height:2" coordorigin="7681,5241" coordsize="3883,0" path="m7681,5241l11564,5241e" filled="f" stroked="t" strokeweight=".957683pt" strokecolor="#5B5B5B">
                <v:path arrowok="t"/>
              </v:shape>
            </v:group>
            <v:group style="position:absolute;left:11562;top:1922;width:2;height:5541" coordorigin="11562,1922" coordsize="2,5541">
              <v:shape style="position:absolute;left:11562;top:1922;width:2;height:5541" coordorigin="11562,1922" coordsize="0,5541" path="m11562,7463l11562,1922e" filled="f" stroked="t" strokeweight=".478842pt" strokecolor="#4B4B4B">
                <v:path arrowok="t"/>
              </v:shape>
            </v:group>
            <v:group style="position:absolute;left:4963;top:5196;width:2;height:1740" coordorigin="4963,5196" coordsize="2,1740">
              <v:shape style="position:absolute;left:4963;top:5196;width:2;height:1740" coordorigin="4963,5196" coordsize="0,1740" path="m4963,6936l4963,5196e" filled="f" stroked="t" strokeweight=".957683pt" strokecolor="#606060">
                <v:path arrowok="t"/>
              </v:shape>
            </v:group>
            <v:group style="position:absolute;left:4951;top:5491;width:3472;height:2" coordorigin="4951,5491" coordsize="3472,2">
              <v:shape style="position:absolute;left:4951;top:5491;width:3472;height:2" coordorigin="4951,5491" coordsize="3472,0" path="m4951,5491l8423,5491e" filled="f" stroked="t" strokeweight=".478842pt" strokecolor="#3F3F3F">
                <v:path arrowok="t"/>
              </v:shape>
            </v:group>
            <v:group style="position:absolute;left:8279;top:5491;width:3285;height:2" coordorigin="8279,5491" coordsize="3285,2">
              <v:shape style="position:absolute;left:8279;top:5491;width:3285;height:2" coordorigin="8279,5491" coordsize="3285,0" path="m8279,5491l11564,5491e" filled="f" stroked="t" strokeweight=".957683pt" strokecolor="#575757">
                <v:path arrowok="t"/>
              </v:shape>
            </v:group>
            <v:group style="position:absolute;left:4951;top:5740;width:6613;height:2" coordorigin="4951,5740" coordsize="6613,2">
              <v:shape style="position:absolute;left:4951;top:5740;width:6613;height:2" coordorigin="4951,5740" coordsize="6613,0" path="m4951,5740l11564,5740e" filled="f" stroked="t" strokeweight=".957683pt" strokecolor="#575757">
                <v:path arrowok="t"/>
              </v:shape>
            </v:group>
            <v:group style="position:absolute;left:354;top:719;width:2;height:10492" coordorigin="354,719" coordsize="2,10492">
              <v:shape style="position:absolute;left:354;top:719;width:2;height:10492" coordorigin="354,719" coordsize="0,10492" path="m354,11211l354,719e" filled="f" stroked="t" strokeweight=".478842pt" strokecolor="#484848">
                <v:path arrowok="t"/>
              </v:shape>
            </v:group>
            <v:group style="position:absolute;left:2394;top:5979;width:2231;height:2" coordorigin="2394,5979" coordsize="2231,2">
              <v:shape style="position:absolute;left:2394;top:5979;width:2231;height:2" coordorigin="2394,5979" coordsize="2231,0" path="m2394,5979l4626,5979e" filled="f" stroked="t" strokeweight=".957683pt" strokecolor="#646464">
                <v:path arrowok="t"/>
              </v:shape>
            </v:group>
            <v:group style="position:absolute;left:4568;top:5982;width:421;height:2" coordorigin="4568,5982" coordsize="421,2">
              <v:shape style="position:absolute;left:4568;top:5982;width:421;height:2" coordorigin="4568,5982" coordsize="421,0" path="m4568,5982l4990,5982e" filled="f" stroked="t" strokeweight=".478842pt" strokecolor="#383838">
                <v:path arrowok="t"/>
              </v:shape>
            </v:group>
            <v:group style="position:absolute;left:4913;top:5979;width:4606;height:2" coordorigin="4913,5979" coordsize="4606,2">
              <v:shape style="position:absolute;left:4913;top:5979;width:4606;height:2" coordorigin="4913,5979" coordsize="4606,0" path="m4913,5979l9519,5979e" filled="f" stroked="t" strokeweight=".718262pt" strokecolor="#545454">
                <v:path arrowok="t"/>
              </v:shape>
            </v:group>
            <v:group style="position:absolute;left:9390;top:5977;width:2174;height:2" coordorigin="9390,5977" coordsize="2174,2">
              <v:shape style="position:absolute;left:9390;top:5977;width:2174;height:2" coordorigin="9390,5977" coordsize="2174,0" path="m9390,5977l11564,5977e" filled="f" stroked="t" strokeweight=".718262pt" strokecolor="#3F3F3F">
                <v:path arrowok="t"/>
              </v:shape>
            </v:group>
            <v:group style="position:absolute;left:661;top:6224;width:3180;height:2" coordorigin="661,6224" coordsize="3180,2">
              <v:shape style="position:absolute;left:661;top:6224;width:3180;height:2" coordorigin="661,6224" coordsize="3180,0" path="m661,6224l3840,6224e" filled="f" stroked="t" strokeweight=".718262pt" strokecolor="#575757">
                <v:path arrowok="t"/>
              </v:shape>
            </v:group>
            <v:group style="position:absolute;left:3721;top:6222;width:1269;height:2" coordorigin="3721,6222" coordsize="1269,2">
              <v:shape style="position:absolute;left:3721;top:6222;width:1269;height:2" coordorigin="3721,6222" coordsize="1269,0" path="m3721,6222l4990,6222e" filled="f" stroked="t" strokeweight=".478842pt" strokecolor="#3F3F3F">
                <v:path arrowok="t"/>
              </v:shape>
            </v:group>
            <v:group style="position:absolute;left:4832;top:6222;width:4334;height:2" coordorigin="4832,6222" coordsize="4334,2">
              <v:shape style="position:absolute;left:4832;top:6222;width:4334;height:2" coordorigin="4832,6222" coordsize="4334,0" path="m4832,6222l9165,6222e" filled="f" stroked="t" strokeweight=".957683pt" strokecolor="#646464">
                <v:path arrowok="t"/>
              </v:shape>
            </v:group>
            <v:group style="position:absolute;left:9108;top:6219;width:2456;height:2" coordorigin="9108,6219" coordsize="2456,2">
              <v:shape style="position:absolute;left:9108;top:6219;width:2456;height:2" coordorigin="9108,6219" coordsize="2456,0" path="m9108,6219l11564,6219e" filled="f" stroked="t" strokeweight=".478842pt" strokecolor="#383838">
                <v:path arrowok="t"/>
              </v:shape>
            </v:group>
            <v:group style="position:absolute;left:7752;top:6202;width:2;height:729" coordorigin="7752,6202" coordsize="2,729">
              <v:shape style="position:absolute;left:7752;top:6202;width:2;height:729" coordorigin="7752,6202" coordsize="0,729" path="m7752,6931l7752,6202e" filled="f" stroked="t" strokeweight=".239421pt" strokecolor="#575757">
                <v:path arrowok="t"/>
              </v:shape>
            </v:group>
            <v:group style="position:absolute;left:354;top:6471;width:2;height:479" coordorigin="354,6471" coordsize="2,479">
              <v:shape style="position:absolute;left:354;top:6471;width:2;height:479" coordorigin="354,6471" coordsize="0,479" path="m354,6950l354,6471e" filled="f" stroked="t" strokeweight=".478842pt" strokecolor="#444444">
                <v:path arrowok="t"/>
              </v:shape>
            </v:group>
            <v:group style="position:absolute;left:2389;top:6691;width:1441;height:2" coordorigin="2389,6691" coordsize="1441,2">
              <v:shape style="position:absolute;left:2389;top:6691;width:1441;height:2" coordorigin="2389,6691" coordsize="1441,0" path="m2389,6691l3831,6691e" filled="f" stroked="t" strokeweight=".957683pt" strokecolor="#575757">
                <v:path arrowok="t"/>
              </v:shape>
            </v:group>
            <v:group style="position:absolute;left:3721;top:6691;width:2016;height:2" coordorigin="3721,6691" coordsize="2016,2">
              <v:shape style="position:absolute;left:3721;top:6691;width:2016;height:2" coordorigin="3721,6691" coordsize="2016,0" path="m3721,6691l5737,6691e" filled="f" stroked="t" strokeweight=".478842pt" strokecolor="#343434">
                <v:path arrowok="t"/>
              </v:shape>
            </v:group>
            <v:group style="position:absolute;left:5679;top:6691;width:3486;height:2" coordorigin="5679,6691" coordsize="3486,2">
              <v:shape style="position:absolute;left:5679;top:6691;width:3486;height:2" coordorigin="5679,6691" coordsize="3486,0" path="m5679,6691l9165,6691e" filled="f" stroked="t" strokeweight=".957683pt" strokecolor="#606060">
                <v:path arrowok="t"/>
              </v:shape>
            </v:group>
            <v:group style="position:absolute;left:9108;top:6691;width:757;height:2" coordorigin="9108,6691" coordsize="757,2">
              <v:shape style="position:absolute;left:9108;top:6691;width:757;height:2" coordorigin="9108,6691" coordsize="757,0" path="m9108,6691l9864,6691e" filled="f" stroked="t" strokeweight=".478842pt" strokecolor="#282828">
                <v:path arrowok="t"/>
              </v:shape>
            </v:group>
            <v:group style="position:absolute;left:9807;top:6689;width:1762;height:2" coordorigin="9807,6689" coordsize="1762,2">
              <v:shape style="position:absolute;left:9807;top:6689;width:1762;height:2" coordorigin="9807,6689" coordsize="1762,0" path="m9807,6689l11569,6689e" filled="f" stroked="t" strokeweight=".478842pt" strokecolor="#444444">
                <v:path arrowok="t"/>
              </v:shape>
            </v:group>
            <v:group style="position:absolute;left:2389;top:6933;width:2236;height:2" coordorigin="2389,6933" coordsize="2236,2">
              <v:shape style="position:absolute;left:2389;top:6933;width:2236;height:2" coordorigin="2389,6933" coordsize="2236,0" path="m2389,6933l4626,6933e" filled="f" stroked="t" strokeweight=".718262pt" strokecolor="#4F4F4F">
                <v:path arrowok="t"/>
              </v:shape>
            </v:group>
            <v:group style="position:absolute;left:4568;top:6931;width:4879;height:2" coordorigin="4568,6931" coordsize="4879,2">
              <v:shape style="position:absolute;left:4568;top:6931;width:4879;height:2" coordorigin="4568,6931" coordsize="4879,0" path="m4568,6931l9448,6931e" filled="f" stroked="t" strokeweight=".957683pt" strokecolor="#646464">
                <v:path arrowok="t"/>
              </v:shape>
            </v:group>
            <v:group style="position:absolute;left:9390;top:6931;width:474;height:2" coordorigin="9390,6931" coordsize="474,2">
              <v:shape style="position:absolute;left:9390;top:6931;width:474;height:2" coordorigin="9390,6931" coordsize="474,0" path="m9390,6931l9864,6931e" filled="f" stroked="t" strokeweight=".478842pt" strokecolor="#282828">
                <v:path arrowok="t"/>
              </v:shape>
            </v:group>
            <v:group style="position:absolute;left:9807;top:6929;width:1767;height:2" coordorigin="9807,6929" coordsize="1767,2">
              <v:shape style="position:absolute;left:9807;top:6929;width:1767;height:2" coordorigin="9807,6929" coordsize="1767,0" path="m9807,6929l11574,6929e" filled="f" stroked="t" strokeweight=".718262pt" strokecolor="#444444">
                <v:path arrowok="t"/>
              </v:shape>
            </v:group>
            <v:group style="position:absolute;left:350;top:7173;width:2064;height:2" coordorigin="350,7173" coordsize="2064,2">
              <v:shape style="position:absolute;left:350;top:7173;width:2064;height:2" coordorigin="350,7173" coordsize="2064,0" path="m350,7173l2413,7173e" filled="f" stroked="t" strokeweight=".957683pt" strokecolor="#606060">
                <v:path arrowok="t"/>
              </v:shape>
            </v:group>
            <v:group style="position:absolute;left:2337;top:7175;width:2289;height:2" coordorigin="2337,7175" coordsize="2289,2">
              <v:shape style="position:absolute;left:2337;top:7175;width:2289;height:2" coordorigin="2337,7175" coordsize="2289,0" path="m2337,7175l4626,7175e" filled="f" stroked="t" strokeweight=".478842pt" strokecolor="#484848">
                <v:path arrowok="t"/>
              </v:shape>
            </v:group>
            <v:group style="position:absolute;left:4535;top:7173;width:4166;height:2" coordorigin="4535,7173" coordsize="4166,2">
              <v:shape style="position:absolute;left:4535;top:7173;width:4166;height:2" coordorigin="4535,7173" coordsize="4166,0" path="m4535,7173l8701,7173e" filled="f" stroked="t" strokeweight=".957683pt" strokecolor="#5B5B5B">
                <v:path arrowok="t"/>
              </v:shape>
            </v:group>
            <v:group style="position:absolute;left:8643;top:7171;width:1221;height:2" coordorigin="8643,7171" coordsize="1221,2">
              <v:shape style="position:absolute;left:8643;top:7171;width:1221;height:2" coordorigin="8643,7171" coordsize="1221,0" path="m8643,7171l9864,7171e" filled="f" stroked="t" strokeweight=".478842pt" strokecolor="#282828">
                <v:path arrowok="t"/>
              </v:shape>
            </v:group>
            <v:group style="position:absolute;left:9807;top:7168;width:1767;height:2" coordorigin="9807,7168" coordsize="1767,2">
              <v:shape style="position:absolute;left:9807;top:7168;width:1767;height:2" coordorigin="9807,7168" coordsize="1767,0" path="m9807,7168l11574,7168e" filled="f" stroked="t" strokeweight=".718262pt" strokecolor="#444444">
                <v:path arrowok="t"/>
              </v:shape>
            </v:group>
            <v:group style="position:absolute;left:2399;top:7118;width:2;height:345" coordorigin="2399,7118" coordsize="2,345">
              <v:shape style="position:absolute;left:2399;top:7118;width:2;height:345" coordorigin="2399,7118" coordsize="0,345" path="m2399,7463l2399,7118e" filled="f" stroked="t" strokeweight=".718262pt" strokecolor="#3B3B3B">
                <v:path arrowok="t"/>
              </v:shape>
            </v:group>
            <v:group style="position:absolute;left:2404;top:7405;width:2;height:494" coordorigin="2404,7405" coordsize="2,494">
              <v:shape style="position:absolute;left:2404;top:7405;width:2;height:494" coordorigin="2404,7405" coordsize="0,494" path="m2404,7899l2404,7405e" filled="f" stroked="t" strokeweight=".478842pt" strokecolor="#1C1C1C">
                <v:path arrowok="t"/>
              </v:shape>
            </v:group>
            <v:group style="position:absolute;left:350;top:7647;width:5770;height:2" coordorigin="350,7647" coordsize="5770,2">
              <v:shape style="position:absolute;left:350;top:7647;width:5770;height:2" coordorigin="350,7647" coordsize="5770,0" path="m350,7647l6120,7647e" filled="f" stroked="t" strokeweight=".718262pt" strokecolor="#575757">
                <v:path arrowok="t"/>
              </v:shape>
            </v:group>
            <v:group style="position:absolute;left:6062;top:7645;width:412;height:2" coordorigin="6062,7645" coordsize="412,2">
              <v:shape style="position:absolute;left:6062;top:7645;width:412;height:2" coordorigin="6062,7645" coordsize="412,0" path="m6062,7645l6474,7645e" filled="f" stroked="t" strokeweight=".478842pt" strokecolor="#444444">
                <v:path arrowok="t"/>
              </v:shape>
            </v:group>
            <v:group style="position:absolute;left:6416;top:7645;width:1365;height:2" coordorigin="6416,7645" coordsize="1365,2">
              <v:shape style="position:absolute;left:6416;top:7645;width:1365;height:2" coordorigin="6416,7645" coordsize="1365,0" path="m6416,7645l7781,7645e" filled="f" stroked="t" strokeweight=".478842pt" strokecolor="#282828">
                <v:path arrowok="t"/>
              </v:shape>
            </v:group>
            <v:group style="position:absolute;left:7724;top:7645;width:699;height:2" coordorigin="7724,7645" coordsize="699,2">
              <v:shape style="position:absolute;left:7724;top:7645;width:699;height:2" coordorigin="7724,7645" coordsize="699,0" path="m7724,7645l8423,7645e" filled="f" stroked="t" strokeweight=".478842pt" strokecolor="#3B3B3B">
                <v:path arrowok="t"/>
              </v:shape>
            </v:group>
            <v:group style="position:absolute;left:8255;top:7643;width:910;height:2" coordorigin="8255,7643" coordsize="910,2">
              <v:shape style="position:absolute;left:8255;top:7643;width:910;height:2" coordorigin="8255,7643" coordsize="910,0" path="m8255,7643l9165,7643e" filled="f" stroked="t" strokeweight=".718262pt" strokecolor="#4F4F4F">
                <v:path arrowok="t"/>
              </v:shape>
            </v:group>
            <v:group style="position:absolute;left:9108;top:7640;width:340;height:2" coordorigin="9108,7640" coordsize="340,2">
              <v:shape style="position:absolute;left:9108;top:7640;width:340;height:2" coordorigin="9108,7640" coordsize="340,0" path="m9108,7640l9448,7640e" filled="f" stroked="t" strokeweight=".478842pt" strokecolor="#343434">
                <v:path arrowok="t"/>
              </v:shape>
            </v:group>
            <v:group style="position:absolute;left:9390;top:7645;width:474;height:2" coordorigin="9390,7645" coordsize="474,2">
              <v:shape style="position:absolute;left:9390;top:7645;width:474;height:2" coordorigin="9390,7645" coordsize="474,0" path="m9390,7645l9864,7645e" filled="f" stroked="t" strokeweight=".718262pt" strokecolor="#3F3F3F">
                <v:path arrowok="t"/>
              </v:shape>
            </v:group>
            <v:group style="position:absolute;left:9807;top:7640;width:1767;height:2" coordorigin="9807,7640" coordsize="1767,2">
              <v:shape style="position:absolute;left:9807;top:7640;width:1767;height:2" coordorigin="9807,7640" coordsize="1767,0" path="m9807,7640l11574,7640e" filled="f" stroked="t" strokeweight=".478842pt" strokecolor="#343434">
                <v:path arrowok="t"/>
              </v:shape>
            </v:group>
            <v:group style="position:absolute;left:11566;top:7405;width:2;height:1505" coordorigin="11566,7405" coordsize="2,1505">
              <v:shape style="position:absolute;left:11566;top:7405;width:2;height:1505" coordorigin="11566,7405" coordsize="0,1505" path="m11566,8910l11566,7405e" filled="f" stroked="t" strokeweight=".957683pt" strokecolor="#606060">
                <v:path arrowok="t"/>
              </v:shape>
            </v:group>
            <v:group style="position:absolute;left:4970;top:7636;width:2;height:508" coordorigin="4970,7636" coordsize="2,508">
              <v:shape style="position:absolute;left:4970;top:7636;width:2;height:508" coordorigin="4970,7636" coordsize="0,508" path="m4970,8144l4970,7636e" filled="f" stroked="t" strokeweight=".478842pt" strokecolor="#343434">
                <v:path arrowok="t"/>
              </v:shape>
            </v:group>
            <v:group style="position:absolute;left:4966;top:7890;width:771;height:2" coordorigin="4966,7890" coordsize="771,2">
              <v:shape style="position:absolute;left:4966;top:7890;width:771;height:2" coordorigin="4966,7890" coordsize="771,0" path="m4966,7890l5737,7890e" filled="f" stroked="t" strokeweight=".478842pt" strokecolor="#343434">
                <v:path arrowok="t"/>
              </v:shape>
            </v:group>
            <v:group style="position:absolute;left:5679;top:7882;width:5895;height:2" coordorigin="5679,7882" coordsize="5895,2">
              <v:shape style="position:absolute;left:5679;top:7882;width:5895;height:2" coordorigin="5679,7882" coordsize="5895,0" path="m5679,7882l11574,7882e" filled="f" stroked="t" strokeweight=".718262pt" strokecolor="#545454">
                <v:path arrowok="t"/>
              </v:shape>
            </v:group>
            <v:group style="position:absolute;left:2404;top:7842;width:2;height:302" coordorigin="2404,7842" coordsize="2,302">
              <v:shape style="position:absolute;left:2404;top:7842;width:2;height:302" coordorigin="2404,7842" coordsize="0,302" path="m2404,8144l2404,7842e" filled="f" stroked="t" strokeweight=".478842pt" strokecolor="#383838">
                <v:path arrowok="t"/>
              </v:shape>
            </v:group>
            <v:group style="position:absolute;left:4966;top:8129;width:1508;height:2" coordorigin="4966,8129" coordsize="1508,2">
              <v:shape style="position:absolute;left:4966;top:8129;width:1508;height:2" coordorigin="4966,8129" coordsize="1508,0" path="m4966,8129l6474,8129e" filled="f" stroked="t" strokeweight=".478842pt" strokecolor="#3B3B3B">
                <v:path arrowok="t"/>
              </v:shape>
            </v:group>
            <v:group style="position:absolute;left:6129;top:8127;width:5444;height:2" coordorigin="6129,8127" coordsize="5444,2">
              <v:shape style="position:absolute;left:6129;top:8127;width:5444;height:2" coordorigin="6129,8127" coordsize="5444,0" path="m6129,8127l11574,8127e" filled="f" stroked="t" strokeweight=".957683pt" strokecolor="#5B5B5B">
                <v:path arrowok="t"/>
              </v:shape>
            </v:group>
            <v:group style="position:absolute;left:345;top:8503;width:254;height:2" coordorigin="345,8503" coordsize="254,2">
              <v:shape style="position:absolute;left:345;top:8503;width:254;height:2" coordorigin="345,8503" coordsize="254,0" path="m345,8503l599,8503e" filled="f" stroked="t" strokeweight=".239421pt" strokecolor="#606060">
                <v:path arrowok="t"/>
              </v:shape>
            </v:group>
            <v:group style="position:absolute;left:362;top:8057;width:2;height:2593" coordorigin="362,8057" coordsize="2,2593">
              <v:shape style="position:absolute;left:362;top:8057;width:2;height:2593" coordorigin="362,8057" coordsize="0,2593" path="m362,10650l362,8057e" filled="f" stroked="t" strokeweight=".957683pt" strokecolor="#606060">
                <v:path arrowok="t"/>
              </v:shape>
            </v:group>
            <v:group style="position:absolute;left:599;top:8503;width:1781;height:2" coordorigin="599,8503" coordsize="1781,2">
              <v:shape style="position:absolute;left:599;top:8503;width:1781;height:2" coordorigin="599,8503" coordsize="1781,0" path="m599,8503l2380,8503e" filled="f" stroked="t" strokeweight=".239421pt" strokecolor="#000000">
                <v:path arrowok="t"/>
              </v:shape>
            </v:group>
            <v:group style="position:absolute;left:2404;top:8072;width:2;height:1980" coordorigin="2404,8072" coordsize="2,1980">
              <v:shape style="position:absolute;left:2404;top:8072;width:2;height:1980" coordorigin="2404,8072" coordsize="0,1980" path="m2404,10051l2404,8072e" filled="f" stroked="t" strokeweight=".478842pt" strokecolor="#4B4B4B">
                <v:path arrowok="t"/>
              </v:shape>
            </v:group>
            <v:group style="position:absolute;left:2375;top:8503;width:493;height:2" coordorigin="2375,8503" coordsize="493,2">
              <v:shape style="position:absolute;left:2375;top:8503;width:493;height:2" coordorigin="2375,8503" coordsize="493,0" path="m2375,8503l2868,8503e" filled="f" stroked="t" strokeweight=".239421pt" strokecolor="#5B5B5B">
                <v:path arrowok="t"/>
              </v:shape>
            </v:group>
            <v:group style="position:absolute;left:2868;top:8503;width:6967;height:2" coordorigin="2868,8503" coordsize="6967,2">
              <v:shape style="position:absolute;left:2868;top:8503;width:6967;height:2" coordorigin="2868,8503" coordsize="6967,0" path="m2868,8503l9835,8503e" filled="f" stroked="t" strokeweight=".239421pt" strokecolor="#000000">
                <v:path arrowok="t"/>
              </v:shape>
            </v:group>
            <v:group style="position:absolute;left:4973;top:8086;width:2;height:288" coordorigin="4973,8086" coordsize="2,288">
              <v:shape style="position:absolute;left:4973;top:8086;width:2;height:288" coordorigin="4973,8086" coordsize="0,288" path="m4973,8374l4973,8086e" filled="f" stroked="t" strokeweight=".718262pt" strokecolor="#4F4F4F">
                <v:path arrowok="t"/>
              </v:shape>
            </v:group>
            <v:group style="position:absolute;left:9835;top:8503;width:1733;height:2" coordorigin="9835,8503" coordsize="1733,2">
              <v:shape style="position:absolute;left:9835;top:8503;width:1733;height:2" coordorigin="9835,8503" coordsize="1733,0" path="m9835,8503l11569,8503e" filled="f" stroked="t" strokeweight=".239421pt" strokecolor="#545454">
                <v:path arrowok="t"/>
              </v:shape>
            </v:group>
            <v:group style="position:absolute;left:354;top:9188;width:1355;height:2" coordorigin="354,9188" coordsize="1355,2">
              <v:shape style="position:absolute;left:354;top:9188;width:1355;height:2" coordorigin="354,9188" coordsize="1355,0" path="m354,9188l1709,9188e" filled="f" stroked="t" strokeweight=".718262pt" strokecolor="#575757">
                <v:path arrowok="t"/>
              </v:shape>
            </v:group>
            <v:group style="position:absolute;left:1652;top:9188;width:1796;height:2" coordorigin="1652,9188" coordsize="1796,2">
              <v:shape style="position:absolute;left:1652;top:9188;width:1796;height:2" coordorigin="1652,9188" coordsize="1796,0" path="m1652,9188l3448,9188e" filled="f" stroked="t" strokeweight=".478842pt" strokecolor="#383838">
                <v:path arrowok="t"/>
              </v:shape>
            </v:group>
            <v:group style="position:absolute;left:3390;top:9186;width:1235;height:2" coordorigin="3390,9186" coordsize="1235,2">
              <v:shape style="position:absolute;left:3390;top:9186;width:1235;height:2" coordorigin="3390,9186" coordsize="1235,0" path="m3390,9186l4626,9186e" filled="f" stroked="t" strokeweight=".718262pt" strokecolor="#4F4F4F">
                <v:path arrowok="t"/>
              </v:shape>
            </v:group>
            <v:group style="position:absolute;left:4568;top:9184;width:412;height:2" coordorigin="4568,9184" coordsize="412,2">
              <v:shape style="position:absolute;left:4568;top:9184;width:412;height:2" coordorigin="4568,9184" coordsize="412,0" path="m4568,9184l4980,9184e" filled="f" stroked="t" strokeweight=".478842pt" strokecolor="#2F2F2F">
                <v:path arrowok="t"/>
              </v:shape>
            </v:group>
            <v:group style="position:absolute;left:4922;top:9188;width:388;height:2" coordorigin="4922,9188" coordsize="388,2">
              <v:shape style="position:absolute;left:4922;top:9188;width:388;height:2" coordorigin="4922,9188" coordsize="388,0" path="m4922,9188l5310,9188e" filled="f" stroked="t" strokeweight=".718262pt" strokecolor="#545454">
                <v:path arrowok="t"/>
              </v:shape>
            </v:group>
            <v:group style="position:absolute;left:5057;top:9184;width:6522;height:2" coordorigin="5057,9184" coordsize="6522,2">
              <v:shape style="position:absolute;left:5057;top:9184;width:6522;height:2" coordorigin="5057,9184" coordsize="6522,0" path="m5057,9184l11578,9184e" filled="f" stroked="t" strokeweight=".957683pt" strokecolor="#6B6B6B">
                <v:path arrowok="t"/>
              </v:shape>
            </v:group>
            <v:group style="position:absolute;left:11574;top:8853;width:2;height:359" coordorigin="11574,8853" coordsize="2,359">
              <v:shape style="position:absolute;left:11574;top:8853;width:2;height:359" coordorigin="11574,8853" coordsize="0,359" path="m11574,9212l11574,8853e" filled="f" stroked="t" strokeweight=".478842pt" strokecolor="#383838">
                <v:path arrowok="t"/>
              </v:shape>
            </v:group>
            <v:group style="position:absolute;left:11581;top:6730;width:2;height:4395" coordorigin="11581,6730" coordsize="2,4395">
              <v:shape style="position:absolute;left:11581;top:6730;width:2;height:4395" coordorigin="11581,6730" coordsize="0,4395" path="m11581,11125l11581,6730e" filled="f" stroked="t" strokeweight=".718262pt" strokecolor="#575757">
                <v:path arrowok="t"/>
              </v:shape>
            </v:group>
            <v:group style="position:absolute;left:2406;top:9644;width:2;height:407" coordorigin="2406,9644" coordsize="2,407">
              <v:shape style="position:absolute;left:2406;top:9644;width:2;height:407" coordorigin="2406,9644" coordsize="0,407" path="m2406,10051l2406,9644e" filled="f" stroked="t" strokeweight=".478842pt" strokecolor="#606060">
                <v:path arrowok="t"/>
              </v:shape>
            </v:group>
            <v:group style="position:absolute;left:354;top:10353;width:848;height:2" coordorigin="354,10353" coordsize="848,2">
              <v:shape style="position:absolute;left:354;top:10353;width:848;height:2" coordorigin="354,10353" coordsize="848,0" path="m354,10353l1202,10353e" filled="f" stroked="t" strokeweight=".478842pt" strokecolor="#3F3F3F">
                <v:path arrowok="t"/>
              </v:shape>
            </v:group>
            <v:group style="position:absolute;left:1144;top:10353;width:1264;height:2" coordorigin="1144,10353" coordsize="1264,2">
              <v:shape style="position:absolute;left:1144;top:10353;width:1264;height:2" coordorigin="1144,10353" coordsize="1264,0" path="m1144,10353l2409,10353e" filled="f" stroked="t" strokeweight=".957683pt" strokecolor="#606060">
                <v:path arrowok="t"/>
              </v:shape>
            </v:group>
            <v:group style="position:absolute;left:2406;top:9874;width:2;height:489" coordorigin="2406,9874" coordsize="2,489">
              <v:shape style="position:absolute;left:2406;top:9874;width:2;height:489" coordorigin="2406,9874" coordsize="0,489" path="m2406,10363l2406,9874e" filled="f" stroked="t" strokeweight=".478842pt" strokecolor="#7C7C7C">
                <v:path arrowok="t"/>
              </v:shape>
            </v:group>
            <v:group style="position:absolute;left:1226;top:10344;width:10362;height:2" coordorigin="1226,10344" coordsize="10362,2">
              <v:shape style="position:absolute;left:1226;top:10344;width:10362;height:2" coordorigin="1226,10344" coordsize="10362,0" path="m1226,10344l11588,10344e" filled="f" stroked="t" strokeweight=".957683pt" strokecolor="#646464">
                <v:path arrowok="t"/>
              </v:shape>
            </v:group>
            <v:group style="position:absolute;left:364;top:10598;width:1346;height:2" coordorigin="364,10598" coordsize="1346,2">
              <v:shape style="position:absolute;left:364;top:10598;width:1346;height:2" coordorigin="364,10598" coordsize="1346,0" path="m364,10598l1709,10598e" filled="f" stroked="t" strokeweight=".718262pt" strokecolor="#5B5B5B">
                <v:path arrowok="t"/>
              </v:shape>
            </v:group>
            <v:group style="position:absolute;left:2406;top:10392;width:2;height:733" coordorigin="2406,10392" coordsize="2,733">
              <v:shape style="position:absolute;left:2406;top:10392;width:2;height:733" coordorigin="2406,10392" coordsize="0,733" path="m2406,11125l2406,10392e" filled="f" stroked="t" strokeweight=".478842pt" strokecolor="#909090">
                <v:path arrowok="t"/>
              </v:shape>
            </v:group>
            <v:group style="position:absolute;left:1652;top:10595;width:2974;height:2" coordorigin="1652,10595" coordsize="2974,2">
              <v:shape style="position:absolute;left:1652;top:10595;width:2974;height:2" coordorigin="1652,10595" coordsize="2974,0" path="m1652,10595l4626,10595e" filled="f" stroked="t" strokeweight=".478842pt" strokecolor="#3B3B3B">
                <v:path arrowok="t"/>
              </v:shape>
            </v:group>
            <v:group style="position:absolute;left:6972;top:10588;width:809;height:2" coordorigin="6972,10588" coordsize="809,2">
              <v:shape style="position:absolute;left:6972;top:10588;width:809;height:2" coordorigin="6972,10588" coordsize="809,0" path="m6972,10588l7781,10588e" filled="f" stroked="t" strokeweight=".478842pt" strokecolor="#343434">
                <v:path arrowok="t"/>
              </v:shape>
            </v:group>
            <v:group style="position:absolute;left:4568;top:10588;width:7020;height:2" coordorigin="4568,10588" coordsize="7020,2">
              <v:shape style="position:absolute;left:4568;top:10588;width:7020;height:2" coordorigin="4568,10588" coordsize="7020,0" path="m4568,10588l11588,10588e" filled="f" stroked="t" strokeweight=".478842pt" strokecolor="#3F3F3F">
                <v:path arrowok="t"/>
              </v:shape>
            </v:group>
            <v:group style="position:absolute;left:723;top:10842;width:1686;height:2" coordorigin="723,10842" coordsize="1686,2">
              <v:shape style="position:absolute;left:723;top:10842;width:1686;height:2" coordorigin="723,10842" coordsize="1686,0" path="m723,10842l2409,10842e" filled="f" stroked="t" strokeweight=".718262pt" strokecolor="#383838">
                <v:path arrowok="t"/>
              </v:shape>
            </v:group>
            <v:group style="position:absolute;left:371;top:10574;width:2;height:3576" coordorigin="371,10574" coordsize="2,3576">
              <v:shape style="position:absolute;left:371;top:10574;width:2;height:3576" coordorigin="371,10574" coordsize="0,3576" path="m371,14149l371,10574e" filled="f" stroked="t" strokeweight=".478842pt" strokecolor="#575757">
                <v:path arrowok="t"/>
              </v:shape>
            </v:group>
            <v:group style="position:absolute;left:1226;top:10840;width:9788;height:2" coordorigin="1226,10840" coordsize="9788,2">
              <v:shape style="position:absolute;left:1226;top:10840;width:9788;height:2" coordorigin="1226,10840" coordsize="9788,0" path="m1226,10840l11013,10840e" filled="f" stroked="t" strokeweight=".718262pt" strokecolor="#646464">
                <v:path arrowok="t"/>
              </v:shape>
            </v:group>
            <v:group style="position:absolute;left:8643;top:10833;width:2950;height:2" coordorigin="8643,10833" coordsize="2950,2">
              <v:shape style="position:absolute;left:8643;top:10833;width:2950;height:2" coordorigin="8643,10833" coordsize="2950,0" path="m8643,10833l11593,10833e" filled="f" stroked="t" strokeweight=".478842pt" strokecolor="#676767">
                <v:path arrowok="t"/>
              </v:shape>
            </v:group>
            <v:group style="position:absolute;left:2375;top:11096;width:2;height:1203" coordorigin="2375,11096" coordsize="2,1203">
              <v:shape style="position:absolute;left:2375;top:11096;width:2;height:1203" coordorigin="2375,11096" coordsize="0,1203" path="m2375,12299l2375,11096e" filled="f" stroked="t" strokeweight=".239421pt" strokecolor="#575757">
                <v:path arrowok="t"/>
              </v:shape>
            </v:group>
            <v:group style="position:absolute;left:364;top:11326;width:7417;height:2" coordorigin="364,11326" coordsize="7417,2">
              <v:shape style="position:absolute;left:364;top:11326;width:7417;height:2" coordorigin="364,11326" coordsize="7417,0" path="m364,11326l7781,11326e" filled="f" stroked="t" strokeweight=".957683pt" strokecolor="#606060">
                <v:path arrowok="t"/>
              </v:shape>
            </v:group>
            <v:group style="position:absolute;left:7724;top:11317;width:699;height:2" coordorigin="7724,11317" coordsize="699,2">
              <v:shape style="position:absolute;left:7724;top:11317;width:699;height:2" coordorigin="7724,11317" coordsize="699,0" path="m7724,11317l8423,11317e" filled="f" stroked="t" strokeweight=".478842pt" strokecolor="#3F3F3F">
                <v:path arrowok="t"/>
              </v:shape>
            </v:group>
            <v:group style="position:absolute;left:3582;top:11312;width:8011;height:2" coordorigin="3582,11312" coordsize="8011,2">
              <v:shape style="position:absolute;left:3582;top:11312;width:8011;height:2" coordorigin="3582,11312" coordsize="8011,0" path="m3582,11312l11593,11312e" filled="f" stroked="t" strokeweight=".478842pt" strokecolor="#4B4B4B">
                <v:path arrowok="t"/>
              </v:shape>
            </v:group>
            <v:group style="position:absolute;left:11588;top:9193;width:2;height:6073" coordorigin="11588,9193" coordsize="2,6073">
              <v:shape style="position:absolute;left:11588;top:9193;width:2;height:6073" coordorigin="11588,9193" coordsize="0,6073" path="m11588,15266l11588,9193e" filled="f" stroked="t" strokeweight=".718262pt" strokecolor="#5B5B5B">
                <v:path arrowok="t"/>
              </v:shape>
            </v:group>
            <v:group style="position:absolute;left:369;top:11568;width:8054;height:2" coordorigin="369,11568" coordsize="8054,2">
              <v:shape style="position:absolute;left:369;top:11568;width:8054;height:2" coordorigin="369,11568" coordsize="8054,0" path="m369,11568l8423,11568e" filled="f" stroked="t" strokeweight=".957683pt" strokecolor="#606060">
                <v:path arrowok="t"/>
              </v:shape>
            </v:group>
            <v:group style="position:absolute;left:8365;top:11552;width:3227;height:2" coordorigin="8365,11552" coordsize="3227,2">
              <v:shape style="position:absolute;left:8365;top:11552;width:3227;height:2" coordorigin="8365,11552" coordsize="3227,0" path="m8365,11552l11593,11552e" filled="f" stroked="t" strokeweight=".718262pt" strokecolor="#3F3F3F">
                <v:path arrowok="t"/>
              </v:shape>
            </v:group>
            <v:group style="position:absolute;left:369;top:11820;width:843;height:2" coordorigin="369,11820" coordsize="843,2">
              <v:shape style="position:absolute;left:369;top:11820;width:843;height:2" coordorigin="369,11820" coordsize="843,0" path="m369,11820l1211,11820e" filled="f" stroked="t" strokeweight=".478842pt" strokecolor="#3F3F3F">
                <v:path arrowok="t"/>
              </v:shape>
            </v:group>
            <v:group style="position:absolute;left:1173;top:11566;width:2;height:264" coordorigin="1173,11566" coordsize="2,264">
              <v:shape style="position:absolute;left:1173;top:11566;width:2;height:264" coordorigin="1173,11566" coordsize="0,264" path="m1173,11830l1173,11566e" filled="f" stroked="t" strokeweight=".957683pt" strokecolor="#545454">
                <v:path arrowok="t"/>
              </v:shape>
            </v:group>
            <v:group style="position:absolute;left:1681;top:11566;width:2;height:733" coordorigin="1681,11566" coordsize="2,733">
              <v:shape style="position:absolute;left:1681;top:11566;width:2;height:733" coordorigin="1681,11566" coordsize="0,733" path="m1681,12299l1681,11566e" filled="f" stroked="t" strokeweight=".239421pt" strokecolor="#676767">
                <v:path arrowok="t"/>
              </v:shape>
            </v:group>
            <v:group style="position:absolute;left:1092;top:11818;width:4755;height:2" coordorigin="1092,11818" coordsize="4755,2">
              <v:shape style="position:absolute;left:1092;top:11818;width:4755;height:2" coordorigin="1092,11818" coordsize="4755,0" path="m1092,11818l5847,11818e" filled="f" stroked="t" strokeweight=".957683pt" strokecolor="#606060">
                <v:path arrowok="t"/>
              </v:shape>
            </v:group>
            <v:group style="position:absolute;left:5784;top:11808;width:1053;height:2" coordorigin="5784,11808" coordsize="1053,2">
              <v:shape style="position:absolute;left:5784;top:11808;width:1053;height:2" coordorigin="5784,11808" coordsize="1053,0" path="m5784,11808l6838,11808e" filled="f" stroked="t" strokeweight=".718262pt" strokecolor="#4B4B4B">
                <v:path arrowok="t"/>
              </v:shape>
            </v:group>
            <v:group style="position:absolute;left:6780;top:11806;width:1642;height:2" coordorigin="6780,11806" coordsize="1642,2">
              <v:shape style="position:absolute;left:6780;top:11806;width:1642;height:2" coordorigin="6780,11806" coordsize="1642,0" path="m6780,11806l8423,11806e" filled="f" stroked="t" strokeweight=".478842pt" strokecolor="#343434">
                <v:path arrowok="t"/>
              </v:shape>
            </v:group>
            <v:group style="position:absolute;left:7393;top:11566;width:2;height:733" coordorigin="7393,11566" coordsize="2,733">
              <v:shape style="position:absolute;left:7393;top:11566;width:2;height:733" coordorigin="7393,11566" coordsize="0,733" path="m7393,12299l7393,11566e" filled="f" stroked="t" strokeweight=".239421pt" strokecolor="#444444">
                <v:path arrowok="t"/>
              </v:shape>
            </v:group>
            <v:group style="position:absolute;left:8365;top:11803;width:335;height:2" coordorigin="8365,11803" coordsize="335,2">
              <v:shape style="position:absolute;left:8365;top:11803;width:335;height:2" coordorigin="8365,11803" coordsize="335,0" path="m8365,11803l8701,11803e" filled="f" stroked="t" strokeweight=".718262pt" strokecolor="#575757">
                <v:path arrowok="t"/>
              </v:shape>
            </v:group>
            <v:group style="position:absolute;left:8643;top:11796;width:2950;height:2" coordorigin="8643,11796" coordsize="2950,2">
              <v:shape style="position:absolute;left:8643;top:11796;width:2950;height:2" coordorigin="8643,11796" coordsize="2950,0" path="m8643,11796l11593,11796e" filled="f" stroked="t" strokeweight=".718262pt" strokecolor="#545454">
                <v:path arrowok="t"/>
              </v:shape>
            </v:group>
            <v:group style="position:absolute;left:1178;top:11767;width:2;height:954" coordorigin="1178,11767" coordsize="2,954">
              <v:shape style="position:absolute;left:1178;top:11767;width:2;height:954" coordorigin="1178,11767" coordsize="0,954" path="m1178,12721l1178,11767e" filled="f" stroked="t" strokeweight=".478842pt" strokecolor="#2B2B2B">
                <v:path arrowok="t"/>
              </v:shape>
            </v:group>
            <v:group style="position:absolute;left:381;top:12251;width:2;height:1898" coordorigin="381,12251" coordsize="2,1898">
              <v:shape style="position:absolute;left:381;top:12251;width:2;height:1898" coordorigin="381,12251" coordsize="0,1898" path="m381,14149l381,12251e" filled="f" stroked="t" strokeweight=".957683pt" strokecolor="#646464">
                <v:path arrowok="t"/>
              </v:shape>
            </v:group>
            <v:group style="position:absolute;left:1681;top:12299;width:2;height:1337" coordorigin="1681,12299" coordsize="2,1337">
              <v:shape style="position:absolute;left:1681;top:12299;width:2;height:1337" coordorigin="1681,12299" coordsize="0,1337" path="m1681,13637l1681,12299e" filled="f" stroked="t" strokeweight=".239421pt" strokecolor="#000000">
                <v:path arrowok="t"/>
              </v:shape>
            </v:group>
            <v:group style="position:absolute;left:2375;top:12299;width:2;height:1337" coordorigin="2375,12299" coordsize="2,1337">
              <v:shape style="position:absolute;left:2375;top:12299;width:2;height:1337" coordorigin="2375,12299" coordsize="0,1337" path="m2375,13637l2375,12299e" filled="f" stroked="t" strokeweight=".239421pt" strokecolor="#000000">
                <v:path arrowok="t"/>
              </v:shape>
            </v:group>
            <v:group style="position:absolute;left:7393;top:12299;width:2;height:1606" coordorigin="7393,12299" coordsize="2,1606">
              <v:shape style="position:absolute;left:7393;top:12299;width:2;height:1606" coordorigin="7393,12299" coordsize="0,1606" path="m7393,13905l7393,12299e" filled="f" stroked="t" strokeweight=".239421pt" strokecolor="#000000">
                <v:path arrowok="t"/>
              </v:shape>
            </v:group>
            <v:group style="position:absolute;left:11588;top:12496;width:2;height:312" coordorigin="11588,12496" coordsize="2,312">
              <v:shape style="position:absolute;left:11588;top:12496;width:2;height:312" coordorigin="11588,12496" coordsize="0,312" path="m11588,12807l11588,12496e" filled="f" stroked="t" strokeweight=".957683pt" strokecolor="#707070">
                <v:path arrowok="t"/>
              </v:shape>
            </v:group>
            <v:group style="position:absolute;left:1180;top:12664;width:2;height:326" coordorigin="1180,12664" coordsize="2,326">
              <v:shape style="position:absolute;left:1180;top:12664;width:2;height:326" coordorigin="1180,12664" coordsize="0,326" path="m1180,12989l1180,12664e" filled="f" stroked="t" strokeweight=".718262pt" strokecolor="#484848">
                <v:path arrowok="t"/>
              </v:shape>
            </v:group>
            <v:group style="position:absolute;left:1185;top:12735;width:2;height:2622" coordorigin="1185,12735" coordsize="2,2622">
              <v:shape style="position:absolute;left:1185;top:12735;width:2;height:2622" coordorigin="1185,12735" coordsize="0,2622" path="m1185,15357l1185,12735e" filled="f" stroked="t" strokeweight=".957683pt" strokecolor="#606060">
                <v:path arrowok="t"/>
              </v:shape>
            </v:group>
            <v:group style="position:absolute;left:8672;top:13637;width:2892;height:2" coordorigin="8672,13637" coordsize="2892,2">
              <v:shape style="position:absolute;left:8672;top:13637;width:2892;height:2" coordorigin="8672,13637" coordsize="2892,0" path="m8672,13637l11564,13637e" filled="f" stroked="t" strokeweight="1.675945pt" strokecolor="#484F60">
                <v:path arrowok="t"/>
              </v:shape>
            </v:group>
            <v:group style="position:absolute;left:11559;top:12961;width:2;height:2291" coordorigin="11559,12961" coordsize="2,2291">
              <v:shape style="position:absolute;left:11559;top:12961;width:2;height:2291" coordorigin="11559,12961" coordsize="0,2291" path="m11559,15252l11559,12961e" filled="f" stroked="t" strokeweight=".239421pt" strokecolor="#000000">
                <v:path arrowok="t"/>
              </v:shape>
            </v:group>
            <v:group style="position:absolute;left:373;top:13919;width:838;height:2" coordorigin="373,13919" coordsize="838,2">
              <v:shape style="position:absolute;left:373;top:13919;width:838;height:2" coordorigin="373,13919" coordsize="838,0" path="m373,13919l1211,13919e" filled="f" stroked="t" strokeweight=".478842pt" strokecolor="#4B4B4B">
                <v:path arrowok="t"/>
              </v:shape>
            </v:group>
            <v:group style="position:absolute;left:1135;top:13919;width:1274;height:2" coordorigin="1135,13919" coordsize="1274,2">
              <v:shape style="position:absolute;left:1135;top:13919;width:1274;height:2" coordorigin="1135,13919" coordsize="1274,0" path="m1135,13919l2409,13919e" filled="f" stroked="t" strokeweight=".718262pt" strokecolor="#575757">
                <v:path arrowok="t"/>
              </v:shape>
            </v:group>
            <v:group style="position:absolute;left:1681;top:13637;width:2;height:278" coordorigin="1681,13637" coordsize="2,278">
              <v:shape style="position:absolute;left:1681;top:13637;width:2;height:278" coordorigin="1681,13637" coordsize="0,278" path="m1681,13915l1681,13637e" filled="f" stroked="t" strokeweight=".239421pt" strokecolor="#444444">
                <v:path arrowok="t"/>
              </v:shape>
            </v:group>
            <v:group style="position:absolute;left:2375;top:13637;width:2;height:278" coordorigin="2375,13637" coordsize="2,278">
              <v:shape style="position:absolute;left:2375;top:13637;width:2;height:278" coordorigin="2375,13637" coordsize="0,278" path="m2375,13915l2375,13637e" filled="f" stroked="t" strokeweight=".239421pt" strokecolor="#2F2F2F">
                <v:path arrowok="t"/>
              </v:shape>
            </v:group>
            <v:group style="position:absolute;left:381;top:13876;width:2;height:2766" coordorigin="381,13876" coordsize="2,2766">
              <v:shape style="position:absolute;left:381;top:13876;width:2;height:2766" coordorigin="381,13876" coordsize="0,2766" path="m381,16642l381,13876e" filled="f" stroked="t" strokeweight=".478842pt" strokecolor="#3B3B3B">
                <v:path arrowok="t"/>
              </v:shape>
            </v:group>
            <v:group style="position:absolute;left:1681;top:13895;width:2;height:331" coordorigin="1681,13895" coordsize="2,331">
              <v:shape style="position:absolute;left:1681;top:13895;width:2;height:331" coordorigin="1681,13895" coordsize="0,331" path="m1681,14226l1681,13895e" filled="f" stroked="t" strokeweight=".239421pt" strokecolor="#575757">
                <v:path arrowok="t"/>
              </v:shape>
            </v:group>
            <v:group style="position:absolute;left:2375;top:13895;width:2;height:331" coordorigin="2375,13895" coordsize="2,331">
              <v:shape style="position:absolute;left:2375;top:13895;width:2;height:331" coordorigin="2375,13895" coordsize="0,331" path="m2375,14226l2375,13895e" filled="f" stroked="t" strokeweight=".239421pt" strokecolor="#575757">
                <v:path arrowok="t"/>
              </v:shape>
            </v:group>
            <v:group style="position:absolute;left:5564;top:14217;width:134;height:2" coordorigin="5564,14217" coordsize="134,2">
              <v:shape style="position:absolute;left:5564;top:14217;width:134;height:2" coordorigin="5564,14217" coordsize="134,0" path="m5564,14217l5698,14217e" filled="f" stroked="t" strokeweight="1.436525pt" strokecolor="#3F4F97">
                <v:path arrowok="t"/>
              </v:shape>
            </v:group>
            <v:group style="position:absolute;left:5708;top:13881;width:2;height:379" coordorigin="5708,13881" coordsize="2,379">
              <v:shape style="position:absolute;left:5708;top:13881;width:2;height:379" coordorigin="5708,13881" coordsize="0,379" path="m5708,14260l5708,13881e" filled="f" stroked="t" strokeweight="1.915366pt" strokecolor="#3B4B87">
                <v:path arrowok="t"/>
              </v:shape>
            </v:group>
            <v:group style="position:absolute;left:5698;top:14226;width:393;height:2" coordorigin="5698,14226" coordsize="393,2">
              <v:shape style="position:absolute;left:5698;top:14226;width:393;height:2" coordorigin="5698,14226" coordsize="393,0" path="m5698,14226l6091,14226e" filled="f" stroked="t" strokeweight="4.070153pt" strokecolor="#384883">
                <v:path arrowok="t"/>
              </v:shape>
            </v:group>
            <v:group style="position:absolute;left:5813;top:13905;width:2;height:364" coordorigin="5813,13905" coordsize="2,364">
              <v:shape style="position:absolute;left:5813;top:13905;width:2;height:364" coordorigin="5813,13905" coordsize="0,364" path="m5813,14269l5813,13905e" filled="f" stroked="t" strokeweight=".957683pt" strokecolor="#3F4F90">
                <v:path arrowok="t"/>
              </v:shape>
            </v:group>
            <v:group style="position:absolute;left:6091;top:14226;width:354;height:2" coordorigin="6091,14226" coordsize="354,2">
              <v:shape style="position:absolute;left:6091;top:14226;width:354;height:2" coordorigin="6091,14226" coordsize="354,0" path="m6091,14226l6445,14226e" filled="f" stroked="t" strokeweight="1.675945pt" strokecolor="#000000">
                <v:path arrowok="t"/>
              </v:shape>
            </v:group>
            <v:group style="position:absolute;left:6445;top:14226;width:364;height:2" coordorigin="6445,14226" coordsize="364,2">
              <v:shape style="position:absolute;left:6445;top:14226;width:364;height:2" coordorigin="6445,14226" coordsize="364,0" path="m6445,14226l6809,14226e" filled="f" stroked="t" strokeweight=".239421pt" strokecolor="#000000">
                <v:path arrowok="t"/>
              </v:shape>
            </v:group>
            <v:group style="position:absolute;left:6809;top:14226;width:589;height:2" coordorigin="6809,14226" coordsize="589,2">
              <v:shape style="position:absolute;left:6809;top:14226;width:589;height:2" coordorigin="6809,14226" coordsize="589,0" path="m6809,14226l7398,14226e" filled="f" stroked="t" strokeweight="1.675945pt" strokecolor="#000000">
                <v:path arrowok="t"/>
              </v:shape>
            </v:group>
            <v:group style="position:absolute;left:7393;top:13905;width:2;height:1083" coordorigin="7393,13905" coordsize="2,1083">
              <v:shape style="position:absolute;left:7393;top:13905;width:2;height:1083" coordorigin="7393,13905" coordsize="0,1083" path="m7393,14988l7393,13905e" filled="f" stroked="t" strokeweight=".239421pt" strokecolor="#606097">
                <v:path arrowok="t"/>
              </v:shape>
            </v:group>
            <v:group style="position:absolute;left:385;top:14197;width:2;height:1083" coordorigin="385,14197" coordsize="2,1083">
              <v:shape style="position:absolute;left:385;top:14197;width:2;height:1083" coordorigin="385,14197" coordsize="0,1083" path="m385,15281l385,14197e" filled="f" stroked="t" strokeweight=".239421pt" strokecolor="#232323">
                <v:path arrowok="t"/>
              </v:shape>
            </v:group>
            <v:group style="position:absolute;left:1681;top:14226;width:2;height:2373" coordorigin="1681,14226" coordsize="2,2373">
              <v:shape style="position:absolute;left:1681;top:14226;width:2;height:2373" coordorigin="1681,14226" coordsize="0,2373" path="m1681,16599l1681,14226e" filled="f" stroked="t" strokeweight=".239421pt" strokecolor="#000000">
                <v:path arrowok="t"/>
              </v:shape>
            </v:group>
            <v:group style="position:absolute;left:2375;top:14226;width:2;height:2373" coordorigin="2375,14226" coordsize="2,2373">
              <v:shape style="position:absolute;left:2375;top:14226;width:2;height:2373" coordorigin="2375,14226" coordsize="0,2373" path="m2375,16599l2375,14226e" filled="f" stroked="t" strokeweight=".239421pt" strokecolor="#000000">
                <v:path arrowok="t"/>
              </v:shape>
            </v:group>
            <v:group style="position:absolute;left:2375;top:14729;width:1374;height:2" coordorigin="2375,14729" coordsize="1374,2">
              <v:shape style="position:absolute;left:2375;top:14729;width:1374;height:2" coordorigin="2375,14729" coordsize="1374,0" path="m2375,14729l3749,14729e" filled="f" stroked="t" strokeweight=".957683pt" strokecolor="#3F4890">
                <v:path arrowok="t"/>
              </v:shape>
            </v:group>
            <v:group style="position:absolute;left:3802;top:14729;width:488;height:2" coordorigin="3802,14729" coordsize="488,2">
              <v:shape style="position:absolute;left:3802;top:14729;width:488;height:2" coordorigin="3802,14729" coordsize="488,0" path="m3802,14729l4290,14729e" filled="f" stroked="t" strokeweight="2.633628pt" strokecolor="#4F54A3">
                <v:path arrowok="t"/>
              </v:shape>
            </v:group>
            <v:group style="position:absolute;left:5813;top:14183;width:2;height:312" coordorigin="5813,14183" coordsize="2,312">
              <v:shape style="position:absolute;left:5813;top:14183;width:2;height:312" coordorigin="5813,14183" coordsize="0,312" path="m5813,14495l5813,14183e" filled="f" stroked="t" strokeweight="2.633628pt" strokecolor="#38447C">
                <v:path arrowok="t"/>
              </v:shape>
            </v:group>
            <v:group style="position:absolute;left:7393;top:14988;width:2;height:264" coordorigin="7393,14988" coordsize="2,264">
              <v:shape style="position:absolute;left:7393;top:14988;width:2;height:264" coordorigin="7393,14988" coordsize="0,264" path="m7393,15252l7393,14988e" filled="f" stroked="t" strokeweight=".239421pt" strokecolor="#000000">
                <v:path arrowok="t"/>
              </v:shape>
            </v:group>
            <v:group style="position:absolute;left:385;top:15223;width:2;height:753" coordorigin="385,15223" coordsize="2,753">
              <v:shape style="position:absolute;left:385;top:15223;width:2;height:753" coordorigin="385,15223" coordsize="0,753" path="m385,15976l385,15223e" filled="f" stroked="t" strokeweight=".239421pt" strokecolor="#3F3F3F">
                <v:path arrowok="t"/>
              </v:shape>
            </v:group>
            <v:group style="position:absolute;left:1195;top:15223;width:2;height:1404" coordorigin="1195,15223" coordsize="2,1404">
              <v:shape style="position:absolute;left:1195;top:15223;width:2;height:1404" coordorigin="1195,15223" coordsize="0,1404" path="m1195,16627l1195,15223e" filled="f" stroked="t" strokeweight=".478842pt" strokecolor="#444444">
                <v:path arrowok="t"/>
              </v:shape>
            </v:group>
            <v:group style="position:absolute;left:4922;top:16611;width:6646;height:2" coordorigin="4922,16611" coordsize="6646,2">
              <v:shape style="position:absolute;left:4922;top:16611;width:6646;height:2" coordorigin="4922,16611" coordsize="6646,0" path="m4922,16611l11569,16611e" filled="f" stroked="t" strokeweight=".718262pt" strokecolor="#575757">
                <v:path arrowok="t"/>
              </v:shape>
            </v:group>
            <v:group style="position:absolute;left:388;top:16620;width:7470;height:2" coordorigin="388,16620" coordsize="7470,2">
              <v:shape style="position:absolute;left:388;top:16620;width:7470;height:2" coordorigin="388,16620" coordsize="7470,0" path="m388,16620l7858,16620e" filled="f" stroked="t" strokeweight=".478842pt" strokecolor="#575757">
                <v:path arrowok="t"/>
              </v:shape>
            </v:group>
            <v:group style="position:absolute;left:4568;top:16618;width:412;height:2" coordorigin="4568,16618" coordsize="412,2">
              <v:shape style="position:absolute;left:4568;top:16618;width:412;height:2" coordorigin="4568,16618" coordsize="412,0" path="m4568,16618l4980,16618e" filled="f" stroked="t" strokeweight=".478842pt" strokecolor="#2B2B2B">
                <v:path arrowok="t"/>
              </v:shape>
            </v:group>
            <v:group style="position:absolute;left:7393;top:15252;width:2;height:1352" coordorigin="7393,15252" coordsize="2,1352">
              <v:shape style="position:absolute;left:7393;top:15252;width:2;height:1352" coordorigin="7393,15252" coordsize="0,1352" path="m7393,16604l7393,15252e" filled="f" stroked="t" strokeweight=".239421pt" strokecolor="#4F4F4F">
                <v:path arrowok="t"/>
              </v:shape>
            </v:group>
            <v:group style="position:absolute;left:8365;top:16601;width:3256;height:2" coordorigin="8365,16601" coordsize="3256,2">
              <v:shape style="position:absolute;left:8365;top:16601;width:3256;height:2" coordorigin="8365,16601" coordsize="3256,0" path="m8365,16601l11621,16601e" filled="f" stroked="t" strokeweight=".478842pt" strokecolor="#545454">
                <v:path arrowok="t"/>
              </v:shape>
            </v:group>
            <v:group style="position:absolute;left:9108;top:16599;width:340;height:2" coordorigin="9108,16599" coordsize="340,2">
              <v:shape style="position:absolute;left:9108;top:16599;width:340;height:2" coordorigin="9108,16599" coordsize="340,0" path="m9108,16599l9448,16599e" filled="f" stroked="t" strokeweight=".478842pt" strokecolor="#343434">
                <v:path arrowok="t"/>
              </v:shape>
            </v:group>
            <v:group style="position:absolute;left:9390;top:16594;width:2231;height:2" coordorigin="9390,16594" coordsize="2231,2">
              <v:shape style="position:absolute;left:9390;top:16594;width:2231;height:2" coordorigin="9390,16594" coordsize="2231,0" path="m9390,16594l11621,16594e" filled="f" stroked="t" strokeweight=".718262pt" strokecolor="#5B5B5B">
                <v:path arrowok="t"/>
              </v:shape>
            </v:group>
            <v:group style="position:absolute;left:11559;top:15252;width:2;height:1352" coordorigin="11559,15252" coordsize="2,1352">
              <v:shape style="position:absolute;left:11559;top:15252;width:2;height:1352" coordorigin="11559,15252" coordsize="0,1352" path="m11559,16604l11559,15252e" filled="f" stroked="t" strokeweight=".239421pt" strokecolor="#646464">
                <v:path arrowok="t"/>
              </v:shape>
            </v:group>
            <w10:wrap type="none"/>
          </v:group>
        </w:pict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43"/>
        <w:jc w:val="right"/>
        <w:rPr>
          <w:rFonts w:ascii="Times New Roman" w:hAnsi="Times New Roman" w:cs="Times New Roman" w:eastAsia="Times New Roman"/>
          <w:sz w:val="44"/>
          <w:szCs w:val="4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1.202576pt;margin-top:-36.068138pt;width:54.016543pt;height:53.0pt;mso-position-horizontal-relative:page;mso-position-vertical-relative:paragraph;z-index:-16402" type="#_x0000_t202" filled="f" stroked="f">
            <v:textbox inset="0,0,0,0">
              <w:txbxContent>
                <w:p>
                  <w:pPr>
                    <w:spacing w:before="0" w:after="0" w:line="1060" w:lineRule="exact"/>
                    <w:ind w:right="-199"/>
                    <w:jc w:val="left"/>
                    <w:rPr>
                      <w:rFonts w:ascii="Arial" w:hAnsi="Arial" w:cs="Arial" w:eastAsia="Arial"/>
                      <w:sz w:val="106"/>
                      <w:szCs w:val="106"/>
                    </w:rPr>
                  </w:pPr>
                  <w:rPr/>
                  <w:r>
                    <w:rPr>
                      <w:rFonts w:ascii="Arial" w:hAnsi="Arial" w:cs="Arial" w:eastAsia="Arial"/>
                      <w:sz w:val="106"/>
                      <w:szCs w:val="106"/>
                      <w:color w:val="495280"/>
                      <w:spacing w:val="0"/>
                      <w:w w:val="131"/>
                      <w:i/>
                      <w:position w:val="-1"/>
                    </w:rPr>
                    <w:t>gj</w:t>
                  </w:r>
                  <w:r>
                    <w:rPr>
                      <w:rFonts w:ascii="Arial" w:hAnsi="Arial" w:cs="Arial" w:eastAsia="Arial"/>
                      <w:sz w:val="106"/>
                      <w:szCs w:val="10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44"/>
          <w:szCs w:val="44"/>
          <w:color w:val="3B3F5B"/>
          <w:w w:val="94"/>
        </w:rPr>
        <w:t>(</w:t>
      </w:r>
      <w:r>
        <w:rPr>
          <w:rFonts w:ascii="Times New Roman" w:hAnsi="Times New Roman" w:cs="Times New Roman" w:eastAsia="Times New Roman"/>
          <w:sz w:val="44"/>
          <w:szCs w:val="44"/>
          <w:color w:val="3B3F5B"/>
          <w:w w:val="93"/>
        </w:rPr>
        <w:t>/&amp;</w:t>
      </w:r>
      <w:r>
        <w:rPr>
          <w:rFonts w:ascii="Times New Roman" w:hAnsi="Times New Roman" w:cs="Times New Roman" w:eastAsia="Times New Roman"/>
          <w:sz w:val="44"/>
          <w:szCs w:val="44"/>
          <w:color w:val="3B3F5B"/>
          <w:w w:val="94"/>
        </w:rPr>
        <w:t>(</w:t>
      </w:r>
      <w:r>
        <w:rPr>
          <w:rFonts w:ascii="Times New Roman" w:hAnsi="Times New Roman" w:cs="Times New Roman" w:eastAsia="Times New Roman"/>
          <w:sz w:val="44"/>
          <w:szCs w:val="44"/>
          <w:color w:val="3B3F5B"/>
          <w:spacing w:val="-55"/>
          <w:w w:val="94"/>
        </w:rPr>
        <w:t>J</w:t>
      </w:r>
      <w:r>
        <w:rPr>
          <w:rFonts w:ascii="Times New Roman" w:hAnsi="Times New Roman" w:cs="Times New Roman" w:eastAsia="Times New Roman"/>
          <w:sz w:val="44"/>
          <w:szCs w:val="44"/>
          <w:color w:val="282828"/>
          <w:spacing w:val="-21"/>
          <w:w w:val="111"/>
        </w:rPr>
        <w:t>s</w:t>
      </w:r>
      <w:r>
        <w:rPr>
          <w:rFonts w:ascii="Times New Roman" w:hAnsi="Times New Roman" w:cs="Times New Roman" w:eastAsia="Times New Roman"/>
          <w:sz w:val="44"/>
          <w:szCs w:val="44"/>
          <w:color w:val="414141"/>
          <w:spacing w:val="0"/>
          <w:w w:val="76"/>
        </w:rPr>
        <w:t>E</w:t>
      </w:r>
      <w:r>
        <w:rPr>
          <w:rFonts w:ascii="Times New Roman" w:hAnsi="Times New Roman" w:cs="Times New Roman" w:eastAsia="Times New Roman"/>
          <w:sz w:val="44"/>
          <w:szCs w:val="44"/>
          <w:color w:val="000000"/>
          <w:spacing w:val="0"/>
          <w:w w:val="100"/>
        </w:rPr>
      </w:r>
    </w:p>
    <w:p>
      <w:pPr>
        <w:spacing w:before="0" w:after="0" w:line="254" w:lineRule="exact"/>
        <w:ind w:right="-20"/>
        <w:jc w:val="right"/>
        <w:tabs>
          <w:tab w:pos="262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71"/>
          <w:position w:val="2"/>
        </w:rPr>
        <w:t>.</w:t>
      </w:r>
      <w:r>
        <w:rPr>
          <w:rFonts w:ascii="Arial" w:hAnsi="Arial" w:cs="Arial" w:eastAsia="Arial"/>
          <w:sz w:val="20"/>
          <w:szCs w:val="20"/>
          <w:color w:val="282828"/>
          <w:spacing w:val="2"/>
          <w:w w:val="71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565656"/>
          <w:spacing w:val="-17"/>
          <w:w w:val="180"/>
          <w:position w:val="2"/>
        </w:rPr>
        <w:t>,</w:t>
      </w:r>
      <w:r>
        <w:rPr>
          <w:rFonts w:ascii="Arial" w:hAnsi="Arial" w:cs="Arial" w:eastAsia="Arial"/>
          <w:sz w:val="20"/>
          <w:szCs w:val="20"/>
          <w:color w:val="565656"/>
          <w:spacing w:val="0"/>
          <w:w w:val="94"/>
          <w:position w:val="2"/>
        </w:rPr>
        <w:t>..</w:t>
      </w:r>
      <w:r>
        <w:rPr>
          <w:rFonts w:ascii="Arial" w:hAnsi="Arial" w:cs="Arial" w:eastAsia="Arial"/>
          <w:sz w:val="20"/>
          <w:szCs w:val="20"/>
          <w:color w:val="565656"/>
          <w:spacing w:val="-33"/>
          <w:w w:val="100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898A8A"/>
          <w:spacing w:val="-3"/>
          <w:w w:val="88"/>
          <w:position w:val="2"/>
        </w:rPr>
        <w:t>.</w:t>
      </w:r>
      <w:r>
        <w:rPr>
          <w:rFonts w:ascii="Arial" w:hAnsi="Arial" w:cs="Arial" w:eastAsia="Arial"/>
          <w:sz w:val="20"/>
          <w:szCs w:val="20"/>
          <w:color w:val="565656"/>
          <w:spacing w:val="0"/>
          <w:w w:val="88"/>
          <w:position w:val="2"/>
        </w:rPr>
        <w:t>!</w:t>
      </w:r>
      <w:r>
        <w:rPr>
          <w:rFonts w:ascii="Arial" w:hAnsi="Arial" w:cs="Arial" w:eastAsia="Arial"/>
          <w:sz w:val="20"/>
          <w:szCs w:val="20"/>
          <w:color w:val="565656"/>
          <w:spacing w:val="1"/>
          <w:w w:val="88"/>
          <w:position w:val="2"/>
        </w:rPr>
        <w:t>.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88"/>
          <w:position w:val="2"/>
        </w:rPr>
        <w:t>ey</w:t>
      </w:r>
      <w:r>
        <w:rPr>
          <w:rFonts w:ascii="Arial" w:hAnsi="Arial" w:cs="Arial" w:eastAsia="Arial"/>
          <w:sz w:val="20"/>
          <w:szCs w:val="20"/>
          <w:color w:val="282828"/>
          <w:spacing w:val="-13"/>
          <w:w w:val="88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88"/>
          <w:position w:val="2"/>
        </w:rPr>
        <w:t>Bölg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88"/>
          <w:position w:val="2"/>
        </w:rPr>
        <w:t>e</w:t>
      </w:r>
      <w:r>
        <w:rPr>
          <w:rFonts w:ascii="Arial" w:hAnsi="Arial" w:cs="Arial" w:eastAsia="Arial"/>
          <w:sz w:val="20"/>
          <w:szCs w:val="20"/>
          <w:color w:val="282828"/>
          <w:spacing w:val="23"/>
          <w:w w:val="88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99"/>
          <w:position w:val="2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64" w:lineRule="atLeast"/>
        <w:ind w:left="3223" w:right="2923"/>
        <w:jc w:val="center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2838A8"/>
          <w:spacing w:val="0"/>
          <w:w w:val="352"/>
        </w:rPr>
        <w:t>-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805" w:lineRule="exact"/>
        <w:ind w:left="1188" w:right="-20"/>
        <w:jc w:val="left"/>
        <w:tabs>
          <w:tab w:pos="392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81"/>
          <w:szCs w:val="81"/>
          <w:color w:val="3A498E"/>
          <w:spacing w:val="0"/>
          <w:w w:val="129"/>
          <w:position w:val="-2"/>
        </w:rPr>
        <w:t>*</w:t>
      </w:r>
      <w:r>
        <w:rPr>
          <w:rFonts w:ascii="Arial" w:hAnsi="Arial" w:cs="Arial" w:eastAsia="Arial"/>
          <w:sz w:val="81"/>
          <w:szCs w:val="81"/>
          <w:color w:val="3A498E"/>
          <w:spacing w:val="-84"/>
          <w:w w:val="129"/>
          <w:position w:val="-2"/>
        </w:rPr>
        <w:t> </w:t>
      </w:r>
      <w:r>
        <w:rPr>
          <w:rFonts w:ascii="Times New Roman" w:hAnsi="Times New Roman" w:cs="Times New Roman" w:eastAsia="Times New Roman"/>
          <w:sz w:val="80"/>
          <w:szCs w:val="80"/>
          <w:color w:val="495280"/>
          <w:spacing w:val="0"/>
          <w:w w:val="167"/>
          <w:i/>
          <w:position w:val="-3"/>
        </w:rPr>
        <w:t>1</w:t>
      </w:r>
      <w:r>
        <w:rPr>
          <w:rFonts w:ascii="Times New Roman" w:hAnsi="Times New Roman" w:cs="Times New Roman" w:eastAsia="Times New Roman"/>
          <w:sz w:val="80"/>
          <w:szCs w:val="80"/>
          <w:color w:val="495280"/>
          <w:spacing w:val="0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80"/>
          <w:szCs w:val="80"/>
          <w:color w:val="495280"/>
          <w:spacing w:val="0"/>
          <w:w w:val="100"/>
          <w:i/>
          <w:position w:val="-3"/>
        </w:rPr>
      </w:r>
      <w:r>
        <w:rPr>
          <w:rFonts w:ascii="Arial" w:hAnsi="Arial" w:cs="Arial" w:eastAsia="Arial"/>
          <w:sz w:val="20"/>
          <w:szCs w:val="20"/>
          <w:color w:val="B3B5B5"/>
          <w:spacing w:val="0"/>
          <w:w w:val="167"/>
          <w:position w:val="37"/>
        </w:rPr>
        <w:t>'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105" w:lineRule="exact"/>
        <w:ind w:right="-20"/>
        <w:jc w:val="left"/>
        <w:rPr>
          <w:rFonts w:ascii="Arial" w:hAnsi="Arial" w:cs="Arial" w:eastAsia="Arial"/>
          <w:sz w:val="112"/>
          <w:szCs w:val="112"/>
        </w:rPr>
      </w:pPr>
      <w:rPr/>
      <w:r>
        <w:rPr>
          <w:rFonts w:ascii="Arial" w:hAnsi="Arial" w:cs="Arial" w:eastAsia="Arial"/>
          <w:sz w:val="112"/>
          <w:szCs w:val="112"/>
          <w:color w:val="3B3F5B"/>
          <w:spacing w:val="0"/>
          <w:w w:val="100"/>
          <w:i/>
          <w:position w:val="2"/>
        </w:rPr>
        <w:t>if</w:t>
      </w:r>
      <w:r>
        <w:rPr>
          <w:rFonts w:ascii="Arial" w:hAnsi="Arial" w:cs="Arial" w:eastAsia="Arial"/>
          <w:sz w:val="112"/>
          <w:szCs w:val="112"/>
          <w:color w:val="3B3F5B"/>
          <w:spacing w:val="89"/>
          <w:w w:val="100"/>
          <w:i/>
          <w:position w:val="2"/>
        </w:rPr>
        <w:t> </w:t>
      </w:r>
      <w:r>
        <w:rPr>
          <w:rFonts w:ascii="Arial" w:hAnsi="Arial" w:cs="Arial" w:eastAsia="Arial"/>
          <w:sz w:val="112"/>
          <w:szCs w:val="112"/>
          <w:color w:val="3B3F5B"/>
          <w:spacing w:val="0"/>
          <w:w w:val="111"/>
          <w:i/>
          <w:position w:val="2"/>
        </w:rPr>
        <w:t>-</w:t>
      </w:r>
      <w:r>
        <w:rPr>
          <w:rFonts w:ascii="Arial" w:hAnsi="Arial" w:cs="Arial" w:eastAsia="Arial"/>
          <w:sz w:val="112"/>
          <w:szCs w:val="1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260"/>
          <w:cols w:num="2" w:equalWidth="0">
            <w:col w:w="4416" w:space="544"/>
            <w:col w:w="646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520" w:bottom="280" w:left="300" w:right="200"/>
        </w:sectPr>
      </w:pPr>
      <w:rPr/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52" w:lineRule="exact"/>
        <w:ind w:left="630" w:right="-73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63636"/>
          <w:w w:val="109"/>
          <w:position w:val="-2"/>
        </w:rPr>
        <w:t>B</w:t>
      </w:r>
      <w:r>
        <w:rPr>
          <w:rFonts w:ascii="Arial" w:hAnsi="Arial" w:cs="Arial" w:eastAsia="Arial"/>
          <w:sz w:val="15"/>
          <w:szCs w:val="15"/>
          <w:color w:val="363636"/>
          <w:spacing w:val="-1"/>
          <w:w w:val="110"/>
          <w:position w:val="-2"/>
        </w:rPr>
        <w:t>Ü</w:t>
      </w:r>
      <w:r>
        <w:rPr>
          <w:rFonts w:ascii="Arial" w:hAnsi="Arial" w:cs="Arial" w:eastAsia="Arial"/>
          <w:sz w:val="15"/>
          <w:szCs w:val="15"/>
          <w:color w:val="1C1C1C"/>
          <w:spacing w:val="-4"/>
          <w:w w:val="90"/>
          <w:position w:val="-2"/>
        </w:rPr>
        <w:t>Y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5"/>
          <w:position w:val="-2"/>
        </w:rPr>
        <w:t>ÜKSE</w:t>
      </w:r>
      <w:r>
        <w:rPr>
          <w:rFonts w:ascii="Arial" w:hAnsi="Arial" w:cs="Arial" w:eastAsia="Arial"/>
          <w:sz w:val="15"/>
          <w:szCs w:val="15"/>
          <w:color w:val="363636"/>
          <w:spacing w:val="-13"/>
          <w:w w:val="106"/>
          <w:position w:val="-2"/>
        </w:rPr>
        <w:t>H</w:t>
      </w:r>
      <w:r>
        <w:rPr>
          <w:rFonts w:ascii="Arial" w:hAnsi="Arial" w:cs="Arial" w:eastAsia="Arial"/>
          <w:sz w:val="15"/>
          <w:szCs w:val="15"/>
          <w:color w:val="1C1C1C"/>
          <w:spacing w:val="-10"/>
          <w:w w:val="165"/>
          <w:position w:val="-2"/>
        </w:rPr>
        <w:t>I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5"/>
          <w:position w:val="-2"/>
        </w:rPr>
        <w:t>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6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3"/>
          <w:position w:val="1"/>
        </w:rPr>
        <w:t>BELEDIYESI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04" w:lineRule="exact"/>
        <w:ind w:left="-16" w:right="518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BELEDiYE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7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BAŞKA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1"/>
        </w:rPr>
        <w:t>LIG!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ind w:left="3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91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Mildalıale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Müdürlüğil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5" w:lineRule="exact"/>
        <w:ind w:left="579" w:right="587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300" w:right="200"/>
          <w:cols w:num="2" w:equalWidth="0">
            <w:col w:w="1638" w:space="1781"/>
            <w:col w:w="8001"/>
          </w:cols>
        </w:sectPr>
      </w:pPr>
      <w:rPr/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3.68598" w:type="dxa"/>
      </w:tblPr>
      <w:tblGrid/>
      <w:tr>
        <w:trPr>
          <w:trHeight w:val="219" w:hRule="exact"/>
        </w:trPr>
        <w:tc>
          <w:tcPr>
            <w:tcW w:w="1081" w:type="dxa"/>
            <w:tcBorders>
              <w:top w:val="single" w:sz="5.66408" w:space="0" w:color="545454"/>
              <w:bottom w:val="single" w:sz="5.6640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8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PlayTarihi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37" w:type="dxa"/>
            <w:tcBorders>
              <w:top w:val="single" w:sz="5.66408" w:space="0" w:color="545454"/>
              <w:bottom w:val="single" w:sz="5.6640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8" w:lineRule="exact"/>
              <w:ind w:left="17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15.05.2017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83" w:type="dxa"/>
            <w:tcBorders>
              <w:top w:val="single" w:sz="5.66408" w:space="0" w:color="545454"/>
              <w:bottom w:val="single" w:sz="5.6640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8" w:lineRule="exact"/>
              <w:ind w:left="46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9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8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9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14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9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9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1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24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195" w:type="dxa"/>
            <w:tcBorders>
              <w:top w:val="single" w:sz="5.66408" w:space="0" w:color="545454"/>
              <w:bottom w:val="single" w:sz="5.6640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8" w:lineRule="exact"/>
              <w:ind w:left="34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88"/>
                <w:position w:val="-1"/>
              </w:rPr>
              <w:t>ıl3ildiriı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88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13"/>
                <w:w w:val="88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88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22"/>
                <w:w w:val="88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1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17:14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872" w:type="dxa"/>
            <w:tcBorders>
              <w:top w:val="single" w:sz="5.66408" w:space="0" w:color="545454"/>
              <w:bottom w:val="single" w:sz="5.66408" w:space="0" w:color="575757"/>
              <w:left w:val="nil" w:sz="6" w:space="0" w:color="auto"/>
              <w:right w:val="single" w:sz="5.66408" w:space="0" w:color="5B5B5B"/>
            </w:tcBorders>
          </w:tcPr>
          <w:p>
            <w:pPr>
              <w:spacing w:before="0" w:after="0" w:line="208" w:lineRule="exact"/>
              <w:ind w:left="16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94"/>
                <w:position w:val="-1"/>
              </w:rPr>
              <w:t>tre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14"/>
                <w:w w:val="94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E7070"/>
                <w:spacing w:val="0"/>
                <w:w w:val="94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E7070"/>
                <w:spacing w:val="0"/>
                <w:w w:val="94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110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14" w:hRule="exact"/>
        </w:trPr>
        <w:tc>
          <w:tcPr>
            <w:tcW w:w="1081" w:type="dxa"/>
            <w:tcBorders>
              <w:top w:val="single" w:sz="5.66408" w:space="0" w:color="575757"/>
              <w:bottom w:val="single" w:sz="5.6640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3" w:lineRule="exact"/>
              <w:ind w:left="6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87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5"/>
                <w:w w:val="8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37" w:type="dxa"/>
            <w:tcBorders>
              <w:top w:val="single" w:sz="5.66408" w:space="0" w:color="575757"/>
              <w:bottom w:val="single" w:sz="5.6640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3" w:lineRule="exact"/>
              <w:ind w:left="18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:15.05.2017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83" w:type="dxa"/>
            <w:tcBorders>
              <w:top w:val="single" w:sz="5.66408" w:space="0" w:color="575757"/>
              <w:bottom w:val="single" w:sz="5.6640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3" w:lineRule="exact"/>
              <w:ind w:left="462" w:right="-20"/>
              <w:jc w:val="left"/>
              <w:tabs>
                <w:tab w:pos="16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86"/>
              </w:rPr>
              <w:t>[Kay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86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10"/>
                <w:w w:val="8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E7070"/>
                <w:spacing w:val="0"/>
                <w:w w:val="136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E7070"/>
                <w:spacing w:val="-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3132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195" w:type="dxa"/>
            <w:tcBorders>
              <w:top w:val="single" w:sz="5.66408" w:space="0" w:color="575757"/>
              <w:bottom w:val="single" w:sz="5.6640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3" w:lineRule="exact"/>
              <w:ind w:left="34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87"/>
              </w:rPr>
              <w:t>[Bildirim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2"/>
                <w:w w:val="8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87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87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7"/>
                <w:w w:val="8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872" w:type="dxa"/>
            <w:tcBorders>
              <w:top w:val="single" w:sz="5.66408" w:space="0" w:color="575757"/>
              <w:bottom w:val="single" w:sz="5.66408" w:space="0" w:color="545454"/>
              <w:left w:val="nil" w:sz="6" w:space="0" w:color="auto"/>
              <w:right w:val="single" w:sz="5.66408" w:space="0" w:color="5B5B5B"/>
            </w:tcBorders>
          </w:tcPr>
          <w:p>
            <w:pPr/>
            <w:rPr/>
          </w:p>
        </w:tc>
      </w:tr>
    </w:tbl>
    <w:p>
      <w:pPr>
        <w:spacing w:after="0"/>
        <w:sectPr>
          <w:type w:val="continuous"/>
          <w:pgSz w:w="11920" w:h="16840"/>
          <w:pgMar w:top="620" w:bottom="280" w:left="300" w:right="200"/>
        </w:sectPr>
      </w:pPr>
      <w:rPr/>
    </w:p>
    <w:p>
      <w:pPr>
        <w:spacing w:before="0" w:after="0" w:line="190" w:lineRule="exact"/>
        <w:ind w:left="1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9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Bomova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6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751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no:8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163" w:right="-54" w:firstLine="5"/>
        <w:jc w:val="left"/>
        <w:tabs>
          <w:tab w:pos="1380" w:val="left"/>
          <w:tab w:pos="1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Bomova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8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63636"/>
          <w:spacing w:val="-7"/>
          <w:w w:val="23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</w:rPr>
        <w:t>751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3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9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18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89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Türil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İş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5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tabs>
          <w:tab w:pos="1240" w:val="left"/>
          <w:tab w:pos="2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92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-1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00"/>
          <w:cols w:num="2" w:equalWidth="0">
            <w:col w:w="3828" w:space="242"/>
            <w:col w:w="7350"/>
          </w:cols>
        </w:sectPr>
      </w:pPr>
      <w:rPr/>
    </w:p>
    <w:p>
      <w:pPr>
        <w:spacing w:before="0" w:after="0" w:line="213" w:lineRule="exact"/>
        <w:ind w:left="172" w:right="-69"/>
        <w:jc w:val="left"/>
        <w:tabs>
          <w:tab w:pos="3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8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</w:rPr>
        <w:t>Is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7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3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Ticari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00"/>
          <w:cols w:num="2" w:equalWidth="0">
            <w:col w:w="4669" w:space="2082"/>
            <w:col w:w="4669"/>
          </w:cols>
        </w:sectPr>
      </w:pPr>
      <w:rPr/>
    </w:p>
    <w:p>
      <w:pPr>
        <w:spacing w:before="0" w:after="0" w:line="147" w:lineRule="exact"/>
        <w:ind w:left="3670" w:right="-20"/>
        <w:jc w:val="left"/>
        <w:tabs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-5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92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5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5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5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5"/>
        </w:rPr>
        <w:t>.....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7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-12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7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00"/>
          <w:position w:val="-5"/>
        </w:rPr>
        <w:t>....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-14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6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00"/>
          <w:position w:val="-5"/>
        </w:rPr>
        <w:t>.....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-14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00"/>
          <w:position w:val="-5"/>
        </w:rPr>
        <w:t>....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-7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2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-3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5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7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-12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5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2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-7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5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2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00"/>
          <w:position w:val="-5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-12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8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-12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7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-1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......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-7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6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00"/>
          <w:position w:val="-5"/>
        </w:rPr>
        <w:t>.....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-1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7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-1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-7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5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2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00"/>
          <w:position w:val="-5"/>
        </w:rPr>
        <w:t>......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-12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00"/>
        </w:sectPr>
      </w:pPr>
      <w:rPr/>
    </w:p>
    <w:p>
      <w:pPr>
        <w:spacing w:before="0" w:after="0" w:line="290" w:lineRule="exact"/>
        <w:ind w:left="4033" w:right="-84"/>
        <w:jc w:val="left"/>
        <w:tabs>
          <w:tab w:pos="4460" w:val="left"/>
          <w:tab w:pos="5060" w:val="left"/>
          <w:tab w:pos="5560" w:val="left"/>
          <w:tab w:pos="618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</w:rPr>
        <w:t>x</w:t>
      </w:r>
      <w:r>
        <w:rPr>
          <w:rFonts w:ascii="Arial" w:hAnsi="Arial" w:cs="Arial" w:eastAsia="Arial"/>
          <w:sz w:val="16"/>
          <w:szCs w:val="16"/>
          <w:color w:val="363636"/>
          <w:spacing w:val="-3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0"/>
          <w:w w:val="29"/>
        </w:rPr>
        <w:t>1</w:t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0"/>
          <w:w w:val="100"/>
        </w:rPr>
      </w:r>
      <w:r>
        <w:rPr>
          <w:rFonts w:ascii="Arial" w:hAnsi="Arial" w:cs="Arial" w:eastAsia="Arial"/>
          <w:sz w:val="29"/>
          <w:szCs w:val="29"/>
          <w:color w:val="363636"/>
          <w:spacing w:val="0"/>
          <w:w w:val="100"/>
        </w:rPr>
        <w:t>j</w:t>
      </w:r>
      <w:r>
        <w:rPr>
          <w:rFonts w:ascii="Arial" w:hAnsi="Arial" w:cs="Arial" w:eastAsia="Arial"/>
          <w:sz w:val="29"/>
          <w:szCs w:val="29"/>
          <w:color w:val="363636"/>
          <w:spacing w:val="-72"/>
          <w:w w:val="100"/>
        </w:rPr>
        <w:t> </w:t>
      </w:r>
      <w:r>
        <w:rPr>
          <w:rFonts w:ascii="Arial" w:hAnsi="Arial" w:cs="Arial" w:eastAsia="Arial"/>
          <w:sz w:val="29"/>
          <w:szCs w:val="29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29"/>
          <w:szCs w:val="29"/>
          <w:color w:val="363636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A1A3A5"/>
          <w:spacing w:val="0"/>
          <w:w w:val="51"/>
        </w:rPr>
        <w:t>j</w:t>
      </w:r>
      <w:r>
        <w:rPr>
          <w:rFonts w:ascii="Arial" w:hAnsi="Arial" w:cs="Arial" w:eastAsia="Arial"/>
          <w:sz w:val="23"/>
          <w:szCs w:val="23"/>
          <w:color w:val="A1A3A5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A1A3A5"/>
          <w:spacing w:val="0"/>
          <w:w w:val="100"/>
        </w:rPr>
      </w:r>
      <w:r>
        <w:rPr>
          <w:rFonts w:ascii="Times New Roman" w:hAnsi="Times New Roman" w:cs="Times New Roman" w:eastAsia="Times New Roman"/>
          <w:sz w:val="25"/>
          <w:szCs w:val="25"/>
          <w:color w:val="A1A3A5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57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82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8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:17:23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00"/>
          <w:cols w:num="2" w:equalWidth="0">
            <w:col w:w="6255" w:space="478"/>
            <w:col w:w="4687"/>
          </w:cols>
        </w:sectPr>
      </w:pPr>
      <w:rPr/>
    </w:p>
    <w:p>
      <w:pPr>
        <w:spacing w:before="40" w:after="0" w:line="260" w:lineRule="atLeast"/>
        <w:ind w:left="2164" w:right="1188" w:firstLine="-2001"/>
        <w:jc w:val="left"/>
        <w:tabs>
          <w:tab w:pos="2200" w:val="left"/>
          <w:tab w:pos="5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6"/>
        </w:rPr>
        <w:t>:Öğr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2"/>
          <w:w w:val="9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nilemedi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4"/>
          <w:w w:val="21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racı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3"/>
          <w:w w:val="9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ibrahim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MEŞE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Yi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-4"/>
          <w:w w:val="8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9"/>
        </w:rPr>
        <w:t>NBiLiR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6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KAFE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[Amiri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5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7"/>
          <w:w w:val="9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9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Murat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UÇAR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3" w:right="-4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5" w:lineRule="exact"/>
        <w:ind w:left="17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5"/>
          <w:w w:val="7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3"/>
        </w:rPr>
        <w:t>[Araç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5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2"/>
        </w:rPr>
        <w:t>[Araç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821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4"/>
          <w:position w:val="-1"/>
        </w:rPr>
        <w:t>IPersonel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35" w:right="92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23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2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4"/>
          <w:w w:val="1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3"/>
        </w:rPr>
        <w:t>:17:15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8" w:lineRule="auto"/>
        <w:ind w:right="-53" w:firstLine="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9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2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7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7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5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17: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0"/>
          <w:w w:val="52"/>
        </w:rPr>
        <w:t>J</w:t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0"/>
          <w:w w:val="5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6"/>
          <w:w w:val="5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00"/>
          <w:cols w:num="4" w:equalWidth="0">
            <w:col w:w="620" w:space="1544"/>
            <w:col w:w="1729" w:space="843"/>
            <w:col w:w="2248" w:space="617"/>
            <w:col w:w="3819"/>
          </w:cols>
        </w:sectPr>
      </w:pPr>
      <w:rPr/>
    </w:p>
    <w:p>
      <w:pPr>
        <w:spacing w:before="7" w:after="0" w:line="240" w:lineRule="auto"/>
        <w:ind w:left="16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</w:rPr>
        <w:t>YardJmcı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7" w:after="0" w:line="196" w:lineRule="exact"/>
        <w:ind w:right="959" w:firstLine="6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13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13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0"/>
        </w:rPr>
        <w:t>[DönUş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7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7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1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1"/>
        </w:rPr>
        <w:t>onel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00"/>
          <w:cols w:num="3" w:equalWidth="0">
            <w:col w:w="1855" w:space="309"/>
            <w:col w:w="1946" w:space="621"/>
            <w:col w:w="6689"/>
          </w:cols>
        </w:sectPr>
      </w:pPr>
      <w:rPr/>
    </w:p>
    <w:p>
      <w:pPr>
        <w:spacing w:before="4" w:after="0" w:line="240" w:lineRule="auto"/>
        <w:ind w:left="16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Görilldüğ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80"/>
          <w:position w:val="-1"/>
        </w:rPr>
        <w:t>!Yangı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8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8"/>
          <w:w w:val="8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1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4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04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00"/>
          <w:cols w:num="2" w:equalWidth="0">
            <w:col w:w="1995" w:space="169"/>
            <w:col w:w="9256"/>
          </w:cols>
        </w:sectPr>
      </w:pPr>
      <w:rPr/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00"/>
        </w:sectPr>
      </w:pPr>
      <w:rPr/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63" w:lineRule="exact"/>
        <w:ind w:left="163" w:right="-69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w w:val="93"/>
          <w:position w:val="-5"/>
        </w:rPr>
        <w:t>Sö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  <w:position w:val="-5"/>
        </w:rPr>
        <w:t>ndllrıne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88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9"/>
          <w:position w:val="-4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9"/>
          <w:position w:val="-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89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190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0"/>
          <w:position w:val="-3"/>
        </w:rPr>
        <w:t>SöndUrınede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8"/>
          <w:w w:val="9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-3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9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right="-20"/>
        <w:jc w:val="left"/>
        <w:tabs>
          <w:tab w:pos="1880" w:val="left"/>
          <w:tab w:pos="3440" w:val="left"/>
          <w:tab w:pos="50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6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3"/>
          <w:position w:val="-6"/>
        </w:rPr>
        <w:t>[KöpUk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7"/>
          <w:w w:val="83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6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"/>
          <w:w w:val="100"/>
          <w:position w:val="-6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E7070"/>
          <w:spacing w:val="0"/>
          <w:w w:val="100"/>
          <w:position w:val="-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E7070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E7070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1"/>
          <w:position w:val="-6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71"/>
          <w:position w:val="-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5"/>
          <w:w w:val="92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  <w:position w:val="-6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8"/>
          <w:w w:val="92"/>
          <w:position w:val="-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15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74"/>
          <w:position w:val="-6"/>
        </w:rPr>
        <w:t>K_g.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31"/>
          <w:szCs w:val="31"/>
          <w:color w:val="4B4B4B"/>
          <w:spacing w:val="0"/>
          <w:w w:val="100"/>
          <w:i/>
          <w:position w:val="-7"/>
        </w:rPr>
        <w:t>toı</w:t>
      </w:r>
      <w:r>
        <w:rPr>
          <w:rFonts w:ascii="Times New Roman" w:hAnsi="Times New Roman" w:cs="Times New Roman" w:eastAsia="Times New Roman"/>
          <w:sz w:val="31"/>
          <w:szCs w:val="31"/>
          <w:color w:val="4B4B4B"/>
          <w:spacing w:val="-11"/>
          <w:w w:val="100"/>
          <w:i/>
          <w:position w:val="-7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-9"/>
          <w:w w:val="105"/>
          <w:position w:val="-7"/>
        </w:rPr>
        <w:t>K</w:t>
      </w:r>
      <w:r>
        <w:rPr>
          <w:rFonts w:ascii="Arial" w:hAnsi="Arial" w:cs="Arial" w:eastAsia="Arial"/>
          <w:sz w:val="18"/>
          <w:szCs w:val="18"/>
          <w:color w:val="5D5D5D"/>
          <w:spacing w:val="0"/>
          <w:w w:val="67"/>
          <w:position w:val="-7"/>
        </w:rPr>
        <w:t>ı:ı.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00"/>
          <w:cols w:num="2" w:equalWidth="0">
            <w:col w:w="3288" w:space="1444"/>
            <w:col w:w="6688"/>
          </w:cols>
        </w:sectPr>
      </w:pPr>
      <w:rPr/>
    </w:p>
    <w:p>
      <w:pPr>
        <w:spacing w:before="0" w:after="0" w:line="303" w:lineRule="exact"/>
        <w:ind w:left="4774" w:right="-20"/>
        <w:jc w:val="left"/>
        <w:tabs>
          <w:tab w:pos="6600" w:val="left"/>
          <w:tab w:pos="8160" w:val="left"/>
          <w:tab w:pos="9720" w:val="left"/>
        </w:tabs>
        <w:rPr>
          <w:rFonts w:ascii="Arial" w:hAnsi="Arial" w:cs="Arial" w:eastAsia="Arial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0.5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Arial" w:hAnsi="Arial" w:cs="Arial" w:eastAsia="Arial"/>
          <w:sz w:val="30"/>
          <w:szCs w:val="30"/>
          <w:color w:val="4B4B4B"/>
          <w:spacing w:val="0"/>
          <w:w w:val="100"/>
        </w:rPr>
        <w:t>ı</w:t>
      </w:r>
      <w:r>
        <w:rPr>
          <w:rFonts w:ascii="Arial" w:hAnsi="Arial" w:cs="Arial" w:eastAsia="Arial"/>
          <w:sz w:val="30"/>
          <w:szCs w:val="30"/>
          <w:color w:val="4B4B4B"/>
          <w:spacing w:val="0"/>
          <w:w w:val="100"/>
        </w:rPr>
        <w:tab/>
      </w:r>
      <w:r>
        <w:rPr>
          <w:rFonts w:ascii="Arial" w:hAnsi="Arial" w:cs="Arial" w:eastAsia="Arial"/>
          <w:sz w:val="30"/>
          <w:szCs w:val="30"/>
          <w:color w:val="4B4B4B"/>
          <w:spacing w:val="0"/>
          <w:w w:val="100"/>
          <w:position w:val="-2"/>
        </w:rPr>
        <w:t>ı</w:t>
      </w:r>
      <w:r>
        <w:rPr>
          <w:rFonts w:ascii="Arial" w:hAnsi="Arial" w:cs="Arial" w:eastAsia="Arial"/>
          <w:sz w:val="30"/>
          <w:szCs w:val="30"/>
          <w:color w:val="4B4B4B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0"/>
          <w:szCs w:val="30"/>
          <w:color w:val="4B4B4B"/>
          <w:spacing w:val="0"/>
          <w:w w:val="100"/>
          <w:position w:val="-2"/>
        </w:rPr>
      </w:r>
      <w:r>
        <w:rPr>
          <w:rFonts w:ascii="Arial" w:hAnsi="Arial" w:cs="Arial" w:eastAsia="Arial"/>
          <w:sz w:val="30"/>
          <w:szCs w:val="30"/>
          <w:color w:val="5D5D5D"/>
          <w:spacing w:val="0"/>
          <w:w w:val="100"/>
          <w:position w:val="-2"/>
        </w:rPr>
        <w:t>ı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2324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sonucunda;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içersindeki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panos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sigortala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kablola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1"/>
        </w:rPr>
        <w:t>iş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" w:after="0" w:line="240" w:lineRule="auto"/>
        <w:ind w:left="163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1"/>
        </w:rPr>
        <w:t>Söndllrme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duvarı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tüm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muhteli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malzemle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islenmek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ıslanma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02"/>
        </w:rPr>
        <w:t>ziyan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240" w:lineRule="auto"/>
        <w:ind w:left="167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1.000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eşyada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1.500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Toplamda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2.500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TL'dir.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14" w:lineRule="exact"/>
        <w:ind w:left="21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5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-1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iki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katında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bulana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girişine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-1"/>
        </w:rPr>
        <w:t>göre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00"/>
        </w:sectPr>
      </w:pPr>
      <w:rPr/>
    </w:p>
    <w:p>
      <w:pPr>
        <w:spacing w:before="0" w:after="0" w:line="194" w:lineRule="exact"/>
        <w:ind w:left="17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7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4"/>
          <w:w w:val="8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7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salomı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ortasında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taraftaki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duvarda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elektir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panosunda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aşırı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56" w:lineRule="auto"/>
        <w:ind w:right="15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92"/>
        </w:rPr>
        <w:t>yü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1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</w:rPr>
        <w:t>denme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sigortalam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akımı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kabloları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eritmesi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ortaya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telieri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birbirine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sonrası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kıvılcım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çıkartara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yanabile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plasti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aksamları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ıkmı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9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00"/>
          <w:cols w:num="2" w:equalWidth="0">
            <w:col w:w="1639" w:space="544"/>
            <w:col w:w="9237"/>
          </w:cols>
        </w:sectPr>
      </w:pPr>
      <w:rPr/>
    </w:p>
    <w:p>
      <w:pPr>
        <w:spacing w:before="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00"/>
        </w:sectPr>
      </w:pPr>
      <w:rPr/>
    </w:p>
    <w:p>
      <w:pPr>
        <w:spacing w:before="35" w:after="0" w:line="240" w:lineRule="auto"/>
        <w:ind w:left="1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8"/>
          <w:w w:val="9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igoıialı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9"/>
        </w:rPr>
        <w:t>Anıç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9"/>
        </w:rPr>
        <w:t>Gere!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9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6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Kııybı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10" w:lineRule="exact"/>
        <w:ind w:left="163" w:right="-53" w:firstLine="38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  <w:t>m</w:t>
      </w:r>
      <w:r>
        <w:rPr>
          <w:rFonts w:ascii="Arial" w:hAnsi="Arial" w:cs="Arial" w:eastAsia="Arial"/>
          <w:sz w:val="15"/>
          <w:szCs w:val="15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7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6"/>
        </w:rPr>
        <w:t>rresliı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3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Adı:Sigorta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İbrahim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MEŞE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96"/>
        </w:rPr>
        <w:t>[Bede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3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00"/>
          <w:cols w:num="3" w:equalWidth="0">
            <w:col w:w="1657" w:space="526"/>
            <w:col w:w="1742" w:space="2809"/>
            <w:col w:w="4686"/>
          </w:cols>
        </w:sectPr>
      </w:pPr>
      <w:rPr/>
    </w:p>
    <w:p>
      <w:pPr>
        <w:spacing w:before="56" w:after="0" w:line="214" w:lineRule="exact"/>
        <w:ind w:left="17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9"/>
          <w:w w:val="87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7"/>
          <w:position w:val="-1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7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1"/>
          <w:position w:val="-1"/>
        </w:rPr>
        <w:t>DöııU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82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6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2" w:after="0" w:line="240" w:lineRule="auto"/>
        <w:ind w:right="-20"/>
        <w:jc w:val="left"/>
        <w:tabs>
          <w:tab w:pos="3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l'arih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-1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5"/>
        </w:rPr>
        <w:t>lsııati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4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17:50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00"/>
          <w:cols w:num="2" w:equalWidth="0">
            <w:col w:w="1215" w:space="1001"/>
            <w:col w:w="9204"/>
          </w:cols>
        </w:sectPr>
      </w:pPr>
      <w:rPr/>
    </w:p>
    <w:p>
      <w:pPr>
        <w:spacing w:before="0" w:after="0" w:line="218" w:lineRule="exact"/>
        <w:ind w:left="248" w:right="-69"/>
        <w:jc w:val="left"/>
        <w:tabs>
          <w:tab w:pos="1040" w:val="left"/>
          <w:tab w:pos="1540" w:val="left"/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Ölll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5"/>
        </w:rPr>
        <w:t>G1DE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9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8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KİP:Bomova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POSTA:2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92" w:lineRule="exact"/>
        <w:ind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88"/>
          <w:position w:val="7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89"/>
          <w:position w:val="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7"/>
          <w:w w:val="91"/>
          <w:position w:val="7"/>
        </w:rPr>
        <w:t>A</w:t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-28"/>
          <w:w w:val="147"/>
          <w:position w:val="-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9"/>
          <w:w w:val="91"/>
          <w:position w:val="7"/>
        </w:rPr>
        <w:t>N</w:t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0"/>
          <w:w w:val="147"/>
          <w:position w:val="-4"/>
        </w:rPr>
        <w:t>-------------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left="90"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v:group style="position:absolute;margin-left:450.294067pt;margin-top:-3.135041pt;width:41.300556pt;height:.1pt;mso-position-horizontal-relative:page;mso-position-vertical-relative:paragraph;z-index:-16395" coordorigin="9006,-63" coordsize="826,2">
            <v:shape style="position:absolute;left:9006;top:-63;width:826;height:2" coordorigin="9006,-63" coordsize="826,0" path="m9006,-63l9832,-63e" filled="f" stroked="t" strokeweight=".944013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81"/>
          <w:position w:val="-6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-1"/>
          <w:w w:val="81"/>
          <w:position w:val="-6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48"/>
          <w:position w:val="-6"/>
        </w:rPr>
        <w:t>B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26"/>
          <w:w w:val="48"/>
          <w:position w:val="-6"/>
        </w:rPr>
        <w:t> </w:t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48"/>
          <w:position w:val="-6"/>
        </w:rPr>
        <w:t>MaYıs</w:t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48"/>
          <w:position w:val="-6"/>
        </w:rPr>
        <w:t> </w:t>
      </w:r>
      <w:r>
        <w:rPr>
          <w:rFonts w:ascii="Arial" w:hAnsi="Arial" w:cs="Arial" w:eastAsia="Arial"/>
          <w:sz w:val="24"/>
          <w:szCs w:val="24"/>
          <w:color w:val="363636"/>
          <w:spacing w:val="28"/>
          <w:w w:val="48"/>
          <w:position w:val="-6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60"/>
          <w:position w:val="-6"/>
        </w:rPr>
        <w:t>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00"/>
          <w:cols w:num="2" w:equalWidth="0">
            <w:col w:w="4718" w:space="3988"/>
            <w:col w:w="2714"/>
          </w:cols>
        </w:sectPr>
      </w:pPr>
      <w:rPr/>
    </w:p>
    <w:p>
      <w:pPr>
        <w:spacing w:before="0" w:after="0" w:line="194" w:lineRule="exact"/>
        <w:ind w:left="231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left="-34" w:right="7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90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l</w:t>
      </w:r>
      <w:r>
        <w:rPr>
          <w:rFonts w:ascii="Arial" w:hAnsi="Arial" w:cs="Arial" w:eastAsia="Arial"/>
          <w:sz w:val="18"/>
          <w:szCs w:val="18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ind w:left="188" w:right="36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61" w:right="1706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7"/>
          <w:i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7"/>
          <w:i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77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3"/>
        </w:rPr>
        <w:t>12017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14" w:lineRule="exact"/>
        <w:ind w:left="-34" w:right="133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-1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300" w:right="200"/>
          <w:cols w:num="3" w:equalWidth="0">
            <w:col w:w="3765" w:space="792"/>
            <w:col w:w="1441" w:space="2656"/>
            <w:col w:w="2766"/>
          </w:cols>
        </w:sectPr>
      </w:pPr>
      <w:rPr/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00"/>
        </w:sectPr>
      </w:pPr>
      <w:rPr/>
    </w:p>
    <w:p>
      <w:pPr>
        <w:spacing w:before="82" w:after="0" w:line="240" w:lineRule="auto"/>
        <w:ind w:left="2512" w:right="1430"/>
        <w:jc w:val="center"/>
        <w:rPr>
          <w:rFonts w:ascii="Arial" w:hAnsi="Arial" w:cs="Arial" w:eastAsia="Arial"/>
          <w:sz w:val="50"/>
          <w:szCs w:val="50"/>
        </w:rPr>
      </w:pPr>
      <w:rPr/>
      <w:r>
        <w:rPr/>
        <w:pict>
          <v:shape style="position:absolute;margin-left:268.799988pt;margin-top:-30.489965pt;width:46.080002pt;height:24pt;mso-position-horizontal-relative:page;mso-position-vertical-relative:paragraph;z-index:-16399" type="#_x0000_t75">
            <v:imagedata r:id="rId18" o:title=""/>
          </v:shape>
        </w:pict>
      </w:r>
      <w:r>
        <w:rPr/>
        <w:pict>
          <v:group style="position:absolute;margin-left:21.358288pt;margin-top:31.304134pt;width:559.563533pt;height:775.023237pt;mso-position-horizontal-relative:page;mso-position-vertical-relative:page;z-index:-16397" coordorigin="427,626" coordsize="11191,15500">
            <v:group style="position:absolute;left:434;top:652;width:11139;height:2" coordorigin="434,652" coordsize="11139,2">
              <v:shape style="position:absolute;left:434;top:652;width:11139;height:2" coordorigin="434,652" coordsize="11139,0" path="m434,652l11574,652e" filled="f" stroked="t" strokeweight=".70801pt" strokecolor="#545454">
                <v:path arrowok="t"/>
              </v:shape>
            </v:group>
            <v:group style="position:absolute;left:453;top:633;width:2;height:15477" coordorigin="453,633" coordsize="2,15477">
              <v:shape style="position:absolute;left:453;top:633;width:2;height:15477" coordorigin="453,633" coordsize="0,15477" path="m453,16110l453,633e" filled="f" stroked="t" strokeweight=".70801pt" strokecolor="#545454">
                <v:path arrowok="t"/>
              </v:shape>
            </v:group>
            <v:group style="position:absolute;left:2464;top:638;width:2;height:1495" coordorigin="2464,638" coordsize="2,1495">
              <v:shape style="position:absolute;left:2464;top:638;width:2;height:1495" coordorigin="2464,638" coordsize="0,1495" path="m2464,2133l2464,638e" filled="f" stroked="t" strokeweight=".70801pt" strokecolor="#4B4B4B">
                <v:path arrowok="t"/>
              </v:shape>
            </v:group>
            <v:group style="position:absolute;left:9195;top:643;width:2;height:1495" coordorigin="9195,643" coordsize="2,1495">
              <v:shape style="position:absolute;left:9195;top:643;width:2;height:1495" coordorigin="9195,643" coordsize="0,1495" path="m9195,2138l9195,643e" filled="f" stroked="t" strokeweight=".70801pt" strokecolor="#4F4F4F">
                <v:path arrowok="t"/>
              </v:shape>
            </v:group>
            <v:group style="position:absolute;left:11571;top:647;width:2;height:3299" coordorigin="11571,647" coordsize="2,3299">
              <v:shape style="position:absolute;left:11571;top:647;width:2;height:3299" coordorigin="11571,647" coordsize="0,3299" path="m11571,3947l11571,647e" filled="f" stroked="t" strokeweight=".70801pt" strokecolor="#5B5B5B">
                <v:path arrowok="t"/>
              </v:shape>
            </v:group>
            <v:group style="position:absolute;left:439;top:2775;width:11144;height:2" coordorigin="439,2775" coordsize="11144,2">
              <v:shape style="position:absolute;left:439;top:2775;width:11144;height:2" coordorigin="439,2775" coordsize="11144,0" path="m439,2775l11583,2775e" filled="f" stroked="t" strokeweight=".70801pt" strokecolor="#545454">
                <v:path arrowok="t"/>
              </v:shape>
            </v:group>
            <v:group style="position:absolute;left:444;top:2994;width:11135;height:2" coordorigin="444,2994" coordsize="11135,2">
              <v:shape style="position:absolute;left:444;top:2994;width:11135;height:2" coordorigin="444,2994" coordsize="11135,0" path="m444,2994l11578,2994e" filled="f" stroked="t" strokeweight=".70801pt" strokecolor="#575757">
                <v:path arrowok="t"/>
              </v:shape>
            </v:group>
            <v:group style="position:absolute;left:444;top:3209;width:11144;height:2" coordorigin="444,3209" coordsize="11144,2">
              <v:shape style="position:absolute;left:444;top:3209;width:11144;height:2" coordorigin="444,3209" coordsize="11144,0" path="m444,3209l11588,3209e" filled="f" stroked="t" strokeweight=".70801pt" strokecolor="#545454">
                <v:path arrowok="t"/>
              </v:shape>
            </v:group>
            <v:group style="position:absolute;left:3951;top:3199;width:2;height:752" coordorigin="3951,3199" coordsize="2,752">
              <v:shape style="position:absolute;left:3951;top:3199;width:2;height:752" coordorigin="3951,3199" coordsize="0,752" path="m3951,3951l3951,3199e" filled="f" stroked="t" strokeweight=".70801pt" strokecolor="#484848">
                <v:path arrowok="t"/>
              </v:shape>
            </v:group>
            <v:group style="position:absolute;left:7038;top:3137;width:2;height:814" coordorigin="7038,3137" coordsize="2,814">
              <v:shape style="position:absolute;left:7038;top:3137;width:2;height:814" coordorigin="7038,3137" coordsize="0,814" path="m7038,3951l7038,3137e" filled="f" stroked="t" strokeweight=".944013pt" strokecolor="#4F4F4F">
                <v:path arrowok="t"/>
              </v:shape>
            </v:group>
            <v:group style="position:absolute;left:2473;top:3932;width:2;height:12178" coordorigin="2473,3932" coordsize="2,12178">
              <v:shape style="position:absolute;left:2473;top:3932;width:2;height:12178" coordorigin="2473,3932" coordsize="0,12178" path="m2473,16110l2473,3932e" filled="f" stroked="t" strokeweight=".70801pt" strokecolor="#4B4B4B">
                <v:path arrowok="t"/>
              </v:shape>
            </v:group>
            <v:group style="position:absolute;left:444;top:3937;width:11144;height:2" coordorigin="444,3937" coordsize="11144,2">
              <v:shape style="position:absolute;left:444;top:3937;width:11144;height:2" coordorigin="444,3937" coordsize="11144,0" path="m444,3937l11588,3937e" filled="f" stroked="t" strokeweight=".70801pt" strokecolor="#4B4B4B">
                <v:path arrowok="t"/>
              </v:shape>
            </v:group>
            <v:group style="position:absolute;left:444;top:4218;width:11139;height:2" coordorigin="444,4218" coordsize="11139,2">
              <v:shape style="position:absolute;left:444;top:4218;width:11139;height:2" coordorigin="444,4218" coordsize="11139,0" path="m444,4218l11583,4218e" filled="f" stroked="t" strokeweight=".70801pt" strokecolor="#545454">
                <v:path arrowok="t"/>
              </v:shape>
            </v:group>
            <v:group style="position:absolute;left:11590;top:4213;width:2;height:11883" coordorigin="11590,4213" coordsize="2,11883">
              <v:shape style="position:absolute;left:11590;top:4213;width:2;height:11883" coordorigin="11590,4213" coordsize="0,11883" path="m11590,16096l11590,4213e" filled="f" stroked="t" strokeweight=".70801pt" strokecolor="#5B5B5B">
                <v:path arrowok="t"/>
              </v:shape>
            </v:group>
            <v:group style="position:absolute;left:2459;top:4432;width:9124;height:2" coordorigin="2459,4432" coordsize="9124,2">
              <v:shape style="position:absolute;left:2459;top:4432;width:9124;height:2" coordorigin="2459,4432" coordsize="9124,0" path="m2459,4432l11583,4432e" filled="f" stroked="t" strokeweight=".70801pt" strokecolor="#545454">
                <v:path arrowok="t"/>
              </v:shape>
            </v:group>
            <v:group style="position:absolute;left:5017;top:4427;width:2;height:2052" coordorigin="5017,4427" coordsize="2,2052">
              <v:shape style="position:absolute;left:5017;top:4427;width:2;height:2052" coordorigin="5017,4427" coordsize="0,2052" path="m5017,6479l5017,4427e" filled="f" stroked="t" strokeweight=".70801pt" strokecolor="#4B4B4B">
                <v:path arrowok="t"/>
              </v:shape>
            </v:group>
            <v:group style="position:absolute;left:5013;top:4913;width:6570;height:2" coordorigin="5013,4913" coordsize="6570,2">
              <v:shape style="position:absolute;left:5013;top:4913;width:6570;height:2" coordorigin="5013,4913" coordsize="6570,0" path="m5013,4913l11583,4913e" filled="f" stroked="t" strokeweight=".70801pt" strokecolor="#606060">
                <v:path arrowok="t"/>
              </v:shape>
            </v:group>
            <v:group style="position:absolute;left:5008;top:5151;width:6575;height:2" coordorigin="5008,5151" coordsize="6575,2">
              <v:shape style="position:absolute;left:5008;top:5151;width:6575;height:2" coordorigin="5008,5151" coordsize="6575,0" path="m5008,5151l11583,5151e" filled="f" stroked="t" strokeweight=".70801pt" strokecolor="#575757">
                <v:path arrowok="t"/>
              </v:shape>
            </v:group>
            <v:group style="position:absolute;left:5008;top:5389;width:6580;height:2" coordorigin="5008,5389" coordsize="6580,2">
              <v:shape style="position:absolute;left:5008;top:5389;width:6580;height:2" coordorigin="5008,5389" coordsize="6580,0" path="m5008,5389l11588,5389e" filled="f" stroked="t" strokeweight=".70801pt" strokecolor="#545454">
                <v:path arrowok="t"/>
              </v:shape>
            </v:group>
            <v:group style="position:absolute;left:2454;top:5608;width:9133;height:2" coordorigin="2454,5608" coordsize="9133,2">
              <v:shape style="position:absolute;left:2454;top:5608;width:9133;height:2" coordorigin="2454,5608" coordsize="9133,0" path="m2454,5608l11588,5608e" filled="f" stroked="t" strokeweight=".70801pt" strokecolor="#545454">
                <v:path arrowok="t"/>
              </v:shape>
            </v:group>
            <v:group style="position:absolute;left:7887;top:5832;width:2;height:652" coordorigin="7887,5832" coordsize="2,652">
              <v:shape style="position:absolute;left:7887;top:5832;width:2;height:652" coordorigin="7887,5832" coordsize="0,652" path="m7887,6484l7887,5832e" filled="f" stroked="t" strokeweight=".70801pt" strokecolor="#5B5B5B">
                <v:path arrowok="t"/>
              </v:shape>
            </v:group>
            <v:group style="position:absolute;left:2459;top:6260;width:9129;height:2" coordorigin="2459,6260" coordsize="9129,2">
              <v:shape style="position:absolute;left:2459;top:6260;width:9129;height:2" coordorigin="2459,6260" coordsize="9129,0" path="m2459,6260l11588,6260e" filled="f" stroked="t" strokeweight=".70801pt" strokecolor="#4F4F4F">
                <v:path arrowok="t"/>
              </v:shape>
            </v:group>
            <v:group style="position:absolute;left:2464;top:6474;width:9124;height:2" coordorigin="2464,6474" coordsize="9124,2">
              <v:shape style="position:absolute;left:2464;top:6474;width:9124;height:2" coordorigin="2464,6474" coordsize="9124,0" path="m2464,6474l11588,6474e" filled="f" stroked="t" strokeweight=".70801pt" strokecolor="#545454">
                <v:path arrowok="t"/>
              </v:shape>
            </v:group>
            <v:group style="position:absolute;left:444;top:5837;width:11168;height:2" coordorigin="444,5837" coordsize="11168,2">
              <v:shape style="position:absolute;left:444;top:5837;width:11168;height:2" coordorigin="444,5837" coordsize="11168,0" path="m444,5837l11611,5837e" filled="f" stroked="t" strokeweight=".70801pt" strokecolor="#545454">
                <v:path arrowok="t"/>
              </v:shape>
            </v:group>
            <v:group style="position:absolute;left:444;top:6693;width:11149;height:2" coordorigin="444,6693" coordsize="11149,2">
              <v:shape style="position:absolute;left:444;top:6693;width:11149;height:2" coordorigin="444,6693" coordsize="11149,0" path="m444,6693l11592,6693e" filled="f" stroked="t" strokeweight=".70801pt" strokecolor="#545454">
                <v:path arrowok="t"/>
              </v:shape>
            </v:group>
            <v:group style="position:absolute;left:444;top:7141;width:11149;height:2" coordorigin="444,7141" coordsize="11149,2">
              <v:shape style="position:absolute;left:444;top:7141;width:11149;height:2" coordorigin="444,7141" coordsize="11149,0" path="m444,7141l11592,7141e" filled="f" stroked="t" strokeweight=".70801pt" strokecolor="#545454">
                <v:path arrowok="t"/>
              </v:shape>
            </v:group>
            <v:group style="position:absolute;left:5020;top:7131;width:2;height:671" coordorigin="5020,7131" coordsize="2,671">
              <v:shape style="position:absolute;left:5020;top:7131;width:2;height:671" coordorigin="5020,7131" coordsize="0,671" path="m5020,7803l5020,7131e" filled="f" stroked="t" strokeweight=".70801pt" strokecolor="#4F4F4F">
                <v:path arrowok="t"/>
              </v:shape>
            </v:group>
            <v:group style="position:absolute;left:5013;top:7360;width:6580;height:2" coordorigin="5013,7360" coordsize="6580,2">
              <v:shape style="position:absolute;left:5013;top:7360;width:6580;height:2" coordorigin="5013,7360" coordsize="6580,0" path="m5013,7360l11592,7360e" filled="f" stroked="t" strokeweight=".70801pt" strokecolor="#575757">
                <v:path arrowok="t"/>
              </v:shape>
            </v:group>
            <v:group style="position:absolute;left:5017;top:7579;width:6575;height:2" coordorigin="5017,7579" coordsize="6575,2">
              <v:shape style="position:absolute;left:5017;top:7579;width:6575;height:2" coordorigin="5017,7579" coordsize="6575,0" path="m5017,7579l11592,7579e" filled="f" stroked="t" strokeweight=".70801pt" strokecolor="#545454">
                <v:path arrowok="t"/>
              </v:shape>
            </v:group>
            <v:group style="position:absolute;left:448;top:8598;width:11149;height:2" coordorigin="448,8598" coordsize="11149,2">
              <v:shape style="position:absolute;left:448;top:8598;width:11149;height:2" coordorigin="448,8598" coordsize="11149,0" path="m448,8598l11597,8598e" filled="f" stroked="t" strokeweight=".70801pt" strokecolor="#545454">
                <v:path arrowok="t"/>
              </v:shape>
            </v:group>
            <v:group style="position:absolute;left:448;top:7793;width:11144;height:2" coordorigin="448,7793" coordsize="11144,2">
              <v:shape style="position:absolute;left:448;top:7793;width:11144;height:2" coordorigin="448,7793" coordsize="11144,0" path="m448,7793l11592,7793e" filled="f" stroked="t" strokeweight=".70801pt" strokecolor="#575757">
                <v:path arrowok="t"/>
              </v:shape>
            </v:group>
            <v:group style="position:absolute;left:448;top:10169;width:11154;height:2" coordorigin="448,10169" coordsize="11154,2">
              <v:shape style="position:absolute;left:448;top:10169;width:11154;height:2" coordorigin="448,10169" coordsize="11154,0" path="m448,10169l11602,10169e" filled="f" stroked="t" strokeweight=".70801pt" strokecolor="#575757">
                <v:path arrowok="t"/>
              </v:shape>
            </v:group>
            <v:group style="position:absolute;left:444;top:10502;width:11158;height:2" coordorigin="444,10502" coordsize="11158,2">
              <v:shape style="position:absolute;left:444;top:10502;width:11158;height:2" coordorigin="444,10502" coordsize="11158,0" path="m444,10502l11602,10502e" filled="f" stroked="t" strokeweight=".70801pt" strokecolor="#545454">
                <v:path arrowok="t"/>
              </v:shape>
            </v:group>
            <v:group style="position:absolute;left:444;top:11211;width:11163;height:2" coordorigin="444,11211" coordsize="11163,2">
              <v:shape style="position:absolute;left:444;top:11211;width:11163;height:2" coordorigin="444,11211" coordsize="11163,0" path="m444,11211l11607,11211e" filled="f" stroked="t" strokeweight=".70801pt" strokecolor="#575757">
                <v:path arrowok="t"/>
              </v:shape>
            </v:group>
            <v:group style="position:absolute;left:448;top:11430;width:11154;height:2" coordorigin="448,11430" coordsize="11154,2">
              <v:shape style="position:absolute;left:448;top:11430;width:11154;height:2" coordorigin="448,11430" coordsize="11154,0" path="m448,11430l11602,11430e" filled="f" stroked="t" strokeweight=".70801pt" strokecolor="#545454">
                <v:path arrowok="t"/>
              </v:shape>
            </v:group>
            <v:group style="position:absolute;left:1246;top:11430;width:2;height:4689" coordorigin="1246,11430" coordsize="2,4689">
              <v:shape style="position:absolute;left:1246;top:11430;width:2;height:4689" coordorigin="1246,11430" coordsize="0,4689" path="m1246,16119l1246,11430e" filled="f" stroked="t" strokeweight=".70801pt" strokecolor="#4F4F4F">
                <v:path arrowok="t"/>
              </v:shape>
            </v:group>
            <v:group style="position:absolute;left:453;top:13744;width:2030;height:2" coordorigin="453,13744" coordsize="2030,2">
              <v:shape style="position:absolute;left:453;top:13744;width:2030;height:2" coordorigin="453,13744" coordsize="2030,0" path="m453,13744l2483,13744e" filled="f" stroked="t" strokeweight=".70801pt" strokecolor="#606464">
                <v:path arrowok="t"/>
              </v:shape>
            </v:group>
            <v:group style="position:absolute;left:453;top:16096;width:10818;height:2" coordorigin="453,16096" coordsize="10818,2">
              <v:shape style="position:absolute;left:453;top:16096;width:10818;height:2" coordorigin="453,16096" coordsize="10818,0" path="m453,16096l11272,16096e" filled="f" stroked="t" strokeweight=".70801pt" strokecolor="#676767">
                <v:path arrowok="t"/>
              </v:shape>
            </v:group>
            <v:group style="position:absolute;left:1815;top:11425;width:2;height:4689" coordorigin="1815,11425" coordsize="2,4689">
              <v:shape style="position:absolute;left:1815;top:11425;width:2;height:4689" coordorigin="1815,11425" coordsize="0,4689" path="m1815,16115l1815,11425e" filled="f" stroked="t" strokeweight=".70801pt" strokecolor="#4F4F4F">
                <v:path arrowok="t"/>
              </v:shape>
            </v:group>
            <v:group style="position:absolute;left:7455;top:11416;width:2;height:4689" coordorigin="7455,11416" coordsize="2,4689">
              <v:shape style="position:absolute;left:7455;top:11416;width:2;height:4689" coordorigin="7455,11416" coordsize="0,4689" path="m7455,16105l7455,11416e" filled="f" stroked="t" strokeweight=".70801pt" strokecolor="#54545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50"/>
          <w:szCs w:val="50"/>
          <w:color w:val="363636"/>
          <w:spacing w:val="-48"/>
          <w:w w:val="165"/>
        </w:rPr>
        <w:t>"</w:t>
      </w:r>
      <w:r>
        <w:rPr>
          <w:rFonts w:ascii="Arial" w:hAnsi="Arial" w:cs="Arial" w:eastAsia="Arial"/>
          <w:sz w:val="50"/>
          <w:szCs w:val="50"/>
          <w:color w:val="4B4B4B"/>
          <w:spacing w:val="0"/>
          <w:w w:val="70"/>
        </w:rPr>
        <w:t>'ir</w:t>
      </w:r>
      <w:r>
        <w:rPr>
          <w:rFonts w:ascii="Arial" w:hAnsi="Arial" w:cs="Arial" w:eastAsia="Arial"/>
          <w:sz w:val="50"/>
          <w:szCs w:val="50"/>
          <w:color w:val="000000"/>
          <w:spacing w:val="0"/>
          <w:w w:val="100"/>
        </w:rPr>
      </w:r>
    </w:p>
    <w:p>
      <w:pPr>
        <w:spacing w:before="30" w:after="0" w:line="240" w:lineRule="auto"/>
        <w:ind w:right="1256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shape style="position:absolute;margin-left:178.559998pt;margin-top:8.628683pt;width:36.480pt;height:25.92pt;mso-position-horizontal-relative:page;mso-position-vertical-relative:paragraph;z-index:-16400" type="#_x0000_t75">
            <v:imagedata r:id="rId19" o:title=""/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A1A3A5"/>
          <w:spacing w:val="0"/>
          <w:w w:val="212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423" w:right="-74"/>
        <w:jc w:val="left"/>
        <w:tabs>
          <w:tab w:pos="394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6.409836pt;margin-top:-4.812899pt;width:103.3249pt;height:53.0pt;mso-position-horizontal-relative:page;mso-position-vertical-relative:paragraph;z-index:-16394" type="#_x0000_t202" filled="f" stroked="f">
            <v:textbox inset="0,0,0,0">
              <w:txbxContent>
                <w:p>
                  <w:pPr>
                    <w:spacing w:before="0" w:after="0" w:line="1060" w:lineRule="exact"/>
                    <w:ind w:right="-199"/>
                    <w:jc w:val="left"/>
                    <w:tabs>
                      <w:tab w:pos="1460" w:val="left"/>
                    </w:tabs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6E7070"/>
                      <w:w w:val="84"/>
                      <w:position w:val="23"/>
                    </w:rPr>
                    <w:t>ltf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6E7070"/>
                      <w:spacing w:val="-78"/>
                      <w:w w:val="85"/>
                      <w:position w:val="23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106"/>
                      <w:szCs w:val="106"/>
                      <w:color w:val="2D3490"/>
                      <w:spacing w:val="-307"/>
                      <w:w w:val="116"/>
                      <w:position w:val="0"/>
                    </w:rPr>
                    <w:t>-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4B4B4B"/>
                      <w:spacing w:val="0"/>
                      <w:w w:val="76"/>
                      <w:position w:val="23"/>
                    </w:rPr>
                    <w:t>iy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4B4B4B"/>
                      <w:spacing w:val="0"/>
                      <w:w w:val="100"/>
                      <w:position w:val="23"/>
                    </w:rPr>
                    <w:tab/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4B4B4B"/>
                      <w:spacing w:val="0"/>
                      <w:w w:val="100"/>
                      <w:position w:val="23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2D3490"/>
                      <w:spacing w:val="-4"/>
                      <w:w w:val="64"/>
                      <w:i/>
                      <w:position w:val="23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7E8397"/>
                      <w:spacing w:val="0"/>
                      <w:w w:val="64"/>
                      <w:i/>
                      <w:position w:val="23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7E8397"/>
                      <w:spacing w:val="0"/>
                      <w:w w:val="64"/>
                      <w:i/>
                      <w:position w:val="23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7E8397"/>
                      <w:spacing w:val="28"/>
                      <w:w w:val="64"/>
                      <w:i/>
                      <w:position w:val="23"/>
                    </w:rPr>
                    <w:t> 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6E7070"/>
                      <w:spacing w:val="0"/>
                      <w:w w:val="77"/>
                      <w:i/>
                      <w:position w:val="23"/>
                    </w:rPr>
                    <w:t>mi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6E7070"/>
                      <w:spacing w:val="-14"/>
                      <w:w w:val="77"/>
                      <w:i/>
                      <w:position w:val="23"/>
                    </w:rPr>
                    <w:t>r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C3CCC3"/>
                      <w:spacing w:val="0"/>
                      <w:w w:val="84"/>
                      <w:i/>
                      <w:position w:val="23"/>
                    </w:rPr>
                    <w:t>·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7"/>
          <w:szCs w:val="27"/>
          <w:color w:val="6E7070"/>
          <w:spacing w:val="0"/>
          <w:w w:val="75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6E7070"/>
          <w:spacing w:val="0"/>
          <w:w w:val="75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E7070"/>
          <w:spacing w:val="10"/>
          <w:w w:val="75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E707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7"/>
          <w:szCs w:val="27"/>
          <w:color w:val="6E707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6E7070"/>
          <w:spacing w:val="0"/>
          <w:w w:val="100"/>
        </w:rPr>
      </w:r>
      <w:r>
        <w:rPr>
          <w:rFonts w:ascii="Times New Roman" w:hAnsi="Times New Roman" w:cs="Times New Roman" w:eastAsia="Times New Roman"/>
          <w:sz w:val="27"/>
          <w:szCs w:val="27"/>
          <w:color w:val="5D5D5D"/>
          <w:spacing w:val="0"/>
          <w:w w:val="69"/>
        </w:rPr>
        <w:t>O.P</w:t>
      </w:r>
      <w:r>
        <w:rPr>
          <w:rFonts w:ascii="Times New Roman" w:hAnsi="Times New Roman" w:cs="Times New Roman" w:eastAsia="Times New Roman"/>
          <w:sz w:val="27"/>
          <w:szCs w:val="27"/>
          <w:color w:val="5D5D5D"/>
          <w:spacing w:val="0"/>
          <w:w w:val="69"/>
        </w:rPr>
        <w:t>Ç</w:t>
      </w:r>
      <w:r>
        <w:rPr>
          <w:rFonts w:ascii="Times New Roman" w:hAnsi="Times New Roman" w:cs="Times New Roman" w:eastAsia="Times New Roman"/>
          <w:sz w:val="27"/>
          <w:szCs w:val="27"/>
          <w:color w:val="5D5D5D"/>
          <w:spacing w:val="22"/>
          <w:w w:val="69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A1A3A5"/>
          <w:spacing w:val="0"/>
          <w:w w:val="69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24" w:after="0" w:line="240" w:lineRule="auto"/>
        <w:ind w:right="661"/>
        <w:jc w:val="right"/>
        <w:rPr>
          <w:rFonts w:ascii="Arial" w:hAnsi="Arial" w:cs="Arial" w:eastAsia="Arial"/>
          <w:sz w:val="45"/>
          <w:szCs w:val="45"/>
        </w:rPr>
      </w:pPr>
      <w:rPr/>
      <w:r>
        <w:rPr>
          <w:rFonts w:ascii="Arial" w:hAnsi="Arial" w:cs="Arial" w:eastAsia="Arial"/>
          <w:sz w:val="45"/>
          <w:szCs w:val="45"/>
          <w:color w:val="6E7070"/>
          <w:spacing w:val="0"/>
          <w:w w:val="52"/>
        </w:rPr>
        <w:t>·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</w:rPr>
      </w:r>
    </w:p>
    <w:p>
      <w:pPr>
        <w:spacing w:before="35" w:after="0" w:line="240" w:lineRule="auto"/>
        <w:ind w:left="17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İtf.Çavuşu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5" w:lineRule="exact"/>
        <w:ind w:left="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38.720001pt;margin-top:-28.794395pt;width:112.32pt;height:96pt;mso-position-horizontal-relative:page;mso-position-vertical-relative:paragraph;z-index:-16398" type="#_x0000_t75">
            <v:imagedata r:id="rId20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Murat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UÇAR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5" w:right="-20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v:group style="position:absolute;margin-left:281.315796pt;margin-top:11.561609pt;width:28.556384pt;height:.1pt;mso-position-horizontal-relative:page;mso-position-vertical-relative:paragraph;z-index:-16396" coordorigin="5626,231" coordsize="571,2">
            <v:shape style="position:absolute;left:5626;top:231;width:571;height:2" coordorigin="5626,231" coordsize="571,0" path="m5626,231l6197,231e" filled="f" stroked="t" strokeweight="1.180016pt" strokecolor="#6774A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1"/>
          <w:szCs w:val="11"/>
          <w:color w:val="575D7C"/>
          <w:w w:val="199"/>
        </w:rPr>
        <w:t>/</w:t>
      </w:r>
      <w:r>
        <w:rPr>
          <w:rFonts w:ascii="Times New Roman" w:hAnsi="Times New Roman" w:cs="Times New Roman" w:eastAsia="Times New Roman"/>
          <w:sz w:val="11"/>
          <w:szCs w:val="11"/>
          <w:color w:val="575D7C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C3CCC3"/>
          <w:spacing w:val="0"/>
          <w:w w:val="119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9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8.560001pt;height:35.520pt;mso-position-horizontal-relative:char;mso-position-vertical-relative:line" type="#_x0000_t75">
            <v:imagedata r:id="rId2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1" w:after="0" w:line="240" w:lineRule="auto"/>
        <w:ind w:left="17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10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6E707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E707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Öme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İNCİ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00"/>
          <w:cols w:num="2" w:equalWidth="0">
            <w:col w:w="4495" w:space="255"/>
            <w:col w:w="667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41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1.686077pt;margin-top:-15.610681pt;width:31.020001pt;height:47pt;mso-position-horizontal-relative:page;mso-position-vertical-relative:paragraph;z-index:-16392" type="#_x0000_t202" filled="f" stroked="f">
            <v:textbox inset="0,0,0,0">
              <w:txbxContent>
                <w:p>
                  <w:pPr>
                    <w:spacing w:before="0" w:after="0" w:line="940" w:lineRule="exact"/>
                    <w:ind w:right="-181"/>
                    <w:jc w:val="left"/>
                    <w:rPr>
                      <w:rFonts w:ascii="Times New Roman" w:hAnsi="Times New Roman" w:cs="Times New Roman" w:eastAsia="Times New Roman"/>
                      <w:sz w:val="94"/>
                      <w:szCs w:val="9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343436"/>
                      <w:spacing w:val="0"/>
                      <w:w w:val="132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1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2"/>
        </w:rPr>
        <w:t>BÜYÜK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6"/>
          <w:w w:val="112"/>
        </w:rPr>
        <w:t> </w:t>
      </w:r>
      <w:r>
        <w:rPr>
          <w:rFonts w:ascii="Arial" w:hAnsi="Arial" w:cs="Arial" w:eastAsia="Arial"/>
          <w:sz w:val="21"/>
          <w:szCs w:val="21"/>
          <w:color w:val="49494B"/>
          <w:spacing w:val="11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179" w:lineRule="exact"/>
        <w:ind w:left="3524" w:right="-20"/>
        <w:jc w:val="left"/>
        <w:tabs>
          <w:tab w:pos="984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4"/>
          <w:position w:val="-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3"/>
          <w:w w:val="11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-3"/>
        </w:rPr>
        <w:t>DAİ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11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1"/>
          <w:w w:val="111"/>
          <w:position w:val="-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1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11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1"/>
          <w:position w:val="-3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41"/>
          <w:w w:val="111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5"/>
          <w:szCs w:val="15"/>
          <w:color w:val="49494B"/>
          <w:spacing w:val="0"/>
          <w:w w:val="127"/>
          <w:position w:val="-3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40" w:bottom="280" w:left="380" w:right="520"/>
        </w:sectPr>
      </w:pPr>
      <w:rPr/>
    </w:p>
    <w:p>
      <w:pPr>
        <w:spacing w:before="0" w:after="0" w:line="146" w:lineRule="exact"/>
        <w:ind w:left="823" w:right="21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49494B"/>
          <w:spacing w:val="0"/>
          <w:w w:val="100"/>
        </w:rPr>
        <w:t>IZ</w:t>
      </w:r>
      <w:r>
        <w:rPr>
          <w:rFonts w:ascii="Arial" w:hAnsi="Arial" w:cs="Arial" w:eastAsia="Arial"/>
          <w:sz w:val="15"/>
          <w:szCs w:val="15"/>
          <w:color w:val="49494B"/>
          <w:spacing w:val="-12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43436"/>
          <w:spacing w:val="0"/>
          <w:w w:val="112"/>
        </w:rPr>
        <w:t>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54" w:lineRule="exact"/>
        <w:ind w:left="561" w:right="-53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90"/>
          <w:position w:val="-1"/>
        </w:rPr>
        <w:t>BÜVÜK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1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90"/>
          <w:position w:val="-1"/>
        </w:rPr>
        <w:t>EHIR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7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3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80" w:right="520"/>
          <w:cols w:num="2" w:equalWidth="0">
            <w:col w:w="1600" w:space="1429"/>
            <w:col w:w="7991"/>
          </w:cols>
        </w:sectPr>
      </w:pPr>
      <w:rPr/>
    </w:p>
    <w:p>
      <w:pPr>
        <w:spacing w:before="0" w:after="0" w:line="239" w:lineRule="exact"/>
        <w:ind w:left="600" w:right="5004"/>
        <w:jc w:val="center"/>
        <w:tabs>
          <w:tab w:pos="4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595B5B"/>
          <w:spacing w:val="0"/>
          <w:w w:val="100"/>
          <w:position w:val="7"/>
        </w:rPr>
        <w:t>BELE</w:t>
      </w:r>
      <w:r>
        <w:rPr>
          <w:rFonts w:ascii="Arial" w:hAnsi="Arial" w:cs="Arial" w:eastAsia="Arial"/>
          <w:sz w:val="15"/>
          <w:szCs w:val="15"/>
          <w:color w:val="595B5B"/>
          <w:spacing w:val="0"/>
          <w:w w:val="100"/>
          <w:position w:val="7"/>
        </w:rPr>
        <w:t>D</w:t>
      </w:r>
      <w:r>
        <w:rPr>
          <w:rFonts w:ascii="Arial" w:hAnsi="Arial" w:cs="Arial" w:eastAsia="Arial"/>
          <w:sz w:val="15"/>
          <w:szCs w:val="15"/>
          <w:color w:val="595B5B"/>
          <w:spacing w:val="0"/>
          <w:w w:val="100"/>
          <w:position w:val="7"/>
        </w:rPr>
        <w:t> </w:t>
      </w:r>
      <w:r>
        <w:rPr>
          <w:rFonts w:ascii="Arial" w:hAnsi="Arial" w:cs="Arial" w:eastAsia="Arial"/>
          <w:sz w:val="15"/>
          <w:szCs w:val="15"/>
          <w:color w:val="595B5B"/>
          <w:spacing w:val="8"/>
          <w:w w:val="100"/>
          <w:position w:val="7"/>
        </w:rPr>
        <w:t> </w:t>
      </w:r>
      <w:r>
        <w:rPr>
          <w:rFonts w:ascii="Arial" w:hAnsi="Arial" w:cs="Arial" w:eastAsia="Arial"/>
          <w:sz w:val="15"/>
          <w:szCs w:val="15"/>
          <w:color w:val="49494B"/>
          <w:spacing w:val="0"/>
          <w:w w:val="100"/>
          <w:position w:val="7"/>
        </w:rPr>
        <w:t>YESI</w:t>
      </w:r>
      <w:r>
        <w:rPr>
          <w:rFonts w:ascii="Arial" w:hAnsi="Arial" w:cs="Arial" w:eastAsia="Arial"/>
          <w:sz w:val="15"/>
          <w:szCs w:val="15"/>
          <w:color w:val="49494B"/>
          <w:spacing w:val="-31"/>
          <w:w w:val="100"/>
          <w:position w:val="7"/>
        </w:rPr>
        <w:t> </w:t>
      </w:r>
      <w:r>
        <w:rPr>
          <w:rFonts w:ascii="Arial" w:hAnsi="Arial" w:cs="Arial" w:eastAsia="Arial"/>
          <w:sz w:val="15"/>
          <w:szCs w:val="15"/>
          <w:color w:val="49494B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5"/>
          <w:szCs w:val="15"/>
          <w:color w:val="49494B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0"/>
          <w:w w:val="112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2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2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9" w:right="-20"/>
        <w:jc w:val="left"/>
        <w:tabs>
          <w:tab w:pos="1480" w:val="left"/>
          <w:tab w:pos="2840" w:val="left"/>
          <w:tab w:pos="5240" w:val="left"/>
          <w:tab w:pos="7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Qla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15.05.2017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jBildirim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23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97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16:27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tr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155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55" w:lineRule="auto"/>
        <w:ind w:left="138" w:right="2459" w:firstLine="-5"/>
        <w:jc w:val="left"/>
        <w:tabs>
          <w:tab w:pos="1480" w:val="left"/>
          <w:tab w:pos="2900" w:val="left"/>
          <w:tab w:pos="4220" w:val="left"/>
          <w:tab w:pos="5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15.05.2017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91"/>
        </w:rPr>
        <w:t>!Ka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9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B6D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D6E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3131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95"/>
          <w:position w:val="1"/>
        </w:rPr>
        <w:t>IBildtrim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4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:Paramedi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7"/>
          <w:position w:val="1"/>
        </w:rPr>
        <w:t>UğurAYVAZ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27"/>
          <w:w w:val="13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Atatür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1030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par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9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7"/>
          <w:w w:val="97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6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0"/>
        </w:rPr>
        <w:t>Selçuk/iZ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  <w:position w:val="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29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28"/>
        </w:rPr>
        <w:t>Dou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8"/>
          <w:w w:val="1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1"/>
        </w:rPr>
        <w:t>:Cum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huri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1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5020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par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içi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1"/>
        </w:rPr>
        <w:t>Selçuk/İZ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33" w:right="-20"/>
        <w:jc w:val="left"/>
        <w:tabs>
          <w:tab w:pos="1480" w:val="left"/>
          <w:tab w:pos="4780" w:val="left"/>
          <w:tab w:pos="7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Yangt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B6D6E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D6E"/>
          <w:spacing w:val="3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Ağaç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2"/>
          <w:position w:val="1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9"/>
          <w:w w:val="11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8" w:after="0" w:line="180" w:lineRule="auto"/>
        <w:ind w:left="3373" w:right="3203" w:firstLine="-3244"/>
        <w:jc w:val="left"/>
        <w:tabs>
          <w:tab w:pos="3340" w:val="left"/>
          <w:tab w:pos="6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7.437973pt;margin-top:15.375238pt;width:81.840119pt;height:26pt;mso-position-horizontal-relative:page;mso-position-vertical-relative:paragraph;z-index:-16391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  <w:tab w:pos="1560" w:val="left"/>
                    </w:tabs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595B5B"/>
                      <w:spacing w:val="0"/>
                      <w:w w:val="45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95B5B"/>
                      <w:spacing w:val="-58"/>
                      <w:w w:val="45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95B5B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95B5B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43436"/>
                      <w:spacing w:val="0"/>
                      <w:w w:val="45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4343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43436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262626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24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92"/>
          <w:position w:val="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92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"/>
          <w:w w:val="9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35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35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0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3"/>
          <w:position w:val="0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64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49494B"/>
          <w:w w:val="52"/>
          <w:position w:val="-2"/>
        </w:rPr>
        <w:t>I</w:t>
      </w:r>
      <w:r>
        <w:rPr>
          <w:rFonts w:ascii="Times New Roman" w:hAnsi="Times New Roman" w:cs="Times New Roman" w:eastAsia="Times New Roman"/>
          <w:sz w:val="25"/>
          <w:szCs w:val="25"/>
          <w:color w:val="49494B"/>
          <w:spacing w:val="14"/>
          <w:w w:val="52"/>
          <w:position w:val="-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1"/>
          <w:position w:val="-2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2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2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2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3"/>
          <w:position w:val="-2"/>
        </w:rPr>
        <w:t>16: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"/>
          <w:w w:val="104"/>
          <w:position w:val="-2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76"/>
          <w:position w:val="-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3" w:lineRule="exact"/>
        <w:ind w:left="5236" w:right="5649"/>
        <w:jc w:val="center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BCBCBF"/>
          <w:spacing w:val="0"/>
          <w:w w:val="55"/>
          <w:position w:val="1"/>
        </w:rPr>
        <w:t>1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18" w:after="0" w:line="290" w:lineRule="auto"/>
        <w:ind w:left="1964" w:right="3817" w:firstLine="-1826"/>
        <w:jc w:val="left"/>
        <w:tabs>
          <w:tab w:pos="1940" w:val="left"/>
          <w:tab w:pos="5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27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24"/>
          <w:w w:val="12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56"/>
          <w:w w:val="12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ııuracı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2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56"/>
          <w:position w:val="0"/>
        </w:rPr>
        <w:t>niri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0"/>
          <w:w w:val="15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4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Veli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1"/>
          <w:position w:val="0"/>
        </w:rPr>
        <w:t>KORUKÇU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left="1855" w:right="2232"/>
        <w:jc w:val="center"/>
        <w:tabs>
          <w:tab w:pos="4360" w:val="left"/>
          <w:tab w:pos="7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92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2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16:28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16: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1"/>
          <w:position w:val="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87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19" w:right="-20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B"/>
          <w:w w:val="148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eıı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2"/>
        </w:rPr>
        <w:t>084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143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0"/>
        </w:rPr>
        <w:t>Elektrj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1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4408" w:right="438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8"/>
          <w:w w:val="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left="44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8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1"/>
          <w:position w:val="-1"/>
        </w:rPr>
        <w:t>Poli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1"/>
          <w:w w:val="102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4"/>
          <w:w w:val="113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2"/>
          <w:position w:val="-1"/>
        </w:rPr>
        <w:t>16:31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2" w:after="0" w:line="304" w:lineRule="exact"/>
        <w:ind w:left="138" w:right="-20"/>
        <w:jc w:val="left"/>
        <w:tabs>
          <w:tab w:pos="1900" w:val="left"/>
          <w:tab w:pos="4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595B5B"/>
          <w:spacing w:val="-21"/>
          <w:w w:val="150"/>
          <w:position w:val="-5"/>
        </w:rPr>
        <w:t>,</w:t>
      </w:r>
      <w:r>
        <w:rPr>
          <w:rFonts w:ascii="Arial" w:hAnsi="Arial" w:cs="Arial" w:eastAsia="Arial"/>
          <w:sz w:val="25"/>
          <w:szCs w:val="25"/>
          <w:color w:val="BCBCBF"/>
          <w:spacing w:val="0"/>
          <w:w w:val="150"/>
          <w:position w:val="-5"/>
        </w:rPr>
        <w:t>.</w:t>
      </w:r>
      <w:r>
        <w:rPr>
          <w:rFonts w:ascii="Arial" w:hAnsi="Arial" w:cs="Arial" w:eastAsia="Arial"/>
          <w:sz w:val="25"/>
          <w:szCs w:val="25"/>
          <w:color w:val="BCBCBF"/>
          <w:spacing w:val="-103"/>
          <w:w w:val="150"/>
          <w:position w:val="-5"/>
        </w:rPr>
        <w:t> </w:t>
      </w:r>
      <w:r>
        <w:rPr>
          <w:rFonts w:ascii="Arial" w:hAnsi="Arial" w:cs="Arial" w:eastAsia="Arial"/>
          <w:sz w:val="25"/>
          <w:szCs w:val="25"/>
          <w:color w:val="BCBCBF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5"/>
          <w:szCs w:val="25"/>
          <w:color w:val="BCBCBF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7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7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7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4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7"/>
        </w:rPr>
        <w:t>Doğalg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1"/>
          <w:w w:val="100"/>
          <w:position w:val="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  <w:position w:val="7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7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7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7"/>
          <w:w w:val="100"/>
          <w:position w:val="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  <w:position w:val="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3"/>
          <w:position w:val="7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8" w:lineRule="exact"/>
        <w:ind w:left="468" w:right="-20"/>
        <w:jc w:val="left"/>
        <w:tabs>
          <w:tab w:pos="1880" w:val="left"/>
          <w:tab w:pos="4400" w:val="left"/>
          <w:tab w:pos="7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343436"/>
          <w:spacing w:val="-2"/>
          <w:w w:val="100"/>
          <w:position w:val="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ımcı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94"/>
          <w:position w:val="1"/>
        </w:rPr>
        <w:t>!Çıkı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94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2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3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119" w:right="-20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w w:val="13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9"/>
          <w:w w:val="13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69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ılişse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Dönti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3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9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9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2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19" w:right="-20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p!ayı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Göıüldüğü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Orma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ekiplerini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ettiği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2"/>
        </w:rPr>
        <w:t>görüldü.Tarafımızdan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3" w:lineRule="exact"/>
        <w:ind w:left="119" w:right="-20"/>
        <w:jc w:val="left"/>
        <w:tabs>
          <w:tab w:pos="1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6"/>
          <w:spacing w:val="0"/>
          <w:w w:val="100"/>
          <w:position w:val="-1"/>
        </w:rPr>
        <w:t>[Durum</w:t>
      </w:r>
      <w:r>
        <w:rPr>
          <w:rFonts w:ascii="Times New Roman" w:hAnsi="Times New Roman" w:cs="Times New Roman" w:eastAsia="Times New Roman"/>
          <w:sz w:val="21"/>
          <w:szCs w:val="21"/>
          <w:color w:val="3434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434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-1"/>
        </w:rPr>
        <w:t>oğutma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>işleıni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2"/>
          <w:position w:val="-1"/>
        </w:rPr>
        <w:t>yapıldı.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4389" w:right="377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Söndilrmedc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97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3" w:lineRule="exact"/>
        <w:ind w:left="176" w:right="-20"/>
        <w:jc w:val="left"/>
        <w:tabs>
          <w:tab w:pos="4400" w:val="left"/>
          <w:tab w:pos="6300" w:val="left"/>
          <w:tab w:pos="7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B"/>
          <w:w w:val="120"/>
          <w:position w:val="2"/>
        </w:rPr>
        <w:t>öndü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9"/>
          <w:w w:val="120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8"/>
          <w:w w:val="87"/>
          <w:position w:val="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37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4"/>
          <w:szCs w:val="24"/>
          <w:color w:val="49494B"/>
          <w:spacing w:val="0"/>
          <w:w w:val="59"/>
          <w:position w:val="0"/>
        </w:rPr>
        <w:t>!Stı</w:t>
      </w:r>
      <w:r>
        <w:rPr>
          <w:rFonts w:ascii="Times New Roman" w:hAnsi="Times New Roman" w:cs="Times New Roman" w:eastAsia="Times New Roman"/>
          <w:sz w:val="24"/>
          <w:szCs w:val="24"/>
          <w:color w:val="49494B"/>
          <w:spacing w:val="11"/>
          <w:w w:val="5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7"/>
          <w:w w:val="44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99"/>
          <w:position w:val="1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3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72"/>
          <w:position w:val="1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D6E"/>
          <w:spacing w:val="0"/>
          <w:w w:val="92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B6D6E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K.T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5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  <w:position w:val="1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2407" w:right="3067"/>
        <w:jc w:val="center"/>
        <w:tabs>
          <w:tab w:pos="5200" w:val="left"/>
          <w:tab w:pos="6260" w:val="left"/>
          <w:tab w:pos="7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2"/>
        </w:rPr>
        <w:t>0.3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43"/>
          <w:position w:val="-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43"/>
          <w:position w:val="-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right="108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tahta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oturma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bankı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oturma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bankı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üstünde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tahta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kalaslarda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8"/>
        </w:rPr>
        <w:t>yapılmı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50" w:lineRule="auto"/>
        <w:ind w:left="138" w:right="2073" w:firstLine="36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14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1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2"/>
          <w:w w:val="159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sarmaşı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ağaciarı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2"/>
        </w:rPr>
        <w:t>görmüştü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7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B6D6E"/>
          <w:spacing w:val="0"/>
          <w:w w:val="97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6B6D6E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[rahmi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2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8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OOOTL'di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2" w:after="0" w:line="253" w:lineRule="auto"/>
        <w:ind w:left="86" w:right="86" w:firstLine="1789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Selçu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Cumhuriyet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5020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98"/>
        </w:rPr>
        <w:t>bulunan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94"/>
        </w:rPr>
        <w:t>rr-angı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[par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sarmaşı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ağaciarında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2"/>
        </w:rPr>
        <w:t>neti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10"/>
          <w:w w:val="102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17"/>
          <w:w w:val="10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BCBCBF"/>
          <w:spacing w:val="-6"/>
          <w:w w:val="6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97"/>
        </w:rPr>
        <w:t>ind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5"/>
          <w:w w:val="9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AAACAC"/>
          <w:spacing w:val="0"/>
          <w:w w:val="6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AAACAC"/>
          <w:spacing w:val="0"/>
          <w:w w:val="6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lkiınliği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sarmaşı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ağaciarını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tutuşturu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95"/>
        </w:rPr>
        <w:t>tahta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7" w:lineRule="exact"/>
        <w:ind w:left="1855" w:right="139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[oturma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bankına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tahta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90"/>
        </w:rPr>
        <w:t>gölg_eliklerine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90"/>
        </w:rPr>
        <w:t>siray_et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1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sonucuy_angı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41"/>
        </w:rPr>
        <w:t>ktı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5"/>
          <w:w w:val="142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92"/>
        </w:rPr>
        <w:t>vaı:ılm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5"/>
        </w:rPr>
        <w:t>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74" w:right="-20"/>
        <w:jc w:val="left"/>
        <w:tabs>
          <w:tab w:pos="1880" w:val="left"/>
          <w:tab w:pos="6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14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8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lsirketi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0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79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4"/>
        </w:rPr>
        <w:t>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92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332" w:lineRule="exact"/>
        <w:ind w:left="119" w:right="-20"/>
        <w:jc w:val="left"/>
        <w:tabs>
          <w:tab w:pos="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3"/>
          <w:szCs w:val="33"/>
          <w:color w:val="49494B"/>
          <w:w w:val="51"/>
          <w:position w:val="-5"/>
        </w:rPr>
        <w:t>rı</w:t>
      </w:r>
      <w:r>
        <w:rPr>
          <w:rFonts w:ascii="Arial" w:hAnsi="Arial" w:cs="Arial" w:eastAsia="Arial"/>
          <w:sz w:val="33"/>
          <w:szCs w:val="33"/>
          <w:color w:val="49494B"/>
          <w:spacing w:val="-18"/>
          <w:w w:val="51"/>
          <w:position w:val="-5"/>
        </w:rPr>
        <w:t>:</w:t>
      </w:r>
      <w:r>
        <w:rPr>
          <w:rFonts w:ascii="Arial" w:hAnsi="Arial" w:cs="Arial" w:eastAsia="Arial"/>
          <w:sz w:val="33"/>
          <w:szCs w:val="33"/>
          <w:color w:val="858587"/>
          <w:spacing w:val="0"/>
          <w:w w:val="113"/>
          <w:position w:val="-5"/>
        </w:rPr>
        <w:t>'</w:t>
      </w:r>
      <w:r>
        <w:rPr>
          <w:rFonts w:ascii="Arial" w:hAnsi="Arial" w:cs="Arial" w:eastAsia="Arial"/>
          <w:sz w:val="33"/>
          <w:szCs w:val="33"/>
          <w:color w:val="858587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3"/>
          <w:szCs w:val="33"/>
          <w:color w:val="858587"/>
          <w:spacing w:val="0"/>
          <w:w w:val="100"/>
          <w:position w:val="-5"/>
        </w:rPr>
      </w:r>
      <w:r>
        <w:rPr>
          <w:rFonts w:ascii="Arial" w:hAnsi="Arial" w:cs="Arial" w:eastAsia="Arial"/>
          <w:sz w:val="13"/>
          <w:szCs w:val="13"/>
          <w:color w:val="343436"/>
          <w:spacing w:val="0"/>
          <w:w w:val="146"/>
          <w:position w:val="8"/>
        </w:rPr>
        <w:t>'1</w:t>
      </w:r>
      <w:r>
        <w:rPr>
          <w:rFonts w:ascii="Arial" w:hAnsi="Arial" w:cs="Arial" w:eastAsia="Arial"/>
          <w:sz w:val="13"/>
          <w:szCs w:val="13"/>
          <w:color w:val="343436"/>
          <w:spacing w:val="-26"/>
          <w:w w:val="146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92"/>
          <w:position w:val="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93"/>
          <w:position w:val="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2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8"/>
        </w:rPr>
        <w:t>ild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8"/>
        </w:rPr>
        <w:t>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6" w:lineRule="exact"/>
        <w:ind w:left="143" w:right="-20"/>
        <w:jc w:val="left"/>
        <w:tabs>
          <w:tab w:pos="1940" w:val="left"/>
          <w:tab w:pos="5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8.405487pt;margin-top:3.352997pt;width:9.5238pt;height:66.0pt;mso-position-horizontal-relative:page;mso-position-vertical-relative:paragraph;z-index:-16390" type="#_x0000_t202" filled="f" stroked="f">
            <v:textbox inset="0,0,0,0">
              <w:txbxContent>
                <w:p>
                  <w:pPr>
                    <w:spacing w:before="0" w:after="0" w:line="1320" w:lineRule="exact"/>
                    <w:ind w:right="-238"/>
                    <w:jc w:val="left"/>
                    <w:rPr>
                      <w:rFonts w:ascii="Arial" w:hAnsi="Arial" w:cs="Arial" w:eastAsia="Arial"/>
                      <w:sz w:val="132"/>
                      <w:szCs w:val="132"/>
                    </w:rPr>
                  </w:pPr>
                  <w:rPr/>
                  <w:r>
                    <w:rPr>
                      <w:rFonts w:ascii="Arial" w:hAnsi="Arial" w:cs="Arial" w:eastAsia="Arial"/>
                      <w:sz w:val="132"/>
                      <w:szCs w:val="132"/>
                      <w:color w:val="49494B"/>
                      <w:spacing w:val="0"/>
                      <w:w w:val="65"/>
                      <w:position w:val="-1"/>
                    </w:rPr>
                    <w:t>i</w:t>
                  </w:r>
                  <w:r>
                    <w:rPr>
                      <w:rFonts w:ascii="Arial" w:hAnsi="Arial" w:cs="Arial" w:eastAsia="Arial"/>
                      <w:sz w:val="132"/>
                      <w:szCs w:val="13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8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kıoi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Dönüşü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rarih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D6E"/>
          <w:spacing w:val="0"/>
          <w:w w:val="13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D6E"/>
          <w:spacing w:val="-24"/>
          <w:w w:val="13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15.05.2017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1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7"/>
          <w:w w:val="11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8"/>
          <w:position w:val="1"/>
        </w:rPr>
        <w:t>16:55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748" w:right="1440"/>
        <w:jc w:val="center"/>
        <w:tabs>
          <w:tab w:pos="1240" w:val="left"/>
          <w:tab w:pos="8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43436"/>
          <w:spacing w:val="0"/>
          <w:w w:val="100"/>
        </w:rPr>
        <w:t>Ölü</w:t>
      </w:r>
      <w:r>
        <w:rPr>
          <w:rFonts w:ascii="Arial" w:hAnsi="Arial" w:cs="Arial" w:eastAsia="Arial"/>
          <w:sz w:val="19"/>
          <w:szCs w:val="19"/>
          <w:color w:val="343436"/>
          <w:spacing w:val="-5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6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434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Selçu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0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99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60" w:lineRule="atLeast"/>
        <w:ind w:left="2050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43436"/>
          <w:spacing w:val="0"/>
          <w:w w:val="94"/>
        </w:rPr>
        <w:t>a;tmişsc</w:t>
      </w:r>
      <w:r>
        <w:rPr>
          <w:rFonts w:ascii="Times New Roman" w:hAnsi="Times New Roman" w:cs="Times New Roman" w:eastAsia="Times New Roman"/>
          <w:sz w:val="23"/>
          <w:szCs w:val="23"/>
          <w:color w:val="343436"/>
          <w:spacing w:val="-1"/>
          <w:w w:val="94"/>
        </w:rPr>
        <w:t> </w:t>
      </w:r>
      <w:r>
        <w:rPr>
          <w:rFonts w:ascii="Arial" w:hAnsi="Arial" w:cs="Arial" w:eastAsia="Arial"/>
          <w:sz w:val="23"/>
          <w:szCs w:val="23"/>
          <w:color w:val="343436"/>
          <w:spacing w:val="0"/>
          <w:w w:val="100"/>
        </w:rPr>
        <w:t>ü</w:t>
      </w:r>
      <w:r>
        <w:rPr>
          <w:rFonts w:ascii="Arial" w:hAnsi="Arial" w:cs="Arial" w:eastAsia="Arial"/>
          <w:sz w:val="23"/>
          <w:szCs w:val="23"/>
          <w:color w:val="343436"/>
          <w:spacing w:val="8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43436"/>
          <w:spacing w:val="-34"/>
          <w:w w:val="232"/>
        </w:rPr>
        <w:t>ı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532" w:lineRule="atLeast"/>
        <w:ind w:left="1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80" w:right="520"/>
        </w:sectPr>
      </w:pPr>
      <w:rPr/>
    </w:p>
    <w:p>
      <w:pPr>
        <w:spacing w:before="0" w:after="0" w:line="61" w:lineRule="atLeas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right="334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6" w:lineRule="exact"/>
        <w:ind w:left="-46" w:right="1372"/>
        <w:jc w:val="center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262626"/>
          <w:spacing w:val="0"/>
          <w:w w:val="67"/>
          <w:position w:val="4"/>
        </w:rPr>
        <w:t>2</w:t>
      </w:r>
      <w:r>
        <w:rPr>
          <w:rFonts w:ascii="Times New Roman" w:hAnsi="Times New Roman" w:cs="Times New Roman" w:eastAsia="Times New Roman"/>
          <w:sz w:val="29"/>
          <w:szCs w:val="29"/>
          <w:color w:val="262626"/>
          <w:spacing w:val="24"/>
          <w:w w:val="67"/>
          <w:position w:val="4"/>
        </w:rPr>
        <w:t> </w:t>
      </w:r>
      <w:r>
        <w:rPr>
          <w:rFonts w:ascii="Arial" w:hAnsi="Arial" w:cs="Arial" w:eastAsia="Arial"/>
          <w:sz w:val="35"/>
          <w:szCs w:val="35"/>
          <w:color w:val="343436"/>
          <w:spacing w:val="0"/>
          <w:w w:val="100"/>
          <w:i/>
          <w:position w:val="4"/>
        </w:rPr>
        <w:t>ı</w:t>
      </w:r>
      <w:r>
        <w:rPr>
          <w:rFonts w:ascii="Arial" w:hAnsi="Arial" w:cs="Arial" w:eastAsia="Arial"/>
          <w:sz w:val="35"/>
          <w:szCs w:val="35"/>
          <w:color w:val="343436"/>
          <w:spacing w:val="-16"/>
          <w:w w:val="100"/>
          <w:i/>
          <w:position w:val="4"/>
        </w:rPr>
        <w:t> </w:t>
      </w:r>
      <w:r>
        <w:rPr>
          <w:rFonts w:ascii="Arial" w:hAnsi="Arial" w:cs="Arial" w:eastAsia="Arial"/>
          <w:sz w:val="20"/>
          <w:szCs w:val="20"/>
          <w:color w:val="343436"/>
          <w:spacing w:val="0"/>
          <w:w w:val="59"/>
          <w:position w:val="4"/>
        </w:rPr>
        <w:t>MaYIS</w:t>
      </w:r>
      <w:r>
        <w:rPr>
          <w:rFonts w:ascii="Arial" w:hAnsi="Arial" w:cs="Arial" w:eastAsia="Arial"/>
          <w:sz w:val="20"/>
          <w:szCs w:val="20"/>
          <w:color w:val="343436"/>
          <w:spacing w:val="0"/>
          <w:w w:val="59"/>
          <w:position w:val="4"/>
        </w:rPr>
        <w:t> </w:t>
      </w:r>
      <w:r>
        <w:rPr>
          <w:rFonts w:ascii="Arial" w:hAnsi="Arial" w:cs="Arial" w:eastAsia="Arial"/>
          <w:sz w:val="20"/>
          <w:szCs w:val="20"/>
          <w:color w:val="343436"/>
          <w:spacing w:val="3"/>
          <w:w w:val="59"/>
          <w:position w:val="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43436"/>
          <w:spacing w:val="0"/>
          <w:w w:val="65"/>
          <w:position w:val="4"/>
        </w:rPr>
        <w:t>ZJi7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25" w:lineRule="exact"/>
        <w:ind w:left="83" w:right="161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6.632904pt;margin-top:6.253566pt;width:250.265663pt;height:54pt;mso-position-horizontal-relative:page;mso-position-vertical-relative:paragraph;z-index:-16389" type="#_x0000_t202" filled="f" stroked="f">
            <v:textbox inset="0,0,0,0">
              <w:txbxContent>
                <w:p>
                  <w:pPr>
                    <w:spacing w:before="0" w:after="0" w:line="1080" w:lineRule="exact"/>
                    <w:ind w:right="-202"/>
                    <w:jc w:val="left"/>
                    <w:tabs>
                      <w:tab w:pos="3460" w:val="left"/>
                    </w:tabs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108"/>
                      <w:szCs w:val="108"/>
                      <w:color w:val="3B4493"/>
                      <w:spacing w:val="0"/>
                      <w:w w:val="176"/>
                      <w:position w:val="-1"/>
                    </w:rPr>
                    <w:t>A</w:t>
                  </w:r>
                  <w:r>
                    <w:rPr>
                      <w:rFonts w:ascii="Arial" w:hAnsi="Arial" w:cs="Arial" w:eastAsia="Arial"/>
                      <w:sz w:val="108"/>
                      <w:szCs w:val="108"/>
                      <w:color w:val="3B4493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108"/>
                      <w:szCs w:val="108"/>
                      <w:color w:val="3B4493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6"/>
                      <w:spacing w:val="0"/>
                      <w:w w:val="100"/>
                      <w:position w:val="36"/>
                    </w:rPr>
                    <w:t>itfaiye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6"/>
                      <w:spacing w:val="33"/>
                      <w:w w:val="100"/>
                      <w:position w:val="3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6"/>
                      <w:spacing w:val="0"/>
                      <w:w w:val="100"/>
                      <w:position w:val="36"/>
                    </w:rPr>
                    <w:t>Birim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6"/>
                      <w:spacing w:val="8"/>
                      <w:w w:val="100"/>
                      <w:position w:val="3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6"/>
                      <w:spacing w:val="0"/>
                      <w:w w:val="100"/>
                      <w:position w:val="36"/>
                    </w:rPr>
                    <w:t>Amiri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49494B"/>
          <w:spacing w:val="0"/>
          <w:w w:val="100"/>
          <w:i/>
          <w:position w:val="-7"/>
        </w:rPr>
        <w:t>1</w:t>
      </w:r>
      <w:r>
        <w:rPr>
          <w:rFonts w:ascii="Arial" w:hAnsi="Arial" w:cs="Arial" w:eastAsia="Arial"/>
          <w:sz w:val="19"/>
          <w:szCs w:val="19"/>
          <w:color w:val="49494B"/>
          <w:spacing w:val="0"/>
          <w:w w:val="100"/>
          <w:i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49494B"/>
          <w:spacing w:val="38"/>
          <w:w w:val="100"/>
          <w:i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10"/>
          <w:w w:val="123"/>
          <w:position w:val="-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4"/>
          <w:position w:val="-7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380" w:right="520"/>
          <w:cols w:num="2" w:equalWidth="0">
            <w:col w:w="6011" w:space="2438"/>
            <w:col w:w="2571"/>
          </w:cols>
        </w:sectPr>
      </w:pPr>
      <w:rPr/>
    </w:p>
    <w:p>
      <w:pPr>
        <w:spacing w:before="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79" w:lineRule="exact"/>
        <w:ind w:left="185" w:right="-20"/>
        <w:jc w:val="left"/>
        <w:tabs>
          <w:tab w:pos="210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4"/>
        </w:rPr>
        <w:t>İtfai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4"/>
        </w:rPr>
      </w:r>
      <w:r>
        <w:rPr>
          <w:rFonts w:ascii="Arial" w:hAnsi="Arial" w:cs="Arial" w:eastAsia="Arial"/>
          <w:sz w:val="25"/>
          <w:szCs w:val="25"/>
          <w:color w:val="343436"/>
          <w:spacing w:val="0"/>
          <w:w w:val="100"/>
          <w:b/>
          <w:bCs/>
          <w:position w:val="-1"/>
        </w:rPr>
        <w:t>H</w:t>
      </w:r>
      <w:r>
        <w:rPr>
          <w:rFonts w:ascii="Arial" w:hAnsi="Arial" w:cs="Arial" w:eastAsia="Arial"/>
          <w:sz w:val="25"/>
          <w:szCs w:val="25"/>
          <w:color w:val="343436"/>
          <w:spacing w:val="0"/>
          <w:w w:val="100"/>
          <w:b/>
          <w:bCs/>
          <w:position w:val="-1"/>
        </w:rPr>
        <w:t>'</w:t>
      </w:r>
      <w:r>
        <w:rPr>
          <w:rFonts w:ascii="Arial" w:hAnsi="Arial" w:cs="Arial" w:eastAsia="Arial"/>
          <w:sz w:val="25"/>
          <w:szCs w:val="25"/>
          <w:color w:val="343436"/>
          <w:spacing w:val="-23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343436"/>
          <w:spacing w:val="0"/>
          <w:w w:val="82"/>
          <w:b/>
          <w:bCs/>
          <w:position w:val="-1"/>
        </w:rPr>
        <w:t>seyin</w:t>
      </w:r>
      <w:r>
        <w:rPr>
          <w:rFonts w:ascii="Arial" w:hAnsi="Arial" w:cs="Arial" w:eastAsia="Arial"/>
          <w:sz w:val="25"/>
          <w:szCs w:val="25"/>
          <w:color w:val="343436"/>
          <w:spacing w:val="4"/>
          <w:w w:val="82"/>
          <w:b/>
          <w:bCs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262626"/>
          <w:spacing w:val="0"/>
          <w:w w:val="82"/>
          <w:b/>
          <w:bCs/>
          <w:position w:val="-1"/>
        </w:rPr>
        <w:t>AKSULAR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176" w:right="-20"/>
        <w:jc w:val="left"/>
        <w:tabs>
          <w:tab w:pos="1960" w:val="left"/>
          <w:tab w:pos="8540" w:val="left"/>
          <w:tab w:pos="9020" w:val="left"/>
          <w:tab w:pos="9400" w:val="left"/>
        </w:tabs>
        <w:rPr>
          <w:rFonts w:ascii="Times New Roman" w:hAnsi="Times New Roman" w:cs="Times New Roman" w:eastAsia="Times New Roman"/>
          <w:sz w:val="42"/>
          <w:szCs w:val="4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5"/>
        </w:rPr>
        <w:t>yeci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4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5"/>
        </w:rPr>
      </w:r>
      <w:r>
        <w:rPr>
          <w:rFonts w:ascii="Arial" w:hAnsi="Arial" w:cs="Arial" w:eastAsia="Arial"/>
          <w:sz w:val="25"/>
          <w:szCs w:val="25"/>
          <w:color w:val="262626"/>
          <w:spacing w:val="0"/>
          <w:w w:val="82"/>
          <w:b/>
          <w:bCs/>
          <w:position w:val="-7"/>
        </w:rPr>
        <w:t>Güne</w:t>
      </w:r>
      <w:r>
        <w:rPr>
          <w:rFonts w:ascii="Arial" w:hAnsi="Arial" w:cs="Arial" w:eastAsia="Arial"/>
          <w:sz w:val="25"/>
          <w:szCs w:val="25"/>
          <w:color w:val="262626"/>
          <w:spacing w:val="0"/>
          <w:w w:val="82"/>
          <w:b/>
          <w:bCs/>
          <w:position w:val="-7"/>
        </w:rPr>
        <w:t>y</w:t>
      </w:r>
      <w:r>
        <w:rPr>
          <w:rFonts w:ascii="Arial" w:hAnsi="Arial" w:cs="Arial" w:eastAsia="Arial"/>
          <w:sz w:val="25"/>
          <w:szCs w:val="25"/>
          <w:color w:val="262626"/>
          <w:spacing w:val="4"/>
          <w:w w:val="82"/>
          <w:b/>
          <w:bCs/>
          <w:position w:val="-7"/>
        </w:rPr>
        <w:t> </w:t>
      </w:r>
      <w:r>
        <w:rPr>
          <w:rFonts w:ascii="Arial" w:hAnsi="Arial" w:cs="Arial" w:eastAsia="Arial"/>
          <w:sz w:val="25"/>
          <w:szCs w:val="25"/>
          <w:color w:val="262626"/>
          <w:spacing w:val="0"/>
          <w:w w:val="82"/>
          <w:b/>
          <w:bCs/>
          <w:position w:val="-7"/>
        </w:rPr>
        <w:t>Bölg</w:t>
      </w:r>
      <w:r>
        <w:rPr>
          <w:rFonts w:ascii="Arial" w:hAnsi="Arial" w:cs="Arial" w:eastAsia="Arial"/>
          <w:sz w:val="25"/>
          <w:szCs w:val="25"/>
          <w:color w:val="262626"/>
          <w:spacing w:val="0"/>
          <w:w w:val="82"/>
          <w:b/>
          <w:bCs/>
          <w:position w:val="-7"/>
        </w:rPr>
        <w:t>e</w:t>
      </w:r>
      <w:r>
        <w:rPr>
          <w:rFonts w:ascii="Arial" w:hAnsi="Arial" w:cs="Arial" w:eastAsia="Arial"/>
          <w:sz w:val="25"/>
          <w:szCs w:val="25"/>
          <w:color w:val="262626"/>
          <w:spacing w:val="8"/>
          <w:w w:val="82"/>
          <w:b/>
          <w:bCs/>
          <w:position w:val="-7"/>
        </w:rPr>
        <w:t> </w:t>
      </w:r>
      <w:r>
        <w:rPr>
          <w:rFonts w:ascii="Arial" w:hAnsi="Arial" w:cs="Arial" w:eastAsia="Arial"/>
          <w:sz w:val="25"/>
          <w:szCs w:val="25"/>
          <w:color w:val="343436"/>
          <w:spacing w:val="0"/>
          <w:w w:val="82"/>
          <w:b/>
          <w:bCs/>
          <w:position w:val="-7"/>
        </w:rPr>
        <w:t>2</w:t>
      </w:r>
      <w:r>
        <w:rPr>
          <w:rFonts w:ascii="Arial" w:hAnsi="Arial" w:cs="Arial" w:eastAsia="Arial"/>
          <w:sz w:val="25"/>
          <w:szCs w:val="25"/>
          <w:color w:val="343436"/>
          <w:spacing w:val="0"/>
          <w:w w:val="82"/>
          <w:b/>
          <w:bCs/>
          <w:position w:val="-7"/>
        </w:rPr>
        <w:t>.</w:t>
      </w:r>
      <w:r>
        <w:rPr>
          <w:rFonts w:ascii="Arial" w:hAnsi="Arial" w:cs="Arial" w:eastAsia="Arial"/>
          <w:sz w:val="25"/>
          <w:szCs w:val="25"/>
          <w:color w:val="343436"/>
          <w:spacing w:val="3"/>
          <w:w w:val="82"/>
          <w:b/>
          <w:bCs/>
          <w:position w:val="-7"/>
        </w:rPr>
        <w:t> </w:t>
      </w:r>
      <w:r>
        <w:rPr>
          <w:rFonts w:ascii="Arial" w:hAnsi="Arial" w:cs="Arial" w:eastAsia="Arial"/>
          <w:sz w:val="25"/>
          <w:szCs w:val="25"/>
          <w:color w:val="262626"/>
          <w:spacing w:val="0"/>
          <w:w w:val="82"/>
          <w:b/>
          <w:bCs/>
          <w:position w:val="-7"/>
        </w:rPr>
        <w:t>Posta</w:t>
      </w:r>
      <w:r>
        <w:rPr>
          <w:rFonts w:ascii="Arial" w:hAnsi="Arial" w:cs="Arial" w:eastAsia="Arial"/>
          <w:sz w:val="25"/>
          <w:szCs w:val="25"/>
          <w:color w:val="262626"/>
          <w:spacing w:val="0"/>
          <w:w w:val="100"/>
          <w:b/>
          <w:bCs/>
          <w:position w:val="-7"/>
        </w:rPr>
        <w:tab/>
      </w:r>
      <w:r>
        <w:rPr>
          <w:rFonts w:ascii="Arial" w:hAnsi="Arial" w:cs="Arial" w:eastAsia="Arial"/>
          <w:sz w:val="25"/>
          <w:szCs w:val="25"/>
          <w:color w:val="262626"/>
          <w:spacing w:val="0"/>
          <w:w w:val="100"/>
          <w:b/>
          <w:bCs/>
          <w:position w:val="-7"/>
        </w:rPr>
      </w:r>
      <w:r>
        <w:rPr>
          <w:rFonts w:ascii="Arial" w:hAnsi="Arial" w:cs="Arial" w:eastAsia="Arial"/>
          <w:sz w:val="21"/>
          <w:szCs w:val="21"/>
          <w:color w:val="BCBCBF"/>
          <w:spacing w:val="0"/>
          <w:w w:val="52"/>
          <w:position w:val="-14"/>
        </w:rPr>
        <w:t>....</w:t>
      </w:r>
      <w:r>
        <w:rPr>
          <w:rFonts w:ascii="Arial" w:hAnsi="Arial" w:cs="Arial" w:eastAsia="Arial"/>
          <w:sz w:val="21"/>
          <w:szCs w:val="21"/>
          <w:color w:val="BCBCBF"/>
          <w:spacing w:val="0"/>
          <w:w w:val="100"/>
          <w:position w:val="-14"/>
        </w:rPr>
        <w:tab/>
      </w:r>
      <w:r>
        <w:rPr>
          <w:rFonts w:ascii="Arial" w:hAnsi="Arial" w:cs="Arial" w:eastAsia="Arial"/>
          <w:sz w:val="21"/>
          <w:szCs w:val="21"/>
          <w:color w:val="BCBCBF"/>
          <w:spacing w:val="0"/>
          <w:w w:val="100"/>
          <w:position w:val="-14"/>
        </w:rPr>
      </w:r>
      <w:r>
        <w:rPr>
          <w:rFonts w:ascii="Arial" w:hAnsi="Arial" w:cs="Arial" w:eastAsia="Arial"/>
          <w:sz w:val="35"/>
          <w:szCs w:val="35"/>
          <w:color w:val="AAACAC"/>
          <w:spacing w:val="0"/>
          <w:w w:val="64"/>
          <w:position w:val="-14"/>
        </w:rPr>
        <w:t>-·</w:t>
      </w:r>
      <w:r>
        <w:rPr>
          <w:rFonts w:ascii="Arial" w:hAnsi="Arial" w:cs="Arial" w:eastAsia="Arial"/>
          <w:sz w:val="35"/>
          <w:szCs w:val="35"/>
          <w:color w:val="AAACAC"/>
          <w:spacing w:val="-60"/>
          <w:w w:val="64"/>
          <w:position w:val="-14"/>
        </w:rPr>
        <w:t> </w:t>
      </w:r>
      <w:r>
        <w:rPr>
          <w:rFonts w:ascii="Arial" w:hAnsi="Arial" w:cs="Arial" w:eastAsia="Arial"/>
          <w:sz w:val="35"/>
          <w:szCs w:val="35"/>
          <w:color w:val="AAACAC"/>
          <w:spacing w:val="0"/>
          <w:w w:val="100"/>
          <w:position w:val="-14"/>
        </w:rPr>
        <w:tab/>
      </w:r>
      <w:r>
        <w:rPr>
          <w:rFonts w:ascii="Arial" w:hAnsi="Arial" w:cs="Arial" w:eastAsia="Arial"/>
          <w:sz w:val="35"/>
          <w:szCs w:val="35"/>
          <w:color w:val="AAACAC"/>
          <w:spacing w:val="0"/>
          <w:w w:val="100"/>
          <w:position w:val="-14"/>
        </w:rPr>
      </w:r>
      <w:r>
        <w:rPr>
          <w:rFonts w:ascii="Times New Roman" w:hAnsi="Times New Roman" w:cs="Times New Roman" w:eastAsia="Times New Roman"/>
          <w:sz w:val="42"/>
          <w:szCs w:val="42"/>
          <w:color w:val="AAACAC"/>
          <w:spacing w:val="0"/>
          <w:w w:val="64"/>
          <w:position w:val="-14"/>
        </w:rPr>
        <w:t>-.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80" w:right="520"/>
        </w:sectPr>
      </w:pPr>
      <w:rPr/>
    </w:p>
    <w:p>
      <w:pPr>
        <w:spacing w:before="76" w:after="0" w:line="240" w:lineRule="auto"/>
        <w:ind w:left="2370" w:right="-78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5"/>
          <w:szCs w:val="25"/>
          <w:color w:val="262626"/>
          <w:spacing w:val="0"/>
          <w:w w:val="82"/>
          <w:b/>
          <w:bCs/>
        </w:rPr>
        <w:t>Grupla</w:t>
      </w:r>
      <w:r>
        <w:rPr>
          <w:rFonts w:ascii="Arial" w:hAnsi="Arial" w:cs="Arial" w:eastAsia="Arial"/>
          <w:sz w:val="25"/>
          <w:szCs w:val="25"/>
          <w:color w:val="262626"/>
          <w:spacing w:val="0"/>
          <w:w w:val="82"/>
          <w:b/>
          <w:bCs/>
        </w:rPr>
        <w:t>r</w:t>
      </w:r>
      <w:r>
        <w:rPr>
          <w:rFonts w:ascii="Arial" w:hAnsi="Arial" w:cs="Arial" w:eastAsia="Arial"/>
          <w:sz w:val="25"/>
          <w:szCs w:val="25"/>
          <w:color w:val="262626"/>
          <w:spacing w:val="-3"/>
          <w:w w:val="82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343436"/>
          <w:spacing w:val="0"/>
          <w:w w:val="100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left="-36" w:right="-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Veli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1"/>
        </w:rPr>
        <w:t>KORUKÇU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64" w:right="28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531" w:lineRule="exact"/>
        <w:ind w:right="-20"/>
        <w:jc w:val="left"/>
        <w:tabs>
          <w:tab w:pos="144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97999C"/>
          <w:spacing w:val="0"/>
          <w:w w:val="72"/>
        </w:rPr>
        <w:t>·.</w:t>
      </w:r>
      <w:r>
        <w:rPr>
          <w:rFonts w:ascii="Arial" w:hAnsi="Arial" w:cs="Arial" w:eastAsia="Arial"/>
          <w:sz w:val="22"/>
          <w:szCs w:val="22"/>
          <w:color w:val="97999C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97999C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97999C"/>
          <w:spacing w:val="0"/>
          <w:w w:val="137"/>
        </w:rPr>
        <w:t>....</w:t>
      </w:r>
      <w:r>
        <w:rPr>
          <w:rFonts w:ascii="Times New Roman" w:hAnsi="Times New Roman" w:cs="Times New Roman" w:eastAsia="Times New Roman"/>
          <w:sz w:val="16"/>
          <w:szCs w:val="16"/>
          <w:color w:val="97999C"/>
          <w:spacing w:val="-19"/>
          <w:w w:val="137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858587"/>
          <w:spacing w:val="-107"/>
          <w:w w:val="182"/>
          <w:position w:val="-3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97999C"/>
          <w:spacing w:val="9"/>
          <w:w w:val="137"/>
          <w:position w:val="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97999C"/>
          <w:spacing w:val="-20"/>
          <w:w w:val="137"/>
          <w:position w:val="0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858587"/>
          <w:spacing w:val="-76"/>
          <w:w w:val="181"/>
          <w:position w:val="-3"/>
        </w:rPr>
        <w:t>;</w:t>
      </w:r>
      <w:r>
        <w:rPr>
          <w:rFonts w:ascii="Times New Roman" w:hAnsi="Times New Roman" w:cs="Times New Roman" w:eastAsia="Times New Roman"/>
          <w:sz w:val="8"/>
          <w:szCs w:val="8"/>
          <w:color w:val="97999C"/>
          <w:spacing w:val="0"/>
          <w:w w:val="53"/>
          <w:position w:val="0"/>
        </w:rPr>
        <w:t>._..</w:t>
      </w:r>
      <w:r>
        <w:rPr>
          <w:rFonts w:ascii="Times New Roman" w:hAnsi="Times New Roman" w:cs="Times New Roman" w:eastAsia="Times New Roman"/>
          <w:sz w:val="8"/>
          <w:szCs w:val="8"/>
          <w:color w:val="97999C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8"/>
          <w:szCs w:val="8"/>
          <w:color w:val="97999C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858587"/>
          <w:spacing w:val="0"/>
          <w:w w:val="182"/>
          <w:position w:val="-3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858587"/>
          <w:spacing w:val="-89"/>
          <w:w w:val="182"/>
          <w:position w:val="-3"/>
        </w:rPr>
        <w:t> </w:t>
      </w:r>
      <w:r>
        <w:rPr>
          <w:rFonts w:ascii="Arial" w:hAnsi="Arial" w:cs="Arial" w:eastAsia="Arial"/>
          <w:sz w:val="56"/>
          <w:szCs w:val="56"/>
          <w:color w:val="AAACAC"/>
          <w:spacing w:val="0"/>
          <w:w w:val="51"/>
          <w:position w:val="-3"/>
        </w:rPr>
        <w:t>.</w:t>
      </w:r>
      <w:r>
        <w:rPr>
          <w:rFonts w:ascii="Arial" w:hAnsi="Arial" w:cs="Arial" w:eastAsia="Arial"/>
          <w:sz w:val="56"/>
          <w:szCs w:val="56"/>
          <w:color w:val="AAACAC"/>
          <w:spacing w:val="-91"/>
          <w:w w:val="51"/>
          <w:position w:val="-3"/>
        </w:rPr>
        <w:t>,</w:t>
      </w:r>
      <w:r>
        <w:rPr>
          <w:rFonts w:ascii="Arial" w:hAnsi="Arial" w:cs="Arial" w:eastAsia="Arial"/>
          <w:sz w:val="12"/>
          <w:szCs w:val="12"/>
          <w:color w:val="97999C"/>
          <w:spacing w:val="0"/>
          <w:w w:val="54"/>
          <w:position w:val="0"/>
        </w:rPr>
        <w:t>..</w:t>
      </w:r>
      <w:r>
        <w:rPr>
          <w:rFonts w:ascii="Arial" w:hAnsi="Arial" w:cs="Arial" w:eastAsia="Arial"/>
          <w:sz w:val="12"/>
          <w:szCs w:val="12"/>
          <w:color w:val="97999C"/>
          <w:spacing w:val="-3"/>
          <w:w w:val="54"/>
          <w:position w:val="0"/>
        </w:rPr>
        <w:t>.</w:t>
      </w:r>
      <w:r>
        <w:rPr>
          <w:rFonts w:ascii="Arial" w:hAnsi="Arial" w:cs="Arial" w:eastAsia="Arial"/>
          <w:sz w:val="56"/>
          <w:szCs w:val="56"/>
          <w:color w:val="AAACAC"/>
          <w:spacing w:val="-135"/>
          <w:w w:val="51"/>
          <w:position w:val="-3"/>
        </w:rPr>
        <w:t>,</w:t>
      </w:r>
      <w:r>
        <w:rPr>
          <w:rFonts w:ascii="Arial" w:hAnsi="Arial" w:cs="Arial" w:eastAsia="Arial"/>
          <w:sz w:val="12"/>
          <w:szCs w:val="12"/>
          <w:color w:val="97999C"/>
          <w:spacing w:val="0"/>
          <w:w w:val="54"/>
          <w:position w:val="0"/>
        </w:rPr>
        <w:t>.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left="5"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8.40506pt;margin-top:10.350732pt;width:60.933016pt;height:45.5pt;mso-position-horizontal-relative:page;mso-position-vertical-relative:paragraph;z-index:-16388" type="#_x0000_t202" filled="f" stroked="f">
            <v:textbox inset="0,0,0,0">
              <w:txbxContent>
                <w:p>
                  <w:pPr>
                    <w:spacing w:before="0" w:after="0" w:line="910" w:lineRule="exact"/>
                    <w:ind w:right="-176"/>
                    <w:jc w:val="left"/>
                    <w:rPr>
                      <w:rFonts w:ascii="Arial" w:hAnsi="Arial" w:cs="Arial" w:eastAsia="Arial"/>
                      <w:sz w:val="91"/>
                      <w:szCs w:val="91"/>
                    </w:rPr>
                  </w:pPr>
                  <w:rPr/>
                  <w:r>
                    <w:rPr>
                      <w:rFonts w:ascii="Arial" w:hAnsi="Arial" w:cs="Arial" w:eastAsia="Arial"/>
                      <w:sz w:val="91"/>
                      <w:szCs w:val="91"/>
                      <w:color w:val="3B4493"/>
                      <w:w w:val="171"/>
                      <w:i/>
                      <w:position w:val="-1"/>
                    </w:rPr>
                    <w:t>g</w:t>
                  </w:r>
                  <w:r>
                    <w:rPr>
                      <w:rFonts w:ascii="Arial" w:hAnsi="Arial" w:cs="Arial" w:eastAsia="Arial"/>
                      <w:sz w:val="91"/>
                      <w:szCs w:val="91"/>
                      <w:color w:val="3B4493"/>
                      <w:spacing w:val="-17"/>
                      <w:w w:val="171"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91"/>
                      <w:szCs w:val="91"/>
                      <w:color w:val="38416B"/>
                      <w:spacing w:val="0"/>
                      <w:w w:val="38"/>
                      <w:i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91"/>
                      <w:szCs w:val="9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2"/>
          <w:szCs w:val="42"/>
          <w:color w:val="BCBCBF"/>
          <w:w w:val="56"/>
          <w:position w:val="-14"/>
        </w:rPr>
      </w:r>
      <w:r>
        <w:rPr>
          <w:rFonts w:ascii="Arial" w:hAnsi="Arial" w:cs="Arial" w:eastAsia="Arial"/>
          <w:sz w:val="42"/>
          <w:szCs w:val="42"/>
          <w:color w:val="BCBCBF"/>
          <w:w w:val="56"/>
          <w:imprint/>
          <w:position w:val="-14"/>
        </w:rPr>
        <w:t>·</w:t>
      </w:r>
      <w:r>
        <w:rPr>
          <w:rFonts w:ascii="Arial" w:hAnsi="Arial" w:cs="Arial" w:eastAsia="Arial"/>
          <w:sz w:val="42"/>
          <w:szCs w:val="42"/>
          <w:color w:val="BCBCBF"/>
          <w:w w:val="56"/>
          <w:imprint/>
          <w:position w:val="-14"/>
        </w:rPr>
      </w:r>
      <w:r>
        <w:rPr>
          <w:rFonts w:ascii="Arial" w:hAnsi="Arial" w:cs="Arial" w:eastAsia="Arial"/>
          <w:sz w:val="42"/>
          <w:szCs w:val="42"/>
          <w:color w:val="BCBCBF"/>
          <w:w w:val="56"/>
          <w:position w:val="-14"/>
        </w:rPr>
      </w:r>
      <w:r>
        <w:rPr>
          <w:rFonts w:ascii="Arial" w:hAnsi="Arial" w:cs="Arial" w:eastAsia="Arial"/>
          <w:sz w:val="42"/>
          <w:szCs w:val="42"/>
          <w:color w:val="BCBCBF"/>
          <w:spacing w:val="-65"/>
          <w:w w:val="100"/>
          <w:position w:val="-14"/>
        </w:rPr>
        <w:t> </w:t>
      </w:r>
      <w:r>
        <w:rPr>
          <w:rFonts w:ascii="Arial" w:hAnsi="Arial" w:cs="Arial" w:eastAsia="Arial"/>
          <w:sz w:val="42"/>
          <w:szCs w:val="42"/>
          <w:color w:val="4F598E"/>
          <w:spacing w:val="-10"/>
          <w:w w:val="185"/>
          <w:position w:val="-14"/>
        </w:rPr>
        <w:t>G</w:t>
      </w:r>
      <w:r>
        <w:rPr>
          <w:rFonts w:ascii="Arial" w:hAnsi="Arial" w:cs="Arial" w:eastAsia="Arial"/>
          <w:sz w:val="42"/>
          <w:szCs w:val="42"/>
          <w:color w:val="6B6D6E"/>
          <w:spacing w:val="-80"/>
          <w:w w:val="91"/>
          <w:position w:val="-14"/>
        </w:rPr>
        <w:t>ü</w:t>
      </w:r>
      <w:r>
        <w:rPr>
          <w:rFonts w:ascii="Arial" w:hAnsi="Arial" w:cs="Arial" w:eastAsia="Arial"/>
          <w:sz w:val="42"/>
          <w:szCs w:val="42"/>
          <w:color w:val="AAACAC"/>
          <w:spacing w:val="-75"/>
          <w:w w:val="77"/>
          <w:position w:val="-14"/>
        </w:rPr>
        <w:t>.</w:t>
      </w:r>
      <w:r>
        <w:rPr>
          <w:rFonts w:ascii="Arial" w:hAnsi="Arial" w:cs="Arial" w:eastAsia="Arial"/>
          <w:sz w:val="42"/>
          <w:szCs w:val="42"/>
          <w:color w:val="6B6D6E"/>
          <w:spacing w:val="20"/>
          <w:w w:val="268"/>
          <w:position w:val="-14"/>
        </w:rPr>
        <w:t>i</w:t>
      </w:r>
      <w:r>
        <w:rPr>
          <w:rFonts w:ascii="Arial" w:hAnsi="Arial" w:cs="Arial" w:eastAsia="Arial"/>
          <w:sz w:val="42"/>
          <w:szCs w:val="42"/>
          <w:color w:val="97999C"/>
          <w:spacing w:val="0"/>
          <w:w w:val="44"/>
          <w:position w:val="-14"/>
        </w:rPr>
        <w:t>.</w:t>
      </w:r>
      <w:r>
        <w:rPr>
          <w:rFonts w:ascii="Arial" w:hAnsi="Arial" w:cs="Arial" w:eastAsia="Arial"/>
          <w:sz w:val="42"/>
          <w:szCs w:val="42"/>
          <w:color w:val="97999C"/>
          <w:spacing w:val="-5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B6D6E"/>
          <w:spacing w:val="0"/>
          <w:w w:val="199"/>
          <w:i/>
          <w:position w:val="-14"/>
        </w:rPr>
        <w:t>ı</w:t>
      </w:r>
      <w:r>
        <w:rPr>
          <w:rFonts w:ascii="Times New Roman" w:hAnsi="Times New Roman" w:cs="Times New Roman" w:eastAsia="Times New Roman"/>
          <w:sz w:val="25"/>
          <w:szCs w:val="25"/>
          <w:color w:val="97999C"/>
          <w:spacing w:val="0"/>
          <w:w w:val="199"/>
          <w:i/>
          <w:position w:val="-14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80" w:right="520"/>
          <w:cols w:num="3" w:equalWidth="0">
            <w:col w:w="3701" w:space="972"/>
            <w:col w:w="1338" w:space="1473"/>
            <w:col w:w="3536"/>
          </w:cols>
        </w:sectPr>
      </w:pPr>
      <w:rPr/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25" w:lineRule="exact"/>
        <w:ind w:left="147" w:right="-68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43436"/>
          <w:spacing w:val="0"/>
          <w:w w:val="100"/>
          <w:position w:val="-8"/>
        </w:rPr>
        <w:t>Halk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42" w:lineRule="exact"/>
        <w:ind w:right="-122"/>
        <w:jc w:val="left"/>
        <w:rPr>
          <w:rFonts w:ascii="Arial" w:hAnsi="Arial" w:cs="Arial" w:eastAsia="Arial"/>
          <w:sz w:val="44"/>
          <w:szCs w:val="44"/>
        </w:rPr>
      </w:pPr>
      <w:rPr/>
      <w:r>
        <w:rPr>
          <w:rFonts w:ascii="Arial" w:hAnsi="Arial" w:cs="Arial" w:eastAsia="Arial"/>
          <w:sz w:val="26"/>
          <w:szCs w:val="26"/>
          <w:color w:val="97999C"/>
          <w:w w:val="79"/>
          <w:position w:val="-12"/>
        </w:rPr>
        <w:t>n•g</w:t>
      </w:r>
      <w:r>
        <w:rPr>
          <w:rFonts w:ascii="Arial" w:hAnsi="Arial" w:cs="Arial" w:eastAsia="Arial"/>
          <w:sz w:val="26"/>
          <w:szCs w:val="26"/>
          <w:color w:val="97999C"/>
          <w:spacing w:val="-43"/>
          <w:w w:val="100"/>
          <w:position w:val="-12"/>
        </w:rPr>
        <w:t> </w:t>
      </w:r>
      <w:r>
        <w:rPr>
          <w:rFonts w:ascii="Arial" w:hAnsi="Arial" w:cs="Arial" w:eastAsia="Arial"/>
          <w:sz w:val="44"/>
          <w:szCs w:val="44"/>
          <w:color w:val="97999C"/>
          <w:spacing w:val="0"/>
          <w:w w:val="56"/>
          <w:position w:val="2"/>
        </w:rPr>
        <w:t>..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5" w:lineRule="exact"/>
        <w:ind w:right="-89"/>
        <w:jc w:val="left"/>
        <w:rPr>
          <w:rFonts w:ascii="Courier New" w:hAnsi="Courier New" w:cs="Courier New" w:eastAsia="Courier New"/>
          <w:sz w:val="33"/>
          <w:szCs w:val="33"/>
        </w:rPr>
      </w:pPr>
      <w:rPr/>
      <w:r>
        <w:rPr>
          <w:rFonts w:ascii="Courier New" w:hAnsi="Courier New" w:cs="Courier New" w:eastAsia="Courier New"/>
          <w:sz w:val="33"/>
          <w:szCs w:val="33"/>
          <w:color w:val="6B6D6E"/>
          <w:spacing w:val="0"/>
          <w:w w:val="102"/>
          <w:position w:val="-7"/>
        </w:rPr>
        <w:t>KAYA</w:t>
      </w:r>
      <w:r>
        <w:rPr>
          <w:rFonts w:ascii="Courier New" w:hAnsi="Courier New" w:cs="Courier New" w:eastAsia="Courier New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316" w:lineRule="exact"/>
        <w:ind w:left="3404" w:right="-20"/>
        <w:jc w:val="left"/>
        <w:tabs>
          <w:tab w:pos="4920" w:val="left"/>
          <w:tab w:pos="548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Arial" w:hAnsi="Arial" w:cs="Arial" w:eastAsia="Arial"/>
          <w:sz w:val="22"/>
          <w:szCs w:val="22"/>
          <w:color w:val="595B5B"/>
          <w:w w:val="385"/>
          <w:position w:val="-3"/>
        </w:rPr>
        <w:t>·</w:t>
      </w:r>
      <w:r>
        <w:rPr>
          <w:rFonts w:ascii="Arial" w:hAnsi="Arial" w:cs="Arial" w:eastAsia="Arial"/>
          <w:sz w:val="22"/>
          <w:szCs w:val="22"/>
          <w:color w:val="595B5B"/>
          <w:spacing w:val="-34"/>
          <w:w w:val="100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49494B"/>
          <w:spacing w:val="-1"/>
          <w:w w:val="90"/>
          <w:position w:val="-3"/>
        </w:rPr>
        <w:t>v</w:t>
      </w:r>
      <w:r>
        <w:rPr>
          <w:rFonts w:ascii="Arial" w:hAnsi="Arial" w:cs="Arial" w:eastAsia="Arial"/>
          <w:sz w:val="22"/>
          <w:szCs w:val="22"/>
          <w:color w:val="6B6D6E"/>
          <w:spacing w:val="0"/>
          <w:w w:val="77"/>
          <w:position w:val="-3"/>
        </w:rPr>
        <w:t>an</w:t>
      </w:r>
      <w:r>
        <w:rPr>
          <w:rFonts w:ascii="Arial" w:hAnsi="Arial" w:cs="Arial" w:eastAsia="Arial"/>
          <w:sz w:val="22"/>
          <w:szCs w:val="22"/>
          <w:color w:val="6B6D6E"/>
          <w:spacing w:val="-16"/>
          <w:w w:val="77"/>
          <w:position w:val="-3"/>
        </w:rPr>
        <w:t>g</w:t>
      </w:r>
      <w:r>
        <w:rPr>
          <w:rFonts w:ascii="Arial" w:hAnsi="Arial" w:cs="Arial" w:eastAsia="Arial"/>
          <w:sz w:val="22"/>
          <w:szCs w:val="22"/>
          <w:color w:val="49494B"/>
          <w:spacing w:val="-7"/>
          <w:w w:val="85"/>
          <w:position w:val="-3"/>
        </w:rPr>
        <w:t>m</w:t>
      </w:r>
      <w:r>
        <w:rPr>
          <w:rFonts w:ascii="Arial" w:hAnsi="Arial" w:cs="Arial" w:eastAsia="Arial"/>
          <w:sz w:val="22"/>
          <w:szCs w:val="22"/>
          <w:color w:val="BCBCBF"/>
          <w:spacing w:val="0"/>
          <w:w w:val="47"/>
          <w:position w:val="-3"/>
        </w:rPr>
        <w:t>-</w:t>
      </w:r>
      <w:r>
        <w:rPr>
          <w:rFonts w:ascii="Arial" w:hAnsi="Arial" w:cs="Arial" w:eastAsia="Arial"/>
          <w:sz w:val="22"/>
          <w:szCs w:val="22"/>
          <w:color w:val="BCBCBF"/>
          <w:spacing w:val="-42"/>
          <w:w w:val="100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595B5B"/>
          <w:spacing w:val="0"/>
          <w:w w:val="51"/>
          <w:position w:val="-3"/>
        </w:rPr>
        <w:t>Ye</w:t>
      </w:r>
      <w:r>
        <w:rPr>
          <w:rFonts w:ascii="Arial" w:hAnsi="Arial" w:cs="Arial" w:eastAsia="Arial"/>
          <w:sz w:val="22"/>
          <w:szCs w:val="22"/>
          <w:color w:val="595B5B"/>
          <w:spacing w:val="-4"/>
          <w:w w:val="51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595B5B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2"/>
          <w:szCs w:val="22"/>
          <w:color w:val="595B5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30"/>
          <w:szCs w:val="30"/>
          <w:color w:val="6B6D6E"/>
          <w:spacing w:val="0"/>
          <w:w w:val="51"/>
          <w:position w:val="-3"/>
        </w:rPr>
        <w:t>Aon</w:t>
      </w:r>
      <w:r>
        <w:rPr>
          <w:rFonts w:ascii="Times New Roman" w:hAnsi="Times New Roman" w:cs="Times New Roman" w:eastAsia="Times New Roman"/>
          <w:sz w:val="30"/>
          <w:szCs w:val="30"/>
          <w:color w:val="6B6D6E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6B6D6E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30"/>
          <w:szCs w:val="30"/>
          <w:color w:val="97999C"/>
          <w:spacing w:val="0"/>
          <w:w w:val="51"/>
          <w:position w:val="-3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66" w:lineRule="exact"/>
        <w:ind w:left="3470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595B5B"/>
          <w:spacing w:val="0"/>
          <w:w w:val="100"/>
          <w:position w:val="1"/>
        </w:rPr>
        <w:t>Mü</w:t>
      </w:r>
      <w:r>
        <w:rPr>
          <w:rFonts w:ascii="Arial" w:hAnsi="Arial" w:cs="Arial" w:eastAsia="Arial"/>
          <w:sz w:val="19"/>
          <w:szCs w:val="19"/>
          <w:color w:val="9CACDB"/>
          <w:spacing w:val="0"/>
          <w:w w:val="100"/>
          <w:position w:val="1"/>
        </w:rPr>
        <w:t>.</w:t>
      </w:r>
      <w:r>
        <w:rPr>
          <w:rFonts w:ascii="Arial" w:hAnsi="Arial" w:cs="Arial" w:eastAsia="Arial"/>
          <w:sz w:val="19"/>
          <w:szCs w:val="19"/>
          <w:color w:val="9CACDB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9CACDB"/>
          <w:spacing w:val="23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6B6D6E"/>
          <w:spacing w:val="0"/>
          <w:w w:val="75"/>
          <w:position w:val="1"/>
        </w:rPr>
        <w:t>ale</w:t>
      </w:r>
      <w:r>
        <w:rPr>
          <w:rFonts w:ascii="Arial" w:hAnsi="Arial" w:cs="Arial" w:eastAsia="Arial"/>
          <w:sz w:val="19"/>
          <w:szCs w:val="19"/>
          <w:color w:val="6B6D6E"/>
          <w:spacing w:val="0"/>
          <w:w w:val="75"/>
          <w:position w:val="1"/>
        </w:rPr>
        <w:t>"</w:t>
      </w:r>
      <w:r>
        <w:rPr>
          <w:rFonts w:ascii="Arial" w:hAnsi="Arial" w:cs="Arial" w:eastAsia="Arial"/>
          <w:sz w:val="19"/>
          <w:szCs w:val="19"/>
          <w:color w:val="6B6D6E"/>
          <w:spacing w:val="-5"/>
          <w:w w:val="75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595B5B"/>
          <w:spacing w:val="0"/>
          <w:w w:val="75"/>
          <w:position w:val="1"/>
        </w:rPr>
        <w:t>Şub</w:t>
      </w:r>
      <w:r>
        <w:rPr>
          <w:rFonts w:ascii="Arial" w:hAnsi="Arial" w:cs="Arial" w:eastAsia="Arial"/>
          <w:sz w:val="19"/>
          <w:szCs w:val="19"/>
          <w:color w:val="595B5B"/>
          <w:spacing w:val="0"/>
          <w:w w:val="75"/>
          <w:position w:val="1"/>
        </w:rPr>
        <w:t>e</w:t>
      </w:r>
      <w:r>
        <w:rPr>
          <w:rFonts w:ascii="Arial" w:hAnsi="Arial" w:cs="Arial" w:eastAsia="Arial"/>
          <w:sz w:val="19"/>
          <w:szCs w:val="19"/>
          <w:color w:val="595B5B"/>
          <w:spacing w:val="0"/>
          <w:w w:val="75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595B5B"/>
          <w:spacing w:val="4"/>
          <w:w w:val="75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595B5B"/>
          <w:spacing w:val="0"/>
          <w:w w:val="100"/>
          <w:position w:val="1"/>
        </w:rPr>
        <w:t>MO</w:t>
      </w:r>
      <w:r>
        <w:rPr>
          <w:rFonts w:ascii="Arial" w:hAnsi="Arial" w:cs="Arial" w:eastAsia="Arial"/>
          <w:sz w:val="19"/>
          <w:szCs w:val="19"/>
          <w:color w:val="595B5B"/>
          <w:spacing w:val="-3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595B5B"/>
          <w:spacing w:val="0"/>
          <w:w w:val="99"/>
          <w:position w:val="1"/>
        </w:rPr>
        <w:t>Oro</w:t>
      </w:r>
      <w:r>
        <w:rPr>
          <w:rFonts w:ascii="Arial" w:hAnsi="Arial" w:cs="Arial" w:eastAsia="Arial"/>
          <w:sz w:val="19"/>
          <w:szCs w:val="19"/>
          <w:color w:val="97999C"/>
          <w:spacing w:val="0"/>
          <w:w w:val="203"/>
          <w:position w:val="1"/>
        </w:rPr>
        <w:t>'!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3751" w:right="1039"/>
        <w:jc w:val="center"/>
        <w:tabs>
          <w:tab w:pos="5060" w:val="left"/>
          <w:tab w:pos="5340" w:val="left"/>
        </w:tabs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AAACAC"/>
          <w:spacing w:val="0"/>
          <w:w w:val="190"/>
        </w:rPr>
        <w:t>•</w:t>
      </w:r>
      <w:r>
        <w:rPr>
          <w:rFonts w:ascii="Arial" w:hAnsi="Arial" w:cs="Arial" w:eastAsia="Arial"/>
          <w:sz w:val="8"/>
          <w:szCs w:val="8"/>
          <w:color w:val="AAACAC"/>
          <w:spacing w:val="0"/>
          <w:w w:val="100"/>
        </w:rPr>
        <w:tab/>
      </w:r>
      <w:r>
        <w:rPr>
          <w:rFonts w:ascii="Arial" w:hAnsi="Arial" w:cs="Arial" w:eastAsia="Arial"/>
          <w:sz w:val="8"/>
          <w:szCs w:val="8"/>
          <w:color w:val="AAACAC"/>
          <w:spacing w:val="0"/>
          <w:w w:val="100"/>
        </w:rPr>
      </w:r>
      <w:r>
        <w:rPr>
          <w:rFonts w:ascii="Arial" w:hAnsi="Arial" w:cs="Arial" w:eastAsia="Arial"/>
          <w:sz w:val="8"/>
          <w:szCs w:val="8"/>
          <w:color w:val="97999C"/>
          <w:spacing w:val="0"/>
          <w:w w:val="100"/>
        </w:rPr>
        <w:t>•</w:t>
      </w:r>
      <w:r>
        <w:rPr>
          <w:rFonts w:ascii="Arial" w:hAnsi="Arial" w:cs="Arial" w:eastAsia="Arial"/>
          <w:sz w:val="8"/>
          <w:szCs w:val="8"/>
          <w:color w:val="97999C"/>
          <w:spacing w:val="-17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97999C"/>
          <w:spacing w:val="0"/>
          <w:w w:val="100"/>
        </w:rPr>
        <w:tab/>
      </w:r>
      <w:r>
        <w:rPr>
          <w:rFonts w:ascii="Arial" w:hAnsi="Arial" w:cs="Arial" w:eastAsia="Arial"/>
          <w:sz w:val="8"/>
          <w:szCs w:val="8"/>
          <w:color w:val="97999C"/>
          <w:spacing w:val="0"/>
          <w:w w:val="100"/>
        </w:rPr>
      </w:r>
      <w:r>
        <w:rPr>
          <w:rFonts w:ascii="Arial" w:hAnsi="Arial" w:cs="Arial" w:eastAsia="Arial"/>
          <w:sz w:val="8"/>
          <w:szCs w:val="8"/>
          <w:color w:val="AAACAC"/>
          <w:spacing w:val="0"/>
          <w:w w:val="160"/>
          <w:i/>
        </w:rPr>
        <w:t>1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spacing w:before="79" w:after="0" w:line="240" w:lineRule="auto"/>
        <w:ind w:left="3876" w:right="1124"/>
        <w:jc w:val="center"/>
        <w:tabs>
          <w:tab w:pos="4980" w:val="left"/>
          <w:tab w:pos="5260" w:val="left"/>
        </w:tabs>
        <w:rPr>
          <w:rFonts w:ascii="Times New Roman" w:hAnsi="Times New Roman" w:cs="Times New Roman" w:eastAsia="Times New Roman"/>
          <w:sz w:val="4"/>
          <w:szCs w:val="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0.74939pt;margin-top:6.076596pt;width:50.197306pt;height:12pt;mso-position-horizontal-relative:page;mso-position-vertical-relative:paragraph;z-index:-16387" type="#_x0000_t202" filled="f" stroked="f">
            <v:textbox inset="0,0,0,0">
              <w:txbxContent>
                <w:p>
                  <w:pPr>
                    <w:spacing w:before="0" w:after="0" w:line="240" w:lineRule="exact"/>
                    <w:ind w:right="-76"/>
                    <w:jc w:val="left"/>
                    <w:tabs>
                      <w:tab w:pos="320" w:val="left"/>
                      <w:tab w:pos="920" w:val="left"/>
                    </w:tabs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97999C"/>
                      <w:spacing w:val="0"/>
                      <w:w w:val="170"/>
                    </w:rPr>
                    <w:t>'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97999C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97999C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97999C"/>
                      <w:spacing w:val="-17"/>
                      <w:w w:val="83"/>
                      <w:position w:val="8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6B6D6E"/>
                      <w:spacing w:val="0"/>
                      <w:w w:val="126"/>
                      <w:position w:val="8"/>
                    </w:rPr>
                    <w:t>·-ı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6B6D6E"/>
                      <w:spacing w:val="0"/>
                      <w:w w:val="100"/>
                      <w:position w:val="8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6B6D6E"/>
                      <w:spacing w:val="0"/>
                      <w:w w:val="100"/>
                      <w:position w:val="8"/>
                    </w:rPr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97999C"/>
                      <w:spacing w:val="0"/>
                      <w:w w:val="156"/>
                      <w:position w:val="0"/>
                    </w:rPr>
                    <w:t>'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4"/>
          <w:szCs w:val="4"/>
          <w:color w:val="AAACAC"/>
          <w:spacing w:val="0"/>
          <w:w w:val="158"/>
        </w:rPr>
        <w:t>,6,</w:t>
      </w:r>
      <w:r>
        <w:rPr>
          <w:rFonts w:ascii="Times New Roman" w:hAnsi="Times New Roman" w:cs="Times New Roman" w:eastAsia="Times New Roman"/>
          <w:sz w:val="4"/>
          <w:szCs w:val="4"/>
          <w:color w:val="AAACA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4"/>
          <w:szCs w:val="4"/>
          <w:color w:val="AAACAC"/>
          <w:spacing w:val="0"/>
          <w:w w:val="100"/>
        </w:rPr>
      </w:r>
      <w:r>
        <w:rPr>
          <w:rFonts w:ascii="Times New Roman" w:hAnsi="Times New Roman" w:cs="Times New Roman" w:eastAsia="Times New Roman"/>
          <w:sz w:val="4"/>
          <w:szCs w:val="4"/>
          <w:color w:val="97999C"/>
          <w:spacing w:val="0"/>
          <w:w w:val="288"/>
        </w:rPr>
        <w:t>•</w:t>
      </w:r>
      <w:r>
        <w:rPr>
          <w:rFonts w:ascii="Times New Roman" w:hAnsi="Times New Roman" w:cs="Times New Roman" w:eastAsia="Times New Roman"/>
          <w:sz w:val="4"/>
          <w:szCs w:val="4"/>
          <w:color w:val="97999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4"/>
          <w:szCs w:val="4"/>
          <w:color w:val="97999C"/>
          <w:spacing w:val="0"/>
          <w:w w:val="100"/>
        </w:rPr>
      </w:r>
      <w:r>
        <w:rPr>
          <w:rFonts w:ascii="Times New Roman" w:hAnsi="Times New Roman" w:cs="Times New Roman" w:eastAsia="Times New Roman"/>
          <w:sz w:val="4"/>
          <w:szCs w:val="4"/>
          <w:color w:val="BCBCBF"/>
          <w:spacing w:val="0"/>
          <w:w w:val="600"/>
        </w:rPr>
        <w:t>,</w:t>
      </w:r>
      <w:r>
        <w:rPr>
          <w:rFonts w:ascii="Times New Roman" w:hAnsi="Times New Roman" w:cs="Times New Roman" w:eastAsia="Times New Roman"/>
          <w:sz w:val="4"/>
          <w:szCs w:val="4"/>
          <w:color w:val="000000"/>
          <w:spacing w:val="0"/>
          <w:w w:val="100"/>
        </w:rPr>
      </w:r>
    </w:p>
    <w:p>
      <w:pPr>
        <w:spacing w:before="8" w:after="0" w:line="420" w:lineRule="exact"/>
        <w:ind w:right="-20"/>
        <w:jc w:val="left"/>
        <w:tabs>
          <w:tab w:pos="424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>Çoşku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>DEMİRCİGİL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7"/>
          <w:szCs w:val="27"/>
          <w:color w:val="343436"/>
          <w:spacing w:val="-30"/>
          <w:w w:val="135"/>
          <w:position w:val="3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6B6D6E"/>
          <w:spacing w:val="-45"/>
          <w:w w:val="54"/>
          <w:position w:val="3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858587"/>
          <w:spacing w:val="-6"/>
          <w:w w:val="17"/>
          <w:position w:val="3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6B6D6E"/>
          <w:spacing w:val="6"/>
          <w:w w:val="68"/>
          <w:position w:val="3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49494B"/>
          <w:spacing w:val="0"/>
          <w:w w:val="57"/>
          <w:position w:val="3"/>
        </w:rPr>
        <w:t>---</w:t>
      </w:r>
      <w:r>
        <w:rPr>
          <w:rFonts w:ascii="Times New Roman" w:hAnsi="Times New Roman" w:cs="Times New Roman" w:eastAsia="Times New Roman"/>
          <w:sz w:val="27"/>
          <w:szCs w:val="27"/>
          <w:color w:val="49494B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9494B"/>
          <w:spacing w:val="-7"/>
          <w:w w:val="100"/>
          <w:position w:val="3"/>
        </w:rPr>
        <w:t> </w:t>
      </w:r>
      <w:r>
        <w:rPr>
          <w:rFonts w:ascii="Arial" w:hAnsi="Arial" w:cs="Arial" w:eastAsia="Arial"/>
          <w:sz w:val="41"/>
          <w:szCs w:val="41"/>
          <w:color w:val="AAACAC"/>
          <w:spacing w:val="0"/>
          <w:w w:val="64"/>
          <w:position w:val="-5"/>
        </w:rPr>
        <w:t>·-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80" w:right="520"/>
          <w:cols w:num="4" w:equalWidth="0">
            <w:col w:w="516" w:space="1934"/>
            <w:col w:w="469" w:space="223"/>
            <w:col w:w="808" w:space="524"/>
            <w:col w:w="6546"/>
          </w:cols>
        </w:sectPr>
      </w:pPr>
      <w:rPr/>
    </w:p>
    <w:p>
      <w:pPr>
        <w:spacing w:before="65" w:after="0" w:line="240" w:lineRule="auto"/>
        <w:ind w:right="-20"/>
        <w:jc w:val="right"/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23.662025pt;margin-top:34.112598pt;width:542.225328pt;height:781.058738pt;mso-position-horizontal-relative:page;mso-position-vertical-relative:page;z-index:-16393" coordorigin="473,682" coordsize="10845,15621">
            <v:group style="position:absolute;left:480;top:713;width:3273;height:2" coordorigin="480,713" coordsize="3273,2">
              <v:shape style="position:absolute;left:480;top:713;width:3273;height:2" coordorigin="480,713" coordsize="3273,0" path="m480,713l3753,713e" filled="f" stroked="t" strokeweight=".706329pt" strokecolor="#6B6B6B">
                <v:path arrowok="t"/>
              </v:shape>
            </v:group>
            <v:group style="position:absolute;left:490;top:699;width:2;height:865" coordorigin="490,699" coordsize="2,865">
              <v:shape style="position:absolute;left:490;top:699;width:2;height:865" coordorigin="490,699" coordsize="0,865" path="m490,1564l490,699e" filled="f" stroked="t" strokeweight=".706329pt" strokecolor="#747474">
                <v:path arrowok="t"/>
              </v:shape>
            </v:group>
            <v:group style="position:absolute;left:7190;top:706;width:410;height:2" coordorigin="7190,706" coordsize="410,2">
              <v:shape style="position:absolute;left:7190;top:706;width:410;height:2" coordorigin="7190,706" coordsize="410,0" path="m7190,706l7600,706e" filled="f" stroked="t" strokeweight=".470886pt" strokecolor="#4F4F4F">
                <v:path arrowok="t"/>
              </v:shape>
            </v:group>
            <v:group style="position:absolute;left:8947;top:694;width:2;height:1502" coordorigin="8947,694" coordsize="2,1502">
              <v:shape style="position:absolute;left:8947;top:694;width:2;height:1502" coordorigin="8947,694" coordsize="0,1502" path="m8947,2196l8947,694e" filled="f" stroked="t" strokeweight=".706329pt" strokecolor="#545454">
                <v:path arrowok="t"/>
              </v:shape>
            </v:group>
            <v:group style="position:absolute;left:480;top:704;width:10797;height:2" coordorigin="480,704" coordsize="10797,2">
              <v:shape style="position:absolute;left:480;top:704;width:10797;height:2" coordorigin="480,704" coordsize="10797,0" path="m480,704l11278,704e" filled="f" stroked="t" strokeweight=".706329pt" strokecolor="#606060">
                <v:path arrowok="t"/>
              </v:shape>
            </v:group>
            <v:group style="position:absolute;left:11275;top:689;width:2;height:4283" coordorigin="11275,689" coordsize="2,4283">
              <v:shape style="position:absolute;left:11275;top:689;width:2;height:4283" coordorigin="11275,689" coordsize="0,4283" path="m11275,4973l11275,689e" filled="f" stroked="t" strokeweight=".706329pt" strokecolor="#5B5B5B">
                <v:path arrowok="t"/>
              </v:shape>
            </v:group>
            <v:group style="position:absolute;left:11271;top:1379;width:2;height:185" coordorigin="11271,1379" coordsize="2,185">
              <v:shape style="position:absolute;left:11271;top:1379;width:2;height:185" coordorigin="11271,1379" coordsize="0,185" path="m11271,1564l11271,1379e" filled="f" stroked="t" strokeweight=".706329pt" strokecolor="#4F4F4F">
                <v:path arrowok="t"/>
              </v:shape>
            </v:group>
            <v:group style="position:absolute;left:490;top:1507;width:2;height:228" coordorigin="490,1507" coordsize="2,228">
              <v:shape style="position:absolute;left:490;top:1507;width:2;height:228" coordorigin="490,1507" coordsize="0,228" path="m490,1735l490,1507e" filled="f" stroked="t" strokeweight=".470886pt" strokecolor="#676767">
                <v:path arrowok="t"/>
              </v:shape>
            </v:group>
            <v:group style="position:absolute;left:2267;top:708;width:2;height:1027" coordorigin="2267,708" coordsize="2,1027">
              <v:shape style="position:absolute;left:2267;top:708;width:2;height:1027" coordorigin="2267,708" coordsize="0,1027" path="m2267,1735l2267,708e" filled="f" stroked="t" strokeweight=".706329pt" strokecolor="#8C8C8C">
                <v:path arrowok="t"/>
              </v:shape>
            </v:group>
            <v:group style="position:absolute;left:490;top:2201;width:297;height:2" coordorigin="490,2201" coordsize="297,2">
              <v:shape style="position:absolute;left:490;top:2201;width:297;height:2" coordorigin="490,2201" coordsize="297,0" path="m490,2201l786,2201e" filled="f" stroked="t" strokeweight=".470886pt" strokecolor="#3B3B3B">
                <v:path arrowok="t"/>
              </v:shape>
            </v:group>
            <v:group style="position:absolute;left:501;top:699;width:2;height:15593" coordorigin="501,699" coordsize="2,15593">
              <v:shape style="position:absolute;left:501;top:699;width:2;height:15593" coordorigin="501,699" coordsize="0,15593" path="m501,16292l501,699e" filled="f" stroked="t" strokeweight=".706329pt" strokecolor="#545454">
                <v:path arrowok="t"/>
              </v:shape>
            </v:group>
            <v:group style="position:absolute;left:2267;top:1678;width:2;height:532" coordorigin="2267,1678" coordsize="2,532">
              <v:shape style="position:absolute;left:2267;top:1678;width:2;height:532" coordorigin="2267,1678" coordsize="0,532" path="m2267,2211l2267,1678e" filled="f" stroked="t" strokeweight=".470886pt" strokecolor="#545454">
                <v:path arrowok="t"/>
              </v:shape>
            </v:group>
            <v:group style="position:absolute;left:730;top:2194;width:10553;height:2" coordorigin="730,2194" coordsize="10553,2">
              <v:shape style="position:absolute;left:730;top:2194;width:10553;height:2" coordorigin="730,2194" coordsize="10553,0" path="m730,2194l11282,2194e" filled="f" stroked="t" strokeweight=".706329pt" strokecolor="#5B5B5B">
                <v:path arrowok="t"/>
              </v:shape>
            </v:group>
            <v:group style="position:absolute;left:485;top:2434;width:8481;height:2" coordorigin="485,2434" coordsize="8481,2">
              <v:shape style="position:absolute;left:485;top:2434;width:8481;height:2" coordorigin="485,2434" coordsize="8481,0" path="m485,2434l8966,2434e" filled="f" stroked="t" strokeweight=".706329pt" strokecolor="#5B5B5B">
                <v:path arrowok="t"/>
              </v:shape>
            </v:group>
            <v:group style="position:absolute;left:8909;top:2429;width:250;height:2" coordorigin="8909,2429" coordsize="250,2">
              <v:shape style="position:absolute;left:8909;top:2429;width:250;height:2" coordorigin="8909,2429" coordsize="250,0" path="m8909,2429l9159,2429e" filled="f" stroked="t" strokeweight=".470886pt" strokecolor="#4B4B4B">
                <v:path arrowok="t"/>
              </v:shape>
            </v:group>
            <v:group style="position:absolute;left:9088;top:2427;width:2194;height:2" coordorigin="9088,2427" coordsize="2194,2">
              <v:shape style="position:absolute;left:9088;top:2427;width:2194;height:2" coordorigin="9088,2427" coordsize="2194,0" path="m9088,2427l11282,2427e" filled="f" stroked="t" strokeweight=".706329pt" strokecolor="#646464">
                <v:path arrowok="t"/>
              </v:shape>
            </v:group>
            <v:group style="position:absolute;left:490;top:2674;width:8476;height:2" coordorigin="490,2674" coordsize="8476,2">
              <v:shape style="position:absolute;left:490;top:2674;width:8476;height:2" coordorigin="490,2674" coordsize="8476,0" path="m490,2674l8966,2674e" filled="f" stroked="t" strokeweight=".706329pt" strokecolor="#575757">
                <v:path arrowok="t"/>
              </v:shape>
            </v:group>
            <v:group style="position:absolute;left:8909;top:2667;width:250;height:2" coordorigin="8909,2667" coordsize="250,2">
              <v:shape style="position:absolute;left:8909;top:2667;width:250;height:2" coordorigin="8909,2667" coordsize="250,0" path="m8909,2667l9159,2667e" filled="f" stroked="t" strokeweight=".470886pt" strokecolor="#3B3B3B">
                <v:path arrowok="t"/>
              </v:shape>
            </v:group>
            <v:group style="position:absolute;left:9102;top:2667;width:2185;height:2" coordorigin="9102,2667" coordsize="2185,2">
              <v:shape style="position:absolute;left:9102;top:2667;width:2185;height:2" coordorigin="9102,2667" coordsize="2185,0" path="m9102,2667l11287,2667e" filled="f" stroked="t" strokeweight=".706329pt" strokecolor="#606060">
                <v:path arrowok="t"/>
              </v:shape>
            </v:group>
            <v:group style="position:absolute;left:490;top:2917;width:6164;height:2" coordorigin="490,2917" coordsize="6164,2">
              <v:shape style="position:absolute;left:490;top:2917;width:6164;height:2" coordorigin="490,2917" coordsize="6164,0" path="m490,2917l6654,2917e" filled="f" stroked="t" strokeweight=".706329pt" strokecolor="#575757">
                <v:path arrowok="t"/>
              </v:shape>
            </v:group>
            <v:group style="position:absolute;left:494;top:2643;width:2;height:295" coordorigin="494,2643" coordsize="2,295">
              <v:shape style="position:absolute;left:494;top:2643;width:2;height:295" coordorigin="494,2643" coordsize="0,295" path="m494,2938l494,2643e" filled="f" stroked="t" strokeweight=".470886pt" strokecolor="#2F2F2F">
                <v:path arrowok="t"/>
              </v:shape>
            </v:group>
            <v:group style="position:absolute;left:6597;top:2907;width:2369;height:2" coordorigin="6597,2907" coordsize="2369,2">
              <v:shape style="position:absolute;left:6597;top:2907;width:2369;height:2" coordorigin="6597,2907" coordsize="2369,0" path="m6597,2907l8966,2907e" filled="f" stroked="t" strokeweight=".706329pt" strokecolor="#5B5B5B">
                <v:path arrowok="t"/>
              </v:shape>
            </v:group>
            <v:group style="position:absolute;left:8909;top:2905;width:250;height:2" coordorigin="8909,2905" coordsize="250,2">
              <v:shape style="position:absolute;left:8909;top:2905;width:250;height:2" coordorigin="8909,2905" coordsize="250,0" path="m8909,2905l9159,2905e" filled="f" stroked="t" strokeweight=".470886pt" strokecolor="#444444">
                <v:path arrowok="t"/>
              </v:shape>
            </v:group>
            <v:group style="position:absolute;left:9102;top:2905;width:2180;height:2" coordorigin="9102,2905" coordsize="2180,2">
              <v:shape style="position:absolute;left:9102;top:2905;width:2180;height:2" coordorigin="9102,2905" coordsize="2180,0" path="m9102,2905l11282,2905e" filled="f" stroked="t" strokeweight=".706329pt" strokecolor="#5B5B5B">
                <v:path arrowok="t"/>
              </v:shape>
            </v:group>
            <v:group style="position:absolute;left:485;top:3147;width:10802;height:2" coordorigin="485,3147" coordsize="10802,2">
              <v:shape style="position:absolute;left:485;top:3147;width:10802;height:2" coordorigin="485,3147" coordsize="10802,0" path="m485,3147l11287,3147e" filled="f" stroked="t" strokeweight=".706329pt" strokecolor="#575757">
                <v:path arrowok="t"/>
              </v:shape>
            </v:group>
            <v:group style="position:absolute;left:490;top:3390;width:10797;height:2" coordorigin="490,3390" coordsize="10797,2">
              <v:shape style="position:absolute;left:490;top:3390;width:10797;height:2" coordorigin="490,3390" coordsize="10797,0" path="m490,3390l11287,3390e" filled="f" stroked="t" strokeweight=".706329pt" strokecolor="#575757">
                <v:path arrowok="t"/>
              </v:shape>
            </v:group>
            <v:group style="position:absolute;left:3732;top:3385;width:2;height:775" coordorigin="3732,3385" coordsize="2,775">
              <v:shape style="position:absolute;left:3732;top:3385;width:2;height:775" coordorigin="3732,3385" coordsize="0,775" path="m3732,4160l3732,3385e" filled="f" stroked="t" strokeweight=".706329pt" strokecolor="#4F4F4F">
                <v:path arrowok="t"/>
              </v:shape>
            </v:group>
            <v:group style="position:absolute;left:6811;top:3380;width:2;height:775" coordorigin="6811,3380" coordsize="2,775">
              <v:shape style="position:absolute;left:6811;top:3380;width:2;height:775" coordorigin="6811,3380" coordsize="0,775" path="m6811,4155l6811,3380e" filled="f" stroked="t" strokeweight=".706329pt" strokecolor="#676767">
                <v:path arrowok="t"/>
              </v:shape>
            </v:group>
            <v:group style="position:absolute;left:6800;top:3620;width:1281;height:2" coordorigin="6800,3620" coordsize="1281,2">
              <v:shape style="position:absolute;left:6800;top:3620;width:1281;height:2" coordorigin="6800,3620" coordsize="1281,0" path="m6800,3620l8080,3620e" filled="f" stroked="t" strokeweight=".941772pt" strokecolor="#484848">
                <v:path arrowok="t"/>
              </v:shape>
            </v:group>
            <v:group style="position:absolute;left:8311;top:3637;width:1168;height:2" coordorigin="8311,3637" coordsize="1168,2">
              <v:shape style="position:absolute;left:8311;top:3637;width:1168;height:2" coordorigin="8311,3637" coordsize="1168,0" path="m8311,3637l9479,3637e" filled="f" stroked="t" strokeweight=".235443pt" strokecolor="#000000">
                <v:path arrowok="t"/>
              </v:shape>
            </v:group>
            <v:group style="position:absolute;left:9479;top:3637;width:1808;height:2" coordorigin="9479,3637" coordsize="1808,2">
              <v:shape style="position:absolute;left:9479;top:3637;width:1808;height:2" coordorigin="9479,3637" coordsize="1808,0" path="m9479,3637l11287,3637e" filled="f" stroked="t" strokeweight=".235443pt" strokecolor="#282828">
                <v:path arrowok="t"/>
              </v:shape>
            </v:group>
            <v:group style="position:absolute;left:3725;top:3836;width:1940;height:2" coordorigin="3725,3836" coordsize="1940,2">
              <v:shape style="position:absolute;left:3725;top:3836;width:1940;height:2" coordorigin="3725,3836" coordsize="1940,0" path="m3725,3836l5665,3836e" filled="f" stroked="t" strokeweight=".470886pt" strokecolor="#545454">
                <v:path arrowok="t"/>
              </v:shape>
            </v:group>
            <v:group style="position:absolute;left:490;top:4150;width:297;height:2" coordorigin="490,4150" coordsize="297,2">
              <v:shape style="position:absolute;left:490;top:4150;width:297;height:2" coordorigin="490,4150" coordsize="297,0" path="m490,4150l786,4150e" filled="f" stroked="t" strokeweight=".470886pt" strokecolor="#3B3B3B">
                <v:path arrowok="t"/>
              </v:shape>
            </v:group>
            <v:group style="position:absolute;left:730;top:4150;width:2496;height:2" coordorigin="730,4150" coordsize="2496,2">
              <v:shape style="position:absolute;left:730;top:4150;width:2496;height:2" coordorigin="730,4150" coordsize="2496,0" path="m730,4150l3226,4150e" filled="f" stroked="t" strokeweight=".706329pt" strokecolor="#5B5B5B">
                <v:path arrowok="t"/>
              </v:shape>
            </v:group>
            <v:group style="position:absolute;left:3169;top:4150;width:353;height:2" coordorigin="3169,4150" coordsize="353,2">
              <v:shape style="position:absolute;left:3169;top:4150;width:353;height:2" coordorigin="3169,4150" coordsize="353,0" path="m3169,4150l3522,4150e" filled="f" stroked="t" strokeweight=".470886pt" strokecolor="#4B4B4B">
                <v:path arrowok="t"/>
              </v:shape>
            </v:group>
            <v:group style="position:absolute;left:3466;top:4145;width:3376;height:2" coordorigin="3466,4145" coordsize="3376,2">
              <v:shape style="position:absolute;left:3466;top:4145;width:3376;height:2" coordorigin="3466,4145" coordsize="3376,0" path="m3466,4145l6842,4145e" filled="f" stroked="t" strokeweight=".941772pt" strokecolor="#484848">
                <v:path arrowok="t"/>
              </v:shape>
            </v:group>
            <v:group style="position:absolute;left:6720;top:4141;width:4568;height:2" coordorigin="6720,4141" coordsize="4568,2">
              <v:shape style="position:absolute;left:6720;top:4141;width:4568;height:2" coordorigin="6720,4141" coordsize="4568,0" path="m6720,4141l11287,4141e" filled="f" stroked="t" strokeweight=".706329pt" strokecolor="#5B5B5B">
                <v:path arrowok="t"/>
              </v:shape>
            </v:group>
            <v:group style="position:absolute;left:485;top:4426;width:2741;height:2" coordorigin="485,4426" coordsize="2741,2">
              <v:shape style="position:absolute;left:485;top:4426;width:2741;height:2" coordorigin="485,4426" coordsize="2741,0" path="m485,4426l3226,4426e" filled="f" stroked="t" strokeweight=".706329pt" strokecolor="#5B5B5B">
                <v:path arrowok="t"/>
              </v:shape>
            </v:group>
            <v:group style="position:absolute;left:2274;top:4141;width:2;height:12146" coordorigin="2274,4141" coordsize="2,12146">
              <v:shape style="position:absolute;left:2274;top:4141;width:2;height:12146" coordorigin="2274,4141" coordsize="0,12146" path="m2274,16287l2274,4141e" filled="f" stroked="t" strokeweight=".706329pt" strokecolor="#4B4B4B">
                <v:path arrowok="t"/>
              </v:shape>
            </v:group>
            <v:group style="position:absolute;left:3169;top:4426;width:353;height:2" coordorigin="3169,4426" coordsize="353,2">
              <v:shape style="position:absolute;left:3169;top:4426;width:353;height:2" coordorigin="3169,4426" coordsize="353,0" path="m3169,4426l3522,4426e" filled="f" stroked="t" strokeweight=".470886pt" strokecolor="#444444">
                <v:path arrowok="t"/>
              </v:shape>
            </v:group>
            <v:group style="position:absolute;left:3466;top:4424;width:5500;height:2" coordorigin="3466,4424" coordsize="5500,2">
              <v:shape style="position:absolute;left:3466;top:4424;width:5500;height:2" coordorigin="3466,4424" coordsize="5500,0" path="m3466,4424l8966,4424e" filled="f" stroked="t" strokeweight=".706329pt" strokecolor="#5B5B5B">
                <v:path arrowok="t"/>
              </v:shape>
            </v:group>
            <v:group style="position:absolute;left:8909;top:4416;width:250;height:2" coordorigin="8909,4416" coordsize="250,2">
              <v:shape style="position:absolute;left:8909;top:4416;width:250;height:2" coordorigin="8909,4416" coordsize="250,0" path="m8909,4416l9159,4416e" filled="f" stroked="t" strokeweight=".470886pt" strokecolor="#3B3B3B">
                <v:path arrowok="t"/>
              </v:shape>
            </v:group>
            <v:group style="position:absolute;left:9102;top:4416;width:2190;height:2" coordorigin="9102,4416" coordsize="2190,2">
              <v:shape style="position:absolute;left:9102;top:4416;width:2190;height:2" coordorigin="9102,4416" coordsize="2190,0" path="m9102,4416l11292,4416e" filled="f" stroked="t" strokeweight=".706329pt" strokecolor="#5B5B5B">
                <v:path arrowok="t"/>
              </v:shape>
            </v:group>
            <v:group style="position:absolute;left:2270;top:4141;width:2;height:7511" coordorigin="2270,4141" coordsize="2,7511">
              <v:shape style="position:absolute;left:2270;top:4141;width:2;height:7511" coordorigin="2270,4141" coordsize="0,7511" path="m2270,11652l2270,4141e" filled="f" stroked="t" strokeweight=".706329pt" strokecolor="#484848">
                <v:path arrowok="t"/>
              </v:shape>
            </v:group>
            <v:group style="position:absolute;left:2265;top:4661;width:9022;height:2" coordorigin="2265,4661" coordsize="9022,2">
              <v:shape style="position:absolute;left:2265;top:4661;width:9022;height:2" coordorigin="2265,4661" coordsize="9022,0" path="m2265,4661l11287,4661e" filled="f" stroked="t" strokeweight=".706329pt" strokecolor="#5B5B5B">
                <v:path arrowok="t"/>
              </v:shape>
            </v:group>
            <v:group style="position:absolute;left:4784;top:4659;width:2;height:518" coordorigin="4784,4659" coordsize="2,518">
              <v:shape style="position:absolute;left:4784;top:4659;width:2;height:518" coordorigin="4784,4659" coordsize="0,518" path="m4784,5177l4784,4659e" filled="f" stroked="t" strokeweight=".706329pt" strokecolor="#4F4F4F">
                <v:path arrowok="t"/>
              </v:shape>
            </v:group>
            <v:group style="position:absolute;left:7572;top:4668;width:2;height:490" coordorigin="7572,4668" coordsize="2,490">
              <v:shape style="position:absolute;left:7572;top:4668;width:2;height:490" coordorigin="7572,4668" coordsize="0,490" path="m7572,5158l7572,4668e" filled="f" stroked="t" strokeweight=".235443pt" strokecolor="#606060">
                <v:path arrowok="t"/>
              </v:shape>
            </v:group>
            <v:group style="position:absolute;left:4779;top:5146;width:6512;height:2" coordorigin="4779,5146" coordsize="6512,2">
              <v:shape style="position:absolute;left:4779;top:5146;width:6512;height:2" coordorigin="4779,5146" coordsize="6512,0" path="m4779,5146l11292,5146e" filled="f" stroked="t" strokeweight=".706329pt" strokecolor="#646464">
                <v:path arrowok="t"/>
              </v:shape>
            </v:group>
            <v:group style="position:absolute;left:11294;top:1992;width:2;height:14304" coordorigin="11294,1992" coordsize="2,14304">
              <v:shape style="position:absolute;left:11294;top:1992;width:2;height:14304" coordorigin="11294,1992" coordsize="0,14304" path="m11294,16296l11294,1992e" filled="f" stroked="t" strokeweight=".706329pt" strokecolor="#575757">
                <v:path arrowok="t"/>
              </v:shape>
            </v:group>
            <v:group style="position:absolute;left:499;top:5120;width:2;height:276" coordorigin="499,5120" coordsize="2,276">
              <v:shape style="position:absolute;left:499;top:5120;width:2;height:276" coordorigin="499,5120" coordsize="0,276" path="m499,5396l499,5120e" filled="f" stroked="t" strokeweight=".470886pt" strokecolor="#1F1F1F">
                <v:path arrowok="t"/>
              </v:shape>
            </v:group>
            <v:group style="position:absolute;left:2270;top:5120;width:2;height:276" coordorigin="2270,5120" coordsize="2,276">
              <v:shape style="position:absolute;left:2270;top:5120;width:2;height:276" coordorigin="2270,5120" coordsize="0,276" path="m2270,5396l2270,5120e" filled="f" stroked="t" strokeweight=".470886pt" strokecolor="#2B2B2B">
                <v:path arrowok="t"/>
              </v:shape>
            </v:group>
            <v:group style="position:absolute;left:4784;top:5120;width:2;height:276" coordorigin="4784,5120" coordsize="2,276">
              <v:shape style="position:absolute;left:4784;top:5120;width:2;height:276" coordorigin="4784,5120" coordsize="0,276" path="m4784,5396l4784,5120e" filled="f" stroked="t" strokeweight=".470886pt" strokecolor="#2B2B2B">
                <v:path arrowok="t"/>
              </v:shape>
            </v:group>
            <v:group style="position:absolute;left:4779;top:5384;width:2467;height:2" coordorigin="4779,5384" coordsize="2467,2">
              <v:shape style="position:absolute;left:4779;top:5384;width:2467;height:2" coordorigin="4779,5384" coordsize="2467,0" path="m4779,5384l7247,5384e" filled="f" stroked="t" strokeweight=".706329pt" strokecolor="#5B5B5B">
                <v:path arrowok="t"/>
              </v:shape>
            </v:group>
            <v:group style="position:absolute;left:7190;top:5384;width:410;height:2" coordorigin="7190,5384" coordsize="410,2">
              <v:shape style="position:absolute;left:7190;top:5384;width:410;height:2" coordorigin="7190,5384" coordsize="410,0" path="m7190,5384l7600,5384e" filled="f" stroked="t" strokeweight=".470886pt" strokecolor="#484848">
                <v:path arrowok="t"/>
              </v:shape>
            </v:group>
            <v:group style="position:absolute;left:7544;top:5381;width:1615;height:2" coordorigin="7544,5381" coordsize="1615,2">
              <v:shape style="position:absolute;left:7544;top:5381;width:1615;height:2" coordorigin="7544,5381" coordsize="1615,0" path="m7544,5381l9159,5381e" filled="f" stroked="t" strokeweight=".706329pt" strokecolor="#5B5B5B">
                <v:path arrowok="t"/>
              </v:shape>
            </v:group>
            <v:group style="position:absolute;left:9102;top:5381;width:405;height:2" coordorigin="9102,5381" coordsize="405,2">
              <v:shape style="position:absolute;left:9102;top:5381;width:405;height:2" coordorigin="9102,5381" coordsize="405,0" path="m9102,5381l9507,5381e" filled="f" stroked="t" strokeweight=".470886pt" strokecolor="#484848">
                <v:path arrowok="t"/>
              </v:shape>
            </v:group>
            <v:group style="position:absolute;left:9451;top:5381;width:1846;height:2" coordorigin="9451,5381" coordsize="1846,2">
              <v:shape style="position:absolute;left:9451;top:5381;width:1846;height:2" coordorigin="9451,5381" coordsize="1846,0" path="m9451,5381l11297,5381e" filled="f" stroked="t" strokeweight=".706329pt" strokecolor="#5B5B5B">
                <v:path arrowok="t"/>
              </v:shape>
            </v:group>
            <v:group style="position:absolute;left:4787;top:5339;width:2;height:1478" coordorigin="4787,5339" coordsize="2,1478">
              <v:shape style="position:absolute;left:4787;top:5339;width:2;height:1478" coordorigin="4787,5339" coordsize="0,1478" path="m4787,6817l4787,5339e" filled="f" stroked="t" strokeweight=".706329pt" strokecolor="#4F4F4F">
                <v:path arrowok="t"/>
              </v:shape>
            </v:group>
            <v:group style="position:absolute;left:4775;top:5621;width:4417;height:2" coordorigin="4775,5621" coordsize="4417,2">
              <v:shape style="position:absolute;left:4775;top:5621;width:4417;height:2" coordorigin="4775,5621" coordsize="4417,0" path="m4775,5621l9192,5621e" filled="f" stroked="t" strokeweight=".706329pt" strokecolor="#5B5B5B">
                <v:path arrowok="t"/>
              </v:shape>
            </v:group>
            <v:group style="position:absolute;left:9102;top:5619;width:405;height:2" coordorigin="9102,5619" coordsize="405,2">
              <v:shape style="position:absolute;left:9102;top:5619;width:405;height:2" coordorigin="9102,5619" coordsize="405,0" path="m9102,5619l9507,5619e" filled="f" stroked="t" strokeweight=".470886pt" strokecolor="#4B4B4B">
                <v:path arrowok="t"/>
              </v:shape>
            </v:group>
            <v:group style="position:absolute;left:9451;top:5619;width:1846;height:2" coordorigin="9451,5619" coordsize="1846,2">
              <v:shape style="position:absolute;left:9451;top:5619;width:1846;height:2" coordorigin="9451,5619" coordsize="1846,0" path="m9451,5619l11297,5619e" filled="f" stroked="t" strokeweight=".706329pt" strokecolor="#5B5B5B">
                <v:path arrowok="t"/>
              </v:shape>
            </v:group>
            <v:group style="position:absolute;left:2265;top:5862;width:961;height:2" coordorigin="2265,5862" coordsize="961,2">
              <v:shape style="position:absolute;left:2265;top:5862;width:961;height:2" coordorigin="2265,5862" coordsize="961,0" path="m2265,5862l3226,5862e" filled="f" stroked="t" strokeweight=".706329pt" strokecolor="#5B5B5B">
                <v:path arrowok="t"/>
              </v:shape>
            </v:group>
            <v:group style="position:absolute;left:3169;top:5862;width:353;height:2" coordorigin="3169,5862" coordsize="353,2">
              <v:shape style="position:absolute;left:3169;top:5862;width:353;height:2" coordorigin="3169,5862" coordsize="353,0" path="m3169,5862l3522,5862e" filled="f" stroked="t" strokeweight=".470886pt" strokecolor="#4B4B4B">
                <v:path arrowok="t"/>
              </v:shape>
            </v:group>
            <v:group style="position:absolute;left:3466;top:5859;width:5726;height:2" coordorigin="3466,5859" coordsize="5726,2">
              <v:shape style="position:absolute;left:3466;top:5859;width:5726;height:2" coordorigin="3466,5859" coordsize="5726,0" path="m3466,5859l9192,5859e" filled="f" stroked="t" strokeweight=".706329pt" strokecolor="#5B5B5B">
                <v:path arrowok="t"/>
              </v:shape>
            </v:group>
            <v:group style="position:absolute;left:9102;top:5857;width:405;height:2" coordorigin="9102,5857" coordsize="405,2">
              <v:shape style="position:absolute;left:9102;top:5857;width:405;height:2" coordorigin="9102,5857" coordsize="405,0" path="m9102,5857l9507,5857e" filled="f" stroked="t" strokeweight=".470886pt" strokecolor="#4B4B4B">
                <v:path arrowok="t"/>
              </v:shape>
            </v:group>
            <v:group style="position:absolute;left:9451;top:5857;width:1846;height:2" coordorigin="9451,5857" coordsize="1846,2">
              <v:shape style="position:absolute;left:9451;top:5857;width:1846;height:2" coordorigin="9451,5857" coordsize="1846,0" path="m9451,5857l11297,5857e" filled="f" stroked="t" strokeweight=".706329pt" strokecolor="#5B5B5B">
                <v:path arrowok="t"/>
              </v:shape>
            </v:group>
            <v:group style="position:absolute;left:11287;top:5167;width:2;height:1131" coordorigin="11287,5167" coordsize="2,1131">
              <v:shape style="position:absolute;left:11287;top:5167;width:2;height:1131" coordorigin="11287,5167" coordsize="0,1131" path="m11287,6299l11287,5167e" filled="f" stroked="t" strokeweight=".470886pt" strokecolor="#575757">
                <v:path arrowok="t"/>
              </v:shape>
            </v:group>
            <v:group style="position:absolute;left:490;top:6102;width:8476;height:2" coordorigin="490,6102" coordsize="8476,2">
              <v:shape style="position:absolute;left:490;top:6102;width:8476;height:2" coordorigin="490,6102" coordsize="8476,0" path="m490,6102l8966,6102e" filled="f" stroked="t" strokeweight=".706329pt" strokecolor="#5B5B5B">
                <v:path arrowok="t"/>
              </v:shape>
            </v:group>
            <v:group style="position:absolute;left:8909;top:6099;width:250;height:2" coordorigin="8909,6099" coordsize="250,2">
              <v:shape style="position:absolute;left:8909;top:6099;width:250;height:2" coordorigin="8909,6099" coordsize="250,0" path="m8909,6099l9159,6099e" filled="f" stroked="t" strokeweight=".470886pt" strokecolor="#444444">
                <v:path arrowok="t"/>
              </v:shape>
            </v:group>
            <v:group style="position:absolute;left:9102;top:6099;width:2194;height:2" coordorigin="9102,6099" coordsize="2194,2">
              <v:shape style="position:absolute;left:9102;top:6099;width:2194;height:2" coordorigin="9102,6099" coordsize="2194,0" path="m9102,6099l11297,6099e" filled="f" stroked="t" strokeweight=".706329pt" strokecolor="#606060">
                <v:path arrowok="t"/>
              </v:shape>
            </v:group>
            <v:group style="position:absolute;left:7572;top:6085;width:2;height:252" coordorigin="7572,6085" coordsize="2,252">
              <v:shape style="position:absolute;left:7572;top:6085;width:2;height:252" coordorigin="7572,6085" coordsize="0,252" path="m7572,6337l7572,6085e" filled="f" stroked="t" strokeweight=".235443pt" strokecolor="#343434">
                <v:path arrowok="t"/>
              </v:shape>
            </v:group>
            <v:group style="position:absolute;left:2265;top:6570;width:6074;height:2" coordorigin="2265,6570" coordsize="6074,2">
              <v:shape style="position:absolute;left:2265;top:6570;width:6074;height:2" coordorigin="2265,6570" coordsize="6074,0" path="m2265,6570l8339,6570e" filled="f" stroked="t" strokeweight=".706329pt" strokecolor="#606060">
                <v:path arrowok="t"/>
              </v:shape>
            </v:group>
            <v:group style="position:absolute;left:7572;top:6337;width:2;height:266" coordorigin="7572,6337" coordsize="2,266">
              <v:shape style="position:absolute;left:7572;top:6337;width:2;height:266" coordorigin="7572,6337" coordsize="0,266" path="m7572,6603l7572,6337e" filled="f" stroked="t" strokeweight=".235443pt" strokecolor="#646464">
                <v:path arrowok="t"/>
              </v:shape>
            </v:group>
            <v:group style="position:absolute;left:8283;top:6570;width:683;height:2" coordorigin="8283,6570" coordsize="683,2">
              <v:shape style="position:absolute;left:8283;top:6570;width:683;height:2" coordorigin="8283,6570" coordsize="683,0" path="m8283,6570l8966,6570e" filled="f" stroked="t" strokeweight=".470886pt" strokecolor="#5B5B5B">
                <v:path arrowok="t"/>
              </v:shape>
            </v:group>
            <v:group style="position:absolute;left:8909;top:6568;width:250;height:2" coordorigin="8909,6568" coordsize="250,2">
              <v:shape style="position:absolute;left:8909;top:6568;width:250;height:2" coordorigin="8909,6568" coordsize="250,0" path="m8909,6568l9159,6568e" filled="f" stroked="t" strokeweight=".235443pt" strokecolor="#484848">
                <v:path arrowok="t"/>
              </v:shape>
            </v:group>
            <v:group style="position:absolute;left:9102;top:6568;width:2199;height:2" coordorigin="9102,6568" coordsize="2199,2">
              <v:shape style="position:absolute;left:9102;top:6568;width:2199;height:2" coordorigin="9102,6568" coordsize="2199,0" path="m9102,6568l11301,6568e" filled="f" stroked="t" strokeweight=".706329pt" strokecolor="#5B5B5B">
                <v:path arrowok="t"/>
              </v:shape>
            </v:group>
            <v:group style="position:absolute;left:2260;top:6810;width:9036;height:2" coordorigin="2260,6810" coordsize="9036,2">
              <v:shape style="position:absolute;left:2260;top:6810;width:9036;height:2" coordorigin="2260,6810" coordsize="9036,0" path="m2260,6810l11297,6810e" filled="f" stroked="t" strokeweight=".706329pt" strokecolor="#5B5B5B">
                <v:path arrowok="t"/>
              </v:shape>
            </v:group>
            <v:group style="position:absolute;left:7572;top:6598;width:2;height:204" coordorigin="7572,6598" coordsize="2,204">
              <v:shape style="position:absolute;left:7572;top:6598;width:2;height:204" coordorigin="7572,6598" coordsize="0,204" path="m7572,6803l7572,6598e" filled="f" stroked="t" strokeweight=".235443pt" strokecolor="#878787">
                <v:path arrowok="t"/>
              </v:shape>
            </v:group>
            <v:group style="position:absolute;left:494;top:7050;width:292;height:2" coordorigin="494,7050" coordsize="292,2">
              <v:shape style="position:absolute;left:494;top:7050;width:292;height:2" coordorigin="494,7050" coordsize="292,0" path="m494,7050l786,7050e" filled="f" stroked="t" strokeweight=".470886pt" strokecolor="#444444">
                <v:path arrowok="t"/>
              </v:shape>
            </v:group>
            <v:group style="position:absolute;left:730;top:7048;width:10567;height:2" coordorigin="730,7048" coordsize="10567,2">
              <v:shape style="position:absolute;left:730;top:7048;width:10567;height:2" coordorigin="730,7048" coordsize="10567,0" path="m730,7048l11297,7048e" filled="f" stroked="t" strokeweight=".706329pt" strokecolor="#606060">
                <v:path arrowok="t"/>
              </v:shape>
            </v:group>
            <v:group style="position:absolute;left:490;top:7521;width:8683;height:2" coordorigin="490,7521" coordsize="8683,2">
              <v:shape style="position:absolute;left:490;top:7521;width:8683;height:2" coordorigin="490,7521" coordsize="8683,0" path="m490,7521l9173,7521e" filled="f" stroked="t" strokeweight=".706329pt" strokecolor="#5B5B5B">
                <v:path arrowok="t"/>
              </v:shape>
            </v:group>
            <v:group style="position:absolute;left:9102;top:7521;width:405;height:2" coordorigin="9102,7521" coordsize="405,2">
              <v:shape style="position:absolute;left:9102;top:7521;width:405;height:2" coordorigin="9102,7521" coordsize="405,0" path="m9102,7521l9507,7521e" filled="f" stroked="t" strokeweight=".470886pt" strokecolor="#545454">
                <v:path arrowok="t"/>
              </v:shape>
            </v:group>
            <v:group style="position:absolute;left:9451;top:7521;width:1846;height:2" coordorigin="9451,7521" coordsize="1846,2">
              <v:shape style="position:absolute;left:9451;top:7521;width:1846;height:2" coordorigin="9451,7521" coordsize="1846,0" path="m9451,7521l11297,7521e" filled="f" stroked="t" strokeweight=".706329pt" strokecolor="#5B5B5B">
                <v:path arrowok="t"/>
              </v:shape>
            </v:group>
            <v:group style="position:absolute;left:4789;top:7511;width:2;height:266" coordorigin="4789,7511" coordsize="2,266">
              <v:shape style="position:absolute;left:4789;top:7511;width:2;height:266" coordorigin="4789,7511" coordsize="0,266" path="m4789,7777l4789,7511e" filled="f" stroked="t" strokeweight=".470886pt" strokecolor="#383838">
                <v:path arrowok="t"/>
              </v:shape>
            </v:group>
            <v:group style="position:absolute;left:4784;top:7761;width:6517;height:2" coordorigin="4784,7761" coordsize="6517,2">
              <v:shape style="position:absolute;left:4784;top:7761;width:6517;height:2" coordorigin="4784,7761" coordsize="6517,0" path="m4784,7761l11301,7761e" filled="f" stroked="t" strokeweight=".706329pt" strokecolor="#606060">
                <v:path arrowok="t"/>
              </v:shape>
            </v:group>
            <v:group style="position:absolute;left:4789;top:7720;width:2;height:551" coordorigin="4789,7720" coordsize="2,551">
              <v:shape style="position:absolute;left:4789;top:7720;width:2;height:551" coordorigin="4789,7720" coordsize="0,551" path="m4789,8272l4789,7720e" filled="f" stroked="t" strokeweight=".706329pt" strokecolor="#4F4F4F">
                <v:path arrowok="t"/>
              </v:shape>
            </v:group>
            <v:group style="position:absolute;left:4779;top:8001;width:6522;height:2" coordorigin="4779,8001" coordsize="6522,2">
              <v:shape style="position:absolute;left:4779;top:8001;width:6522;height:2" coordorigin="4779,8001" coordsize="6522,0" path="m4779,8001l11301,8001e" filled="f" stroked="t" strokeweight=".706329pt" strokecolor="#5B5B5B">
                <v:path arrowok="t"/>
              </v:shape>
            </v:group>
            <v:group style="position:absolute;left:490;top:8267;width:297;height:2" coordorigin="490,8267" coordsize="297,2">
              <v:shape style="position:absolute;left:490;top:8267;width:297;height:2" coordorigin="490,8267" coordsize="297,0" path="m490,8267l786,8267e" filled="f" stroked="t" strokeweight=".470886pt" strokecolor="#3B3B3B">
                <v:path arrowok="t"/>
              </v:shape>
            </v:group>
            <v:group style="position:absolute;left:497;top:699;width:2;height:13049" coordorigin="497,699" coordsize="2,13049">
              <v:shape style="position:absolute;left:497;top:699;width:2;height:13049" coordorigin="497,699" coordsize="0,13049" path="m497,13748l497,699e" filled="f" stroked="t" strokeweight=".470886pt" strokecolor="#4F4F4F">
                <v:path arrowok="t"/>
              </v:shape>
            </v:group>
            <v:group style="position:absolute;left:730;top:8267;width:8236;height:2" coordorigin="730,8267" coordsize="8236,2">
              <v:shape style="position:absolute;left:730;top:8267;width:8236;height:2" coordorigin="730,8267" coordsize="8236,0" path="m730,8267l8966,8267e" filled="f" stroked="t" strokeweight=".706329pt" strokecolor="#5B5B5B">
                <v:path arrowok="t"/>
              </v:shape>
            </v:group>
            <v:group style="position:absolute;left:8909;top:8267;width:250;height:2" coordorigin="8909,8267" coordsize="250,2">
              <v:shape style="position:absolute;left:8909;top:8267;width:250;height:2" coordorigin="8909,8267" coordsize="250,0" path="m8909,8267l9159,8267e" filled="f" stroked="t" strokeweight=".470886pt" strokecolor="#4F4F4F">
                <v:path arrowok="t"/>
              </v:shape>
            </v:group>
            <v:group style="position:absolute;left:9079;top:8267;width:2218;height:2" coordorigin="9079,8267" coordsize="2218,2">
              <v:shape style="position:absolute;left:9079;top:8267;width:2218;height:2" coordorigin="9079,8267" coordsize="2218,0" path="m9079,8267l11297,8267e" filled="f" stroked="t" strokeweight=".706329pt" strokecolor="#5B5B5B">
                <v:path arrowok="t"/>
              </v:shape>
            </v:group>
            <v:group style="position:absolute;left:490;top:9004;width:10807;height:2" coordorigin="490,9004" coordsize="10807,2">
              <v:shape style="position:absolute;left:490;top:9004;width:10807;height:2" coordorigin="490,9004" coordsize="10807,0" path="m490,9004l11297,9004e" filled="f" stroked="t" strokeweight=".706329pt" strokecolor="#5B5B5B">
                <v:path arrowok="t"/>
              </v:shape>
            </v:group>
            <v:group style="position:absolute;left:11292;top:8733;width:2;height:295" coordorigin="11292,8733" coordsize="2,295">
              <v:shape style="position:absolute;left:11292;top:8733;width:2;height:295" coordorigin="11292,8733" coordsize="0,295" path="m11292,9028l11292,8733e" filled="f" stroked="t" strokeweight=".470886pt" strokecolor="#3B3B3B">
                <v:path arrowok="t"/>
              </v:shape>
            </v:group>
            <v:group style="position:absolute;left:11292;top:8956;width:2;height:561" coordorigin="11292,8956" coordsize="2,561">
              <v:shape style="position:absolute;left:11292;top:8956;width:2;height:561" coordorigin="11292,8956" coordsize="0,561" path="m11292,9517l11292,8956e" filled="f" stroked="t" strokeweight=".706329pt" strokecolor="#575757">
                <v:path arrowok="t"/>
              </v:shape>
            </v:group>
            <v:group style="position:absolute;left:11292;top:9460;width:2;height:280" coordorigin="11292,9460" coordsize="2,280">
              <v:shape style="position:absolute;left:11292;top:9460;width:2;height:280" coordorigin="11292,9460" coordsize="0,280" path="m11292,9741l11292,9460e" filled="f" stroked="t" strokeweight=".706329pt" strokecolor="#484848">
                <v:path arrowok="t"/>
              </v:shape>
            </v:group>
            <v:group style="position:absolute;left:494;top:9931;width:292;height:2" coordorigin="494,9931" coordsize="292,2">
              <v:shape style="position:absolute;left:494;top:9931;width:292;height:2" coordorigin="494,9931" coordsize="292,0" path="m494,9931l786,9931e" filled="f" stroked="t" strokeweight=".470886pt" strokecolor="#383838">
                <v:path arrowok="t"/>
              </v:shape>
            </v:group>
            <v:group style="position:absolute;left:513;top:9931;width:10788;height:2" coordorigin="513,9931" coordsize="10788,2">
              <v:shape style="position:absolute;left:513;top:9931;width:10788;height:2" coordorigin="513,9931" coordsize="10788,0" path="m513,9931l11301,9931e" filled="f" stroked="t" strokeweight=".706329pt" strokecolor="#575757">
                <v:path arrowok="t"/>
              </v:shape>
            </v:group>
            <v:group style="position:absolute;left:11292;top:9684;width:2;height:295" coordorigin="11292,9684" coordsize="2,295">
              <v:shape style="position:absolute;left:11292;top:9684;width:2;height:295" coordorigin="11292,9684" coordsize="0,295" path="m11292,9978l11292,9684e" filled="f" stroked="t" strokeweight=".941772pt" strokecolor="#606060">
                <v:path arrowok="t"/>
              </v:shape>
            </v:group>
            <v:group style="position:absolute;left:494;top:10173;width:8664;height:2" coordorigin="494,10173" coordsize="8664,2">
              <v:shape style="position:absolute;left:494;top:10173;width:8664;height:2" coordorigin="494,10173" coordsize="8664,0" path="m494,10173l9159,10173e" filled="f" stroked="t" strokeweight=".706329pt" strokecolor="#575757">
                <v:path arrowok="t"/>
              </v:shape>
            </v:group>
            <v:group style="position:absolute;left:9102;top:10173;width:405;height:2" coordorigin="9102,10173" coordsize="405,2">
              <v:shape style="position:absolute;left:9102;top:10173;width:405;height:2" coordorigin="9102,10173" coordsize="405,0" path="m9102,10173l9507,10173e" filled="f" stroked="t" strokeweight=".470886pt" strokecolor="#4B4B4F">
                <v:path arrowok="t"/>
              </v:shape>
            </v:group>
            <v:group style="position:absolute;left:9451;top:10173;width:1855;height:2" coordorigin="9451,10173" coordsize="1855,2">
              <v:shape style="position:absolute;left:9451;top:10173;width:1855;height:2" coordorigin="9451,10173" coordsize="1855,0" path="m9451,10173l11306,10173e" filled="f" stroked="t" strokeweight=".706329pt" strokecolor="#676767">
                <v:path arrowok="t"/>
              </v:shape>
            </v:group>
            <v:group style="position:absolute;left:11294;top:9907;width:2;height:290" coordorigin="11294,9907" coordsize="2,290">
              <v:shape style="position:absolute;left:11294;top:9907;width:2;height:290" coordorigin="11294,9907" coordsize="0,290" path="m11294,10197l11294,9907e" filled="f" stroked="t" strokeweight=".706329pt" strokecolor="#4B4B4B">
                <v:path arrowok="t"/>
              </v:shape>
            </v:group>
            <v:group style="position:absolute;left:490;top:10413;width:10816;height:2" coordorigin="490,10413" coordsize="10816,2">
              <v:shape style="position:absolute;left:490;top:10413;width:10816;height:2" coordorigin="490,10413" coordsize="10816,0" path="m490,10413l11306,10413e" filled="f" stroked="t" strokeweight=".706329pt" strokecolor="#5B5B5B">
                <v:path arrowok="t"/>
              </v:shape>
            </v:group>
            <v:group style="position:absolute;left:946;top:10891;width:2336;height:2" coordorigin="946,10891" coordsize="2336,2">
              <v:shape style="position:absolute;left:946;top:10891;width:2336;height:2" coordorigin="946,10891" coordsize="2336,0" path="m946,10891l3282,10891e" filled="f" stroked="t" strokeweight=".706329pt" strokecolor="#606060">
                <v:path arrowok="t"/>
              </v:shape>
            </v:group>
            <v:group style="position:absolute;left:3169;top:10889;width:353;height:2" coordorigin="3169,10889" coordsize="353,2">
              <v:shape style="position:absolute;left:3169;top:10889;width:353;height:2" coordorigin="3169,10889" coordsize="353,0" path="m3169,10889l3522,10889e" filled="f" stroked="t" strokeweight=".470886pt" strokecolor="#4B4B4B">
                <v:path arrowok="t"/>
              </v:shape>
            </v:group>
            <v:group style="position:absolute;left:3466;top:10889;width:7840;height:2" coordorigin="3466,10889" coordsize="7840,2">
              <v:shape style="position:absolute;left:3466;top:10889;width:7840;height:2" coordorigin="3466,10889" coordsize="7840,0" path="m3466,10889l11306,10889e" filled="f" stroked="t" strokeweight=".706329pt" strokecolor="#606060">
                <v:path arrowok="t"/>
              </v:shape>
            </v:group>
            <v:group style="position:absolute;left:509;top:1825;width:2;height:11923" coordorigin="509,1825" coordsize="2,11923">
              <v:shape style="position:absolute;left:509;top:1825;width:2;height:11923" coordorigin="509,1825" coordsize="0,11923" path="m509,13748l509,1825e" filled="f" stroked="t" strokeweight=".470886pt" strokecolor="#4B4B4B">
                <v:path arrowok="t"/>
              </v:shape>
            </v:group>
            <v:group style="position:absolute;left:499;top:11126;width:10807;height:2" coordorigin="499,11126" coordsize="10807,2">
              <v:shape style="position:absolute;left:499;top:11126;width:10807;height:2" coordorigin="499,11126" coordsize="10807,0" path="m499,11126l11306,11126e" filled="f" stroked="t" strokeweight=".706329pt" strokecolor="#5B5B5B">
                <v:path arrowok="t"/>
              </v:shape>
            </v:group>
            <v:group style="position:absolute;left:1036;top:11119;width:2;height:319" coordorigin="1036,11119" coordsize="2,319">
              <v:shape style="position:absolute;left:1036;top:11119;width:2;height:319" coordorigin="1036,11119" coordsize="0,319" path="m1036,11438l1036,11119e" filled="f" stroked="t" strokeweight=".706329pt" strokecolor="#575757">
                <v:path arrowok="t"/>
              </v:shape>
            </v:group>
            <v:group style="position:absolute;left:1613;top:11119;width:2;height:319" coordorigin="1613,11119" coordsize="2,319">
              <v:shape style="position:absolute;left:1613;top:11119;width:2;height:319" coordorigin="1613,11119" coordsize="0,319" path="m1613,11438l1613,11119e" filled="f" stroked="t" strokeweight=".470886pt" strokecolor="#484848">
                <v:path arrowok="t"/>
              </v:shape>
            </v:group>
            <v:group style="position:absolute;left:7226;top:11119;width:2;height:1326" coordorigin="7226,11119" coordsize="2,1326">
              <v:shape style="position:absolute;left:7226;top:11119;width:2;height:1326" coordorigin="7226,11119" coordsize="0,1326" path="m7226,12446l7226,11119e" filled="f" stroked="t" strokeweight=".941772pt" strokecolor="#575757">
                <v:path arrowok="t"/>
              </v:shape>
            </v:group>
            <v:group style="position:absolute;left:11299;top:11081;width:2;height:357" coordorigin="11299,11081" coordsize="2,357">
              <v:shape style="position:absolute;left:11299;top:11081;width:2;height:357" coordorigin="11299,11081" coordsize="0,357" path="m11299,11438l11299,11081e" filled="f" stroked="t" strokeweight=".706329pt" strokecolor="#545454">
                <v:path arrowok="t"/>
              </v:shape>
            </v:group>
            <v:group style="position:absolute;left:494;top:11640;width:10812;height:2" coordorigin="494,11640" coordsize="10812,2">
              <v:shape style="position:absolute;left:494;top:11640;width:10812;height:2" coordorigin="494,11640" coordsize="10812,0" path="m494,11640l11306,11640e" filled="f" stroked="t" strokeweight=".706329pt" strokecolor="#606060">
                <v:path arrowok="t"/>
              </v:shape>
            </v:group>
            <v:group style="position:absolute;left:1036;top:11381;width:2;height:285" coordorigin="1036,11381" coordsize="2,285">
              <v:shape style="position:absolute;left:1036;top:11381;width:2;height:285" coordorigin="1036,11381" coordsize="0,285" path="m1036,11666l1036,11381e" filled="f" stroked="t" strokeweight=".470886pt" strokecolor="#343434">
                <v:path arrowok="t"/>
              </v:shape>
            </v:group>
            <v:group style="position:absolute;left:1615;top:11352;width:2;height:1070" coordorigin="1615,11352" coordsize="2,1070">
              <v:shape style="position:absolute;left:1615;top:11352;width:2;height:1070" coordorigin="1615,11352" coordsize="0,1070" path="m1615,12422l1615,11352e" filled="f" stroked="t" strokeweight=".706329pt" strokecolor="#646464">
                <v:path arrowok="t"/>
              </v:shape>
            </v:group>
            <v:group style="position:absolute;left:1036;top:11595;width:2;height:1112" coordorigin="1036,11595" coordsize="2,1112">
              <v:shape style="position:absolute;left:1036;top:11595;width:2;height:1112" coordorigin="1036,11595" coordsize="0,1112" path="m1036,12707l1036,11595e" filled="f" stroked="t" strokeweight=".706329pt" strokecolor="#575757">
                <v:path arrowok="t"/>
              </v:shape>
            </v:group>
            <v:group style="position:absolute;left:2277;top:11300;width:2;height:1940" coordorigin="2277,11300" coordsize="2,1940">
              <v:shape style="position:absolute;left:2277;top:11300;width:2;height:1940" coordorigin="2277,11300" coordsize="0,1940" path="m2277,13240l2277,11300e" filled="f" stroked="t" strokeweight=".706329pt" strokecolor="#4B4B4B">
                <v:path arrowok="t"/>
              </v:shape>
            </v:group>
            <v:group style="position:absolute;left:1615;top:12327;width:2;height:347" coordorigin="1615,12327" coordsize="2,347">
              <v:shape style="position:absolute;left:1615;top:12327;width:2;height:347" coordorigin="1615,12327" coordsize="0,347" path="m1615,12674l1615,12327e" filled="f" stroked="t" strokeweight=".470886pt" strokecolor="#4F4F4F">
                <v:path arrowok="t"/>
              </v:shape>
            </v:group>
            <v:group style="position:absolute;left:7230;top:12327;width:2;height:347" coordorigin="7230,12327" coordsize="2,347">
              <v:shape style="position:absolute;left:7230;top:12327;width:2;height:347" coordorigin="7230,12327" coordsize="0,347" path="m7230,12674l7230,12327e" filled="f" stroked="t" strokeweight=".470886pt" strokecolor="#444444">
                <v:path arrowok="t"/>
              </v:shape>
            </v:group>
            <v:group style="position:absolute;left:1036;top:12617;width:2;height:366" coordorigin="1036,12617" coordsize="2,366">
              <v:shape style="position:absolute;left:1036;top:12617;width:2;height:366" coordorigin="1036,12617" coordsize="0,366" path="m1036,12983l1036,12617e" filled="f" stroked="t" strokeweight=".470886pt" strokecolor="#3B3B3B">
                <v:path arrowok="t"/>
              </v:shape>
            </v:group>
            <v:group style="position:absolute;left:1615;top:12617;width:2;height:623" coordorigin="1615,12617" coordsize="2,623">
              <v:shape style="position:absolute;left:1615;top:12617;width:2;height:623" coordorigin="1615,12617" coordsize="0,623" path="m1615,13240l1615,12617e" filled="f" stroked="t" strokeweight=".706329pt" strokecolor="#646464">
                <v:path arrowok="t"/>
              </v:shape>
            </v:group>
            <v:group style="position:absolute;left:7228;top:12617;width:2;height:623" coordorigin="7228,12617" coordsize="2,623">
              <v:shape style="position:absolute;left:7228;top:12617;width:2;height:623" coordorigin="7228,12617" coordsize="0,623" path="m7228,13240l7228,12617e" filled="f" stroked="t" strokeweight=".706329pt" strokecolor="#5B5B5B">
                <v:path arrowok="t"/>
              </v:shape>
            </v:group>
            <v:group style="position:absolute;left:1036;top:12926;width:2;height:475" coordorigin="1036,12926" coordsize="2,475">
              <v:shape style="position:absolute;left:1036;top:12926;width:2;height:475" coordorigin="1036,12926" coordsize="0,475" path="m1036,13401l1036,12926e" filled="f" stroked="t" strokeweight=".706329pt" strokecolor="#575757">
                <v:path arrowok="t"/>
              </v:shape>
            </v:group>
            <v:group style="position:absolute;left:11301;top:12926;width:2;height:314" coordorigin="11301,12926" coordsize="2,314">
              <v:shape style="position:absolute;left:11301;top:12926;width:2;height:314" coordorigin="11301,12926" coordsize="0,314" path="m11301,13240l11301,12926e" filled="f" stroked="t" strokeweight=".470886pt" strokecolor="#444444">
                <v:path arrowok="t"/>
              </v:shape>
            </v:group>
            <v:group style="position:absolute;left:1615;top:13183;width:2;height:200" coordorigin="1615,13183" coordsize="2,200">
              <v:shape style="position:absolute;left:1615;top:13183;width:2;height:200" coordorigin="1615,13183" coordsize="0,200" path="m1615,13382l1615,13183e" filled="f" stroked="t" strokeweight=".470886pt" strokecolor="#2B2B2B">
                <v:path arrowok="t"/>
              </v:shape>
            </v:group>
            <v:group style="position:absolute;left:7228;top:13183;width:2;height:200" coordorigin="7228,13183" coordsize="2,200">
              <v:shape style="position:absolute;left:7228;top:13183;width:2;height:200" coordorigin="7228,13183" coordsize="0,200" path="m7228,13382l7228,13183e" filled="f" stroked="t" strokeweight=".470886pt" strokecolor="#383838">
                <v:path arrowok="t"/>
              </v:shape>
            </v:group>
            <v:group style="position:absolute;left:11301;top:13159;width:2;height:1678" coordorigin="11301,13159" coordsize="2,1678">
              <v:shape style="position:absolute;left:11301;top:13159;width:2;height:1678" coordorigin="11301,13159" coordsize="0,1678" path="m11301,14837l11301,13159e" filled="f" stroked="t" strokeweight=".706329pt" strokecolor="#5B5B5B">
                <v:path arrowok="t"/>
              </v:shape>
            </v:group>
            <v:group style="position:absolute;left:1038;top:13325;width:2;height:209" coordorigin="1038,13325" coordsize="2,209">
              <v:shape style="position:absolute;left:1038;top:13325;width:2;height:209" coordorigin="1038,13325" coordsize="0,209" path="m1038,13534l1038,13325e" filled="f" stroked="t" strokeweight=".470886pt" strokecolor="#3B3B3B">
                <v:path arrowok="t"/>
              </v:shape>
            </v:group>
            <v:group style="position:absolute;left:1615;top:13325;width:2;height:566" coordorigin="1615,13325" coordsize="2,566">
              <v:shape style="position:absolute;left:1615;top:13325;width:2;height:566" coordorigin="1615,13325" coordsize="0,566" path="m1615,13891l1615,13325e" filled="f" stroked="t" strokeweight=".706329pt" strokecolor="#5B5B5B">
                <v:path arrowok="t"/>
              </v:shape>
            </v:group>
            <v:group style="position:absolute;left:7230;top:13325;width:2;height:970" coordorigin="7230,13325" coordsize="2,970">
              <v:shape style="position:absolute;left:7230;top:13325;width:2;height:970" coordorigin="7230,13325" coordsize="0,970" path="m7230,14295l7230,13325e" filled="f" stroked="t" strokeweight=".706329pt" strokecolor="#575757">
                <v:path arrowok="t"/>
              </v:shape>
            </v:group>
            <v:group style="position:absolute;left:499;top:13713;width:1785;height:2" coordorigin="499,13713" coordsize="1785,2">
              <v:shape style="position:absolute;left:499;top:13713;width:1785;height:2" coordorigin="499,13713" coordsize="1785,0" path="m499,13713l2284,13713e" filled="f" stroked="t" strokeweight=".706329pt" strokecolor="#676767">
                <v:path arrowok="t"/>
              </v:shape>
            </v:group>
            <v:group style="position:absolute;left:2279;top:13558;width:2;height:181" coordorigin="2279,13558" coordsize="2,181">
              <v:shape style="position:absolute;left:2279;top:13558;width:2;height:181" coordorigin="2279,13558" coordsize="0,181" path="m2279,13739l2279,13558e" filled="f" stroked="t" strokeweight=".470886pt" strokecolor="#2B2B2B">
                <v:path arrowok="t"/>
              </v:shape>
            </v:group>
            <v:group style="position:absolute;left:1038;top:13477;width:2;height:628" coordorigin="1038,13477" coordsize="2,628">
              <v:shape style="position:absolute;left:1038;top:13477;width:2;height:628" coordorigin="1038,13477" coordsize="0,628" path="m1038,14105l1038,13477e" filled="f" stroked="t" strokeweight=".941772pt" strokecolor="#575757">
                <v:path arrowok="t"/>
              </v:shape>
            </v:group>
            <v:group style="position:absolute;left:1615;top:13834;width:2;height:271" coordorigin="1615,13834" coordsize="2,271">
              <v:shape style="position:absolute;left:1615;top:13834;width:2;height:271" coordorigin="1615,13834" coordsize="0,271" path="m1615,14105l1615,13834e" filled="f" stroked="t" strokeweight=".470886pt" strokecolor="#484848">
                <v:path arrowok="t"/>
              </v:shape>
            </v:group>
            <v:group style="position:absolute;left:1036;top:14048;width:2;height:247" coordorigin="1036,14048" coordsize="2,247">
              <v:shape style="position:absolute;left:1036;top:14048;width:2;height:247" coordorigin="1036,14048" coordsize="0,247" path="m1036,14295l1036,14048e" filled="f" stroked="t" strokeweight=".470886pt" strokecolor="#343434">
                <v:path arrowok="t"/>
              </v:shape>
            </v:group>
            <v:group style="position:absolute;left:1615;top:14048;width:2;height:485" coordorigin="1615,14048" coordsize="2,485">
              <v:shape style="position:absolute;left:1615;top:14048;width:2;height:485" coordorigin="1615,14048" coordsize="0,485" path="m1615,14533l1615,14048e" filled="f" stroked="t" strokeweight=".941772pt" strokecolor="#6B6B6B">
                <v:path arrowok="t"/>
              </v:shape>
            </v:group>
            <v:group style="position:absolute;left:1038;top:14238;width:2;height:685" coordorigin="1038,14238" coordsize="2,685">
              <v:shape style="position:absolute;left:1038;top:14238;width:2;height:685" coordorigin="1038,14238" coordsize="0,685" path="m1038,14922l1038,14238e" filled="f" stroked="t" strokeweight=".706329pt" strokecolor="#545454">
                <v:path arrowok="t"/>
              </v:shape>
            </v:group>
            <v:group style="position:absolute;left:2277;top:14238;width:2;height:295" coordorigin="2277,14238" coordsize="2,295">
              <v:shape style="position:absolute;left:2277;top:14238;width:2;height:295" coordorigin="2277,14238" coordsize="0,295" path="m2277,14533l2277,14238e" filled="f" stroked="t" strokeweight=".706329pt" strokecolor="#3F3F3F">
                <v:path arrowok="t"/>
              </v:shape>
            </v:group>
            <v:group style="position:absolute;left:7233;top:14238;width:2;height:295" coordorigin="7233,14238" coordsize="2,295">
              <v:shape style="position:absolute;left:7233;top:14238;width:2;height:295" coordorigin="7233,14238" coordsize="0,295" path="m7233,14533l7233,14238e" filled="f" stroked="t" strokeweight=".470886pt" strokecolor="#383838">
                <v:path arrowok="t"/>
              </v:shape>
            </v:group>
            <v:group style="position:absolute;left:1615;top:14476;width:2;height:290" coordorigin="1615,14476" coordsize="2,290">
              <v:shape style="position:absolute;left:1615;top:14476;width:2;height:290" coordorigin="1615,14476" coordsize="0,290" path="m1615,14766l1615,14476e" filled="f" stroked="t" strokeweight=".470886pt" strokecolor="#3F3F3F">
                <v:path arrowok="t"/>
              </v:shape>
            </v:group>
            <v:group style="position:absolute;left:7233;top:14476;width:2;height:456" coordorigin="7233,14476" coordsize="2,456">
              <v:shape style="position:absolute;left:7233;top:14476;width:2;height:456" coordorigin="7233,14476" coordsize="0,456" path="m7233,14932l7233,14476e" filled="f" stroked="t" strokeweight=".941772pt" strokecolor="#5B5B5B">
                <v:path arrowok="t"/>
              </v:shape>
            </v:group>
            <v:group style="position:absolute;left:1615;top:14709;width:2;height:1578" coordorigin="1615,14709" coordsize="2,1578">
              <v:shape style="position:absolute;left:1615;top:14709;width:2;height:1578" coordorigin="1615,14709" coordsize="0,1578" path="m1615,16287l1615,14709e" filled="f" stroked="t" strokeweight=".706329pt" strokecolor="#646464">
                <v:path arrowok="t"/>
              </v:shape>
            </v:group>
            <v:group style="position:absolute;left:509;top:14865;width:2;height:214" coordorigin="509,14865" coordsize="2,214">
              <v:shape style="position:absolute;left:509;top:14865;width:2;height:214" coordorigin="509,14865" coordsize="0,214" path="m509,15079l509,14865e" filled="f" stroked="t" strokeweight=".470886pt" strokecolor="#282828">
                <v:path arrowok="t"/>
              </v:shape>
            </v:group>
            <v:group style="position:absolute;left:1036;top:14865;width:2;height:214" coordorigin="1036,14865" coordsize="2,214">
              <v:shape style="position:absolute;left:1036;top:14865;width:2;height:214" coordorigin="1036,14865" coordsize="0,214" path="m1036,15079l1036,14865e" filled="f" stroked="t" strokeweight=".470886pt" strokecolor="#343434">
                <v:path arrowok="t"/>
              </v:shape>
            </v:group>
            <v:group style="position:absolute;left:2279;top:14865;width:2;height:214" coordorigin="2279,14865" coordsize="2,214">
              <v:shape style="position:absolute;left:2279;top:14865;width:2;height:214" coordorigin="2279,14865" coordsize="0,214" path="m2279,15079l2279,14865e" filled="f" stroked="t" strokeweight=".470886pt" strokecolor="#282828">
                <v:path arrowok="t"/>
              </v:shape>
            </v:group>
            <v:group style="position:absolute;left:7233;top:14865;width:2;height:214" coordorigin="7233,14865" coordsize="2,214">
              <v:shape style="position:absolute;left:7233;top:14865;width:2;height:214" coordorigin="7233,14865" coordsize="0,214" path="m7233,15079l7233,14865e" filled="f" stroked="t" strokeweight=".470886pt" strokecolor="#3B3B3B">
                <v:path arrowok="t"/>
              </v:shape>
            </v:group>
            <v:group style="position:absolute;left:11304;top:14865;width:2;height:404" coordorigin="11304,14865" coordsize="2,404">
              <v:shape style="position:absolute;left:11304;top:14865;width:2;height:404" coordorigin="11304,14865" coordsize="0,404" path="m11304,15270l11304,14865e" filled="f" stroked="t" strokeweight=".706329pt" strokecolor="#5B5B5B">
                <v:path arrowok="t"/>
              </v:shape>
            </v:group>
            <v:group style="position:absolute;left:1038;top:15022;width:2;height:1265" coordorigin="1038,15022" coordsize="2,1265">
              <v:shape style="position:absolute;left:1038;top:15022;width:2;height:1265" coordorigin="1038,15022" coordsize="0,1265" path="m1038,16287l1038,15022e" filled="f" stroked="t" strokeweight=".706329pt" strokecolor="#545454">
                <v:path arrowok="t"/>
              </v:shape>
            </v:group>
            <v:group style="position:absolute;left:7233;top:15022;width:2;height:1265" coordorigin="7233,15022" coordsize="2,1265">
              <v:shape style="position:absolute;left:7233;top:15022;width:2;height:1265" coordorigin="7233,15022" coordsize="0,1265" path="m7233,16287l7233,15022e" filled="f" stroked="t" strokeweight=".706329pt" strokecolor="#545454">
                <v:path arrowok="t"/>
              </v:shape>
            </v:group>
            <v:group style="position:absolute;left:504;top:16282;width:405;height:2" coordorigin="504,16282" coordsize="405,2">
              <v:shape style="position:absolute;left:504;top:16282;width:405;height:2" coordorigin="504,16282" coordsize="405,0" path="m504,16282l909,16282e" filled="f" stroked="t" strokeweight=".941772pt" strokecolor="#838383">
                <v:path arrowok="t"/>
              </v:shape>
            </v:group>
            <v:group style="position:absolute;left:2825;top:16280;width:400;height:2" coordorigin="2825,16280" coordsize="400,2">
              <v:shape style="position:absolute;left:2825;top:16280;width:400;height:2" coordorigin="2825,16280" coordsize="400,0" path="m2825,16280l3226,16280e" filled="f" stroked="t" strokeweight=".470886pt" strokecolor="#544F54">
                <v:path arrowok="t"/>
              </v:shape>
            </v:group>
            <v:group style="position:absolute;left:504;top:16280;width:8655;height:2" coordorigin="504,16280" coordsize="8655,2">
              <v:shape style="position:absolute;left:504;top:16280;width:8655;height:2" coordorigin="504,16280" coordsize="8655,0" path="m504,16280l9159,16280e" filled="f" stroked="t" strokeweight=".706329pt" strokecolor="#676767">
                <v:path arrowok="t"/>
              </v:shape>
            </v:group>
            <v:group style="position:absolute;left:9102;top:16282;width:405;height:2" coordorigin="9102,16282" coordsize="405,2">
              <v:shape style="position:absolute;left:9102;top:16282;width:405;height:2" coordorigin="9102,16282" coordsize="405,0" path="m9102,16282l9507,16282e" filled="f" stroked="t" strokeweight=".470886pt" strokecolor="#545454">
                <v:path arrowok="t"/>
              </v:shape>
            </v:group>
            <v:group style="position:absolute;left:9422;top:16282;width:1888;height:2" coordorigin="9422,16282" coordsize="1888,2">
              <v:shape style="position:absolute;left:9422;top:16282;width:1888;height:2" coordorigin="9422,16282" coordsize="1888,0" path="m9422,16282l11311,16282e" filled="f" stroked="t" strokeweight=".706329pt" strokecolor="#646464">
                <v:path arrowok="t"/>
              </v:shape>
            </v:group>
            <v:group style="position:absolute;left:11304;top:15460;width:2;height:837" coordorigin="11304,15460" coordsize="2,837">
              <v:shape style="position:absolute;left:11304;top:15460;width:2;height:837" coordorigin="11304,15460" coordsize="0,837" path="m11304,16296l11304,15460e" filled="f" stroked="t" strokeweight=".706329pt" strokecolor="#575757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1.043045pt;margin-top:6.587629pt;width:34.455554pt;height:45.0pt;mso-position-horizontal-relative:page;mso-position-vertical-relative:paragraph;z-index:-16386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Times New Roman" w:hAnsi="Times New Roman" w:cs="Times New Roman" w:eastAsia="Times New Roman"/>
                      <w:sz w:val="90"/>
                      <w:szCs w:val="9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3B4493"/>
                      <w:w w:val="64"/>
                      <w:i/>
                    </w:rPr>
                    <w:t>'5</w:t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3B4493"/>
                      <w:spacing w:val="-32"/>
                      <w:w w:val="65"/>
                      <w:i/>
                    </w:rPr>
                    <w:t>4</w:t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6B6D6E"/>
          <w:spacing w:val="0"/>
          <w:w w:val="71"/>
        </w:rPr>
        <w:t>tfaiy</w:t>
      </w:r>
      <w:r>
        <w:rPr>
          <w:rFonts w:ascii="Arial" w:hAnsi="Arial" w:cs="Arial" w:eastAsia="Arial"/>
          <w:sz w:val="23"/>
          <w:szCs w:val="23"/>
          <w:color w:val="6B6D6E"/>
          <w:spacing w:val="0"/>
          <w:w w:val="71"/>
        </w:rPr>
        <w:t>e</w:t>
      </w:r>
      <w:r>
        <w:rPr>
          <w:rFonts w:ascii="Arial" w:hAnsi="Arial" w:cs="Arial" w:eastAsia="Arial"/>
          <w:sz w:val="23"/>
          <w:szCs w:val="23"/>
          <w:color w:val="6B6D6E"/>
          <w:spacing w:val="44"/>
          <w:w w:val="71"/>
        </w:rPr>
        <w:t> </w:t>
      </w:r>
      <w:r>
        <w:rPr>
          <w:rFonts w:ascii="Arial" w:hAnsi="Arial" w:cs="Arial" w:eastAsia="Arial"/>
          <w:sz w:val="23"/>
          <w:szCs w:val="23"/>
          <w:color w:val="6B6D6E"/>
          <w:spacing w:val="0"/>
          <w:w w:val="71"/>
        </w:rPr>
        <w:t>GOne</w:t>
      </w:r>
      <w:r>
        <w:rPr>
          <w:rFonts w:ascii="Arial" w:hAnsi="Arial" w:cs="Arial" w:eastAsia="Arial"/>
          <w:sz w:val="23"/>
          <w:szCs w:val="23"/>
          <w:color w:val="6B6D6E"/>
          <w:spacing w:val="0"/>
          <w:w w:val="71"/>
        </w:rPr>
        <w:t>y</w:t>
      </w:r>
      <w:r>
        <w:rPr>
          <w:rFonts w:ascii="Arial" w:hAnsi="Arial" w:cs="Arial" w:eastAsia="Arial"/>
          <w:sz w:val="23"/>
          <w:szCs w:val="23"/>
          <w:color w:val="6B6D6E"/>
          <w:spacing w:val="0"/>
          <w:w w:val="71"/>
        </w:rPr>
        <w:t> </w:t>
      </w:r>
      <w:r>
        <w:rPr>
          <w:rFonts w:ascii="Arial" w:hAnsi="Arial" w:cs="Arial" w:eastAsia="Arial"/>
          <w:sz w:val="23"/>
          <w:szCs w:val="23"/>
          <w:color w:val="6B6D6E"/>
          <w:spacing w:val="0"/>
          <w:w w:val="71"/>
        </w:rPr>
        <w:t>Bölg</w:t>
      </w:r>
      <w:r>
        <w:rPr>
          <w:rFonts w:ascii="Arial" w:hAnsi="Arial" w:cs="Arial" w:eastAsia="Arial"/>
          <w:sz w:val="23"/>
          <w:szCs w:val="23"/>
          <w:color w:val="6B6D6E"/>
          <w:spacing w:val="0"/>
          <w:w w:val="71"/>
        </w:rPr>
        <w:t>e</w:t>
      </w:r>
      <w:r>
        <w:rPr>
          <w:rFonts w:ascii="Arial" w:hAnsi="Arial" w:cs="Arial" w:eastAsia="Arial"/>
          <w:sz w:val="23"/>
          <w:szCs w:val="23"/>
          <w:color w:val="6B6D6E"/>
          <w:spacing w:val="37"/>
          <w:w w:val="71"/>
        </w:rPr>
        <w:t> </w:t>
      </w:r>
      <w:r>
        <w:rPr>
          <w:rFonts w:ascii="Arial" w:hAnsi="Arial" w:cs="Arial" w:eastAsia="Arial"/>
          <w:sz w:val="23"/>
          <w:szCs w:val="23"/>
          <w:color w:val="6B6D6E"/>
          <w:spacing w:val="5"/>
          <w:w w:val="72"/>
        </w:rPr>
        <w:t>A</w:t>
      </w:r>
      <w:r>
        <w:rPr>
          <w:rFonts w:ascii="Arial" w:hAnsi="Arial" w:cs="Arial" w:eastAsia="Arial"/>
          <w:sz w:val="23"/>
          <w:szCs w:val="23"/>
          <w:color w:val="49494B"/>
          <w:spacing w:val="0"/>
          <w:w w:val="81"/>
        </w:rPr>
        <w:t>mi</w:t>
      </w:r>
      <w:r>
        <w:rPr>
          <w:rFonts w:ascii="Arial" w:hAnsi="Arial" w:cs="Arial" w:eastAsia="Arial"/>
          <w:sz w:val="23"/>
          <w:szCs w:val="23"/>
          <w:color w:val="49494B"/>
          <w:spacing w:val="-11"/>
          <w:w w:val="81"/>
        </w:rPr>
        <w:t>r</w:t>
      </w:r>
      <w:r>
        <w:rPr>
          <w:rFonts w:ascii="Arial" w:hAnsi="Arial" w:cs="Arial" w:eastAsia="Arial"/>
          <w:sz w:val="23"/>
          <w:szCs w:val="23"/>
          <w:color w:val="858587"/>
          <w:spacing w:val="0"/>
          <w:w w:val="112"/>
        </w:rPr>
        <w:t>!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right="42"/>
        <w:jc w:val="right"/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36"/>
          <w:szCs w:val="36"/>
          <w:color w:val="4F598E"/>
          <w:spacing w:val="0"/>
          <w:w w:val="86"/>
        </w:rPr>
        <w:t>.;ffi/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Daimi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İşçi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80" w:right="520"/>
          <w:cols w:num="2" w:equalWidth="0">
            <w:col w:w="4128" w:space="700"/>
            <w:col w:w="6192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0" w:lineRule="atLeast"/>
        <w:ind w:left="3818" w:right="4296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3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5"/>
          <w:w w:val="104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6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68" w:lineRule="exact"/>
        <w:ind w:left="1009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13"/>
          <w:position w:val="-1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742" w:right="-20"/>
        <w:jc w:val="left"/>
        <w:tabs>
          <w:tab w:pos="34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212475pt;margin-top:-44.429722pt;width:502.241486pt;height:59.743803pt;mso-position-horizontal-relative:page;mso-position-vertical-relative:paragraph;z-index:-16384" type="#_x0000_t202" filled="f" stroked="f">
            <v:textbox inset="0,0,0,0">
              <w:txbxContent>
                <w:p>
                  <w:pPr>
                    <w:spacing w:before="0" w:after="0" w:line="1195" w:lineRule="exact"/>
                    <w:ind w:right="-219"/>
                    <w:jc w:val="left"/>
                    <w:tabs>
                      <w:tab w:pos="8760" w:val="left"/>
                    </w:tabs>
                    <w:rPr>
                      <w:rFonts w:ascii="Times New Roman" w:hAnsi="Times New Roman" w:cs="Times New Roman" w:eastAsia="Times New Roman"/>
                      <w:sz w:val="107"/>
                      <w:szCs w:val="10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363636"/>
                      <w:spacing w:val="0"/>
                      <w:w w:val="157"/>
                      <w:b/>
                      <w:bCs/>
                      <w:i/>
                      <w:position w:val="20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363636"/>
                      <w:spacing w:val="0"/>
                      <w:w w:val="100"/>
                      <w:b/>
                      <w:bCs/>
                      <w:i/>
                      <w:position w:val="2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363636"/>
                      <w:spacing w:val="0"/>
                      <w:w w:val="100"/>
                      <w:b/>
                      <w:bCs/>
                      <w:i/>
                      <w:position w:val="2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07"/>
                      <w:szCs w:val="107"/>
                      <w:color w:val="6E6E6E"/>
                      <w:spacing w:val="0"/>
                      <w:w w:val="237"/>
                      <w:position w:val="-3"/>
                    </w:rPr>
                    <w:t>8</w:t>
                  </w:r>
                  <w:r>
                    <w:rPr>
                      <w:rFonts w:ascii="Times New Roman" w:hAnsi="Times New Roman" w:cs="Times New Roman" w:eastAsia="Times New Roman"/>
                      <w:sz w:val="107"/>
                      <w:szCs w:val="10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363636"/>
          <w:spacing w:val="-12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1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2"/>
          <w:position w:val="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57" w:lineRule="exact"/>
        <w:ind w:left="785" w:right="-20"/>
        <w:jc w:val="left"/>
        <w:tabs>
          <w:tab w:pos="45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363636"/>
          <w:spacing w:val="0"/>
          <w:w w:val="114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1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62" w:right="-20"/>
        <w:jc w:val="left"/>
        <w:tabs>
          <w:tab w:pos="1620" w:val="left"/>
          <w:tab w:pos="3300" w:val="left"/>
          <w:tab w:pos="5680" w:val="left"/>
          <w:tab w:pos="8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15.05.2017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  <w:position w:val="0"/>
        </w:rPr>
        <w:t>IBildiriııı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16:07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0"/>
          <w:w w:val="101"/>
          <w:position w:val="0"/>
        </w:rPr>
        <w:t>tf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11"/>
          <w:w w:val="101"/>
          <w:position w:val="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74"/>
          <w:position w:val="0"/>
        </w:rPr>
        <w:t>t: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6321781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34" w:lineRule="exact"/>
        <w:ind w:left="266" w:right="3433"/>
        <w:jc w:val="left"/>
        <w:tabs>
          <w:tab w:pos="1640" w:val="left"/>
          <w:tab w:pos="3300" w:val="left"/>
          <w:tab w:pos="4660" w:val="left"/>
          <w:tab w:pos="5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1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15.05.2017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  <w:position w:val="0"/>
        </w:rPr>
        <w:t>IK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2"/>
          <w:w w:val="97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  <w:position w:val="0"/>
        </w:rPr>
        <w:t>ıtNo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5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3130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  <w:position w:val="0"/>
        </w:rPr>
        <w:t>IOildirim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S.MANDACI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0"/>
        </w:rPr>
        <w:t>Bildiri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94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7"/>
          <w:w w:val="94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3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Zeytind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Cami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Yanı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266" w:right="-20"/>
        <w:jc w:val="left"/>
        <w:tabs>
          <w:tab w:pos="1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96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7"/>
          <w:w w:val="9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ylind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9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6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4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Cami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2"/>
        </w:rPr>
        <w:t>-BERGAMA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257" w:right="-20"/>
        <w:jc w:val="left"/>
        <w:tabs>
          <w:tab w:pos="1620" w:val="left"/>
          <w:tab w:pos="5120" w:val="left"/>
          <w:tab w:pos="8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:Ot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3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5"/>
          <w:w w:val="9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Sebebi: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65" w:lineRule="exact"/>
        <w:ind w:left="266" w:right="-20"/>
        <w:jc w:val="left"/>
        <w:tabs>
          <w:tab w:pos="3780" w:val="left"/>
          <w:tab w:pos="6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3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1"/>
        </w:rPr>
        <w:t>se: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  <w:position w:val="3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  <w:position w:val="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87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  <w:t>Şekl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  <w:position w:val="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-5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95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30"/>
          <w:position w:val="-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14" w:lineRule="exact"/>
        <w:ind w:left="3768" w:right="475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w w:val="56"/>
          <w:position w:val="-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56"/>
          <w:position w:val="-3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0"/>
          <w:position w:val="-3"/>
        </w:rPr>
        <w:t>ct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1"/>
          <w:position w:val="-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73"/>
          <w:position w:val="-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7"/>
          <w:position w:val="-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  <w:position w:val="-3"/>
        </w:rPr>
        <w:t>rn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84"/>
          <w:position w:val="-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4"/>
          <w:position w:val="-3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4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20"/>
          <w:w w:val="84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84"/>
          <w:position w:val="-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84"/>
          <w:position w:val="-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  <w:position w:val="-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84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1"/>
          <w:position w:val="-3"/>
        </w:rPr>
        <w:t>Ahş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3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7"/>
          <w:position w:val="-3"/>
        </w:rPr>
        <w:t>Çel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1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1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2"/>
          <w:w w:val="81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77"/>
          <w:position w:val="-3"/>
        </w:rPr>
        <w:t>....Qlğ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7"/>
          <w:w w:val="77"/>
          <w:position w:val="-3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9"/>
          <w:position w:val="-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94" w:lineRule="exact"/>
        <w:ind w:left="4622" w:right="-20"/>
        <w:jc w:val="left"/>
        <w:tabs>
          <w:tab w:pos="5200" w:val="left"/>
          <w:tab w:pos="5720" w:val="left"/>
          <w:tab w:pos="6180" w:val="left"/>
          <w:tab w:pos="6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31"/>
          <w:szCs w:val="31"/>
          <w:color w:val="363636"/>
          <w:spacing w:val="0"/>
          <w:w w:val="52"/>
          <w:position w:val="-2"/>
        </w:rPr>
        <w:t>ı</w:t>
      </w:r>
      <w:r>
        <w:rPr>
          <w:rFonts w:ascii="Arial" w:hAnsi="Arial" w:cs="Arial" w:eastAsia="Arial"/>
          <w:sz w:val="31"/>
          <w:szCs w:val="31"/>
          <w:color w:val="363636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1"/>
          <w:szCs w:val="31"/>
          <w:color w:val="363636"/>
          <w:spacing w:val="0"/>
          <w:w w:val="52"/>
          <w:position w:val="-2"/>
        </w:rPr>
        <w:t>ı</w:t>
      </w:r>
      <w:r>
        <w:rPr>
          <w:rFonts w:ascii="Arial" w:hAnsi="Arial" w:cs="Arial" w:eastAsia="Arial"/>
          <w:sz w:val="31"/>
          <w:szCs w:val="31"/>
          <w:color w:val="363636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1"/>
          <w:szCs w:val="31"/>
          <w:color w:val="363636"/>
          <w:spacing w:val="0"/>
          <w:w w:val="100"/>
          <w:position w:val="-2"/>
        </w:rPr>
      </w:r>
      <w:r>
        <w:rPr>
          <w:rFonts w:ascii="Arial" w:hAnsi="Arial" w:cs="Arial" w:eastAsia="Arial"/>
          <w:sz w:val="48"/>
          <w:szCs w:val="48"/>
          <w:color w:val="8E8E90"/>
          <w:spacing w:val="0"/>
          <w:w w:val="52"/>
          <w:position w:val="-2"/>
        </w:rPr>
        <w:t>ı</w:t>
      </w:r>
      <w:r>
        <w:rPr>
          <w:rFonts w:ascii="Arial" w:hAnsi="Arial" w:cs="Arial" w:eastAsia="Arial"/>
          <w:sz w:val="48"/>
          <w:szCs w:val="48"/>
          <w:color w:val="8E8E90"/>
          <w:spacing w:val="-65"/>
          <w:w w:val="52"/>
          <w:position w:val="-2"/>
        </w:rPr>
        <w:t> </w:t>
      </w:r>
      <w:r>
        <w:rPr>
          <w:rFonts w:ascii="Arial" w:hAnsi="Arial" w:cs="Arial" w:eastAsia="Arial"/>
          <w:sz w:val="48"/>
          <w:szCs w:val="48"/>
          <w:color w:val="8E8E90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8"/>
          <w:szCs w:val="48"/>
          <w:color w:val="8E8E90"/>
          <w:spacing w:val="0"/>
          <w:w w:val="100"/>
          <w:position w:val="-2"/>
        </w:rPr>
      </w:r>
      <w:r>
        <w:rPr>
          <w:rFonts w:ascii="Arial" w:hAnsi="Arial" w:cs="Arial" w:eastAsia="Arial"/>
          <w:sz w:val="41"/>
          <w:szCs w:val="41"/>
          <w:color w:val="363636"/>
          <w:spacing w:val="0"/>
          <w:w w:val="52"/>
          <w:position w:val="-2"/>
        </w:rPr>
        <w:t>ı</w:t>
      </w:r>
      <w:r>
        <w:rPr>
          <w:rFonts w:ascii="Arial" w:hAnsi="Arial" w:cs="Arial" w:eastAsia="Arial"/>
          <w:sz w:val="41"/>
          <w:szCs w:val="41"/>
          <w:color w:val="363636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1"/>
          <w:szCs w:val="41"/>
          <w:color w:val="36363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6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3"/>
          <w:position w:val="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3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63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6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6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6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6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:1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6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26"/>
          <w:position w:val="6"/>
        </w:rPr>
        <w:t>ll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74" w:lineRule="exact"/>
        <w:ind w:left="262" w:right="-20"/>
        <w:jc w:val="left"/>
        <w:tabs>
          <w:tab w:pos="2280" w:val="left"/>
          <w:tab w:pos="5860" w:val="left"/>
          <w:tab w:pos="784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4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4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7"/>
          <w:position w:val="4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6"/>
          <w:position w:val="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4"/>
        </w:rPr>
        <w:t>hibi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4"/>
        </w:rPr>
        <w:t>Kamuya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4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4"/>
        </w:rPr>
        <w:t>Alan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  <w:position w:val="4"/>
        </w:rPr>
        <w:t>II&lt;iracı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84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4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4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4"/>
        </w:rPr>
      </w:r>
      <w:r>
        <w:rPr>
          <w:rFonts w:ascii="Arial" w:hAnsi="Arial" w:cs="Arial" w:eastAsia="Arial"/>
          <w:sz w:val="31"/>
          <w:szCs w:val="31"/>
          <w:color w:val="595959"/>
          <w:spacing w:val="0"/>
          <w:w w:val="68"/>
          <w:position w:val="1"/>
        </w:rPr>
        <w:t>-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229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:Hasa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2294" w:right="-20"/>
        <w:jc w:val="left"/>
        <w:tabs>
          <w:tab w:pos="4900" w:val="left"/>
          <w:tab w:pos="7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29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29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16:08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  <w:position w:val="1"/>
        </w:rPr>
        <w:t>16:ıo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262" w:right="-20"/>
        <w:jc w:val="left"/>
        <w:tabs>
          <w:tab w:pos="2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ECB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0"/>
        </w:rPr>
        <w:t>84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271" w:right="-20"/>
        <w:jc w:val="left"/>
        <w:tabs>
          <w:tab w:pos="4840" w:val="left"/>
          <w:tab w:pos="7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-1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5"/>
          <w:position w:val="-1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4869" w:right="-20"/>
        <w:jc w:val="left"/>
        <w:tabs>
          <w:tab w:pos="7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5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3" w:after="0" w:line="226" w:lineRule="exact"/>
        <w:ind w:left="486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w w:val="96"/>
          <w:position w:val="-1"/>
        </w:rPr>
        <w:t>Emniyet-Jan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w w:val="97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7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rma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80" w:bottom="280" w:left="100" w:right="240"/>
        </w:sectPr>
      </w:pPr>
      <w:rPr/>
    </w:p>
    <w:p>
      <w:pPr>
        <w:spacing w:before="0" w:after="0" w:line="557" w:lineRule="exact"/>
        <w:ind w:left="252" w:right="-115"/>
        <w:jc w:val="left"/>
        <w:rPr>
          <w:rFonts w:ascii="Times New Roman" w:hAnsi="Times New Roman" w:cs="Times New Roman" w:eastAsia="Times New Roman"/>
          <w:sz w:val="50"/>
          <w:szCs w:val="50"/>
        </w:rPr>
      </w:pPr>
      <w:rPr/>
      <w:r>
        <w:rPr>
          <w:rFonts w:ascii="Times New Roman" w:hAnsi="Times New Roman" w:cs="Times New Roman" w:eastAsia="Times New Roman"/>
          <w:sz w:val="50"/>
          <w:szCs w:val="50"/>
          <w:color w:val="363636"/>
          <w:spacing w:val="-67"/>
          <w:w w:val="69"/>
        </w:rPr>
        <w:t>v</w:t>
      </w:r>
      <w:r>
        <w:rPr>
          <w:rFonts w:ascii="Times New Roman" w:hAnsi="Times New Roman" w:cs="Times New Roman" w:eastAsia="Times New Roman"/>
          <w:sz w:val="50"/>
          <w:szCs w:val="50"/>
          <w:color w:val="363636"/>
          <w:spacing w:val="0"/>
          <w:w w:val="40"/>
        </w:rPr>
        <w:t>..</w:t>
      </w:r>
      <w:r>
        <w:rPr>
          <w:rFonts w:ascii="Times New Roman" w:hAnsi="Times New Roman" w:cs="Times New Roman" w:eastAsia="Times New Roman"/>
          <w:sz w:val="50"/>
          <w:szCs w:val="50"/>
          <w:color w:val="000000"/>
          <w:spacing w:val="0"/>
          <w:w w:val="100"/>
        </w:rPr>
      </w:r>
    </w:p>
    <w:p>
      <w:pPr>
        <w:spacing w:before="18" w:after="0" w:line="240" w:lineRule="auto"/>
        <w:ind w:left="1571" w:right="-20"/>
        <w:jc w:val="left"/>
        <w:tabs>
          <w:tab w:pos="4120" w:val="left"/>
          <w:tab w:pos="6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85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7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5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5"/>
          <w:w w:val="108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</w:rPr>
        <w:t>ay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9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9"/>
          <w:w w:val="109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5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6" w:after="0" w:line="224" w:lineRule="exact"/>
        <w:ind w:left="1575" w:right="2470" w:firstLine="-1575"/>
        <w:jc w:val="left"/>
        <w:tabs>
          <w:tab w:pos="4120" w:val="left"/>
          <w:tab w:pos="7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,ncı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Saati:</w:t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93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6"/>
          <w:w w:val="93"/>
          <w:position w:val="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93"/>
          <w:position w:val="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3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157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26" w:lineRule="exact"/>
        <w:ind w:left="157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Adı-Soyad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00" w:right="240"/>
          <w:cols w:num="2" w:equalWidth="0">
            <w:col w:w="474" w:space="254"/>
            <w:col w:w="10852"/>
          </w:cols>
        </w:sectPr>
      </w:pPr>
      <w:rPr/>
    </w:p>
    <w:p>
      <w:pPr>
        <w:spacing w:before="20" w:after="0" w:line="230" w:lineRule="exact"/>
        <w:ind w:left="276" w:right="2733" w:firstLine="-10"/>
        <w:jc w:val="left"/>
        <w:tabs>
          <w:tab w:pos="22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varıldığında;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8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nmakta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21" w:lineRule="exact"/>
        <w:ind w:left="4825" w:right="387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-1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78" w:lineRule="exact"/>
        <w:ind w:left="271" w:right="-20"/>
        <w:jc w:val="left"/>
        <w:tabs>
          <w:tab w:pos="2280" w:val="left"/>
          <w:tab w:pos="5440" w:val="left"/>
          <w:tab w:pos="6760" w:val="left"/>
          <w:tab w:pos="7140" w:val="left"/>
          <w:tab w:pos="8320" w:val="left"/>
          <w:tab w:pos="9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2"/>
        </w:rPr>
        <w:t>SöndUrme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93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7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7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100"/>
          <w:position w:val="7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7"/>
        </w:rPr>
        <w:t>Söndürıne</w:t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41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Köpük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41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2"/>
        </w:rPr>
        <w:t>K.K.T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95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  <w:position w:val="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left="5702" w:right="-20"/>
        <w:jc w:val="left"/>
        <w:tabs>
          <w:tab w:pos="6620" w:val="left"/>
          <w:tab w:pos="7080" w:val="left"/>
          <w:tab w:pos="8320" w:val="left"/>
          <w:tab w:pos="9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0,5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u w:val="single" w:color="575757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575757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575757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41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  <w:t>Kullanılınadı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41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4"/>
        </w:rPr>
        <w:t>Kullanılı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8"/>
          <w:w w:val="100"/>
          <w:position w:val="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4"/>
        </w:rPr>
        <w:t>dı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271" w:right="-20"/>
        <w:jc w:val="left"/>
        <w:tabs>
          <w:tab w:pos="2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yanmıştı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yoktu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left="27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230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30" w:lineRule="exact"/>
        <w:ind w:left="2289" w:right="64" w:firstLine="-2018"/>
        <w:jc w:val="left"/>
        <w:tabs>
          <w:tab w:pos="2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araştırmada;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bırakıla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sigaranı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pt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95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59" w:lineRule="auto"/>
        <w:ind w:left="271" w:right="3954" w:firstLine="5"/>
        <w:jc w:val="left"/>
        <w:tabs>
          <w:tab w:pos="2300" w:val="left"/>
          <w:tab w:pos="6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9"/>
          <w:w w:val="4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16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2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"/>
          <w:w w:val="10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8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left="281" w:right="-20"/>
        <w:jc w:val="left"/>
        <w:tabs>
          <w:tab w:pos="22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8"/>
        </w:rPr>
        <w:t>edilme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9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i.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9" w:lineRule="exact"/>
        <w:ind w:left="25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-2"/>
        </w:rPr>
        <w:t>!Teslim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281" w:right="-20"/>
        <w:jc w:val="left"/>
        <w:tabs>
          <w:tab w:pos="860" w:val="left"/>
          <w:tab w:pos="2280" w:val="left"/>
          <w:tab w:pos="6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95959"/>
          <w:w w:val="67"/>
          <w:position w:val="-6"/>
        </w:rPr>
        <w:t>El&lt;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93"/>
          <w:position w:val="-6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9"/>
          <w:position w:val="-6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3"/>
          <w:position w:val="-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76"/>
          <w:position w:val="-6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9"/>
          <w:w w:val="76"/>
          <w:position w:val="-6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6"/>
          <w:position w:val="-6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7"/>
          <w:w w:val="76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0"/>
          <w:w w:val="66"/>
          <w:position w:val="-7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11"/>
          <w:w w:val="66"/>
          <w:position w:val="-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-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96"/>
          <w:position w:val="-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3"/>
          <w:position w:val="-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  <w:position w:val="-7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  <w:position w:val="-7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83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7"/>
        </w:rPr>
        <w:t>15.05.2017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9"/>
          <w:w w:val="65"/>
          <w:position w:val="-7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8"/>
          <w:position w:val="-7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7"/>
        </w:rPr>
        <w:t>16:30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00" w:right="240"/>
        </w:sectPr>
      </w:pPr>
      <w:rPr/>
    </w:p>
    <w:p>
      <w:pPr>
        <w:spacing w:before="0" w:after="0" w:line="315" w:lineRule="exact"/>
        <w:ind w:left="101" w:right="-87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595959"/>
          <w:spacing w:val="-41"/>
          <w:w w:val="289"/>
          <w:position w:val="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-2"/>
        </w:rPr>
        <w:t>Va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96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6"/>
          <w:w w:val="94"/>
          <w:position w:val="-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-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15" w:lineRule="exact"/>
        <w:ind w:right="-87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595959"/>
          <w:spacing w:val="9"/>
          <w:w w:val="110"/>
          <w:position w:val="4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73"/>
          <w:position w:val="-2"/>
        </w:rPr>
        <w:t>Ili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9" w:after="0" w:line="236" w:lineRule="exact"/>
        <w:ind w:right="-20"/>
        <w:jc w:val="left"/>
        <w:tabs>
          <w:tab w:pos="7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  <w:position w:val="0"/>
        </w:rPr>
        <w:t>BERGAM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00" w:right="240"/>
          <w:cols w:num="3" w:equalWidth="0">
            <w:col w:w="832" w:space="353"/>
            <w:col w:w="284" w:space="220"/>
            <w:col w:w="9891"/>
          </w:cols>
        </w:sectPr>
      </w:pPr>
      <w:rPr/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00" w:right="2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9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İtfaiyeci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9" w:after="0" w:line="240" w:lineRule="auto"/>
        <w:ind w:right="-74"/>
        <w:jc w:val="left"/>
        <w:tabs>
          <w:tab w:pos="2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8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right="326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3" w:lineRule="exact"/>
        <w:ind w:left="443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1C5DDA"/>
          <w:spacing w:val="0"/>
          <w:w w:val="109"/>
          <w:position w:val="-1"/>
        </w:rPr>
        <w:t>u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left="46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0056E6"/>
          <w:spacing w:val="0"/>
          <w:w w:val="100"/>
        </w:rPr>
        <w:t>Itfai</w:t>
      </w:r>
      <w:r>
        <w:rPr>
          <w:rFonts w:ascii="Times New Roman" w:hAnsi="Times New Roman" w:cs="Times New Roman" w:eastAsia="Times New Roman"/>
          <w:sz w:val="20"/>
          <w:szCs w:val="20"/>
          <w:color w:val="0056E6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482F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482F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C6BF2"/>
          <w:spacing w:val="0"/>
          <w:w w:val="100"/>
        </w:rPr>
        <w:t>Kuze</w:t>
      </w:r>
      <w:r>
        <w:rPr>
          <w:rFonts w:ascii="Times New Roman" w:hAnsi="Times New Roman" w:cs="Times New Roman" w:eastAsia="Times New Roman"/>
          <w:sz w:val="20"/>
          <w:szCs w:val="20"/>
          <w:color w:val="1C6BF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C6BF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C6BF2"/>
          <w:spacing w:val="0"/>
          <w:w w:val="100"/>
        </w:rPr>
        <w:t>Bölge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00" w:lineRule="exact"/>
        <w:ind w:left="35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1C6BF2"/>
          <w:spacing w:val="0"/>
          <w:w w:val="100"/>
          <w:position w:val="-9"/>
        </w:rPr>
        <w:t>2.Post</w:t>
      </w:r>
      <w:r>
        <w:rPr>
          <w:rFonts w:ascii="Arial" w:hAnsi="Arial" w:cs="Arial" w:eastAsia="Arial"/>
          <w:sz w:val="19"/>
          <w:szCs w:val="19"/>
          <w:color w:val="1C6BF2"/>
          <w:spacing w:val="0"/>
          <w:w w:val="100"/>
          <w:position w:val="-9"/>
        </w:rPr>
        <w:t>a</w:t>
      </w:r>
      <w:r>
        <w:rPr>
          <w:rFonts w:ascii="Arial" w:hAnsi="Arial" w:cs="Arial" w:eastAsia="Arial"/>
          <w:sz w:val="19"/>
          <w:szCs w:val="19"/>
          <w:color w:val="1C6BF2"/>
          <w:spacing w:val="9"/>
          <w:w w:val="100"/>
          <w:position w:val="-9"/>
        </w:rPr>
        <w:t> </w:t>
      </w:r>
      <w:r>
        <w:rPr>
          <w:rFonts w:ascii="Arial" w:hAnsi="Arial" w:cs="Arial" w:eastAsia="Arial"/>
          <w:sz w:val="19"/>
          <w:szCs w:val="19"/>
          <w:color w:val="4482F4"/>
          <w:spacing w:val="-1"/>
          <w:w w:val="100"/>
          <w:position w:val="-9"/>
        </w:rPr>
        <w:t>G</w:t>
      </w:r>
      <w:r>
        <w:rPr>
          <w:rFonts w:ascii="Arial" w:hAnsi="Arial" w:cs="Arial" w:eastAsia="Arial"/>
          <w:sz w:val="19"/>
          <w:szCs w:val="19"/>
          <w:color w:val="1C6BF2"/>
          <w:spacing w:val="0"/>
          <w:w w:val="100"/>
          <w:position w:val="-9"/>
        </w:rPr>
        <w:t>ruplar</w:t>
      </w:r>
      <w:r>
        <w:rPr>
          <w:rFonts w:ascii="Arial" w:hAnsi="Arial" w:cs="Arial" w:eastAsia="Arial"/>
          <w:sz w:val="19"/>
          <w:szCs w:val="19"/>
          <w:color w:val="1C6BF2"/>
          <w:spacing w:val="1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C6BF2"/>
          <w:spacing w:val="0"/>
          <w:w w:val="100"/>
          <w:position w:val="-9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332" w:lineRule="exact"/>
        <w:ind w:left="581" w:right="1494"/>
        <w:jc w:val="center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363636"/>
          <w:spacing w:val="0"/>
          <w:w w:val="74"/>
          <w:b/>
          <w:bCs/>
          <w:position w:val="-1"/>
        </w:rPr>
        <w:t>2</w:t>
      </w:r>
      <w:r>
        <w:rPr>
          <w:rFonts w:ascii="Arial" w:hAnsi="Arial" w:cs="Arial" w:eastAsia="Arial"/>
          <w:sz w:val="27"/>
          <w:szCs w:val="27"/>
          <w:color w:val="363636"/>
          <w:spacing w:val="14"/>
          <w:w w:val="74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0"/>
          <w:w w:val="74"/>
          <w:position w:val="-1"/>
        </w:rPr>
        <w:t>3</w:t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5"/>
          <w:w w:val="74"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53"/>
          <w:position w:val="-1"/>
        </w:rPr>
        <w:t>MaYı</w:t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53"/>
          <w:position w:val="-1"/>
        </w:rPr>
        <w:t>s</w:t>
      </w:r>
      <w:r>
        <w:rPr>
          <w:rFonts w:ascii="Arial" w:hAnsi="Arial" w:cs="Arial" w:eastAsia="Arial"/>
          <w:sz w:val="24"/>
          <w:szCs w:val="24"/>
          <w:color w:val="363636"/>
          <w:spacing w:val="33"/>
          <w:w w:val="53"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59"/>
          <w:b/>
          <w:bCs/>
          <w:position w:val="-1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784" w:right="169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595959"/>
          <w:spacing w:val="0"/>
          <w:w w:val="100"/>
          <w:i/>
        </w:rPr>
        <w:t>1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color w:val="595959"/>
          <w:spacing w:val="3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1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5" w:after="0" w:line="240" w:lineRule="auto"/>
        <w:ind w:left="438" w:right="1368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7.187378pt;margin-top:16.390089pt;width:51.840002pt;height:27pt;mso-position-horizontal-relative:page;mso-position-vertical-relative:paragraph;z-index:-16383" type="#_x0000_t202" filled="f" stroked="f">
            <v:textbox inset="0,0,0,0">
              <w:txbxContent>
                <w:p>
                  <w:pPr>
                    <w:spacing w:before="0" w:after="0" w:line="540" w:lineRule="exact"/>
                    <w:ind w:right="-121"/>
                    <w:jc w:val="left"/>
                    <w:rPr>
                      <w:rFonts w:ascii="Arial" w:hAnsi="Arial" w:cs="Arial" w:eastAsia="Arial"/>
                      <w:sz w:val="54"/>
                      <w:szCs w:val="54"/>
                    </w:rPr>
                  </w:pPr>
                  <w:rPr/>
                  <w:r>
                    <w:rPr>
                      <w:rFonts w:ascii="Arial" w:hAnsi="Arial" w:cs="Arial" w:eastAsia="Arial"/>
                      <w:sz w:val="54"/>
                      <w:szCs w:val="54"/>
                      <w:color w:val="363F79"/>
                      <w:spacing w:val="0"/>
                      <w:w w:val="128"/>
                      <w:i/>
                      <w:position w:val="-1"/>
                    </w:rPr>
                    <w:t>Cj1</w:t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-7"/>
          <w:w w:val="72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-26"/>
          <w:w w:val="72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B8B8B8"/>
          <w:spacing w:val="-27"/>
          <w:w w:val="82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-3"/>
          <w:w w:val="62"/>
        </w:rPr>
        <w:t>f</w:t>
      </w:r>
      <w:r>
        <w:rPr>
          <w:rFonts w:ascii="Times New Roman" w:hAnsi="Times New Roman" w:cs="Times New Roman" w:eastAsia="Times New Roman"/>
          <w:sz w:val="27"/>
          <w:szCs w:val="27"/>
          <w:color w:val="595959"/>
          <w:spacing w:val="0"/>
          <w:w w:val="47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595959"/>
          <w:spacing w:val="-14"/>
          <w:w w:val="48"/>
        </w:rPr>
        <w:t>-</w: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-2"/>
          <w:w w:val="62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6E6E6E"/>
          <w:spacing w:val="-67"/>
          <w:w w:val="144"/>
        </w:rPr>
        <w:t>y</w:t>
      </w:r>
      <w:r>
        <w:rPr>
          <w:rFonts w:ascii="Times New Roman" w:hAnsi="Times New Roman" w:cs="Times New Roman" w:eastAsia="Times New Roman"/>
          <w:sz w:val="34"/>
          <w:szCs w:val="34"/>
          <w:color w:val="6E6E6E"/>
          <w:spacing w:val="0"/>
          <w:w w:val="142"/>
          <w:position w:val="11"/>
        </w:rPr>
        <w:t>,.</w:t>
      </w:r>
      <w:r>
        <w:rPr>
          <w:rFonts w:ascii="Times New Roman" w:hAnsi="Times New Roman" w:cs="Times New Roman" w:eastAsia="Times New Roman"/>
          <w:sz w:val="34"/>
          <w:szCs w:val="34"/>
          <w:color w:val="6E6E6E"/>
          <w:spacing w:val="-49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95959"/>
          <w:spacing w:val="0"/>
          <w:w w:val="77"/>
          <w:position w:val="0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595959"/>
          <w:spacing w:val="-53"/>
          <w:w w:val="78"/>
          <w:position w:val="0"/>
        </w:rPr>
        <w:t>r</w:t>
      </w:r>
      <w:r>
        <w:rPr>
          <w:rFonts w:ascii="Times New Roman" w:hAnsi="Times New Roman" w:cs="Times New Roman" w:eastAsia="Times New Roman"/>
          <w:sz w:val="34"/>
          <w:szCs w:val="34"/>
          <w:color w:val="6E6E6E"/>
          <w:spacing w:val="-37"/>
          <w:w w:val="142"/>
          <w:position w:val="11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0"/>
          <w:w w:val="54"/>
          <w:position w:val="0"/>
        </w:rPr>
        <w:t>iJi</w: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5"/>
          <w:w w:val="55"/>
          <w:position w:val="0"/>
        </w:rPr>
        <w:t>X</w:t>
      </w:r>
      <w:r>
        <w:rPr>
          <w:rFonts w:ascii="Times New Roman" w:hAnsi="Times New Roman" w:cs="Times New Roman" w:eastAsia="Times New Roman"/>
          <w:sz w:val="27"/>
          <w:szCs w:val="27"/>
          <w:color w:val="595959"/>
          <w:spacing w:val="-37"/>
          <w:w w:val="68"/>
          <w:position w:val="0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0"/>
          <w:w w:val="86"/>
          <w:position w:val="0"/>
        </w:rPr>
        <w:t>tl</w: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E6E6E"/>
          <w:spacing w:val="0"/>
          <w:w w:val="68"/>
          <w:position w:val="0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92" w:after="0" w:line="26" w:lineRule="exact"/>
        <w:ind w:left="1152" w:right="-20"/>
        <w:jc w:val="left"/>
        <w:tabs>
          <w:tab w:pos="234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B8B8B8"/>
          <w:spacing w:val="0"/>
          <w:w w:val="136"/>
          <w:position w:val="-9"/>
        </w:rPr>
        <w:t>,•Y</w:t>
      </w:r>
      <w:r>
        <w:rPr>
          <w:rFonts w:ascii="Times New Roman" w:hAnsi="Times New Roman" w:cs="Times New Roman" w:eastAsia="Times New Roman"/>
          <w:sz w:val="12"/>
          <w:szCs w:val="12"/>
          <w:color w:val="B8B8B8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B8B8B8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2"/>
          <w:szCs w:val="12"/>
          <w:color w:val="8E8E90"/>
          <w:spacing w:val="0"/>
          <w:w w:val="184"/>
          <w:position w:val="-9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00" w:right="240"/>
          <w:cols w:num="3" w:equalWidth="0">
            <w:col w:w="936" w:space="1520"/>
            <w:col w:w="4000" w:space="1788"/>
            <w:col w:w="3336"/>
          </w:cols>
        </w:sectPr>
      </w:pPr>
      <w:rPr/>
    </w:p>
    <w:p>
      <w:pPr>
        <w:spacing w:before="0" w:after="0" w:line="542" w:lineRule="exact"/>
        <w:ind w:left="2884" w:right="-163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82"/>
          <w:szCs w:val="82"/>
          <w:color w:val="363F79"/>
          <w:spacing w:val="-997"/>
          <w:w w:val="319"/>
          <w:i/>
          <w:position w:val="-2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-2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3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4"/>
          <w:w w:val="100"/>
          <w:position w:val="-2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F79"/>
          <w:spacing w:val="0"/>
          <w:w w:val="52"/>
          <w:position w:val="-2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F79"/>
          <w:spacing w:val="0"/>
          <w:w w:val="52"/>
          <w:position w:val="-23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63F79"/>
          <w:spacing w:val="19"/>
          <w:w w:val="52"/>
          <w:position w:val="-2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2"/>
          <w:position w:val="-23"/>
        </w:rPr>
        <w:t>iiOŞGÖR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353" w:lineRule="exact"/>
        <w:ind w:right="-91"/>
        <w:jc w:val="left"/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34"/>
          <w:szCs w:val="34"/>
          <w:color w:val="484F6E"/>
          <w:w w:val="88"/>
          <w:position w:val="-4"/>
        </w:rPr>
        <w:t>}{!</w:t>
      </w:r>
      <w:r>
        <w:rPr>
          <w:rFonts w:ascii="Times New Roman" w:hAnsi="Times New Roman" w:cs="Times New Roman" w:eastAsia="Times New Roman"/>
          <w:sz w:val="34"/>
          <w:szCs w:val="34"/>
          <w:color w:val="484F6E"/>
          <w:spacing w:val="-48"/>
          <w:w w:val="88"/>
          <w:position w:val="-4"/>
        </w:rPr>
        <w:t>:</w:t>
      </w:r>
      <w:r>
        <w:rPr>
          <w:rFonts w:ascii="Times New Roman" w:hAnsi="Times New Roman" w:cs="Times New Roman" w:eastAsia="Times New Roman"/>
          <w:sz w:val="34"/>
          <w:szCs w:val="34"/>
          <w:color w:val="6E6E6E"/>
          <w:spacing w:val="0"/>
          <w:w w:val="43"/>
          <w:position w:val="-4"/>
        </w:rPr>
        <w:t>çai</w:t>
      </w:r>
      <w:r>
        <w:rPr>
          <w:rFonts w:ascii="Times New Roman" w:hAnsi="Times New Roman" w:cs="Times New Roman" w:eastAsia="Times New Roman"/>
          <w:sz w:val="34"/>
          <w:szCs w:val="34"/>
          <w:color w:val="6E6E6E"/>
          <w:spacing w:val="-4"/>
          <w:w w:val="44"/>
          <w:position w:val="-4"/>
        </w:rPr>
        <w:t>f</w:t>
      </w:r>
      <w:r>
        <w:rPr>
          <w:rFonts w:ascii="Times New Roman" w:hAnsi="Times New Roman" w:cs="Times New Roman" w:eastAsia="Times New Roman"/>
          <w:sz w:val="34"/>
          <w:szCs w:val="34"/>
          <w:color w:val="B8B8B8"/>
          <w:spacing w:val="-32"/>
          <w:w w:val="78"/>
          <w:position w:val="-4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595959"/>
          <w:spacing w:val="0"/>
          <w:w w:val="55"/>
          <w:position w:val="-4"/>
        </w:rPr>
        <w:t>e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exact"/>
        <w:ind w:right="-73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0"/>
          <w:w w:val="79"/>
          <w:position w:val="-1"/>
        </w:rPr>
        <w:t>'?an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158" w:lineRule="exact"/>
        <w:ind w:left="18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14"/>
          <w:szCs w:val="14"/>
          <w:color w:val="6E6E6E"/>
          <w:w w:val="139"/>
          <w:position w:val="-2"/>
        </w:rPr>
        <w:t>:-</w:t>
      </w:r>
      <w:r>
        <w:rPr>
          <w:rFonts w:ascii="Arial" w:hAnsi="Arial" w:cs="Arial" w:eastAsia="Arial"/>
          <w:sz w:val="14"/>
          <w:szCs w:val="14"/>
          <w:color w:val="6E6E6E"/>
          <w:spacing w:val="-12"/>
          <w:w w:val="139"/>
          <w:position w:val="-2"/>
        </w:rPr>
        <w:t>"</w:t>
      </w:r>
      <w:r>
        <w:rPr>
          <w:rFonts w:ascii="Arial" w:hAnsi="Arial" w:cs="Arial" w:eastAsia="Arial"/>
          <w:sz w:val="14"/>
          <w:szCs w:val="14"/>
          <w:color w:val="8E8E90"/>
          <w:spacing w:val="-7"/>
          <w:w w:val="69"/>
          <w:position w:val="-2"/>
        </w:rPr>
        <w:t>•</w:t>
      </w:r>
      <w:r>
        <w:rPr>
          <w:rFonts w:ascii="Arial" w:hAnsi="Arial" w:cs="Arial" w:eastAsia="Arial"/>
          <w:sz w:val="14"/>
          <w:szCs w:val="14"/>
          <w:color w:val="595959"/>
          <w:spacing w:val="0"/>
          <w:w w:val="100"/>
          <w:position w:val="-2"/>
        </w:rPr>
        <w:t>i""</w:t>
      </w:r>
      <w:r>
        <w:rPr>
          <w:rFonts w:ascii="Arial" w:hAnsi="Arial" w:cs="Arial" w:eastAsia="Arial"/>
          <w:sz w:val="14"/>
          <w:szCs w:val="14"/>
          <w:color w:val="595959"/>
          <w:spacing w:val="-19"/>
          <w:w w:val="100"/>
          <w:position w:val="-2"/>
        </w:rPr>
        <w:t>'</w:t>
      </w:r>
      <w:r>
        <w:rPr>
          <w:rFonts w:ascii="Arial" w:hAnsi="Arial" w:cs="Arial" w:eastAsia="Arial"/>
          <w:sz w:val="14"/>
          <w:szCs w:val="14"/>
          <w:color w:val="B8B8B8"/>
          <w:spacing w:val="0"/>
          <w:w w:val="47"/>
          <w:position w:val="-2"/>
        </w:rPr>
        <w:t>_</w:t>
      </w:r>
      <w:r>
        <w:rPr>
          <w:rFonts w:ascii="Arial" w:hAnsi="Arial" w:cs="Arial" w:eastAsia="Arial"/>
          <w:sz w:val="14"/>
          <w:szCs w:val="14"/>
          <w:color w:val="B8B8B8"/>
          <w:spacing w:val="-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95959"/>
          <w:spacing w:val="0"/>
          <w:w w:val="189"/>
          <w:position w:val="-2"/>
        </w:rPr>
        <w:t>U•i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42" w:lineRule="exact"/>
        <w:ind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595959"/>
          <w:w w:val="80"/>
          <w:position w:val="-1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69"/>
          <w:position w:val="-1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69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22"/>
          <w:w w:val="69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0"/>
          <w:w w:val="76"/>
          <w:position w:val="-1"/>
        </w:rPr>
        <w:t>v.eA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2"/>
          <w:w w:val="76"/>
          <w:position w:val="-1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44"/>
          <w:position w:val="-1"/>
        </w:rPr>
        <w:t>iJ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B8B8B8"/>
          <w:spacing w:val="0"/>
          <w:w w:val="54"/>
          <w:i/>
          <w:position w:val="-1"/>
        </w:rPr>
        <w:t>!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00" w:right="240"/>
          <w:cols w:num="4" w:equalWidth="0">
            <w:col w:w="6791" w:space="1781"/>
            <w:col w:w="776" w:space="19"/>
            <w:col w:w="276" w:space="0"/>
            <w:col w:w="1937"/>
          </w:cols>
        </w:sectPr>
      </w:pPr>
      <w:rPr/>
    </w:p>
    <w:p>
      <w:pPr>
        <w:spacing w:before="0" w:after="0" w:line="195" w:lineRule="exact"/>
        <w:ind w:right="957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E6E6E"/>
          <w:w w:val="72"/>
        </w:rPr>
        <w:t>il.lia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1"/>
        </w:rPr>
        <w:t>e.Ş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2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7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6"/>
        </w:rPr>
        <w:t>e: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3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7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13"/>
          <w:w w:val="8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4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5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8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65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8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27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68" w:lineRule="exact"/>
        <w:ind w:left="5426" w:right="-20"/>
        <w:jc w:val="left"/>
        <w:tabs>
          <w:tab w:pos="8860" w:val="left"/>
          <w:tab w:pos="9400" w:val="left"/>
          <w:tab w:pos="9780" w:val="left"/>
          <w:tab w:pos="10200" w:val="left"/>
        </w:tabs>
        <w:rPr>
          <w:rFonts w:ascii="Arial" w:hAnsi="Arial" w:cs="Arial" w:eastAsia="Arial"/>
          <w:sz w:val="11"/>
          <w:szCs w:val="1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9.763458pt;margin-top:3.709707pt;width:4.809364pt;height:11pt;mso-position-horizontal-relative:page;mso-position-vertical-relative:paragraph;z-index:-16382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B8B8B8"/>
                      <w:spacing w:val="-4"/>
                      <w:w w:val="71"/>
                      <w:i/>
                    </w:rPr>
                    <w:t>·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6E6E6E"/>
                      <w:spacing w:val="0"/>
                      <w:w w:val="114"/>
                      <w:i/>
                    </w:rPr>
                    <w:t>'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8.820801pt;margin-top:5.387182pt;width:23.754826pt;height:22.5pt;mso-position-horizontal-relative:page;mso-position-vertical-relative:paragraph;z-index:-16381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Arial" w:hAnsi="Arial" w:cs="Arial" w:eastAsia="Arial"/>
                      <w:sz w:val="45"/>
                      <w:szCs w:val="45"/>
                      <w:color w:val="8E8E90"/>
                      <w:spacing w:val="0"/>
                      <w:w w:val="70"/>
                    </w:rPr>
                    <w:t>: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8E8E90"/>
                      <w:spacing w:val="1"/>
                      <w:w w:val="70"/>
                    </w:rPr>
                    <w:t> 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8E8E90"/>
                      <w:spacing w:val="0"/>
                      <w:w w:val="70"/>
                    </w:rPr>
                    <w:t>&gt;•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</w:r>
      <w:r>
        <w:rPr>
          <w:rFonts w:ascii="Arial" w:hAnsi="Arial" w:cs="Arial" w:eastAsia="Arial"/>
          <w:sz w:val="11"/>
          <w:szCs w:val="11"/>
          <w:color w:val="8E8E90"/>
          <w:spacing w:val="0"/>
          <w:w w:val="140"/>
          <w:position w:val="2"/>
        </w:rPr>
        <w:t>•</w:t>
      </w:r>
      <w:r>
        <w:rPr>
          <w:rFonts w:ascii="Arial" w:hAnsi="Arial" w:cs="Arial" w:eastAsia="Arial"/>
          <w:sz w:val="11"/>
          <w:szCs w:val="11"/>
          <w:color w:val="8E8E90"/>
          <w:spacing w:val="0"/>
          <w:w w:val="140"/>
          <w:position w:val="2"/>
        </w:rPr>
        <w:t> </w:t>
      </w:r>
      <w:r>
        <w:rPr>
          <w:rFonts w:ascii="Arial" w:hAnsi="Arial" w:cs="Arial" w:eastAsia="Arial"/>
          <w:sz w:val="11"/>
          <w:szCs w:val="11"/>
          <w:color w:val="8E8E90"/>
          <w:spacing w:val="13"/>
          <w:w w:val="140"/>
          <w:position w:val="2"/>
        </w:rPr>
        <w:t> </w:t>
      </w:r>
      <w:r>
        <w:rPr>
          <w:rFonts w:ascii="Arial" w:hAnsi="Arial" w:cs="Arial" w:eastAsia="Arial"/>
          <w:sz w:val="11"/>
          <w:szCs w:val="11"/>
          <w:color w:val="8E8E90"/>
          <w:spacing w:val="0"/>
          <w:w w:val="100"/>
          <w:i/>
          <w:position w:val="2"/>
        </w:rPr>
        <w:t>(</w:t>
      </w:r>
      <w:r>
        <w:rPr>
          <w:rFonts w:ascii="Arial" w:hAnsi="Arial" w:cs="Arial" w:eastAsia="Arial"/>
          <w:sz w:val="11"/>
          <w:szCs w:val="11"/>
          <w:color w:val="8E8E90"/>
          <w:spacing w:val="0"/>
          <w:w w:val="100"/>
          <w:i/>
          <w:position w:val="2"/>
        </w:rPr>
        <w:t>l}</w:t>
      </w:r>
      <w:r>
        <w:rPr>
          <w:rFonts w:ascii="Arial" w:hAnsi="Arial" w:cs="Arial" w:eastAsia="Arial"/>
          <w:sz w:val="11"/>
          <w:szCs w:val="11"/>
          <w:color w:val="8E8E90"/>
          <w:spacing w:val="-16"/>
          <w:w w:val="100"/>
          <w:i/>
          <w:position w:val="2"/>
        </w:rPr>
        <w:t> </w:t>
      </w:r>
      <w:r>
        <w:rPr>
          <w:rFonts w:ascii="Arial" w:hAnsi="Arial" w:cs="Arial" w:eastAsia="Arial"/>
          <w:sz w:val="11"/>
          <w:szCs w:val="11"/>
          <w:color w:val="8E8E90"/>
          <w:spacing w:val="0"/>
          <w:w w:val="100"/>
          <w:i/>
          <w:position w:val="2"/>
        </w:rPr>
        <w:tab/>
      </w:r>
      <w:r>
        <w:rPr>
          <w:rFonts w:ascii="Arial" w:hAnsi="Arial" w:cs="Arial" w:eastAsia="Arial"/>
          <w:sz w:val="11"/>
          <w:szCs w:val="11"/>
          <w:color w:val="8E8E90"/>
          <w:spacing w:val="0"/>
          <w:w w:val="100"/>
          <w:i/>
          <w:position w:val="2"/>
        </w:rPr>
      </w:r>
      <w:r>
        <w:rPr>
          <w:rFonts w:ascii="Arial" w:hAnsi="Arial" w:cs="Arial" w:eastAsia="Arial"/>
          <w:sz w:val="11"/>
          <w:szCs w:val="11"/>
          <w:color w:val="A3A5A5"/>
          <w:spacing w:val="0"/>
          <w:w w:val="258"/>
          <w:position w:val="2"/>
        </w:rPr>
        <w:t>'</w:t>
      </w:r>
      <w:r>
        <w:rPr>
          <w:rFonts w:ascii="Arial" w:hAnsi="Arial" w:cs="Arial" w:eastAsia="Arial"/>
          <w:sz w:val="11"/>
          <w:szCs w:val="11"/>
          <w:color w:val="A3A5A5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1"/>
          <w:szCs w:val="11"/>
          <w:color w:val="A3A5A5"/>
          <w:spacing w:val="0"/>
          <w:w w:val="100"/>
          <w:position w:val="2"/>
        </w:rPr>
      </w:r>
      <w:r>
        <w:rPr>
          <w:rFonts w:ascii="Arial" w:hAnsi="Arial" w:cs="Arial" w:eastAsia="Arial"/>
          <w:sz w:val="11"/>
          <w:szCs w:val="11"/>
          <w:color w:val="B8B8B8"/>
          <w:spacing w:val="0"/>
          <w:w w:val="100"/>
          <w:position w:val="2"/>
        </w:rPr>
        <w:t>•</w:t>
      </w:r>
      <w:r>
        <w:rPr>
          <w:rFonts w:ascii="Arial" w:hAnsi="Arial" w:cs="Arial" w:eastAsia="Arial"/>
          <w:sz w:val="11"/>
          <w:szCs w:val="11"/>
          <w:color w:val="B8B8B8"/>
          <w:spacing w:val="-29"/>
          <w:w w:val="100"/>
          <w:position w:val="2"/>
        </w:rPr>
        <w:t> </w:t>
      </w:r>
      <w:r>
        <w:rPr>
          <w:rFonts w:ascii="Arial" w:hAnsi="Arial" w:cs="Arial" w:eastAsia="Arial"/>
          <w:sz w:val="11"/>
          <w:szCs w:val="11"/>
          <w:color w:val="B8B8B8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1"/>
          <w:szCs w:val="11"/>
          <w:color w:val="B8B8B8"/>
          <w:spacing w:val="0"/>
          <w:w w:val="100"/>
          <w:position w:val="2"/>
        </w:rPr>
      </w:r>
      <w:r>
        <w:rPr>
          <w:rFonts w:ascii="Arial" w:hAnsi="Arial" w:cs="Arial" w:eastAsia="Arial"/>
          <w:sz w:val="11"/>
          <w:szCs w:val="11"/>
          <w:color w:val="A3A5A5"/>
          <w:spacing w:val="-4"/>
          <w:w w:val="87"/>
          <w:position w:val="2"/>
        </w:rPr>
        <w:t>•</w:t>
      </w:r>
      <w:r>
        <w:rPr>
          <w:rFonts w:ascii="Arial" w:hAnsi="Arial" w:cs="Arial" w:eastAsia="Arial"/>
          <w:sz w:val="11"/>
          <w:szCs w:val="11"/>
          <w:color w:val="A3A5A5"/>
          <w:spacing w:val="0"/>
          <w:w w:val="203"/>
          <w:position w:val="2"/>
        </w:rPr>
        <w:t>.</w:t>
      </w:r>
      <w:r>
        <w:rPr>
          <w:rFonts w:ascii="Arial" w:hAnsi="Arial" w:cs="Arial" w:eastAsia="Arial"/>
          <w:sz w:val="11"/>
          <w:szCs w:val="11"/>
          <w:color w:val="A3A5A5"/>
          <w:spacing w:val="2"/>
          <w:w w:val="203"/>
          <w:position w:val="2"/>
        </w:rPr>
        <w:t>.</w:t>
      </w:r>
      <w:r>
        <w:rPr>
          <w:rFonts w:ascii="Arial" w:hAnsi="Arial" w:cs="Arial" w:eastAsia="Arial"/>
          <w:sz w:val="11"/>
          <w:szCs w:val="11"/>
          <w:color w:val="A3A5A5"/>
          <w:spacing w:val="0"/>
          <w:w w:val="203"/>
          <w:position w:val="2"/>
        </w:rPr>
        <w:t>..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14" w:lineRule="exact"/>
        <w:ind w:right="1474"/>
        <w:jc w:val="right"/>
        <w:tabs>
          <w:tab w:pos="88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8E8E90"/>
          <w:spacing w:val="-18"/>
          <w:w w:val="136"/>
          <w:position w:val="1"/>
        </w:rPr>
        <w:t>·</w:t>
      </w:r>
      <w:r>
        <w:rPr>
          <w:rFonts w:ascii="Arial" w:hAnsi="Arial" w:cs="Arial" w:eastAsia="Arial"/>
          <w:sz w:val="14"/>
          <w:szCs w:val="14"/>
          <w:color w:val="595959"/>
          <w:spacing w:val="0"/>
          <w:w w:val="109"/>
          <w:position w:val="1"/>
        </w:rPr>
        <w:t>lll</w:t>
      </w:r>
      <w:r>
        <w:rPr>
          <w:rFonts w:ascii="Arial" w:hAnsi="Arial" w:cs="Arial" w:eastAsia="Arial"/>
          <w:sz w:val="14"/>
          <w:szCs w:val="14"/>
          <w:color w:val="59595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595959"/>
          <w:spacing w:val="0"/>
          <w:w w:val="100"/>
          <w:position w:val="1"/>
        </w:rPr>
      </w:r>
      <w:r>
        <w:rPr>
          <w:rFonts w:ascii="Arial" w:hAnsi="Arial" w:cs="Arial" w:eastAsia="Arial"/>
          <w:sz w:val="14"/>
          <w:szCs w:val="14"/>
          <w:color w:val="B8B8B8"/>
          <w:spacing w:val="0"/>
          <w:w w:val="203"/>
          <w:position w:val="1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78" w:after="0" w:line="240" w:lineRule="auto"/>
        <w:ind w:right="2236"/>
        <w:jc w:val="righ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8E8E90"/>
          <w:spacing w:val="3"/>
          <w:w w:val="312"/>
        </w:rPr>
        <w:t>\</w:t>
      </w:r>
      <w:r>
        <w:rPr>
          <w:rFonts w:ascii="Times New Roman" w:hAnsi="Times New Roman" w:cs="Times New Roman" w:eastAsia="Times New Roman"/>
          <w:sz w:val="12"/>
          <w:szCs w:val="12"/>
          <w:color w:val="A3A5A5"/>
          <w:spacing w:val="6"/>
          <w:w w:val="65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6E6E6E"/>
          <w:spacing w:val="0"/>
          <w:w w:val="65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6E6E6E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63636"/>
          <w:spacing w:val="0"/>
          <w:w w:val="60"/>
        </w:rPr>
        <w:t>i·A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100" w:right="240"/>
        </w:sectPr>
      </w:pPr>
      <w:rPr/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left="29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1F2475"/>
          <w:spacing w:val="0"/>
          <w:w w:val="106"/>
          <w:b/>
          <w:bCs/>
          <w:i/>
        </w:rPr>
        <w:t>1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22" w:after="0" w:line="240" w:lineRule="auto"/>
        <w:ind w:left="190" w:right="-20"/>
        <w:jc w:val="left"/>
        <w:tabs>
          <w:tab w:pos="780" w:val="left"/>
        </w:tabs>
        <w:rPr>
          <w:rFonts w:ascii="Times New Roman" w:hAnsi="Times New Roman" w:cs="Times New Roman" w:eastAsia="Times New Roman"/>
          <w:sz w:val="45"/>
          <w:szCs w:val="45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3A95"/>
          <w:spacing w:val="0"/>
          <w:w w:val="53"/>
        </w:rPr>
        <w:t>...._</w:t>
      </w:r>
      <w:r>
        <w:rPr>
          <w:rFonts w:ascii="Times New Roman" w:hAnsi="Times New Roman" w:cs="Times New Roman" w:eastAsia="Times New Roman"/>
          <w:sz w:val="20"/>
          <w:szCs w:val="20"/>
          <w:color w:val="2A3A9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3A95"/>
          <w:spacing w:val="0"/>
          <w:w w:val="100"/>
        </w:rPr>
      </w:r>
      <w:r>
        <w:rPr>
          <w:rFonts w:ascii="Times New Roman" w:hAnsi="Times New Roman" w:cs="Times New Roman" w:eastAsia="Times New Roman"/>
          <w:sz w:val="45"/>
          <w:szCs w:val="45"/>
          <w:color w:val="1F2475"/>
          <w:spacing w:val="0"/>
          <w:w w:val="112"/>
          <w:b/>
          <w:bCs/>
          <w:i/>
          <w:position w:val="-6"/>
        </w:rPr>
        <w:t>1</w:t>
      </w:r>
      <w:r>
        <w:rPr>
          <w:rFonts w:ascii="Times New Roman" w:hAnsi="Times New Roman" w:cs="Times New Roman" w:eastAsia="Times New Roman"/>
          <w:sz w:val="45"/>
          <w:szCs w:val="4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00" w:right="240"/>
          <w:cols w:num="2" w:equalWidth="0">
            <w:col w:w="668" w:space="2574"/>
            <w:col w:w="8338"/>
          </w:cols>
        </w:sectPr>
      </w:pPr>
      <w:rPr/>
    </w:p>
    <w:p>
      <w:pPr>
        <w:spacing w:before="0" w:after="0" w:line="288" w:lineRule="exact"/>
        <w:ind w:left="2508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group style="position:absolute;margin-left:16.182968pt;margin-top:36.337032pt;width:562.95307pt;height:797.571449pt;mso-position-horizontal-relative:page;mso-position-vertical-relative:page;z-index:-16385" coordorigin="324,727" coordsize="11259,15951">
            <v:group style="position:absolute;left:333;top:753;width:1699;height:2" coordorigin="333,753" coordsize="1699,2">
              <v:shape style="position:absolute;left:333;top:753;width:1699;height:2" coordorigin="333,753" coordsize="1699,0" path="m333,753l2032,753e" filled="f" stroked="t" strokeweight=".951939pt" strokecolor="#747474">
                <v:path arrowok="t"/>
              </v:shape>
            </v:group>
            <v:group style="position:absolute;left:1694;top:755;width:704;height:2" coordorigin="1694,755" coordsize="704,2">
              <v:shape style="position:absolute;left:1694;top:755;width:704;height:2" coordorigin="1694,755" coordsize="704,0" path="m1694,755l2399,755e" filled="f" stroked="t" strokeweight=".713954pt" strokecolor="#606060">
                <v:path arrowok="t"/>
              </v:shape>
            </v:group>
            <v:group style="position:absolute;left:2327;top:755;width:566;height:2" coordorigin="2327,755" coordsize="566,2">
              <v:shape style="position:absolute;left:2327;top:755;width:566;height:2" coordorigin="2327,755" coordsize="566,0" path="m2327,755l2894,755e" filled="f" stroked="t" strokeweight=".47597pt" strokecolor="#5B5B5B">
                <v:path arrowok="t"/>
              </v:shape>
            </v:group>
            <v:group style="position:absolute;left:2837;top:755;width:5778;height:2" coordorigin="2837,755" coordsize="5778,2">
              <v:shape style="position:absolute;left:2837;top:755;width:5778;height:2" coordorigin="2837,755" coordsize="5778,0" path="m2837,755l8615,755e" filled="f" stroked="t" strokeweight=".713954pt" strokecolor="#676767">
                <v:path arrowok="t"/>
              </v:shape>
            </v:group>
            <v:group style="position:absolute;left:8558;top:755;width:624;height:2" coordorigin="8558,755" coordsize="624,2">
              <v:shape style="position:absolute;left:8558;top:755;width:624;height:2" coordorigin="8558,755" coordsize="624,0" path="m8558,755l9181,755e" filled="f" stroked="t" strokeweight=".47597pt" strokecolor="#545454">
                <v:path arrowok="t"/>
              </v:shape>
            </v:group>
            <v:group style="position:absolute;left:9151;top:746;width:2;height:1535" coordorigin="9151,746" coordsize="2,1535">
              <v:shape style="position:absolute;left:9151;top:746;width:2;height:1535" coordorigin="9151,746" coordsize="0,1535" path="m9151,2280l9151,746e" filled="f" stroked="t" strokeweight=".713954pt" strokecolor="#676767">
                <v:path arrowok="t"/>
              </v:shape>
            </v:group>
            <v:group style="position:absolute;left:9091;top:751;width:2427;height:2" coordorigin="9091,751" coordsize="2427,2">
              <v:shape style="position:absolute;left:9091;top:751;width:2427;height:2" coordorigin="9091,751" coordsize="2427,0" path="m9091,751l11518,751e" filled="f" stroked="t" strokeweight=".713954pt" strokecolor="#6B6B6B">
                <v:path arrowok="t"/>
              </v:shape>
            </v:group>
            <v:group style="position:absolute;left:11518;top:746;width:2;height:2773" coordorigin="11518,746" coordsize="2,2773">
              <v:shape style="position:absolute;left:11518;top:746;width:2;height:2773" coordorigin="11518,746" coordsize="0,2773" path="m11518,3519l11518,746e" filled="f" stroked="t" strokeweight=".713954pt" strokecolor="#707070">
                <v:path arrowok="t"/>
              </v:shape>
            </v:group>
            <v:group style="position:absolute;left:2368;top:751;width:2;height:731" coordorigin="2368,751" coordsize="2,731">
              <v:shape style="position:absolute;left:2368;top:751;width:2;height:731" coordorigin="2368,751" coordsize="0,731" path="m2368,1482l2368,751e" filled="f" stroked="t" strokeweight=".951939pt" strokecolor="#646464">
                <v:path arrowok="t"/>
              </v:shape>
            </v:group>
            <v:group style="position:absolute;left:340;top:736;width:2;height:875" coordorigin="340,736" coordsize="2,875">
              <v:shape style="position:absolute;left:340;top:736;width:2;height:875" coordorigin="340,736" coordsize="0,875" path="m340,1611l340,736e" filled="f" stroked="t" strokeweight=".951939pt" strokecolor="#606060">
                <v:path arrowok="t"/>
              </v:shape>
            </v:group>
            <v:group style="position:absolute;left:2370;top:1425;width:2;height:354" coordorigin="2370,1425" coordsize="2,354">
              <v:shape style="position:absolute;left:2370;top:1425;width:2;height:354" coordorigin="2370,1425" coordsize="0,354" path="m2370,1778l2370,1425e" filled="f" stroked="t" strokeweight=".47597pt" strokecolor="#383838">
                <v:path arrowok="t"/>
              </v:shape>
            </v:group>
            <v:group style="position:absolute;left:343;top:1554;width:2;height:225" coordorigin="343,1554" coordsize="2,225">
              <v:shape style="position:absolute;left:343;top:1554;width:2;height:225" coordorigin="343,1554" coordsize="0,225" path="m343,1778l343,1554e" filled="f" stroked="t" strokeweight=".47597pt" strokecolor="#2B2B2B">
                <v:path arrowok="t"/>
              </v:shape>
            </v:group>
            <v:group style="position:absolute;left:333;top:2276;width:2413;height:2" coordorigin="333,2276" coordsize="2413,2">
              <v:shape style="position:absolute;left:333;top:2276;width:2413;height:2" coordorigin="333,2276" coordsize="2413,0" path="m333,2276l2746,2276e" filled="f" stroked="t" strokeweight=".713954pt" strokecolor="#676767">
                <v:path arrowok="t"/>
              </v:shape>
            </v:group>
            <v:group style="position:absolute;left:343;top:1721;width:2;height:1076" coordorigin="343,1721" coordsize="2,1076">
              <v:shape style="position:absolute;left:343;top:1721;width:2;height:1076" coordorigin="343,1721" coordsize="0,1076" path="m343,2797l343,1721e" filled="f" stroked="t" strokeweight=".713954pt" strokecolor="#575757">
                <v:path arrowok="t"/>
              </v:shape>
            </v:group>
            <v:group style="position:absolute;left:2370;top:1721;width:2;height:559" coordorigin="2370,1721" coordsize="2,559">
              <v:shape style="position:absolute;left:2370;top:1721;width:2;height:559" coordorigin="2370,1721" coordsize="0,559" path="m2370,2280l2370,1721e" filled="f" stroked="t" strokeweight=".713954pt" strokecolor="#646464">
                <v:path arrowok="t"/>
              </v:shape>
            </v:group>
            <v:group style="position:absolute;left:2327;top:2276;width:566;height:2" coordorigin="2327,2276" coordsize="566,2">
              <v:shape style="position:absolute;left:2327;top:2276;width:566;height:2" coordorigin="2327,2276" coordsize="566,0" path="m2327,2276l2894,2276e" filled="f" stroked="t" strokeweight=".47597pt" strokecolor="#4B4B4B">
                <v:path arrowok="t"/>
              </v:shape>
            </v:group>
            <v:group style="position:absolute;left:8558;top:2276;width:624;height:2" coordorigin="8558,2276" coordsize="624,2">
              <v:shape style="position:absolute;left:8558;top:2276;width:624;height:2" coordorigin="8558,2276" coordsize="624,0" path="m8558,2276l9181,2276e" filled="f" stroked="t" strokeweight=".47597pt" strokecolor="#4B4B4B">
                <v:path arrowok="t"/>
              </v:shape>
            </v:group>
            <v:group style="position:absolute;left:3841;top:2276;width:847;height:2" coordorigin="3841,2276" coordsize="847,2">
              <v:shape style="position:absolute;left:3841;top:2276;width:847;height:2" coordorigin="3841,2276" coordsize="847,0" path="m3841,2276l4688,2276e" filled="f" stroked="t" strokeweight=".47597pt" strokecolor="#4F4F4F">
                <v:path arrowok="t"/>
              </v:shape>
            </v:group>
            <v:group style="position:absolute;left:2837;top:2276;width:8691;height:2" coordorigin="2837,2276" coordsize="8691,2">
              <v:shape style="position:absolute;left:2837;top:2276;width:8691;height:2" coordorigin="2837,2276" coordsize="8691,0" path="m2837,2276l11528,2276e" filled="f" stroked="t" strokeweight=".713954pt" strokecolor="#6B6B6B">
                <v:path arrowok="t"/>
              </v:shape>
            </v:group>
            <v:group style="position:absolute;left:333;top:2512;width:11195;height:2" coordorigin="333,2512" coordsize="11195,2">
              <v:shape style="position:absolute;left:333;top:2512;width:11195;height:2" coordorigin="333,2512" coordsize="11195,0" path="m333,2512l11528,2512e" filled="f" stroked="t" strokeweight=".713954pt" strokecolor="#6B6B6B">
                <v:path arrowok="t"/>
              </v:shape>
            </v:group>
            <v:group style="position:absolute;left:8558;top:2754;width:614;height:2" coordorigin="8558,2754" coordsize="614,2">
              <v:shape style="position:absolute;left:8558;top:2754;width:614;height:2" coordorigin="8558,2754" coordsize="614,0" path="m8558,2754l9172,2754e" filled="f" stroked="t" strokeweight=".47597pt" strokecolor="#3F3F3F">
                <v:path arrowok="t"/>
              </v:shape>
            </v:group>
            <v:group style="position:absolute;left:333;top:2751;width:11195;height:2" coordorigin="333,2751" coordsize="11195,2">
              <v:shape style="position:absolute;left:333;top:2751;width:11195;height:2" coordorigin="333,2751" coordsize="11195,0" path="m333,2751l11528,2751e" filled="f" stroked="t" strokeweight=".713954pt" strokecolor="#676767">
                <v:path arrowok="t"/>
              </v:shape>
            </v:group>
            <v:group style="position:absolute;left:343;top:2706;width:2;height:330" coordorigin="343,2706" coordsize="2,330">
              <v:shape style="position:absolute;left:343;top:2706;width:2;height:330" coordorigin="343,2706" coordsize="0,330" path="m343,3036l343,2706e" filled="f" stroked="t" strokeweight=".47597pt" strokecolor="#4B4B4B">
                <v:path arrowok="t"/>
              </v:shape>
            </v:group>
            <v:group style="position:absolute;left:6949;top:2993;width:485;height:2" coordorigin="6949,2993" coordsize="485,2">
              <v:shape style="position:absolute;left:6949;top:2993;width:485;height:2" coordorigin="6949,2993" coordsize="485,0" path="m6949,2993l7435,2993e" filled="f" stroked="t" strokeweight=".47597pt" strokecolor="#3F3F3F">
                <v:path arrowok="t"/>
              </v:shape>
            </v:group>
            <v:group style="position:absolute;left:8558;top:2993;width:614;height:2" coordorigin="8558,2993" coordsize="614,2">
              <v:shape style="position:absolute;left:8558;top:2993;width:614;height:2" coordorigin="8558,2993" coordsize="614,0" path="m8558,2993l9172,2993e" filled="f" stroked="t" strokeweight=".47597pt" strokecolor="#3F3F3F">
                <v:path arrowok="t"/>
              </v:shape>
            </v:group>
            <v:group style="position:absolute;left:338;top:2990;width:11190;height:2" coordorigin="338,2990" coordsize="11190,2">
              <v:shape style="position:absolute;left:338;top:2990;width:11190;height:2" coordorigin="338,2990" coordsize="11190,0" path="m338,2990l11528,2990e" filled="f" stroked="t" strokeweight=".713954pt" strokecolor="#646464">
                <v:path arrowok="t"/>
              </v:shape>
            </v:group>
            <v:group style="position:absolute;left:11523;top:746;width:2;height:2290" coordorigin="11523,746" coordsize="2,2290">
              <v:shape style="position:absolute;left:11523;top:746;width:2;height:2290" coordorigin="11523,746" coordsize="0,2290" path="m11523,3036l11523,746e" filled="f" stroked="t" strokeweight=".47597pt" strokecolor="#646464">
                <v:path arrowok="t"/>
              </v:shape>
            </v:group>
            <v:group style="position:absolute;left:338;top:3232;width:1694;height:2" coordorigin="338,3232" coordsize="1694,2">
              <v:shape style="position:absolute;left:338;top:3232;width:1694;height:2" coordorigin="338,3232" coordsize="1694,0" path="m338,3232l2032,3232e" filled="f" stroked="t" strokeweight=".713954pt" strokecolor="#646464">
                <v:path arrowok="t"/>
              </v:shape>
            </v:group>
            <v:group style="position:absolute;left:343;top:2964;width:2;height:292" coordorigin="343,2964" coordsize="2,292">
              <v:shape style="position:absolute;left:343;top:2964;width:2;height:292" coordorigin="343,2964" coordsize="0,292" path="m343,3256l343,2964e" filled="f" stroked="t" strokeweight=".47597pt" strokecolor="#343434">
                <v:path arrowok="t"/>
              </v:shape>
            </v:group>
            <v:group style="position:absolute;left:1694;top:3232;width:4760;height:2" coordorigin="1694,3232" coordsize="4760,2">
              <v:shape style="position:absolute;left:1694;top:3232;width:4760;height:2" coordorigin="1694,3232" coordsize="4760,0" path="m1694,3232l6454,3232e" filled="f" stroked="t" strokeweight=".47597pt" strokecolor="#676767">
                <v:path arrowok="t"/>
              </v:shape>
            </v:group>
            <v:group style="position:absolute;left:6949;top:3232;width:485;height:2" coordorigin="6949,3232" coordsize="485,2">
              <v:shape style="position:absolute;left:6949;top:3232;width:485;height:2" coordorigin="6949,3232" coordsize="485,0" path="m6949,3232l7435,3232e" filled="f" stroked="t" strokeweight=".47597pt" strokecolor="#484848">
                <v:path arrowok="t"/>
              </v:shape>
            </v:group>
            <v:group style="position:absolute;left:4522;top:3230;width:7011;height:2" coordorigin="4522,3230" coordsize="7011,2">
              <v:shape style="position:absolute;left:4522;top:3230;width:7011;height:2" coordorigin="4522,3230" coordsize="7011,0" path="m4522,3230l11533,3230e" filled="f" stroked="t" strokeweight=".713954pt" strokecolor="#676767">
                <v:path arrowok="t"/>
              </v:shape>
            </v:group>
            <v:group style="position:absolute;left:8215;top:3227;width:400;height:2" coordorigin="8215,3227" coordsize="400,2">
              <v:shape style="position:absolute;left:8215;top:3227;width:400;height:2" coordorigin="8215,3227" coordsize="400,0" path="m8215,3227l8615,3227e" filled="f" stroked="t" strokeweight=".47597pt" strokecolor="#545454">
                <v:path arrowok="t"/>
              </v:shape>
            </v:group>
            <v:group style="position:absolute;left:338;top:3473;width:1414;height:2" coordorigin="338,3473" coordsize="1414,2">
              <v:shape style="position:absolute;left:338;top:3473;width:1414;height:2" coordorigin="338,3473" coordsize="1414,0" path="m338,3473l1752,3473e" filled="f" stroked="t" strokeweight=".47597pt" strokecolor="#4F4F4F">
                <v:path arrowok="t"/>
              </v:shape>
            </v:group>
            <v:group style="position:absolute;left:3841;top:3473;width:847;height:2" coordorigin="3841,3473" coordsize="847,2">
              <v:shape style="position:absolute;left:3841;top:3473;width:847;height:2" coordorigin="3841,3473" coordsize="847,0" path="m3841,3473l4688,3473e" filled="f" stroked="t" strokeweight=".47597pt" strokecolor="#606060">
                <v:path arrowok="t"/>
              </v:shape>
            </v:group>
            <v:group style="position:absolute;left:6949;top:3471;width:485;height:2" coordorigin="6949,3471" coordsize="485,2">
              <v:shape style="position:absolute;left:6949;top:3471;width:485;height:2" coordorigin="6949,3471" coordsize="485,0" path="m6949,3471l7435,3471e" filled="f" stroked="t" strokeweight=".47597pt" strokecolor="#4F4F4F">
                <v:path arrowok="t"/>
              </v:shape>
            </v:group>
            <v:group style="position:absolute;left:1694;top:3471;width:9838;height:2" coordorigin="1694,3471" coordsize="9838,2">
              <v:shape style="position:absolute;left:1694;top:3471;width:9838;height:2" coordorigin="1694,3471" coordsize="9838,0" path="m1694,3471l11533,3471e" filled="f" stroked="t" strokeweight=".713954pt" strokecolor="#676767">
                <v:path arrowok="t"/>
              </v:shape>
            </v:group>
            <v:group style="position:absolute;left:8215;top:3469;width:400;height:2" coordorigin="8215,3469" coordsize="400,2">
              <v:shape style="position:absolute;left:8215;top:3469;width:400;height:2" coordorigin="8215,3469" coordsize="400,0" path="m8215,3469l8615,3469e" filled="f" stroked="t" strokeweight=".47597pt" strokecolor="#545454">
                <v:path arrowok="t"/>
              </v:shape>
            </v:group>
            <v:group style="position:absolute;left:6987;top:3466;width:2;height:277" coordorigin="6987,3466" coordsize="2,277">
              <v:shape style="position:absolute;left:6987;top:3466;width:2;height:277" coordorigin="6987,3466" coordsize="0,277" path="m6987,3743l6987,3466e" filled="f" stroked="t" strokeweight=".47597pt" strokecolor="#4B4B4B">
                <v:path arrowok="t"/>
              </v:shape>
            </v:group>
            <v:group style="position:absolute;left:11528;top:3447;width:2;height:296" coordorigin="11528,3447" coordsize="2,296">
              <v:shape style="position:absolute;left:11528;top:3447;width:2;height:296" coordorigin="11528,3447" coordsize="0,296" path="m11528,3743l11528,3447e" filled="f" stroked="t" strokeweight=".47597pt" strokecolor="#575757">
                <v:path arrowok="t"/>
              </v:shape>
            </v:group>
            <v:group style="position:absolute;left:347;top:3184;width:2;height:9151" coordorigin="347,3184" coordsize="2,9151">
              <v:shape style="position:absolute;left:347;top:3184;width:2;height:9151" coordorigin="347,3184" coordsize="0,9151" path="m347,12335l347,3184e" filled="f" stroked="t" strokeweight=".713954pt" strokecolor="#575757">
                <v:path arrowok="t"/>
              </v:shape>
            </v:group>
            <v:group style="position:absolute;left:3877;top:3466;width:2;height:454" coordorigin="3877,3466" coordsize="2,454">
              <v:shape style="position:absolute;left:3877;top:3466;width:2;height:454" coordorigin="3877,3466" coordsize="0,454" path="m3877,3920l3877,3466e" filled="f" stroked="t" strokeweight=".951939pt" strokecolor="#6B6B6B">
                <v:path arrowok="t"/>
              </v:shape>
            </v:group>
            <v:group style="position:absolute;left:6973;top:3892;width:1614;height:2" coordorigin="6973,3892" coordsize="1614,2">
              <v:shape style="position:absolute;left:6973;top:3892;width:1614;height:2" coordorigin="6973,3892" coordsize="1614,0" path="m6973,3892l8586,3892e" filled="f" stroked="t" strokeweight=".237985pt" strokecolor="#747474">
                <v:path arrowok="t"/>
              </v:shape>
            </v:group>
            <v:group style="position:absolute;left:3874;top:3894;width:3122;height:2" coordorigin="3874,3894" coordsize="3122,2">
              <v:shape style="position:absolute;left:3874;top:3894;width:3122;height:2" coordorigin="3874,3894" coordsize="3122,0" path="m3874,3894l6997,3894e" filled="f" stroked="t" strokeweight=".713954pt" strokecolor="#878787">
                <v:path arrowok="t"/>
              </v:shape>
            </v:group>
            <v:group style="position:absolute;left:6987;top:3686;width:2;height:545" coordorigin="6987,3686" coordsize="2,545">
              <v:shape style="position:absolute;left:6987;top:3686;width:2;height:545" coordorigin="6987,3686" coordsize="0,545" path="m6987,4231l6987,3686e" filled="f" stroked="t" strokeweight=".951939pt" strokecolor="#6B6B6B">
                <v:path arrowok="t"/>
              </v:shape>
            </v:group>
            <v:group style="position:absolute;left:8586;top:3892;width:1404;height:2" coordorigin="8586,3892" coordsize="1404,2">
              <v:shape style="position:absolute;left:8586;top:3892;width:1404;height:2" coordorigin="8586,3892" coordsize="1404,0" path="m8586,3892l9991,3892e" filled="f" stroked="t" strokeweight=".237985pt" strokecolor="#000000">
                <v:path arrowok="t"/>
              </v:shape>
            </v:group>
            <v:group style="position:absolute;left:9991;top:3892;width:1542;height:2" coordorigin="9991,3892" coordsize="1542,2">
              <v:shape style="position:absolute;left:9991;top:3892;width:1542;height:2" coordorigin="9991,3892" coordsize="1542,0" path="m9991,3892l11533,3892e" filled="f" stroked="t" strokeweight=".237985pt" strokecolor="#747474">
                <v:path arrowok="t"/>
              </v:shape>
            </v:group>
            <v:group style="position:absolute;left:347;top:3863;width:2;height:387" coordorigin="347,3863" coordsize="2,387">
              <v:shape style="position:absolute;left:347;top:3863;width:2;height:387" coordorigin="347,3863" coordsize="0,387" path="m347,4250l347,3863e" filled="f" stroked="t" strokeweight=".47597pt" strokecolor="#2B2B2B">
                <v:path arrowok="t"/>
              </v:shape>
            </v:group>
            <v:group style="position:absolute;left:343;top:4229;width:2551;height:2" coordorigin="343,4229" coordsize="2551,2">
              <v:shape style="position:absolute;left:343;top:4229;width:2551;height:2" coordorigin="343,4229" coordsize="2551,0" path="m343,4229l2894,4229e" filled="f" stroked="t" strokeweight=".713954pt" strokecolor="#676767">
                <v:path arrowok="t"/>
              </v:shape>
            </v:group>
            <v:group style="position:absolute;left:2837;top:4231;width:524;height:2" coordorigin="2837,4231" coordsize="524,2">
              <v:shape style="position:absolute;left:2837;top:4231;width:524;height:2" coordorigin="2837,4231" coordsize="524,0" path="m2837,4231l3360,4231e" filled="f" stroked="t" strokeweight=".47597pt" strokecolor="#4B4B4B">
                <v:path arrowok="t"/>
              </v:shape>
            </v:group>
            <v:group style="position:absolute;left:3256;top:4229;width:652;height:2" coordorigin="3256,4229" coordsize="652,2">
              <v:shape style="position:absolute;left:3256;top:4229;width:652;height:2" coordorigin="3256,4229" coordsize="652,0" path="m3256,4229l3908,4229e" filled="f" stroked="t" strokeweight=".951939pt" strokecolor="#747474">
                <v:path arrowok="t"/>
              </v:shape>
            </v:group>
            <v:group style="position:absolute;left:3884;top:3863;width:2;height:378" coordorigin="3884,3863" coordsize="2,378">
              <v:shape style="position:absolute;left:3884;top:3863;width:2;height:378" coordorigin="3884,3863" coordsize="0,378" path="m3884,4241l3884,3863e" filled="f" stroked="t" strokeweight=".951939pt" strokecolor="#232323">
                <v:path arrowok="t"/>
              </v:shape>
            </v:group>
            <v:group style="position:absolute;left:3660;top:4219;width:3051;height:2" coordorigin="3660,4219" coordsize="3051,2">
              <v:shape style="position:absolute;left:3660;top:4219;width:3051;height:2" coordorigin="3660,4219" coordsize="3051,0" path="m3660,4219l6711,4219e" filled="f" stroked="t" strokeweight="1.427909pt" strokecolor="#7C7C7C">
                <v:path arrowok="t"/>
              </v:shape>
            </v:group>
            <v:group style="position:absolute;left:6426;top:4212;width:267;height:2" coordorigin="6426,4212" coordsize="267,2">
              <v:shape style="position:absolute;left:6426;top:4212;width:267;height:2" coordorigin="6426,4212" coordsize="267,0" path="m6426,4212l6692,4212e" filled="f" stroked="t" strokeweight=".713954pt" strokecolor="#939393">
                <v:path arrowok="t"/>
              </v:shape>
            </v:group>
            <v:group style="position:absolute;left:6664;top:4226;width:4874;height:2" coordorigin="6664,4226" coordsize="4874,2">
              <v:shape style="position:absolute;left:6664;top:4226;width:4874;height:2" coordorigin="6664,4226" coordsize="4874,0" path="m6664,4226l11538,4226e" filled="f" stroked="t" strokeweight=".713954pt" strokecolor="#676767">
                <v:path arrowok="t"/>
              </v:shape>
            </v:group>
            <v:group style="position:absolute;left:11533;top:746;width:2;height:7171" coordorigin="11533,746" coordsize="2,7171">
              <v:shape style="position:absolute;left:11533;top:746;width:2;height:7171" coordorigin="11533,746" coordsize="0,7171" path="m11533,7917l11533,746e" filled="f" stroked="t" strokeweight=".713954pt" strokecolor="#707070">
                <v:path arrowok="t"/>
              </v:shape>
            </v:group>
            <v:group style="position:absolute;left:338;top:4516;width:1414;height:2" coordorigin="338,4516" coordsize="1414,2">
              <v:shape style="position:absolute;left:338;top:4516;width:1414;height:2" coordorigin="338,4516" coordsize="1414,0" path="m338,4516l1752,4516e" filled="f" stroked="t" strokeweight=".47597pt" strokecolor="#545454">
                <v:path arrowok="t"/>
              </v:shape>
            </v:group>
            <v:group style="position:absolute;left:347;top:4179;width:2;height:359" coordorigin="347,4179" coordsize="2,359">
              <v:shape style="position:absolute;left:347;top:4179;width:2;height:359" coordorigin="347,4179" coordsize="0,359" path="m347,4537l347,4179e" filled="f" stroked="t" strokeweight=".47597pt" strokecolor="#3F3F3F">
                <v:path arrowok="t"/>
              </v:shape>
            </v:group>
            <v:group style="position:absolute;left:8215;top:4508;width:400;height:2" coordorigin="8215,4508" coordsize="400,2">
              <v:shape style="position:absolute;left:8215;top:4508;width:400;height:2" coordorigin="8215,4508" coordsize="400,0" path="m8215,4508l8615,4508e" filled="f" stroked="t" strokeweight=".47597pt" strokecolor="#545454">
                <v:path arrowok="t"/>
              </v:shape>
            </v:group>
            <v:group style="position:absolute;left:1675;top:4513;width:9862;height:2" coordorigin="1675,4513" coordsize="9862,2">
              <v:shape style="position:absolute;left:1675;top:4513;width:9862;height:2" coordorigin="1675,4513" coordsize="9862,0" path="m1675,4513l11538,4513e" filled="f" stroked="t" strokeweight=".713954pt" strokecolor="#6B6B6B">
                <v:path arrowok="t"/>
              </v:shape>
            </v:group>
            <v:group style="position:absolute;left:2366;top:4755;width:4641;height:2" coordorigin="2366,4755" coordsize="4641,2">
              <v:shape style="position:absolute;left:2366;top:4755;width:4641;height:2" coordorigin="2366,4755" coordsize="4641,0" path="m2366,4755l7006,4755e" filled="f" stroked="t" strokeweight=".713954pt" strokecolor="#6B6B6B">
                <v:path arrowok="t"/>
              </v:shape>
            </v:group>
            <v:group style="position:absolute;left:6949;top:4752;width:485;height:2" coordorigin="6949,4752" coordsize="485,2">
              <v:shape style="position:absolute;left:6949;top:4752;width:485;height:2" coordorigin="6949,4752" coordsize="485,0" path="m6949,4752l7435,4752e" filled="f" stroked="t" strokeweight=".47597pt" strokecolor="#4B4B4B">
                <v:path arrowok="t"/>
              </v:shape>
            </v:group>
            <v:group style="position:absolute;left:7378;top:4752;width:1238;height:2" coordorigin="7378,4752" coordsize="1238,2">
              <v:shape style="position:absolute;left:7378;top:4752;width:1238;height:2" coordorigin="7378,4752" coordsize="1238,0" path="m7378,4752l8615,4752e" filled="f" stroked="t" strokeweight=".713954pt" strokecolor="#676767">
                <v:path arrowok="t"/>
              </v:shape>
            </v:group>
            <v:group style="position:absolute;left:8558;top:4752;width:614;height:2" coordorigin="8558,4752" coordsize="614,2">
              <v:shape style="position:absolute;left:8558;top:4752;width:614;height:2" coordorigin="8558,4752" coordsize="614,0" path="m8558,4752l9172,4752e" filled="f" stroked="t" strokeweight=".47597pt" strokecolor="#3F3F3F">
                <v:path arrowok="t"/>
              </v:shape>
            </v:group>
            <v:group style="position:absolute;left:9115;top:4750;width:2423;height:2" coordorigin="9115,4750" coordsize="2423,2">
              <v:shape style="position:absolute;left:9115;top:4750;width:2423;height:2" coordorigin="9115,4750" coordsize="2423,0" path="m9115,4750l11538,4750e" filled="f" stroked="t" strokeweight=".713954pt" strokecolor="#747474">
                <v:path arrowok="t"/>
              </v:shape>
            </v:group>
            <v:group style="position:absolute;left:4936;top:4752;width:2;height:641" coordorigin="4936,4752" coordsize="2,641">
              <v:shape style="position:absolute;left:4936;top:4752;width:2;height:641" coordorigin="4936,4752" coordsize="0,641" path="m4936,5393l4936,4752e" filled="f" stroked="t" strokeweight=".951939pt" strokecolor="#707070">
                <v:path arrowok="t"/>
              </v:shape>
            </v:group>
            <v:group style="position:absolute;left:7839;top:4743;width:2;height:516" coordorigin="7839,4743" coordsize="2,516">
              <v:shape style="position:absolute;left:7839;top:4743;width:2;height:516" coordorigin="7839,4743" coordsize="0,516" path="m7839,5259l7839,4743e" filled="f" stroked="t" strokeweight=".951939pt" strokecolor="#6B6B6B">
                <v:path arrowok="t"/>
              </v:shape>
            </v:group>
            <v:group style="position:absolute;left:11528;top:4709;width:2;height:813" coordorigin="11528,4709" coordsize="2,813">
              <v:shape style="position:absolute;left:11528;top:4709;width:2;height:813" coordorigin="11528,4709" coordsize="0,813" path="m11528,5522l11528,4709e" filled="f" stroked="t" strokeweight=".47597pt" strokecolor="#606060">
                <v:path arrowok="t"/>
              </v:shape>
            </v:group>
            <v:group style="position:absolute;left:6930;top:5249;width:505;height:2" coordorigin="6930,5249" coordsize="505,2">
              <v:shape style="position:absolute;left:6930;top:5249;width:505;height:2" coordorigin="6930,5249" coordsize="505,0" path="m6930,5249l7435,5249e" filled="f" stroked="t" strokeweight=".47597pt" strokecolor="#4F4F4F">
                <v:path arrowok="t"/>
              </v:shape>
            </v:group>
            <v:group style="position:absolute;left:4926;top:5247;width:3346;height:2" coordorigin="4926,5247" coordsize="3346,2">
              <v:shape style="position:absolute;left:4926;top:5247;width:3346;height:2" coordorigin="4926,5247" coordsize="3346,0" path="m4926,5247l8272,5247e" filled="f" stroked="t" strokeweight=".713954pt" strokecolor="#6B6B6B">
                <v:path arrowok="t"/>
              </v:shape>
            </v:group>
            <v:group style="position:absolute;left:8215;top:5245;width:400;height:2" coordorigin="8215,5245" coordsize="400,2">
              <v:shape style="position:absolute;left:8215;top:5245;width:400;height:2" coordorigin="8215,5245" coordsize="400,0" path="m8215,5245l8615,5245e" filled="f" stroked="t" strokeweight=".47597pt" strokecolor="#4F4F4F">
                <v:path arrowok="t"/>
              </v:shape>
            </v:group>
            <v:group style="position:absolute;left:8534;top:5247;width:3003;height:2" coordorigin="8534,5247" coordsize="3003,2">
              <v:shape style="position:absolute;left:8534;top:5247;width:3003;height:2" coordorigin="8534,5247" coordsize="3003,0" path="m8534,5247l11538,5247e" filled="f" stroked="t" strokeweight=".713954pt" strokecolor="#6B6B6B">
                <v:path arrowok="t"/>
              </v:shape>
            </v:group>
            <v:group style="position:absolute;left:2375;top:5202;width:2;height:311" coordorigin="2375,5202" coordsize="2,311">
              <v:shape style="position:absolute;left:2375;top:5202;width:2;height:311" coordorigin="2375,5202" coordsize="0,311" path="m2375,5512l2375,5202e" filled="f" stroked="t" strokeweight=".47597pt" strokecolor="#545454">
                <v:path arrowok="t"/>
              </v:shape>
            </v:group>
            <v:group style="position:absolute;left:4936;top:5202;width:2;height:311" coordorigin="4936,5202" coordsize="2,311">
              <v:shape style="position:absolute;left:4936;top:5202;width:2;height:311" coordorigin="4936,5202" coordsize="0,311" path="m4936,5512l4936,5202e" filled="f" stroked="t" strokeweight=".713954pt" strokecolor="#646464">
                <v:path arrowok="t"/>
              </v:shape>
            </v:group>
            <v:group style="position:absolute;left:4931;top:5496;width:6606;height:2" coordorigin="4931,5496" coordsize="6606,2">
              <v:shape style="position:absolute;left:4931;top:5496;width:6606;height:2" coordorigin="4931,5496" coordsize="6606,0" path="m4931,5496l11538,5496e" filled="f" stroked="t" strokeweight=".713954pt" strokecolor="#676767">
                <v:path arrowok="t"/>
              </v:shape>
            </v:group>
            <v:group style="position:absolute;left:2375;top:5455;width:2;height:306" coordorigin="2375,5455" coordsize="2,306">
              <v:shape style="position:absolute;left:2375;top:5455;width:2;height:306" coordorigin="2375,5455" coordsize="0,306" path="m2375,5761l2375,5455e" filled="f" stroked="t" strokeweight=".47597pt" strokecolor="#2F2F2F">
                <v:path arrowok="t"/>
              </v:shape>
            </v:group>
            <v:group style="position:absolute;left:4936;top:5455;width:2;height:555" coordorigin="4936,5455" coordsize="2,555">
              <v:shape style="position:absolute;left:4936;top:5455;width:2;height:555" coordorigin="4936,5455" coordsize="0,555" path="m4936,6010l4936,5455e" filled="f" stroked="t" strokeweight=".47597pt" strokecolor="#444444">
                <v:path arrowok="t"/>
              </v:shape>
            </v:group>
            <v:group style="position:absolute;left:4931;top:5747;width:3341;height:2" coordorigin="4931,5747" coordsize="3341,2">
              <v:shape style="position:absolute;left:4931;top:5747;width:3341;height:2" coordorigin="4931,5747" coordsize="3341,0" path="m4931,5747l8272,5747e" filled="f" stroked="t" strokeweight=".713954pt" strokecolor="#6B6B6B">
                <v:path arrowok="t"/>
              </v:shape>
            </v:group>
            <v:group style="position:absolute;left:8215;top:5744;width:957;height:2" coordorigin="8215,5744" coordsize="957,2">
              <v:shape style="position:absolute;left:8215;top:5744;width:957;height:2" coordorigin="8215,5744" coordsize="957,0" path="m8215,5744l9172,5744e" filled="f" stroked="t" strokeweight=".47597pt" strokecolor="#4F4F4F">
                <v:path arrowok="t"/>
              </v:shape>
            </v:group>
            <v:group style="position:absolute;left:9115;top:5744;width:2423;height:2" coordorigin="9115,5744" coordsize="2423,2">
              <v:shape style="position:absolute;left:9115;top:5744;width:2423;height:2" coordorigin="9115,5744" coordsize="2423,0" path="m9115,5744l11538,5744e" filled="f" stroked="t" strokeweight=".713954pt" strokecolor="#6B6B6B">
                <v:path arrowok="t"/>
              </v:shape>
            </v:group>
            <v:group style="position:absolute;left:347;top:5704;width:2;height:296" coordorigin="347,5704" coordsize="2,296">
              <v:shape style="position:absolute;left:347;top:5704;width:2;height:296" coordorigin="347,5704" coordsize="0,296" path="m347,6000l347,5704e" filled="f" stroked="t" strokeweight=".47597pt" strokecolor="#343434">
                <v:path arrowok="t"/>
              </v:shape>
            </v:group>
            <v:group style="position:absolute;left:2837;top:5990;width:524;height:2" coordorigin="2837,5990" coordsize="524,2">
              <v:shape style="position:absolute;left:2837;top:5990;width:524;height:2" coordorigin="2837,5990" coordsize="524,0" path="m2837,5990l3360,5990e" filled="f" stroked="t" strokeweight=".47597pt" strokecolor="#484848">
                <v:path arrowok="t"/>
              </v:shape>
            </v:group>
            <v:group style="position:absolute;left:2370;top:5988;width:2551;height:2" coordorigin="2370,5988" coordsize="2551,2">
              <v:shape style="position:absolute;left:2370;top:5988;width:2551;height:2" coordorigin="2370,5988" coordsize="2551,0" path="m2370,5988l4922,5988e" filled="f" stroked="t" strokeweight=".713954pt" strokecolor="#676767">
                <v:path arrowok="t"/>
              </v:shape>
            </v:group>
            <v:group style="position:absolute;left:4488;top:5990;width:476;height:2" coordorigin="4488,5990" coordsize="476,2">
              <v:shape style="position:absolute;left:4488;top:5990;width:476;height:2" coordorigin="4488,5990" coordsize="476,0" path="m4488,5990l4964,5990e" filled="f" stroked="t" strokeweight=".47597pt" strokecolor="#545454">
                <v:path arrowok="t"/>
              </v:shape>
            </v:group>
            <v:group style="position:absolute;left:4893;top:5986;width:3379;height:2" coordorigin="4893,5986" coordsize="3379,2">
              <v:shape style="position:absolute;left:4893;top:5986;width:3379;height:2" coordorigin="4893,5986" coordsize="3379,0" path="m4893,5986l8272,5986e" filled="f" stroked="t" strokeweight=".47597pt" strokecolor="#6B6B6B">
                <v:path arrowok="t"/>
              </v:shape>
            </v:group>
            <v:group style="position:absolute;left:8215;top:5983;width:400;height:2" coordorigin="8215,5983" coordsize="400,2">
              <v:shape style="position:absolute;left:8215;top:5983;width:400;height:2" coordorigin="8215,5983" coordsize="400,0" path="m8215,5983l8615,5983e" filled="f" stroked="t" strokeweight=".47597pt" strokecolor="#575757">
                <v:path arrowok="t"/>
              </v:shape>
            </v:group>
            <v:group style="position:absolute;left:8558;top:5986;width:614;height:2" coordorigin="8558,5986" coordsize="614,2">
              <v:shape style="position:absolute;left:8558;top:5986;width:614;height:2" coordorigin="8558,5986" coordsize="614,0" path="m8558,5986l9172,5986e" filled="f" stroked="t" strokeweight=".47597pt" strokecolor="#3F3F3F">
                <v:path arrowok="t"/>
              </v:shape>
            </v:group>
            <v:group style="position:absolute;left:9115;top:5983;width:2423;height:2" coordorigin="9115,5983" coordsize="2423,2">
              <v:shape style="position:absolute;left:9115;top:5983;width:2423;height:2" coordorigin="9115,5983" coordsize="2423,0" path="m9115,5983l11538,5983e" filled="f" stroked="t" strokeweight=".713954pt" strokecolor="#6B6B6B">
                <v:path arrowok="t"/>
              </v:shape>
            </v:group>
            <v:group style="position:absolute;left:847;top:6232;width:3841;height:2" coordorigin="847,6232" coordsize="3841,2">
              <v:shape style="position:absolute;left:847;top:6232;width:3841;height:2" coordorigin="847,6232" coordsize="3841,0" path="m847,6232l4688,6232e" filled="f" stroked="t" strokeweight=".713954pt" strokecolor="#707070">
                <v:path arrowok="t"/>
              </v:shape>
            </v:group>
            <v:group style="position:absolute;left:4631;top:6230;width:333;height:2" coordorigin="4631,6230" coordsize="333,2">
              <v:shape style="position:absolute;left:4631;top:6230;width:333;height:2" coordorigin="4631,6230" coordsize="333,0" path="m4631,6230l4964,6230e" filled="f" stroked="t" strokeweight=".47597pt" strokecolor="#5B5B5B">
                <v:path arrowok="t"/>
              </v:shape>
            </v:group>
            <v:group style="position:absolute;left:4938;top:5938;width:2;height:607" coordorigin="4938,5938" coordsize="2,607">
              <v:shape style="position:absolute;left:4938;top:5938;width:2;height:607" coordorigin="4938,5938" coordsize="0,607" path="m4938,6545l4938,5938e" filled="f" stroked="t" strokeweight=".951939pt" strokecolor="#6B6B6B">
                <v:path arrowok="t"/>
              </v:shape>
            </v:group>
            <v:group style="position:absolute;left:4893;top:6227;width:6645;height:2" coordorigin="4893,6227" coordsize="6645,2">
              <v:shape style="position:absolute;left:4893;top:6227;width:6645;height:2" coordorigin="4893,6227" coordsize="6645,0" path="m4893,6227l11538,6227e" filled="f" stroked="t" strokeweight=".713954pt" strokecolor="#707070">
                <v:path arrowok="t"/>
              </v:shape>
            </v:group>
            <v:group style="position:absolute;left:11533;top:5938;width:2;height:320" coordorigin="11533,5938" coordsize="2,320">
              <v:shape style="position:absolute;left:11533;top:5938;width:2;height:320" coordorigin="11533,5938" coordsize="0,320" path="m11533,6258l11533,5938e" filled="f" stroked="t" strokeweight=".47597pt" strokecolor="#606060">
                <v:path arrowok="t"/>
              </v:shape>
            </v:group>
            <v:group style="position:absolute;left:2380;top:4222;width:2;height:6789" coordorigin="2380,4222" coordsize="2,6789">
              <v:shape style="position:absolute;left:2380;top:4222;width:2;height:6789" coordorigin="2380,4222" coordsize="0,6789" path="m2380,11010l2380,4222e" filled="f" stroked="t" strokeweight=".713954pt" strokecolor="#646464">
                <v:path arrowok="t"/>
              </v:shape>
            </v:group>
            <v:group style="position:absolute;left:7844;top:6225;width:2;height:320" coordorigin="7844,6225" coordsize="2,320">
              <v:shape style="position:absolute;left:7844;top:6225;width:2;height:320" coordorigin="7844,6225" coordsize="0,320" path="m7844,6545l7844,6225e" filled="f" stroked="t" strokeweight=".47597pt" strokecolor="#4F4F4F">
                <v:path arrowok="t"/>
              </v:shape>
            </v:group>
            <v:group style="position:absolute;left:2380;top:6488;width:2;height:263" coordorigin="2380,6488" coordsize="2,263">
              <v:shape style="position:absolute;left:2380;top:6488;width:2;height:263" coordorigin="2380,6488" coordsize="0,263" path="m2380,6751l2380,6488e" filled="f" stroked="t" strokeweight=".47597pt" strokecolor="#343434">
                <v:path arrowok="t"/>
              </v:shape>
            </v:group>
            <v:group style="position:absolute;left:2375;top:6705;width:1138;height:2" coordorigin="2375,6705" coordsize="1138,2">
              <v:shape style="position:absolute;left:2375;top:6705;width:1138;height:2" coordorigin="2375,6705" coordsize="1138,0" path="m2375,6705l3513,6705e" filled="f" stroked="t" strokeweight=".47597pt" strokecolor="#646464">
                <v:path arrowok="t"/>
              </v:shape>
            </v:group>
            <v:group style="position:absolute;left:4941;top:6488;width:2;height:464" coordorigin="4941,6488" coordsize="2,464">
              <v:shape style="position:absolute;left:4941;top:6488;width:2;height:464" coordorigin="4941,6488" coordsize="0,464" path="m4941,6951l4941,6488e" filled="f" stroked="t" strokeweight=".47597pt" strokecolor="#4B4B4B">
                <v:path arrowok="t"/>
              </v:shape>
            </v:group>
            <v:group style="position:absolute;left:6949;top:6703;width:485;height:2" coordorigin="6949,6703" coordsize="485,2">
              <v:shape style="position:absolute;left:6949;top:6703;width:485;height:2" coordorigin="6949,6703" coordsize="485,0" path="m6949,6703l7435,6703e" filled="f" stroked="t" strokeweight=".47597pt" strokecolor="#575757">
                <v:path arrowok="t"/>
              </v:shape>
            </v:group>
            <v:group style="position:absolute;left:3413;top:6703;width:4860;height:2" coordorigin="3413,6703" coordsize="4860,2">
              <v:shape style="position:absolute;left:3413;top:6703;width:4860;height:2" coordorigin="3413,6703" coordsize="4860,0" path="m3413,6703l8272,6703e" filled="f" stroked="t" strokeweight=".713954pt" strokecolor="#777777">
                <v:path arrowok="t"/>
              </v:shape>
            </v:group>
            <v:group style="position:absolute;left:7849;top:6488;width:2;height:464" coordorigin="7849,6488" coordsize="2,464">
              <v:shape style="position:absolute;left:7849;top:6488;width:2;height:464" coordorigin="7849,6488" coordsize="0,464" path="m7849,6951l7849,6488e" filled="f" stroked="t" strokeweight=".951939pt" strokecolor="#6B6B6B">
                <v:path arrowok="t"/>
              </v:shape>
            </v:group>
            <v:group style="position:absolute;left:8215;top:6700;width:957;height:2" coordorigin="8215,6700" coordsize="957,2">
              <v:shape style="position:absolute;left:8215;top:6700;width:957;height:2" coordorigin="8215,6700" coordsize="957,0" path="m8215,6700l9172,6700e" filled="f" stroked="t" strokeweight=".47597pt" strokecolor="#606060">
                <v:path arrowok="t"/>
              </v:shape>
            </v:group>
            <v:group style="position:absolute;left:8986;top:6700;width:2556;height:2" coordorigin="8986,6700" coordsize="2556,2">
              <v:shape style="position:absolute;left:8986;top:6700;width:2556;height:2" coordorigin="8986,6700" coordsize="2556,0" path="m8986,6700l11542,6700e" filled="f" stroked="t" strokeweight=".713954pt" strokecolor="#777777">
                <v:path arrowok="t"/>
              </v:shape>
            </v:group>
            <v:group style="position:absolute;left:2380;top:6693;width:2;height:268" coordorigin="2380,6693" coordsize="2,268">
              <v:shape style="position:absolute;left:2380;top:6693;width:2;height:268" coordorigin="2380,6693" coordsize="0,268" path="m2380,6961l2380,6693e" filled="f" stroked="t" strokeweight=".47597pt" strokecolor="#4B4B4B">
                <v:path arrowok="t"/>
              </v:shape>
            </v:group>
            <v:group style="position:absolute;left:2370;top:6944;width:5064;height:2" coordorigin="2370,6944" coordsize="5064,2">
              <v:shape style="position:absolute;left:2370;top:6944;width:5064;height:2" coordorigin="2370,6944" coordsize="5064,0" path="m2370,6944l7435,6944e" filled="f" stroked="t" strokeweight=".713954pt" strokecolor="#747474">
                <v:path arrowok="t"/>
              </v:shape>
            </v:group>
            <v:group style="position:absolute;left:7378;top:6942;width:495;height:2" coordorigin="7378,6942" coordsize="495,2">
              <v:shape style="position:absolute;left:7378;top:6942;width:495;height:2" coordorigin="7378,6942" coordsize="495,0" path="m7378,6942l7873,6942e" filled="f" stroked="t" strokeweight=".47597pt" strokecolor="#6B6B6B">
                <v:path arrowok="t"/>
              </v:shape>
            </v:group>
            <v:group style="position:absolute;left:7725;top:6942;width:890;height:2" coordorigin="7725,6942" coordsize="890,2">
              <v:shape style="position:absolute;left:7725;top:6942;width:890;height:2" coordorigin="7725,6942" coordsize="890,0" path="m7725,6942l8615,6942e" filled="f" stroked="t" strokeweight=".951939pt" strokecolor="#747474">
                <v:path arrowok="t"/>
              </v:shape>
            </v:group>
            <v:group style="position:absolute;left:8558;top:6942;width:614;height:2" coordorigin="8558,6942" coordsize="614,2">
              <v:shape style="position:absolute;left:8558;top:6942;width:614;height:2" coordorigin="8558,6942" coordsize="614,0" path="m8558,6942l9172,6942e" filled="f" stroked="t" strokeweight=".47597pt" strokecolor="#4B4B4B">
                <v:path arrowok="t"/>
              </v:shape>
            </v:group>
            <v:group style="position:absolute;left:9115;top:6939;width:2427;height:2" coordorigin="9115,6939" coordsize="2427,2">
              <v:shape style="position:absolute;left:9115;top:6939;width:2427;height:2" coordorigin="9115,6939" coordsize="2427,0" path="m9115,6939l11542,6939e" filled="f" stroked="t" strokeweight=".713954pt" strokecolor="#777777">
                <v:path arrowok="t"/>
              </v:shape>
            </v:group>
            <v:group style="position:absolute;left:347;top:6904;width:2;height:569" coordorigin="347,6904" coordsize="2,569">
              <v:shape style="position:absolute;left:347;top:6904;width:2;height:569" coordorigin="347,6904" coordsize="0,569" path="m347,7473l347,6904e" filled="f" stroked="t" strokeweight=".47597pt" strokecolor="#3F3F3F">
                <v:path arrowok="t"/>
              </v:shape>
            </v:group>
            <v:group style="position:absolute;left:343;top:7186;width:11200;height:2" coordorigin="343,7186" coordsize="11200,2">
              <v:shape style="position:absolute;left:343;top:7186;width:11200;height:2" coordorigin="343,7186" coordsize="11200,0" path="m343,7186l11542,7186e" filled="f" stroked="t" strokeweight=".713954pt" strokecolor="#747474">
                <v:path arrowok="t"/>
              </v:shape>
            </v:group>
            <v:group style="position:absolute;left:7378;top:7181;width:485;height:2" coordorigin="7378,7181" coordsize="485,2">
              <v:shape style="position:absolute;left:7378;top:7181;width:485;height:2" coordorigin="7378,7181" coordsize="485,0" path="m7378,7181l7863,7181e" filled="f" stroked="t" strokeweight=".47597pt" strokecolor="#676767">
                <v:path arrowok="t"/>
              </v:shape>
            </v:group>
            <v:group style="position:absolute;left:8558;top:7181;width:614;height:2" coordorigin="8558,7181" coordsize="614,2">
              <v:shape style="position:absolute;left:8558;top:7181;width:614;height:2" coordorigin="8558,7181" coordsize="614,0" path="m8558,7181l9172,7181e" filled="f" stroked="t" strokeweight=".47597pt" strokecolor="#5B5B5B">
                <v:path arrowok="t"/>
              </v:shape>
            </v:group>
            <v:group style="position:absolute;left:4631;top:7654;width:324;height:2" coordorigin="4631,7654" coordsize="324,2">
              <v:shape style="position:absolute;left:4631;top:7654;width:324;height:2" coordorigin="4631,7654" coordsize="324,0" path="m4631,7654l4955,7654e" filled="f" stroked="t" strokeweight=".47597pt" strokecolor="#4B4B4B">
                <v:path arrowok="t"/>
              </v:shape>
            </v:group>
            <v:group style="position:absolute;left:343;top:7654;width:7092;height:2" coordorigin="343,7654" coordsize="7092,2">
              <v:shape style="position:absolute;left:343;top:7654;width:7092;height:2" coordorigin="343,7654" coordsize="7092,0" path="m343,7654l7435,7654e" filled="f" stroked="t" strokeweight=".713954pt" strokecolor="#707070">
                <v:path arrowok="t"/>
              </v:shape>
            </v:group>
            <v:group style="position:absolute;left:7378;top:7649;width:485;height:2" coordorigin="7378,7649" coordsize="485,2">
              <v:shape style="position:absolute;left:7378;top:7649;width:485;height:2" coordorigin="7378,7649" coordsize="485,0" path="m7378,7649l7863,7649e" filled="f" stroked="t" strokeweight=".47597pt" strokecolor="#5B5B5B">
                <v:path arrowok="t"/>
              </v:shape>
            </v:group>
            <v:group style="position:absolute;left:7720;top:7649;width:942;height:2" coordorigin="7720,7649" coordsize="942,2">
              <v:shape style="position:absolute;left:7720;top:7649;width:942;height:2" coordorigin="7720,7649" coordsize="942,0" path="m7720,7649l8663,7649e" filled="f" stroked="t" strokeweight=".951939pt" strokecolor="#747474">
                <v:path arrowok="t"/>
              </v:shape>
            </v:group>
            <v:group style="position:absolute;left:8558;top:7649;width:871;height:2" coordorigin="8558,7649" coordsize="871,2">
              <v:shape style="position:absolute;left:8558;top:7649;width:871;height:2" coordorigin="8558,7649" coordsize="871,0" path="m8558,7649l9429,7649e" filled="f" stroked="t" strokeweight=".47597pt" strokecolor="#5B5B5B">
                <v:path arrowok="t"/>
              </v:shape>
            </v:group>
            <v:group style="position:absolute;left:9353;top:7649;width:2194;height:2" coordorigin="9353,7649" coordsize="2194,2">
              <v:shape style="position:absolute;left:9353;top:7649;width:2194;height:2" coordorigin="9353,7649" coordsize="2194,0" path="m9353,7649l11547,7649e" filled="f" stroked="t" strokeweight=".713954pt" strokecolor="#777777">
                <v:path arrowok="t"/>
              </v:shape>
            </v:group>
            <v:group style="position:absolute;left:4945;top:7649;width:2;height:727" coordorigin="4945,7649" coordsize="2,727">
              <v:shape style="position:absolute;left:4945;top:7649;width:2;height:727" coordorigin="4945,7649" coordsize="0,727" path="m4945,8376l4945,7649e" filled="f" stroked="t" strokeweight=".713954pt" strokecolor="#676767">
                <v:path arrowok="t"/>
              </v:shape>
            </v:group>
            <v:group style="position:absolute;left:4936;top:7891;width:6611;height:2" coordorigin="4936,7891" coordsize="6611,2">
              <v:shape style="position:absolute;left:4936;top:7891;width:6611;height:2" coordorigin="4936,7891" coordsize="6611,0" path="m4936,7891l11547,7891e" filled="f" stroked="t" strokeweight=".713954pt" strokecolor="#747474">
                <v:path arrowok="t"/>
              </v:shape>
            </v:group>
            <v:group style="position:absolute;left:8558;top:7889;width:614;height:2" coordorigin="8558,7889" coordsize="614,2">
              <v:shape style="position:absolute;left:8558;top:7889;width:614;height:2" coordorigin="8558,7889" coordsize="614,0" path="m8558,7889l9172,7889e" filled="f" stroked="t" strokeweight=".47597pt" strokecolor="#484848">
                <v:path arrowok="t"/>
              </v:shape>
            </v:group>
            <v:group style="position:absolute;left:9115;top:7889;width:314;height:2" coordorigin="9115,7889" coordsize="314,2">
              <v:shape style="position:absolute;left:9115;top:7889;width:314;height:2" coordorigin="9115,7889" coordsize="314,0" path="m9115,7889l9429,7889e" filled="f" stroked="t" strokeweight=".47597pt" strokecolor="#6B6B6B">
                <v:path arrowok="t"/>
              </v:shape>
            </v:group>
            <v:group style="position:absolute;left:355;top:4800;width:2;height:9810" coordorigin="355,4800" coordsize="2,9810">
              <v:shape style="position:absolute;left:355;top:4800;width:2;height:9810" coordorigin="355,4800" coordsize="0,9810" path="m355,14610l355,4800e" filled="f" stroked="t" strokeweight=".713954pt" strokecolor="#575757">
                <v:path arrowok="t"/>
              </v:shape>
            </v:group>
            <v:group style="position:absolute;left:2380;top:7850;width:2;height:292" coordorigin="2380,7850" coordsize="2,292">
              <v:shape style="position:absolute;left:2380;top:7850;width:2;height:292" coordorigin="2380,7850" coordsize="0,292" path="m2380,8142l2380,7850e" filled="f" stroked="t" strokeweight=".47597pt" strokecolor="#4B4B4B">
                <v:path arrowok="t"/>
              </v:shape>
            </v:group>
            <v:group style="position:absolute;left:4936;top:8130;width:4288;height:2" coordorigin="4936,8130" coordsize="4288,2">
              <v:shape style="position:absolute;left:4936;top:8130;width:4288;height:2" coordorigin="4936,8130" coordsize="4288,0" path="m4936,8130l9224,8130e" filled="f" stroked="t" strokeweight=".713954pt" strokecolor="#707070">
                <v:path arrowok="t"/>
              </v:shape>
            </v:group>
            <v:group style="position:absolute;left:8558;top:8128;width:666;height:2" coordorigin="8558,8128" coordsize="666,2">
              <v:shape style="position:absolute;left:8558;top:8128;width:666;height:2" coordorigin="8558,8128" coordsize="666,0" path="m8558,8128l9224,8128e" filled="f" stroked="t" strokeweight=".47597pt" strokecolor="#4F4F4F">
                <v:path arrowok="t"/>
              </v:shape>
            </v:group>
            <v:group style="position:absolute;left:9115;top:8128;width:314;height:2" coordorigin="9115,8128" coordsize="314,2">
              <v:shape style="position:absolute;left:9115;top:8128;width:314;height:2" coordorigin="9115,8128" coordsize="314,0" path="m9115,8128l9429,8128e" filled="f" stroked="t" strokeweight=".47597pt" strokecolor="#6B6B6B">
                <v:path arrowok="t"/>
              </v:shape>
            </v:group>
            <v:group style="position:absolute;left:9343;top:8128;width:2204;height:2" coordorigin="9343,8128" coordsize="2204,2">
              <v:shape style="position:absolute;left:9343;top:8128;width:2204;height:2" coordorigin="9343,8128" coordsize="2204,0" path="m9343,8128l11547,8128e" filled="f" stroked="t" strokeweight=".713954pt" strokecolor="#777777">
                <v:path arrowok="t"/>
              </v:shape>
            </v:group>
            <v:group style="position:absolute;left:11545;top:7817;width:2;height:7387" coordorigin="11545,7817" coordsize="2,7387">
              <v:shape style="position:absolute;left:11545;top:7817;width:2;height:7387" coordorigin="11545,7817" coordsize="0,7387" path="m11545,15203l11545,7817e" filled="f" stroked="t" strokeweight=".47597pt" strokecolor="#747474">
                <v:path arrowok="t"/>
              </v:shape>
            </v:group>
            <v:group style="position:absolute;left:347;top:8376;width:747;height:2" coordorigin="347,8376" coordsize="747,2">
              <v:shape style="position:absolute;left:347;top:8376;width:747;height:2" coordorigin="347,8376" coordsize="747,0" path="m347,8376l1095,8376e" filled="f" stroked="t" strokeweight=".47597pt" strokecolor="#4B4B4B">
                <v:path arrowok="t"/>
              </v:shape>
            </v:group>
            <v:group style="position:absolute;left:364;top:736;width:2;height:15935" coordorigin="364,736" coordsize="2,15935">
              <v:shape style="position:absolute;left:364;top:736;width:2;height:15935" coordorigin="364,736" coordsize="0,15935" path="m364,16671l364,736e" filled="f" stroked="t" strokeweight=".47597pt" strokecolor="#575757">
                <v:path arrowok="t"/>
              </v:shape>
            </v:group>
            <v:group style="position:absolute;left:4631;top:8371;width:333;height:2" coordorigin="4631,8371" coordsize="333,2">
              <v:shape style="position:absolute;left:4631;top:8371;width:333;height:2" coordorigin="4631,8371" coordsize="333,0" path="m4631,8371l4964,8371e" filled="f" stroked="t" strokeweight=".47597pt" strokecolor="#484848">
                <v:path arrowok="t"/>
              </v:shape>
            </v:group>
            <v:group style="position:absolute;left:371;top:8371;width:11181;height:2" coordorigin="371,8371" coordsize="11181,2">
              <v:shape style="position:absolute;left:371;top:8371;width:11181;height:2" coordorigin="371,8371" coordsize="11181,0" path="m371,8371l11552,8371e" filled="f" stroked="t" strokeweight=".713954pt" strokecolor="#707070">
                <v:path arrowok="t"/>
              </v:shape>
            </v:group>
            <v:group style="position:absolute;left:8463;top:8367;width:709;height:2" coordorigin="8463,8367" coordsize="709,2">
              <v:shape style="position:absolute;left:8463;top:8367;width:709;height:2" coordorigin="8463,8367" coordsize="709,0" path="m8463,8367l9172,8367e" filled="f" stroked="t" strokeweight=".47597pt" strokecolor="#4F4F4F">
                <v:path arrowok="t"/>
              </v:shape>
            </v:group>
            <v:group style="position:absolute;left:343;top:8845;width:1409;height:2" coordorigin="343,8845" coordsize="1409,2">
              <v:shape style="position:absolute;left:343;top:8845;width:1409;height:2" coordorigin="343,8845" coordsize="1409,0" path="m343,8845l1752,8845e" filled="f" stroked="t" strokeweight=".47597pt" strokecolor="#646464">
                <v:path arrowok="t"/>
              </v:shape>
            </v:group>
            <v:group style="position:absolute;left:419;top:8847;width:1975;height:2" coordorigin="419,8847" coordsize="1975,2">
              <v:shape style="position:absolute;left:419;top:8847;width:1975;height:2" coordorigin="419,8847" coordsize="1975,0" path="m419,8847l2394,8847e" filled="f" stroked="t" strokeweight=".951939pt" strokecolor="#707070">
                <v:path arrowok="t"/>
              </v:shape>
            </v:group>
            <v:group style="position:absolute;left:2385;top:8601;width:2;height:526" coordorigin="2385,8601" coordsize="2,526">
              <v:shape style="position:absolute;left:2385;top:8601;width:2;height:526" coordorigin="2385,8601" coordsize="0,526" path="m2385,9127l2385,8601e" filled="f" stroked="t" strokeweight=".47597pt" strokecolor="#3B3B3B">
                <v:path arrowok="t"/>
              </v:shape>
            </v:group>
            <v:group style="position:absolute;left:2332;top:8845;width:562;height:2" coordorigin="2332,8845" coordsize="562,2">
              <v:shape style="position:absolute;left:2332;top:8845;width:562;height:2" coordorigin="2332,8845" coordsize="562,0" path="m2332,8845l2894,8845e" filled="f" stroked="t" strokeweight=".47597pt" strokecolor="#606060">
                <v:path arrowok="t"/>
              </v:shape>
            </v:group>
            <v:group style="position:absolute;left:2970;top:8842;width:2342;height:2" coordorigin="2970,8842" coordsize="2342,2">
              <v:shape style="position:absolute;left:2970;top:8842;width:2342;height:2" coordorigin="2970,8842" coordsize="2342,0" path="m2970,8842l5312,8842e" filled="f" stroked="t" strokeweight=".713954pt" strokecolor="#707070">
                <v:path arrowok="t"/>
              </v:shape>
            </v:group>
            <v:group style="position:absolute;left:6397;top:8840;width:324;height:2" coordorigin="6397,8840" coordsize="324,2">
              <v:shape style="position:absolute;left:6397;top:8840;width:324;height:2" coordorigin="6397,8840" coordsize="324,0" path="m6397,8840l6721,8840e" filled="f" stroked="t" strokeweight=".47597pt" strokecolor="#3F3F3F">
                <v:path arrowok="t"/>
              </v:shape>
            </v:group>
            <v:group style="position:absolute;left:7806;top:8840;width:466;height:2" coordorigin="7806,8840" coordsize="466,2">
              <v:shape style="position:absolute;left:7806;top:8840;width:466;height:2" coordorigin="7806,8840" coordsize="466,0" path="m7806,8840l8272,8840e" filled="f" stroked="t" strokeweight=".47597pt" strokecolor="#676767">
                <v:path arrowok="t"/>
              </v:shape>
            </v:group>
            <v:group style="position:absolute;left:2789;top:8840;width:8758;height:2" coordorigin="2789,8840" coordsize="8758,2">
              <v:shape style="position:absolute;left:2789;top:8840;width:8758;height:2" coordorigin="2789,8840" coordsize="8758,0" path="m2789,8840l11547,8840e" filled="f" stroked="t" strokeweight=".713954pt" strokecolor="#707070">
                <v:path arrowok="t"/>
              </v:shape>
            </v:group>
            <v:group style="position:absolute;left:9115;top:8835;width:314;height:2" coordorigin="9115,8835" coordsize="314,2">
              <v:shape style="position:absolute;left:9115;top:8835;width:314;height:2" coordorigin="9115,8835" coordsize="314,0" path="m9115,8835l9429,8835e" filled="f" stroked="t" strokeweight=".47597pt" strokecolor="#646464">
                <v:path arrowok="t"/>
              </v:shape>
            </v:group>
            <v:group style="position:absolute;left:11542;top:8792;width:2;height:559" coordorigin="11542,8792" coordsize="2,559">
              <v:shape style="position:absolute;left:11542;top:8792;width:2;height:559" coordorigin="11542,8792" coordsize="0,559" path="m11542,9351l11542,8792e" filled="f" stroked="t" strokeweight=".47597pt" strokecolor="#5B5B5B">
                <v:path arrowok="t"/>
              </v:shape>
            </v:group>
            <v:group style="position:absolute;left:2385;top:9069;width:2;height:282" coordorigin="2385,9069" coordsize="2,282">
              <v:shape style="position:absolute;left:2385;top:9069;width:2;height:282" coordorigin="2385,9069" coordsize="0,282" path="m2385,9351l2385,9069e" filled="f" stroked="t" strokeweight=".47597pt" strokecolor="#4F4F4F">
                <v:path arrowok="t"/>
              </v:shape>
            </v:group>
            <v:group style="position:absolute;left:347;top:9698;width:476;height:2" coordorigin="347,9698" coordsize="476,2">
              <v:shape style="position:absolute;left:347;top:9698;width:476;height:2" coordorigin="347,9698" coordsize="476,0" path="m347,9698l823,9698e" filled="f" stroked="t" strokeweight=".47597pt" strokecolor="#646464">
                <v:path arrowok="t"/>
              </v:shape>
            </v:group>
            <v:group style="position:absolute;left:766;top:9696;width:328;height:2" coordorigin="766,9696" coordsize="328,2">
              <v:shape style="position:absolute;left:766;top:9696;width:328;height:2" coordorigin="766,9696" coordsize="328,0" path="m766,9696l1095,9696e" filled="f" stroked="t" strokeweight=".47597pt" strokecolor="#484848">
                <v:path arrowok="t"/>
              </v:shape>
            </v:group>
            <v:group style="position:absolute;left:1038;top:9696;width:10514;height:2" coordorigin="1038,9696" coordsize="10514,2">
              <v:shape style="position:absolute;left:1038;top:9696;width:10514;height:2" coordorigin="1038,9696" coordsize="10514,0" path="m1038,9696l11552,9696e" filled="f" stroked="t" strokeweight=".713954pt" strokecolor="#747474">
                <v:path arrowok="t"/>
              </v:shape>
            </v:group>
            <v:group style="position:absolute;left:7806;top:9691;width:466;height:2" coordorigin="7806,9691" coordsize="466,2">
              <v:shape style="position:absolute;left:7806;top:9691;width:466;height:2" coordorigin="7806,9691" coordsize="466,0" path="m7806,9691l8272,9691e" filled="f" stroked="t" strokeweight=".47597pt" strokecolor="#4B4B4B">
                <v:path arrowok="t"/>
              </v:shape>
            </v:group>
            <v:group style="position:absolute;left:8215;top:9691;width:400;height:2" coordorigin="8215,9691" coordsize="400,2">
              <v:shape style="position:absolute;left:8215;top:9691;width:400;height:2" coordorigin="8215,9691" coordsize="400,0" path="m8215,9691l8615,9691e" filled="f" stroked="t" strokeweight=".47597pt" strokecolor="#6B6B6B">
                <v:path arrowok="t"/>
              </v:shape>
            </v:group>
            <v:group style="position:absolute;left:9372;top:9691;width:647;height:2" coordorigin="9372,9691" coordsize="647,2">
              <v:shape style="position:absolute;left:9372;top:9691;width:647;height:2" coordorigin="9372,9691" coordsize="647,0" path="m9372,9691l10019,9691e" filled="f" stroked="t" strokeweight=".47597pt" strokecolor="#575757">
                <v:path arrowok="t"/>
              </v:shape>
            </v:group>
            <v:group style="position:absolute;left:4898;top:9940;width:414;height:2" coordorigin="4898,9940" coordsize="414,2">
              <v:shape style="position:absolute;left:4898;top:9940;width:414;height:2" coordorigin="4898,9940" coordsize="414,0" path="m4898,9940l5312,9940e" filled="f" stroked="t" strokeweight=".47597pt" strokecolor="#545454">
                <v:path arrowok="t"/>
              </v:shape>
            </v:group>
            <v:group style="position:absolute;left:6397;top:9940;width:324;height:2" coordorigin="6397,9940" coordsize="324,2">
              <v:shape style="position:absolute;left:6397;top:9940;width:324;height:2" coordorigin="6397,9940" coordsize="324,0" path="m6397,9940l6721,9940e" filled="f" stroked="t" strokeweight=".47597pt" strokecolor="#3F3F3F">
                <v:path arrowok="t"/>
              </v:shape>
            </v:group>
            <v:group style="position:absolute;left:6664;top:9940;width:343;height:2" coordorigin="6664,9940" coordsize="343,2">
              <v:shape style="position:absolute;left:6664;top:9940;width:343;height:2" coordorigin="6664,9940" coordsize="343,0" path="m6664,9940l7006,9940e" filled="f" stroked="t" strokeweight=".47597pt" strokecolor="#5B5B5B">
                <v:path arrowok="t"/>
              </v:shape>
            </v:group>
            <v:group style="position:absolute;left:7735;top:9940;width:538;height:2" coordorigin="7735,9940" coordsize="538,2">
              <v:shape style="position:absolute;left:7735;top:9940;width:538;height:2" coordorigin="7735,9940" coordsize="538,0" path="m7735,9940l8272,9940e" filled="f" stroked="t" strokeweight=".47597pt" strokecolor="#4F4F4F">
                <v:path arrowok="t"/>
              </v:shape>
            </v:group>
            <v:group style="position:absolute;left:347;top:9940;width:11204;height:2" coordorigin="347,9940" coordsize="11204,2">
              <v:shape style="position:absolute;left:347;top:9940;width:11204;height:2" coordorigin="347,9940" coordsize="11204,0" path="m347,9940l11552,9940e" filled="f" stroked="t" strokeweight=".713954pt" strokecolor="#707070">
                <v:path arrowok="t"/>
              </v:shape>
            </v:group>
            <v:group style="position:absolute;left:347;top:10188;width:3094;height:2" coordorigin="347,10188" coordsize="3094,2">
              <v:shape style="position:absolute;left:347;top:10188;width:3094;height:2" coordorigin="347,10188" coordsize="3094,0" path="m347,10188l3441,10188e" filled="f" stroked="t" strokeweight=".713954pt" strokecolor="#707070">
                <v:path arrowok="t"/>
              </v:shape>
            </v:group>
            <v:group style="position:absolute;left:357;top:9868;width:2;height:382" coordorigin="357,9868" coordsize="2,382">
              <v:shape style="position:absolute;left:357;top:9868;width:2;height:382" coordorigin="357,9868" coordsize="0,382" path="m357,10250l357,9868e" filled="f" stroked="t" strokeweight=".951939pt" strokecolor="#6B6B6B">
                <v:path arrowok="t"/>
              </v:shape>
            </v:group>
            <v:group style="position:absolute;left:3303;top:10188;width:209;height:2" coordorigin="3303,10188" coordsize="209,2">
              <v:shape style="position:absolute;left:3303;top:10188;width:209;height:2" coordorigin="3303,10188" coordsize="209,0" path="m3303,10188l3513,10188e" filled="f" stroked="t" strokeweight=".47597pt" strokecolor="#5B5B5B">
                <v:path arrowok="t"/>
              </v:shape>
            </v:group>
            <v:group style="position:absolute;left:3456;top:10188;width:443;height:2" coordorigin="3456,10188" coordsize="443,2">
              <v:shape style="position:absolute;left:3456;top:10188;width:443;height:2" coordorigin="3456,10188" coordsize="443,0" path="m3456,10188l3898,10188e" filled="f" stroked="t" strokeweight=".713954pt" strokecolor="#838383">
                <v:path arrowok="t"/>
              </v:shape>
            </v:group>
            <v:group style="position:absolute;left:4741;top:10186;width:2166;height:2" coordorigin="4741,10186" coordsize="2166,2">
              <v:shape style="position:absolute;left:4741;top:10186;width:2166;height:2" coordorigin="4741,10186" coordsize="2166,0" path="m4741,10186l6906,10186e" filled="f" stroked="t" strokeweight=".713954pt" strokecolor="#707070">
                <v:path arrowok="t"/>
              </v:shape>
            </v:group>
            <v:group style="position:absolute;left:6949;top:10183;width:485;height:2" coordorigin="6949,10183" coordsize="485,2">
              <v:shape style="position:absolute;left:6949;top:10183;width:485;height:2" coordorigin="6949,10183" coordsize="485,0" path="m6949,10183l7435,10183e" filled="f" stroked="t" strokeweight=".47597pt" strokecolor="#4B4B4B">
                <v:path arrowok="t"/>
              </v:shape>
            </v:group>
            <v:group style="position:absolute;left:8215;top:10181;width:957;height:2" coordorigin="8215,10181" coordsize="957,2">
              <v:shape style="position:absolute;left:8215;top:10181;width:957;height:2" coordorigin="8215,10181" coordsize="957,0" path="m8215,10181l9172,10181e" filled="f" stroked="t" strokeweight=".47597pt" strokecolor="#545454">
                <v:path arrowok="t"/>
              </v:shape>
            </v:group>
            <v:group style="position:absolute;left:3460;top:10183;width:8091;height:2" coordorigin="3460,10183" coordsize="8091,2">
              <v:shape style="position:absolute;left:3460;top:10183;width:8091;height:2" coordorigin="3460,10183" coordsize="8091,0" path="m3460,10183l11552,10183e" filled="f" stroked="t" strokeweight=".713954pt" strokecolor="#6B6B6B">
                <v:path arrowok="t"/>
              </v:shape>
            </v:group>
            <v:group style="position:absolute;left:2387;top:10140;width:2;height:1028" coordorigin="2387,10140" coordsize="2,1028">
              <v:shape style="position:absolute;left:2387;top:10140;width:2;height:1028" coordorigin="2387,10140" coordsize="0,1028" path="m2387,11168l2387,10140e" filled="f" stroked="t" strokeweight=".951939pt" strokecolor="#646464">
                <v:path arrowok="t"/>
              </v:shape>
            </v:group>
            <v:group style="position:absolute;left:3303;top:10657;width:362;height:2" coordorigin="3303,10657" coordsize="362,2">
              <v:shape style="position:absolute;left:3303;top:10657;width:362;height:2" coordorigin="3303,10657" coordsize="362,0" path="m3303,10657l3665,10657e" filled="f" stroked="t" strokeweight=".47597pt" strokecolor="#575757">
                <v:path arrowok="t"/>
              </v:shape>
            </v:group>
            <v:group style="position:absolute;left:4631;top:10657;width:681;height:2" coordorigin="4631,10657" coordsize="681,2">
              <v:shape style="position:absolute;left:4631;top:10657;width:681;height:2" coordorigin="4631,10657" coordsize="681,0" path="m4631,10657l5312,10657e" filled="f" stroked="t" strokeweight=".47597pt" strokecolor="#545454">
                <v:path arrowok="t"/>
              </v:shape>
            </v:group>
            <v:group style="position:absolute;left:352;top:10657;width:7368;height:2" coordorigin="352,10657" coordsize="7368,2">
              <v:shape style="position:absolute;left:352;top:10657;width:7368;height:2" coordorigin="352,10657" coordsize="7368,0" path="m352,10657l7720,10657e" filled="f" stroked="t" strokeweight=".713954pt" strokecolor="#707070">
                <v:path arrowok="t"/>
              </v:shape>
            </v:group>
            <v:group style="position:absolute;left:7378;top:10652;width:485;height:2" coordorigin="7378,10652" coordsize="485,2">
              <v:shape style="position:absolute;left:7378;top:10652;width:485;height:2" coordorigin="7378,10652" coordsize="485,0" path="m7378,10652l7863,10652e" filled="f" stroked="t" strokeweight=".47597pt" strokecolor="#606060">
                <v:path arrowok="t"/>
              </v:shape>
            </v:group>
            <v:group style="position:absolute;left:7730;top:10652;width:3827;height:2" coordorigin="7730,10652" coordsize="3827,2">
              <v:shape style="position:absolute;left:7730;top:10652;width:3827;height:2" coordorigin="7730,10652" coordsize="3827,0" path="m7730,10652l11557,10652e" filled="f" stroked="t" strokeweight=".713954pt" strokecolor="#6B6B6B">
                <v:path arrowok="t"/>
              </v:shape>
            </v:group>
            <v:group style="position:absolute;left:8558;top:10652;width:614;height:2" coordorigin="8558,10652" coordsize="614,2">
              <v:shape style="position:absolute;left:8558;top:10652;width:614;height:2" coordorigin="8558,10652" coordsize="614,0" path="m8558,10652l9172,10652e" filled="f" stroked="t" strokeweight=".47597pt" strokecolor="#444444">
                <v:path arrowok="t"/>
              </v:shape>
            </v:group>
            <v:group style="position:absolute;left:881;top:10903;width:1514;height:2" coordorigin="881,10903" coordsize="1514,2">
              <v:shape style="position:absolute;left:881;top:10903;width:1514;height:2" coordorigin="881,10903" coordsize="1514,0" path="m881,10903l2394,10903e" filled="f" stroked="t" strokeweight=".713954pt" strokecolor="#808080">
                <v:path arrowok="t"/>
              </v:shape>
            </v:group>
            <v:group style="position:absolute;left:2332;top:10900;width:562;height:2" coordorigin="2332,10900" coordsize="562,2">
              <v:shape style="position:absolute;left:2332;top:10900;width:562;height:2" coordorigin="2332,10900" coordsize="562,0" path="m2332,10900l2894,10900e" filled="f" stroked="t" strokeweight=".47597pt" strokecolor="#5B5B5B">
                <v:path arrowok="t"/>
              </v:shape>
            </v:group>
            <v:group style="position:absolute;left:2837;top:10896;width:5812;height:2" coordorigin="2837,10896" coordsize="5812,2">
              <v:shape style="position:absolute;left:2837;top:10896;width:5812;height:2" coordorigin="2837,10896" coordsize="5812,0" path="m2837,10896l8648,10896e" filled="f" stroked="t" strokeweight=".713954pt" strokecolor="#747474">
                <v:path arrowok="t"/>
              </v:shape>
            </v:group>
            <v:group style="position:absolute;left:8558;top:10891;width:614;height:2" coordorigin="8558,10891" coordsize="614,2">
              <v:shape style="position:absolute;left:8558;top:10891;width:614;height:2" coordorigin="8558,10891" coordsize="614,0" path="m8558,10891l9172,10891e" filled="f" stroked="t" strokeweight=".47597pt" strokecolor="#575757">
                <v:path arrowok="t"/>
              </v:shape>
            </v:group>
            <v:group style="position:absolute;left:9115;top:10891;width:2442;height:2" coordorigin="9115,10891" coordsize="2442,2">
              <v:shape style="position:absolute;left:9115;top:10891;width:2442;height:2" coordorigin="9115,10891" coordsize="2442,0" path="m9115,10891l11557,10891e" filled="f" stroked="t" strokeweight=".713954pt" strokecolor="#707070">
                <v:path arrowok="t"/>
              </v:shape>
            </v:group>
            <v:group style="position:absolute;left:1730;top:10891;width:2;height:994" coordorigin="1730,10891" coordsize="2,994">
              <v:shape style="position:absolute;left:1730;top:10891;width:2;height:994" coordorigin="1730,10891" coordsize="0,994" path="m1730,11885l1730,10891e" filled="f" stroked="t" strokeweight=".951939pt" strokecolor="#747474">
                <v:path arrowok="t"/>
              </v:shape>
            </v:group>
            <v:group style="position:absolute;left:7411;top:10886;width:2;height:3538" coordorigin="7411,10886" coordsize="2,3538">
              <v:shape style="position:absolute;left:7411;top:10886;width:2;height:3538" coordorigin="7411,10886" coordsize="0,3538" path="m7411,14424l7411,10886e" filled="f" stroked="t" strokeweight=".713954pt" strokecolor="#6B6B6B">
                <v:path arrowok="t"/>
              </v:shape>
            </v:group>
            <v:group style="position:absolute;left:6949;top:11140;width:495;height:2" coordorigin="6949,11140" coordsize="495,2">
              <v:shape style="position:absolute;left:6949;top:11140;width:495;height:2" coordorigin="6949,11140" coordsize="495,0" path="m6949,11140l7444,11140e" filled="f" stroked="t" strokeweight=".47597pt" strokecolor="#545454">
                <v:path arrowok="t"/>
              </v:shape>
            </v:group>
            <v:group style="position:absolute;left:347;top:11140;width:11209;height:2" coordorigin="347,11140" coordsize="11209,2">
              <v:shape style="position:absolute;left:347;top:11140;width:11209;height:2" coordorigin="347,11140" coordsize="11209,0" path="m347,11140l11557,11140e" filled="f" stroked="t" strokeweight=".713954pt" strokecolor="#707070">
                <v:path arrowok="t"/>
              </v:shape>
            </v:group>
            <v:group style="position:absolute;left:8215;top:11135;width:400;height:2" coordorigin="8215,11135" coordsize="400,2">
              <v:shape style="position:absolute;left:8215;top:11135;width:400;height:2" coordorigin="8215,11135" coordsize="400,0" path="m8215,11135l8615,11135e" filled="f" stroked="t" strokeweight=".47597pt" strokecolor="#575757">
                <v:path arrowok="t"/>
              </v:shape>
            </v:group>
            <v:group style="position:absolute;left:1066;top:11125;width:2;height:488" coordorigin="1066,11125" coordsize="2,488">
              <v:shape style="position:absolute;left:1066;top:11125;width:2;height:488" coordorigin="1066,11125" coordsize="0,488" path="m1066,11613l1066,11125e" filled="f" stroked="t" strokeweight=".237985pt" strokecolor="#777777">
                <v:path arrowok="t"/>
              </v:shape>
            </v:group>
            <v:group style="position:absolute;left:2389;top:11096;width:2;height:545" coordorigin="2389,11096" coordsize="2,545">
              <v:shape style="position:absolute;left:2389;top:11096;width:2;height:545" coordorigin="2389,11096" coordsize="0,545" path="m2389,11642l2389,11096e" filled="f" stroked="t" strokeweight=".47597pt" strokecolor="#484848">
                <v:path arrowok="t"/>
              </v:shape>
            </v:group>
            <v:group style="position:absolute;left:362;top:11584;width:2;height:301" coordorigin="362,11584" coordsize="2,301">
              <v:shape style="position:absolute;left:362;top:11584;width:2;height:301" coordorigin="362,11584" coordsize="0,301" path="m362,11885l362,11584e" filled="f" stroked="t" strokeweight=".47597pt" strokecolor="#3F3F3F">
                <v:path arrowok="t"/>
              </v:shape>
            </v:group>
            <v:group style="position:absolute;left:1066;top:11613;width:2;height:1449" coordorigin="1066,11613" coordsize="2,1449">
              <v:shape style="position:absolute;left:1066;top:11613;width:2;height:1449" coordorigin="1066,11613" coordsize="0,1449" path="m1066,13061l1066,11613e" filled="f" stroked="t" strokeweight=".237985pt" strokecolor="#000000">
                <v:path arrowok="t"/>
              </v:shape>
            </v:group>
            <v:group style="position:absolute;left:1728;top:11828;width:2;height:258" coordorigin="1728,11828" coordsize="2,258">
              <v:shape style="position:absolute;left:1728;top:11828;width:2;height:258" coordorigin="1728,11828" coordsize="0,258" path="m1728,12086l1728,11828e" filled="f" stroked="t" strokeweight=".47597pt" strokecolor="#4F4F4F">
                <v:path arrowok="t"/>
              </v:shape>
            </v:group>
            <v:group style="position:absolute;left:2387;top:11551;width:2;height:535" coordorigin="2387,11551" coordsize="2,535">
              <v:shape style="position:absolute;left:2387;top:11551;width:2;height:535" coordorigin="2387,11551" coordsize="0,535" path="m2387,12086l2387,11551e" filled="f" stroked="t" strokeweight=".713954pt" strokecolor="#6B6B6B">
                <v:path arrowok="t"/>
              </v:shape>
            </v:group>
            <v:group style="position:absolute;left:1733;top:12029;width:2;height:722" coordorigin="1733,12029" coordsize="2,722">
              <v:shape style="position:absolute;left:1733;top:12029;width:2;height:722" coordorigin="1733,12029" coordsize="0,722" path="m1733,12751l1733,12029e" filled="f" stroked="t" strokeweight=".713954pt" strokecolor="#6B6B6B">
                <v:path arrowok="t"/>
              </v:shape>
            </v:group>
            <v:group style="position:absolute;left:2392;top:12029;width:2;height:722" coordorigin="2392,12029" coordsize="2,722">
              <v:shape style="position:absolute;left:2392;top:12029;width:2;height:722" coordorigin="2392,12029" coordsize="0,722" path="m2392,12751l2392,12029e" filled="f" stroked="t" strokeweight=".47597pt" strokecolor="#545454">
                <v:path arrowok="t"/>
              </v:shape>
            </v:group>
            <v:group style="position:absolute;left:1733;top:12693;width:2;height:196" coordorigin="1733,12693" coordsize="2,196">
              <v:shape style="position:absolute;left:1733;top:12693;width:2;height:196" coordorigin="1733,12693" coordsize="0,196" path="m1733,12889l1733,12693e" filled="f" stroked="t" strokeweight=".47597pt" strokecolor="#4F4F4F">
                <v:path arrowok="t"/>
              </v:shape>
            </v:group>
            <v:group style="position:absolute;left:2389;top:12550;width:2;height:540" coordorigin="2389,12550" coordsize="2,540">
              <v:shape style="position:absolute;left:2389;top:12550;width:2;height:540" coordorigin="2389,12550" coordsize="0,540" path="m2389,13090l2389,12550e" filled="f" stroked="t" strokeweight=".47597pt" strokecolor="#6B6B6B">
                <v:path arrowok="t"/>
              </v:shape>
            </v:group>
            <v:group style="position:absolute;left:8782;top:12861;width:1966;height:2" coordorigin="8782,12861" coordsize="1966,2">
              <v:shape style="position:absolute;left:8782;top:12861;width:1966;height:2" coordorigin="8782,12861" coordsize="1966,0" path="m8782,12861l10747,12861e" filled="f" stroked="t" strokeweight="2.855818pt" strokecolor="#4B5783">
                <v:path arrowok="t"/>
              </v:shape>
            </v:group>
            <v:group style="position:absolute;left:11552;top:8826;width:2;height:6378" coordorigin="11552,8826" coordsize="2,6378">
              <v:shape style="position:absolute;left:11552;top:8826;width:2;height:6378" coordorigin="11552,8826" coordsize="0,6378" path="m11552,15203l11552,8826e" filled="f" stroked="t" strokeweight=".713954pt" strokecolor="#707070">
                <v:path arrowok="t"/>
              </v:shape>
            </v:group>
            <v:group style="position:absolute;left:1733;top:12832;width:2;height:258" coordorigin="1733,12832" coordsize="2,258">
              <v:shape style="position:absolute;left:1733;top:12832;width:2;height:258" coordorigin="1733,12832" coordsize="0,258" path="m1733,13090l1733,12832e" filled="f" stroked="t" strokeweight=".47597pt" strokecolor="#3B3B3B">
                <v:path arrowok="t"/>
              </v:shape>
            </v:group>
            <v:group style="position:absolute;left:6397;top:13081;width:414;height:2" coordorigin="6397,13081" coordsize="414,2">
              <v:shape style="position:absolute;left:6397;top:13081;width:414;height:2" coordorigin="6397,13081" coordsize="414,0" path="m6397,13081l6811,13081e" filled="f" stroked="t" strokeweight="1.189924pt" strokecolor="#3F4883">
                <v:path arrowok="t"/>
              </v:shape>
            </v:group>
            <v:group style="position:absolute;left:6549;top:13057;width:505;height:2" coordorigin="6549,13057" coordsize="505,2">
              <v:shape style="position:absolute;left:6549;top:13057;width:505;height:2" coordorigin="6549,13057" coordsize="505,0" path="m6549,13057l7054,13057e" filled="f" stroked="t" strokeweight=".951939pt" strokecolor="#576097">
                <v:path arrowok="t"/>
              </v:shape>
            </v:group>
            <v:group style="position:absolute;left:8558;top:13066;width:671;height:2" coordorigin="8558,13066" coordsize="671,2">
              <v:shape style="position:absolute;left:8558;top:13066;width:671;height:2" coordorigin="8558,13066" coordsize="671,0" path="m8558,13066l9229,13066e" filled="f" stroked="t" strokeweight="1.665894pt" strokecolor="#3F4BA8">
                <v:path arrowok="t"/>
              </v:shape>
            </v:group>
            <v:group style="position:absolute;left:343;top:13286;width:452;height:2" coordorigin="343,13286" coordsize="452,2">
              <v:shape style="position:absolute;left:343;top:13286;width:452;height:2" coordorigin="343,13286" coordsize="452,0" path="m343,13286l795,13286e" filled="f" stroked="t" strokeweight=".237985pt" strokecolor="#707070">
                <v:path arrowok="t"/>
              </v:shape>
            </v:group>
            <v:group style="position:absolute;left:795;top:13286;width:276;height:2" coordorigin="795,13286" coordsize="276,2">
              <v:shape style="position:absolute;left:795;top:13286;width:276;height:2" coordorigin="795,13286" coordsize="276,0" path="m795,13286l1071,13286e" filled="f" stroked="t" strokeweight=".237985pt" strokecolor="#000000">
                <v:path arrowok="t"/>
              </v:shape>
            </v:group>
            <v:group style="position:absolute;left:1066;top:13061;width:2;height:229" coordorigin="1066,13061" coordsize="2,229">
              <v:shape style="position:absolute;left:1066;top:13061;width:2;height:229" coordorigin="1066,13061" coordsize="0,229" path="m1066,13291l1066,13061e" filled="f" stroked="t" strokeweight=".237985pt" strokecolor="#747474">
                <v:path arrowok="t"/>
              </v:shape>
            </v:group>
            <v:group style="position:absolute;left:1066;top:13286;width:1299;height:2" coordorigin="1066,13286" coordsize="1299,2">
              <v:shape style="position:absolute;left:1066;top:13286;width:1299;height:2" coordorigin="1066,13286" coordsize="1299,0" path="m1066,13286l2366,13286e" filled="f" stroked="t" strokeweight=".237985pt" strokecolor="#777777">
                <v:path arrowok="t"/>
              </v:shape>
            </v:group>
            <v:group style="position:absolute;left:2361;top:13061;width:2;height:229" coordorigin="2361,13061" coordsize="2,229">
              <v:shape style="position:absolute;left:2361;top:13061;width:2;height:229" coordorigin="2361,13061" coordsize="0,229" path="m2361,13291l2361,13061e" filled="f" stroked="t" strokeweight=".237985pt" strokecolor="#676767">
                <v:path arrowok="t"/>
              </v:shape>
            </v:group>
            <v:group style="position:absolute;left:6502;top:13267;width:81;height:2" coordorigin="6502,13267" coordsize="81,2">
              <v:shape style="position:absolute;left:6502;top:13267;width:81;height:2" coordorigin="6502,13267" coordsize="81,0" path="m6502,13267l6583,13267e" filled="f" stroked="t" strokeweight=".47597pt" strokecolor="#343434">
                <v:path arrowok="t"/>
              </v:shape>
            </v:group>
            <v:group style="position:absolute;left:7416;top:13033;width:2;height:492" coordorigin="7416,13033" coordsize="2,492">
              <v:shape style="position:absolute;left:7416;top:13033;width:2;height:492" coordorigin="7416,13033" coordsize="0,492" path="m7416,13525l7416,13033e" filled="f" stroked="t" strokeweight=".47597pt" strokecolor="#4F4F4F">
                <v:path arrowok="t"/>
              </v:shape>
            </v:group>
            <v:group style="position:absolute;left:11554;top:13033;width:2;height:492" coordorigin="11554,13033" coordsize="2,492">
              <v:shape style="position:absolute;left:11554;top:13033;width:2;height:492" coordorigin="11554,13033" coordsize="0,492" path="m11554,13525l11554,13033e" filled="f" stroked="t" strokeweight=".47597pt" strokecolor="#545454">
                <v:path arrowok="t"/>
              </v:shape>
            </v:group>
            <v:group style="position:absolute;left:1066;top:13286;width:2;height:3366" coordorigin="1066,13286" coordsize="2,3366">
              <v:shape style="position:absolute;left:1066;top:13286;width:2;height:3366" coordorigin="1066,13286" coordsize="0,3366" path="m1066,16652l1066,13286e" filled="f" stroked="t" strokeweight=".237985pt" strokecolor="#000000">
                <v:path arrowok="t"/>
              </v:shape>
            </v:group>
            <v:group style="position:absolute;left:1737;top:13033;width:2;height:3638" coordorigin="1737,13033" coordsize="2,3638">
              <v:shape style="position:absolute;left:1737;top:13033;width:2;height:3638" coordorigin="1737,13033" coordsize="0,3638" path="m1737,16671l1737,13033e" filled="f" stroked="t" strokeweight=".713954pt" strokecolor="#676767">
                <v:path arrowok="t"/>
              </v:shape>
            </v:group>
            <v:group style="position:absolute;left:2361;top:13286;width:2;height:210" coordorigin="2361,13286" coordsize="2,210">
              <v:shape style="position:absolute;left:2361;top:13286;width:2;height:210" coordorigin="2361,13286" coordsize="0,210" path="m2361,13497l2361,13286e" filled="f" stroked="t" strokeweight=".237985pt" strokecolor="#000000">
                <v:path arrowok="t"/>
              </v:shape>
            </v:group>
            <v:group style="position:absolute;left:366;top:13468;width:2;height:650" coordorigin="366,13468" coordsize="2,650">
              <v:shape style="position:absolute;left:366;top:13468;width:2;height:650" coordorigin="366,13468" coordsize="0,650" path="m366,14118l366,13468e" filled="f" stroked="t" strokeweight=".47597pt" strokecolor="#2F2F2F">
                <v:path arrowok="t"/>
              </v:shape>
            </v:group>
            <v:group style="position:absolute;left:2392;top:13468;width:2;height:650" coordorigin="2392,13468" coordsize="2,650">
              <v:shape style="position:absolute;left:2392;top:13468;width:2;height:650" coordorigin="2392,13468" coordsize="0,650" path="m2392,14118l2392,13468e" filled="f" stroked="t" strokeweight=".47597pt" strokecolor="#575757">
                <v:path arrowok="t"/>
              </v:shape>
            </v:group>
            <v:group style="position:absolute;left:2392;top:14061;width:2;height:316" coordorigin="2392,14061" coordsize="2,316">
              <v:shape style="position:absolute;left:2392;top:14061;width:2;height:316" coordorigin="2392,14061" coordsize="0,316" path="m2392,14376l2392,14061e" filled="f" stroked="t" strokeweight=".47597pt" strokecolor="#777777">
                <v:path arrowok="t"/>
              </v:shape>
            </v:group>
            <v:group style="position:absolute;left:3344;top:14247;width:2;height:559" coordorigin="3344,14247" coordsize="2,559">
              <v:shape style="position:absolute;left:3344;top:14247;width:2;height:559" coordorigin="3344,14247" coordsize="0,559" path="m3344,14806l3344,14247e" filled="f" stroked="t" strokeweight="1.665894pt" strokecolor="#2B3480">
                <v:path arrowok="t"/>
              </v:shape>
            </v:group>
            <v:group style="position:absolute;left:2361;top:14348;width:2;height:2304" coordorigin="2361,14348" coordsize="2,2304">
              <v:shape style="position:absolute;left:2361;top:14348;width:2;height:2304" coordorigin="2361,14348" coordsize="0,2304" path="m2361,16652l2361,14348e" filled="f" stroked="t" strokeweight=".237985pt" strokecolor="#000000">
                <v:path arrowok="t"/>
              </v:shape>
            </v:group>
            <v:group style="position:absolute;left:2932;top:14773;width:581;height:2" coordorigin="2932,14773" coordsize="581,2">
              <v:shape style="position:absolute;left:2932;top:14773;width:581;height:2" coordorigin="2932,14773" coordsize="581,0" path="m2932,14773l3513,14773e" filled="f" stroked="t" strokeweight="1.903878pt" strokecolor="#3F4B9C">
                <v:path arrowok="t"/>
              </v:shape>
            </v:group>
            <v:group style="position:absolute;left:3484;top:14768;width:386;height:2" coordorigin="3484,14768" coordsize="386,2">
              <v:shape style="position:absolute;left:3484;top:14768;width:386;height:2" coordorigin="3484,14768" coordsize="386,0" path="m3484,14768l3870,14768e" filled="f" stroked="t" strokeweight="2.617833pt" strokecolor="#38489C">
                <v:path arrowok="t"/>
              </v:shape>
            </v:group>
            <v:group style="position:absolute;left:7423;top:13506;width:2;height:2720" coordorigin="7423,13506" coordsize="2,2720">
              <v:shape style="position:absolute;left:7423;top:13506;width:2;height:2720" coordorigin="7423,13506" coordsize="0,2720" path="m7423,16226l7423,13506e" filled="f" stroked="t" strokeweight=".713954pt" strokecolor="#707070">
                <v:path arrowok="t"/>
              </v:shape>
            </v:group>
            <v:group style="position:absolute;left:11554;top:14677;width:2;height:516" coordorigin="11554,14677" coordsize="2,516">
              <v:shape style="position:absolute;left:11554;top:14677;width:2;height:516" coordorigin="11554,14677" coordsize="0,516" path="m11554,15194l11554,14677e" filled="f" stroked="t" strokeweight=".951939pt" strokecolor="#878787">
                <v:path arrowok="t"/>
              </v:shape>
            </v:group>
            <v:group style="position:absolute;left:1737;top:15136;width:2;height:421" coordorigin="1737,15136" coordsize="2,421">
              <v:shape style="position:absolute;left:1737;top:15136;width:2;height:421" coordorigin="1737,15136" coordsize="0,421" path="m1737,15557l1737,15136e" filled="f" stroked="t" strokeweight=".47597pt" strokecolor="#3F3F3F">
                <v:path arrowok="t"/>
              </v:shape>
            </v:group>
            <v:group style="position:absolute;left:7420;top:15136;width:2;height:421" coordorigin="7420,15136" coordsize="2,421">
              <v:shape style="position:absolute;left:7420;top:15136;width:2;height:421" coordorigin="7420,15136" coordsize="0,421" path="m7420,15557l7420,15136e" filled="f" stroked="t" strokeweight=".47597pt" strokecolor="#4B4B4B">
                <v:path arrowok="t"/>
              </v:shape>
            </v:group>
            <v:group style="position:absolute;left:11523;top:15165;width:2;height:1033" coordorigin="11523,15165" coordsize="2,1033">
              <v:shape style="position:absolute;left:11523;top:15165;width:2;height:1033" coordorigin="11523,15165" coordsize="0,1033" path="m11523,16198l11523,15165e" filled="f" stroked="t" strokeweight=".237985pt" strokecolor="#000000">
                <v:path arrowok="t"/>
              </v:shape>
            </v:group>
            <v:group style="position:absolute;left:766;top:16661;width:381;height:2" coordorigin="766,16661" coordsize="381,2">
              <v:shape style="position:absolute;left:766;top:16661;width:381;height:2" coordorigin="766,16661" coordsize="381,0" path="m766,16661l1147,16661e" filled="f" stroked="t" strokeweight=".47597pt" strokecolor="#5B5B5B">
                <v:path arrowok="t"/>
              </v:shape>
            </v:group>
            <v:group style="position:absolute;left:371;top:16664;width:1385;height:2" coordorigin="371,16664" coordsize="1385,2">
              <v:shape style="position:absolute;left:371;top:16664;width:1385;height:2" coordorigin="371,16664" coordsize="1385,0" path="m371,16664l1756,16664e" filled="f" stroked="t" strokeweight=".713954pt" strokecolor="#777777">
                <v:path arrowok="t"/>
              </v:shape>
            </v:group>
            <v:group style="position:absolute;left:2332;top:16661;width:562;height:2" coordorigin="2332,16661" coordsize="562,2">
              <v:shape style="position:absolute;left:2332;top:16661;width:562;height:2" coordorigin="2332,16661" coordsize="562,0" path="m2332,16661l2894,16661e" filled="f" stroked="t" strokeweight=".47597pt" strokecolor="#606060">
                <v:path arrowok="t"/>
              </v:shape>
            </v:group>
            <v:group style="position:absolute;left:3303;top:16657;width:209;height:2" coordorigin="3303,16657" coordsize="209,2">
              <v:shape style="position:absolute;left:3303;top:16657;width:209;height:2" coordorigin="3303,16657" coordsize="209,0" path="m3303,16657l3513,16657e" filled="f" stroked="t" strokeweight=".47597pt" strokecolor="#4F4F4F">
                <v:path arrowok="t"/>
              </v:shape>
            </v:group>
            <v:group style="position:absolute;left:3456;top:16659;width:443;height:2" coordorigin="3456,16659" coordsize="443,2">
              <v:shape style="position:absolute;left:3456;top:16659;width:443;height:2" coordorigin="3456,16659" coordsize="443,0" path="m3456,16659l3898,16659e" filled="f" stroked="t" strokeweight=".47597pt" strokecolor="#646464">
                <v:path arrowok="t"/>
              </v:shape>
            </v:group>
            <v:group style="position:absolute;left:4631;top:16657;width:324;height:2" coordorigin="4631,16657" coordsize="324,2">
              <v:shape style="position:absolute;left:4631;top:16657;width:324;height:2" coordorigin="4631,16657" coordsize="324,0" path="m4631,16657l4955,16657e" filled="f" stroked="t" strokeweight=".47597pt" strokecolor="#575757">
                <v:path arrowok="t"/>
              </v:shape>
            </v:group>
            <v:group style="position:absolute;left:7425;top:16169;width:2;height:488" coordorigin="7425,16169" coordsize="2,488">
              <v:shape style="position:absolute;left:7425;top:16169;width:2;height:488" coordorigin="7425,16169" coordsize="0,488" path="m7425,16657l7425,16169e" filled="f" stroked="t" strokeweight=".47597pt" strokecolor="#4B4B4B">
                <v:path arrowok="t"/>
              </v:shape>
            </v:group>
            <v:group style="position:absolute;left:7806;top:16647;width:466;height:2" coordorigin="7806,16647" coordsize="466,2">
              <v:shape style="position:absolute;left:7806;top:16647;width:466;height:2" coordorigin="7806,16647" coordsize="466,0" path="m7806,16647l8272,16647e" filled="f" stroked="t" strokeweight=".47597pt" strokecolor="#646464">
                <v:path arrowok="t"/>
              </v:shape>
            </v:group>
            <v:group style="position:absolute;left:1690;top:16652;width:9886;height:2" coordorigin="1690,16652" coordsize="9886,2">
              <v:shape style="position:absolute;left:1690;top:16652;width:9886;height:2" coordorigin="1690,16652" coordsize="9886,0" path="m1690,16652l11576,16652e" filled="f" stroked="t" strokeweight=".713954pt" strokecolor="#7C7C7C">
                <v:path arrowok="t"/>
              </v:shape>
            </v:group>
            <v:group style="position:absolute;left:9115;top:16645;width:314;height:2" coordorigin="9115,16645" coordsize="314,2">
              <v:shape style="position:absolute;left:9115;top:16645;width:314;height:2" coordorigin="9115,16645" coordsize="314,0" path="m9115,16645l9429,16645e" filled="f" stroked="t" strokeweight=".47597pt" strokecolor="#676767">
                <v:path arrowok="t"/>
              </v:shape>
            </v:group>
            <v:group style="position:absolute;left:11523;top:16198;width:2;height:454" coordorigin="11523,16198" coordsize="2,454">
              <v:shape style="position:absolute;left:11523;top:16198;width:2;height:454" coordorigin="11523,16198" coordsize="0,454" path="m11523,16652l11523,16198e" filled="f" stroked="t" strokeweight=".237985pt" strokecolor="#ACACAC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8"/>
          <w:szCs w:val="28"/>
          <w:color w:val="6E6E6E"/>
          <w:spacing w:val="0"/>
          <w:w w:val="100"/>
          <w:b/>
          <w:bCs/>
          <w:position w:val="-3"/>
        </w:rPr>
        <w:t>A.Keri</w:t>
      </w:r>
      <w:r>
        <w:rPr>
          <w:rFonts w:ascii="Times New Roman" w:hAnsi="Times New Roman" w:cs="Times New Roman" w:eastAsia="Times New Roman"/>
          <w:sz w:val="28"/>
          <w:szCs w:val="28"/>
          <w:color w:val="6E6E6E"/>
          <w:spacing w:val="0"/>
          <w:w w:val="100"/>
          <w:b/>
          <w:bCs/>
          <w:position w:val="-3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color w:val="6E6E6E"/>
          <w:spacing w:val="5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103"/>
          <w:b/>
          <w:bCs/>
          <w:position w:val="-3"/>
        </w:rPr>
        <w:t>KÖSE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85" w:lineRule="exact"/>
        <w:ind w:right="2627"/>
        <w:jc w:val="righ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8087BF"/>
          <w:w w:val="56"/>
          <w:position w:val="-1"/>
        </w:rPr>
        <w:t>'</w:t>
      </w:r>
      <w:r>
        <w:rPr>
          <w:rFonts w:ascii="Arial" w:hAnsi="Arial" w:cs="Arial" w:eastAsia="Arial"/>
          <w:sz w:val="13"/>
          <w:szCs w:val="13"/>
          <w:color w:val="8087BF"/>
          <w:spacing w:val="-16"/>
          <w:w w:val="100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8087BF"/>
          <w:spacing w:val="0"/>
          <w:w w:val="57"/>
          <w:position w:val="-1"/>
        </w:rPr>
        <w:t>·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2446" w:right="-20"/>
        <w:jc w:val="left"/>
        <w:tabs>
          <w:tab w:pos="904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Kuze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93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Bölg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7"/>
          <w:szCs w:val="7"/>
          <w:color w:val="999EC6"/>
          <w:spacing w:val="-13"/>
          <w:w w:val="132"/>
          <w:position w:val="8"/>
        </w:rPr>
        <w:t>·</w:t>
      </w:r>
      <w:r>
        <w:rPr>
          <w:rFonts w:ascii="Times New Roman" w:hAnsi="Times New Roman" w:cs="Times New Roman" w:eastAsia="Times New Roman"/>
          <w:sz w:val="7"/>
          <w:szCs w:val="7"/>
          <w:color w:val="8087BF"/>
          <w:spacing w:val="0"/>
          <w:w w:val="170"/>
          <w:position w:val="8"/>
        </w:rPr>
        <w:t>\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35" w:after="0" w:line="240" w:lineRule="auto"/>
        <w:ind w:left="5394" w:right="4766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63636"/>
          <w:w w:val="113"/>
        </w:rPr>
        <w:t>M</w:t>
      </w:r>
      <w:r>
        <w:rPr>
          <w:rFonts w:ascii="Arial" w:hAnsi="Arial" w:cs="Arial" w:eastAsia="Arial"/>
          <w:sz w:val="19"/>
          <w:szCs w:val="19"/>
          <w:color w:val="363636"/>
          <w:spacing w:val="-18"/>
          <w:w w:val="113"/>
        </w:rPr>
        <w:t>u</w:t>
      </w:r>
      <w:r>
        <w:rPr>
          <w:rFonts w:ascii="Arial" w:hAnsi="Arial" w:cs="Arial" w:eastAsia="Arial"/>
          <w:sz w:val="19"/>
          <w:szCs w:val="19"/>
          <w:color w:val="363F79"/>
          <w:spacing w:val="0"/>
          <w:w w:val="266"/>
        </w:rPr>
        <w:t>t</w:t>
      </w:r>
      <w:r>
        <w:rPr>
          <w:rFonts w:ascii="Arial" w:hAnsi="Arial" w:cs="Arial" w:eastAsia="Arial"/>
          <w:sz w:val="19"/>
          <w:szCs w:val="19"/>
          <w:color w:val="363F79"/>
          <w:spacing w:val="0"/>
          <w:w w:val="267"/>
        </w:rPr>
        <w:t>m</w:t>
      </w:r>
      <w:r>
        <w:rPr>
          <w:rFonts w:ascii="Arial" w:hAnsi="Arial" w:cs="Arial" w:eastAsia="Arial"/>
          <w:sz w:val="19"/>
          <w:szCs w:val="19"/>
          <w:color w:val="363F79"/>
          <w:spacing w:val="-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4"/>
        </w:rPr>
        <w:t>AVAŞ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5410" w:right="526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32323"/>
          <w:w w:val="94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f.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9"/>
        </w:rPr>
        <w:t>Sofö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8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76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100" w:right="240"/>
        </w:sectPr>
      </w:pPr>
      <w:rPr/>
    </w:p>
    <w:p>
      <w:pPr>
        <w:spacing w:before="55" w:after="0" w:line="221" w:lineRule="auto"/>
        <w:ind w:left="725" w:right="197" w:firstLine="-615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4.228073pt;margin-top:4.50736pt;width:3.01376pt;height:8pt;mso-position-horizontal-relative:page;mso-position-vertical-relative:paragraph;z-index:-16374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DBDBDB"/>
                      <w:spacing w:val="0"/>
                      <w:w w:val="135"/>
                    </w:rPr>
                    <w:t>!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3"/>
          <w:szCs w:val="83"/>
          <w:color w:val="3B3B3B"/>
          <w:spacing w:val="-908"/>
          <w:w w:val="204"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3B3B3B"/>
          <w:spacing w:val="5"/>
          <w:w w:val="123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23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23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5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5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4F4F4F"/>
          <w:spacing w:val="0"/>
          <w:w w:val="115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417" w:lineRule="exact"/>
        <w:ind w:right="-20"/>
        <w:jc w:val="right"/>
        <w:rPr>
          <w:rFonts w:ascii="Arial" w:hAnsi="Arial" w:cs="Arial" w:eastAsia="Arial"/>
          <w:sz w:val="51"/>
          <w:szCs w:val="51"/>
        </w:rPr>
      </w:pPr>
      <w:rPr/>
      <w:r>
        <w:rPr>
          <w:rFonts w:ascii="Arial" w:hAnsi="Arial" w:cs="Arial" w:eastAsia="Arial"/>
          <w:sz w:val="51"/>
          <w:szCs w:val="51"/>
          <w:color w:val="4F4F4F"/>
          <w:spacing w:val="0"/>
          <w:w w:val="52"/>
          <w:position w:val="-3"/>
        </w:rPr>
        <w:t>ı</w:t>
      </w:r>
      <w:r>
        <w:rPr>
          <w:rFonts w:ascii="Arial" w:hAnsi="Arial" w:cs="Arial" w:eastAsia="Arial"/>
          <w:sz w:val="51"/>
          <w:szCs w:val="51"/>
          <w:color w:val="000000"/>
          <w:spacing w:val="0"/>
          <w:w w:val="100"/>
          <w:position w:val="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7" w:right="4034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</w:rPr>
        <w:t>İZMİ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</w:rPr>
        <w:t>R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B3B3B"/>
          <w:spacing w:val="25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7"/>
        </w:rPr>
        <w:t>BÜYÜKŞEHİ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7"/>
        </w:rPr>
        <w:t>R</w:t>
      </w:r>
      <w:r>
        <w:rPr>
          <w:rFonts w:ascii="Arial" w:hAnsi="Arial" w:cs="Arial" w:eastAsia="Arial"/>
          <w:sz w:val="20"/>
          <w:szCs w:val="20"/>
          <w:color w:val="3B3B3B"/>
          <w:spacing w:val="10"/>
          <w:w w:val="107"/>
        </w:rPr>
        <w:t> 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7"/>
        </w:rPr>
        <w:t>BELEDİYESİ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40" w:lineRule="auto"/>
        <w:ind w:left="479" w:right="4195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B3B3B"/>
          <w:spacing w:val="0"/>
          <w:w w:val="115"/>
        </w:rPr>
        <w:t>iTFAiYE</w:t>
      </w:r>
      <w:r>
        <w:rPr>
          <w:rFonts w:ascii="Arial" w:hAnsi="Arial" w:cs="Arial" w:eastAsia="Arial"/>
          <w:sz w:val="20"/>
          <w:szCs w:val="20"/>
          <w:color w:val="3B3B3B"/>
          <w:spacing w:val="-10"/>
          <w:w w:val="115"/>
        </w:rPr>
        <w:t> 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</w:rPr>
        <w:t>DAİRES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</w:rPr>
        <w:t>i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B3B3B"/>
          <w:spacing w:val="4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11"/>
        </w:rPr>
        <w:t>BAŞKANLIGI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40" w:lineRule="auto"/>
        <w:ind w:left="-37" w:right="3440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505.479736pt;margin-top:7.572093pt;width:38.840276pt;height:11.201345pt;mso-position-horizontal-relative:page;mso-position-vertical-relative:paragraph;z-index:-16380" coordorigin="10110,151" coordsize="777,224">
            <v:shape style="position:absolute;left:10253;top:222;width:634;height:154" type="#_x0000_t75">
              <v:imagedata r:id="rId22" o:title=""/>
            </v:shape>
            <v:group style="position:absolute;left:10143;top:185;width:695;height:2" coordorigin="10143,185" coordsize="695,2">
              <v:shape style="position:absolute;left:10143;top:185;width:695;height:2" coordorigin="10143,185" coordsize="695,0" path="m10143,185l10838,185e" filled="f" stroked="t" strokeweight="3.331787pt" strokecolor="#979CA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0" w:after="0" w:line="240" w:lineRule="auto"/>
        <w:ind w:left="1126" w:right="4893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B3B3B"/>
        </w:rPr>
        <w:t>Y</w:t>
      </w:r>
      <w:r>
        <w:rPr>
          <w:rFonts w:ascii="Arial" w:hAnsi="Arial" w:cs="Arial" w:eastAsia="Arial"/>
          <w:sz w:val="20"/>
          <w:szCs w:val="20"/>
          <w:color w:val="3B3B3B"/>
          <w:spacing w:val="-27"/>
        </w:rPr>
        <w:t> 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</w:rPr>
        <w:t>ANGl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</w:rPr>
        <w:t>N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B3B3B"/>
          <w:spacing w:val="1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3"/>
        </w:rPr>
        <w:t>RAPORU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460" w:bottom="280" w:left="460" w:right="340"/>
          <w:cols w:num="2" w:equalWidth="0">
            <w:col w:w="2100" w:space="1096"/>
            <w:col w:w="7924"/>
          </w:cols>
        </w:sectPr>
      </w:pPr>
      <w:rPr/>
    </w:p>
    <w:p>
      <w:pPr>
        <w:spacing w:before="0" w:after="0" w:line="200" w:lineRule="exact"/>
        <w:ind w:left="235" w:right="-20"/>
        <w:jc w:val="left"/>
        <w:tabs>
          <w:tab w:pos="1840" w:val="left"/>
          <w:tab w:pos="3020" w:val="left"/>
          <w:tab w:pos="542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5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115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15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15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7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  <w:position w:val="0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2"/>
          <w:w w:val="100"/>
          <w:position w:val="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6"/>
          <w:w w:val="100"/>
          <w:position w:val="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!Oildirim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7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15:55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  <w:position w:val="0"/>
        </w:rPr>
        <w:t>rrcı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60" w:right="340"/>
        </w:sectPr>
      </w:pPr>
      <w:rPr/>
    </w:p>
    <w:p>
      <w:pPr>
        <w:spacing w:before="19" w:after="0" w:line="265" w:lineRule="auto"/>
        <w:ind w:left="259" w:right="-5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w w:val="9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9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75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1"/>
          <w:w w:val="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l3ildirilc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9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83"/>
        </w:rPr>
        <w:t>ıl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224" w:right="-69"/>
        <w:jc w:val="left"/>
        <w:tabs>
          <w:tab w:pos="1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15/05/2017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!K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9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5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No_3;ı,29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-6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1594/2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Bayraklı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-15"/>
          <w:w w:val="13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1594119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No:2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Önü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Bayraklı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</w:rPr>
        <w:t>l13ildirim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6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60" w:right="340"/>
          <w:cols w:num="3" w:equalWidth="0">
            <w:col w:w="1537" w:space="102"/>
            <w:col w:w="2713" w:space="1062"/>
            <w:col w:w="5706"/>
          </w:cols>
        </w:sectPr>
      </w:pPr>
      <w:rPr/>
    </w:p>
    <w:p>
      <w:pPr>
        <w:spacing w:before="3" w:after="0" w:line="240" w:lineRule="auto"/>
        <w:ind w:left="23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w w:val="84"/>
        </w:rPr>
        <w:t>IYa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11111"/>
          <w:spacing w:val="0"/>
          <w:w w:val="3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1111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auto"/>
        <w:ind w:right="-69"/>
        <w:jc w:val="left"/>
        <w:tabs>
          <w:tab w:pos="2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yaııl!ını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8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1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:Sigara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  <w:position w:val="-1"/>
        </w:rPr>
        <w:t>iznıariti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60" w:right="340"/>
          <w:cols w:num="3" w:equalWidth="0">
            <w:col w:w="1134" w:space="495"/>
            <w:col w:w="3863" w:space="1825"/>
            <w:col w:w="3803"/>
          </w:cols>
        </w:sectPr>
      </w:pPr>
      <w:rPr/>
    </w:p>
    <w:p>
      <w:pPr>
        <w:spacing w:before="9" w:after="0" w:line="227" w:lineRule="exact"/>
        <w:ind w:left="249" w:right="-20"/>
        <w:jc w:val="left"/>
        <w:tabs>
          <w:tab w:pos="3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ekli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6" w:lineRule="exact"/>
        <w:ind w:left="352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B3B3B"/>
          <w:w w:val="116"/>
          <w:position w:val="-4"/>
        </w:rPr>
        <w:t>B</w:t>
      </w:r>
      <w:r>
        <w:rPr>
          <w:rFonts w:ascii="Arial" w:hAnsi="Arial" w:cs="Arial" w:eastAsia="Arial"/>
          <w:sz w:val="15"/>
          <w:szCs w:val="15"/>
          <w:color w:val="3B3B3B"/>
          <w:spacing w:val="-1"/>
          <w:w w:val="116"/>
          <w:position w:val="-4"/>
        </w:rPr>
        <w:t>e</w:t>
      </w:r>
      <w:r>
        <w:rPr>
          <w:rFonts w:ascii="Arial" w:hAnsi="Arial" w:cs="Arial" w:eastAsia="Arial"/>
          <w:sz w:val="15"/>
          <w:szCs w:val="15"/>
          <w:color w:val="6E6E6E"/>
          <w:spacing w:val="-82"/>
          <w:w w:val="78"/>
          <w:position w:val="-4"/>
        </w:rPr>
        <w:t>&lt;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17"/>
          <w:position w:val="-4"/>
        </w:rPr>
        <w:t>l</w:t>
      </w:r>
      <w:r>
        <w:rPr>
          <w:rFonts w:ascii="Arial" w:hAnsi="Arial" w:cs="Arial" w:eastAsia="Arial"/>
          <w:sz w:val="15"/>
          <w:szCs w:val="15"/>
          <w:color w:val="3B3B3B"/>
          <w:spacing w:val="-12"/>
          <w:w w:val="100"/>
          <w:position w:val="-4"/>
        </w:rPr>
        <w:t> </w:t>
      </w:r>
      <w:r>
        <w:rPr>
          <w:rFonts w:ascii="Arial" w:hAnsi="Arial" w:cs="Arial" w:eastAsia="Arial"/>
          <w:sz w:val="15"/>
          <w:szCs w:val="15"/>
          <w:color w:val="6E6E6E"/>
          <w:spacing w:val="-6"/>
          <w:w w:val="79"/>
          <w:position w:val="-4"/>
        </w:rPr>
        <w:t>l</w:t>
      </w:r>
      <w:r>
        <w:rPr>
          <w:rFonts w:ascii="Arial" w:hAnsi="Arial" w:cs="Arial" w:eastAsia="Arial"/>
          <w:sz w:val="15"/>
          <w:szCs w:val="15"/>
          <w:color w:val="4F4F4F"/>
          <w:spacing w:val="0"/>
          <w:w w:val="109"/>
          <w:position w:val="-4"/>
        </w:rPr>
        <w:t>ııanııe</w:t>
      </w:r>
      <w:r>
        <w:rPr>
          <w:rFonts w:ascii="Arial" w:hAnsi="Arial" w:cs="Arial" w:eastAsia="Arial"/>
          <w:sz w:val="15"/>
          <w:szCs w:val="15"/>
          <w:color w:val="4F4F4F"/>
          <w:spacing w:val="0"/>
          <w:w w:val="100"/>
          <w:position w:val="-4"/>
        </w:rPr>
        <w:t>  </w:t>
      </w:r>
      <w:r>
        <w:rPr>
          <w:rFonts w:ascii="Arial" w:hAnsi="Arial" w:cs="Arial" w:eastAsia="Arial"/>
          <w:sz w:val="15"/>
          <w:szCs w:val="15"/>
          <w:color w:val="4F4F4F"/>
          <w:spacing w:val="-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-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4"/>
          <w:w w:val="100"/>
          <w:position w:val="-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4"/>
        </w:rPr>
        <w:t>ııp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4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125" w:lineRule="exact"/>
        <w:ind w:right="-63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B3B3B"/>
          <w:spacing w:val="0"/>
          <w:w w:val="112"/>
          <w:position w:val="-4"/>
        </w:rPr>
        <w:t>Diğer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8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6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60" w:right="340"/>
          <w:cols w:num="3" w:equalWidth="0">
            <w:col w:w="5860" w:space="210"/>
            <w:col w:w="402" w:space="165"/>
            <w:col w:w="4483"/>
          </w:cols>
        </w:sectPr>
      </w:pPr>
      <w:rPr/>
    </w:p>
    <w:p>
      <w:pPr>
        <w:spacing w:before="0" w:after="0" w:line="407" w:lineRule="exact"/>
        <w:ind w:right="-20"/>
        <w:jc w:val="right"/>
        <w:tabs>
          <w:tab w:pos="640" w:val="left"/>
          <w:tab w:pos="1620" w:val="left"/>
        </w:tabs>
        <w:rPr>
          <w:rFonts w:ascii="Arial" w:hAnsi="Arial" w:cs="Arial" w:eastAsia="Arial"/>
          <w:sz w:val="42"/>
          <w:szCs w:val="42"/>
        </w:rPr>
      </w:pPr>
      <w:rPr/>
      <w:r>
        <w:rPr>
          <w:rFonts w:ascii="Arial" w:hAnsi="Arial" w:cs="Arial" w:eastAsia="Arial"/>
          <w:sz w:val="37"/>
          <w:szCs w:val="37"/>
          <w:color w:val="4F4F4F"/>
          <w:w w:val="65"/>
          <w:position w:val="-1"/>
        </w:rPr>
        <w:t>J</w:t>
      </w:r>
      <w:r>
        <w:rPr>
          <w:rFonts w:ascii="Arial" w:hAnsi="Arial" w:cs="Arial" w:eastAsia="Arial"/>
          <w:sz w:val="37"/>
          <w:szCs w:val="37"/>
          <w:color w:val="4F4F4F"/>
          <w:w w:val="100"/>
          <w:position w:val="-1"/>
        </w:rPr>
        <w:tab/>
      </w:r>
      <w:r>
        <w:rPr>
          <w:rFonts w:ascii="Arial" w:hAnsi="Arial" w:cs="Arial" w:eastAsia="Arial"/>
          <w:sz w:val="37"/>
          <w:szCs w:val="37"/>
          <w:color w:val="4F4F4F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4F4F4F"/>
          <w:w w:val="51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4F4F4F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4F4F4F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3B3B3B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55" w:after="0" w:line="240" w:lineRule="auto"/>
        <w:ind w:right="-20"/>
        <w:jc w:val="left"/>
        <w:tabs>
          <w:tab w:pos="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4F4F4F"/>
          <w:spacing w:val="0"/>
          <w:w w:val="100"/>
          <w:position w:val="-4"/>
        </w:rPr>
        <w:t>*</w:t>
      </w:r>
      <w:r>
        <w:rPr>
          <w:rFonts w:ascii="Arial" w:hAnsi="Arial" w:cs="Arial" w:eastAsia="Arial"/>
          <w:sz w:val="26"/>
          <w:szCs w:val="26"/>
          <w:color w:val="4F4F4F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6"/>
          <w:szCs w:val="26"/>
          <w:color w:val="4F4F4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Yangıııı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Alına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5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"/>
          <w:w w:val="100"/>
          <w:position w:val="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1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60" w:right="340"/>
          <w:cols w:num="2" w:equalWidth="0">
            <w:col w:w="5984" w:space="244"/>
            <w:col w:w="4892"/>
          </w:cols>
        </w:sectPr>
      </w:pPr>
      <w:rPr/>
    </w:p>
    <w:p>
      <w:pPr>
        <w:spacing w:before="0" w:after="0" w:line="194" w:lineRule="exact"/>
        <w:ind w:left="25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Öğrenilemedi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9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0"/>
          <w:position w:val="-1"/>
        </w:rPr>
        <w:t>:Mustafa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1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ERDEM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33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8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4"/>
          <w:w w:val="106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rcııilmcdi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60" w:right="340"/>
          <w:cols w:num="3" w:equalWidth="0">
            <w:col w:w="1315" w:space="729"/>
            <w:col w:w="2083" w:space="1467"/>
            <w:col w:w="5526"/>
          </w:cols>
        </w:sectPr>
      </w:pPr>
      <w:rPr/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3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0"/>
        </w:rPr>
        <w:t>'Jidcn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3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i\raç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-1"/>
        </w:rPr>
        <w:t>646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15:56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16:00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60" w:right="340"/>
          <w:cols w:num="4" w:equalWidth="0">
            <w:col w:w="718" w:space="1330"/>
            <w:col w:w="1926" w:space="601"/>
            <w:col w:w="1430" w:space="1488"/>
            <w:col w:w="3627"/>
          </w:cols>
        </w:sectPr>
      </w:pPr>
      <w:rPr/>
    </w:p>
    <w:p>
      <w:pPr>
        <w:spacing w:before="0" w:after="0" w:line="257" w:lineRule="exact"/>
        <w:ind w:left="249" w:right="-20"/>
        <w:jc w:val="left"/>
        <w:tabs>
          <w:tab w:pos="4580" w:val="left"/>
          <w:tab w:pos="7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Saati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2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left="4600" w:right="-20"/>
        <w:jc w:val="left"/>
        <w:tabs>
          <w:tab w:pos="7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45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60" w:right="340"/>
        </w:sectPr>
      </w:pPr>
      <w:rPr/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2" w:lineRule="auto"/>
        <w:ind w:left="392" w:right="-53" w:firstLine="-15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</w:rPr>
        <w:t>itııı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sc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73" w:lineRule="auto"/>
        <w:ind w:left="42" w:right="695" w:firstLine="-3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9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6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Anıirini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1"/>
          <w:position w:val="-1"/>
        </w:rPr>
        <w:t>Adı-Soyadı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left="10" w:right="-20"/>
        <w:jc w:val="left"/>
        <w:tabs>
          <w:tab w:pos="2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60" w:right="340"/>
          <w:cols w:num="3" w:equalWidth="0">
            <w:col w:w="1421" w:space="627"/>
            <w:col w:w="2188" w:space="340"/>
            <w:col w:w="6544"/>
          </w:cols>
        </w:sectPr>
      </w:pPr>
      <w:rPr/>
    </w:p>
    <w:p>
      <w:pPr>
        <w:spacing w:before="24" w:after="0" w:line="240" w:lineRule="auto"/>
        <w:ind w:left="23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2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4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dumaıılı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48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Söndürmcdc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60" w:right="340"/>
          <w:cols w:num="2" w:equalWidth="0">
            <w:col w:w="1679" w:space="417"/>
            <w:col w:w="9024"/>
          </w:cols>
        </w:sectPr>
      </w:pPr>
      <w:rPr/>
    </w:p>
    <w:p>
      <w:pPr>
        <w:spacing w:before="10" w:after="0" w:line="240" w:lineRule="auto"/>
        <w:ind w:left="240" w:right="-73"/>
        <w:jc w:val="left"/>
        <w:tabs>
          <w:tab w:pos="27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Söndürmc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  <w:position w:val="-2"/>
        </w:rPr>
        <w:t>Sul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  <w:position w:val="-2"/>
        </w:rPr>
        <w:t>u</w:t>
      </w:r>
      <w:r>
        <w:rPr>
          <w:rFonts w:ascii="Arial" w:hAnsi="Arial" w:cs="Arial" w:eastAsia="Arial"/>
          <w:sz w:val="20"/>
          <w:szCs w:val="20"/>
          <w:color w:val="3B3B3B"/>
          <w:spacing w:val="-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4"/>
          <w:position w:val="-2"/>
        </w:rPr>
        <w:t>Söndürme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29" w:after="0" w:line="182" w:lineRule="exact"/>
        <w:ind w:left="-55" w:right="676"/>
        <w:jc w:val="center"/>
        <w:tabs>
          <w:tab w:pos="1860" w:val="left"/>
          <w:tab w:pos="3440" w:val="left"/>
          <w:tab w:pos="488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2"/>
          <w:position w:val="-3"/>
        </w:rPr>
        <w:t>!Su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6"/>
          <w:w w:val="8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m3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3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  <w:position w:val="-3"/>
        </w:rPr>
      </w:r>
      <w:r>
        <w:rPr>
          <w:rFonts w:ascii="Arial" w:hAnsi="Arial" w:cs="Arial" w:eastAsia="Arial"/>
          <w:sz w:val="17"/>
          <w:szCs w:val="17"/>
          <w:color w:val="6E6E6E"/>
          <w:spacing w:val="0"/>
          <w:w w:val="53"/>
          <w:position w:val="-3"/>
        </w:rPr>
        <w:t>1</w:t>
      </w:r>
      <w:r>
        <w:rPr>
          <w:rFonts w:ascii="Arial" w:hAnsi="Arial" w:cs="Arial" w:eastAsia="Arial"/>
          <w:sz w:val="17"/>
          <w:szCs w:val="17"/>
          <w:color w:val="6E6E6E"/>
          <w:spacing w:val="15"/>
          <w:w w:val="53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00"/>
          <w:position w:val="-3"/>
        </w:rPr>
        <w:t>C02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4F4F4F"/>
          <w:spacing w:val="14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90"/>
          <w:position w:val="-3"/>
        </w:rPr>
        <w:t>Kg</w:t>
      </w:r>
      <w:r>
        <w:rPr>
          <w:rFonts w:ascii="Arial" w:hAnsi="Arial" w:cs="Arial" w:eastAsia="Arial"/>
          <w:sz w:val="18"/>
          <w:szCs w:val="18"/>
          <w:color w:val="3B3B3B"/>
          <w:spacing w:val="-5"/>
          <w:w w:val="90"/>
          <w:position w:val="-3"/>
        </w:rPr>
        <w:t>:</w:t>
      </w:r>
      <w:r>
        <w:rPr>
          <w:rFonts w:ascii="Arial" w:hAnsi="Arial" w:cs="Arial" w:eastAsia="Arial"/>
          <w:sz w:val="18"/>
          <w:szCs w:val="18"/>
          <w:color w:val="6E6E6E"/>
          <w:spacing w:val="0"/>
          <w:w w:val="131"/>
          <w:position w:val="-3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44" w:lineRule="exact"/>
        <w:ind w:left="911" w:right="1461"/>
        <w:jc w:val="center"/>
        <w:tabs>
          <w:tab w:pos="3440" w:val="left"/>
          <w:tab w:pos="4900" w:val="left"/>
        </w:tabs>
        <w:rPr>
          <w:rFonts w:ascii="Arial" w:hAnsi="Arial" w:cs="Arial" w:eastAsia="Arial"/>
          <w:sz w:val="41"/>
          <w:szCs w:val="4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7.219849pt;margin-top:-3.476594pt;width:3.74781pt;height:20.5pt;mso-position-horizontal-relative:page;mso-position-vertical-relative:paragraph;z-index:-16375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1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6E6E6E"/>
                      <w:spacing w:val="0"/>
                      <w:w w:val="65"/>
                    </w:rPr>
                    <w:t>ı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100"/>
          <w:position w:val="1"/>
        </w:rPr>
        <w:t>ı</w:t>
      </w:r>
      <w:r>
        <w:rPr>
          <w:rFonts w:ascii="Arial" w:hAnsi="Arial" w:cs="Arial" w:eastAsia="Arial"/>
          <w:sz w:val="25"/>
          <w:szCs w:val="25"/>
          <w:color w:val="3B3B3B"/>
          <w:spacing w:val="-65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100"/>
          <w:position w:val="1"/>
        </w:rPr>
      </w:r>
      <w:r>
        <w:rPr>
          <w:rFonts w:ascii="Arial" w:hAnsi="Arial" w:cs="Arial" w:eastAsia="Arial"/>
          <w:sz w:val="31"/>
          <w:szCs w:val="31"/>
          <w:color w:val="282828"/>
          <w:spacing w:val="0"/>
          <w:w w:val="52"/>
          <w:position w:val="-2"/>
        </w:rPr>
        <w:t>ı</w:t>
      </w:r>
      <w:r>
        <w:rPr>
          <w:rFonts w:ascii="Arial" w:hAnsi="Arial" w:cs="Arial" w:eastAsia="Arial"/>
          <w:sz w:val="31"/>
          <w:szCs w:val="31"/>
          <w:color w:val="28282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1"/>
          <w:szCs w:val="31"/>
          <w:color w:val="282828"/>
          <w:spacing w:val="0"/>
          <w:w w:val="100"/>
          <w:position w:val="-2"/>
        </w:rPr>
      </w:r>
      <w:r>
        <w:rPr>
          <w:rFonts w:ascii="Arial" w:hAnsi="Arial" w:cs="Arial" w:eastAsia="Arial"/>
          <w:sz w:val="41"/>
          <w:szCs w:val="41"/>
          <w:color w:val="6E6E6E"/>
          <w:spacing w:val="0"/>
          <w:w w:val="52"/>
          <w:position w:val="-2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460" w:right="340"/>
          <w:cols w:num="2" w:equalWidth="0">
            <w:col w:w="4092" w:space="464"/>
            <w:col w:w="656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3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Söndürnıc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4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4" w:lineRule="exact"/>
        <w:ind w:left="2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8"/>
          <w:position w:val="-1"/>
        </w:rPr>
        <w:t>\!Orta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7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8"/>
          <w:position w:val="-1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7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  <w:position w:val="-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Yangında;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mi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yanmıştır.Hc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hangi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3" w:lineRule="auto"/>
        <w:ind w:right="59" w:firstLine="16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tctkiktc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arsa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göıiilmü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2"/>
        </w:rPr>
        <w:t>raştırma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sorüşturınada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kişilcrcc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schvc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düşürülcn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öıımcıni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izmaritiniıı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arsa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kurumu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eski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bez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parçaları,kağıt,aıııbalaj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</w:rPr>
        <w:t>cıtıkları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9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8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vb.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öplcri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varılınıştır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14" w:lineRule="exact"/>
        <w:ind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4"/>
          <w:position w:val="-1"/>
        </w:rPr>
        <w:t>f.;irkctiıı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3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l13cdcl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60" w:right="340"/>
          <w:cols w:num="2" w:equalWidth="0">
            <w:col w:w="1958" w:space="66"/>
            <w:col w:w="9096"/>
          </w:cols>
        </w:sectPr>
      </w:pPr>
      <w:rPr/>
    </w:p>
    <w:p>
      <w:pPr>
        <w:spacing w:before="29" w:after="0" w:line="240" w:lineRule="auto"/>
        <w:ind w:left="235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2.722912pt;margin-top:26.655159pt;width:539.749551pt;height:790.042048pt;mso-position-horizontal-relative:page;mso-position-vertical-relative:page;z-index:-16376" coordorigin="654,533" coordsize="10795,15801">
            <v:group style="position:absolute;left:685;top:545;width:10743;height:2" coordorigin="685,545" coordsize="10743,2">
              <v:shape style="position:absolute;left:685;top:545;width:10743;height:2" coordorigin="685,545" coordsize="10743,0" path="m685,545l11428,545e" filled="f" stroked="t" strokeweight=".713954pt" strokecolor="#838383">
                <v:path arrowok="t"/>
              </v:shape>
            </v:group>
            <v:group style="position:absolute;left:9267;top:540;width:2;height:1530" coordorigin="9267,540" coordsize="2,1530">
              <v:shape style="position:absolute;left:9267;top:540;width:2;height:1530" coordorigin="9267,540" coordsize="0,1530" path="m9267,2070l9267,540e" filled="f" stroked="t" strokeweight=".713954pt" strokecolor="#646464">
                <v:path arrowok="t"/>
              </v:shape>
            </v:group>
            <v:group style="position:absolute;left:11433;top:975;width:2;height:15351" coordorigin="11433,975" coordsize="2,15351">
              <v:shape style="position:absolute;left:11433;top:975;width:2;height:15351" coordorigin="11433,975" coordsize="0,15351" path="m11433,16327l11433,975e" filled="f" stroked="t" strokeweight=".713954pt" strokecolor="#707070">
                <v:path arrowok="t"/>
              </v:shape>
            </v:group>
            <v:group style="position:absolute;left:690;top:1688;width:2;height:4513" coordorigin="690,1688" coordsize="2,4513">
              <v:shape style="position:absolute;left:690;top:1688;width:2;height:4513" coordorigin="690,1688" coordsize="0,4513" path="m690,6201l690,1688e" filled="f" stroked="t" strokeweight=".713954pt" strokecolor="#6B6B6B">
                <v:path arrowok="t"/>
              </v:shape>
            </v:group>
            <v:group style="position:absolute;left:685;top:2065;width:10752;height:2" coordorigin="685,2065" coordsize="10752,2">
              <v:shape style="position:absolute;left:685;top:2065;width:10752;height:2" coordorigin="685,2065" coordsize="10752,0" path="m685,2065l11438,2065e" filled="f" stroked="t" strokeweight=".713954pt" strokecolor="#808080">
                <v:path arrowok="t"/>
              </v:shape>
            </v:group>
            <v:group style="position:absolute;left:685;top:2309;width:10747;height:2" coordorigin="685,2309" coordsize="10747,2">
              <v:shape style="position:absolute;left:685;top:2309;width:10747;height:2" coordorigin="685,2309" coordsize="10747,0" path="m685,2309l11433,2309e" filled="f" stroked="t" strokeweight=".713954pt" strokecolor="#808080">
                <v:path arrowok="t"/>
              </v:shape>
            </v:group>
            <v:group style="position:absolute;left:4898;top:2553;width:6535;height:2" coordorigin="4898,2553" coordsize="6535,2">
              <v:shape style="position:absolute;left:4898;top:2553;width:6535;height:2" coordorigin="4898,2553" coordsize="6535,0" path="m4898,2553l11433,2553e" filled="f" stroked="t" strokeweight=".713954pt" strokecolor="#808080">
                <v:path arrowok="t"/>
              </v:shape>
            </v:group>
            <v:group style="position:absolute;left:685;top:2794;width:10747;height:2" coordorigin="685,2794" coordsize="10747,2">
              <v:shape style="position:absolute;left:685;top:2794;width:10747;height:2" coordorigin="685,2794" coordsize="10747,0" path="m685,2794l11433,2794e" filled="f" stroked="t" strokeweight=".713954pt" strokecolor="#808080">
                <v:path arrowok="t"/>
              </v:shape>
            </v:group>
            <v:group style="position:absolute;left:681;top:3033;width:10752;height:2" coordorigin="681,3033" coordsize="10752,2">
              <v:shape style="position:absolute;left:681;top:3033;width:10752;height:2" coordorigin="681,3033" coordsize="10752,0" path="m681,3033l11433,3033e" filled="f" stroked="t" strokeweight=".47597pt" strokecolor="#808080">
                <v:path arrowok="t"/>
              </v:shape>
            </v:group>
            <v:group style="position:absolute;left:681;top:3275;width:10757;height:2" coordorigin="681,3275" coordsize="10757,2">
              <v:shape style="position:absolute;left:681;top:3275;width:10757;height:2" coordorigin="681,3275" coordsize="10757,0" path="m681,3275l11438,3275e" filled="f" stroked="t" strokeweight=".713954pt" strokecolor="#808080">
                <v:path arrowok="t"/>
              </v:shape>
            </v:group>
            <v:group style="position:absolute;left:3967;top:3265;width:2;height:746" coordorigin="3967,3265" coordsize="2,746">
              <v:shape style="position:absolute;left:3967;top:3265;width:2;height:746" coordorigin="3967,3265" coordsize="0,746" path="m3967,4011l3967,3265e" filled="f" stroked="t" strokeweight=".47597pt" strokecolor="#484848">
                <v:path arrowok="t"/>
              </v:shape>
            </v:group>
            <v:group style="position:absolute;left:7080;top:3270;width:2;height:751" coordorigin="7080,3270" coordsize="2,751">
              <v:shape style="position:absolute;left:7080;top:3270;width:2;height:751" coordorigin="7080,3270" coordsize="0,751" path="m7080,4021l7080,3270e" filled="f" stroked="t" strokeweight=".713954pt" strokecolor="#575757">
                <v:path arrowok="t"/>
              </v:shape>
            </v:group>
            <v:group style="position:absolute;left:7073;top:3645;width:4365;height:2" coordorigin="7073,3645" coordsize="4365,2">
              <v:shape style="position:absolute;left:7073;top:3645;width:4365;height:2" coordorigin="7073,3645" coordsize="4365,0" path="m7073,3645l11438,3645e" filled="f" stroked="t" strokeweight=".47597pt" strokecolor="#808080">
                <v:path arrowok="t"/>
              </v:shape>
            </v:group>
            <v:group style="position:absolute;left:685;top:4009;width:10747;height:2" coordorigin="685,4009" coordsize="10747,2">
              <v:shape style="position:absolute;left:685;top:4009;width:10747;height:2" coordorigin="685,4009" coordsize="10747,0" path="m685,4009l11433,4009e" filled="f" stroked="t" strokeweight=".47597pt" strokecolor="#747474">
                <v:path arrowok="t"/>
              </v:shape>
            </v:group>
            <v:group style="position:absolute;left:2485;top:4002;width:2;height:12320" coordorigin="2485,4002" coordsize="2,12320">
              <v:shape style="position:absolute;left:2485;top:4002;width:2;height:12320" coordorigin="2485,4002" coordsize="0,12320" path="m2485,16322l2485,4002e" filled="f" stroked="t" strokeweight=".713954pt" strokecolor="#646464">
                <v:path arrowok="t"/>
              </v:shape>
            </v:group>
            <v:group style="position:absolute;left:685;top:4286;width:10747;height:2" coordorigin="685,4286" coordsize="10747,2">
              <v:shape style="position:absolute;left:685;top:4286;width:10747;height:2" coordorigin="685,4286" coordsize="10747,0" path="m685,4286l11433,4286e" filled="f" stroked="t" strokeweight=".47597pt" strokecolor="#7C7C7C">
                <v:path arrowok="t"/>
              </v:shape>
            </v:group>
            <v:group style="position:absolute;left:2480;top:4528;width:8963;height:2" coordorigin="2480,4528" coordsize="8963,2">
              <v:shape style="position:absolute;left:2480;top:4528;width:8963;height:2" coordorigin="2480,4528" coordsize="8963,0" path="m2480,4528l11442,4528e" filled="f" stroked="t" strokeweight=".713954pt" strokecolor="#7C7C7C">
                <v:path arrowok="t"/>
              </v:shape>
            </v:group>
            <v:group style="position:absolute;left:5021;top:4513;width:2;height:2190" coordorigin="5021,4513" coordsize="2,2190">
              <v:shape style="position:absolute;left:5021;top:4513;width:2;height:2190" coordorigin="5021,4513" coordsize="0,2190" path="m5021,6703l5021,4513e" filled="f" stroked="t" strokeweight=".713954pt" strokecolor="#606060">
                <v:path arrowok="t"/>
              </v:shape>
            </v:group>
            <v:group style="position:absolute;left:5012;top:5015;width:6426;height:2" coordorigin="5012,5015" coordsize="6426,2">
              <v:shape style="position:absolute;left:5012;top:5015;width:6426;height:2" coordorigin="5012,5015" coordsize="6426,0" path="m5012,5015l11438,5015e" filled="f" stroked="t" strokeweight=".713954pt" strokecolor="#7C7C7C">
                <v:path arrowok="t"/>
              </v:shape>
            </v:group>
            <v:group style="position:absolute;left:5012;top:5259;width:6426;height:2" coordorigin="5012,5259" coordsize="6426,2">
              <v:shape style="position:absolute;left:5012;top:5259;width:6426;height:2" coordorigin="5012,5259" coordsize="6426,0" path="m5012,5259l11438,5259e" filled="f" stroked="t" strokeweight=".713954pt" strokecolor="#808080">
                <v:path arrowok="t"/>
              </v:shape>
            </v:group>
            <v:group style="position:absolute;left:5007;top:5500;width:6430;height:2" coordorigin="5007,5500" coordsize="6430,2">
              <v:shape style="position:absolute;left:5007;top:5500;width:6430;height:2" coordorigin="5007,5500" coordsize="6430,0" path="m5007,5500l11438,5500e" filled="f" stroked="t" strokeweight=".47597pt" strokecolor="#808080">
                <v:path arrowok="t"/>
              </v:shape>
            </v:group>
            <v:group style="position:absolute;left:2485;top:5742;width:8958;height:2" coordorigin="2485,5742" coordsize="8958,2">
              <v:shape style="position:absolute;left:2485;top:5742;width:8958;height:2" coordorigin="2485,5742" coordsize="8958,0" path="m2485,5742l11442,5742e" filled="f" stroked="t" strokeweight=".713954pt" strokecolor="#7C7C7C">
                <v:path arrowok="t"/>
              </v:shape>
            </v:group>
            <v:group style="position:absolute;left:676;top:5981;width:10766;height:2" coordorigin="676,5981" coordsize="10766,2">
              <v:shape style="position:absolute;left:676;top:5981;width:10766;height:2" coordorigin="676,5981" coordsize="10766,0" path="m676,5981l11442,5981e" filled="f" stroked="t" strokeweight=".713954pt" strokecolor="#7C7C7C">
                <v:path arrowok="t"/>
              </v:shape>
            </v:group>
            <v:group style="position:absolute;left:7939;top:5976;width:2;height:727" coordorigin="7939,5976" coordsize="2,727">
              <v:shape style="position:absolute;left:7939;top:5976;width:2;height:727" coordorigin="7939,5976" coordsize="0,727" path="m7939,6703l7939,5976e" filled="f" stroked="t" strokeweight=".713954pt" strokecolor="#5B5B5B">
                <v:path arrowok="t"/>
              </v:shape>
            </v:group>
            <v:group style="position:absolute;left:2480;top:6454;width:8958;height:2" coordorigin="2480,6454" coordsize="8958,2">
              <v:shape style="position:absolute;left:2480;top:6454;width:8958;height:2" coordorigin="2480,6454" coordsize="8958,0" path="m2480,6454l11438,6454e" filled="f" stroked="t" strokeweight=".713954pt" strokecolor="#808080">
                <v:path arrowok="t"/>
              </v:shape>
            </v:group>
            <v:group style="position:absolute;left:681;top:6507;width:2;height:4245" coordorigin="681,6507" coordsize="2,4245">
              <v:shape style="position:absolute;left:681;top:6507;width:2;height:4245" coordorigin="681,6507" coordsize="0,4245" path="m681,10752l681,6507e" filled="f" stroked="t" strokeweight=".713954pt" strokecolor="#6B6B6B">
                <v:path arrowok="t"/>
              </v:shape>
            </v:group>
            <v:group style="position:absolute;left:2480;top:6698;width:8958;height:2" coordorigin="2480,6698" coordsize="8958,2">
              <v:shape style="position:absolute;left:2480;top:6698;width:8958;height:2" coordorigin="2480,6698" coordsize="8958,0" path="m2480,6698l11438,6698e" filled="f" stroked="t" strokeweight=".713954pt" strokecolor="#838383">
                <v:path arrowok="t"/>
              </v:shape>
            </v:group>
            <v:group style="position:absolute;left:676;top:6937;width:10762;height:2" coordorigin="676,6937" coordsize="10762,2">
              <v:shape style="position:absolute;left:676;top:6937;width:10762;height:2" coordorigin="676,6937" coordsize="10762,0" path="m676,6937l11438,6937e" filled="f" stroked="t" strokeweight=".713954pt" strokecolor="#838383">
                <v:path arrowok="t"/>
              </v:shape>
            </v:group>
            <v:group style="position:absolute;left:676;top:7408;width:10766;height:2" coordorigin="676,7408" coordsize="10766,2">
              <v:shape style="position:absolute;left:676;top:7408;width:10766;height:2" coordorigin="676,7408" coordsize="10766,0" path="m676,7408l11442,7408e" filled="f" stroked="t" strokeweight=".47597pt" strokecolor="#808080">
                <v:path arrowok="t"/>
              </v:shape>
            </v:group>
            <v:group style="position:absolute;left:5021;top:7401;width:2;height:765" coordorigin="5021,7401" coordsize="2,765">
              <v:shape style="position:absolute;left:5021;top:7401;width:2;height:765" coordorigin="5021,7401" coordsize="0,765" path="m5021,8166l5021,7401e" filled="f" stroked="t" strokeweight=".713954pt" strokecolor="#606060">
                <v:path arrowok="t"/>
              </v:shape>
            </v:group>
            <v:group style="position:absolute;left:5017;top:7652;width:6426;height:2" coordorigin="5017,7652" coordsize="6426,2">
              <v:shape style="position:absolute;left:5017;top:7652;width:6426;height:2" coordorigin="5017,7652" coordsize="6426,0" path="m5017,7652l11442,7652e" filled="f" stroked="t" strokeweight=".47597pt" strokecolor="#808080">
                <v:path arrowok="t"/>
              </v:shape>
            </v:group>
            <v:group style="position:absolute;left:5012;top:7893;width:6430;height:2" coordorigin="5012,7893" coordsize="6430,2">
              <v:shape style="position:absolute;left:5012;top:7893;width:6430;height:2" coordorigin="5012,7893" coordsize="6430,0" path="m5012,7893l11442,7893e" filled="f" stroked="t" strokeweight=".713954pt" strokecolor="#808080">
                <v:path arrowok="t"/>
              </v:shape>
            </v:group>
            <v:group style="position:absolute;left:671;top:8156;width:10766;height:2" coordorigin="671,8156" coordsize="10766,2">
              <v:shape style="position:absolute;left:671;top:8156;width:10766;height:2" coordorigin="671,8156" coordsize="10766,0" path="m671,8156l11438,8156e" filled="f" stroked="t" strokeweight=".713954pt" strokecolor="#838383">
                <v:path arrowok="t"/>
              </v:shape>
            </v:group>
            <v:group style="position:absolute;left:676;top:8964;width:10766;height:2" coordorigin="676,8964" coordsize="10766,2">
              <v:shape style="position:absolute;left:676;top:8964;width:10766;height:2" coordorigin="676,8964" coordsize="10766,0" path="m676,8964l11442,8964e" filled="f" stroked="t" strokeweight=".713954pt" strokecolor="#838383">
                <v:path arrowok="t"/>
              </v:shape>
            </v:group>
            <v:group style="position:absolute;left:671;top:9899;width:10766;height:2" coordorigin="671,9899" coordsize="10766,2">
              <v:shape style="position:absolute;left:671;top:9899;width:10766;height:2" coordorigin="671,9899" coordsize="10766,0" path="m671,9899l11438,9899e" filled="f" stroked="t" strokeweight=".47597pt" strokecolor="#808080">
                <v:path arrowok="t"/>
              </v:shape>
            </v:group>
            <v:group style="position:absolute;left:671;top:10140;width:10766;height:2" coordorigin="671,10140" coordsize="10766,2">
              <v:shape style="position:absolute;left:671;top:10140;width:10766;height:2" coordorigin="671,10140" coordsize="10766,0" path="m671,10140l11438,10140e" filled="f" stroked="t" strokeweight=".713954pt" strokecolor="#878787">
                <v:path arrowok="t"/>
              </v:shape>
            </v:group>
            <v:group style="position:absolute;left:666;top:10379;width:10776;height:2" coordorigin="666,10379" coordsize="10776,2">
              <v:shape style="position:absolute;left:666;top:10379;width:10776;height:2" coordorigin="666,10379" coordsize="10776,0" path="m666,10379l11442,10379e" filled="f" stroked="t" strokeweight=".713954pt" strokecolor="#808080">
                <v:path arrowok="t"/>
              </v:shape>
            </v:group>
            <v:group style="position:absolute;left:671;top:11096;width:10771;height:2" coordorigin="671,11096" coordsize="10771,2">
              <v:shape style="position:absolute;left:671;top:11096;width:10771;height:2" coordorigin="671,11096" coordsize="10771,0" path="m671,11096l11442,11096e" filled="f" stroked="t" strokeweight=".713954pt" strokecolor="#808080">
                <v:path arrowok="t"/>
              </v:shape>
            </v:group>
            <v:group style="position:absolute;left:673;top:11053;width:2;height:5269" coordorigin="673,11053" coordsize="2,5269">
              <v:shape style="position:absolute;left:673;top:11053;width:2;height:5269" coordorigin="673,11053" coordsize="0,5269" path="m673,16322l673,11053e" filled="f" stroked="t" strokeweight=".713954pt" strokecolor="#707070">
                <v:path arrowok="t"/>
              </v:shape>
            </v:group>
            <v:group style="position:absolute;left:1778;top:11092;width:2;height:5226" coordorigin="1778,11092" coordsize="2,5226">
              <v:shape style="position:absolute;left:1778;top:11092;width:2;height:5226" coordorigin="1778,11092" coordsize="0,5226" path="m1778,16317l1778,11092e" filled="f" stroked="t" strokeweight=".713954pt" strokecolor="#6B6B6B">
                <v:path arrowok="t"/>
              </v:shape>
            </v:group>
            <v:group style="position:absolute;left:1199;top:11087;width:2;height:5235" coordorigin="1199,11087" coordsize="2,5235">
              <v:shape style="position:absolute;left:1199;top:11087;width:2;height:5235" coordorigin="1199,11087" coordsize="0,5235" path="m1199,16322l1199,11087e" filled="f" stroked="t" strokeweight=".713954pt" strokecolor="#747474">
                <v:path arrowok="t"/>
              </v:shape>
            </v:group>
            <v:group style="position:absolute;left:7482;top:11087;width:2;height:5235" coordorigin="7482,11087" coordsize="2,5235">
              <v:shape style="position:absolute;left:7482;top:11087;width:2;height:5235" coordorigin="7482,11087" coordsize="0,5235" path="m7482,16322l7482,11087e" filled="f" stroked="t" strokeweight=".713954pt" strokecolor="#646464">
                <v:path arrowok="t"/>
              </v:shape>
            </v:group>
            <v:group style="position:absolute;left:671;top:11570;width:10766;height:2" coordorigin="671,11570" coordsize="10766,2">
              <v:shape style="position:absolute;left:671;top:11570;width:10766;height:2" coordorigin="671,11570" coordsize="10766,0" path="m671,11570l11438,11570e" filled="f" stroked="t" strokeweight=".713954pt" strokecolor="#808080">
                <v:path arrowok="t"/>
              </v:shape>
            </v:group>
            <v:group style="position:absolute;left:666;top:13635;width:1818;height:2" coordorigin="666,13635" coordsize="1818,2">
              <v:shape style="position:absolute;left:666;top:13635;width:1818;height:2" coordorigin="666,13635" coordsize="1818,0" path="m666,13635l2485,13635e" filled="f" stroked="t" strokeweight=".713954pt" strokecolor="#939393">
                <v:path arrowok="t"/>
              </v:shape>
            </v:group>
            <v:group style="position:absolute;left:662;top:16312;width:10776;height:2" coordorigin="662,16312" coordsize="10776,2">
              <v:shape style="position:absolute;left:662;top:16312;width:10776;height:2" coordorigin="662,16312" coordsize="10776,0" path="m662,16312l11438,16312e" filled="f" stroked="t" strokeweight=".713954pt" strokecolor="#878787">
                <v:path arrowok="t"/>
              </v:shape>
            </v:group>
            <v:group style="position:absolute;left:2323;top:2543;width:2113;height:2" coordorigin="2323,2543" coordsize="2113,2">
              <v:shape style="position:absolute;left:2323;top:2543;width:2113;height:2" coordorigin="2323,2543" coordsize="2113,0" path="m2323,2543l4436,2543e" filled="f" stroked="t" strokeweight=".47597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1" w:lineRule="auto"/>
        <w:ind w:left="216" w:right="9350" w:firstLine="1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4"/>
        </w:rPr>
        <w:t>Yaıı!.!ııı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6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3"/>
          <w:w w:val="82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9C9EA1"/>
          <w:spacing w:val="-19"/>
          <w:w w:val="146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4"/>
        </w:rPr>
        <w:t>cstTııı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8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78"/>
        </w:rPr>
        <w:t>ıl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311" w:right="-20"/>
        <w:jc w:val="left"/>
        <w:tabs>
          <w:tab w:pos="2060" w:val="left"/>
          <w:tab w:pos="5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  <w:position w:val="1"/>
        </w:rPr>
        <w:t>.;.:ihi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0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1"/>
        </w:rPr>
        <w:t>Döıı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91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1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l"arih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3"/>
          <w:w w:val="100"/>
          <w:position w:val="1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1"/>
          <w:w w:val="100"/>
          <w:position w:val="1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1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5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4F4F4F"/>
          <w:spacing w:val="0"/>
          <w:w w:val="106"/>
          <w:position w:val="0"/>
        </w:rPr>
        <w:t>:</w:t>
      </w:r>
      <w:r>
        <w:rPr>
          <w:rFonts w:ascii="Arial" w:hAnsi="Arial" w:cs="Arial" w:eastAsia="Arial"/>
          <w:sz w:val="24"/>
          <w:szCs w:val="24"/>
          <w:color w:val="4F4F4F"/>
          <w:spacing w:val="1"/>
          <w:w w:val="10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0"/>
        </w:rPr>
        <w:t>6:25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14" w:lineRule="exact"/>
        <w:ind w:left="873" w:right="-20"/>
        <w:jc w:val="left"/>
        <w:tabs>
          <w:tab w:pos="1380" w:val="left"/>
          <w:tab w:pos="8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3"/>
          <w:position w:val="-1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4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91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2.Posta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Bayraklı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14" w:lineRule="exact"/>
        <w:ind w:left="2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5" w:after="0" w:line="240" w:lineRule="auto"/>
        <w:ind w:left="2182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Gitınişsc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Os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4922" w:right="521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41.600006pt;margin-top:8.978964pt;width:58.560001pt;height:14.4pt;mso-position-horizontal-relative:page;mso-position-vertical-relative:paragraph;z-index:-16379" type="#_x0000_t75">
            <v:imagedata r:id="rId23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</w:rPr>
        <w:t>Anıiri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57" w:lineRule="exact"/>
        <w:ind w:left="4645" w:right="6198"/>
        <w:jc w:val="center"/>
        <w:rPr>
          <w:rFonts w:ascii="Times New Roman" w:hAnsi="Times New Roman" w:cs="Times New Roman" w:eastAsia="Times New Roman"/>
          <w:sz w:val="33"/>
          <w:szCs w:val="33"/>
        </w:rPr>
      </w:pPr>
      <w:rPr/>
      <w:r>
        <w:rPr/>
        <w:pict>
          <v:shape style="position:absolute;margin-left:137.279999pt;margin-top:-17.678211pt;width:101.760002pt;height:60.48pt;mso-position-horizontal-relative:page;mso-position-vertical-relative:paragraph;z-index:-16378" type="#_x0000_t75">
            <v:imagedata r:id="rId24" o:title=""/>
          </v:shape>
        </w:pict>
      </w:r>
      <w:r>
        <w:rPr/>
        <w:pict>
          <v:shape style="position:absolute;margin-left:442.559998pt;margin-top:-15.758209pt;width:121.919998pt;height:107.519997pt;mso-position-horizontal-relative:page;mso-position-vertical-relative:paragraph;z-index:-16377" type="#_x0000_t75">
            <v:imagedata r:id="rId25" o:title=""/>
          </v:shape>
        </w:pict>
      </w:r>
      <w:r>
        <w:rPr>
          <w:rFonts w:ascii="Times New Roman" w:hAnsi="Times New Roman" w:cs="Times New Roman" w:eastAsia="Times New Roman"/>
          <w:sz w:val="33"/>
          <w:szCs w:val="33"/>
          <w:color w:val="5B5995"/>
          <w:spacing w:val="0"/>
          <w:w w:val="164"/>
          <w:position w:val="-2"/>
        </w:rPr>
        <w:t>/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4665" w:right="496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1"/>
        </w:rPr>
        <w:t>Mu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tafa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5"/>
          <w:position w:val="1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6"/>
          <w:position w:val="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83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6"/>
          <w:position w:val="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5122" w:right="538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47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11.110002pt;height:54.87pt;mso-position-horizontal-relative:char;mso-position-vertical-relative:line" type="#_x0000_t75">
            <v:imagedata r:id="rId2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60" w:right="340"/>
        </w:sectPr>
      </w:pPr>
      <w:rPr/>
    </w:p>
    <w:p>
      <w:pPr>
        <w:spacing w:before="40" w:after="0" w:line="558" w:lineRule="exact"/>
        <w:ind w:left="3400" w:right="-20"/>
        <w:jc w:val="left"/>
        <w:tabs>
          <w:tab w:pos="1004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-11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88"/>
          <w:position w:val="-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-11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88"/>
          <w:position w:val="-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  <w:position w:val="-1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2"/>
          <w:w w:val="100"/>
          <w:position w:val="-1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1"/>
        </w:rPr>
        <w:t>EDİYESİ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1"/>
        </w:rPr>
      </w:r>
      <w:r>
        <w:rPr>
          <w:rFonts w:ascii="Arial" w:hAnsi="Arial" w:cs="Arial" w:eastAsia="Arial"/>
          <w:sz w:val="24"/>
          <w:szCs w:val="24"/>
          <w:color w:val="A0A1A1"/>
          <w:spacing w:val="0"/>
          <w:w w:val="138"/>
          <w:position w:val="-5"/>
        </w:rPr>
        <w:t>'</w:t>
      </w:r>
      <w:r>
        <w:rPr>
          <w:rFonts w:ascii="Arial" w:hAnsi="Arial" w:cs="Arial" w:eastAsia="Arial"/>
          <w:sz w:val="24"/>
          <w:szCs w:val="24"/>
          <w:color w:val="A0A1A1"/>
          <w:spacing w:val="7"/>
          <w:w w:val="138"/>
          <w:position w:val="-5"/>
        </w:rPr>
        <w:t> </w:t>
      </w:r>
      <w:r>
        <w:rPr>
          <w:rFonts w:ascii="Arial" w:hAnsi="Arial" w:cs="Arial" w:eastAsia="Arial"/>
          <w:sz w:val="41"/>
          <w:szCs w:val="41"/>
          <w:color w:val="8C8E8E"/>
          <w:spacing w:val="0"/>
          <w:w w:val="69"/>
          <w:position w:val="6"/>
        </w:rPr>
        <w:t>.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304" w:lineRule="exact"/>
        <w:ind w:left="3491" w:right="-20"/>
        <w:jc w:val="left"/>
        <w:tabs>
          <w:tab w:pos="9880" w:val="left"/>
        </w:tabs>
        <w:rPr>
          <w:rFonts w:ascii="Arial" w:hAnsi="Arial" w:cs="Arial" w:eastAsia="Arial"/>
          <w:sz w:val="35"/>
          <w:szCs w:val="35"/>
        </w:rPr>
      </w:pPr>
      <w:rPr/>
      <w:r>
        <w:rPr/>
        <w:pict>
          <v:group style="position:absolute;margin-left:504.989258pt;margin-top:1.732439pt;width:39.855012pt;height:.1pt;mso-position-horizontal-relative:page;mso-position-vertical-relative:paragraph;z-index:-16372" coordorigin="10100,35" coordsize="797,2">
            <v:shape style="position:absolute;left:10100;top:35;width:797;height:2" coordorigin="10100,35" coordsize="797,0" path="m10100,35l10897,35e" filled="f" stroked="t" strokeweight="3.102486pt" strokecolor="#7C838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  <w:position w:val="5"/>
        </w:rPr>
        <w:t>İTFAİYE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89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  <w:position w:val="5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89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5"/>
        </w:rPr>
        <w:t>BAŞKANL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89"/>
          <w:position w:val="5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59"/>
          <w:position w:val="5"/>
        </w:rPr>
        <w:t>CH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  <w:position w:val="5"/>
        </w:rPr>
      </w:r>
      <w:r>
        <w:rPr>
          <w:rFonts w:ascii="Arial" w:hAnsi="Arial" w:cs="Arial" w:eastAsia="Arial"/>
          <w:sz w:val="35"/>
          <w:szCs w:val="35"/>
          <w:color w:val="565657"/>
          <w:spacing w:val="0"/>
          <w:w w:val="161"/>
          <w:b/>
          <w:bCs/>
          <w:position w:val="-4"/>
        </w:rPr>
        <w:t>L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154" w:lineRule="exact"/>
        <w:ind w:left="834" w:right="4226"/>
        <w:jc w:val="center"/>
        <w:tabs>
          <w:tab w:pos="3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505.227905pt;margin-top:7.340071pt;width:32.456777pt;height:.1pt;mso-position-horizontal-relative:page;mso-position-vertical-relative:paragraph;z-index:-16371" coordorigin="10105,147" coordsize="649,2">
            <v:shape style="position:absolute;left:10105;top:147;width:649;height:2" coordorigin="10105,147" coordsize="649,0" path="m10105,147l10754,147e" filled="f" stroked="t" strokeweight="2.62518pt" strokecolor="#808787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100"/>
        </w:rPr>
        <w:t>IZMIR</w:t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2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88"/>
          <w:position w:val="2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8"/>
          <w:w w:val="88"/>
          <w:position w:val="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2"/>
        </w:rPr>
        <w:t>iye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88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88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2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88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2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88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2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88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2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8"/>
          <w:w w:val="88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2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608" w:right="-20"/>
        <w:jc w:val="left"/>
        <w:tabs>
          <w:tab w:pos="4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  <w:b/>
          <w:bCs/>
        </w:rPr>
        <w:t>BÜYÜKŞEHIR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  <w:position w:val="-1"/>
        </w:rPr>
        <w:t>YANGl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left="651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</w:rPr>
        <w:t>BELEDIYESI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10" w:lineRule="auto"/>
        <w:ind w:left="121" w:right="3273" w:firstLine="-10"/>
        <w:jc w:val="left"/>
        <w:tabs>
          <w:tab w:pos="1460" w:val="left"/>
          <w:tab w:pos="3160" w:val="left"/>
          <w:tab w:pos="4520" w:val="left"/>
          <w:tab w:pos="5540" w:val="left"/>
          <w:tab w:pos="7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w w:val="93"/>
          <w:position w:val="2"/>
        </w:rPr>
        <w:t>Q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92"/>
          <w:position w:val="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7"/>
          <w:position w:val="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100"/>
          <w:position w:val="1"/>
        </w:rPr>
        <w:t>:</w:t>
      </w:r>
      <w:r>
        <w:rPr>
          <w:rFonts w:ascii="Arial" w:hAnsi="Arial" w:cs="Arial" w:eastAsia="Arial"/>
          <w:sz w:val="26"/>
          <w:szCs w:val="26"/>
          <w:color w:val="3B3B3B"/>
          <w:spacing w:val="-22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3B3B3B"/>
          <w:spacing w:val="-1"/>
          <w:w w:val="106"/>
          <w:b/>
          <w:bCs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93"/>
          <w:position w:val="1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"/>
          <w:w w:val="93"/>
          <w:position w:val="1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  <w:position w:val="1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98"/>
          <w:position w:val="1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"/>
          <w:w w:val="102"/>
          <w:position w:val="1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9"/>
          <w:position w:val="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9"/>
          <w:position w:val="1"/>
        </w:rPr>
        <w:t>0</w:t>
      </w:r>
      <w:r>
        <w:rPr>
          <w:rFonts w:ascii="Arial" w:hAnsi="Arial" w:cs="Arial" w:eastAsia="Arial"/>
          <w:sz w:val="25"/>
          <w:szCs w:val="25"/>
          <w:color w:val="3B3B3B"/>
          <w:spacing w:val="2"/>
          <w:w w:val="216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3"/>
          <w:position w:val="1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20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9"/>
          <w:w w:val="95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  <w:position w:val="0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15:50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6"/>
          <w:w w:val="144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52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3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100"/>
          <w:position w:val="0"/>
        </w:rPr>
        <w:t>ııo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87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4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5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52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79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2"/>
          <w:w w:val="7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72"/>
          <w:position w:val="0"/>
        </w:rPr>
        <w:t>:</w:t>
      </w:r>
      <w:r>
        <w:rPr>
          <w:rFonts w:ascii="Arial" w:hAnsi="Arial" w:cs="Arial" w:eastAsia="Arial"/>
          <w:sz w:val="26"/>
          <w:szCs w:val="26"/>
          <w:color w:val="3B3B3B"/>
          <w:spacing w:val="14"/>
          <w:w w:val="72"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3B3B3B"/>
          <w:spacing w:val="-1"/>
          <w:w w:val="106"/>
          <w:b/>
          <w:bCs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  <w:position w:val="0"/>
        </w:rPr>
        <w:t>5/05/20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9"/>
          <w:w w:val="100"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3B3B3B"/>
          <w:spacing w:val="-7"/>
          <w:w w:val="187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  <w:position w:val="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10"/>
          <w:w w:val="87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8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7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yıt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3128</w:t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9"/>
          <w:w w:val="95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  <w:position w:val="0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Santral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  <w:position w:val="0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7010/1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0"/>
        </w:rPr>
        <w:t>Üz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7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0"/>
        </w:rPr>
        <w:t>Pı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1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94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9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4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4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9"/>
          <w:position w:val="0"/>
        </w:rPr>
        <w:t>-Borno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3"/>
          <w:position w:val="0"/>
        </w:rPr>
        <w:t>a/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iZMiR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121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3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6"/>
          <w:w w:val="93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8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7010/1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5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95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2"/>
          <w:w w:val="9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Pınarb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5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</w:rPr>
        <w:t>-Bornov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9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1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lZMjR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21" w:right="-20"/>
        <w:jc w:val="left"/>
        <w:tabs>
          <w:tab w:pos="1460" w:val="left"/>
          <w:tab w:pos="3500" w:val="left"/>
          <w:tab w:pos="6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Tüıii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ateş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8" w:lineRule="exact"/>
        <w:ind w:left="121" w:right="-20"/>
        <w:jc w:val="left"/>
        <w:tabs>
          <w:tab w:pos="3640" w:val="left"/>
          <w:tab w:pos="6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3.851807pt;margin-top:10.485571pt;width:28.774196pt;height:22.5pt;mso-position-horizontal-relative:page;mso-position-vertical-relative:paragraph;z-index:-16370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Arial" w:hAnsi="Arial" w:cs="Arial" w:eastAsia="Arial"/>
                      <w:sz w:val="45"/>
                      <w:szCs w:val="45"/>
                      <w:color w:val="B1B1B1"/>
                      <w:w w:val="134"/>
                    </w:rPr>
                    <w:t>r-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B1B1B1"/>
                      <w:spacing w:val="-20"/>
                      <w:w w:val="134"/>
                    </w:rPr>
                    <w:t>-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85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8"/>
          <w:w w:val="85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position w:val="-1"/>
        </w:rPr>
        <w:t>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position w:val="-1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8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85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2"/>
          <w:w w:val="85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3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6"/>
          <w:position w:val="-1"/>
        </w:rPr>
        <w:t>l'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67"/>
          <w:position w:val="-1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7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  <w:position w:val="-1"/>
        </w:rPr>
        <w:t>pını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-1"/>
        </w:rPr>
        <w:t>Kul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81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75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position w:val="-1"/>
        </w:rPr>
        <w:t>nım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85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3"/>
          <w:w w:val="85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position w:val="-1"/>
        </w:rPr>
        <w:t>kli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3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left="3621" w:right="1020"/>
        <w:jc w:val="center"/>
        <w:tabs>
          <w:tab w:pos="5680" w:val="left"/>
          <w:tab w:pos="678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w w:val="75"/>
          <w:position w:val="-3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w w:val="86"/>
          <w:position w:val="-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9"/>
          <w:w w:val="86"/>
          <w:position w:val="-3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-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87"/>
          <w:position w:val="-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1"/>
          <w:position w:val="-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83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8"/>
          <w:w w:val="83"/>
          <w:position w:val="-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  <w:position w:val="-3"/>
        </w:rPr>
        <w:t>gi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  <w:position w:val="-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83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position w:val="-3"/>
        </w:rPr>
        <w:t>Ah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9"/>
          <w:position w:val="-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8"/>
          <w:position w:val="-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C6C6C6"/>
          <w:spacing w:val="-6"/>
          <w:w w:val="44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3"/>
          <w:w w:val="94"/>
          <w:position w:val="-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position w:val="-3"/>
        </w:rPr>
        <w:t>lik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  <w:position w:val="-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-4"/>
        </w:rPr>
        <w:t>ger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-4"/>
        </w:rPr>
      </w:r>
      <w:r>
        <w:rPr>
          <w:rFonts w:ascii="Arial" w:hAnsi="Arial" w:cs="Arial" w:eastAsia="Arial"/>
          <w:sz w:val="23"/>
          <w:szCs w:val="23"/>
          <w:color w:val="565657"/>
          <w:spacing w:val="0"/>
          <w:w w:val="71"/>
          <w:position w:val="-4"/>
        </w:rPr>
        <w:t>.........</w:t>
      </w:r>
      <w:r>
        <w:rPr>
          <w:rFonts w:ascii="Arial" w:hAnsi="Arial" w:cs="Arial" w:eastAsia="Arial"/>
          <w:sz w:val="23"/>
          <w:szCs w:val="23"/>
          <w:color w:val="565657"/>
          <w:spacing w:val="-41"/>
          <w:w w:val="7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-19"/>
          <w:w w:val="103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565657"/>
          <w:spacing w:val="0"/>
          <w:w w:val="76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565657"/>
          <w:spacing w:val="-29"/>
          <w:w w:val="76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-10"/>
          <w:w w:val="82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565657"/>
          <w:spacing w:val="0"/>
          <w:w w:val="82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565657"/>
          <w:spacing w:val="16"/>
          <w:w w:val="82"/>
          <w:imprint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565657"/>
          <w:spacing w:val="16"/>
          <w:w w:val="82"/>
          <w:imprint/>
          <w:position w:val="-4"/>
        </w:rPr>
      </w:r>
      <w:r>
        <w:rPr>
          <w:rFonts w:ascii="Arial" w:hAnsi="Arial" w:cs="Arial" w:eastAsia="Arial"/>
          <w:sz w:val="23"/>
          <w:szCs w:val="23"/>
          <w:color w:val="565657"/>
          <w:spacing w:val="16"/>
          <w:w w:val="82"/>
          <w:position w:val="-4"/>
        </w:rPr>
      </w:r>
      <w:r>
        <w:rPr>
          <w:rFonts w:ascii="Arial" w:hAnsi="Arial" w:cs="Arial" w:eastAsia="Arial"/>
          <w:sz w:val="23"/>
          <w:szCs w:val="23"/>
          <w:color w:val="565657"/>
          <w:spacing w:val="16"/>
          <w:w w:val="82"/>
          <w:position w:val="-4"/>
        </w:rPr>
      </w:r>
      <w:r>
        <w:rPr>
          <w:rFonts w:ascii="Arial" w:hAnsi="Arial" w:cs="Arial" w:eastAsia="Arial"/>
          <w:sz w:val="23"/>
          <w:szCs w:val="23"/>
          <w:color w:val="6B6B6B"/>
          <w:spacing w:val="-19"/>
          <w:w w:val="103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2A2A2A"/>
          <w:spacing w:val="-15"/>
          <w:w w:val="82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565657"/>
          <w:spacing w:val="0"/>
          <w:w w:val="75"/>
          <w:position w:val="-4"/>
        </w:rPr>
        <w:t>...</w:t>
      </w:r>
      <w:r>
        <w:rPr>
          <w:rFonts w:ascii="Arial" w:hAnsi="Arial" w:cs="Arial" w:eastAsia="Arial"/>
          <w:sz w:val="23"/>
          <w:szCs w:val="23"/>
          <w:color w:val="565657"/>
          <w:spacing w:val="-28"/>
          <w:w w:val="75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11"/>
          <w:w w:val="4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6B6B6B"/>
          <w:spacing w:val="0"/>
          <w:w w:val="76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6B6B6B"/>
          <w:spacing w:val="-15"/>
          <w:w w:val="76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2A2A2A"/>
          <w:spacing w:val="-19"/>
          <w:w w:val="103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565657"/>
          <w:spacing w:val="0"/>
          <w:w w:val="73"/>
          <w:position w:val="-4"/>
        </w:rPr>
        <w:t>....</w:t>
      </w:r>
      <w:r>
        <w:rPr>
          <w:rFonts w:ascii="Arial" w:hAnsi="Arial" w:cs="Arial" w:eastAsia="Arial"/>
          <w:sz w:val="23"/>
          <w:szCs w:val="23"/>
          <w:color w:val="565657"/>
          <w:spacing w:val="-19"/>
          <w:w w:val="73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7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2A2A2A"/>
          <w:spacing w:val="-19"/>
          <w:w w:val="7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565657"/>
          <w:spacing w:val="0"/>
          <w:w w:val="72"/>
          <w:position w:val="-4"/>
        </w:rPr>
        <w:t>......</w:t>
      </w:r>
      <w:r>
        <w:rPr>
          <w:rFonts w:ascii="Arial" w:hAnsi="Arial" w:cs="Arial" w:eastAsia="Arial"/>
          <w:sz w:val="23"/>
          <w:szCs w:val="23"/>
          <w:color w:val="565657"/>
          <w:spacing w:val="-15"/>
          <w:w w:val="72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7C7C7E"/>
          <w:spacing w:val="-24"/>
          <w:w w:val="124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565657"/>
          <w:spacing w:val="0"/>
          <w:w w:val="75"/>
          <w:position w:val="-4"/>
        </w:rPr>
        <w:t>..</w:t>
      </w:r>
      <w:r>
        <w:rPr>
          <w:rFonts w:ascii="Arial" w:hAnsi="Arial" w:cs="Arial" w:eastAsia="Arial"/>
          <w:sz w:val="23"/>
          <w:szCs w:val="23"/>
          <w:color w:val="565657"/>
          <w:spacing w:val="-14"/>
          <w:w w:val="75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-15"/>
          <w:w w:val="82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7C7C7E"/>
          <w:spacing w:val="0"/>
          <w:w w:val="75"/>
          <w:position w:val="-4"/>
        </w:rPr>
        <w:t>...</w:t>
      </w:r>
      <w:r>
        <w:rPr>
          <w:rFonts w:ascii="Arial" w:hAnsi="Arial" w:cs="Arial" w:eastAsia="Arial"/>
          <w:sz w:val="23"/>
          <w:szCs w:val="23"/>
          <w:color w:val="7C7C7E"/>
          <w:spacing w:val="-3"/>
          <w:w w:val="75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565657"/>
          <w:spacing w:val="0"/>
          <w:w w:val="69"/>
          <w:position w:val="-4"/>
        </w:rPr>
        <w:t>.............</w:t>
      </w:r>
      <w:r>
        <w:rPr>
          <w:rFonts w:ascii="Arial" w:hAnsi="Arial" w:cs="Arial" w:eastAsia="Arial"/>
          <w:sz w:val="23"/>
          <w:szCs w:val="23"/>
          <w:color w:val="565657"/>
          <w:spacing w:val="-19"/>
          <w:w w:val="69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-15"/>
          <w:w w:val="82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565657"/>
          <w:spacing w:val="0"/>
          <w:w w:val="70"/>
          <w:position w:val="-4"/>
        </w:rPr>
        <w:t>.......</w:t>
      </w:r>
      <w:r>
        <w:rPr>
          <w:rFonts w:ascii="Arial" w:hAnsi="Arial" w:cs="Arial" w:eastAsia="Arial"/>
          <w:sz w:val="23"/>
          <w:szCs w:val="23"/>
          <w:color w:val="565657"/>
          <w:spacing w:val="-10"/>
          <w:w w:val="7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76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-10"/>
          <w:w w:val="76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565657"/>
          <w:spacing w:val="0"/>
          <w:w w:val="72"/>
          <w:position w:val="-4"/>
        </w:rPr>
        <w:t>..</w:t>
      </w:r>
      <w:r>
        <w:rPr>
          <w:rFonts w:ascii="Arial" w:hAnsi="Arial" w:cs="Arial" w:eastAsia="Arial"/>
          <w:sz w:val="23"/>
          <w:szCs w:val="23"/>
          <w:color w:val="565657"/>
          <w:spacing w:val="-19"/>
          <w:w w:val="72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-5"/>
          <w:w w:val="82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565657"/>
          <w:spacing w:val="0"/>
          <w:w w:val="68"/>
          <w:position w:val="-4"/>
        </w:rPr>
        <w:t>...</w:t>
      </w:r>
      <w:r>
        <w:rPr>
          <w:rFonts w:ascii="Arial" w:hAnsi="Arial" w:cs="Arial" w:eastAsia="Arial"/>
          <w:sz w:val="23"/>
          <w:szCs w:val="23"/>
          <w:color w:val="565657"/>
          <w:spacing w:val="-19"/>
          <w:w w:val="68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-10"/>
          <w:w w:val="82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565657"/>
          <w:spacing w:val="0"/>
          <w:w w:val="82"/>
          <w:position w:val="-4"/>
        </w:rPr>
        <w:t>..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402" w:lineRule="exact"/>
        <w:ind w:left="4413" w:right="1765"/>
        <w:jc w:val="center"/>
        <w:tabs>
          <w:tab w:pos="5000" w:val="left"/>
          <w:tab w:pos="5520" w:val="left"/>
          <w:tab w:pos="6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48"/>
          <w:szCs w:val="48"/>
          <w:color w:val="2A2A2A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48"/>
          <w:szCs w:val="48"/>
          <w:color w:val="2A2A2A"/>
          <w:spacing w:val="-68"/>
          <w:w w:val="53"/>
          <w:position w:val="-1"/>
        </w:rPr>
        <w:t> </w:t>
      </w:r>
      <w:r>
        <w:rPr>
          <w:rFonts w:ascii="Arial" w:hAnsi="Arial" w:cs="Arial" w:eastAsia="Arial"/>
          <w:sz w:val="48"/>
          <w:szCs w:val="48"/>
          <w:color w:val="2A2A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8"/>
          <w:szCs w:val="48"/>
          <w:color w:val="2A2A2A"/>
          <w:spacing w:val="0"/>
          <w:w w:val="100"/>
          <w:position w:val="-1"/>
        </w:rPr>
      </w:r>
      <w:r>
        <w:rPr>
          <w:rFonts w:ascii="Arial" w:hAnsi="Arial" w:cs="Arial" w:eastAsia="Arial"/>
          <w:sz w:val="26"/>
          <w:szCs w:val="26"/>
          <w:color w:val="565657"/>
          <w:spacing w:val="0"/>
          <w:w w:val="53"/>
          <w:b/>
          <w:bCs/>
          <w:position w:val="-1"/>
        </w:rPr>
        <w:t>ı</w:t>
      </w:r>
      <w:r>
        <w:rPr>
          <w:rFonts w:ascii="Arial" w:hAnsi="Arial" w:cs="Arial" w:eastAsia="Arial"/>
          <w:sz w:val="26"/>
          <w:szCs w:val="26"/>
          <w:color w:val="565657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6"/>
          <w:szCs w:val="26"/>
          <w:color w:val="565657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42"/>
          <w:szCs w:val="42"/>
          <w:color w:val="B1B1B1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B1B1B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B1B1B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68"/>
          <w:position w:val="1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1"/>
          <w:position w:val="1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6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0"/>
          <w:position w:val="1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80"/>
          <w:position w:val="1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0"/>
          <w:position w:val="1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0"/>
          <w:position w:val="11"/>
        </w:rPr>
        <w:t>ıııı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5"/>
          <w:w w:val="80"/>
          <w:position w:val="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11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87"/>
          <w:position w:val="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11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87"/>
          <w:position w:val="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11"/>
        </w:rPr>
        <w:t>Al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87"/>
          <w:position w:val="1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7"/>
          <w:position w:val="1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3"/>
          <w:w w:val="87"/>
          <w:position w:val="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1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8"/>
          <w:w w:val="87"/>
          <w:position w:val="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7"/>
          <w:position w:val="11"/>
        </w:rPr>
        <w:t>:16:00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46" w:lineRule="exact"/>
        <w:ind w:left="121" w:right="-20"/>
        <w:jc w:val="left"/>
        <w:tabs>
          <w:tab w:pos="2120" w:val="left"/>
          <w:tab w:pos="63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-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8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42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-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4"/>
          <w:position w:val="-2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3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7"/>
          <w:w w:val="86"/>
          <w:position w:val="-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55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7"/>
          <w:w w:val="100"/>
          <w:position w:val="-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  <w:position w:val="-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B1B1B1"/>
          <w:spacing w:val="5"/>
          <w:w w:val="56"/>
          <w:position w:val="-2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81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6"/>
          <w:position w:val="-2"/>
        </w:rPr>
        <w:t>ra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8"/>
          <w:w w:val="86"/>
          <w:position w:val="-2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3"/>
          <w:position w:val="-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-2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87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position w:val="-2"/>
        </w:rPr>
        <w:t>Kul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85"/>
          <w:position w:val="-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0"/>
          <w:w w:val="81"/>
          <w:position w:val="-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83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1"/>
          <w:position w:val="-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3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3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4"/>
          <w:w w:val="73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"/>
          <w:w w:val="87"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208"/>
          <w:position w:val="-2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87" w:lineRule="exact"/>
        <w:ind w:right="387"/>
        <w:jc w:val="righ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0"/>
          <w:w w:val="52"/>
          <w:position w:val="-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213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4"/>
          <w:szCs w:val="24"/>
          <w:color w:val="3B3B3B"/>
          <w:w w:val="60"/>
          <w:i/>
          <w:position w:val="1"/>
        </w:rPr>
        <w:t>V\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w w:val="77"/>
          <w:position w:val="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  <w:position w:val="1"/>
        </w:rPr>
        <w:t>iri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88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8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5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88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0"/>
          <w:w w:val="88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1"/>
        </w:rPr>
        <w:t>Yavuz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9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9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UN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193" w:lineRule="exact"/>
        <w:ind w:left="2205" w:right="-20"/>
        <w:jc w:val="left"/>
        <w:tabs>
          <w:tab w:pos="4680" w:val="left"/>
          <w:tab w:pos="7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39"/>
          <w:position w:val="-3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1"/>
          <w:w w:val="139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>ıkışSaati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>15:51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85"/>
          <w:position w:val="-3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7"/>
          <w:position w:val="-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  <w:position w:val="-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-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5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  <w:position w:val="-3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5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>54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40" w:bottom="280" w:left="280" w:right="20"/>
        </w:sectPr>
      </w:pPr>
      <w:rPr/>
    </w:p>
    <w:p>
      <w:pPr>
        <w:spacing w:before="0" w:after="0" w:line="204" w:lineRule="exact"/>
        <w:ind w:left="111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1"/>
          <w:w w:val="8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6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5"/>
          <w:w w:val="8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1" w:after="0" w:line="179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39"/>
          <w:position w:val="-4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139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FN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9"/>
          <w:position w:val="-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59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3"/>
          <w:position w:val="-4"/>
        </w:rPr>
        <w:t>06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0"/>
          <w:cols w:num="2" w:equalWidth="0">
            <w:col w:w="544" w:space="1661"/>
            <w:col w:w="9415"/>
          </w:cols>
        </w:sectPr>
      </w:pPr>
      <w:rPr/>
    </w:p>
    <w:p>
      <w:pPr>
        <w:spacing w:before="0" w:after="0" w:line="375" w:lineRule="exact"/>
        <w:ind w:left="121" w:right="-20"/>
        <w:jc w:val="left"/>
        <w:tabs>
          <w:tab w:pos="4720" w:val="left"/>
          <w:tab w:pos="7160" w:val="left"/>
          <w:tab w:pos="1078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4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4"/>
        </w:rPr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9"/>
          <w:w w:val="93"/>
          <w:position w:val="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3"/>
          <w:position w:val="4"/>
        </w:rPr>
        <w:t>lektri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3"/>
          <w:position w:val="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1"/>
          <w:w w:val="93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4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2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4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8"/>
          <w:w w:val="100"/>
          <w:position w:val="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4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4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5"/>
          <w:szCs w:val="25"/>
          <w:color w:val="6B6B6B"/>
          <w:spacing w:val="-12"/>
          <w:w w:val="83"/>
          <w:position w:val="-6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8C8E8E"/>
          <w:spacing w:val="0"/>
          <w:w w:val="600"/>
          <w:position w:val="-6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4732" w:right="-20"/>
        <w:jc w:val="left"/>
        <w:tabs>
          <w:tab w:pos="7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  <w:position w:val="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9"/>
          <w:position w:val="1"/>
        </w:rPr>
        <w:t>:Gel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9"/>
          <w:position w:val="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1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471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95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1"/>
          <w:w w:val="9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9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2154" w:right="-20"/>
        <w:jc w:val="left"/>
        <w:tabs>
          <w:tab w:pos="3620" w:val="left"/>
          <w:tab w:pos="4700" w:val="left"/>
          <w:tab w:pos="7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6"/>
          <w:position w:val="1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Sayısı:</w:t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5"/>
          <w:position w:val="1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30" w:lineRule="exact"/>
        <w:ind w:left="2154" w:right="2643" w:firstLine="-2038"/>
        <w:jc w:val="left"/>
        <w:tabs>
          <w:tab w:pos="2140" w:val="left"/>
          <w:tab w:pos="4700" w:val="left"/>
          <w:tab w:pos="7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6"/>
          <w:w w:val="86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8"/>
          <w:w w:val="86"/>
          <w:position w:val="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  <w:position w:val="2"/>
        </w:rPr>
        <w:t>rdımcı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86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  <w:position w:val="2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  <w:position w:val="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86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Saati:</w:t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95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8"/>
          <w:w w:val="95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  <w:position w:val="0"/>
        </w:rPr>
        <w:t>rsonel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1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215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215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Adı-Soyad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9" w:lineRule="exact"/>
        <w:ind w:left="111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w w:val="83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82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1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  <w:position w:val="1"/>
        </w:rPr>
        <w:t>yı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  <w:position w:val="1"/>
        </w:rPr>
        <w:t>Görüldüğ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  <w:position w:val="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9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9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9"/>
          <w:w w:val="90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0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göıiild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  <w:position w:val="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4678" w:right="432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Söndllrmede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Kullanı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89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3" w:lineRule="exact"/>
        <w:ind w:left="111" w:right="-20"/>
        <w:jc w:val="left"/>
        <w:tabs>
          <w:tab w:pos="2180" w:val="left"/>
          <w:tab w:pos="4700" w:val="left"/>
          <w:tab w:pos="6640" w:val="left"/>
          <w:tab w:pos="8200" w:val="left"/>
          <w:tab w:pos="9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88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7"/>
          <w:w w:val="88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ndürme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-2"/>
        </w:rPr>
        <w:t>Sul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-2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87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söndürme</w:t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Sum3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-2"/>
        </w:rPr>
        <w:t>IKöpük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81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88"/>
          <w:position w:val="-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66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-1"/>
        </w:rPr>
        <w:t>IK.K.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5"/>
          <w:w w:val="81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1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7"/>
          <w:w w:val="8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</w:r>
      <w:r>
        <w:rPr>
          <w:rFonts w:ascii="Arial" w:hAnsi="Arial" w:cs="Arial" w:eastAsia="Arial"/>
          <w:sz w:val="17"/>
          <w:szCs w:val="17"/>
          <w:color w:val="565657"/>
          <w:spacing w:val="0"/>
          <w:w w:val="92"/>
          <w:position w:val="-2"/>
        </w:rPr>
        <w:t>K</w:t>
      </w:r>
      <w:r>
        <w:rPr>
          <w:rFonts w:ascii="Arial" w:hAnsi="Arial" w:cs="Arial" w:eastAsia="Arial"/>
          <w:sz w:val="17"/>
          <w:szCs w:val="17"/>
          <w:color w:val="565657"/>
          <w:spacing w:val="-31"/>
          <w:w w:val="92"/>
          <w:position w:val="-2"/>
        </w:rPr>
        <w:t>: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27"/>
          <w:position w:val="-2"/>
        </w:rPr>
        <w:t>02</w:t>
      </w:r>
      <w:r>
        <w:rPr>
          <w:rFonts w:ascii="Arial" w:hAnsi="Arial" w:cs="Arial" w:eastAsia="Arial"/>
          <w:sz w:val="17"/>
          <w:szCs w:val="17"/>
          <w:color w:val="3B3B3B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i/>
          <w:position w:val="-2"/>
        </w:rPr>
        <w:t>Ka.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3" w:lineRule="exact"/>
        <w:ind w:left="5343" w:right="-20"/>
        <w:jc w:val="left"/>
        <w:tabs>
          <w:tab w:pos="6640" w:val="left"/>
          <w:tab w:pos="6960" w:val="left"/>
          <w:tab w:pos="7500" w:val="left"/>
          <w:tab w:pos="8200" w:val="left"/>
          <w:tab w:pos="8620" w:val="left"/>
          <w:tab w:pos="9760" w:val="left"/>
          <w:tab w:pos="1008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</w:r>
      <w:r>
        <w:rPr>
          <w:rFonts w:ascii="Arial" w:hAnsi="Arial" w:cs="Arial" w:eastAsia="Arial"/>
          <w:sz w:val="12"/>
          <w:szCs w:val="12"/>
          <w:color w:val="565657"/>
          <w:spacing w:val="0"/>
          <w:w w:val="60"/>
          <w:b/>
          <w:bCs/>
          <w:position w:val="0"/>
        </w:rPr>
        <w:t>1</w:t>
      </w:r>
      <w:r>
        <w:rPr>
          <w:rFonts w:ascii="Arial" w:hAnsi="Arial" w:cs="Arial" w:eastAsia="Arial"/>
          <w:sz w:val="12"/>
          <w:szCs w:val="12"/>
          <w:color w:val="565657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12"/>
          <w:szCs w:val="12"/>
          <w:color w:val="565657"/>
          <w:spacing w:val="0"/>
          <w:w w:val="100"/>
          <w:b/>
          <w:bCs/>
          <w:position w:val="0"/>
        </w:rPr>
      </w:r>
      <w:r>
        <w:rPr>
          <w:rFonts w:ascii="Times New Roman" w:hAnsi="Times New Roman" w:cs="Times New Roman" w:eastAsia="Times New Roman"/>
          <w:sz w:val="31"/>
          <w:szCs w:val="31"/>
          <w:color w:val="2A2A2A"/>
          <w:spacing w:val="0"/>
          <w:w w:val="60"/>
          <w:position w:val="0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2A2A2A"/>
          <w:spacing w:val="3"/>
          <w:w w:val="60"/>
          <w:position w:val="0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2A2A2A"/>
          <w:spacing w:val="33"/>
          <w:w w:val="60"/>
          <w:u w:val="single" w:color="4B4B4B"/>
          <w:position w:val="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2A2A2A"/>
          <w:spacing w:val="0"/>
          <w:w w:val="60"/>
          <w:u w:val="single" w:color="4B4B4B"/>
          <w:position w:val="0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2A2A2A"/>
          <w:spacing w:val="0"/>
          <w:w w:val="60"/>
          <w:u w:val="single" w:color="4B4B4B"/>
          <w:position w:val="0"/>
        </w:rPr>
      </w:r>
      <w:r>
        <w:rPr>
          <w:rFonts w:ascii="Times New Roman" w:hAnsi="Times New Roman" w:cs="Times New Roman" w:eastAsia="Times New Roman"/>
          <w:sz w:val="31"/>
          <w:szCs w:val="31"/>
          <w:color w:val="2A2A2A"/>
          <w:spacing w:val="0"/>
          <w:w w:val="60"/>
          <w:position w:val="0"/>
        </w:rPr>
      </w:r>
      <w:r>
        <w:rPr>
          <w:rFonts w:ascii="Times New Roman" w:hAnsi="Times New Roman" w:cs="Times New Roman" w:eastAsia="Times New Roman"/>
          <w:sz w:val="31"/>
          <w:szCs w:val="31"/>
          <w:color w:val="2A2A2A"/>
          <w:spacing w:val="0"/>
          <w:w w:val="60"/>
          <w:position w:val="0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2A2A2A"/>
          <w:spacing w:val="0"/>
          <w:w w:val="60"/>
          <w:position w:val="0"/>
        </w:rPr>
      </w:r>
      <w:r>
        <w:rPr>
          <w:rFonts w:ascii="Arial" w:hAnsi="Arial" w:cs="Arial" w:eastAsia="Arial"/>
          <w:sz w:val="12"/>
          <w:szCs w:val="12"/>
          <w:color w:val="565657"/>
          <w:spacing w:val="0"/>
          <w:w w:val="60"/>
          <w:b/>
          <w:bCs/>
          <w:position w:val="0"/>
        </w:rPr>
        <w:t>1</w:t>
      </w:r>
      <w:r>
        <w:rPr>
          <w:rFonts w:ascii="Arial" w:hAnsi="Arial" w:cs="Arial" w:eastAsia="Arial"/>
          <w:sz w:val="12"/>
          <w:szCs w:val="12"/>
          <w:color w:val="565657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12"/>
          <w:szCs w:val="12"/>
          <w:color w:val="565657"/>
          <w:spacing w:val="0"/>
          <w:w w:val="100"/>
          <w:b/>
          <w:bCs/>
          <w:position w:val="0"/>
        </w:rPr>
      </w:r>
      <w:r>
        <w:rPr>
          <w:rFonts w:ascii="Times New Roman" w:hAnsi="Times New Roman" w:cs="Times New Roman" w:eastAsia="Times New Roman"/>
          <w:sz w:val="25"/>
          <w:szCs w:val="25"/>
          <w:color w:val="3B3B3B"/>
          <w:spacing w:val="0"/>
          <w:w w:val="60"/>
          <w:position w:val="1"/>
        </w:rPr>
        <w:t>--</w:t>
      </w:r>
      <w:r>
        <w:rPr>
          <w:rFonts w:ascii="Times New Roman" w:hAnsi="Times New Roman" w:cs="Times New Roman" w:eastAsia="Times New Roman"/>
          <w:sz w:val="25"/>
          <w:szCs w:val="25"/>
          <w:color w:val="3B3B3B"/>
          <w:spacing w:val="0"/>
          <w:w w:val="60"/>
          <w:position w:val="1"/>
        </w:rPr>
        <w:t>  </w:t>
      </w:r>
      <w:r>
        <w:rPr>
          <w:rFonts w:ascii="Times New Roman" w:hAnsi="Times New Roman" w:cs="Times New Roman" w:eastAsia="Times New Roman"/>
          <w:sz w:val="25"/>
          <w:szCs w:val="25"/>
          <w:color w:val="3B3B3B"/>
          <w:spacing w:val="29"/>
          <w:w w:val="60"/>
          <w:position w:val="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B3B3B"/>
          <w:spacing w:val="33"/>
          <w:w w:val="60"/>
          <w:u w:val="single" w:color="484848"/>
          <w:position w:val="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B3B3B"/>
          <w:spacing w:val="0"/>
          <w:w w:val="60"/>
          <w:u w:val="single" w:color="484848"/>
          <w:position w:val="1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B3B3B"/>
          <w:spacing w:val="0"/>
          <w:w w:val="60"/>
          <w:u w:val="single" w:color="484848"/>
          <w:position w:val="1"/>
        </w:rPr>
      </w:r>
      <w:r>
        <w:rPr>
          <w:rFonts w:ascii="Times New Roman" w:hAnsi="Times New Roman" w:cs="Times New Roman" w:eastAsia="Times New Roman"/>
          <w:sz w:val="25"/>
          <w:szCs w:val="25"/>
          <w:color w:val="3B3B3B"/>
          <w:spacing w:val="0"/>
          <w:w w:val="60"/>
          <w:position w:val="1"/>
        </w:rPr>
      </w:r>
      <w:r>
        <w:rPr>
          <w:rFonts w:ascii="Times New Roman" w:hAnsi="Times New Roman" w:cs="Times New Roman" w:eastAsia="Times New Roman"/>
          <w:sz w:val="25"/>
          <w:szCs w:val="25"/>
          <w:color w:val="3B3B3B"/>
          <w:spacing w:val="0"/>
          <w:w w:val="60"/>
          <w:position w:val="1"/>
        </w:rPr>
      </w:r>
      <w:r>
        <w:rPr>
          <w:rFonts w:ascii="Arial" w:hAnsi="Arial" w:cs="Arial" w:eastAsia="Arial"/>
          <w:sz w:val="12"/>
          <w:szCs w:val="12"/>
          <w:color w:val="6B6B6B"/>
          <w:spacing w:val="0"/>
          <w:w w:val="60"/>
          <w:b/>
          <w:bCs/>
          <w:position w:val="0"/>
        </w:rPr>
        <w:t>1</w:t>
      </w:r>
      <w:r>
        <w:rPr>
          <w:rFonts w:ascii="Arial" w:hAnsi="Arial" w:cs="Arial" w:eastAsia="Arial"/>
          <w:sz w:val="12"/>
          <w:szCs w:val="12"/>
          <w:color w:val="6B6B6B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12"/>
          <w:szCs w:val="12"/>
          <w:color w:val="6B6B6B"/>
          <w:spacing w:val="0"/>
          <w:w w:val="100"/>
          <w:b/>
          <w:bCs/>
          <w:position w:val="0"/>
        </w:rPr>
      </w:r>
      <w:r>
        <w:rPr>
          <w:rFonts w:ascii="Times New Roman" w:hAnsi="Times New Roman" w:cs="Times New Roman" w:eastAsia="Times New Roman"/>
          <w:sz w:val="31"/>
          <w:szCs w:val="31"/>
          <w:color w:val="565657"/>
          <w:spacing w:val="-7"/>
          <w:w w:val="67"/>
          <w:position w:val="0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2A2A2A"/>
          <w:spacing w:val="0"/>
          <w:w w:val="61"/>
          <w:position w:val="0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9" w:after="0" w:line="194" w:lineRule="auto"/>
        <w:ind w:left="111" w:right="6848" w:firstLine="2043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rinde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yanmıştır.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8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7"/>
          <w:w w:val="88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ndürnıe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Sonun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89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Hasar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3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-4"/>
        </w:rPr>
        <w:t>Talımini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8"/>
          <w:w w:val="87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11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389" w:lineRule="exact"/>
        <w:ind w:left="2159" w:right="-20"/>
        <w:jc w:val="left"/>
        <w:tabs>
          <w:tab w:pos="1074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-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-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93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4"/>
        </w:rPr>
        <w:t>üzerinde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boş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alanda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otlarda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başlamı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olduğu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</w:r>
      <w:r>
        <w:rPr>
          <w:rFonts w:ascii="Arial" w:hAnsi="Arial" w:cs="Arial" w:eastAsia="Arial"/>
          <w:sz w:val="25"/>
          <w:szCs w:val="25"/>
          <w:color w:val="6B6B6B"/>
          <w:spacing w:val="0"/>
          <w:w w:val="455"/>
          <w:position w:val="8"/>
        </w:rPr>
        <w:t>·-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3" w:after="0" w:line="234" w:lineRule="exact"/>
        <w:ind w:left="2207" w:right="1077" w:firstLine="-2086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72"/>
          <w:position w:val="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1"/>
          <w:position w:val="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4"/>
        </w:rPr>
        <w:t>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87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4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4"/>
          <w:w w:val="87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0"/>
          <w:position w:val="4"/>
        </w:rPr>
        <w:t>Ne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4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1"/>
          <w:position w:val="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9"/>
          <w:position w:val="4"/>
        </w:rPr>
        <w:t>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göıiilmü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olup;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yada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yanıcı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utuşturması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neticesinde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varılmıştı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330" w:lineRule="exact"/>
        <w:ind w:left="111" w:right="3940"/>
        <w:jc w:val="left"/>
        <w:tabs>
          <w:tab w:pos="2140" w:val="left"/>
          <w:tab w:pos="2200" w:val="left"/>
          <w:tab w:pos="680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6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--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5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74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96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2"/>
          <w:w w:val="10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13"/>
        </w:rPr>
        <w:t>li:--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5"/>
          <w:szCs w:val="15"/>
          <w:color w:val="3B3B3B"/>
          <w:spacing w:val="0"/>
          <w:w w:val="56"/>
          <w:position w:val="1"/>
        </w:rPr>
        <w:t>.....</w:t>
      </w:r>
      <w:r>
        <w:rPr>
          <w:rFonts w:ascii="Times New Roman" w:hAnsi="Times New Roman" w:cs="Times New Roman" w:eastAsia="Times New Roman"/>
          <w:sz w:val="15"/>
          <w:szCs w:val="15"/>
          <w:color w:val="3B3B3B"/>
          <w:spacing w:val="-6"/>
          <w:w w:val="56"/>
          <w:position w:val="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A0A1A1"/>
          <w:spacing w:val="-2"/>
          <w:w w:val="29"/>
          <w:position w:val="1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3B3B3B"/>
          <w:spacing w:val="0"/>
          <w:w w:val="66"/>
          <w:position w:val="1"/>
        </w:rPr>
        <w:t>--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left="12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8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slim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w w:val="95"/>
        </w:rPr>
        <w:t>Edild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9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5"/>
          <w:w w:val="95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exact"/>
        <w:ind w:left="121" w:right="-20"/>
        <w:jc w:val="left"/>
        <w:tabs>
          <w:tab w:pos="2140" w:val="left"/>
          <w:tab w:pos="6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0"/>
          <w:w w:val="75"/>
          <w:position w:val="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7"/>
          <w:position w:val="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42"/>
          <w:position w:val="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position w:val="2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6"/>
          <w:w w:val="85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17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arih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3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4"/>
          <w:w w:val="13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9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99"/>
          <w:position w:val="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"/>
          <w:w w:val="110"/>
          <w:position w:val="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  <w:position w:val="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98"/>
          <w:position w:val="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4"/>
          <w:w w:val="102"/>
          <w:position w:val="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1"/>
          <w:position w:val="0"/>
        </w:rPr>
        <w:t>20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1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3B3B3B"/>
          <w:spacing w:val="-13"/>
          <w:w w:val="173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8"/>
          <w:position w:val="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1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88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6"/>
          <w:w w:val="88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1"/>
        </w:rPr>
        <w:t>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52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16:50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202" w:right="-20"/>
        <w:jc w:val="left"/>
        <w:tabs>
          <w:tab w:pos="520" w:val="left"/>
          <w:tab w:pos="1000" w:val="left"/>
          <w:tab w:pos="1520" w:val="left"/>
          <w:tab w:pos="2140" w:val="left"/>
          <w:tab w:pos="8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565657"/>
          <w:spacing w:val="0"/>
          <w:w w:val="132"/>
          <w:position w:val="6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565657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565657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3"/>
          <w:szCs w:val="13"/>
          <w:color w:val="6B6B6B"/>
          <w:spacing w:val="-12"/>
          <w:w w:val="38"/>
          <w:position w:val="1"/>
        </w:rPr>
        <w:t>c</w:t>
      </w:r>
      <w:r>
        <w:rPr>
          <w:rFonts w:ascii="Times New Roman" w:hAnsi="Times New Roman" w:cs="Times New Roman" w:eastAsia="Times New Roman"/>
          <w:sz w:val="13"/>
          <w:szCs w:val="13"/>
          <w:color w:val="3B3B3B"/>
          <w:spacing w:val="0"/>
          <w:w w:val="145"/>
          <w:position w:val="1"/>
        </w:rPr>
        <w:t>l</w:t>
      </w:r>
      <w:r>
        <w:rPr>
          <w:rFonts w:ascii="Times New Roman" w:hAnsi="Times New Roman" w:cs="Times New Roman" w:eastAsia="Times New Roman"/>
          <w:sz w:val="13"/>
          <w:szCs w:val="13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79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75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ralı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0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0"/>
        </w:rPr>
        <w:t>EKİP: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5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Işıkkent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2.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  <w:position w:val="2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85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  <w:position w:val="2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right="1554"/>
        <w:jc w:val="right"/>
        <w:tabs>
          <w:tab w:pos="32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3B3B3B"/>
          <w:w w:val="68"/>
          <w:b/>
          <w:bCs/>
          <w:position w:val="-2"/>
        </w:rPr>
        <w:t>1</w:t>
      </w:r>
      <w:r>
        <w:rPr>
          <w:rFonts w:ascii="Arial" w:hAnsi="Arial" w:cs="Arial" w:eastAsia="Arial"/>
          <w:sz w:val="27"/>
          <w:szCs w:val="27"/>
          <w:color w:val="3B3B3B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27"/>
          <w:szCs w:val="27"/>
          <w:color w:val="3B3B3B"/>
          <w:w w:val="100"/>
          <w:b/>
          <w:bCs/>
          <w:position w:val="-2"/>
        </w:rPr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62"/>
          <w:position w:val="-2"/>
        </w:rPr>
        <w:t>M:mc;</w:t>
      </w:r>
      <w:r>
        <w:rPr>
          <w:rFonts w:ascii="Arial" w:hAnsi="Arial" w:cs="Arial" w:eastAsia="Arial"/>
          <w:sz w:val="23"/>
          <w:szCs w:val="23"/>
          <w:color w:val="2A2A2A"/>
          <w:spacing w:val="1"/>
          <w:w w:val="62"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3B3B3B"/>
          <w:spacing w:val="0"/>
          <w:w w:val="62"/>
          <w:b/>
          <w:bCs/>
          <w:position w:val="-2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280" w:right="20"/>
        </w:sectPr>
      </w:pPr>
      <w:rPr/>
    </w:p>
    <w:p>
      <w:pPr>
        <w:spacing w:before="0" w:after="0" w:line="209" w:lineRule="exact"/>
        <w:ind w:left="2288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63" w:lineRule="exact"/>
        <w:ind w:left="259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6B6B6B"/>
          <w:spacing w:val="-5"/>
          <w:w w:val="158"/>
          <w:position w:val="-1"/>
        </w:rPr>
        <w:t>'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44"/>
          <w:position w:val="-1"/>
        </w:rPr>
        <w:t>ü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64" w:lineRule="exact"/>
        <w:ind w:left="302"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565657"/>
          <w:spacing w:val="0"/>
          <w:w w:val="116"/>
          <w:i/>
        </w:rPr>
        <w:t>O)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0" w:after="0" w:line="204" w:lineRule="exact"/>
        <w:ind w:left="-35" w:right="-5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228" w:right="26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i/>
        </w:rPr>
        <w:t>1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i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40"/>
          <w:w w:val="100"/>
          <w:i/>
        </w:rPr>
        <w:t> </w:t>
      </w:r>
      <w:r>
        <w:rPr>
          <w:rFonts w:ascii="Arial" w:hAnsi="Arial" w:cs="Arial" w:eastAsia="Arial"/>
          <w:sz w:val="17"/>
          <w:szCs w:val="17"/>
          <w:color w:val="565657"/>
          <w:spacing w:val="0"/>
          <w:w w:val="93"/>
          <w:i/>
        </w:rPr>
        <w:t>1</w:t>
      </w:r>
      <w:r>
        <w:rPr>
          <w:rFonts w:ascii="Arial" w:hAnsi="Arial" w:cs="Arial" w:eastAsia="Arial"/>
          <w:sz w:val="17"/>
          <w:szCs w:val="17"/>
          <w:color w:val="565657"/>
          <w:spacing w:val="-20"/>
          <w:w w:val="100"/>
          <w:i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i/>
        </w:rPr>
        <w:t>2017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0"/>
          <w:cols w:num="3" w:equalWidth="0">
            <w:col w:w="3912" w:space="891"/>
            <w:col w:w="1469" w:space="2721"/>
            <w:col w:w="2627"/>
          </w:cols>
        </w:sectPr>
      </w:pPr>
      <w:rPr/>
    </w:p>
    <w:p>
      <w:pPr>
        <w:spacing w:before="0" w:after="0" w:line="224" w:lineRule="exact"/>
        <w:ind w:left="264" w:right="-20"/>
        <w:jc w:val="left"/>
        <w:tabs>
          <w:tab w:pos="8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6"/>
          <w:szCs w:val="16"/>
          <w:color w:val="565657"/>
          <w:spacing w:val="-6"/>
          <w:w w:val="100"/>
          <w:i/>
          <w:position w:val="5"/>
        </w:rPr>
        <w:t>.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0"/>
          <w:i/>
          <w:position w:val="5"/>
        </w:rPr>
        <w:t>Q</w:t>
      </w:r>
      <w:r>
        <w:rPr>
          <w:rFonts w:ascii="Arial" w:hAnsi="Arial" w:cs="Arial" w:eastAsia="Arial"/>
          <w:sz w:val="16"/>
          <w:szCs w:val="16"/>
          <w:color w:val="3B3B3B"/>
          <w:spacing w:val="-35"/>
          <w:w w:val="100"/>
          <w:i/>
          <w:position w:val="5"/>
        </w:rPr>
        <w:t> 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0"/>
          <w:i/>
          <w:position w:val="5"/>
        </w:rPr>
        <w:tab/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0"/>
          <w:i/>
          <w:position w:val="5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  <w:position w:val="-8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90"/>
          <w:position w:val="-8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81"/>
          <w:position w:val="-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position w:val="-8"/>
        </w:rPr>
        <w:t>iye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85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position w:val="-8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85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8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452" w:lineRule="exact"/>
        <w:ind w:left="235" w:right="-20"/>
        <w:jc w:val="left"/>
        <w:tabs>
          <w:tab w:pos="5260" w:val="left"/>
        </w:tabs>
        <w:rPr>
          <w:rFonts w:ascii="Arial" w:hAnsi="Arial" w:cs="Arial" w:eastAsia="Arial"/>
          <w:sz w:val="66"/>
          <w:szCs w:val="66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8C8E8E"/>
          <w:spacing w:val="-38"/>
          <w:w w:val="76"/>
          <w:position w:val="20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0"/>
          <w:w w:val="56"/>
          <w:position w:val="20"/>
        </w:rPr>
        <w:t>:E</w:t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0"/>
          <w:w w:val="100"/>
          <w:position w:val="20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0"/>
          <w:w w:val="100"/>
          <w:position w:val="20"/>
        </w:rPr>
      </w:r>
      <w:r>
        <w:rPr>
          <w:rFonts w:ascii="Arial" w:hAnsi="Arial" w:cs="Arial" w:eastAsia="Arial"/>
          <w:sz w:val="66"/>
          <w:szCs w:val="66"/>
          <w:color w:val="333D90"/>
          <w:spacing w:val="0"/>
          <w:w w:val="99"/>
          <w:i/>
          <w:position w:val="-14"/>
        </w:rPr>
      </w:r>
      <w:r>
        <w:rPr>
          <w:rFonts w:ascii="Arial" w:hAnsi="Arial" w:cs="Arial" w:eastAsia="Arial"/>
          <w:sz w:val="66"/>
          <w:szCs w:val="66"/>
          <w:color w:val="333D90"/>
          <w:spacing w:val="0"/>
          <w:w w:val="99"/>
          <w:i/>
          <w:u w:val="single" w:color="000000"/>
          <w:position w:val="-14"/>
        </w:rPr>
        <w:t> </w:t>
      </w:r>
      <w:r>
        <w:rPr>
          <w:rFonts w:ascii="Arial" w:hAnsi="Arial" w:cs="Arial" w:eastAsia="Arial"/>
          <w:sz w:val="66"/>
          <w:szCs w:val="66"/>
          <w:color w:val="333D90"/>
          <w:spacing w:val="-132"/>
          <w:w w:val="100"/>
          <w:i/>
          <w:u w:val="single" w:color="000000"/>
          <w:position w:val="-14"/>
        </w:rPr>
        <w:t> </w:t>
      </w:r>
      <w:r>
        <w:rPr>
          <w:rFonts w:ascii="Arial" w:hAnsi="Arial" w:cs="Arial" w:eastAsia="Arial"/>
          <w:sz w:val="66"/>
          <w:szCs w:val="66"/>
          <w:color w:val="333D90"/>
          <w:spacing w:val="-132"/>
          <w:w w:val="100"/>
          <w:i/>
          <w:u w:val="single" w:color="000000"/>
          <w:position w:val="-14"/>
        </w:rPr>
      </w:r>
      <w:r>
        <w:rPr>
          <w:rFonts w:ascii="Arial" w:hAnsi="Arial" w:cs="Arial" w:eastAsia="Arial"/>
          <w:sz w:val="66"/>
          <w:szCs w:val="66"/>
          <w:color w:val="333D90"/>
          <w:spacing w:val="-132"/>
          <w:w w:val="100"/>
          <w:i/>
          <w:position w:val="-14"/>
        </w:rPr>
      </w:r>
      <w:r>
        <w:rPr>
          <w:rFonts w:ascii="Arial" w:hAnsi="Arial" w:cs="Arial" w:eastAsia="Arial"/>
          <w:sz w:val="66"/>
          <w:szCs w:val="66"/>
          <w:color w:val="333D90"/>
          <w:spacing w:val="7"/>
          <w:w w:val="100"/>
          <w:i/>
          <w:position w:val="-14"/>
        </w:rPr>
        <w:t> </w:t>
      </w:r>
      <w:r>
        <w:rPr>
          <w:rFonts w:ascii="Arial" w:hAnsi="Arial" w:cs="Arial" w:eastAsia="Arial"/>
          <w:sz w:val="66"/>
          <w:szCs w:val="66"/>
          <w:color w:val="333D90"/>
          <w:spacing w:val="0"/>
          <w:w w:val="162"/>
          <w:i/>
          <w:position w:val="-14"/>
        </w:rPr>
        <w:t>L</w:t>
      </w:r>
      <w:r>
        <w:rPr>
          <w:rFonts w:ascii="Arial" w:hAnsi="Arial" w:cs="Arial" w:eastAsia="Arial"/>
          <w:sz w:val="66"/>
          <w:szCs w:val="6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0"/>
        </w:sectPr>
      </w:pPr>
      <w:rPr/>
    </w:p>
    <w:p>
      <w:pPr>
        <w:spacing w:before="0" w:after="0" w:line="344" w:lineRule="exact"/>
        <w:ind w:left="2746" w:right="-160"/>
        <w:jc w:val="left"/>
        <w:tabs>
          <w:tab w:pos="4240" w:val="left"/>
          <w:tab w:pos="4920" w:val="left"/>
        </w:tabs>
        <w:rPr>
          <w:rFonts w:ascii="Times New Roman" w:hAnsi="Times New Roman" w:cs="Times New Roman" w:eastAsia="Times New Roman"/>
          <w:sz w:val="70"/>
          <w:szCs w:val="7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2.986389pt;margin-top:6.77627pt;width:61.546289pt;height:19.5pt;mso-position-horizontal-relative:page;mso-position-vertical-relative:paragraph;z-index:-16369" type="#_x0000_t202" filled="f" stroked="f">
            <v:textbox inset="0,0,0,0">
              <w:txbxContent>
                <w:p>
                  <w:pPr>
                    <w:spacing w:before="0" w:after="0" w:line="390" w:lineRule="exact"/>
                    <w:ind w:right="-98"/>
                    <w:jc w:val="left"/>
                    <w:tabs>
                      <w:tab w:pos="520" w:val="left"/>
                      <w:tab w:pos="1020" w:val="left"/>
                    </w:tabs>
                    <w:rPr>
                      <w:rFonts w:ascii="Times New Roman" w:hAnsi="Times New Roman" w:cs="Times New Roman" w:eastAsia="Times New Roman"/>
                      <w:sz w:val="39"/>
                      <w:szCs w:val="3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B1B1B1"/>
                      <w:spacing w:val="-59"/>
                      <w:w w:val="100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8C8E8E"/>
                      <w:spacing w:val="1"/>
                      <w:w w:val="100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8C8E8E"/>
                      <w:spacing w:val="0"/>
                      <w:w w:val="100"/>
                    </w:rPr>
                    <w:t>i</w:t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8C8E8E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6B6B6B"/>
                      <w:spacing w:val="0"/>
                      <w:w w:val="54"/>
                    </w:rPr>
                    <w:t>0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6B6B6B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6B6B6B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565657"/>
                      <w:spacing w:val="0"/>
                      <w:w w:val="9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565657"/>
                      <w:spacing w:val="-53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A0A1A1"/>
                      <w:spacing w:val="0"/>
                      <w:w w:val="68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6"/>
          <w:szCs w:val="46"/>
          <w:color w:val="4159B6"/>
          <w:spacing w:val="0"/>
          <w:w w:val="68"/>
          <w:i/>
          <w:position w:val="-10"/>
        </w:rPr>
        <w:t>·</w:t>
      </w:r>
      <w:r>
        <w:rPr>
          <w:rFonts w:ascii="Arial" w:hAnsi="Arial" w:cs="Arial" w:eastAsia="Arial"/>
          <w:sz w:val="46"/>
          <w:szCs w:val="46"/>
          <w:color w:val="4159B6"/>
          <w:spacing w:val="0"/>
          <w:w w:val="100"/>
          <w:i/>
          <w:position w:val="-10"/>
        </w:rPr>
        <w:tab/>
      </w:r>
      <w:r>
        <w:rPr>
          <w:rFonts w:ascii="Arial" w:hAnsi="Arial" w:cs="Arial" w:eastAsia="Arial"/>
          <w:sz w:val="46"/>
          <w:szCs w:val="46"/>
          <w:color w:val="4159B6"/>
          <w:spacing w:val="0"/>
          <w:w w:val="100"/>
          <w:i/>
          <w:position w:val="-10"/>
        </w:rPr>
      </w:r>
      <w:r>
        <w:rPr>
          <w:rFonts w:ascii="Arial" w:hAnsi="Arial" w:cs="Arial" w:eastAsia="Arial"/>
          <w:sz w:val="37"/>
          <w:szCs w:val="37"/>
          <w:color w:val="3B3B3B"/>
          <w:spacing w:val="0"/>
          <w:w w:val="100"/>
          <w:b/>
          <w:bCs/>
          <w:position w:val="-13"/>
        </w:rPr>
        <w:t>ç</w:t>
      </w:r>
      <w:r>
        <w:rPr>
          <w:rFonts w:ascii="Arial" w:hAnsi="Arial" w:cs="Arial" w:eastAsia="Arial"/>
          <w:sz w:val="37"/>
          <w:szCs w:val="37"/>
          <w:color w:val="3B3B3B"/>
          <w:spacing w:val="-91"/>
          <w:w w:val="100"/>
          <w:b/>
          <w:bCs/>
          <w:position w:val="-13"/>
        </w:rPr>
        <w:t> </w:t>
      </w:r>
      <w:r>
        <w:rPr>
          <w:rFonts w:ascii="Arial" w:hAnsi="Arial" w:cs="Arial" w:eastAsia="Arial"/>
          <w:sz w:val="37"/>
          <w:szCs w:val="37"/>
          <w:color w:val="3B3B3B"/>
          <w:spacing w:val="0"/>
          <w:w w:val="100"/>
          <w:b/>
          <w:bCs/>
          <w:position w:val="-13"/>
        </w:rPr>
        <w:tab/>
      </w:r>
      <w:r>
        <w:rPr>
          <w:rFonts w:ascii="Arial" w:hAnsi="Arial" w:cs="Arial" w:eastAsia="Arial"/>
          <w:sz w:val="37"/>
          <w:szCs w:val="37"/>
          <w:color w:val="3B3B3B"/>
          <w:spacing w:val="0"/>
          <w:w w:val="100"/>
          <w:b/>
          <w:bCs/>
          <w:position w:val="-13"/>
        </w:rPr>
      </w:r>
      <w:r>
        <w:rPr>
          <w:rFonts w:ascii="Times New Roman" w:hAnsi="Times New Roman" w:cs="Times New Roman" w:eastAsia="Times New Roman"/>
          <w:sz w:val="70"/>
          <w:szCs w:val="70"/>
          <w:color w:val="3B3B3B"/>
          <w:spacing w:val="0"/>
          <w:w w:val="38"/>
          <w:position w:val="-38"/>
        </w:rPr>
        <w:t>s.</w:t>
      </w:r>
      <w:r>
        <w:rPr>
          <w:rFonts w:ascii="Times New Roman" w:hAnsi="Times New Roman" w:cs="Times New Roman" w:eastAsia="Times New Roman"/>
          <w:sz w:val="70"/>
          <w:szCs w:val="70"/>
          <w:color w:val="3B3B3B"/>
          <w:spacing w:val="-128"/>
          <w:w w:val="38"/>
          <w:position w:val="-38"/>
        </w:rPr>
        <w:t>v</w:t>
      </w:r>
      <w:r>
        <w:rPr>
          <w:rFonts w:ascii="Times New Roman" w:hAnsi="Times New Roman" w:cs="Times New Roman" w:eastAsia="Times New Roman"/>
          <w:sz w:val="70"/>
          <w:szCs w:val="70"/>
          <w:color w:val="363B69"/>
          <w:spacing w:val="0"/>
          <w:w w:val="116"/>
          <w:position w:val="-38"/>
        </w:rPr>
        <w:t>;t</w:t>
      </w:r>
      <w:r>
        <w:rPr>
          <w:rFonts w:ascii="Times New Roman" w:hAnsi="Times New Roman" w:cs="Times New Roman" w:eastAsia="Times New Roman"/>
          <w:sz w:val="70"/>
          <w:szCs w:val="70"/>
          <w:color w:val="363B69"/>
          <w:spacing w:val="-21"/>
          <w:w w:val="117"/>
          <w:position w:val="-38"/>
        </w:rPr>
        <w:t>[</w:t>
      </w:r>
      <w:r>
        <w:rPr>
          <w:rFonts w:ascii="Times New Roman" w:hAnsi="Times New Roman" w:cs="Times New Roman" w:eastAsia="Times New Roman"/>
          <w:sz w:val="70"/>
          <w:szCs w:val="70"/>
          <w:color w:val="3B3B3B"/>
          <w:spacing w:val="-358"/>
          <w:w w:val="26"/>
          <w:position w:val="-38"/>
        </w:rPr>
        <w:t>U</w:t>
      </w:r>
      <w:r>
        <w:rPr>
          <w:rFonts w:ascii="Times New Roman" w:hAnsi="Times New Roman" w:cs="Times New Roman" w:eastAsia="Times New Roman"/>
          <w:sz w:val="70"/>
          <w:szCs w:val="70"/>
          <w:color w:val="363B69"/>
          <w:spacing w:val="-100"/>
          <w:w w:val="116"/>
          <w:position w:val="-38"/>
        </w:rPr>
        <w:t>;</w:t>
      </w:r>
      <w:r>
        <w:rPr>
          <w:rFonts w:ascii="Times New Roman" w:hAnsi="Times New Roman" w:cs="Times New Roman" w:eastAsia="Times New Roman"/>
          <w:sz w:val="70"/>
          <w:szCs w:val="70"/>
          <w:color w:val="3B3B3B"/>
          <w:spacing w:val="0"/>
          <w:w w:val="26"/>
          <w:position w:val="-38"/>
        </w:rPr>
        <w:t>N</w:t>
      </w:r>
      <w:r>
        <w:rPr>
          <w:rFonts w:ascii="Times New Roman" w:hAnsi="Times New Roman" w:cs="Times New Roman" w:eastAsia="Times New Roman"/>
          <w:sz w:val="70"/>
          <w:szCs w:val="70"/>
          <w:color w:val="000000"/>
          <w:spacing w:val="0"/>
          <w:w w:val="100"/>
          <w:position w:val="0"/>
        </w:rPr>
      </w:r>
    </w:p>
    <w:p>
      <w:pPr>
        <w:spacing w:before="56" w:after="0" w:line="240" w:lineRule="auto"/>
        <w:ind w:left="177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C6C6C6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color w:val="C6C6C6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C6C6C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7C7C7E"/>
          <w:spacing w:val="0"/>
          <w:w w:val="52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7C7C7E"/>
          <w:spacing w:val="-3"/>
          <w:w w:val="52"/>
        </w:rPr>
        <w:t>.</w:t>
      </w:r>
      <w:r>
        <w:rPr>
          <w:rFonts w:ascii="Arial" w:hAnsi="Arial" w:cs="Arial" w:eastAsia="Arial"/>
          <w:sz w:val="23"/>
          <w:szCs w:val="23"/>
          <w:color w:val="8C8E8E"/>
          <w:spacing w:val="-12"/>
          <w:w w:val="168"/>
        </w:rPr>
        <w:t>-</w:t>
      </w:r>
      <w:r>
        <w:rPr>
          <w:rFonts w:ascii="Arial" w:hAnsi="Arial" w:cs="Arial" w:eastAsia="Arial"/>
          <w:sz w:val="23"/>
          <w:szCs w:val="23"/>
          <w:color w:val="B1B1B1"/>
          <w:spacing w:val="-43"/>
          <w:w w:val="104"/>
        </w:rPr>
        <w:t>·</w:t>
      </w:r>
      <w:r>
        <w:rPr>
          <w:rFonts w:ascii="Arial" w:hAnsi="Arial" w:cs="Arial" w:eastAsia="Arial"/>
          <w:sz w:val="23"/>
          <w:szCs w:val="23"/>
          <w:color w:val="8C8E8E"/>
          <w:spacing w:val="-15"/>
          <w:w w:val="125"/>
        </w:rPr>
        <w:t>·</w:t>
      </w:r>
      <w:r>
        <w:rPr>
          <w:rFonts w:ascii="Arial" w:hAnsi="Arial" w:cs="Arial" w:eastAsia="Arial"/>
          <w:sz w:val="23"/>
          <w:szCs w:val="23"/>
          <w:color w:val="B1B1B1"/>
          <w:spacing w:val="0"/>
          <w:w w:val="67"/>
        </w:rPr>
        <w:t>·</w:t>
      </w:r>
      <w:r>
        <w:rPr>
          <w:rFonts w:ascii="Arial" w:hAnsi="Arial" w:cs="Arial" w:eastAsia="Arial"/>
          <w:sz w:val="23"/>
          <w:szCs w:val="23"/>
          <w:color w:val="B1B1B1"/>
          <w:spacing w:val="-38"/>
          <w:w w:val="67"/>
        </w:rPr>
        <w:t>·</w:t>
      </w:r>
      <w:r>
        <w:rPr>
          <w:rFonts w:ascii="Arial" w:hAnsi="Arial" w:cs="Arial" w:eastAsia="Arial"/>
          <w:sz w:val="23"/>
          <w:szCs w:val="23"/>
          <w:color w:val="565657"/>
          <w:spacing w:val="0"/>
          <w:w w:val="409"/>
        </w:rPr>
        <w:t>,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22" w:lineRule="exact"/>
        <w:ind w:left="458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565657"/>
          <w:spacing w:val="0"/>
          <w:w w:val="100"/>
          <w:position w:val="-10"/>
        </w:rPr>
        <w:t>,.</w:t>
      </w:r>
      <w:r>
        <w:rPr>
          <w:rFonts w:ascii="Times New Roman" w:hAnsi="Times New Roman" w:cs="Times New Roman" w:eastAsia="Times New Roman"/>
          <w:sz w:val="12"/>
          <w:szCs w:val="12"/>
          <w:color w:val="565657"/>
          <w:spacing w:val="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565657"/>
          <w:spacing w:val="19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C7C7E"/>
          <w:spacing w:val="0"/>
          <w:w w:val="100"/>
          <w:b/>
          <w:bCs/>
          <w:i/>
          <w:position w:val="-10"/>
        </w:rPr>
        <w:t>l</w:t>
      </w:r>
      <w:r>
        <w:rPr>
          <w:rFonts w:ascii="Times New Roman" w:hAnsi="Times New Roman" w:cs="Times New Roman" w:eastAsia="Times New Roman"/>
          <w:sz w:val="12"/>
          <w:szCs w:val="12"/>
          <w:color w:val="7C7C7E"/>
          <w:spacing w:val="0"/>
          <w:w w:val="100"/>
          <w:b/>
          <w:bCs/>
          <w:i/>
          <w:position w:val="-10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7C7C7E"/>
          <w:spacing w:val="2"/>
          <w:w w:val="100"/>
          <w:b/>
          <w:bCs/>
          <w:i/>
          <w:position w:val="-10"/>
        </w:rPr>
        <w:t> </w:t>
      </w:r>
      <w:r>
        <w:rPr>
          <w:rFonts w:ascii="Arial" w:hAnsi="Arial" w:cs="Arial" w:eastAsia="Arial"/>
          <w:sz w:val="14"/>
          <w:szCs w:val="14"/>
          <w:color w:val="565657"/>
          <w:spacing w:val="0"/>
          <w:w w:val="273"/>
          <w:b/>
          <w:bCs/>
          <w:position w:val="-10"/>
        </w:rPr>
        <w:t>ı</w:t>
      </w:r>
      <w:r>
        <w:rPr>
          <w:rFonts w:ascii="Arial" w:hAnsi="Arial" w:cs="Arial" w:eastAsia="Arial"/>
          <w:sz w:val="14"/>
          <w:szCs w:val="14"/>
          <w:color w:val="565657"/>
          <w:spacing w:val="-27"/>
          <w:w w:val="100"/>
          <w:b/>
          <w:bCs/>
          <w:position w:val="-10"/>
        </w:rPr>
        <w:t> </w:t>
      </w:r>
      <w:r>
        <w:rPr>
          <w:rFonts w:ascii="Arial" w:hAnsi="Arial" w:cs="Arial" w:eastAsia="Arial"/>
          <w:sz w:val="14"/>
          <w:szCs w:val="14"/>
          <w:color w:val="3B3B3B"/>
          <w:spacing w:val="-2"/>
          <w:w w:val="192"/>
          <w:position w:val="-10"/>
        </w:rPr>
        <w:t>,</w:t>
      </w:r>
      <w:r>
        <w:rPr>
          <w:rFonts w:ascii="Arial" w:hAnsi="Arial" w:cs="Arial" w:eastAsia="Arial"/>
          <w:sz w:val="14"/>
          <w:szCs w:val="14"/>
          <w:color w:val="6B6B6B"/>
          <w:spacing w:val="0"/>
          <w:w w:val="65"/>
          <w:position w:val="-10"/>
        </w:rPr>
        <w:t>..,.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0"/>
          <w:cols w:num="2" w:equalWidth="0">
            <w:col w:w="6133" w:space="2847"/>
            <w:col w:w="2640"/>
          </w:cols>
        </w:sectPr>
      </w:pPr>
      <w:rPr/>
    </w:p>
    <w:p>
      <w:pPr>
        <w:spacing w:before="0" w:after="0" w:line="313" w:lineRule="exact"/>
        <w:ind w:left="2560" w:right="-20"/>
        <w:jc w:val="left"/>
        <w:tabs>
          <w:tab w:pos="4000" w:val="left"/>
          <w:tab w:pos="8400" w:val="left"/>
        </w:tabs>
        <w:rPr>
          <w:rFonts w:ascii="Times New Roman" w:hAnsi="Times New Roman" w:cs="Times New Roman" w:eastAsia="Times New Roman"/>
          <w:sz w:val="40"/>
          <w:szCs w:val="4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position w:val="-5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85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5"/>
          <w:position w:val="-5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4"/>
          <w:w w:val="85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5"/>
        </w:rPr>
        <w:t>Me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9"/>
          <w:w w:val="100"/>
          <w:position w:val="-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-5"/>
        </w:rPr>
        <w:t>ke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0"/>
          <w:position w:val="-5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8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5"/>
        </w:rPr>
        <w:t>Amtr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40"/>
          <w:szCs w:val="40"/>
          <w:color w:val="565657"/>
          <w:spacing w:val="18"/>
          <w:w w:val="96"/>
          <w:position w:val="-13"/>
        </w:rPr>
        <w:t>u</w:t>
      </w:r>
      <w:r>
        <w:rPr>
          <w:rFonts w:ascii="Times New Roman" w:hAnsi="Times New Roman" w:cs="Times New Roman" w:eastAsia="Times New Roman"/>
          <w:sz w:val="47"/>
          <w:szCs w:val="47"/>
          <w:color w:val="565657"/>
          <w:spacing w:val="0"/>
          <w:w w:val="69"/>
          <w:position w:val="-13"/>
        </w:rPr>
        <w:t>r</w:t>
      </w:r>
      <w:r>
        <w:rPr>
          <w:rFonts w:ascii="Times New Roman" w:hAnsi="Times New Roman" w:cs="Times New Roman" w:eastAsia="Times New Roman"/>
          <w:sz w:val="47"/>
          <w:szCs w:val="47"/>
          <w:color w:val="565657"/>
          <w:spacing w:val="7"/>
          <w:w w:val="69"/>
          <w:position w:val="-13"/>
        </w:rPr>
        <w:t>o</w:t>
      </w:r>
      <w:r>
        <w:rPr>
          <w:rFonts w:ascii="Times New Roman" w:hAnsi="Times New Roman" w:cs="Times New Roman" w:eastAsia="Times New Roman"/>
          <w:sz w:val="35"/>
          <w:szCs w:val="35"/>
          <w:color w:val="6B6B6B"/>
          <w:spacing w:val="0"/>
          <w:w w:val="90"/>
          <w:position w:val="-13"/>
        </w:rPr>
        <w:t>efi</w:t>
      </w:r>
      <w:r>
        <w:rPr>
          <w:rFonts w:ascii="Times New Roman" w:hAnsi="Times New Roman" w:cs="Times New Roman" w:eastAsia="Times New Roman"/>
          <w:sz w:val="35"/>
          <w:szCs w:val="35"/>
          <w:color w:val="6B6B6B"/>
          <w:spacing w:val="-22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6B6B6B"/>
          <w:spacing w:val="10"/>
          <w:w w:val="28"/>
          <w:position w:val="-13"/>
        </w:rPr>
        <w:t>-</w:t>
      </w:r>
      <w:r>
        <w:rPr>
          <w:rFonts w:ascii="Times New Roman" w:hAnsi="Times New Roman" w:cs="Times New Roman" w:eastAsia="Times New Roman"/>
          <w:sz w:val="40"/>
          <w:szCs w:val="40"/>
          <w:color w:val="494F7E"/>
          <w:spacing w:val="0"/>
          <w:w w:val="31"/>
          <w:position w:val="-13"/>
        </w:rPr>
        <w:t>&gt;&lt;i!</w:t>
      </w:r>
      <w:r>
        <w:rPr>
          <w:rFonts w:ascii="Times New Roman" w:hAnsi="Times New Roman" w:cs="Times New Roman" w:eastAsia="Times New Roman"/>
          <w:sz w:val="40"/>
          <w:szCs w:val="40"/>
          <w:color w:val="494F7E"/>
          <w:spacing w:val="-2"/>
          <w:w w:val="32"/>
          <w:position w:val="-13"/>
        </w:rPr>
        <w:t>'</w:t>
      </w:r>
      <w:r>
        <w:rPr>
          <w:rFonts w:ascii="Times New Roman" w:hAnsi="Times New Roman" w:cs="Times New Roman" w:eastAsia="Times New Roman"/>
          <w:sz w:val="40"/>
          <w:szCs w:val="40"/>
          <w:color w:val="6B6B6B"/>
          <w:spacing w:val="0"/>
          <w:w w:val="62"/>
          <w:position w:val="-13"/>
        </w:rPr>
        <w:t>X;ı;ı</w:t>
      </w:r>
      <w:r>
        <w:rPr>
          <w:rFonts w:ascii="Times New Roman" w:hAnsi="Times New Roman" w:cs="Times New Roman" w:eastAsia="Times New Roman"/>
          <w:sz w:val="40"/>
          <w:szCs w:val="40"/>
          <w:color w:val="6B6B6B"/>
          <w:spacing w:val="3"/>
          <w:w w:val="63"/>
          <w:position w:val="-13"/>
        </w:rPr>
        <w:t>u</w:t>
      </w:r>
      <w:r>
        <w:rPr>
          <w:rFonts w:ascii="Times New Roman" w:hAnsi="Times New Roman" w:cs="Times New Roman" w:eastAsia="Times New Roman"/>
          <w:sz w:val="40"/>
          <w:szCs w:val="40"/>
          <w:color w:val="494F7E"/>
          <w:spacing w:val="0"/>
          <w:w w:val="176"/>
          <w:position w:val="-13"/>
        </w:rPr>
        <w:t>fv</w:t>
      </w:r>
      <w:r>
        <w:rPr>
          <w:rFonts w:ascii="Times New Roman" w:hAnsi="Times New Roman" w:cs="Times New Roman" w:eastAsia="Times New Roman"/>
          <w:sz w:val="40"/>
          <w:szCs w:val="4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0"/>
        </w:sectPr>
      </w:pPr>
      <w:rPr/>
    </w:p>
    <w:p>
      <w:pPr>
        <w:spacing w:before="17" w:after="0" w:line="240" w:lineRule="auto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9"/>
        </w:rPr>
        <w:t>Çvş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83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565657"/>
          <w:spacing w:val="-63"/>
          <w:w w:val="106"/>
          <w:b/>
          <w:bCs/>
          <w:position w:val="-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0"/>
          <w:w w:val="52"/>
          <w:position w:val="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0"/>
          <w:w w:val="100"/>
          <w:position w:val="9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-8"/>
          <w:w w:val="100"/>
          <w:position w:val="9"/>
        </w:rPr>
        <w:t> </w:t>
      </w:r>
      <w:r>
        <w:rPr>
          <w:rFonts w:ascii="Arial" w:hAnsi="Arial" w:cs="Arial" w:eastAsia="Arial"/>
          <w:sz w:val="26"/>
          <w:szCs w:val="26"/>
          <w:color w:val="565657"/>
          <w:spacing w:val="0"/>
          <w:w w:val="55"/>
          <w:position w:val="-3"/>
        </w:rPr>
        <w:t>·</w:t>
      </w:r>
      <w:r>
        <w:rPr>
          <w:rFonts w:ascii="Arial" w:hAnsi="Arial" w:cs="Arial" w:eastAsia="Arial"/>
          <w:sz w:val="26"/>
          <w:szCs w:val="26"/>
          <w:color w:val="565657"/>
          <w:spacing w:val="0"/>
          <w:w w:val="55"/>
          <w:position w:val="-3"/>
        </w:rPr>
        <w:t> </w:t>
      </w:r>
      <w:r>
        <w:rPr>
          <w:rFonts w:ascii="Arial" w:hAnsi="Arial" w:cs="Arial" w:eastAsia="Arial"/>
          <w:sz w:val="26"/>
          <w:szCs w:val="26"/>
          <w:color w:val="565657"/>
          <w:spacing w:val="13"/>
          <w:w w:val="55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C7C7E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7C7C7E"/>
          <w:spacing w:val="-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69"/>
          <w:position w:val="-3"/>
        </w:rPr>
        <w:t>v,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69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13"/>
          <w:w w:val="69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C8E8E"/>
          <w:spacing w:val="0"/>
          <w:w w:val="100"/>
          <w:position w:val="9"/>
        </w:rPr>
        <w:t>,.</w:t>
      </w:r>
      <w:r>
        <w:rPr>
          <w:rFonts w:ascii="Times New Roman" w:hAnsi="Times New Roman" w:cs="Times New Roman" w:eastAsia="Times New Roman"/>
          <w:sz w:val="17"/>
          <w:szCs w:val="17"/>
          <w:color w:val="8C8E8E"/>
          <w:spacing w:val="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1B1B1"/>
          <w:spacing w:val="0"/>
          <w:w w:val="162"/>
          <w:position w:val="-3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B1B1B1"/>
          <w:spacing w:val="-50"/>
          <w:w w:val="162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0"/>
          <w:w w:val="81"/>
          <w:position w:val="9"/>
        </w:rPr>
        <w:t>.,</w:t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-39"/>
          <w:w w:val="81"/>
          <w:position w:val="9"/>
        </w:rPr>
        <w:t>_</w:t>
      </w:r>
      <w:r>
        <w:rPr>
          <w:rFonts w:ascii="Arial" w:hAnsi="Arial" w:cs="Arial" w:eastAsia="Arial"/>
          <w:sz w:val="21"/>
          <w:szCs w:val="21"/>
          <w:color w:val="6B6B6B"/>
          <w:spacing w:val="0"/>
          <w:w w:val="75"/>
          <w:position w:val="-3"/>
        </w:rPr>
        <w:t>y</w:t>
      </w:r>
      <w:r>
        <w:rPr>
          <w:rFonts w:ascii="Arial" w:hAnsi="Arial" w:cs="Arial" w:eastAsia="Arial"/>
          <w:sz w:val="21"/>
          <w:szCs w:val="21"/>
          <w:color w:val="6B6B6B"/>
          <w:spacing w:val="-11"/>
          <w:w w:val="75"/>
          <w:position w:val="-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22"/>
          <w:w w:val="49"/>
          <w:position w:val="9"/>
        </w:rPr>
        <w:t>i</w:t>
      </w:r>
      <w:r>
        <w:rPr>
          <w:rFonts w:ascii="Arial" w:hAnsi="Arial" w:cs="Arial" w:eastAsia="Arial"/>
          <w:sz w:val="21"/>
          <w:szCs w:val="21"/>
          <w:color w:val="6B6B6B"/>
          <w:spacing w:val="0"/>
          <w:w w:val="74"/>
          <w:position w:val="-3"/>
        </w:rPr>
        <w:t>.</w:t>
      </w:r>
      <w:r>
        <w:rPr>
          <w:rFonts w:ascii="Arial" w:hAnsi="Arial" w:cs="Arial" w:eastAsia="Arial"/>
          <w:sz w:val="21"/>
          <w:szCs w:val="21"/>
          <w:color w:val="6B6B6B"/>
          <w:spacing w:val="-30"/>
          <w:w w:val="74"/>
          <w:position w:val="-3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0"/>
          <w:w w:val="122"/>
          <w:position w:val="9"/>
        </w:rPr>
        <w:t>,·</w:t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1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42"/>
          <w:position w:val="-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1B1B1"/>
          <w:spacing w:val="-5"/>
          <w:w w:val="63"/>
          <w:position w:val="-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-3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7"/>
          <w:w w:val="100"/>
          <w:position w:val="-3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7C7C7E"/>
          <w:spacing w:val="7"/>
          <w:w w:val="114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7C7C7E"/>
          <w:spacing w:val="0"/>
          <w:w w:val="114"/>
          <w:emboss/>
          <w:position w:val="-3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7C7C7E"/>
          <w:spacing w:val="0"/>
          <w:w w:val="114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0"/>
          <w:cols w:num="2" w:equalWidth="0">
            <w:col w:w="5818" w:space="2861"/>
            <w:col w:w="2941"/>
          </w:cols>
        </w:sectPr>
      </w:pPr>
      <w:rPr/>
    </w:p>
    <w:p>
      <w:pPr>
        <w:spacing w:before="0" w:after="0" w:line="398" w:lineRule="exact"/>
        <w:ind w:right="1313"/>
        <w:jc w:val="right"/>
        <w:rPr>
          <w:rFonts w:ascii="Times New Roman" w:hAnsi="Times New Roman" w:cs="Times New Roman" w:eastAsia="Times New Roman"/>
          <w:sz w:val="39"/>
          <w:szCs w:val="3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4.403854pt;margin-top:8.356127pt;width:70.63364pt;height:70.5pt;mso-position-horizontal-relative:page;mso-position-vertical-relative:paragraph;z-index:-16368" type="#_x0000_t202" filled="f" stroked="f">
            <v:textbox inset="0,0,0,0">
              <w:txbxContent>
                <w:p>
                  <w:pPr>
                    <w:spacing w:before="0" w:after="0" w:line="1410" w:lineRule="exact"/>
                    <w:ind w:right="-251"/>
                    <w:jc w:val="left"/>
                    <w:rPr>
                      <w:rFonts w:ascii="Arial" w:hAnsi="Arial" w:cs="Arial" w:eastAsia="Arial"/>
                      <w:sz w:val="141"/>
                      <w:szCs w:val="141"/>
                    </w:rPr>
                  </w:pPr>
                  <w:rPr/>
                  <w:r>
                    <w:rPr>
                      <w:rFonts w:ascii="Arial" w:hAnsi="Arial" w:cs="Arial" w:eastAsia="Arial"/>
                      <w:sz w:val="141"/>
                      <w:szCs w:val="141"/>
                      <w:color w:val="363B69"/>
                      <w:w w:val="76"/>
                      <w:i/>
                      <w:position w:val="-1"/>
                    </w:rPr>
                    <w:t>J</w:t>
                  </w:r>
                  <w:r>
                    <w:rPr>
                      <w:rFonts w:ascii="Arial" w:hAnsi="Arial" w:cs="Arial" w:eastAsia="Arial"/>
                      <w:sz w:val="141"/>
                      <w:szCs w:val="141"/>
                      <w:color w:val="363B69"/>
                      <w:spacing w:val="-154"/>
                      <w:w w:val="75"/>
                      <w:i/>
                      <w:position w:val="-1"/>
                    </w:rPr>
                    <w:t>A</w:t>
                  </w:r>
                  <w:r>
                    <w:rPr>
                      <w:rFonts w:ascii="Arial" w:hAnsi="Arial" w:cs="Arial" w:eastAsia="Arial"/>
                      <w:sz w:val="141"/>
                      <w:szCs w:val="141"/>
                      <w:color w:val="3B3B3B"/>
                      <w:spacing w:val="0"/>
                      <w:w w:val="23"/>
                      <w:i/>
                      <w:position w:val="-1"/>
                    </w:rPr>
                    <w:t>:L</w:t>
                  </w:r>
                  <w:r>
                    <w:rPr>
                      <w:rFonts w:ascii="Arial" w:hAnsi="Arial" w:cs="Arial" w:eastAsia="Arial"/>
                      <w:sz w:val="141"/>
                      <w:szCs w:val="14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9"/>
          <w:szCs w:val="39"/>
          <w:color w:val="565657"/>
          <w:w w:val="226"/>
        </w:rPr>
        <w:t>{haı</w:t>
      </w:r>
      <w:r>
        <w:rPr>
          <w:rFonts w:ascii="Times New Roman" w:hAnsi="Times New Roman" w:cs="Times New Roman" w:eastAsia="Times New Roman"/>
          <w:sz w:val="39"/>
          <w:szCs w:val="39"/>
          <w:color w:val="333D90"/>
          <w:spacing w:val="-29"/>
          <w:w w:val="74"/>
        </w:rPr>
        <w:t>l</w:t>
      </w:r>
      <w:r>
        <w:rPr>
          <w:rFonts w:ascii="Times New Roman" w:hAnsi="Times New Roman" w:cs="Times New Roman" w:eastAsia="Times New Roman"/>
          <w:sz w:val="39"/>
          <w:szCs w:val="39"/>
          <w:color w:val="7C7C7E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39"/>
          <w:szCs w:val="39"/>
          <w:color w:val="7C7C7E"/>
          <w:spacing w:val="-57"/>
          <w:w w:val="66"/>
        </w:rPr>
        <w:t>o</w:t>
      </w:r>
      <w:r>
        <w:rPr>
          <w:rFonts w:ascii="Times New Roman" w:hAnsi="Times New Roman" w:cs="Times New Roman" w:eastAsia="Times New Roman"/>
          <w:sz w:val="39"/>
          <w:szCs w:val="39"/>
          <w:color w:val="A0A1A1"/>
          <w:spacing w:val="-30"/>
          <w:w w:val="67"/>
        </w:rPr>
        <w:t>,</w:t>
      </w:r>
      <w:r>
        <w:rPr>
          <w:rFonts w:ascii="Times New Roman" w:hAnsi="Times New Roman" w:cs="Times New Roman" w:eastAsia="Times New Roman"/>
          <w:sz w:val="39"/>
          <w:szCs w:val="39"/>
          <w:color w:val="7C7C7E"/>
          <w:spacing w:val="-67"/>
          <w:w w:val="66"/>
        </w:rPr>
        <w:t>.</w:t>
      </w:r>
      <w:r>
        <w:rPr>
          <w:rFonts w:ascii="Times New Roman" w:hAnsi="Times New Roman" w:cs="Times New Roman" w:eastAsia="Times New Roman"/>
          <w:sz w:val="39"/>
          <w:szCs w:val="39"/>
          <w:color w:val="7C7C7E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39"/>
          <w:szCs w:val="39"/>
          <w:color w:val="000000"/>
          <w:spacing w:val="0"/>
          <w:w w:val="100"/>
        </w:rPr>
      </w:r>
    </w:p>
    <w:p>
      <w:pPr>
        <w:spacing w:before="5" w:after="0" w:line="240" w:lineRule="auto"/>
        <w:ind w:right="1134"/>
        <w:jc w:val="right"/>
        <w:tabs>
          <w:tab w:pos="740" w:val="left"/>
          <w:tab w:pos="1500" w:val="left"/>
        </w:tabs>
        <w:rPr>
          <w:rFonts w:ascii="Times New Roman" w:hAnsi="Times New Roman" w:cs="Times New Roman" w:eastAsia="Times New Roman"/>
          <w:sz w:val="5"/>
          <w:szCs w:val="5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8C8E8E"/>
          <w:spacing w:val="0"/>
          <w:w w:val="100"/>
          <w:b/>
          <w:bCs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8C8E8E"/>
          <w:spacing w:val="0"/>
          <w:w w:val="100"/>
          <w:b/>
          <w:bCs/>
        </w:rPr>
        <w:t>\l</w:t>
      </w:r>
      <w:r>
        <w:rPr>
          <w:rFonts w:ascii="Times New Roman" w:hAnsi="Times New Roman" w:cs="Times New Roman" w:eastAsia="Times New Roman"/>
          <w:sz w:val="14"/>
          <w:szCs w:val="14"/>
          <w:color w:val="8C8E8E"/>
          <w:spacing w:val="7"/>
          <w:w w:val="100"/>
          <w:b/>
          <w:bCs/>
        </w:rPr>
        <w:t> </w:t>
      </w:r>
      <w:r>
        <w:rPr>
          <w:rFonts w:ascii="Arial" w:hAnsi="Arial" w:cs="Arial" w:eastAsia="Arial"/>
          <w:sz w:val="17"/>
          <w:szCs w:val="17"/>
          <w:color w:val="2A2A2A"/>
          <w:spacing w:val="6"/>
          <w:w w:val="50"/>
          <w:b/>
          <w:bCs/>
          <w:i/>
        </w:rPr>
        <w:t>·</w:t>
      </w:r>
      <w:r>
        <w:rPr>
          <w:rFonts w:ascii="Arial" w:hAnsi="Arial" w:cs="Arial" w:eastAsia="Arial"/>
          <w:sz w:val="17"/>
          <w:szCs w:val="17"/>
          <w:color w:val="565657"/>
          <w:spacing w:val="0"/>
          <w:w w:val="65"/>
          <w:b/>
          <w:bCs/>
          <w:i/>
        </w:rPr>
        <w:t>.r</w:t>
      </w:r>
      <w:r>
        <w:rPr>
          <w:rFonts w:ascii="Arial" w:hAnsi="Arial" w:cs="Arial" w:eastAsia="Arial"/>
          <w:sz w:val="17"/>
          <w:szCs w:val="17"/>
          <w:color w:val="B1B1B1"/>
          <w:spacing w:val="0"/>
          <w:w w:val="83"/>
        </w:rPr>
        <w:t>(</w:t>
      </w:r>
      <w:r>
        <w:rPr>
          <w:rFonts w:ascii="Arial" w:hAnsi="Arial" w:cs="Arial" w:eastAsia="Arial"/>
          <w:sz w:val="17"/>
          <w:szCs w:val="17"/>
          <w:color w:val="B1B1B1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B1B1B1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A0A1A1"/>
          <w:spacing w:val="0"/>
          <w:w w:val="139"/>
        </w:rPr>
        <w:t>.</w:t>
      </w:r>
      <w:r>
        <w:rPr>
          <w:rFonts w:ascii="Arial" w:hAnsi="Arial" w:cs="Arial" w:eastAsia="Arial"/>
          <w:sz w:val="17"/>
          <w:szCs w:val="17"/>
          <w:color w:val="A0A1A1"/>
          <w:spacing w:val="-31"/>
          <w:w w:val="139"/>
        </w:rPr>
        <w:t> </w:t>
      </w:r>
      <w:r>
        <w:rPr>
          <w:rFonts w:ascii="Arial" w:hAnsi="Arial" w:cs="Arial" w:eastAsia="Arial"/>
          <w:sz w:val="17"/>
          <w:szCs w:val="17"/>
          <w:color w:val="B1B1B1"/>
          <w:spacing w:val="0"/>
          <w:w w:val="73"/>
        </w:rPr>
        <w:t>..</w:t>
      </w:r>
      <w:r>
        <w:rPr>
          <w:rFonts w:ascii="Arial" w:hAnsi="Arial" w:cs="Arial" w:eastAsia="Arial"/>
          <w:sz w:val="17"/>
          <w:szCs w:val="17"/>
          <w:color w:val="B1B1B1"/>
          <w:spacing w:val="-34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B1B1B1"/>
          <w:spacing w:val="0"/>
          <w:w w:val="167"/>
        </w:rPr>
        <w:t>.</w:t>
      </w:r>
      <w:r>
        <w:rPr>
          <w:rFonts w:ascii="Arial" w:hAnsi="Arial" w:cs="Arial" w:eastAsia="Arial"/>
          <w:sz w:val="17"/>
          <w:szCs w:val="17"/>
          <w:color w:val="B1B1B1"/>
          <w:spacing w:val="-4"/>
          <w:w w:val="167"/>
        </w:rPr>
        <w:t> </w:t>
      </w:r>
      <w:r>
        <w:rPr>
          <w:rFonts w:ascii="Arial" w:hAnsi="Arial" w:cs="Arial" w:eastAsia="Arial"/>
          <w:sz w:val="17"/>
          <w:szCs w:val="17"/>
          <w:color w:val="A0A1A1"/>
          <w:spacing w:val="0"/>
          <w:w w:val="54"/>
        </w:rPr>
        <w:t>;</w:t>
      </w:r>
      <w:r>
        <w:rPr>
          <w:rFonts w:ascii="Arial" w:hAnsi="Arial" w:cs="Arial" w:eastAsia="Arial"/>
          <w:sz w:val="17"/>
          <w:szCs w:val="17"/>
          <w:color w:val="A0A1A1"/>
          <w:spacing w:val="-9"/>
          <w:w w:val="54"/>
        </w:rPr>
        <w:t>_</w:t>
      </w:r>
      <w:r>
        <w:rPr>
          <w:rFonts w:ascii="Arial" w:hAnsi="Arial" w:cs="Arial" w:eastAsia="Arial"/>
          <w:sz w:val="17"/>
          <w:szCs w:val="17"/>
          <w:color w:val="B1B1B1"/>
          <w:spacing w:val="-35"/>
          <w:w w:val="81"/>
        </w:rPr>
        <w:t>.</w:t>
      </w:r>
      <w:r>
        <w:rPr>
          <w:rFonts w:ascii="Arial" w:hAnsi="Arial" w:cs="Arial" w:eastAsia="Arial"/>
          <w:sz w:val="17"/>
          <w:szCs w:val="17"/>
          <w:color w:val="A0A1A1"/>
          <w:spacing w:val="-1"/>
          <w:w w:val="55"/>
        </w:rPr>
        <w:t>·</w:t>
      </w:r>
      <w:r>
        <w:rPr>
          <w:rFonts w:ascii="Arial" w:hAnsi="Arial" w:cs="Arial" w:eastAsia="Arial"/>
          <w:sz w:val="17"/>
          <w:szCs w:val="17"/>
          <w:color w:val="B1B1B1"/>
          <w:spacing w:val="-33"/>
          <w:w w:val="81"/>
        </w:rPr>
        <w:t>.</w:t>
      </w:r>
      <w:r>
        <w:rPr>
          <w:rFonts w:ascii="Arial" w:hAnsi="Arial" w:cs="Arial" w:eastAsia="Arial"/>
          <w:sz w:val="17"/>
          <w:szCs w:val="17"/>
          <w:color w:val="8C8E8E"/>
          <w:spacing w:val="0"/>
          <w:w w:val="83"/>
        </w:rPr>
        <w:t>.</w:t>
      </w:r>
      <w:r>
        <w:rPr>
          <w:rFonts w:ascii="Arial" w:hAnsi="Arial" w:cs="Arial" w:eastAsia="Arial"/>
          <w:sz w:val="17"/>
          <w:szCs w:val="17"/>
          <w:color w:val="8C8E8E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8C8E8E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B1B1B1"/>
          <w:spacing w:val="0"/>
          <w:w w:val="27"/>
        </w:rPr>
        <w:t>.....</w:t>
      </w:r>
      <w:r>
        <w:rPr>
          <w:rFonts w:ascii="Arial" w:hAnsi="Arial" w:cs="Arial" w:eastAsia="Arial"/>
          <w:sz w:val="17"/>
          <w:szCs w:val="17"/>
          <w:color w:val="B1B1B1"/>
          <w:spacing w:val="0"/>
          <w:w w:val="27"/>
        </w:rPr>
        <w:t>  </w:t>
      </w:r>
      <w:r>
        <w:rPr>
          <w:rFonts w:ascii="Arial" w:hAnsi="Arial" w:cs="Arial" w:eastAsia="Arial"/>
          <w:sz w:val="17"/>
          <w:szCs w:val="17"/>
          <w:color w:val="B1B1B1"/>
          <w:spacing w:val="6"/>
          <w:w w:val="27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565657"/>
          <w:spacing w:val="-9"/>
          <w:w w:val="144"/>
        </w:rPr>
        <w:t>#</w:t>
      </w:r>
      <w:r>
        <w:rPr>
          <w:rFonts w:ascii="Times New Roman" w:hAnsi="Times New Roman" w:cs="Times New Roman" w:eastAsia="Times New Roman"/>
          <w:sz w:val="5"/>
          <w:szCs w:val="5"/>
          <w:color w:val="A0A1A1"/>
          <w:spacing w:val="0"/>
          <w:w w:val="117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A0A1A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5"/>
          <w:szCs w:val="5"/>
          <w:color w:val="A0A1A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A0A1A1"/>
          <w:spacing w:val="-19"/>
          <w:w w:val="195"/>
          <w:i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B1B1B1"/>
          <w:spacing w:val="0"/>
          <w:w w:val="261"/>
          <w:i/>
        </w:rPr>
        <w:t>:/</w:t>
      </w:r>
      <w:r>
        <w:rPr>
          <w:rFonts w:ascii="Times New Roman" w:hAnsi="Times New Roman" w:cs="Times New Roman" w:eastAsia="Times New Roman"/>
          <w:sz w:val="5"/>
          <w:szCs w:val="5"/>
          <w:color w:val="000000"/>
          <w:spacing w:val="0"/>
          <w:w w:val="100"/>
        </w:rPr>
      </w:r>
    </w:p>
    <w:p>
      <w:pPr>
        <w:spacing w:before="14" w:after="0" w:line="40" w:lineRule="exact"/>
        <w:ind w:right="2486"/>
        <w:jc w:val="righ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B1B1B1"/>
          <w:spacing w:val="0"/>
          <w:w w:val="115"/>
          <w:b/>
          <w:bCs/>
          <w:i/>
          <w:position w:val="-11"/>
        </w:rPr>
        <w:t>'b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280" w:right="20"/>
        </w:sectPr>
      </w:pPr>
      <w:rPr/>
    </w:p>
    <w:p>
      <w:pPr>
        <w:spacing w:before="34" w:after="0" w:line="111" w:lineRule="exact"/>
        <w:ind w:left="269" w:right="-90"/>
        <w:jc w:val="left"/>
        <w:tabs>
          <w:tab w:pos="2500" w:val="left"/>
          <w:tab w:pos="3440" w:val="left"/>
          <w:tab w:pos="416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Arial" w:hAnsi="Arial" w:cs="Arial" w:eastAsia="Arial"/>
          <w:sz w:val="12"/>
          <w:szCs w:val="12"/>
          <w:color w:val="3B3B3B"/>
          <w:spacing w:val="0"/>
          <w:w w:val="57"/>
          <w:position w:val="-12"/>
        </w:rPr>
        <w:t>..1&lt;:</w:t>
      </w:r>
      <w:r>
        <w:rPr>
          <w:rFonts w:ascii="Arial" w:hAnsi="Arial" w:cs="Arial" w:eastAsia="Arial"/>
          <w:sz w:val="12"/>
          <w:szCs w:val="12"/>
          <w:color w:val="3B3B3B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12"/>
          <w:szCs w:val="12"/>
          <w:color w:val="3B3B3B"/>
          <w:spacing w:val="0"/>
          <w:w w:val="100"/>
          <w:position w:val="-12"/>
        </w:rPr>
      </w:r>
      <w:r>
        <w:rPr>
          <w:rFonts w:ascii="Arial" w:hAnsi="Arial" w:cs="Arial" w:eastAsia="Arial"/>
          <w:sz w:val="26"/>
          <w:szCs w:val="26"/>
          <w:color w:val="7C7C7E"/>
          <w:spacing w:val="0"/>
          <w:w w:val="72"/>
          <w:b/>
          <w:bCs/>
          <w:position w:val="-15"/>
        </w:rPr>
        <w:t>Ab</w:t>
      </w:r>
      <w:r>
        <w:rPr>
          <w:rFonts w:ascii="Arial" w:hAnsi="Arial" w:cs="Arial" w:eastAsia="Arial"/>
          <w:sz w:val="26"/>
          <w:szCs w:val="26"/>
          <w:color w:val="7C7C7E"/>
          <w:spacing w:val="-20"/>
          <w:w w:val="72"/>
          <w:b/>
          <w:bCs/>
          <w:position w:val="-15"/>
        </w:rPr>
        <w:t>d</w:t>
      </w:r>
      <w:r>
        <w:rPr>
          <w:rFonts w:ascii="Arial" w:hAnsi="Arial" w:cs="Arial" w:eastAsia="Arial"/>
          <w:sz w:val="26"/>
          <w:szCs w:val="26"/>
          <w:color w:val="8C8E8E"/>
          <w:spacing w:val="0"/>
          <w:w w:val="111"/>
          <w:b/>
          <w:bCs/>
          <w:position w:val="-15"/>
        </w:rPr>
        <w:t>un</w:t>
      </w:r>
      <w:r>
        <w:rPr>
          <w:rFonts w:ascii="Arial" w:hAnsi="Arial" w:cs="Arial" w:eastAsia="Arial"/>
          <w:sz w:val="26"/>
          <w:szCs w:val="26"/>
          <w:color w:val="8C8E8E"/>
          <w:spacing w:val="0"/>
          <w:w w:val="100"/>
          <w:b/>
          <w:bCs/>
          <w:position w:val="-15"/>
        </w:rPr>
        <w:tab/>
      </w:r>
      <w:r>
        <w:rPr>
          <w:rFonts w:ascii="Arial" w:hAnsi="Arial" w:cs="Arial" w:eastAsia="Arial"/>
          <w:sz w:val="26"/>
          <w:szCs w:val="26"/>
          <w:color w:val="8C8E8E"/>
          <w:spacing w:val="0"/>
          <w:w w:val="100"/>
          <w:b/>
          <w:bCs/>
          <w:position w:val="-15"/>
        </w:rPr>
      </w:r>
      <w:r>
        <w:rPr>
          <w:rFonts w:ascii="Arial" w:hAnsi="Arial" w:cs="Arial" w:eastAsia="Arial"/>
          <w:sz w:val="16"/>
          <w:szCs w:val="16"/>
          <w:color w:val="6B6B6B"/>
          <w:spacing w:val="0"/>
          <w:w w:val="163"/>
          <w:i/>
          <w:position w:val="-15"/>
        </w:rPr>
        <w:t>l</w:t>
      </w:r>
      <w:r>
        <w:rPr>
          <w:rFonts w:ascii="Arial" w:hAnsi="Arial" w:cs="Arial" w:eastAsia="Arial"/>
          <w:sz w:val="16"/>
          <w:szCs w:val="16"/>
          <w:color w:val="6B6B6B"/>
          <w:spacing w:val="0"/>
          <w:w w:val="100"/>
          <w:i/>
          <w:position w:val="-15"/>
        </w:rPr>
        <w:tab/>
      </w:r>
      <w:r>
        <w:rPr>
          <w:rFonts w:ascii="Arial" w:hAnsi="Arial" w:cs="Arial" w:eastAsia="Arial"/>
          <w:sz w:val="16"/>
          <w:szCs w:val="16"/>
          <w:color w:val="6B6B6B"/>
          <w:spacing w:val="0"/>
          <w:w w:val="100"/>
          <w:i/>
          <w:position w:val="-15"/>
        </w:rPr>
      </w:r>
      <w:r>
        <w:rPr>
          <w:rFonts w:ascii="Times New Roman" w:hAnsi="Times New Roman" w:cs="Times New Roman" w:eastAsia="Times New Roman"/>
          <w:sz w:val="27"/>
          <w:szCs w:val="27"/>
          <w:color w:val="565657"/>
          <w:spacing w:val="0"/>
          <w:w w:val="71"/>
          <w:b/>
          <w:bCs/>
          <w:i/>
          <w:position w:val="-22"/>
        </w:rPr>
        <w:t>PÇV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62" w:after="0" w:line="83" w:lineRule="exact"/>
        <w:ind w:right="-74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9"/>
          <w:szCs w:val="9"/>
          <w:color w:val="A0A1A1"/>
          <w:spacing w:val="0"/>
          <w:w w:val="240"/>
          <w:position w:val="-17"/>
        </w:rPr>
        <w:t>ı</w:t>
      </w:r>
      <w:r>
        <w:rPr>
          <w:rFonts w:ascii="Arial" w:hAnsi="Arial" w:cs="Arial" w:eastAsia="Arial"/>
          <w:sz w:val="9"/>
          <w:szCs w:val="9"/>
          <w:color w:val="A0A1A1"/>
          <w:spacing w:val="42"/>
          <w:w w:val="240"/>
          <w:position w:val="-17"/>
        </w:rPr>
        <w:t> </w:t>
      </w:r>
      <w:r>
        <w:rPr>
          <w:rFonts w:ascii="Arial" w:hAnsi="Arial" w:cs="Arial" w:eastAsia="Arial"/>
          <w:sz w:val="22"/>
          <w:szCs w:val="22"/>
          <w:color w:val="8C8E8E"/>
          <w:spacing w:val="-29"/>
          <w:w w:val="87"/>
          <w:position w:val="-14"/>
        </w:rPr>
        <w:t>·</w:t>
      </w:r>
      <w:r>
        <w:rPr>
          <w:rFonts w:ascii="Arial" w:hAnsi="Arial" w:cs="Arial" w:eastAsia="Arial"/>
          <w:sz w:val="9"/>
          <w:szCs w:val="9"/>
          <w:color w:val="C6C6C6"/>
          <w:spacing w:val="-7"/>
          <w:w w:val="175"/>
          <w:position w:val="-17"/>
        </w:rPr>
        <w:t>-</w:t>
      </w:r>
      <w:r>
        <w:rPr>
          <w:rFonts w:ascii="Arial" w:hAnsi="Arial" w:cs="Arial" w:eastAsia="Arial"/>
          <w:sz w:val="22"/>
          <w:szCs w:val="22"/>
          <w:color w:val="8C8E8E"/>
          <w:spacing w:val="0"/>
          <w:w w:val="86"/>
          <w:position w:val="-14"/>
        </w:rPr>
        <w:t>"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45" w:lineRule="exact"/>
        <w:ind w:right="-20"/>
        <w:jc w:val="left"/>
        <w:rPr>
          <w:rFonts w:ascii="Arial" w:hAnsi="Arial" w:cs="Arial" w:eastAsia="Arial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7C7C7E"/>
          <w:spacing w:val="-47"/>
          <w:w w:val="191"/>
          <w:position w:val="-12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565657"/>
          <w:spacing w:val="-35"/>
          <w:w w:val="91"/>
          <w:position w:val="-12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3B3B3B"/>
          <w:spacing w:val="-21"/>
          <w:w w:val="142"/>
          <w:position w:val="-12"/>
        </w:rPr>
        <w:t>;</w:t>
      </w:r>
      <w:r>
        <w:rPr>
          <w:rFonts w:ascii="Times New Roman" w:hAnsi="Times New Roman" w:cs="Times New Roman" w:eastAsia="Times New Roman"/>
          <w:sz w:val="16"/>
          <w:szCs w:val="16"/>
          <w:color w:val="565657"/>
          <w:spacing w:val="0"/>
          <w:w w:val="81"/>
          <w:position w:val="-12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565657"/>
          <w:spacing w:val="-5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C6C6C6"/>
          <w:spacing w:val="-5"/>
          <w:w w:val="116"/>
          <w:position w:val="-12"/>
        </w:rPr>
      </w:r>
      <w:r>
        <w:rPr>
          <w:rFonts w:ascii="Times New Roman" w:hAnsi="Times New Roman" w:cs="Times New Roman" w:eastAsia="Times New Roman"/>
          <w:sz w:val="16"/>
          <w:szCs w:val="16"/>
          <w:color w:val="C6C6C6"/>
          <w:spacing w:val="-38"/>
          <w:w w:val="116"/>
          <w:emboss/>
          <w:position w:val="-12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C6C6C6"/>
          <w:spacing w:val="-38"/>
          <w:w w:val="116"/>
          <w:emboss/>
          <w:position w:val="-12"/>
        </w:rPr>
      </w:r>
      <w:r>
        <w:rPr>
          <w:rFonts w:ascii="Times New Roman" w:hAnsi="Times New Roman" w:cs="Times New Roman" w:eastAsia="Times New Roman"/>
          <w:sz w:val="16"/>
          <w:szCs w:val="16"/>
          <w:color w:val="C6C6C6"/>
          <w:spacing w:val="-38"/>
          <w:w w:val="116"/>
          <w:position w:val="-12"/>
        </w:rPr>
      </w:r>
      <w:r>
        <w:rPr>
          <w:rFonts w:ascii="Times New Roman" w:hAnsi="Times New Roman" w:cs="Times New Roman" w:eastAsia="Times New Roman"/>
          <w:sz w:val="16"/>
          <w:szCs w:val="16"/>
          <w:color w:val="C6C6C6"/>
          <w:spacing w:val="-38"/>
          <w:w w:val="116"/>
          <w:position w:val="-12"/>
        </w:rPr>
      </w:r>
      <w:r>
        <w:rPr>
          <w:rFonts w:ascii="Times New Roman" w:hAnsi="Times New Roman" w:cs="Times New Roman" w:eastAsia="Times New Roman"/>
          <w:sz w:val="16"/>
          <w:szCs w:val="16"/>
          <w:color w:val="6B6B6B"/>
          <w:spacing w:val="0"/>
          <w:w w:val="85"/>
          <w:position w:val="-12"/>
        </w:rPr>
        <w:t>;,</w:t>
      </w:r>
      <w:r>
        <w:rPr>
          <w:rFonts w:ascii="Times New Roman" w:hAnsi="Times New Roman" w:cs="Times New Roman" w:eastAsia="Times New Roman"/>
          <w:sz w:val="16"/>
          <w:szCs w:val="16"/>
          <w:color w:val="6B6B6B"/>
          <w:spacing w:val="-38"/>
          <w:w w:val="86"/>
          <w:position w:val="-12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96"/>
          <w:position w:val="-12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-39"/>
          <w:w w:val="96"/>
          <w:position w:val="-12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565657"/>
          <w:spacing w:val="0"/>
          <w:w w:val="72"/>
          <w:position w:val="-12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565657"/>
          <w:spacing w:val="-29"/>
          <w:w w:val="72"/>
          <w:position w:val="-1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-14"/>
          <w:w w:val="92"/>
          <w:position w:val="-12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87"/>
          <w:position w:val="-12"/>
        </w:rPr>
        <w:t>.: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100"/>
          <w:position w:val="-12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4"/>
          <w:w w:val="100"/>
          <w:position w:val="-12"/>
        </w:rPr>
        <w:t> </w:t>
      </w:r>
      <w:r>
        <w:rPr>
          <w:rFonts w:ascii="Arial" w:hAnsi="Arial" w:cs="Arial" w:eastAsia="Arial"/>
          <w:sz w:val="29"/>
          <w:szCs w:val="29"/>
          <w:color w:val="B1B1B1"/>
          <w:spacing w:val="0"/>
          <w:w w:val="49"/>
          <w:position w:val="-12"/>
        </w:rPr>
        <w:t>(</w:t>
      </w:r>
      <w:r>
        <w:rPr>
          <w:rFonts w:ascii="Arial" w:hAnsi="Arial" w:cs="Arial" w:eastAsia="Arial"/>
          <w:sz w:val="29"/>
          <w:szCs w:val="29"/>
          <w:color w:val="B1B1B1"/>
          <w:spacing w:val="-15"/>
          <w:w w:val="48"/>
          <w:position w:val="-12"/>
        </w:rPr>
        <w:t>.</w:t>
      </w:r>
      <w:r>
        <w:rPr>
          <w:rFonts w:ascii="Arial" w:hAnsi="Arial" w:cs="Arial" w:eastAsia="Arial"/>
          <w:sz w:val="29"/>
          <w:szCs w:val="29"/>
          <w:color w:val="6B6B6B"/>
          <w:spacing w:val="-51"/>
          <w:w w:val="65"/>
          <w:position w:val="-12"/>
        </w:rPr>
        <w:t>.</w:t>
      </w:r>
      <w:r>
        <w:rPr>
          <w:rFonts w:ascii="Arial" w:hAnsi="Arial" w:cs="Arial" w:eastAsia="Arial"/>
          <w:sz w:val="29"/>
          <w:szCs w:val="29"/>
          <w:color w:val="B1B1B1"/>
          <w:spacing w:val="-58"/>
          <w:w w:val="48"/>
          <w:position w:val="-12"/>
        </w:rPr>
        <w:t>:</w:t>
      </w:r>
      <w:r>
        <w:rPr>
          <w:rFonts w:ascii="Arial" w:hAnsi="Arial" w:cs="Arial" w:eastAsia="Arial"/>
          <w:sz w:val="29"/>
          <w:szCs w:val="29"/>
          <w:color w:val="B1B1B1"/>
          <w:spacing w:val="-58"/>
          <w:w w:val="120"/>
          <w:position w:val="-12"/>
        </w:rPr>
        <w:t>!</w:t>
      </w:r>
      <w:r>
        <w:rPr>
          <w:rFonts w:ascii="Arial" w:hAnsi="Arial" w:cs="Arial" w:eastAsia="Arial"/>
          <w:sz w:val="29"/>
          <w:szCs w:val="29"/>
          <w:color w:val="706E8C"/>
          <w:spacing w:val="-40"/>
          <w:w w:val="109"/>
          <w:position w:val="-12"/>
        </w:rPr>
        <w:t>,</w:t>
      </w:r>
      <w:r>
        <w:rPr>
          <w:rFonts w:ascii="Arial" w:hAnsi="Arial" w:cs="Arial" w:eastAsia="Arial"/>
          <w:sz w:val="29"/>
          <w:szCs w:val="29"/>
          <w:color w:val="8C8E8E"/>
          <w:spacing w:val="0"/>
          <w:w w:val="158"/>
          <w:position w:val="-12"/>
        </w:rPr>
        <w:t>/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0"/>
          <w:cols w:num="3" w:equalWidth="0">
            <w:col w:w="4556" w:space="4376"/>
            <w:col w:w="294" w:space="79"/>
            <w:col w:w="2315"/>
          </w:cols>
        </w:sectPr>
      </w:pPr>
      <w:rPr/>
    </w:p>
    <w:p>
      <w:pPr>
        <w:spacing w:before="83" w:after="0" w:line="121" w:lineRule="exact"/>
        <w:ind w:left="269" w:right="-58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v:group style="position:absolute;margin-left:17.898958pt;margin-top:19.634741pt;width:565.24909pt;height:791.761285pt;mso-position-horizontal-relative:page;mso-position-vertical-relative:page;z-index:-16373" coordorigin="358,393" coordsize="11305,15835">
            <v:group style="position:absolute;left:372;top:438;width:11236;height:2" coordorigin="372,438" coordsize="11236,2">
              <v:shape style="position:absolute;left:372;top:438;width:11236;height:2" coordorigin="372,438" coordsize="11236,0" path="m372,438l11608,438e" filled="f" stroked="t" strokeweight=".715958pt" strokecolor="#5B5B5B">
                <v:path arrowok="t"/>
              </v:shape>
            </v:group>
            <v:group style="position:absolute;left:379;top:421;width:2;height:3476" coordorigin="379,421" coordsize="2,3476">
              <v:shape style="position:absolute;left:379;top:421;width:2;height:3476" coordorigin="379,421" coordsize="0,3476" path="m379,3897l379,421e" filled="f" stroked="t" strokeweight=".954611pt" strokecolor="#5B5B5B">
                <v:path arrowok="t"/>
              </v:shape>
            </v:group>
            <v:group style="position:absolute;left:1375;top:426;width:2;height:584" coordorigin="1375,426" coordsize="2,584">
              <v:shape style="position:absolute;left:1375;top:426;width:2;height:584" coordorigin="1375,426" coordsize="0,584" path="m1375,1010l1375,426e" filled="f" stroked="t" strokeweight="3.341139pt" strokecolor="#3B3F3F">
                <v:path arrowok="t"/>
              </v:shape>
            </v:group>
            <v:group style="position:absolute;left:2413;top:431;width:2;height:656" coordorigin="2413,431" coordsize="2,656">
              <v:shape style="position:absolute;left:2413;top:431;width:2;height:656" coordorigin="2413,431" coordsize="0,656" path="m2413,1087l2413,431e" filled="f" stroked="t" strokeweight=".954611pt" strokecolor="#606060">
                <v:path arrowok="t"/>
              </v:shape>
            </v:group>
            <v:group style="position:absolute;left:3675;top:440;width:258;height:2" coordorigin="3675,440" coordsize="258,2">
              <v:shape style="position:absolute;left:3675;top:440;width:258;height:2" coordorigin="3675,440" coordsize="258,0" path="m3675,440l3933,440e" filled="f" stroked="t" strokeweight=".477306pt" strokecolor="#2F2F2F">
                <v:path arrowok="t"/>
              </v:shape>
            </v:group>
            <v:group style="position:absolute;left:4477;top:445;width:525;height:2" coordorigin="4477,445" coordsize="525,2">
              <v:shape style="position:absolute;left:4477;top:445;width:525;height:2" coordorigin="4477,445" coordsize="525,0" path="m4477,445l5002,445e" filled="f" stroked="t" strokeweight=".477306pt" strokecolor="#2F2F2F">
                <v:path arrowok="t"/>
              </v:shape>
            </v:group>
            <v:group style="position:absolute;left:6639;top:445;width:1150;height:2" coordorigin="6639,445" coordsize="1150,2">
              <v:shape style="position:absolute;left:6639;top:445;width:1150;height:2" coordorigin="6639,445" coordsize="1150,0" path="m6639,445l7790,445e" filled="f" stroked="t" strokeweight=".477306pt" strokecolor="#343434">
                <v:path arrowok="t"/>
              </v:shape>
            </v:group>
            <v:group style="position:absolute;left:9219;top:440;width:2;height:594" coordorigin="9219,440" coordsize="2,594">
              <v:shape style="position:absolute;left:9219;top:440;width:2;height:594" coordorigin="9219,440" coordsize="0,594" path="m9219,1034l9219,440e" filled="f" stroked="t" strokeweight=".954611pt" strokecolor="#676767">
                <v:path arrowok="t"/>
              </v:shape>
            </v:group>
            <v:group style="position:absolute;left:9179;top:445;width:978;height:2" coordorigin="9179,445" coordsize="978,2">
              <v:shape style="position:absolute;left:9179;top:445;width:978;height:2" coordorigin="9179,445" coordsize="978,0" path="m9179,445l10157,445e" filled="f" stroked="t" strokeweight=".477306pt" strokecolor="#3F3F3F">
                <v:path arrowok="t"/>
              </v:shape>
            </v:group>
            <v:group style="position:absolute;left:10143;top:445;width:1494;height:2" coordorigin="10143,445" coordsize="1494,2">
              <v:shape style="position:absolute;left:10143;top:445;width:1494;height:2" coordorigin="10143,445" coordsize="1494,0" path="m10143,445l11637,445e" filled="f" stroked="t" strokeweight=".715958pt" strokecolor="#707070">
                <v:path arrowok="t"/>
              </v:shape>
            </v:group>
            <v:group style="position:absolute;left:11632;top:436;width:2;height:2763" coordorigin="11632,436" coordsize="2,2763">
              <v:shape style="position:absolute;left:11632;top:436;width:2;height:2763" coordorigin="11632,436" coordsize="0,2763" path="m11632,3198l11632,436e" filled="f" stroked="t" strokeweight=".715958pt" strokecolor="#646464">
                <v:path arrowok="t"/>
              </v:shape>
            </v:group>
            <v:group style="position:absolute;left:11627;top:752;width:2;height:469" coordorigin="11627,752" coordsize="2,469">
              <v:shape style="position:absolute;left:11627;top:752;width:2;height:469" coordorigin="11627,752" coordsize="0,469" path="m11627,1221l11627,752e" filled="f" stroked="t" strokeweight=".477306pt" strokecolor="#4F4F4F">
                <v:path arrowok="t"/>
              </v:shape>
            </v:group>
            <v:group style="position:absolute;left:2410;top:953;width:2;height:268" coordorigin="2410,953" coordsize="2,268">
              <v:shape style="position:absolute;left:2410;top:953;width:2;height:268" coordorigin="2410,953" coordsize="0,268" path="m2410,1221l2410,953e" filled="f" stroked="t" strokeweight=".715958pt" strokecolor="#484848">
                <v:path arrowok="t"/>
              </v:shape>
            </v:group>
            <v:group style="position:absolute;left:9222;top:953;width:2;height:656" coordorigin="9222,953" coordsize="2,656">
              <v:shape style="position:absolute;left:9222;top:953;width:2;height:656" coordorigin="9222,953" coordsize="0,656" path="m9222,1609l9222,953e" filled="f" stroked="t" strokeweight=".477306pt" strokecolor="#383838">
                <v:path arrowok="t"/>
              </v:shape>
            </v:group>
            <v:group style="position:absolute;left:2415;top:1163;width:2;height:445" coordorigin="2415,1163" coordsize="2,445">
              <v:shape style="position:absolute;left:2415;top:1163;width:2;height:445" coordorigin="2415,1163" coordsize="0,445" path="m2415,1609l2415,1163e" filled="f" stroked="t" strokeweight=".477306pt" strokecolor="#1C1C1C">
                <v:path arrowok="t"/>
              </v:shape>
            </v:group>
            <v:group style="position:absolute;left:372;top:1927;width:964;height:2" coordorigin="372,1927" coordsize="964,2">
              <v:shape style="position:absolute;left:372;top:1927;width:964;height:2" coordorigin="372,1927" coordsize="964,0" path="m372,1927l1336,1927e" filled="f" stroked="t" strokeweight=".954611pt" strokecolor="#6B6B6B">
                <v:path arrowok="t"/>
              </v:shape>
            </v:group>
            <v:group style="position:absolute;left:845;top:1929;width:1594;height:2" coordorigin="845,1929" coordsize="1594,2">
              <v:shape style="position:absolute;left:845;top:1929;width:1594;height:2" coordorigin="845,1929" coordsize="1594,0" path="m845,1929l2439,1929e" filled="f" stroked="t" strokeweight=".715958pt" strokecolor="#575757">
                <v:path arrowok="t"/>
              </v:shape>
            </v:group>
            <v:group style="position:absolute;left:2415;top:1551;width:2;height:383" coordorigin="2415,1551" coordsize="2,383">
              <v:shape style="position:absolute;left:2415;top:1551;width:2;height:383" coordorigin="2415,1551" coordsize="0,383" path="m2415,1934l2415,1551e" filled="f" stroked="t" strokeweight=".715958pt" strokecolor="#484848">
                <v:path arrowok="t"/>
              </v:shape>
            </v:group>
            <v:group style="position:absolute;left:2367;top:1929;width:415;height:2" coordorigin="2367,1929" coordsize="415,2">
              <v:shape style="position:absolute;left:2367;top:1929;width:415;height:2" coordorigin="2367,1929" coordsize="415,0" path="m2367,1929l2783,1929e" filled="f" stroked="t" strokeweight=".477306pt" strokecolor="#2F2F2F">
                <v:path arrowok="t"/>
              </v:shape>
            </v:group>
            <v:group style="position:absolute;left:2725;top:1932;width:7785;height:2" coordorigin="2725,1932" coordsize="7785,2">
              <v:shape style="position:absolute;left:2725;top:1932;width:7785;height:2" coordorigin="2725,1932" coordsize="7785,0" path="m2725,1932l10510,1932e" filled="f" stroked="t" strokeweight=".715958pt" strokecolor="#606060">
                <v:path arrowok="t"/>
              </v:shape>
            </v:group>
            <v:group style="position:absolute;left:9226;top:1551;width:2;height:393" coordorigin="9226,1551" coordsize="2,393">
              <v:shape style="position:absolute;left:9226;top:1551;width:2;height:393" coordorigin="9226,1551" coordsize="0,393" path="m9226,1944l9226,1551e" filled="f" stroked="t" strokeweight=".954611pt" strokecolor="#606060">
                <v:path arrowok="t"/>
              </v:shape>
            </v:group>
            <v:group style="position:absolute;left:10000;top:1929;width:401;height:2" coordorigin="10000,1929" coordsize="401,2">
              <v:shape style="position:absolute;left:10000;top:1929;width:401;height:2" coordorigin="10000,1929" coordsize="401,0" path="m10000,1929l10400,1929e" filled="f" stroked="t" strokeweight=".477306pt" strokecolor="#575757">
                <v:path arrowok="t"/>
              </v:shape>
            </v:group>
            <v:group style="position:absolute;left:10448;top:1929;width:1193;height:2" coordorigin="10448,1929" coordsize="1193,2">
              <v:shape style="position:absolute;left:10448;top:1929;width:1193;height:2" coordorigin="10448,1929" coordsize="1193,0" path="m10448,1929l11641,1929e" filled="f" stroked="t" strokeweight=".954611pt" strokecolor="#777777">
                <v:path arrowok="t"/>
              </v:shape>
            </v:group>
            <v:group style="position:absolute;left:372;top:2171;width:8697;height:2" coordorigin="372,2171" coordsize="8697,2">
              <v:shape style="position:absolute;left:372;top:2171;width:8697;height:2" coordorigin="372,2171" coordsize="8697,0" path="m372,2171l9069,2171e" filled="f" stroked="t" strokeweight=".715958pt" strokecolor="#606060">
                <v:path arrowok="t"/>
              </v:shape>
            </v:group>
            <v:group style="position:absolute;left:8692;top:2174;width:573;height:2" coordorigin="8692,2174" coordsize="573,2">
              <v:shape style="position:absolute;left:8692;top:2174;width:573;height:2" coordorigin="8692,2174" coordsize="573,0" path="m8692,2174l9265,2174e" filled="f" stroked="t" strokeweight=".477306pt" strokecolor="#545454">
                <v:path arrowok="t"/>
              </v:shape>
            </v:group>
            <v:group style="position:absolute;left:10453;top:2174;width:592;height:2" coordorigin="10453,2174" coordsize="592,2">
              <v:shape style="position:absolute;left:10453;top:2174;width:592;height:2" coordorigin="10453,2174" coordsize="592,0" path="m10453,2174l11045,2174e" filled="f" stroked="t" strokeweight=".477306pt" strokecolor="#5B5B5B">
                <v:path arrowok="t"/>
              </v:shape>
            </v:group>
            <v:group style="position:absolute;left:9183;top:2171;width:2453;height:2" coordorigin="9183,2171" coordsize="2453,2">
              <v:shape style="position:absolute;left:9183;top:2171;width:2453;height:2" coordorigin="9183,2171" coordsize="2453,0" path="m9183,2171l11637,2171e" filled="f" stroked="t" strokeweight=".715958pt" strokecolor="#747474">
                <v:path arrowok="t"/>
              </v:shape>
            </v:group>
            <v:group style="position:absolute;left:372;top:2411;width:5432;height:2" coordorigin="372,2411" coordsize="5432,2">
              <v:shape style="position:absolute;left:372;top:2411;width:5432;height:2" coordorigin="372,2411" coordsize="5432,0" path="m372,2411l5804,2411e" filled="f" stroked="t" strokeweight=".715958pt" strokecolor="#5B5B5B">
                <v:path arrowok="t"/>
              </v:shape>
            </v:group>
            <v:group style="position:absolute;left:5747;top:2413;width:1313;height:2" coordorigin="5747,2413" coordsize="1313,2">
              <v:shape style="position:absolute;left:5747;top:2413;width:1313;height:2" coordorigin="5747,2413" coordsize="1313,0" path="m5747,2413l7059,2413e" filled="f" stroked="t" strokeweight=".477306pt" strokecolor="#4B4B4B">
                <v:path arrowok="t"/>
              </v:shape>
            </v:group>
            <v:group style="position:absolute;left:7002;top:2413;width:2057;height:2" coordorigin="7002,2413" coordsize="2057,2">
              <v:shape style="position:absolute;left:7002;top:2413;width:2057;height:2" coordorigin="7002,2413" coordsize="2057,0" path="m7002,2413l9059,2413e" filled="f" stroked="t" strokeweight=".954611pt" strokecolor="#606060">
                <v:path arrowok="t"/>
              </v:shape>
            </v:group>
            <v:group style="position:absolute;left:8396;top:2413;width:845;height:2" coordorigin="8396,2413" coordsize="845,2">
              <v:shape style="position:absolute;left:8396;top:2413;width:845;height:2" coordorigin="8396,2413" coordsize="845,0" path="m8396,2413l9241,2413e" filled="f" stroked="t" strokeweight=".477306pt" strokecolor="#4F4F4F">
                <v:path arrowok="t"/>
              </v:shape>
            </v:group>
            <v:group style="position:absolute;left:9069;top:2413;width:1489;height:2" coordorigin="9069,2413" coordsize="1489,2">
              <v:shape style="position:absolute;left:9069;top:2413;width:1489;height:2" coordorigin="9069,2413" coordsize="1489,0" path="m9069,2413l10558,2413e" filled="f" stroked="t" strokeweight=".715958pt" strokecolor="#707070">
                <v:path arrowok="t"/>
              </v:shape>
            </v:group>
            <v:group style="position:absolute;left:10453;top:2413;width:1184;height:2" coordorigin="10453,2413" coordsize="1184,2">
              <v:shape style="position:absolute;left:10453;top:2413;width:1184;height:2" coordorigin="10453,2413" coordsize="1184,0" path="m10453,2413l11637,2413e" filled="f" stroked="t" strokeweight=".477306pt" strokecolor="#5B5B5B">
                <v:path arrowok="t"/>
              </v:shape>
            </v:group>
            <v:group style="position:absolute;left:11632;top:2145;width:2;height:292" coordorigin="11632,2145" coordsize="2,292">
              <v:shape style="position:absolute;left:11632;top:2145;width:2;height:292" coordorigin="11632,2145" coordsize="0,292" path="m11632,2437l11632,2145e" filled="f" stroked="t" strokeweight=".477306pt" strokecolor="#4B4B4B">
                <v:path arrowok="t"/>
              </v:shape>
            </v:group>
            <v:group style="position:absolute;left:7002;top:2657;width:430;height:2" coordorigin="7002,2657" coordsize="430,2">
              <v:shape style="position:absolute;left:7002;top:2657;width:430;height:2" coordorigin="7002,2657" coordsize="430,0" path="m7002,2657l7432,2657e" filled="f" stroked="t" strokeweight=".477306pt" strokecolor="#2F2F2F">
                <v:path arrowok="t"/>
              </v:shape>
            </v:group>
            <v:group style="position:absolute;left:372;top:2655;width:11217;height:2" coordorigin="372,2655" coordsize="11217,2">
              <v:shape style="position:absolute;left:372;top:2655;width:11217;height:2" coordorigin="372,2655" coordsize="11217,0" path="m372,2655l11589,2655e" filled="f" stroked="t" strokeweight=".715958pt" strokecolor="#5B5B5B">
                <v:path arrowok="t"/>
              </v:shape>
            </v:group>
            <v:group style="position:absolute;left:9183;top:2657;width:468;height:2" coordorigin="9183,2657" coordsize="468,2">
              <v:shape style="position:absolute;left:9183;top:2657;width:468;height:2" coordorigin="9183,2657" coordsize="468,0" path="m9183,2657l9651,2657e" filled="f" stroked="t" strokeweight=".477306pt" strokecolor="#545454">
                <v:path arrowok="t"/>
              </v:shape>
            </v:group>
            <v:group style="position:absolute;left:9890;top:2652;width:974;height:2" coordorigin="9890,2652" coordsize="974,2">
              <v:shape style="position:absolute;left:9890;top:2652;width:974;height:2" coordorigin="9890,2652" coordsize="974,0" path="m9890,2652l10863,2652e" filled="f" stroked="t" strokeweight=".954611pt" strokecolor="#707070">
                <v:path arrowok="t"/>
              </v:shape>
            </v:group>
            <v:group style="position:absolute;left:10988;top:2652;width:659;height:2" coordorigin="10988,2652" coordsize="659,2">
              <v:shape style="position:absolute;left:10988;top:2652;width:659;height:2" coordorigin="10988,2652" coordsize="659,0" path="m10988,2652l11646,2652e" filled="f" stroked="t" strokeweight=".477306pt" strokecolor="#545454">
                <v:path arrowok="t"/>
              </v:shape>
            </v:group>
            <v:group style="position:absolute;left:372;top:2892;width:1322;height:2" coordorigin="372,2892" coordsize="1322,2">
              <v:shape style="position:absolute;left:372;top:2892;width:1322;height:2" coordorigin="372,2892" coordsize="1322,0" path="m372,2892l1694,2892e" filled="f" stroked="t" strokeweight=".477306pt" strokecolor="#444444">
                <v:path arrowok="t"/>
              </v:shape>
            </v:group>
            <v:group style="position:absolute;left:7002;top:2897;width:788;height:2" coordorigin="7002,2897" coordsize="788,2">
              <v:shape style="position:absolute;left:7002;top:2897;width:788;height:2" coordorigin="7002,2897" coordsize="788,0" path="m7002,2897l7790,2897e" filled="f" stroked="t" strokeweight=".477306pt" strokecolor="#282828">
                <v:path arrowok="t"/>
              </v:shape>
            </v:group>
            <v:group style="position:absolute;left:7981;top:2899;width:1465;height:2" coordorigin="7981,2899" coordsize="1465,2">
              <v:shape style="position:absolute;left:7981;top:2899;width:1465;height:2" coordorigin="7981,2899" coordsize="1465,0" path="m7981,2899l9446,2899e" filled="f" stroked="t" strokeweight=".954611pt" strokecolor="#6B6B6B">
                <v:path arrowok="t"/>
              </v:shape>
            </v:group>
            <v:group style="position:absolute;left:9331;top:2897;width:229;height:2" coordorigin="9331,2897" coordsize="229,2">
              <v:shape style="position:absolute;left:9331;top:2897;width:229;height:2" coordorigin="9331,2897" coordsize="229,0" path="m9331,2897l9560,2897e" filled="f" stroked="t" strokeweight=".477306pt" strokecolor="#4F4F4F">
                <v:path arrowok="t"/>
              </v:shape>
            </v:group>
            <v:group style="position:absolute;left:9503;top:2897;width:554;height:2" coordorigin="9503,2897" coordsize="554,2">
              <v:shape style="position:absolute;left:9503;top:2897;width:554;height:2" coordorigin="9503,2897" coordsize="554,0" path="m9503,2897l10057,2897e" filled="f" stroked="t" strokeweight=".477306pt" strokecolor="#343434">
                <v:path arrowok="t"/>
              </v:shape>
            </v:group>
            <v:group style="position:absolute;left:635;top:2894;width:11011;height:2" coordorigin="635,2894" coordsize="11011,2">
              <v:shape style="position:absolute;left:635;top:2894;width:11011;height:2" coordorigin="635,2894" coordsize="11011,0" path="m635,2894l11646,2894e" filled="f" stroked="t" strokeweight=".715958pt" strokecolor="#575757">
                <v:path arrowok="t"/>
              </v:shape>
            </v:group>
            <v:group style="position:absolute;left:368;top:3136;width:1327;height:2" coordorigin="368,3136" coordsize="1327,2">
              <v:shape style="position:absolute;left:368;top:3136;width:1327;height:2" coordorigin="368,3136" coordsize="1327,0" path="m368,3136l1694,3136e" filled="f" stroked="t" strokeweight=".715958pt" strokecolor="#646464">
                <v:path arrowok="t"/>
              </v:shape>
            </v:group>
            <v:group style="position:absolute;left:1637;top:3136;width:1146;height:2" coordorigin="1637,3136" coordsize="1146,2">
              <v:shape style="position:absolute;left:1637;top:3136;width:1146;height:2" coordorigin="1637,3136" coordsize="1146,0" path="m1637,3136l2783,3136e" filled="f" stroked="t" strokeweight=".477306pt" strokecolor="#444444">
                <v:path arrowok="t"/>
              </v:shape>
            </v:group>
            <v:group style="position:absolute;left:2725;top:3136;width:6649;height:2" coordorigin="2725,3136" coordsize="6649,2">
              <v:shape style="position:absolute;left:2725;top:3136;width:6649;height:2" coordorigin="2725,3136" coordsize="6649,0" path="m2725,3136l9374,3136e" filled="f" stroked="t" strokeweight=".715958pt" strokecolor="#575757">
                <v:path arrowok="t"/>
              </v:shape>
            </v:group>
            <v:group style="position:absolute;left:9183;top:3141;width:205;height:2" coordorigin="9183,3141" coordsize="205,2">
              <v:shape style="position:absolute;left:9183;top:3141;width:205;height:2" coordorigin="9183,3141" coordsize="205,0" path="m9183,3141l9389,3141e" filled="f" stroked="t" strokeweight=".954611pt" strokecolor="#707070">
                <v:path arrowok="t"/>
              </v:shape>
            </v:group>
            <v:group style="position:absolute;left:9331;top:3136;width:320;height:2" coordorigin="9331,3136" coordsize="320,2">
              <v:shape style="position:absolute;left:9331;top:3136;width:320;height:2" coordorigin="9331,3136" coordsize="320,0" path="m9331,3136l9651,3136e" filled="f" stroked="t" strokeweight=".477306pt" strokecolor="#3F3F3F">
                <v:path arrowok="t"/>
              </v:shape>
            </v:group>
            <v:group style="position:absolute;left:9594;top:3136;width:463;height:2" coordorigin="9594,3136" coordsize="463,2">
              <v:shape style="position:absolute;left:9594;top:3136;width:463;height:2" coordorigin="9594,3136" coordsize="463,0" path="m9594,3136l10057,3136e" filled="f" stroked="t" strokeweight=".477306pt" strokecolor="#2B2B2B">
                <v:path arrowok="t"/>
              </v:shape>
            </v:group>
            <v:group style="position:absolute;left:10000;top:3136;width:511;height:2" coordorigin="10000,3136" coordsize="511,2">
              <v:shape style="position:absolute;left:10000;top:3136;width:511;height:2" coordorigin="10000,3136" coordsize="511,0" path="m10000,3136l10510,3136e" filled="f" stroked="t" strokeweight=".477306pt" strokecolor="#4B4B4B">
                <v:path arrowok="t"/>
              </v:shape>
            </v:group>
            <v:group style="position:absolute;left:10396;top:3136;width:1251;height:2" coordorigin="10396,3136" coordsize="1251,2">
              <v:shape style="position:absolute;left:10396;top:3136;width:1251;height:2" coordorigin="10396,3136" coordsize="1251,0" path="m10396,3136l11646,3136e" filled="f" stroked="t" strokeweight=".954611pt" strokecolor="#676767">
                <v:path arrowok="t"/>
              </v:shape>
            </v:group>
            <v:group style="position:absolute;left:3919;top:3126;width:2;height:756" coordorigin="3919,3126" coordsize="2,756">
              <v:shape style="position:absolute;left:3919;top:3126;width:2;height:756" coordorigin="3919,3126" coordsize="0,756" path="m3919,3883l3919,3126e" filled="f" stroked="t" strokeweight=".954611pt" strokecolor="#545454">
                <v:path arrowok="t"/>
              </v:shape>
            </v:group>
            <v:group style="position:absolute;left:7040;top:3117;width:2;height:761" coordorigin="7040,3117" coordsize="2,761">
              <v:shape style="position:absolute;left:7040;top:3117;width:2;height:761" coordorigin="7040,3117" coordsize="0,761" path="m7040,3878l7040,3117e" filled="f" stroked="t" strokeweight=".954611pt" strokecolor="#606060">
                <v:path arrowok="t"/>
              </v:shape>
            </v:group>
            <v:group style="position:absolute;left:3909;top:3562;width:1895;height:2" coordorigin="3909,3562" coordsize="1895,2">
              <v:shape style="position:absolute;left:3909;top:3562;width:1895;height:2" coordorigin="3909,3562" coordsize="1895,0" path="m3909,3562l5804,3562e" filled="f" stroked="t" strokeweight=".715958pt" strokecolor="#575757">
                <v:path arrowok="t"/>
              </v:shape>
            </v:group>
            <v:group style="position:absolute;left:372;top:3871;width:1508;height:2" coordorigin="372,3871" coordsize="1508,2">
              <v:shape style="position:absolute;left:372;top:3871;width:1508;height:2" coordorigin="372,3871" coordsize="1508,0" path="m372,3871l1881,3871e" filled="f" stroked="t" strokeweight=".954611pt" strokecolor="#646464">
                <v:path arrowok="t"/>
              </v:shape>
            </v:group>
            <v:group style="position:absolute;left:1637;top:3871;width:792;height:2" coordorigin="1637,3871" coordsize="792,2">
              <v:shape style="position:absolute;left:1637;top:3871;width:792;height:2" coordorigin="1637,3871" coordsize="792,0" path="m1637,3871l2429,3871e" filled="f" stroked="t" strokeweight=".477306pt" strokecolor="#3B3B3B">
                <v:path arrowok="t"/>
              </v:shape>
            </v:group>
            <v:group style="position:absolute;left:2372;top:3873;width:410;height:2" coordorigin="2372,3873" coordsize="410,2">
              <v:shape style="position:absolute;left:2372;top:3873;width:410;height:2" coordorigin="2372,3873" coordsize="410,0" path="m2372,3873l2783,3873e" filled="f" stroked="t" strokeweight=".477306pt" strokecolor="#282828">
                <v:path arrowok="t"/>
              </v:shape>
            </v:group>
            <v:group style="position:absolute;left:2725;top:3868;width:1809;height:2" coordorigin="2725,3868" coordsize="1809,2">
              <v:shape style="position:absolute;left:2725;top:3868;width:1809;height:2" coordorigin="2725,3868" coordsize="1809,0" path="m2725,3868l4534,3868e" filled="f" stroked="t" strokeweight=".954611pt" strokecolor="#4F4F4F">
                <v:path arrowok="t"/>
              </v:shape>
            </v:group>
            <v:group style="position:absolute;left:4477;top:3868;width:1327;height:2" coordorigin="4477,3868" coordsize="1327,2">
              <v:shape style="position:absolute;left:4477;top:3868;width:1327;height:2" coordorigin="4477,3868" coordsize="1327,0" path="m4477,3868l5804,3868e" filled="f" stroked="t" strokeweight=".954611pt" strokecolor="#2F2F2F">
                <v:path arrowok="t"/>
              </v:shape>
            </v:group>
            <v:group style="position:absolute;left:5747;top:3873;width:5308;height:2" coordorigin="5747,3873" coordsize="5308,2">
              <v:shape style="position:absolute;left:5747;top:3873;width:5308;height:2" coordorigin="5747,3873" coordsize="5308,0" path="m5747,3873l11054,3873e" filled="f" stroked="t" strokeweight=".715958pt" strokecolor="#606060">
                <v:path arrowok="t"/>
              </v:shape>
            </v:group>
            <v:group style="position:absolute;left:9961;top:3871;width:1093;height:2" coordorigin="9961,3871" coordsize="1093,2">
              <v:shape style="position:absolute;left:9961;top:3871;width:1093;height:2" coordorigin="9961,3871" coordsize="1093,0" path="m9961,3871l11054,3871e" filled="f" stroked="t" strokeweight=".954611pt" strokecolor="#777777">
                <v:path arrowok="t"/>
              </v:shape>
            </v:group>
            <v:group style="position:absolute;left:10988;top:3868;width:659;height:2" coordorigin="10988,3868" coordsize="659,2">
              <v:shape style="position:absolute;left:10988;top:3868;width:659;height:2" coordorigin="10988,3868" coordsize="659,0" path="m10988,3868l11646,3868e" filled="f" stroked="t" strokeweight=".477306pt" strokecolor="#545454">
                <v:path arrowok="t"/>
              </v:shape>
            </v:group>
            <v:group style="position:absolute;left:11641;top:440;width:2;height:3438" coordorigin="11641,440" coordsize="2,3438">
              <v:shape style="position:absolute;left:11641;top:440;width:2;height:3438" coordorigin="11641,440" coordsize="0,3438" path="m11641,3878l11641,440e" filled="f" stroked="t" strokeweight=".954611pt" strokecolor="#606060">
                <v:path arrowok="t"/>
              </v:shape>
            </v:group>
            <v:group style="position:absolute;left:379;top:3825;width:2;height:1072" coordorigin="379,3825" coordsize="2,1072">
              <v:shape style="position:absolute;left:379;top:3825;width:2;height:1072" coordorigin="379,3825" coordsize="0,1072" path="m379,4898l379,3825e" filled="f" stroked="t" strokeweight=".477306pt" strokecolor="#444444">
                <v:path arrowok="t"/>
              </v:shape>
            </v:group>
            <v:group style="position:absolute;left:1637;top:4151;width:802;height:2" coordorigin="1637,4151" coordsize="802,2">
              <v:shape style="position:absolute;left:1637;top:4151;width:802;height:2" coordorigin="1637,4151" coordsize="802,0" path="m1637,4151l2439,4151e" filled="f" stroked="t" strokeweight=".477306pt" strokecolor="#444444">
                <v:path arrowok="t"/>
              </v:shape>
            </v:group>
            <v:group style="position:absolute;left:4477;top:4151;width:1093;height:2" coordorigin="4477,4151" coordsize="1093,2">
              <v:shape style="position:absolute;left:4477;top:4151;width:1093;height:2" coordorigin="4477,4151" coordsize="1093,0" path="m4477,4151l5570,4151e" filled="f" stroked="t" strokeweight=".477306pt" strokecolor="#343434">
                <v:path arrowok="t"/>
              </v:shape>
            </v:group>
            <v:group style="position:absolute;left:9183;top:4151;width:468;height:2" coordorigin="9183,4151" coordsize="468,2">
              <v:shape style="position:absolute;left:9183;top:4151;width:468;height:2" coordorigin="9183,4151" coordsize="468,0" path="m9183,4151l9651,4151e" filled="f" stroked="t" strokeweight=".477306pt" strokecolor="#4B4B4B">
                <v:path arrowok="t"/>
              </v:shape>
            </v:group>
            <v:group style="position:absolute;left:372;top:4149;width:10673;height:2" coordorigin="372,4149" coordsize="10673,2">
              <v:shape style="position:absolute;left:372;top:4149;width:10673;height:2" coordorigin="372,4149" coordsize="10673,0" path="m372,4149l11045,4149e" filled="f" stroked="t" strokeweight=".715958pt" strokecolor="#5B5B5B">
                <v:path arrowok="t"/>
              </v:shape>
            </v:group>
            <v:group style="position:absolute;left:9751;top:4149;width:1074;height:2" coordorigin="9751,4149" coordsize="1074,2">
              <v:shape style="position:absolute;left:9751;top:4149;width:1074;height:2" coordorigin="9751,4149" coordsize="1074,0" path="m9751,4149l10825,4149e" filled="f" stroked="t" strokeweight=".954611pt" strokecolor="#747474">
                <v:path arrowok="t"/>
              </v:shape>
            </v:group>
            <v:group style="position:absolute;left:10988;top:4146;width:659;height:2" coordorigin="10988,4146" coordsize="659,2">
              <v:shape style="position:absolute;left:10988;top:4146;width:659;height:2" coordorigin="10988,4146" coordsize="659,0" path="m10988,4146l11646,4146e" filled="f" stroked="t" strokeweight=".477306pt" strokecolor="#545454">
                <v:path arrowok="t"/>
              </v:shape>
            </v:group>
            <v:group style="position:absolute;left:2422;top:3868;width:2;height:12348" coordorigin="2422,3868" coordsize="2,12348">
              <v:shape style="position:absolute;left:2422;top:3868;width:2;height:12348" coordorigin="2422,3868" coordsize="0,12348" path="m2422,16216l2422,3868e" filled="f" stroked="t" strokeweight=".715958pt" strokecolor="#545454">
                <v:path arrowok="t"/>
              </v:shape>
            </v:group>
            <v:group style="position:absolute;left:2406;top:4369;width:4654;height:2" coordorigin="2406,4369" coordsize="4654,2">
              <v:shape style="position:absolute;left:2406;top:4369;width:4654;height:2" coordorigin="2406,4369" coordsize="4654,0" path="m2406,4369l7059,4369e" filled="f" stroked="t" strokeweight=".715958pt" strokecolor="#5B5B5B">
                <v:path arrowok="t"/>
              </v:shape>
            </v:group>
            <v:group style="position:absolute;left:7002;top:4366;width:430;height:2" coordorigin="7002,4366" coordsize="430,2">
              <v:shape style="position:absolute;left:7002;top:4366;width:430;height:2" coordorigin="7002,4366" coordsize="430,0" path="m7002,4366l7432,4366e" filled="f" stroked="t" strokeweight=".715958pt" strokecolor="#444444">
                <v:path arrowok="t"/>
              </v:shape>
            </v:group>
            <v:group style="position:absolute;left:7231;top:4369;width:1222;height:2" coordorigin="7231,4369" coordsize="1222,2">
              <v:shape style="position:absolute;left:7231;top:4369;width:1222;height:2" coordorigin="7231,4369" coordsize="1222,0" path="m7231,4369l8453,4369e" filled="f" stroked="t" strokeweight=".954611pt" strokecolor="#646464">
                <v:path arrowok="t"/>
              </v:shape>
            </v:group>
            <v:group style="position:absolute;left:8396;top:4369;width:1255;height:2" coordorigin="8396,4369" coordsize="1255,2">
              <v:shape style="position:absolute;left:8396;top:4369;width:1255;height:2" coordorigin="8396,4369" coordsize="1255,0" path="m8396,4369l9651,4369e" filled="f" stroked="t" strokeweight=".477306pt" strokecolor="#444444">
                <v:path arrowok="t"/>
              </v:shape>
            </v:group>
            <v:group style="position:absolute;left:9183;top:4366;width:873;height:2" coordorigin="9183,4366" coordsize="873,2">
              <v:shape style="position:absolute;left:9183;top:4366;width:873;height:2" coordorigin="9183,4366" coordsize="873,0" path="m9183,4366l10057,4366e" filled="f" stroked="t" strokeweight=".715958pt" strokecolor="#575757">
                <v:path arrowok="t"/>
              </v:shape>
            </v:group>
            <v:group style="position:absolute;left:9737;top:4366;width:854;height:2" coordorigin="9737,4366" coordsize="854,2">
              <v:shape style="position:absolute;left:9737;top:4366;width:854;height:2" coordorigin="9737,4366" coordsize="854,0" path="m9737,4366l10591,4366e" filled="f" stroked="t" strokeweight=".954611pt" strokecolor="#707070">
                <v:path arrowok="t"/>
              </v:shape>
            </v:group>
            <v:group style="position:absolute;left:10453;top:4366;width:1198;height:2" coordorigin="10453,4366" coordsize="1198,2">
              <v:shape style="position:absolute;left:10453;top:4366;width:1198;height:2" coordorigin="10453,4366" coordsize="1198,0" path="m10453,4366l11651,4366e" filled="f" stroked="t" strokeweight=".477306pt" strokecolor="#4F4F4F">
                <v:path arrowok="t"/>
              </v:shape>
            </v:group>
            <v:group style="position:absolute;left:4976;top:4357;width:2;height:292" coordorigin="4976,4357" coordsize="2,292">
              <v:shape style="position:absolute;left:4976;top:4357;width:2;height:292" coordorigin="4976,4357" coordsize="0,292" path="m4976,4649l4976,4357e" filled="f" stroked="t" strokeweight=".954611pt" strokecolor="#545454">
                <v:path arrowok="t"/>
              </v:shape>
            </v:group>
            <v:group style="position:absolute;left:7761;top:4347;width:2;height:273" coordorigin="7761,4347" coordsize="2,273">
              <v:shape style="position:absolute;left:7761;top:4347;width:2;height:273" coordorigin="7761,4347" coordsize="0,273" path="m7761,4620l7761,4347e" filled="f" stroked="t" strokeweight=".238653pt" strokecolor="#7C7C7C">
                <v:path arrowok="t"/>
              </v:shape>
            </v:group>
            <v:group style="position:absolute;left:11641;top:4137;width:2;height:2183" coordorigin="11641,4137" coordsize="2,2183">
              <v:shape style="position:absolute;left:11641;top:4137;width:2;height:2183" coordorigin="11641,4137" coordsize="0,2183" path="m11641,6320l11641,4137e" filled="f" stroked="t" strokeweight=".954611pt" strokecolor="#6B6B6B">
                <v:path arrowok="t"/>
              </v:shape>
            </v:group>
            <v:group style="position:absolute;left:4974;top:4591;width:2;height:306" coordorigin="4974,4591" coordsize="2,306">
              <v:shape style="position:absolute;left:4974;top:4591;width:2;height:306" coordorigin="4974,4591" coordsize="0,306" path="m4974,4898l4974,4591e" filled="f" stroked="t" strokeweight=".715958pt" strokecolor="#3F3F3F">
                <v:path arrowok="t"/>
              </v:shape>
            </v:group>
            <v:group style="position:absolute;left:7002;top:4850;width:854;height:2" coordorigin="7002,4850" coordsize="854,2">
              <v:shape style="position:absolute;left:7002;top:4850;width:854;height:2" coordorigin="7002,4850" coordsize="854,0" path="m7002,4850l7856,4850e" filled="f" stroked="t" strokeweight=".477306pt" strokecolor="#444444">
                <v:path arrowok="t"/>
              </v:shape>
            </v:group>
            <v:group style="position:absolute;left:7761;top:4620;width:2;height:259" coordorigin="7761,4620" coordsize="2,259">
              <v:shape style="position:absolute;left:7761;top:4620;width:2;height:259" coordorigin="7761,4620" coordsize="0,259" path="m7761,4879l7761,4620e" filled="f" stroked="t" strokeweight=".238653pt" strokecolor="#4F4F4F">
                <v:path arrowok="t"/>
              </v:shape>
            </v:group>
            <v:group style="position:absolute;left:9183;top:4850;width:873;height:2" coordorigin="9183,4850" coordsize="873,2">
              <v:shape style="position:absolute;left:9183;top:4850;width:873;height:2" coordorigin="9183,4850" coordsize="873,0" path="m9183,4850l10057,4850e" filled="f" stroked="t" strokeweight=".477306pt" strokecolor="#606060">
                <v:path arrowok="t"/>
              </v:shape>
            </v:group>
            <v:group style="position:absolute;left:4974;top:4848;width:6215;height:2" coordorigin="4974,4848" coordsize="6215,2">
              <v:shape style="position:absolute;left:4974;top:4848;width:6215;height:2" coordorigin="4974,4848" coordsize="6215,0" path="m4974,4848l11188,4848e" filled="f" stroked="t" strokeweight=".715958pt" strokecolor="#707070">
                <v:path arrowok="t"/>
              </v:shape>
            </v:group>
            <v:group style="position:absolute;left:10988;top:4845;width:663;height:2" coordorigin="10988,4845" coordsize="663,2">
              <v:shape style="position:absolute;left:10988;top:4845;width:663;height:2" coordorigin="10988,4845" coordsize="663,0" path="m10988,4845l11651,4845e" filled="f" stroked="t" strokeweight=".477306pt" strokecolor="#747474">
                <v:path arrowok="t"/>
              </v:shape>
            </v:group>
            <v:group style="position:absolute;left:377;top:4840;width:2;height:541" coordorigin="377,4840" coordsize="2,541">
              <v:shape style="position:absolute;left:377;top:4840;width:2;height:541" coordorigin="377,4840" coordsize="0,541" path="m377,5381l377,4840e" filled="f" stroked="t" strokeweight=".477306pt" strokecolor="#2B2B2B">
                <v:path arrowok="t"/>
              </v:shape>
            </v:group>
            <v:group style="position:absolute;left:4978;top:4366;width:2;height:2174" coordorigin="4978,4366" coordsize="2,2174">
              <v:shape style="position:absolute;left:4978;top:4366;width:2;height:2174" coordorigin="4978,4366" coordsize="0,2174" path="m4978,6540l4978,4366e" filled="f" stroked="t" strokeweight=".715958pt" strokecolor="#4B4B4B">
                <v:path arrowok="t"/>
              </v:shape>
            </v:group>
            <v:group style="position:absolute;left:8148;top:5094;width:601;height:2" coordorigin="8148,5094" coordsize="601,2">
              <v:shape style="position:absolute;left:8148;top:5094;width:601;height:2" coordorigin="8148,5094" coordsize="601,0" path="m8148,5094l8749,5094e" filled="f" stroked="t" strokeweight=".477306pt" strokecolor="#4F4F4F">
                <v:path arrowok="t"/>
              </v:shape>
            </v:group>
            <v:group style="position:absolute;left:4974;top:5092;width:6071;height:2" coordorigin="4974,5092" coordsize="6071,2">
              <v:shape style="position:absolute;left:4974;top:5092;width:6071;height:2" coordorigin="4974,5092" coordsize="6071,0" path="m4974,5092l11045,5092e" filled="f" stroked="t" strokeweight=".715958pt" strokecolor="#6B6B6B">
                <v:path arrowok="t"/>
              </v:shape>
            </v:group>
            <v:group style="position:absolute;left:11641;top:4836;width:2;height:555" coordorigin="11641,4836" coordsize="2,555">
              <v:shape style="position:absolute;left:11641;top:4836;width:2;height:555" coordorigin="11641,4836" coordsize="0,555" path="m11641,5391l11641,4836e" filled="f" stroked="t" strokeweight=".477306pt" strokecolor="#444444">
                <v:path arrowok="t"/>
              </v:shape>
            </v:group>
            <v:group style="position:absolute;left:4969;top:5331;width:5417;height:2" coordorigin="4969,5331" coordsize="5417,2">
              <v:shape style="position:absolute;left:4969;top:5331;width:5417;height:2" coordorigin="4969,5331" coordsize="5417,0" path="m4969,5331l10386,5331e" filled="f" stroked="t" strokeweight=".715958pt" strokecolor="#606060">
                <v:path arrowok="t"/>
              </v:shape>
            </v:group>
            <v:group style="position:absolute;left:9594;top:5329;width:916;height:2" coordorigin="9594,5329" coordsize="916,2">
              <v:shape style="position:absolute;left:9594;top:5329;width:916;height:2" coordorigin="9594,5329" coordsize="916,0" path="m9594,5329l10510,5329e" filled="f" stroked="t" strokeweight=".477306pt" strokecolor="#4B4B4B">
                <v:path arrowok="t"/>
              </v:shape>
            </v:group>
            <v:group style="position:absolute;left:10396;top:5329;width:1251;height:2" coordorigin="10396,5329" coordsize="1251,2">
              <v:shape style="position:absolute;left:10396;top:5329;width:1251;height:2" coordorigin="10396,5329" coordsize="1251,0" path="m10396,5329l11646,5329e" filled="f" stroked="t" strokeweight=".954611pt" strokecolor="#7C7C7C">
                <v:path arrowok="t"/>
              </v:shape>
            </v:group>
            <v:group style="position:absolute;left:379;top:5286;width:2;height:1092" coordorigin="379,5286" coordsize="2,1092">
              <v:shape style="position:absolute;left:379;top:5286;width:2;height:1092" coordorigin="379,5286" coordsize="0,1092" path="m379,6377l379,5286e" filled="f" stroked="t" strokeweight=".954611pt" strokecolor="#606060">
                <v:path arrowok="t"/>
              </v:shape>
            </v:group>
            <v:group style="position:absolute;left:2420;top:3868;width:2;height:12003" coordorigin="2420,3868" coordsize="2,12003">
              <v:shape style="position:absolute;left:2420;top:3868;width:2;height:12003" coordorigin="2420,3868" coordsize="0,12003" path="m2420,15871l2420,3868e" filled="f" stroked="t" strokeweight=".715958pt" strokecolor="#4F4F4F">
                <v:path arrowok="t"/>
              </v:shape>
            </v:group>
            <v:group style="position:absolute;left:2410;top:5578;width:372;height:2" coordorigin="2410,5578" coordsize="372,2">
              <v:shape style="position:absolute;left:2410;top:5578;width:372;height:2" coordorigin="2410,5578" coordsize="372,0" path="m2410,5578l2783,5578e" filled="f" stroked="t" strokeweight=".477306pt" strokecolor="#383838">
                <v:path arrowok="t"/>
              </v:shape>
            </v:group>
            <v:group style="position:absolute;left:2725;top:5578;width:5728;height:2" coordorigin="2725,5578" coordsize="5728,2">
              <v:shape style="position:absolute;left:2725;top:5578;width:5728;height:2" coordorigin="2725,5578" coordsize="5728,0" path="m2725,5578l8453,5578e" filled="f" stroked="t" strokeweight=".715958pt" strokecolor="#575757">
                <v:path arrowok="t"/>
              </v:shape>
            </v:group>
            <v:group style="position:absolute;left:4248;top:5578;width:764;height:2" coordorigin="4248,5578" coordsize="764,2">
              <v:shape style="position:absolute;left:4248;top:5578;width:764;height:2" coordorigin="4248,5578" coordsize="764,0" path="m4248,5578l5012,5578e" filled="f" stroked="t" strokeweight=".477306pt" strokecolor="#383838">
                <v:path arrowok="t"/>
              </v:shape>
            </v:group>
            <v:group style="position:absolute;left:8396;top:5578;width:353;height:2" coordorigin="8396,5578" coordsize="353,2">
              <v:shape style="position:absolute;left:8396;top:5578;width:353;height:2" coordorigin="8396,5578" coordsize="353,0" path="m8396,5578l8749,5578e" filled="f" stroked="t" strokeweight=".954611pt" strokecolor="#6B6B6B">
                <v:path arrowok="t"/>
              </v:shape>
            </v:group>
            <v:group style="position:absolute;left:8692;top:5573;width:549;height:2" coordorigin="8692,5573" coordsize="549,2">
              <v:shape style="position:absolute;left:8692;top:5573;width:549;height:2" coordorigin="8692,5573" coordsize="549,0" path="m8692,5573l9241,5573e" filled="f" stroked="t" strokeweight=".477306pt" strokecolor="#4B4B4B">
                <v:path arrowok="t"/>
              </v:shape>
            </v:group>
            <v:group style="position:absolute;left:9183;top:5573;width:1408;height:2" coordorigin="9183,5573" coordsize="1408,2">
              <v:shape style="position:absolute;left:9183;top:5573;width:1408;height:2" coordorigin="9183,5573" coordsize="1408,0" path="m9183,5573l10591,5573e" filled="f" stroked="t" strokeweight=".954611pt" strokecolor="#707070">
                <v:path arrowok="t"/>
              </v:shape>
            </v:group>
            <v:group style="position:absolute;left:10453;top:5573;width:592;height:2" coordorigin="10453,5573" coordsize="592,2">
              <v:shape style="position:absolute;left:10453;top:5573;width:592;height:2" coordorigin="10453,5573" coordsize="592,0" path="m10453,5573l11045,5573e" filled="f" stroked="t" strokeweight=".477306pt" strokecolor="#575757">
                <v:path arrowok="t"/>
              </v:shape>
            </v:group>
            <v:group style="position:absolute;left:10988;top:5568;width:668;height:2" coordorigin="10988,5568" coordsize="668,2">
              <v:shape style="position:absolute;left:10988;top:5568;width:668;height:2" coordorigin="10988,5568" coordsize="668,0" path="m10988,5568l11656,5568e" filled="f" stroked="t" strokeweight=".715958pt" strokecolor="#7C7C7C">
                <v:path arrowok="t"/>
              </v:shape>
            </v:group>
            <v:group style="position:absolute;left:368;top:5819;width:2072;height:2" coordorigin="368,5819" coordsize="2072,2">
              <v:shape style="position:absolute;left:368;top:5819;width:2072;height:2" coordorigin="368,5819" coordsize="2072,0" path="m368,5819l2439,5819e" filled="f" stroked="t" strokeweight=".954611pt" strokecolor="#676767">
                <v:path arrowok="t"/>
              </v:shape>
            </v:group>
            <v:group style="position:absolute;left:2367;top:5817;width:1566;height:2" coordorigin="2367,5817" coordsize="1566,2">
              <v:shape style="position:absolute;left:2367;top:5817;width:1566;height:2" coordorigin="2367,5817" coordsize="1566,0" path="m2367,5817l3933,5817e" filled="f" stroked="t" strokeweight=".715958pt" strokecolor="#545454">
                <v:path arrowok="t"/>
              </v:shape>
            </v:group>
            <v:group style="position:absolute;left:3876;top:5817;width:659;height:2" coordorigin="3876,5817" coordsize="659,2">
              <v:shape style="position:absolute;left:3876;top:5817;width:659;height:2" coordorigin="3876,5817" coordsize="659,0" path="m3876,5817l4534,5817e" filled="f" stroked="t" strokeweight=".954611pt" strokecolor="#676767">
                <v:path arrowok="t"/>
              </v:shape>
            </v:group>
            <v:group style="position:absolute;left:4477;top:5817;width:535;height:2" coordorigin="4477,5817" coordsize="535,2">
              <v:shape style="position:absolute;left:4477;top:5817;width:535;height:2" coordorigin="4477,5817" coordsize="535,0" path="m4477,5817l5012,5817e" filled="f" stroked="t" strokeweight=".477306pt" strokecolor="#2F2F2F">
                <v:path arrowok="t"/>
              </v:shape>
            </v:group>
            <v:group style="position:absolute;left:4978;top:5506;width:2;height:1034" coordorigin="4978,5506" coordsize="2,1034">
              <v:shape style="position:absolute;left:4978;top:5506;width:2;height:1034" coordorigin="4978,5506" coordsize="0,1034" path="m4978,6540l4978,5506e" filled="f" stroked="t" strokeweight=".954611pt" strokecolor="#575757">
                <v:path arrowok="t"/>
              </v:shape>
            </v:group>
            <v:group style="position:absolute;left:4940;top:5817;width:2119;height:2" coordorigin="4940,5817" coordsize="2119,2">
              <v:shape style="position:absolute;left:4940;top:5817;width:2119;height:2" coordorigin="4940,5817" coordsize="2119,0" path="m4940,5817l7059,5817e" filled="f" stroked="t" strokeweight=".715958pt" strokecolor="#545454">
                <v:path arrowok="t"/>
              </v:shape>
            </v:group>
            <v:group style="position:absolute;left:7002;top:5817;width:430;height:2" coordorigin="7002,5817" coordsize="430,2">
              <v:shape style="position:absolute;left:7002;top:5817;width:430;height:2" coordorigin="7002,5817" coordsize="430,0" path="m7002,5817l7432,5817e" filled="f" stroked="t" strokeweight=".477306pt" strokecolor="#2B2B2B">
                <v:path arrowok="t"/>
              </v:shape>
            </v:group>
            <v:group style="position:absolute;left:7374;top:5817;width:1375;height:2" coordorigin="7374,5817" coordsize="1375,2">
              <v:shape style="position:absolute;left:7374;top:5817;width:1375;height:2" coordorigin="7374,5817" coordsize="1375,0" path="m7374,5817l8749,5817e" filled="f" stroked="t" strokeweight=".715958pt" strokecolor="#646464">
                <v:path arrowok="t"/>
              </v:shape>
            </v:group>
            <v:group style="position:absolute;left:8692;top:5812;width:1365;height:2" coordorigin="8692,5812" coordsize="1365,2">
              <v:shape style="position:absolute;left:8692;top:5812;width:1365;height:2" coordorigin="8692,5812" coordsize="1365,0" path="m8692,5812l10057,5812e" filled="f" stroked="t" strokeweight=".715958pt" strokecolor="#4F4F4F">
                <v:path arrowok="t"/>
              </v:shape>
            </v:group>
            <v:group style="position:absolute;left:9794;top:5815;width:1251;height:2" coordorigin="9794,5815" coordsize="1251,2">
              <v:shape style="position:absolute;left:9794;top:5815;width:1251;height:2" coordorigin="9794,5815" coordsize="1251,0" path="m9794,5815l11045,5815e" filled="f" stroked="t" strokeweight=".954611pt" strokecolor="#6B6B6B">
                <v:path arrowok="t"/>
              </v:shape>
            </v:group>
            <v:group style="position:absolute;left:10988;top:5812;width:663;height:2" coordorigin="10988,5812" coordsize="663,2">
              <v:shape style="position:absolute;left:10988;top:5812;width:663;height:2" coordorigin="10988,5812" coordsize="663,0" path="m10988,5812l11651,5812e" filled="f" stroked="t" strokeweight=".477306pt" strokecolor="#5B5B5B">
                <v:path arrowok="t"/>
              </v:shape>
            </v:group>
            <v:group style="position:absolute;left:7761;top:5803;width:2;height:761" coordorigin="7761,5803" coordsize="2,761">
              <v:shape style="position:absolute;left:7761;top:5803;width:2;height:761" coordorigin="7761,5803" coordsize="0,761" path="m7761,6564l7761,5803e" filled="f" stroked="t" strokeweight=".238653pt" strokecolor="#6B6B6B">
                <v:path arrowok="t"/>
              </v:shape>
            </v:group>
            <v:group style="position:absolute;left:2410;top:6296;width:2124;height:2" coordorigin="2410,6296" coordsize="2124,2">
              <v:shape style="position:absolute;left:2410;top:6296;width:2124;height:2" coordorigin="2410,6296" coordsize="2124,0" path="m2410,6296l4534,6296e" filled="f" stroked="t" strokeweight=".715958pt" strokecolor="#5B5B5B">
                <v:path arrowok="t"/>
              </v:shape>
            </v:group>
            <v:group style="position:absolute;left:4477;top:6293;width:535;height:2" coordorigin="4477,6293" coordsize="535,2">
              <v:shape style="position:absolute;left:4477;top:6293;width:535;height:2" coordorigin="4477,6293" coordsize="535,0" path="m4477,6293l5012,6293e" filled="f" stroked="t" strokeweight=".477306pt" strokecolor="#3F3F3F">
                <v:path arrowok="t"/>
              </v:shape>
            </v:group>
            <v:group style="position:absolute;left:8396;top:6291;width:353;height:2" coordorigin="8396,6291" coordsize="353,2">
              <v:shape style="position:absolute;left:8396;top:6291;width:353;height:2" coordorigin="8396,6291" coordsize="353,0" path="m8396,6291l8749,6291e" filled="f" stroked="t" strokeweight=".477306pt" strokecolor="#2B2B2B">
                <v:path arrowok="t"/>
              </v:shape>
            </v:group>
            <v:group style="position:absolute;left:10439;top:6291;width:606;height:2" coordorigin="10439,6291" coordsize="606,2">
              <v:shape style="position:absolute;left:10439;top:6291;width:606;height:2" coordorigin="10439,6291" coordsize="606,0" path="m10439,6291l11045,6291e" filled="f" stroked="t" strokeweight=".477306pt" strokecolor="#444444">
                <v:path arrowok="t"/>
              </v:shape>
            </v:group>
            <v:group style="position:absolute;left:4940;top:6291;width:6711;height:2" coordorigin="4940,6291" coordsize="6711,2">
              <v:shape style="position:absolute;left:4940;top:6291;width:6711;height:2" coordorigin="4940,6291" coordsize="6711,0" path="m4940,6291l11651,6291e" filled="f" stroked="t" strokeweight=".715958pt" strokecolor="#606060">
                <v:path arrowok="t"/>
              </v:shape>
            </v:group>
            <v:group style="position:absolute;left:377;top:6253;width:2;height:551" coordorigin="377,6253" coordsize="2,551">
              <v:shape style="position:absolute;left:377;top:6253;width:2;height:551" coordorigin="377,6253" coordsize="0,551" path="m377,6803l377,6253e" filled="f" stroked="t" strokeweight=".715958pt" strokecolor="#4B4B4B">
                <v:path arrowok="t"/>
              </v:shape>
            </v:group>
            <v:group style="position:absolute;left:2410;top:6533;width:6754;height:2" coordorigin="2410,6533" coordsize="6754,2">
              <v:shape style="position:absolute;left:2410;top:6533;width:6754;height:2" coordorigin="2410,6533" coordsize="6754,0" path="m2410,6533l9164,6533e" filled="f" stroked="t" strokeweight=".715958pt" strokecolor="#5B5B5B">
                <v:path arrowok="t"/>
              </v:shape>
            </v:group>
            <v:group style="position:absolute;left:7002;top:6535;width:430;height:2" coordorigin="7002,6535" coordsize="430,2">
              <v:shape style="position:absolute;left:7002;top:6535;width:430;height:2" coordorigin="7002,6535" coordsize="430,0" path="m7002,6535l7432,6535e" filled="f" stroked="t" strokeweight=".477306pt" strokecolor="#343434">
                <v:path arrowok="t"/>
              </v:shape>
            </v:group>
            <v:group style="position:absolute;left:8692;top:6530;width:563;height:2" coordorigin="8692,6530" coordsize="563,2">
              <v:shape style="position:absolute;left:8692;top:6530;width:563;height:2" coordorigin="8692,6530" coordsize="563,0" path="m8692,6530l9255,6530e" filled="f" stroked="t" strokeweight=".477306pt" strokecolor="#606060">
                <v:path arrowok="t"/>
              </v:shape>
            </v:group>
            <v:group style="position:absolute;left:10453;top:6530;width:592;height:2" coordorigin="10453,6530" coordsize="592,2">
              <v:shape style="position:absolute;left:10453;top:6530;width:592;height:2" coordorigin="10453,6530" coordsize="592,0" path="m10453,6530l11045,6530e" filled="f" stroked="t" strokeweight=".477306pt" strokecolor="#484848">
                <v:path arrowok="t"/>
              </v:shape>
            </v:group>
            <v:group style="position:absolute;left:9183;top:6528;width:2468;height:2" coordorigin="9183,6528" coordsize="2468,2">
              <v:shape style="position:absolute;left:9183;top:6528;width:2468;height:2" coordorigin="9183,6528" coordsize="2468,0" path="m9183,6528l11651,6528e" filled="f" stroked="t" strokeweight=".715958pt" strokecolor="#707070">
                <v:path arrowok="t"/>
              </v:shape>
            </v:group>
            <v:group style="position:absolute;left:11644;top:6248;width:2;height:1254" coordorigin="11644,6248" coordsize="2,1254">
              <v:shape style="position:absolute;left:11644;top:6248;width:2;height:1254" coordorigin="11644,6248" coordsize="0,1254" path="m11644,7502l11644,6248e" filled="f" stroked="t" strokeweight=".477306pt" strokecolor="#606060">
                <v:path arrowok="t"/>
              </v:shape>
            </v:group>
            <v:group style="position:absolute;left:372;top:6777;width:582;height:2" coordorigin="372,6777" coordsize="582,2">
              <v:shape style="position:absolute;left:372;top:6777;width:582;height:2" coordorigin="372,6777" coordsize="582,0" path="m372,6777l955,6777e" filled="f" stroked="t" strokeweight=".477306pt" strokecolor="#575757">
                <v:path arrowok="t"/>
              </v:shape>
            </v:group>
            <v:group style="position:absolute;left:4945;top:6775;width:625;height:2" coordorigin="4945,6775" coordsize="625,2">
              <v:shape style="position:absolute;left:4945;top:6775;width:625;height:2" coordorigin="4945,6775" coordsize="625,0" path="m4945,6775l5570,6775e" filled="f" stroked="t" strokeweight=".477306pt" strokecolor="#3B3B3B">
                <v:path arrowok="t"/>
              </v:shape>
            </v:group>
            <v:group style="position:absolute;left:7002;top:6775;width:430;height:2" coordorigin="7002,6775" coordsize="430,2">
              <v:shape style="position:absolute;left:7002;top:6775;width:430;height:2" coordorigin="7002,6775" coordsize="430,0" path="m7002,6775l7432,6775e" filled="f" stroked="t" strokeweight=".477306pt" strokecolor="#2B2B2B">
                <v:path arrowok="t"/>
              </v:shape>
            </v:group>
            <v:group style="position:absolute;left:7374;top:6775;width:415;height:2" coordorigin="7374,6775" coordsize="415,2">
              <v:shape style="position:absolute;left:7374;top:6775;width:415;height:2" coordorigin="7374,6775" coordsize="415,0" path="m7374,6775l7790,6775e" filled="f" stroked="t" strokeweight=".477306pt" strokecolor="#3F3F3F">
                <v:path arrowok="t"/>
              </v:shape>
            </v:group>
            <v:group style="position:absolute;left:9183;top:6775;width:205;height:2" coordorigin="9183,6775" coordsize="205,2">
              <v:shape style="position:absolute;left:9183;top:6775;width:205;height:2" coordorigin="9183,6775" coordsize="205,0" path="m9183,6775l9389,6775e" filled="f" stroked="t" strokeweight=".477306pt" strokecolor="#6B6B6B">
                <v:path arrowok="t"/>
              </v:shape>
            </v:group>
            <v:group style="position:absolute;left:9288;top:6775;width:869;height:2" coordorigin="9288,6775" coordsize="869,2">
              <v:shape style="position:absolute;left:9288;top:6775;width:869;height:2" coordorigin="9288,6775" coordsize="869,0" path="m9288,6775l10157,6775e" filled="f" stroked="t" strokeweight=".477306pt" strokecolor="#484848">
                <v:path arrowok="t"/>
              </v:shape>
            </v:group>
            <v:group style="position:absolute;left:845;top:6775;width:9665;height:2" coordorigin="845,6775" coordsize="9665,2">
              <v:shape style="position:absolute;left:845;top:6775;width:9665;height:2" coordorigin="845,6775" coordsize="9665,0" path="m845,6775l10510,6775e" filled="f" stroked="t" strokeweight=".715958pt" strokecolor="#606060">
                <v:path arrowok="t"/>
              </v:shape>
            </v:group>
            <v:group style="position:absolute;left:10348;top:6775;width:697;height:2" coordorigin="10348,6775" coordsize="697,2">
              <v:shape style="position:absolute;left:10348;top:6775;width:697;height:2" coordorigin="10348,6775" coordsize="697,0" path="m10348,6775l11045,6775e" filled="f" stroked="t" strokeweight=".954611pt" strokecolor="#777777">
                <v:path arrowok="t"/>
              </v:shape>
            </v:group>
            <v:group style="position:absolute;left:10988;top:6770;width:663;height:2" coordorigin="10988,6770" coordsize="663,2">
              <v:shape style="position:absolute;left:10988;top:6770;width:663;height:2" coordorigin="10988,6770" coordsize="663,0" path="m10988,6770l11651,6770e" filled="f" stroked="t" strokeweight=".477306pt" strokecolor="#646464">
                <v:path arrowok="t"/>
              </v:shape>
            </v:group>
            <v:group style="position:absolute;left:377;top:6732;width:2;height:330" coordorigin="377,6732" coordsize="2,330">
              <v:shape style="position:absolute;left:377;top:6732;width:2;height:330" coordorigin="377,6732" coordsize="0,330" path="m377,7062l377,6732e" filled="f" stroked="t" strokeweight=".477306pt" strokecolor="#484848">
                <v:path arrowok="t"/>
              </v:shape>
            </v:group>
            <v:group style="position:absolute;left:372;top:7019;width:8868;height:2" coordorigin="372,7019" coordsize="8868,2">
              <v:shape style="position:absolute;left:372;top:7019;width:8868;height:2" coordorigin="372,7019" coordsize="8868,0" path="m372,7019l9241,7019e" filled="f" stroked="t" strokeweight=".715958pt" strokecolor="#5B5B5B">
                <v:path arrowok="t"/>
              </v:shape>
            </v:group>
            <v:group style="position:absolute;left:9183;top:7016;width:2468;height:2" coordorigin="9183,7016" coordsize="2468,2">
              <v:shape style="position:absolute;left:9183;top:7016;width:2468;height:2" coordorigin="9183,7016" coordsize="2468,0" path="m9183,7016l11651,7016e" filled="f" stroked="t" strokeweight=".715958pt" strokecolor="#707070">
                <v:path arrowok="t"/>
              </v:shape>
            </v:group>
            <v:group style="position:absolute;left:377;top:6990;width:2;height:282" coordorigin="377,6990" coordsize="2,282">
              <v:shape style="position:absolute;left:377;top:6990;width:2;height:282" coordorigin="377,6990" coordsize="0,282" path="m377,7273l377,6990e" filled="f" stroked="t" strokeweight=".477306pt" strokecolor="#2F2F2F">
                <v:path arrowok="t"/>
              </v:shape>
            </v:group>
            <v:group style="position:absolute;left:4993;top:7009;width:2;height:263" coordorigin="4993,7009" coordsize="2,263">
              <v:shape style="position:absolute;left:4993;top:7009;width:2;height:263" coordorigin="4993,7009" coordsize="0,263" path="m4993,7273l4993,7009e" filled="f" stroked="t" strokeweight="1.193264pt" strokecolor="#545454">
                <v:path arrowok="t"/>
              </v:shape>
            </v:group>
            <v:group style="position:absolute;left:4974;top:7241;width:5379;height:2" coordorigin="4974,7241" coordsize="5379,2">
              <v:shape style="position:absolute;left:4974;top:7241;width:5379;height:2" coordorigin="4974,7241" coordsize="5379,0" path="m4974,7241l10353,7241e" filled="f" stroked="t" strokeweight=".715958pt" strokecolor="#606060">
                <v:path arrowok="t"/>
              </v:shape>
            </v:group>
            <v:group style="position:absolute;left:10100;top:7239;width:554;height:2" coordorigin="10100,7239" coordsize="554,2">
              <v:shape style="position:absolute;left:10100;top:7239;width:554;height:2" coordorigin="10100,7239" coordsize="554,0" path="m10100,7239l10653,7239e" filled="f" stroked="t" strokeweight=".954611pt" strokecolor="#7C7C7C">
                <v:path arrowok="t"/>
              </v:shape>
            </v:group>
            <v:group style="position:absolute;left:10453;top:7244;width:940;height:2" coordorigin="10453,7244" coordsize="940,2">
              <v:shape style="position:absolute;left:10453;top:7244;width:940;height:2" coordorigin="10453,7244" coordsize="940,0" path="m10453,7244l11393,7244e" filled="f" stroked="t" strokeweight=".715958pt" strokecolor="#606060">
                <v:path arrowok="t"/>
              </v:shape>
            </v:group>
            <v:group style="position:absolute;left:10988;top:7239;width:663;height:2" coordorigin="10988,7239" coordsize="663,2">
              <v:shape style="position:absolute;left:10988;top:7239;width:663;height:2" coordorigin="10988,7239" coordsize="663,0" path="m10988,7239l11651,7239e" filled="f" stroked="t" strokeweight=".477306pt" strokecolor="#606060">
                <v:path arrowok="t"/>
              </v:shape>
            </v:group>
            <v:group style="position:absolute;left:382;top:7215;width:2;height:278" coordorigin="382,7215" coordsize="2,278">
              <v:shape style="position:absolute;left:382;top:7215;width:2;height:278" coordorigin="382,7215" coordsize="0,278" path="m382,7493l382,7215e" filled="f" stroked="t" strokeweight=".715958pt" strokecolor="#4B4B4B">
                <v:path arrowok="t"/>
              </v:shape>
            </v:group>
            <v:group style="position:absolute;left:2420;top:7215;width:2;height:278" coordorigin="2420,7215" coordsize="2,278">
              <v:shape style="position:absolute;left:2420;top:7215;width:2;height:278" coordorigin="2420,7215" coordsize="0,278" path="m2420,7493l2420,7215e" filled="f" stroked="t" strokeweight=".477306pt" strokecolor="#282828">
                <v:path arrowok="t"/>
              </v:shape>
            </v:group>
            <v:group style="position:absolute;left:4983;top:7143;width:2;height:546" coordorigin="4983,7143" coordsize="2,546">
              <v:shape style="position:absolute;left:4983;top:7143;width:2;height:546" coordorigin="4983,7143" coordsize="0,546" path="m4983,7689l4983,7143e" filled="f" stroked="t" strokeweight=".954611pt" strokecolor="#5B5B5B">
                <v:path arrowok="t"/>
              </v:shape>
            </v:group>
            <v:group style="position:absolute;left:4974;top:7457;width:2854;height:2" coordorigin="4974,7457" coordsize="2854,2">
              <v:shape style="position:absolute;left:4974;top:7457;width:2854;height:2" coordorigin="4974,7457" coordsize="2854,0" path="m4974,7457l7828,7457e" filled="f" stroked="t" strokeweight=".715958pt" strokecolor="#575757">
                <v:path arrowok="t"/>
              </v:shape>
            </v:group>
            <v:group style="position:absolute;left:7732;top:7457;width:1933;height:2" coordorigin="7732,7457" coordsize="1933,2">
              <v:shape style="position:absolute;left:7732;top:7457;width:1933;height:2" coordorigin="7732,7457" coordsize="1933,0" path="m7732,7457l9665,7457e" filled="f" stroked="t" strokeweight=".715958pt" strokecolor="#6B6B6B">
                <v:path arrowok="t"/>
              </v:shape>
            </v:group>
            <v:group style="position:absolute;left:9594;top:7454;width:463;height:2" coordorigin="9594,7454" coordsize="463,2">
              <v:shape style="position:absolute;left:9594;top:7454;width:463;height:2" coordorigin="9594,7454" coordsize="463,0" path="m9594,7454l10057,7454e" filled="f" stroked="t" strokeweight=".477306pt" strokecolor="#545454">
                <v:path arrowok="t"/>
              </v:shape>
            </v:group>
            <v:group style="position:absolute;left:10000;top:7454;width:1651;height:2" coordorigin="10000,7454" coordsize="1651,2">
              <v:shape style="position:absolute;left:10000;top:7454;width:1651;height:2" coordorigin="10000,7454" coordsize="1651,0" path="m10000,7454l11651,7454e" filled="f" stroked="t" strokeweight=".715958pt" strokecolor="#707070">
                <v:path arrowok="t"/>
              </v:shape>
            </v:group>
            <v:group style="position:absolute;left:372;top:7677;width:826;height:2" coordorigin="372,7677" coordsize="826,2">
              <v:shape style="position:absolute;left:372;top:7677;width:826;height:2" coordorigin="372,7677" coordsize="826,0" path="m372,7677l1198,7677e" filled="f" stroked="t" strokeweight=".477306pt" strokecolor="#575757">
                <v:path arrowok="t"/>
              </v:shape>
            </v:group>
            <v:group style="position:absolute;left:1141;top:7677;width:1733;height:2" coordorigin="1141,7677" coordsize="1733,2">
              <v:shape style="position:absolute;left:1141;top:7677;width:1733;height:2" coordorigin="1141,7677" coordsize="1733,0" path="m1141,7677l2873,7677e" filled="f" stroked="t" strokeweight=".954611pt" strokecolor="#747474">
                <v:path arrowok="t"/>
              </v:shape>
            </v:group>
            <v:group style="position:absolute;left:2725;top:7677;width:1007;height:2" coordorigin="2725,7677" coordsize="1007,2">
              <v:shape style="position:absolute;left:2725;top:7677;width:1007;height:2" coordorigin="2725,7677" coordsize="1007,0" path="m2725,7677l3733,7677e" filled="f" stroked="t" strokeweight=".477306pt" strokecolor="#545454">
                <v:path arrowok="t"/>
              </v:shape>
            </v:group>
            <v:group style="position:absolute;left:3675;top:7677;width:1336;height:2" coordorigin="3675,7677" coordsize="1336,2">
              <v:shape style="position:absolute;left:3675;top:7677;width:1336;height:2" coordorigin="3675,7677" coordsize="1336,0" path="m3675,7677l5012,7677e" filled="f" stroked="t" strokeweight=".954611pt" strokecolor="#676767">
                <v:path arrowok="t"/>
              </v:shape>
            </v:group>
            <v:group style="position:absolute;left:4940;top:7677;width:630;height:2" coordorigin="4940,7677" coordsize="630,2">
              <v:shape style="position:absolute;left:4940;top:7677;width:630;height:2" coordorigin="4940,7677" coordsize="630,0" path="m4940,7677l5570,7677e" filled="f" stroked="t" strokeweight=".715958pt" strokecolor="#4B4B4B">
                <v:path arrowok="t"/>
              </v:shape>
            </v:group>
            <v:group style="position:absolute;left:5346;top:7675;width:6272;height:2" coordorigin="5346,7675" coordsize="6272,2">
              <v:shape style="position:absolute;left:5346;top:7675;width:6272;height:2" coordorigin="5346,7675" coordsize="6272,0" path="m5346,7675l11618,7675e" filled="f" stroked="t" strokeweight=".715958pt" strokecolor="#606060">
                <v:path arrowok="t"/>
              </v:shape>
            </v:group>
            <v:group style="position:absolute;left:10988;top:7670;width:663;height:2" coordorigin="10988,7670" coordsize="663,2">
              <v:shape style="position:absolute;left:10988;top:7670;width:663;height:2" coordorigin="10988,7670" coordsize="663,0" path="m10988,7670l11651,7670e" filled="f" stroked="t" strokeweight=".477306pt" strokecolor="#4F4F4F">
                <v:path arrowok="t"/>
              </v:shape>
            </v:group>
            <v:group style="position:absolute;left:11649;top:7431;width:2;height:531" coordorigin="11649,7431" coordsize="2,531">
              <v:shape style="position:absolute;left:11649;top:7431;width:2;height:531" coordorigin="11649,7431" coordsize="0,531" path="m11649,7962l11649,7431e" filled="f" stroked="t" strokeweight=".238653pt" strokecolor="#484848">
                <v:path arrowok="t"/>
              </v:shape>
            </v:group>
            <v:group style="position:absolute;left:379;top:7411;width:2;height:972" coordorigin="379,7411" coordsize="2,972">
              <v:shape style="position:absolute;left:379;top:7411;width:2;height:972" coordorigin="379,7411" coordsize="0,972" path="m379,8383l379,7411e" filled="f" stroked="t" strokeweight=".954611pt" strokecolor="#646464">
                <v:path arrowok="t"/>
              </v:shape>
            </v:group>
            <v:group style="position:absolute;left:2396;top:8350;width:2110;height:2" coordorigin="2396,8350" coordsize="2110,2">
              <v:shape style="position:absolute;left:2396;top:8350;width:2110;height:2" coordorigin="2396,8350" coordsize="2110,0" path="m2396,8350l4506,8350e" filled="f" stroked="t" strokeweight=".238653pt" strokecolor="#646464">
                <v:path arrowok="t"/>
              </v:shape>
            </v:group>
            <v:group style="position:absolute;left:368;top:8350;width:802;height:2" coordorigin="368,8350" coordsize="802,2">
              <v:shape style="position:absolute;left:368;top:8350;width:802;height:2" coordorigin="368,8350" coordsize="802,0" path="m368,8350l1169,8350e" filled="f" stroked="t" strokeweight=".238653pt" strokecolor="#575757">
                <v:path arrowok="t"/>
              </v:shape>
            </v:group>
            <v:group style="position:absolute;left:1169;top:8350;width:496;height:2" coordorigin="1169,8350" coordsize="496,2">
              <v:shape style="position:absolute;left:1169;top:8350;width:496;height:2" coordorigin="1169,8350" coordsize="496,0" path="m1169,8350l1666,8350e" filled="f" stroked="t" strokeweight=".238653pt" strokecolor="#000000">
                <v:path arrowok="t"/>
              </v:shape>
            </v:group>
            <v:group style="position:absolute;left:1666;top:8350;width:745;height:2" coordorigin="1666,8350" coordsize="745,2">
              <v:shape style="position:absolute;left:1666;top:8350;width:745;height:2" coordorigin="1666,8350" coordsize="745,0" path="m1666,8350l2410,8350e" filled="f" stroked="t" strokeweight=".238653pt" strokecolor="#777777">
                <v:path arrowok="t"/>
              </v:shape>
            </v:group>
            <v:group style="position:absolute;left:4506;top:8350;width:6510;height:2" coordorigin="4506,8350" coordsize="6510,2">
              <v:shape style="position:absolute;left:4506;top:8350;width:6510;height:2" coordorigin="4506,8350" coordsize="6510,0" path="m4506,8350l11016,8350e" filled="f" stroked="t" strokeweight=".238653pt" strokecolor="#000000">
                <v:path arrowok="t"/>
              </v:shape>
            </v:group>
            <v:group style="position:absolute;left:11646;top:7905;width:2;height:1489" coordorigin="11646,7905" coordsize="2,1489">
              <v:shape style="position:absolute;left:11646;top:7905;width:2;height:1489" coordorigin="11646,7905" coordsize="0,1489" path="m11646,9393l11646,7905e" filled="f" stroked="t" strokeweight=".477306pt" strokecolor="#646464">
                <v:path arrowok="t"/>
              </v:shape>
            </v:group>
            <v:group style="position:absolute;left:382;top:8321;width:2;height:704" coordorigin="382,8321" coordsize="2,704">
              <v:shape style="position:absolute;left:382;top:8321;width:2;height:704" coordorigin="382,8321" coordsize="0,704" path="m382,9025l382,8321e" filled="f" stroked="t" strokeweight=".477306pt" strokecolor="#343434">
                <v:path arrowok="t"/>
              </v:shape>
            </v:group>
            <v:group style="position:absolute;left:372;top:9372;width:826;height:2" coordorigin="372,9372" coordsize="826,2">
              <v:shape style="position:absolute;left:372;top:9372;width:826;height:2" coordorigin="372,9372" coordsize="826,0" path="m372,9372l1198,9372e" filled="f" stroked="t" strokeweight=".477306pt" strokecolor="#4B4B4B">
                <v:path arrowok="t"/>
              </v:shape>
            </v:group>
            <v:group style="position:absolute;left:379;top:8967;width:2;height:766" coordorigin="379,8967" coordsize="2,766">
              <v:shape style="position:absolute;left:379;top:8967;width:2;height:766" coordorigin="379,8967" coordsize="0,766" path="m379,9733l379,8967e" filled="f" stroked="t" strokeweight=".477306pt" strokecolor="#484848">
                <v:path arrowok="t"/>
              </v:shape>
            </v:group>
            <v:group style="position:absolute;left:1141;top:9374;width:258;height:2" coordorigin="1141,9374" coordsize="258,2">
              <v:shape style="position:absolute;left:1141;top:9374;width:258;height:2" coordorigin="1141,9374" coordsize="258,0" path="m1141,9374l1399,9374e" filled="f" stroked="t" strokeweight=".477306pt" strokecolor="#383838">
                <v:path arrowok="t"/>
              </v:shape>
            </v:group>
            <v:group style="position:absolute;left:7374;top:9370;width:415;height:2" coordorigin="7374,9370" coordsize="415,2">
              <v:shape style="position:absolute;left:7374;top:9370;width:415;height:2" coordorigin="7374,9370" coordsize="415,0" path="m7374,9370l7790,9370e" filled="f" stroked="t" strokeweight=".477306pt" strokecolor="#343434">
                <v:path arrowok="t"/>
              </v:shape>
            </v:group>
            <v:group style="position:absolute;left:9183;top:9370;width:468;height:2" coordorigin="9183,9370" coordsize="468,2">
              <v:shape style="position:absolute;left:9183;top:9370;width:468;height:2" coordorigin="9183,9370" coordsize="468,0" path="m9183,9370l9651,9370e" filled="f" stroked="t" strokeweight=".477306pt" strokecolor="#575757">
                <v:path arrowok="t"/>
              </v:shape>
            </v:group>
            <v:group style="position:absolute;left:1341;top:9370;width:9475;height:2" coordorigin="1341,9370" coordsize="9475,2">
              <v:shape style="position:absolute;left:1341;top:9370;width:9475;height:2" coordorigin="1341,9370" coordsize="9475,0" path="m1341,9370l10816,9370e" filled="f" stroked="t" strokeweight=".715958pt" strokecolor="#606060">
                <v:path arrowok="t"/>
              </v:shape>
            </v:group>
            <v:group style="position:absolute;left:10453;top:9365;width:592;height:2" coordorigin="10453,9365" coordsize="592,2">
              <v:shape style="position:absolute;left:10453;top:9365;width:592;height:2" coordorigin="10453,9365" coordsize="592,0" path="m10453,9365l11045,9365e" filled="f" stroked="t" strokeweight=".477306pt" strokecolor="#575757">
                <v:path arrowok="t"/>
              </v:shape>
            </v:group>
            <v:group style="position:absolute;left:10830;top:9360;width:821;height:2" coordorigin="10830,9360" coordsize="821,2">
              <v:shape style="position:absolute;left:10830;top:9360;width:821;height:2" coordorigin="10830,9360" coordsize="821,0" path="m10830,9360l11651,9360e" filled="f" stroked="t" strokeweight=".954611pt" strokecolor="#838383">
                <v:path arrowok="t"/>
              </v:shape>
            </v:group>
            <v:group style="position:absolute;left:1341;top:9709;width:515;height:2" coordorigin="1341,9709" coordsize="515,2">
              <v:shape style="position:absolute;left:1341;top:9709;width:515;height:2" coordorigin="1341,9709" coordsize="515,0" path="m1341,9709l1857,9709e" filled="f" stroked="t" strokeweight=".477306pt" strokecolor="#4B4B4B">
                <v:path arrowok="t"/>
              </v:shape>
            </v:group>
            <v:group style="position:absolute;left:3675;top:9709;width:611;height:2" coordorigin="3675,9709" coordsize="611,2">
              <v:shape style="position:absolute;left:3675;top:9709;width:611;height:2" coordorigin="3675,9709" coordsize="611,0" path="m3675,9709l4286,9709e" filled="f" stroked="t" strokeweight=".477306pt" strokecolor="#343434">
                <v:path arrowok="t"/>
              </v:shape>
            </v:group>
            <v:group style="position:absolute;left:5513;top:9709;width:291;height:2" coordorigin="5513,9709" coordsize="291,2">
              <v:shape style="position:absolute;left:5513;top:9709;width:291;height:2" coordorigin="5513,9709" coordsize="291,0" path="m5513,9709l5804,9709e" filled="f" stroked="t" strokeweight=".477306pt" strokecolor="#383838">
                <v:path arrowok="t"/>
              </v:shape>
            </v:group>
            <v:group style="position:absolute;left:5747;top:9709;width:749;height:2" coordorigin="5747,9709" coordsize="749,2">
              <v:shape style="position:absolute;left:5747;top:9709;width:749;height:2" coordorigin="5747,9709" coordsize="749,0" path="m5747,9709l6496,9709e" filled="f" stroked="t" strokeweight=".477306pt" strokecolor="#232323">
                <v:path arrowok="t"/>
              </v:shape>
            </v:group>
            <v:group style="position:absolute;left:9331;top:9705;width:320;height:2" coordorigin="9331,9705" coordsize="320,2">
              <v:shape style="position:absolute;left:9331;top:9705;width:320;height:2" coordorigin="9331,9705" coordsize="320,0" path="m9331,9705l9651,9705e" filled="f" stroked="t" strokeweight=".477306pt" strokecolor="#444444">
                <v:path arrowok="t"/>
              </v:shape>
            </v:group>
            <v:group style="position:absolute;left:372;top:9707;width:10673;height:2" coordorigin="372,9707" coordsize="10673,2">
              <v:shape style="position:absolute;left:372;top:9707;width:10673;height:2" coordorigin="372,9707" coordsize="10673,0" path="m372,9707l11045,9707e" filled="f" stroked="t" strokeweight=".715958pt" strokecolor="#575757">
                <v:path arrowok="t"/>
              </v:shape>
            </v:group>
            <v:group style="position:absolute;left:10988;top:9700;width:663;height:2" coordorigin="10988,9700" coordsize="663,2">
              <v:shape style="position:absolute;left:10988;top:9700;width:663;height:2" coordorigin="10988,9700" coordsize="663,0" path="m10988,9700l11651,9700e" filled="f" stroked="t" strokeweight=".477306pt" strokecolor="#6B6B6B">
                <v:path arrowok="t"/>
              </v:shape>
            </v:group>
            <v:group style="position:absolute;left:11649;top:9322;width:2;height:685" coordorigin="11649,9322" coordsize="2,685">
              <v:shape style="position:absolute;left:11649;top:9322;width:2;height:685" coordorigin="11649,9322" coordsize="0,685" path="m11649,10006l11649,9322e" filled="f" stroked="t" strokeweight=".238653pt" strokecolor="#4B4B4B">
                <v:path arrowok="t"/>
              </v:shape>
            </v:group>
            <v:group style="position:absolute;left:3675;top:9949;width:258;height:2" coordorigin="3675,9949" coordsize="258,2">
              <v:shape style="position:absolute;left:3675;top:9949;width:258;height:2" coordorigin="3675,9949" coordsize="258,0" path="m3675,9949l3933,9949e" filled="f" stroked="t" strokeweight=".477306pt" strokecolor="#343434">
                <v:path arrowok="t"/>
              </v:shape>
            </v:group>
            <v:group style="position:absolute;left:5513;top:9949;width:983;height:2" coordorigin="5513,9949" coordsize="983,2">
              <v:shape style="position:absolute;left:5513;top:9949;width:983;height:2" coordorigin="5513,9949" coordsize="983,0" path="m5513,9949l6496,9949e" filled="f" stroked="t" strokeweight=".477306pt" strokecolor="#343434">
                <v:path arrowok="t"/>
              </v:shape>
            </v:group>
            <v:group style="position:absolute;left:7374;top:9944;width:415;height:2" coordorigin="7374,9944" coordsize="415,2">
              <v:shape style="position:absolute;left:7374;top:9944;width:415;height:2" coordorigin="7374,9944" coordsize="415,0" path="m7374,9944l7790,9944e" filled="f" stroked="t" strokeweight=".477306pt" strokecolor="#3B3B3B">
                <v:path arrowok="t"/>
              </v:shape>
            </v:group>
            <v:group style="position:absolute;left:372;top:9949;width:10673;height:2" coordorigin="372,9949" coordsize="10673,2">
              <v:shape style="position:absolute;left:372;top:9949;width:10673;height:2" coordorigin="372,9949" coordsize="10673,0" path="m372,9949l11045,9949e" filled="f" stroked="t" strokeweight=".715958pt" strokecolor="#646464">
                <v:path arrowok="t"/>
              </v:shape>
            </v:group>
            <v:group style="position:absolute;left:9331;top:9944;width:726;height:2" coordorigin="9331,9944" coordsize="726,2">
              <v:shape style="position:absolute;left:9331;top:9944;width:726;height:2" coordorigin="9331,9944" coordsize="726,0" path="m9331,9944l10057,9944e" filled="f" stroked="t" strokeweight=".477306pt" strokecolor="#444444">
                <v:path arrowok="t"/>
              </v:shape>
            </v:group>
            <v:group style="position:absolute;left:10000;top:9942;width:978;height:2" coordorigin="10000,9942" coordsize="978,2">
              <v:shape style="position:absolute;left:10000;top:9942;width:978;height:2" coordorigin="10000,9942" coordsize="978,0" path="m10000,9942l10978,9942e" filled="f" stroked="t" strokeweight=".954611pt" strokecolor="#777777">
                <v:path arrowok="t"/>
              </v:shape>
            </v:group>
            <v:group style="position:absolute;left:10988;top:9939;width:663;height:2" coordorigin="10988,9939" coordsize="663,2">
              <v:shape style="position:absolute;left:10988;top:9939;width:663;height:2" coordorigin="10988,9939" coordsize="663,0" path="m10988,9939l11651,9939e" filled="f" stroked="t" strokeweight=".477306pt" strokecolor="#6B6B6B">
                <v:path arrowok="t"/>
              </v:shape>
            </v:group>
            <v:group style="position:absolute;left:368;top:10430;width:1413;height:2" coordorigin="368,10430" coordsize="1413,2">
              <v:shape style="position:absolute;left:368;top:10430;width:1413;height:2" coordorigin="368,10430" coordsize="1413,0" path="m368,10430l1780,10430e" filled="f" stroked="t" strokeweight=".954611pt" strokecolor="#6B6B6B">
                <v:path arrowok="t"/>
              </v:shape>
            </v:group>
            <v:group style="position:absolute;left:1637;top:10432;width:802;height:2" coordorigin="1637,10432" coordsize="802,2">
              <v:shape style="position:absolute;left:1637;top:10432;width:802;height:2" coordorigin="1637,10432" coordsize="802,0" path="m1637,10432l2439,10432e" filled="f" stroked="t" strokeweight=".477306pt" strokecolor="#4B4B4B">
                <v:path arrowok="t"/>
              </v:shape>
            </v:group>
            <v:group style="position:absolute;left:2367;top:10432;width:415;height:2" coordorigin="2367,10432" coordsize="415,2">
              <v:shape style="position:absolute;left:2367;top:10432;width:415;height:2" coordorigin="2367,10432" coordsize="415,0" path="m2367,10432l2783,10432e" filled="f" stroked="t" strokeweight=".477306pt" strokecolor="#383838">
                <v:path arrowok="t"/>
              </v:shape>
            </v:group>
            <v:group style="position:absolute;left:5747;top:10428;width:749;height:2" coordorigin="5747,10428" coordsize="749,2">
              <v:shape style="position:absolute;left:5747;top:10428;width:749;height:2" coordorigin="5747,10428" coordsize="749,0" path="m5747,10428l6496,10428e" filled="f" stroked="t" strokeweight=".477306pt" strokecolor="#3B3B3B">
                <v:path arrowok="t"/>
              </v:shape>
            </v:group>
            <v:group style="position:absolute;left:9183;top:10423;width:974;height:2" coordorigin="9183,10423" coordsize="974,2">
              <v:shape style="position:absolute;left:9183;top:10423;width:974;height:2" coordorigin="9183,10423" coordsize="974,0" path="m9183,10423l10157,10423e" filled="f" stroked="t" strokeweight=".477306pt" strokecolor="#444444">
                <v:path arrowok="t"/>
              </v:shape>
            </v:group>
            <v:group style="position:absolute;left:2725;top:10425;width:8907;height:2" coordorigin="2725,10425" coordsize="8907,2">
              <v:shape style="position:absolute;left:2725;top:10425;width:8907;height:2" coordorigin="2725,10425" coordsize="8907,0" path="m2725,10425l11632,10425e" filled="f" stroked="t" strokeweight=".715958pt" strokecolor="#606060">
                <v:path arrowok="t"/>
              </v:shape>
            </v:group>
            <v:group style="position:absolute;left:10988;top:10418;width:663;height:2" coordorigin="10988,10418" coordsize="663,2">
              <v:shape style="position:absolute;left:10988;top:10418;width:663;height:2" coordorigin="10988,10418" coordsize="663,0" path="m10988,10418l11651,10418e" filled="f" stroked="t" strokeweight=".477306pt" strokecolor="#4B4B4B">
                <v:path arrowok="t"/>
              </v:shape>
            </v:group>
            <v:group style="position:absolute;left:368;top:10674;width:4167;height:2" coordorigin="368,10674" coordsize="4167,2">
              <v:shape style="position:absolute;left:368;top:10674;width:4167;height:2" coordorigin="368,10674" coordsize="4167,0" path="m368,10674l4534,10674e" filled="f" stroked="t" strokeweight=".715958pt" strokecolor="#676767">
                <v:path arrowok="t"/>
              </v:shape>
            </v:group>
            <v:group style="position:absolute;left:382;top:9662;width:2;height:6559" coordorigin="382,9662" coordsize="2,6559">
              <v:shape style="position:absolute;left:382;top:9662;width:2;height:6559" coordorigin="382,9662" coordsize="0,6559" path="m382,16221l382,9662e" filled="f" stroked="t" strokeweight=".715958pt" strokecolor="#545454">
                <v:path arrowok="t"/>
              </v:shape>
            </v:group>
            <v:group style="position:absolute;left:2367;top:10672;width:415;height:2" coordorigin="2367,10672" coordsize="415,2">
              <v:shape style="position:absolute;left:2367;top:10672;width:415;height:2" coordorigin="2367,10672" coordsize="415,0" path="m2367,10672l2783,10672e" filled="f" stroked="t" strokeweight=".477306pt" strokecolor="#444444">
                <v:path arrowok="t"/>
              </v:shape>
            </v:group>
            <v:group style="position:absolute;left:4367;top:10672;width:635;height:2" coordorigin="4367,10672" coordsize="635,2">
              <v:shape style="position:absolute;left:4367;top:10672;width:635;height:2" coordorigin="4367,10672" coordsize="635,0" path="m4367,10672l5002,10672e" filled="f" stroked="t" strokeweight=".477306pt" strokecolor="#3F3F3F">
                <v:path arrowok="t"/>
              </v:shape>
            </v:group>
            <v:group style="position:absolute;left:4840;top:10669;width:3613;height:2" coordorigin="4840,10669" coordsize="3613,2">
              <v:shape style="position:absolute;left:4840;top:10669;width:3613;height:2" coordorigin="4840,10669" coordsize="3613,0" path="m4840,10669l8453,10669e" filled="f" stroked="t" strokeweight=".715958pt" strokecolor="#5B5B5B">
                <v:path arrowok="t"/>
              </v:shape>
            </v:group>
            <v:group style="position:absolute;left:8343;top:10665;width:1308;height:2" coordorigin="8343,10665" coordsize="1308,2">
              <v:shape style="position:absolute;left:8343;top:10665;width:1308;height:2" coordorigin="8343,10665" coordsize="1308,0" path="m8343,10665l9651,10665e" filled="f" stroked="t" strokeweight=".954611pt" strokecolor="#747474">
                <v:path arrowok="t"/>
              </v:shape>
            </v:group>
            <v:group style="position:absolute;left:9594;top:10662;width:563;height:2" coordorigin="9594,10662" coordsize="563,2">
              <v:shape style="position:absolute;left:9594;top:10662;width:563;height:2" coordorigin="9594,10662" coordsize="563,0" path="m9594,10662l10157,10662e" filled="f" stroked="t" strokeweight=".477306pt" strokecolor="#4F4F4F">
                <v:path arrowok="t"/>
              </v:shape>
            </v:group>
            <v:group style="position:absolute;left:10100;top:10660;width:1532;height:2" coordorigin="10100,10660" coordsize="1532,2">
              <v:shape style="position:absolute;left:10100;top:10660;width:1532;height:2" coordorigin="10100,10660" coordsize="1532,0" path="m10100,10660l11632,10660e" filled="f" stroked="t" strokeweight=".954611pt" strokecolor="#777777">
                <v:path arrowok="t"/>
              </v:shape>
            </v:group>
            <v:group style="position:absolute;left:10988;top:10657;width:663;height:2" coordorigin="10988,10657" coordsize="663,2">
              <v:shape style="position:absolute;left:10988;top:10657;width:663;height:2" coordorigin="10988,10657" coordsize="663,0" path="m10988,10657l11651,10657e" filled="f" stroked="t" strokeweight=".477306pt" strokecolor="#646464">
                <v:path arrowok="t"/>
              </v:shape>
            </v:group>
            <v:group style="position:absolute;left:816;top:10916;width:883;height:2" coordorigin="816,10916" coordsize="883,2">
              <v:shape style="position:absolute;left:816;top:10916;width:883;height:2" coordorigin="816,10916" coordsize="883,0" path="m816,10916l1699,10916e" filled="f" stroked="t" strokeweight=".477306pt" strokecolor="#444444">
                <v:path arrowok="t"/>
              </v:shape>
            </v:group>
            <v:group style="position:absolute;left:1181;top:10672;width:2;height:2691" coordorigin="1181,10672" coordsize="2,2691">
              <v:shape style="position:absolute;left:1181;top:10672;width:2;height:2691" coordorigin="1181,10672" coordsize="0,2691" path="m1181,13362l1181,10672e" filled="f" stroked="t" strokeweight=".954611pt" strokecolor="#646464">
                <v:path arrowok="t"/>
              </v:shape>
            </v:group>
            <v:group style="position:absolute;left:1666;top:10672;width:2;height:239" coordorigin="1666,10672" coordsize="2,239">
              <v:shape style="position:absolute;left:1666;top:10672;width:2;height:239" coordorigin="1666,10672" coordsize="0,239" path="m1666,10911l1666,10672e" filled="f" stroked="t" strokeweight=".238653pt" strokecolor="#606060">
                <v:path arrowok="t"/>
              </v:shape>
            </v:group>
            <v:group style="position:absolute;left:2427;top:10643;width:2;height:761" coordorigin="2427,10643" coordsize="2,761">
              <v:shape style="position:absolute;left:2427;top:10643;width:2;height:761" coordorigin="2427,10643" coordsize="0,761" path="m2427,11404l2427,10643e" filled="f" stroked="t" strokeweight=".477306pt" strokecolor="#343434">
                <v:path arrowok="t"/>
              </v:shape>
            </v:group>
            <v:group style="position:absolute;left:1637;top:10914;width:5422;height:2" coordorigin="1637,10914" coordsize="5422,2">
              <v:shape style="position:absolute;left:1637;top:10914;width:5422;height:2" coordorigin="1637,10914" coordsize="5422,0" path="m1637,10914l7059,10914e" filled="f" stroked="t" strokeweight=".715958pt" strokecolor="#575757">
                <v:path arrowok="t"/>
              </v:shape>
            </v:group>
            <v:group style="position:absolute;left:7002;top:10911;width:434;height:2" coordorigin="7002,10911" coordsize="434,2">
              <v:shape style="position:absolute;left:7002;top:10911;width:434;height:2" coordorigin="7002,10911" coordsize="434,0" path="m7002,10911l7436,10911e" filled="f" stroked="t" strokeweight=".477306pt" strokecolor="#2B2B2B">
                <v:path arrowok="t"/>
              </v:shape>
            </v:group>
            <v:group style="position:absolute;left:7403;top:10672;width:2;height:239" coordorigin="7403,10672" coordsize="2,239">
              <v:shape style="position:absolute;left:7403;top:10672;width:2;height:239" coordorigin="7403,10672" coordsize="0,239" path="m7403,10911l7403,10672e" filled="f" stroked="t" strokeweight=".238653pt" strokecolor="#444444">
                <v:path arrowok="t"/>
              </v:shape>
            </v:group>
            <v:group style="position:absolute;left:7374;top:10909;width:3136;height:2" coordorigin="7374,10909" coordsize="3136,2">
              <v:shape style="position:absolute;left:7374;top:10909;width:3136;height:2" coordorigin="7374,10909" coordsize="3136,0" path="m7374,10909l10510,10909e" filled="f" stroked="t" strokeweight=".715958pt" strokecolor="#676767">
                <v:path arrowok="t"/>
              </v:shape>
            </v:group>
            <v:group style="position:absolute;left:10410;top:10906;width:635;height:2" coordorigin="10410,10906" coordsize="635,2">
              <v:shape style="position:absolute;left:10410;top:10906;width:635;height:2" coordorigin="10410,10906" coordsize="635,0" path="m10410,10906l11045,10906e" filled="f" stroked="t" strokeweight=".477306pt" strokecolor="#747474">
                <v:path arrowok="t"/>
              </v:shape>
            </v:group>
            <v:group style="position:absolute;left:10959;top:10902;width:692;height:2" coordorigin="10959,10902" coordsize="692,2">
              <v:shape style="position:absolute;left:10959;top:10902;width:692;height:2" coordorigin="10959,10902" coordsize="692,0" path="m10959,10902l11651,10902e" filled="f" stroked="t" strokeweight=".954611pt" strokecolor="#808080">
                <v:path arrowok="t"/>
              </v:shape>
            </v:group>
            <v:group style="position:absolute;left:11646;top:9934;width:2;height:981" coordorigin="11646,9934" coordsize="2,981">
              <v:shape style="position:absolute;left:11646;top:9934;width:2;height:981" coordorigin="11646,9934" coordsize="0,981" path="m11646,10916l11646,9934e" filled="f" stroked="t" strokeweight=".238653pt" strokecolor="#707070">
                <v:path arrowok="t"/>
              </v:shape>
            </v:group>
            <v:group style="position:absolute;left:382;top:10873;width:2;height:321" coordorigin="382,10873" coordsize="2,321">
              <v:shape style="position:absolute;left:382;top:10873;width:2;height:321" coordorigin="382,10873" coordsize="0,321" path="m382,11194l382,10873e" filled="f" stroked="t" strokeweight=".477306pt" strokecolor="#181818">
                <v:path arrowok="t"/>
              </v:shape>
            </v:group>
            <v:group style="position:absolute;left:1666;top:10897;width:2;height:268" coordorigin="1666,10897" coordsize="2,268">
              <v:shape style="position:absolute;left:1666;top:10897;width:2;height:268" coordorigin="1666,10897" coordsize="0,268" path="m1666,11165l1666,10897e" filled="f" stroked="t" strokeweight=".238653pt" strokecolor="#444444">
                <v:path arrowok="t"/>
              </v:shape>
            </v:group>
            <v:group style="position:absolute;left:7403;top:10897;width:2;height:268" coordorigin="7403,10897" coordsize="2,268">
              <v:shape style="position:absolute;left:7403;top:10897;width:2;height:268" coordorigin="7403,10897" coordsize="0,268" path="m7403,11165l7403,10897e" filled="f" stroked="t" strokeweight=".238653pt" strokecolor="#2B2B2B">
                <v:path arrowok="t"/>
              </v:shape>
            </v:group>
            <v:group style="position:absolute;left:11618;top:10897;width:2;height:268" coordorigin="11618,10897" coordsize="2,268">
              <v:shape style="position:absolute;left:11618;top:10897;width:2;height:268" coordorigin="11618,10897" coordsize="0,268" path="m11618,11165l11618,10897e" filled="f" stroked="t" strokeweight=".238653pt" strokecolor="#9C9C9C">
                <v:path arrowok="t"/>
              </v:shape>
            </v:group>
            <v:group style="position:absolute;left:382;top:11136;width:2;height:268" coordorigin="382,11136" coordsize="2,268">
              <v:shape style="position:absolute;left:382;top:11136;width:2;height:268" coordorigin="382,11136" coordsize="0,268" path="m382,11404l382,11136e" filled="f" stroked="t" strokeweight=".477306pt" strokecolor="#2F2F2F">
                <v:path arrowok="t"/>
              </v:shape>
            </v:group>
            <v:group style="position:absolute;left:1666;top:11165;width:2;height:1771" coordorigin="1666,11165" coordsize="2,1771">
              <v:shape style="position:absolute;left:1666;top:11165;width:2;height:1771" coordorigin="1666,11165" coordsize="0,1771" path="m1666,12936l1666,11165e" filled="f" stroked="t" strokeweight=".238653pt" strokecolor="#000000">
                <v:path arrowok="t"/>
              </v:shape>
            </v:group>
            <v:group style="position:absolute;left:7403;top:11165;width:2;height:3600" coordorigin="7403,11165" coordsize="2,3600">
              <v:shape style="position:absolute;left:7403;top:11165;width:2;height:3600" coordorigin="7403,11165" coordsize="0,3600" path="m7403,14765l7403,11165e" filled="f" stroked="t" strokeweight=".238653pt" strokecolor="#000000">
                <v:path arrowok="t"/>
              </v:shape>
            </v:group>
            <v:group style="position:absolute;left:11618;top:11165;width:2;height:3600" coordorigin="11618,11165" coordsize="2,3600">
              <v:shape style="position:absolute;left:11618;top:11165;width:2;height:3600" coordorigin="11618,11165" coordsize="0,3600" path="m11618,14765l11618,11165e" filled="f" stroked="t" strokeweight=".238653pt" strokecolor="#000000">
                <v:path arrowok="t"/>
              </v:shape>
            </v:group>
            <v:group style="position:absolute;left:2429;top:11974;width:2;height:637" coordorigin="2429,11974" coordsize="2,637">
              <v:shape style="position:absolute;left:2429;top:11974;width:2;height:637" coordorigin="2429,11974" coordsize="0,637" path="m2429,12611l2429,11974e" filled="f" stroked="t" strokeweight=".477306pt" strokecolor="#2F2F2F">
                <v:path arrowok="t"/>
              </v:shape>
            </v:group>
            <v:group style="position:absolute;left:5957;top:12582;width:993;height:2" coordorigin="5957,12582" coordsize="993,2">
              <v:shape style="position:absolute;left:5957;top:12582;width:993;height:2" coordorigin="5957,12582" coordsize="993,0" path="m5957,12582l6950,12582e" filled="f" stroked="t" strokeweight="2.62518pt" strokecolor="#3F4FA0">
                <v:path arrowok="t"/>
              </v:shape>
            </v:group>
            <v:group style="position:absolute;left:6467;top:12582;width:563;height:2" coordorigin="6467,12582" coordsize="563,2">
              <v:shape style="position:absolute;left:6467;top:12582;width:563;height:2" coordorigin="6467,12582" coordsize="563,0" path="m6467,12582l7031,12582e" filled="f" stroked="t" strokeweight="1.909222pt" strokecolor="#4860AF">
                <v:path arrowok="t"/>
              </v:shape>
            </v:group>
            <v:group style="position:absolute;left:384;top:12553;width:2;height:555" coordorigin="384,12553" coordsize="2,555">
              <v:shape style="position:absolute;left:384;top:12553;width:2;height:555" coordorigin="384,12553" coordsize="0,555" path="m384,13109l384,12553e" filled="f" stroked="t" strokeweight=".715958pt" strokecolor="#4F4F4F">
                <v:path arrowok="t"/>
              </v:shape>
            </v:group>
            <v:group style="position:absolute;left:2427;top:12553;width:2;height:1728" coordorigin="2427,12553" coordsize="2,1728">
              <v:shape style="position:absolute;left:2427;top:12553;width:2;height:1728" coordorigin="2427,12553" coordsize="0,1728" path="m2427,14282l2427,12553e" filled="f" stroked="t" strokeweight=".715958pt" strokecolor="#4F4F4F">
                <v:path arrowok="t"/>
              </v:shape>
            </v:group>
            <v:group style="position:absolute;left:377;top:13001;width:831;height:2" coordorigin="377,13001" coordsize="831,2">
              <v:shape style="position:absolute;left:377;top:13001;width:831;height:2" coordorigin="377,13001" coordsize="831,0" path="m377,13001l1208,13001e" filled="f" stroked="t" strokeweight=".477306pt" strokecolor="#646464">
                <v:path arrowok="t"/>
              </v:shape>
            </v:group>
            <v:group style="position:absolute;left:1107;top:13001;width:1327;height:2" coordorigin="1107,13001" coordsize="1327,2">
              <v:shape style="position:absolute;left:1107;top:13001;width:1327;height:2" coordorigin="1107,13001" coordsize="1327,0" path="m1107,13001l2434,13001e" filled="f" stroked="t" strokeweight=".954611pt" strokecolor="#7C7C7C">
                <v:path arrowok="t"/>
              </v:shape>
            </v:group>
            <v:group style="position:absolute;left:1666;top:12936;width:2;height:81" coordorigin="1666,12936" coordsize="2,81">
              <v:shape style="position:absolute;left:1666;top:12936;width:2;height:81" coordorigin="1666,12936" coordsize="0,81" path="m1666,13018l1666,12936e" filled="f" stroked="t" strokeweight=".715958pt" strokecolor="#8C8C8C">
                <v:path arrowok="t"/>
              </v:shape>
            </v:group>
            <v:group style="position:absolute;left:9546;top:12908;width:2;height:129" coordorigin="9546,12908" coordsize="2,129">
              <v:shape style="position:absolute;left:9546;top:12908;width:2;height:129" coordorigin="9546,12908" coordsize="0,129" path="m9546,13037l9546,12908e" filled="f" stroked="t" strokeweight=".954611pt" strokecolor="#4F5467">
                <v:path arrowok="t"/>
              </v:shape>
            </v:group>
            <v:group style="position:absolute;left:1666;top:13003;width:2;height:77" coordorigin="1666,13003" coordsize="2,77">
              <v:shape style="position:absolute;left:1666;top:13003;width:2;height:77" coordorigin="1666,13003" coordsize="0,77" path="m1666,13080l1666,13003e" filled="f" stroked="t" strokeweight=".238653pt" strokecolor="#777777">
                <v:path arrowok="t"/>
              </v:shape>
            </v:group>
            <v:group style="position:absolute;left:382;top:13051;width:2;height:225" coordorigin="382,13051" coordsize="2,225">
              <v:shape style="position:absolute;left:382;top:13051;width:2;height:225" coordorigin="382,13051" coordsize="0,225" path="m382,13276l382,13051e" filled="f" stroked="t" strokeweight=".477306pt" strokecolor="#343434">
                <v:path arrowok="t"/>
              </v:shape>
            </v:group>
            <v:group style="position:absolute;left:1666;top:13080;width:2;height:3107" coordorigin="1666,13080" coordsize="2,3107">
              <v:shape style="position:absolute;left:1666;top:13080;width:2;height:3107" coordorigin="1666,13080" coordsize="0,3107" path="m1666,16187l1666,13080e" filled="f" stroked="t" strokeweight=".238653pt" strokecolor="#000000">
                <v:path arrowok="t"/>
              </v:shape>
            </v:group>
            <v:group style="position:absolute;left:382;top:13219;width:2;height:168" coordorigin="382,13219" coordsize="2,168">
              <v:shape style="position:absolute;left:382;top:13219;width:2;height:168" coordorigin="382,13219" coordsize="0,168" path="m382,13386l382,13219e" filled="f" stroked="t" strokeweight=".477306pt" strokecolor="#1F1F1F">
                <v:path arrowok="t"/>
              </v:shape>
            </v:group>
            <v:group style="position:absolute;left:1184;top:13305;width:2;height:622" coordorigin="1184,13305" coordsize="2,622">
              <v:shape style="position:absolute;left:1184;top:13305;width:2;height:622" coordorigin="1184,13305" coordsize="0,622" path="m1184,13927l1184,13305e" filled="f" stroked="t" strokeweight=".477306pt" strokecolor="#2F2F2F">
                <v:path arrowok="t"/>
              </v:shape>
            </v:group>
            <v:group style="position:absolute;left:1184;top:13870;width:2;height:2346" coordorigin="1184,13870" coordsize="2,2346">
              <v:shape style="position:absolute;left:1184;top:13870;width:2;height:2346" coordorigin="1184,13870" coordsize="0,2346" path="m1184,16216l1184,13870e" filled="f" stroked="t" strokeweight=".715958pt" strokecolor="#5B5B5B">
                <v:path arrowok="t"/>
              </v:shape>
            </v:group>
            <v:group style="position:absolute;left:387;top:14224;width:2;height:570" coordorigin="387,14224" coordsize="2,570">
              <v:shape style="position:absolute;left:387;top:14224;width:2;height:570" coordorigin="387,14224" coordsize="0,570" path="m387,14794l387,14224e" filled="f" stroked="t" strokeweight=".477306pt" strokecolor="#2B2B2B">
                <v:path arrowok="t"/>
              </v:shape>
            </v:group>
            <v:group style="position:absolute;left:2429;top:14224;width:2;height:570" coordorigin="2429,14224" coordsize="2,570">
              <v:shape style="position:absolute;left:2429;top:14224;width:2;height:570" coordorigin="2429,14224" coordsize="0,570" path="m2429,14794l2429,14224e" filled="f" stroked="t" strokeweight=".477306pt" strokecolor="#2B2B2B">
                <v:path arrowok="t"/>
              </v:shape>
            </v:group>
            <v:group style="position:absolute;left:2754;top:14765;width:950;height:2" coordorigin="2754,14765" coordsize="950,2">
              <v:shape style="position:absolute;left:2754;top:14765;width:950;height:2" coordorigin="2754,14765" coordsize="950,0" path="m2754,14765l3704,14765e" filled="f" stroked="t" strokeweight=".238653pt" strokecolor="#3848A8">
                <v:path arrowok="t"/>
              </v:shape>
            </v:group>
            <v:group style="position:absolute;left:3523;top:14770;width:597;height:2" coordorigin="3523,14770" coordsize="597,2">
              <v:shape style="position:absolute;left:3523;top:14770;width:597;height:2" coordorigin="3523,14770" coordsize="597,0" path="m3523,14770l4119,14770e" filled="f" stroked="t" strokeweight=".715958pt" strokecolor="#484FC3">
                <v:path arrowok="t"/>
              </v:shape>
            </v:group>
            <v:group style="position:absolute;left:3628;top:14749;width:649;height:2" coordorigin="3628,14749" coordsize="649,2">
              <v:shape style="position:absolute;left:3628;top:14749;width:649;height:2" coordorigin="3628,14749" coordsize="649,0" path="m3628,14749l4277,14749e" filled="f" stroked="t" strokeweight=".715958pt" strokecolor="#4B4FAF">
                <v:path arrowok="t"/>
              </v:shape>
            </v:group>
            <v:group style="position:absolute;left:387;top:16209;width:2048;height:2" coordorigin="387,16209" coordsize="2048,2">
              <v:shape style="position:absolute;left:387;top:16209;width:2048;height:2" coordorigin="387,16209" coordsize="2048,0" path="m387,16209l2434,16209e" filled="f" stroked="t" strokeweight=".477306pt" strokecolor="#646464">
                <v:path arrowok="t"/>
              </v:shape>
            </v:group>
            <v:group style="position:absolute;left:2427;top:14737;width:2;height:1479" coordorigin="2427,14737" coordsize="2,1479">
              <v:shape style="position:absolute;left:2427;top:14737;width:2;height:1479" coordorigin="2427,14737" coordsize="0,1479" path="m2427,16216l2427,14737e" filled="f" stroked="t" strokeweight=".715958pt" strokecolor="#545454">
                <v:path arrowok="t"/>
              </v:shape>
            </v:group>
            <v:group style="position:absolute;left:2401;top:16182;width:353;height:2" coordorigin="2401,16182" coordsize="353,2">
              <v:shape style="position:absolute;left:2401;top:16182;width:353;height:2" coordorigin="2401,16182" coordsize="353,0" path="m2401,16182l2754,16182e" filled="f" stroked="t" strokeweight=".715958pt" strokecolor="#A3A3A3">
                <v:path arrowok="t"/>
              </v:shape>
            </v:group>
            <v:group style="position:absolute;left:2520;top:16209;width:2907;height:2" coordorigin="2520,16209" coordsize="2907,2">
              <v:shape style="position:absolute;left:2520;top:16209;width:2907;height:2" coordorigin="2520,16209" coordsize="2907,0" path="m2520,16209l5427,16209e" filled="f" stroked="t" strokeweight="1.193264pt" strokecolor="#606060">
                <v:path arrowok="t"/>
              </v:shape>
            </v:group>
            <v:group style="position:absolute;left:3675;top:16204;width:258;height:2" coordorigin="3675,16204" coordsize="258,2">
              <v:shape style="position:absolute;left:3675;top:16204;width:258;height:2" coordorigin="3675,16204" coordsize="258,0" path="m3675,16204l3933,16204e" filled="f" stroked="t" strokeweight=".715958pt" strokecolor="#3F3F3F">
                <v:path arrowok="t"/>
              </v:shape>
            </v:group>
            <v:group style="position:absolute;left:4974;top:16182;width:568;height:2" coordorigin="4974,16182" coordsize="568,2">
              <v:shape style="position:absolute;left:4974;top:16182;width:568;height:2" coordorigin="4974,16182" coordsize="568,0" path="m4974,16182l5542,16182e" filled="f" stroked="t" strokeweight=".715958pt" strokecolor="#5B5B5B">
                <v:path arrowok="t"/>
              </v:shape>
            </v:group>
            <v:group style="position:absolute;left:2520;top:16199;width:5575;height:2" coordorigin="2520,16199" coordsize="5575,2">
              <v:shape style="position:absolute;left:2520;top:16199;width:5575;height:2" coordorigin="2520,16199" coordsize="5575,0" path="m2520,16199l8095,16199e" filled="f" stroked="t" strokeweight=".954611pt" strokecolor="#646464">
                <v:path arrowok="t"/>
              </v:shape>
            </v:group>
            <v:group style="position:absolute;left:7403;top:14765;width:2;height:1427" coordorigin="7403,14765" coordsize="2,1427">
              <v:shape style="position:absolute;left:7403;top:14765;width:2;height:1427" coordorigin="7403,14765" coordsize="0,1427" path="m7403,16192l7403,14765e" filled="f" stroked="t" strokeweight=".238653pt" strokecolor="#6B6B6B">
                <v:path arrowok="t"/>
              </v:shape>
            </v:group>
            <v:group style="position:absolute;left:8396;top:16192;width:353;height:2" coordorigin="8396,16192" coordsize="353,2">
              <v:shape style="position:absolute;left:8396;top:16192;width:353;height:2" coordorigin="8396,16192" coordsize="353,0" path="m8396,16192l8749,16192e" filled="f" stroked="t" strokeweight=".477306pt" strokecolor="#3B3B3B">
                <v:path arrowok="t"/>
              </v:shape>
            </v:group>
            <v:group style="position:absolute;left:8692;top:16192;width:549;height:2" coordorigin="8692,16192" coordsize="549,2">
              <v:shape style="position:absolute;left:8692;top:16192;width:549;height:2" coordorigin="8692,16192" coordsize="549,0" path="m8692,16192l9241,16192e" filled="f" stroked="t" strokeweight=".477306pt" strokecolor="#5B5B5B">
                <v:path arrowok="t"/>
              </v:shape>
            </v:group>
            <v:group style="position:absolute;left:10000;top:16187;width:511;height:2" coordorigin="10000,16187" coordsize="511,2">
              <v:shape style="position:absolute;left:10000;top:16187;width:511;height:2" coordorigin="10000,16187" coordsize="511,0" path="m10000,16187l10510,16187e" filled="f" stroked="t" strokeweight=".477306pt" strokecolor="#5B5B5B">
                <v:path arrowok="t"/>
              </v:shape>
            </v:group>
            <v:group style="position:absolute;left:7732;top:16190;width:3919;height:2" coordorigin="7732,16190" coordsize="3919,2">
              <v:shape style="position:absolute;left:7732;top:16190;width:3919;height:2" coordorigin="7732,16190" coordsize="3919,0" path="m7732,16190l11651,16190e" filled="f" stroked="t" strokeweight=".715958pt" strokecolor="#646464">
                <v:path arrowok="t"/>
              </v:shape>
            </v:group>
            <v:group style="position:absolute;left:11618;top:14765;width:2;height:1427" coordorigin="11618,14765" coordsize="2,1427">
              <v:shape style="position:absolute;left:11618;top:14765;width:2;height:1427" coordorigin="11618,14765" coordsize="0,1427" path="m11618,16192l11618,14765e" filled="f" stroked="t" strokeweight=".238653pt" strokecolor="#5B5B5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2"/>
          <w:szCs w:val="12"/>
          <w:color w:val="3B3B3B"/>
          <w:w w:val="135"/>
          <w:position w:val="-2"/>
        </w:rPr>
        <w:t>(</w:t>
      </w:r>
      <w:r>
        <w:rPr>
          <w:rFonts w:ascii="Times New Roman" w:hAnsi="Times New Roman" w:cs="Times New Roman" w:eastAsia="Times New Roman"/>
          <w:sz w:val="12"/>
          <w:szCs w:val="12"/>
          <w:color w:val="3B3B3B"/>
          <w:w w:val="134"/>
          <w:position w:val="-2"/>
        </w:rPr>
        <w:t>;j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w w:val="100"/>
          <w:position w:val="0"/>
        </w:rPr>
      </w:r>
    </w:p>
    <w:p>
      <w:pPr>
        <w:spacing w:before="0" w:after="0" w:line="187" w:lineRule="exact"/>
        <w:ind w:left="269" w:right="-68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B3B3B"/>
          <w:spacing w:val="0"/>
          <w:w w:val="50"/>
        </w:rPr>
        <w:t>::ı::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auto"/>
        <w:ind w:right="-79"/>
        <w:jc w:val="left"/>
        <w:tabs>
          <w:tab w:pos="10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2"/>
          <w:szCs w:val="22"/>
          <w:color w:val="565657"/>
          <w:w w:val="83"/>
          <w:position w:val="1"/>
        </w:rPr>
        <w:t>Itfaiy</w:t>
      </w:r>
      <w:r>
        <w:rPr>
          <w:rFonts w:ascii="Arial" w:hAnsi="Arial" w:cs="Arial" w:eastAsia="Arial"/>
          <w:sz w:val="22"/>
          <w:szCs w:val="22"/>
          <w:color w:val="565657"/>
          <w:w w:val="84"/>
          <w:position w:val="1"/>
        </w:rPr>
        <w:t>e</w:t>
      </w:r>
      <w:r>
        <w:rPr>
          <w:rFonts w:ascii="Arial" w:hAnsi="Arial" w:cs="Arial" w:eastAsia="Arial"/>
          <w:sz w:val="22"/>
          <w:szCs w:val="22"/>
          <w:color w:val="565657"/>
          <w:spacing w:val="-28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565657"/>
          <w:spacing w:val="0"/>
          <w:w w:val="78"/>
          <w:b/>
          <w:bCs/>
          <w:position w:val="1"/>
        </w:rPr>
        <w:t>M</w:t>
      </w:r>
      <w:r>
        <w:rPr>
          <w:rFonts w:ascii="Arial" w:hAnsi="Arial" w:cs="Arial" w:eastAsia="Arial"/>
          <w:sz w:val="25"/>
          <w:szCs w:val="25"/>
          <w:color w:val="565657"/>
          <w:spacing w:val="-50"/>
          <w:w w:val="78"/>
          <w:b/>
          <w:bCs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565657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5"/>
          <w:szCs w:val="25"/>
          <w:color w:val="565657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24"/>
          <w:szCs w:val="24"/>
          <w:color w:val="565657"/>
          <w:spacing w:val="0"/>
          <w:w w:val="78"/>
          <w:b/>
          <w:bCs/>
          <w:position w:val="0"/>
        </w:rPr>
        <w:t>z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78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5"/>
          <w:szCs w:val="25"/>
          <w:color w:val="3B3B3B"/>
          <w:spacing w:val="1"/>
          <w:w w:val="68"/>
          <w:b/>
          <w:bCs/>
        </w:rPr>
        <w:t>m</w:t>
      </w:r>
      <w:r>
        <w:rPr>
          <w:rFonts w:ascii="Arial" w:hAnsi="Arial" w:cs="Arial" w:eastAsia="Arial"/>
          <w:sz w:val="22"/>
          <w:szCs w:val="22"/>
          <w:color w:val="565657"/>
          <w:spacing w:val="-2"/>
          <w:w w:val="91"/>
          <w:i/>
        </w:rPr>
        <w:t>i</w:t>
      </w:r>
      <w:r>
        <w:rPr>
          <w:rFonts w:ascii="Arial" w:hAnsi="Arial" w:cs="Arial" w:eastAsia="Arial"/>
          <w:sz w:val="22"/>
          <w:szCs w:val="22"/>
          <w:color w:val="3B3B3B"/>
          <w:spacing w:val="9"/>
          <w:w w:val="73"/>
          <w:i/>
        </w:rPr>
        <w:t>r</w:t>
      </w:r>
      <w:r>
        <w:rPr>
          <w:rFonts w:ascii="Arial" w:hAnsi="Arial" w:cs="Arial" w:eastAsia="Arial"/>
          <w:sz w:val="22"/>
          <w:szCs w:val="22"/>
          <w:color w:val="8C8E8E"/>
          <w:spacing w:val="0"/>
          <w:w w:val="73"/>
          <w:i/>
        </w:rPr>
        <w:t>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itfai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65" w:lineRule="exact"/>
        <w:ind w:right="-79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B1B1B1"/>
          <w:spacing w:val="0"/>
          <w:w w:val="51"/>
        </w:rPr>
        <w:t>......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43" w:after="0" w:line="240" w:lineRule="auto"/>
        <w:ind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1"/>
          <w:szCs w:val="31"/>
          <w:color w:val="8C8E8E"/>
          <w:spacing w:val="0"/>
          <w:w w:val="55"/>
          <w:position w:val="-4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8C8E8E"/>
          <w:spacing w:val="0"/>
          <w:w w:val="55"/>
          <w:position w:val="-4"/>
        </w:rPr>
        <w:t>  </w:t>
      </w:r>
      <w:r>
        <w:rPr>
          <w:rFonts w:ascii="Times New Roman" w:hAnsi="Times New Roman" w:cs="Times New Roman" w:eastAsia="Times New Roman"/>
          <w:sz w:val="31"/>
          <w:szCs w:val="31"/>
          <w:color w:val="8C8E8E"/>
          <w:spacing w:val="20"/>
          <w:w w:val="55"/>
          <w:position w:val="-4"/>
        </w:rPr>
        <w:t> </w:t>
      </w:r>
      <w:r>
        <w:rPr>
          <w:rFonts w:ascii="Arial" w:hAnsi="Arial" w:cs="Arial" w:eastAsia="Arial"/>
          <w:sz w:val="15"/>
          <w:szCs w:val="15"/>
          <w:color w:val="6B6B6B"/>
          <w:spacing w:val="0"/>
          <w:w w:val="51"/>
          <w:i/>
          <w:position w:val="0"/>
        </w:rPr>
        <w:t>..</w:t>
      </w:r>
      <w:r>
        <w:rPr>
          <w:rFonts w:ascii="Arial" w:hAnsi="Arial" w:cs="Arial" w:eastAsia="Arial"/>
          <w:sz w:val="15"/>
          <w:szCs w:val="15"/>
          <w:color w:val="6B6B6B"/>
          <w:spacing w:val="2"/>
          <w:w w:val="51"/>
          <w:i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B1B1B1"/>
          <w:spacing w:val="0"/>
          <w:w w:val="51"/>
          <w:i/>
          <w:position w:val="0"/>
        </w:rPr>
        <w:t>..</w:t>
      </w:r>
      <w:r>
        <w:rPr>
          <w:rFonts w:ascii="Arial" w:hAnsi="Arial" w:cs="Arial" w:eastAsia="Arial"/>
          <w:sz w:val="23"/>
          <w:szCs w:val="23"/>
          <w:color w:val="B1B1B1"/>
          <w:spacing w:val="-44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B1B1B1"/>
          <w:spacing w:val="0"/>
          <w:w w:val="56"/>
          <w:i/>
          <w:position w:val="0"/>
        </w:rPr>
        <w:t>-</w:t>
      </w:r>
      <w:r>
        <w:rPr>
          <w:rFonts w:ascii="Times New Roman" w:hAnsi="Times New Roman" w:cs="Times New Roman" w:eastAsia="Times New Roman"/>
          <w:sz w:val="28"/>
          <w:szCs w:val="28"/>
          <w:color w:val="B1B1B1"/>
          <w:spacing w:val="-32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C8E8E"/>
          <w:spacing w:val="11"/>
          <w:w w:val="127"/>
          <w:i/>
          <w:position w:val="0"/>
        </w:rPr>
        <w:t>.</w:t>
      </w:r>
      <w:r>
        <w:rPr>
          <w:rFonts w:ascii="Arial" w:hAnsi="Arial" w:cs="Arial" w:eastAsia="Arial"/>
          <w:sz w:val="13"/>
          <w:szCs w:val="13"/>
          <w:color w:val="B1B1B1"/>
          <w:spacing w:val="0"/>
          <w:w w:val="82"/>
          <w:position w:val="0"/>
        </w:rPr>
        <w:t>.</w:t>
      </w:r>
      <w:r>
        <w:rPr>
          <w:rFonts w:ascii="Arial" w:hAnsi="Arial" w:cs="Arial" w:eastAsia="Arial"/>
          <w:sz w:val="13"/>
          <w:szCs w:val="13"/>
          <w:color w:val="B1B1B1"/>
          <w:spacing w:val="9"/>
          <w:w w:val="83"/>
          <w:position w:val="0"/>
        </w:rPr>
        <w:t>-</w:t>
      </w:r>
      <w:r>
        <w:rPr>
          <w:rFonts w:ascii="Arial" w:hAnsi="Arial" w:cs="Arial" w:eastAsia="Arial"/>
          <w:sz w:val="13"/>
          <w:szCs w:val="13"/>
          <w:color w:val="8C8E8E"/>
          <w:spacing w:val="0"/>
          <w:w w:val="115"/>
          <w:position w:val="0"/>
        </w:rPr>
        <w:t>-</w:t>
      </w:r>
      <w:r>
        <w:rPr>
          <w:rFonts w:ascii="Arial" w:hAnsi="Arial" w:cs="Arial" w:eastAsia="Arial"/>
          <w:sz w:val="13"/>
          <w:szCs w:val="13"/>
          <w:color w:val="8C8E8E"/>
          <w:spacing w:val="-13"/>
          <w:w w:val="114"/>
          <w:position w:val="0"/>
        </w:rPr>
        <w:t>'</w:t>
      </w:r>
      <w:r>
        <w:rPr>
          <w:rFonts w:ascii="Arial" w:hAnsi="Arial" w:cs="Arial" w:eastAsia="Arial"/>
          <w:sz w:val="13"/>
          <w:szCs w:val="13"/>
          <w:color w:val="B1B1B1"/>
          <w:spacing w:val="0"/>
          <w:w w:val="147"/>
          <w:position w:val="0"/>
        </w:rPr>
        <w:t>·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0"/>
          <w:cols w:num="6" w:equalWidth="0">
            <w:col w:w="413" w:space="2085"/>
            <w:col w:w="1124" w:space="671"/>
            <w:col w:w="293" w:space="705"/>
            <w:col w:w="807" w:space="2887"/>
            <w:col w:w="199" w:space="116"/>
            <w:col w:w="2320"/>
          </w:cols>
        </w:sectPr>
      </w:pPr>
      <w:rPr/>
    </w:p>
    <w:p>
      <w:pPr>
        <w:spacing w:before="92" w:after="0" w:line="212" w:lineRule="auto"/>
        <w:ind w:left="590" w:right="-152" w:firstLine="45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88"/>
          <w:szCs w:val="88"/>
          <w:color w:val="232426"/>
          <w:spacing w:val="-383"/>
          <w:w w:val="171"/>
          <w:b/>
          <w:bCs/>
          <w:i/>
          <w:position w:val="11"/>
        </w:rPr>
        <w:t>l</w:t>
      </w:r>
      <w:r>
        <w:rPr>
          <w:rFonts w:ascii="Arial" w:hAnsi="Arial" w:cs="Arial" w:eastAsia="Arial"/>
          <w:sz w:val="15"/>
          <w:szCs w:val="15"/>
          <w:color w:val="333434"/>
          <w:spacing w:val="5"/>
          <w:w w:val="116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333434"/>
          <w:spacing w:val="8"/>
          <w:w w:val="116"/>
          <w:position w:val="0"/>
        </w:rPr>
        <w:t>Z</w:t>
      </w:r>
      <w:r>
        <w:rPr>
          <w:rFonts w:ascii="Arial" w:hAnsi="Arial" w:cs="Arial" w:eastAsia="Arial"/>
          <w:sz w:val="15"/>
          <w:szCs w:val="15"/>
          <w:color w:val="232426"/>
          <w:spacing w:val="0"/>
          <w:w w:val="113"/>
          <w:position w:val="0"/>
        </w:rPr>
        <w:t>MIR</w:t>
      </w:r>
      <w:r>
        <w:rPr>
          <w:rFonts w:ascii="Arial" w:hAnsi="Arial" w:cs="Arial" w:eastAsia="Arial"/>
          <w:sz w:val="15"/>
          <w:szCs w:val="15"/>
          <w:color w:val="232426"/>
          <w:spacing w:val="0"/>
          <w:w w:val="113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232426"/>
          <w:spacing w:val="0"/>
          <w:w w:val="100"/>
          <w:b/>
          <w:bCs/>
          <w:position w:val="0"/>
        </w:rPr>
        <w:t>BÜYÜKŞEHIR</w:t>
      </w:r>
      <w:r>
        <w:rPr>
          <w:rFonts w:ascii="Arial" w:hAnsi="Arial" w:cs="Arial" w:eastAsia="Arial"/>
          <w:sz w:val="17"/>
          <w:szCs w:val="17"/>
          <w:color w:val="232426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33434"/>
          <w:spacing w:val="0"/>
          <w:w w:val="106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4" w:lineRule="auto"/>
        <w:ind w:left="365" w:right="4204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42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324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426"/>
          <w:spacing w:val="0"/>
          <w:w w:val="100"/>
        </w:rPr>
        <w:t>BÜYÜKŞEHiR</w:t>
      </w:r>
      <w:r>
        <w:rPr>
          <w:rFonts w:ascii="Times New Roman" w:hAnsi="Times New Roman" w:cs="Times New Roman" w:eastAsia="Times New Roman"/>
          <w:sz w:val="21"/>
          <w:szCs w:val="21"/>
          <w:color w:val="2324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426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3242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434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3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434"/>
          <w:spacing w:val="0"/>
          <w:w w:val="100"/>
        </w:rPr>
        <w:t>DAİRES</w:t>
      </w:r>
      <w:r>
        <w:rPr>
          <w:rFonts w:ascii="Times New Roman" w:hAnsi="Times New Roman" w:cs="Times New Roman" w:eastAsia="Times New Roman"/>
          <w:sz w:val="21"/>
          <w:szCs w:val="21"/>
          <w:color w:val="33343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33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426"/>
          <w:spacing w:val="0"/>
          <w:w w:val="101"/>
        </w:rPr>
        <w:t>BAŞKANLIÖI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426"/>
          <w:spacing w:val="0"/>
          <w:w w:val="107"/>
        </w:rPr>
        <w:t>itfaiyeYangı</w:t>
      </w:r>
      <w:r>
        <w:rPr>
          <w:rFonts w:ascii="Times New Roman" w:hAnsi="Times New Roman" w:cs="Times New Roman" w:eastAsia="Times New Roman"/>
          <w:sz w:val="21"/>
          <w:szCs w:val="21"/>
          <w:color w:val="232426"/>
          <w:spacing w:val="0"/>
          <w:w w:val="107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426"/>
          <w:spacing w:val="-2"/>
          <w:w w:val="10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4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324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324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42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324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426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3242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42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324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324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426"/>
          <w:spacing w:val="0"/>
          <w:w w:val="10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4" w:after="0" w:line="237" w:lineRule="exact"/>
        <w:ind w:left="1094" w:right="5005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426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21"/>
          <w:szCs w:val="21"/>
          <w:color w:val="2324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42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426"/>
          <w:spacing w:val="0"/>
          <w:w w:val="101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20" w:bottom="280" w:left="400" w:right="300"/>
          <w:cols w:num="2" w:equalWidth="0">
            <w:col w:w="1601" w:space="1651"/>
            <w:col w:w="7968"/>
          </w:cols>
        </w:sectPr>
      </w:pPr>
      <w:rPr/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35" w:after="0" w:line="240" w:lineRule="auto"/>
        <w:ind w:left="178" w:right="-20"/>
        <w:jc w:val="left"/>
        <w:tabs>
          <w:tab w:pos="1640" w:val="left"/>
          <w:tab w:pos="3120" w:val="left"/>
          <w:tab w:pos="5440" w:val="left"/>
          <w:tab w:pos="7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35"/>
        </w:rPr>
        <w:t>ayTarihi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15.05.2017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86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3"/>
          <w:w w:val="85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10"/>
        </w:rPr>
        <w:t>ildirimSıraNo: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19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-15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15:39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3"/>
        </w:rPr>
        <w:t>rreı:05388847110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132" w:right="-20"/>
        <w:jc w:val="left"/>
        <w:tabs>
          <w:tab w:pos="1640" w:val="left"/>
          <w:tab w:pos="3120" w:val="left"/>
          <w:tab w:pos="4440" w:val="left"/>
          <w:tab w:pos="5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15.05.2017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90"/>
        </w:rPr>
        <w:t>!Kay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9"/>
          <w:w w:val="9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9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5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3ı27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14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8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Kadi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1"/>
        </w:rPr>
        <w:t>YALDIZ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59" w:lineRule="auto"/>
        <w:ind w:left="137" w:right="5719" w:firstLine="-23"/>
        <w:jc w:val="left"/>
        <w:tabs>
          <w:tab w:pos="1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!Bildirile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34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Atatür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411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ALİAGA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Atatür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411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ALİAGA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6" w:lineRule="exact"/>
        <w:ind w:left="132" w:right="-20"/>
        <w:jc w:val="left"/>
        <w:tabs>
          <w:tab w:pos="1720" w:val="left"/>
          <w:tab w:pos="4180" w:val="left"/>
          <w:tab w:pos="552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angım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2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6" w:lineRule="exact"/>
        <w:ind w:left="132" w:right="-20"/>
        <w:jc w:val="left"/>
        <w:tabs>
          <w:tab w:pos="3580" w:val="left"/>
          <w:tab w:pos="6620" w:val="left"/>
          <w:tab w:pos="7420" w:val="left"/>
          <w:tab w:pos="8540" w:val="left"/>
          <w:tab w:pos="9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  <w:position w:val="-6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26"/>
          <w:position w:val="-6"/>
        </w:rPr>
        <w:t>tse: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  <w:position w:val="-6"/>
        </w:rPr>
      </w:r>
      <w:r>
        <w:rPr>
          <w:rFonts w:ascii="Arial" w:hAnsi="Arial" w:cs="Arial" w:eastAsia="Arial"/>
          <w:sz w:val="16"/>
          <w:szCs w:val="16"/>
          <w:color w:val="333434"/>
          <w:spacing w:val="0"/>
          <w:w w:val="97"/>
          <w:position w:val="-6"/>
        </w:rPr>
        <w:t>!Yapını</w:t>
      </w:r>
      <w:r>
        <w:rPr>
          <w:rFonts w:ascii="Arial" w:hAnsi="Arial" w:cs="Arial" w:eastAsia="Arial"/>
          <w:sz w:val="16"/>
          <w:szCs w:val="16"/>
          <w:color w:val="333434"/>
          <w:spacing w:val="0"/>
          <w:w w:val="97"/>
          <w:position w:val="-6"/>
        </w:rPr>
        <w:t>n</w:t>
      </w:r>
      <w:r>
        <w:rPr>
          <w:rFonts w:ascii="Arial" w:hAnsi="Arial" w:cs="Arial" w:eastAsia="Arial"/>
          <w:sz w:val="16"/>
          <w:szCs w:val="16"/>
          <w:color w:val="333434"/>
          <w:spacing w:val="-13"/>
          <w:w w:val="97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  <w:position w:val="-6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  <w:position w:val="-6"/>
        </w:rPr>
      </w:r>
      <w:r>
        <w:rPr>
          <w:rFonts w:ascii="Arial" w:hAnsi="Arial" w:cs="Arial" w:eastAsia="Arial"/>
          <w:sz w:val="16"/>
          <w:szCs w:val="16"/>
          <w:color w:val="333434"/>
          <w:spacing w:val="0"/>
          <w:w w:val="100"/>
          <w:position w:val="-6"/>
        </w:rPr>
        <w:t>lv</w:t>
      </w:r>
      <w:r>
        <w:rPr>
          <w:rFonts w:ascii="Arial" w:hAnsi="Arial" w:cs="Arial" w:eastAsia="Arial"/>
          <w:sz w:val="16"/>
          <w:szCs w:val="16"/>
          <w:color w:val="333434"/>
          <w:spacing w:val="0"/>
          <w:w w:val="100"/>
          <w:position w:val="-6"/>
        </w:rPr>
        <w:t>.</w:t>
      </w:r>
      <w:r>
        <w:rPr>
          <w:rFonts w:ascii="Arial" w:hAnsi="Arial" w:cs="Arial" w:eastAsia="Arial"/>
          <w:sz w:val="16"/>
          <w:szCs w:val="16"/>
          <w:color w:val="333434"/>
          <w:spacing w:val="1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61"/>
          <w:position w:val="-6"/>
        </w:rPr>
        <w:t>11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6"/>
          <w:szCs w:val="26"/>
          <w:color w:val="232426"/>
          <w:spacing w:val="0"/>
          <w:w w:val="100"/>
          <w:position w:val="-6"/>
        </w:rPr>
        <w:t>ş</w:t>
      </w:r>
      <w:r>
        <w:rPr>
          <w:rFonts w:ascii="Times New Roman" w:hAnsi="Times New Roman" w:cs="Times New Roman" w:eastAsia="Times New Roman"/>
          <w:sz w:val="26"/>
          <w:szCs w:val="26"/>
          <w:color w:val="232426"/>
          <w:spacing w:val="2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  <w:position w:val="-6"/>
        </w:rPr>
        <w:t>kl'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  <w:position w:val="-6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  <w:position w:val="-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4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65"/>
          <w:position w:val="-6"/>
        </w:rPr>
        <w:t>11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  <w:position w:val="-6"/>
        </w:rPr>
      </w:r>
      <w:r>
        <w:rPr>
          <w:rFonts w:ascii="Arial" w:hAnsi="Arial" w:cs="Arial" w:eastAsia="Arial"/>
          <w:sz w:val="27"/>
          <w:szCs w:val="27"/>
          <w:color w:val="232426"/>
          <w:spacing w:val="0"/>
          <w:w w:val="176"/>
          <w:position w:val="-6"/>
        </w:rPr>
        <w:t>ı</w:t>
      </w:r>
      <w:r>
        <w:rPr>
          <w:rFonts w:ascii="Arial" w:hAnsi="Arial" w:cs="Arial" w:eastAsia="Arial"/>
          <w:sz w:val="27"/>
          <w:szCs w:val="27"/>
          <w:color w:val="232426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7"/>
          <w:szCs w:val="27"/>
          <w:color w:val="232426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  <w:position w:val="-6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  <w:position w:val="-6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  <w:position w:val="-6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3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  <w:position w:val="-6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  <w:position w:val="-6"/>
        </w:rPr>
        <w:t>Yurt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300"/>
        </w:sectPr>
      </w:pPr>
      <w:rPr/>
    </w:p>
    <w:p>
      <w:pPr>
        <w:spacing w:before="0" w:after="0" w:line="190" w:lineRule="exact"/>
        <w:ind w:left="3607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53.481079pt;margin-top:9.5064pt;width:11.495001pt;height:.1pt;mso-position-horizontal-relative:page;mso-position-vertical-relative:paragraph;z-index:-16365" coordorigin="7070,190" coordsize="230,2">
            <v:shape style="position:absolute;left:7070;top:190;width:230;height:2" coordorigin="7070,190" coordsize="230,0" path="m7070,190l7300,190e" filled="f" stroked="t" strokeweight=".38pt" strokecolor="#45474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72"/>
        </w:rPr>
        <w:t>Ka.ıı.i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7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7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5"/>
          <w:w w:val="7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ABABA"/>
          <w:spacing w:val="-3"/>
          <w:w w:val="14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BABABA"/>
          <w:spacing w:val="-23"/>
          <w:w w:val="143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-36"/>
          <w:w w:val="6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106"/>
          <w:w w:val="8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61"/>
        </w:rPr>
        <w:t>::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-37"/>
          <w:w w:val="6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31"/>
        </w:rPr>
        <w:t>!.Ilii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15"/>
          <w:w w:val="3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-39"/>
          <w:w w:val="7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3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-8"/>
          <w:w w:val="7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A8A8A8"/>
          <w:spacing w:val="-41"/>
          <w:w w:val="7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-15"/>
          <w:w w:val="7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A8A8A8"/>
          <w:spacing w:val="0"/>
          <w:w w:val="78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A8A8A8"/>
          <w:spacing w:val="-1"/>
          <w:w w:val="78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0"/>
          <w:w w:val="66"/>
        </w:rPr>
        <w:t>-'</w:t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-58"/>
          <w:w w:val="66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93"/>
          <w:w w:val="9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0"/>
          <w:w w:val="99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0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434"/>
          <w:w w:val="66"/>
        </w:rPr>
        <w:t>a_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17"/>
          <w:w w:val="6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-71"/>
          <w:w w:val="119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95"/>
        </w:rPr>
        <w:t>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0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426"/>
          <w:w w:val="104"/>
        </w:rPr>
        <w:t>e_ı_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4"/>
          <w:w w:val="10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29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-16"/>
          <w:w w:val="129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238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75"/>
        </w:rPr>
        <w:t>an_ı_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-121"/>
          <w:w w:val="75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14"/>
          <w:w w:val="119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56"/>
        </w:rPr>
        <w:t>a_y_a_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5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0" w:lineRule="exact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426"/>
          <w:w w:val="63"/>
        </w:rPr>
        <w:t>o_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-3"/>
          <w:w w:val="63"/>
        </w:rPr>
        <w:t>ş</w:t>
      </w:r>
      <w:r>
        <w:rPr>
          <w:rFonts w:ascii="Arial" w:hAnsi="Arial" w:cs="Arial" w:eastAsia="Arial"/>
          <w:sz w:val="17"/>
          <w:szCs w:val="17"/>
          <w:color w:val="464848"/>
          <w:spacing w:val="0"/>
          <w:w w:val="505"/>
        </w:rPr>
        <w:t>-</w:t>
      </w:r>
      <w:r>
        <w:rPr>
          <w:rFonts w:ascii="Arial" w:hAnsi="Arial" w:cs="Arial" w:eastAsia="Arial"/>
          <w:sz w:val="17"/>
          <w:szCs w:val="17"/>
          <w:color w:val="464848"/>
          <w:spacing w:val="0"/>
          <w:w w:val="100"/>
        </w:rPr>
        <w:t>  </w:t>
      </w:r>
      <w:r>
        <w:rPr>
          <w:rFonts w:ascii="Arial" w:hAnsi="Arial" w:cs="Arial" w:eastAsia="Arial"/>
          <w:sz w:val="17"/>
          <w:szCs w:val="17"/>
          <w:color w:val="464848"/>
          <w:spacing w:val="18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232426"/>
          <w:spacing w:val="0"/>
          <w:w w:val="505"/>
        </w:rPr>
        <w:t>-</w:t>
      </w:r>
      <w:r>
        <w:rPr>
          <w:rFonts w:ascii="Arial" w:hAnsi="Arial" w:cs="Arial" w:eastAsia="Arial"/>
          <w:sz w:val="17"/>
          <w:szCs w:val="17"/>
          <w:color w:val="232426"/>
          <w:spacing w:val="-79"/>
          <w:w w:val="505"/>
        </w:rPr>
        <w:t> </w:t>
      </w:r>
      <w:r>
        <w:rPr>
          <w:rFonts w:ascii="Arial" w:hAnsi="Arial" w:cs="Arial" w:eastAsia="Arial"/>
          <w:sz w:val="17"/>
          <w:szCs w:val="17"/>
          <w:color w:val="464848"/>
          <w:spacing w:val="0"/>
          <w:w w:val="505"/>
        </w:rPr>
        <w:t>-</w:t>
      </w:r>
      <w:r>
        <w:rPr>
          <w:rFonts w:ascii="Arial" w:hAnsi="Arial" w:cs="Arial" w:eastAsia="Arial"/>
          <w:sz w:val="17"/>
          <w:szCs w:val="17"/>
          <w:color w:val="464848"/>
          <w:spacing w:val="0"/>
          <w:w w:val="100"/>
        </w:rPr>
        <w:t>  </w:t>
      </w:r>
      <w:r>
        <w:rPr>
          <w:rFonts w:ascii="Arial" w:hAnsi="Arial" w:cs="Arial" w:eastAsia="Arial"/>
          <w:sz w:val="17"/>
          <w:szCs w:val="17"/>
          <w:color w:val="464848"/>
          <w:spacing w:val="18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232426"/>
          <w:spacing w:val="0"/>
          <w:w w:val="439"/>
        </w:rPr>
        <w:t>---</w:t>
      </w:r>
      <w:r>
        <w:rPr>
          <w:rFonts w:ascii="Arial" w:hAnsi="Arial" w:cs="Arial" w:eastAsia="Arial"/>
          <w:sz w:val="17"/>
          <w:szCs w:val="17"/>
          <w:color w:val="232426"/>
          <w:spacing w:val="-83"/>
          <w:w w:val="439"/>
        </w:rPr>
        <w:t> </w:t>
      </w:r>
      <w:r>
        <w:rPr>
          <w:rFonts w:ascii="Arial" w:hAnsi="Arial" w:cs="Arial" w:eastAsia="Arial"/>
          <w:sz w:val="17"/>
          <w:szCs w:val="17"/>
          <w:color w:val="464848"/>
          <w:spacing w:val="0"/>
          <w:w w:val="139"/>
        </w:rPr>
        <w:t>-j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300"/>
          <w:cols w:num="4" w:equalWidth="0">
            <w:col w:w="6690" w:space="163"/>
            <w:col w:w="384" w:space="161"/>
            <w:col w:w="1567" w:space="246"/>
            <w:col w:w="2009"/>
          </w:cols>
        </w:sectPr>
      </w:pPr>
      <w:rPr/>
    </w:p>
    <w:p>
      <w:pPr>
        <w:spacing w:before="0" w:after="0" w:line="309" w:lineRule="exact"/>
        <w:ind w:left="3962" w:right="-20"/>
        <w:jc w:val="left"/>
        <w:tabs>
          <w:tab w:pos="4400" w:val="left"/>
          <w:tab w:pos="4980" w:val="left"/>
          <w:tab w:pos="5460" w:val="left"/>
          <w:tab w:pos="5940" w:val="left"/>
          <w:tab w:pos="6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76.718353pt;margin-top:.0064pt;width:17.195001pt;height:.1pt;mso-position-horizontal-relative:page;mso-position-vertical-relative:paragraph;z-index:-16364" coordorigin="7534,0" coordsize="344,2">
            <v:shape style="position:absolute;left:7534;top:0;width:344;height:2" coordorigin="7534,0" coordsize="344,0" path="m7534,0l7878,0e" filled="f" stroked="t" strokeweight=".38pt" strokecolor="#454747">
              <v:path arrowok="t"/>
            </v:shape>
          </v:group>
          <w10:wrap type="none"/>
        </w:pict>
      </w:r>
      <w:r>
        <w:rPr/>
        <w:pict>
          <v:group style="position:absolute;margin-left:468.05484pt;margin-top:.0064pt;width:17.195001pt;height:.1pt;mso-position-horizontal-relative:page;mso-position-vertical-relative:paragraph;z-index:-16363" coordorigin="9361,0" coordsize="344,2">
            <v:shape style="position:absolute;left:9361;top:0;width:344;height:2" coordorigin="9361,0" coordsize="344,0" path="m9361,0l9705,0e" filled="f" stroked="t" strokeweight=".38pt" strokecolor="#454747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7"/>
          <w:szCs w:val="27"/>
          <w:color w:val="232426"/>
          <w:spacing w:val="0"/>
          <w:w w:val="100"/>
        </w:rPr>
        <w:t>*</w:t>
      </w:r>
      <w:r>
        <w:rPr>
          <w:rFonts w:ascii="Arial" w:hAnsi="Arial" w:cs="Arial" w:eastAsia="Arial"/>
          <w:sz w:val="27"/>
          <w:szCs w:val="27"/>
          <w:color w:val="232426"/>
          <w:spacing w:val="0"/>
          <w:w w:val="100"/>
        </w:rPr>
        <w:tab/>
      </w:r>
      <w:r>
        <w:rPr>
          <w:rFonts w:ascii="Arial" w:hAnsi="Arial" w:cs="Arial" w:eastAsia="Arial"/>
          <w:sz w:val="27"/>
          <w:szCs w:val="27"/>
          <w:color w:val="232426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232426"/>
          <w:spacing w:val="0"/>
          <w:w w:val="42"/>
        </w:rPr>
        <w:t>1</w:t>
      </w:r>
      <w:r>
        <w:rPr>
          <w:rFonts w:ascii="Arial" w:hAnsi="Arial" w:cs="Arial" w:eastAsia="Arial"/>
          <w:sz w:val="20"/>
          <w:szCs w:val="20"/>
          <w:color w:val="232426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232426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464848"/>
          <w:spacing w:val="0"/>
          <w:w w:val="42"/>
        </w:rPr>
        <w:t>1</w:t>
      </w:r>
      <w:r>
        <w:rPr>
          <w:rFonts w:ascii="Arial" w:hAnsi="Arial" w:cs="Arial" w:eastAsia="Arial"/>
          <w:sz w:val="20"/>
          <w:szCs w:val="20"/>
          <w:color w:val="464848"/>
          <w:spacing w:val="-21"/>
          <w:w w:val="42"/>
        </w:rPr>
        <w:t> </w:t>
      </w:r>
      <w:r>
        <w:rPr>
          <w:rFonts w:ascii="Arial" w:hAnsi="Arial" w:cs="Arial" w:eastAsia="Arial"/>
          <w:sz w:val="20"/>
          <w:szCs w:val="20"/>
          <w:color w:val="464848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464848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BABABA"/>
          <w:spacing w:val="0"/>
          <w:w w:val="42"/>
        </w:rPr>
        <w:t>1</w:t>
      </w:r>
      <w:r>
        <w:rPr>
          <w:rFonts w:ascii="Arial" w:hAnsi="Arial" w:cs="Arial" w:eastAsia="Arial"/>
          <w:sz w:val="20"/>
          <w:szCs w:val="20"/>
          <w:color w:val="BABABA"/>
          <w:spacing w:val="-21"/>
          <w:w w:val="42"/>
        </w:rPr>
        <w:t> </w:t>
      </w:r>
      <w:r>
        <w:rPr>
          <w:rFonts w:ascii="Arial" w:hAnsi="Arial" w:cs="Arial" w:eastAsia="Arial"/>
          <w:sz w:val="20"/>
          <w:szCs w:val="20"/>
          <w:color w:val="BABABA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BABABA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333434"/>
          <w:spacing w:val="0"/>
          <w:w w:val="42"/>
        </w:rPr>
        <w:t>1</w:t>
      </w:r>
      <w:r>
        <w:rPr>
          <w:rFonts w:ascii="Arial" w:hAnsi="Arial" w:cs="Arial" w:eastAsia="Arial"/>
          <w:sz w:val="17"/>
          <w:szCs w:val="17"/>
          <w:color w:val="333434"/>
          <w:spacing w:val="-10"/>
          <w:w w:val="42"/>
        </w:rPr>
        <w:t> </w:t>
      </w:r>
      <w:r>
        <w:rPr>
          <w:rFonts w:ascii="Arial" w:hAnsi="Arial" w:cs="Arial" w:eastAsia="Arial"/>
          <w:sz w:val="17"/>
          <w:szCs w:val="17"/>
          <w:color w:val="333434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33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93"/>
        </w:rPr>
        <w:t>[Yangını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1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4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15:55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9" w:after="0" w:line="240" w:lineRule="auto"/>
        <w:ind w:left="132" w:right="-20"/>
        <w:jc w:val="left"/>
        <w:tabs>
          <w:tab w:pos="2120" w:val="left"/>
          <w:tab w:pos="5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2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-4"/>
          <w:w w:val="10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3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5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0"/>
        </w:rPr>
        <w:t>llGra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4"/>
          <w:w w:val="100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12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6" w:after="0" w:line="214" w:lineRule="exact"/>
        <w:ind w:left="22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227"/>
          <w:position w:val="-1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"/>
          <w:w w:val="22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3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-23"/>
          <w:w w:val="13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  <w:position w:val="-1"/>
        </w:rPr>
        <w:t>Hacı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  <w:position w:val="-1"/>
        </w:rPr>
        <w:t>Efe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1"/>
          <w:position w:val="-1"/>
        </w:rPr>
        <w:t>BARBAROS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300"/>
        </w:sectPr>
      </w:pPr>
      <w:rPr/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3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right="-69"/>
        <w:jc w:val="left"/>
        <w:tabs>
          <w:tab w:pos="2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12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5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8"/>
        </w:rPr>
        <w:t>15:40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14" w:lineRule="exact"/>
        <w:ind w:left="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5"/>
          <w:position w:val="-1"/>
        </w:rPr>
        <w:t>918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3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8"/>
        </w:rPr>
        <w:t>15:42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300"/>
          <w:cols w:num="3" w:equalWidth="0">
            <w:col w:w="606" w:space="1525"/>
            <w:col w:w="3931" w:space="1551"/>
            <w:col w:w="3607"/>
          </w:cols>
        </w:sectPr>
      </w:pPr>
      <w:rPr/>
    </w:p>
    <w:p>
      <w:pPr>
        <w:spacing w:before="0" w:after="0" w:line="217" w:lineRule="exact"/>
        <w:ind w:left="13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5" w:right="-5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5"/>
        </w:rPr>
        <w:t>664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5"/>
        </w:rPr>
        <w:t>368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Anza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14" w:lineRule="exact"/>
        <w:ind w:left="1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56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9"/>
          <w:w w:val="5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  <w:position w:val="-1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  <w:position w:val="-1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GeJj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15:45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300"/>
          <w:cols w:num="4" w:equalWidth="0">
            <w:col w:w="649" w:space="2655"/>
            <w:col w:w="859" w:space="477"/>
            <w:col w:w="2116" w:space="285"/>
            <w:col w:w="4179"/>
          </w:cols>
        </w:sectPr>
      </w:pPr>
      <w:rPr/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1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6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9" w:lineRule="auto"/>
        <w:ind w:left="2145" w:right="1079" w:firstLine="-166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'ımcı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8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34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1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95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14" w:lineRule="exact"/>
        <w:ind w:left="214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  <w:position w:val="-1"/>
        </w:rPr>
        <w:t>Adı-Soyad1: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7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848"/>
          <w:w w:val="91"/>
        </w:rPr>
        <w:t>Em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niyet-Jandarma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3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1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-3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1"/>
        </w:rPr>
        <w:t>15:45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Doğal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-6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az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right="-20"/>
        <w:jc w:val="left"/>
        <w:tabs>
          <w:tab w:pos="2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-2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300"/>
          <w:cols w:num="2" w:equalWidth="0">
            <w:col w:w="4272" w:space="362"/>
            <w:col w:w="6586"/>
          </w:cols>
        </w:sectPr>
      </w:pPr>
      <w:rPr/>
    </w:p>
    <w:p>
      <w:pPr>
        <w:spacing w:before="22" w:after="0" w:line="240" w:lineRule="auto"/>
        <w:ind w:left="132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3"/>
        </w:rPr>
        <w:t>Görüldügü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1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9" w:lineRule="auto"/>
        <w:ind w:left="65" w:right="413" w:firstLine="-6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varıldıgında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daha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öncede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426"/>
          <w:spacing w:val="0"/>
          <w:w w:val="92"/>
        </w:rPr>
        <w:t>yur</w:t>
      </w:r>
      <w:r>
        <w:rPr>
          <w:rFonts w:ascii="Times New Roman" w:hAnsi="Times New Roman" w:cs="Times New Roman" w:eastAsia="Times New Roman"/>
          <w:sz w:val="21"/>
          <w:szCs w:val="21"/>
          <w:color w:val="232426"/>
          <w:spacing w:val="0"/>
          <w:w w:val="92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232426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olara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şu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anda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durumdaki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6.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Katının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35"/>
        </w:rPr>
        <w:t>evli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1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8"/>
        </w:rPr>
        <w:t>birşekilde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-3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oldul;ıl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4" w:lineRule="exact"/>
        <w:ind w:left="250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2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300"/>
          <w:cols w:num="2" w:equalWidth="0">
            <w:col w:w="1565" w:space="567"/>
            <w:col w:w="9088"/>
          </w:cols>
        </w:sectPr>
      </w:pPr>
      <w:rPr/>
    </w:p>
    <w:p>
      <w:pPr>
        <w:spacing w:before="8" w:after="0" w:line="240" w:lineRule="auto"/>
        <w:ind w:left="13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right="-69"/>
        <w:jc w:val="left"/>
        <w:tabs>
          <w:tab w:pos="1460" w:val="left"/>
          <w:tab w:pos="3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93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-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240" w:lineRule="auto"/>
        <w:ind w:left="1863" w:right="-20"/>
        <w:jc w:val="left"/>
        <w:tabs>
          <w:tab w:pos="334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ton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333434"/>
          <w:spacing w:val="0"/>
          <w:w w:val="52"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8" w:after="0" w:line="195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464848"/>
          <w:spacing w:val="0"/>
          <w:w w:val="87"/>
          <w:position w:val="-4"/>
        </w:rPr>
        <w:t>1K.K</w:t>
      </w:r>
      <w:r>
        <w:rPr>
          <w:rFonts w:ascii="Times New Roman" w:hAnsi="Times New Roman" w:cs="Times New Roman" w:eastAsia="Times New Roman"/>
          <w:sz w:val="21"/>
          <w:szCs w:val="21"/>
          <w:color w:val="464848"/>
          <w:spacing w:val="-9"/>
          <w:w w:val="87"/>
          <w:position w:val="-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32426"/>
          <w:spacing w:val="0"/>
          <w:w w:val="87"/>
          <w:position w:val="-4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232426"/>
          <w:spacing w:val="0"/>
          <w:w w:val="87"/>
          <w:position w:val="-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32426"/>
          <w:spacing w:val="15"/>
          <w:w w:val="87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434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309" w:lineRule="exact"/>
        <w:ind w:left="23" w:right="-20"/>
        <w:jc w:val="lef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464848"/>
          <w:spacing w:val="0"/>
          <w:w w:val="55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300"/>
          <w:cols w:num="3" w:equalWidth="0">
            <w:col w:w="1369" w:space="1789"/>
            <w:col w:w="4242" w:space="629"/>
            <w:col w:w="3191"/>
          </w:cols>
        </w:sectPr>
      </w:pPr>
      <w:rPr/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2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Söodürme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1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2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left="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sonund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426"/>
          <w:spacing w:val="0"/>
          <w:w w:val="100"/>
        </w:rPr>
        <w:t>6.</w:t>
      </w:r>
      <w:r>
        <w:rPr>
          <w:rFonts w:ascii="Times New Roman" w:hAnsi="Times New Roman" w:cs="Times New Roman" w:eastAsia="Times New Roman"/>
          <w:sz w:val="20"/>
          <w:szCs w:val="20"/>
          <w:color w:val="2324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Katında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daha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önce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yatakhane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olara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odada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ranza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426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2324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28" w:lineRule="exact"/>
        <w:ind w:left="53" w:right="61" w:firstLine="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7"/>
        </w:rPr>
        <w:t>atağı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6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odada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dola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426"/>
          <w:spacing w:val="0"/>
          <w:w w:val="100"/>
        </w:rPr>
        <w:t>6.</w:t>
      </w:r>
      <w:r>
        <w:rPr>
          <w:rFonts w:ascii="Times New Roman" w:hAnsi="Times New Roman" w:cs="Times New Roman" w:eastAsia="Times New Roman"/>
          <w:sz w:val="20"/>
          <w:szCs w:val="20"/>
          <w:color w:val="23242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katı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diğe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odaları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ısianma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islenmek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0"/>
        </w:rPr>
        <w:t>uretiyle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3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görmiiştür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7000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eşyada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3000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olma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üzere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toplamda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10.000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9"/>
        </w:rPr>
        <w:t>TL'dir.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8" w:lineRule="auto"/>
        <w:ind w:right="49" w:firstLine="10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daha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öncede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4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232426"/>
          <w:spacing w:val="0"/>
          <w:w w:val="100"/>
        </w:rPr>
        <w:t>yur</w:t>
      </w:r>
      <w:r>
        <w:rPr>
          <w:rFonts w:ascii="Arial" w:hAnsi="Arial" w:cs="Arial" w:eastAsia="Arial"/>
          <w:sz w:val="17"/>
          <w:szCs w:val="17"/>
          <w:color w:val="232426"/>
          <w:spacing w:val="0"/>
          <w:w w:val="100"/>
        </w:rPr>
        <w:t>t</w:t>
      </w:r>
      <w:r>
        <w:rPr>
          <w:rFonts w:ascii="Arial" w:hAnsi="Arial" w:cs="Arial" w:eastAsia="Arial"/>
          <w:sz w:val="17"/>
          <w:szCs w:val="17"/>
          <w:color w:val="2324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olara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şu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anda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durumdaki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426"/>
          <w:spacing w:val="0"/>
          <w:w w:val="100"/>
        </w:rPr>
        <w:t>6.</w:t>
      </w:r>
      <w:r>
        <w:rPr>
          <w:rFonts w:ascii="Times New Roman" w:hAnsi="Times New Roman" w:cs="Times New Roman" w:eastAsia="Times New Roman"/>
          <w:sz w:val="20"/>
          <w:szCs w:val="20"/>
          <w:color w:val="23242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Katında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sağda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odada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yatakhane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bölümünde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0"/>
        </w:rPr>
        <w:t>raştırma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5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kimligi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atılan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diişiirüle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unututa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98"/>
        </w:rPr>
        <w:t>izmari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89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ni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yata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battaniye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yorganları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96"/>
        </w:rPr>
        <w:t>lkanaatine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300"/>
          <w:cols w:num="2" w:equalWidth="0">
            <w:col w:w="1828" w:space="303"/>
            <w:col w:w="9089"/>
          </w:cols>
        </w:sectPr>
      </w:pPr>
      <w:rPr/>
    </w:p>
    <w:p>
      <w:pPr>
        <w:spacing w:before="5" w:after="0" w:line="240" w:lineRule="auto"/>
        <w:ind w:left="1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4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179" w:lineRule="exact"/>
        <w:ind w:left="132" w:right="-60"/>
        <w:jc w:val="left"/>
        <w:tabs>
          <w:tab w:pos="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232426"/>
          <w:spacing w:val="0"/>
          <w:w w:val="100"/>
          <w:i/>
          <w:position w:val="-3"/>
        </w:rPr>
        <w:t>r</w:t>
      </w:r>
      <w:r>
        <w:rPr>
          <w:rFonts w:ascii="Times New Roman" w:hAnsi="Times New Roman" w:cs="Times New Roman" w:eastAsia="Times New Roman"/>
          <w:sz w:val="13"/>
          <w:szCs w:val="13"/>
          <w:color w:val="232426"/>
          <w:spacing w:val="-26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232426"/>
          <w:spacing w:val="0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232426"/>
          <w:spacing w:val="0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-3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  <w:position w:val="-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8" w:lineRule="exact"/>
        <w:ind w:left="132" w:right="-9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4"/>
          <w:szCs w:val="34"/>
          <w:color w:val="333434"/>
          <w:spacing w:val="20"/>
          <w:w w:val="51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32426"/>
          <w:spacing w:val="0"/>
          <w:w w:val="49"/>
          <w:position w:val="1"/>
        </w:rPr>
        <w:t>c.</w:t>
      </w:r>
      <w:r>
        <w:rPr>
          <w:rFonts w:ascii="Times New Roman" w:hAnsi="Times New Roman" w:cs="Times New Roman" w:eastAsia="Times New Roman"/>
          <w:sz w:val="20"/>
          <w:szCs w:val="20"/>
          <w:color w:val="232426"/>
          <w:spacing w:val="-17"/>
          <w:w w:val="5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32426"/>
          <w:spacing w:val="0"/>
          <w:w w:val="13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32426"/>
          <w:spacing w:val="-19"/>
          <w:w w:val="13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3"/>
          <w:position w:val="1"/>
        </w:rPr>
        <w:t>5ı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  <w:position w:val="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3"/>
          <w:position w:val="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left="1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lfeslim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lsirketi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3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mniyet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ekiplerine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3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300"/>
          <w:cols w:num="3" w:equalWidth="0">
            <w:col w:w="1591" w:space="540"/>
            <w:col w:w="2576" w:space="1982"/>
            <w:col w:w="4531"/>
          </w:cols>
        </w:sectPr>
      </w:pPr>
      <w:rPr/>
    </w:p>
    <w:p>
      <w:pPr>
        <w:spacing w:before="22" w:after="0" w:line="240" w:lineRule="auto"/>
        <w:ind w:left="146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Dönoş_ıı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20"/>
        </w:rPr>
        <w:t>[arih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41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41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20"/>
        </w:rPr>
        <w:t>15.05.2017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235" w:right="-73"/>
        <w:jc w:val="left"/>
        <w:tabs>
          <w:tab w:pos="1020" w:val="left"/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Öltı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!GiDE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7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İP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Aliağa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2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29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426"/>
          <w:w w:val="107"/>
        </w:rPr>
        <w:t>Gitmiş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6"/>
          <w:w w:val="10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65E"/>
          <w:spacing w:val="0"/>
          <w:w w:val="600"/>
        </w:rPr>
        <w:t>//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left="1210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92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42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15"/>
        </w:rPr>
        <w:t>16:40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-36" w:right="77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190" w:right="112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left="-34" w:right="143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426"/>
          <w:w w:val="10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10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96" w:lineRule="exact"/>
        <w:ind w:left="201"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2426"/>
          <w:spacing w:val="0"/>
          <w:w w:val="56"/>
          <w:b/>
          <w:bCs/>
          <w:position w:val="-4"/>
        </w:rPr>
        <w:t>1</w:t>
      </w:r>
      <w:r>
        <w:rPr>
          <w:rFonts w:ascii="Times New Roman" w:hAnsi="Times New Roman" w:cs="Times New Roman" w:eastAsia="Times New Roman"/>
          <w:sz w:val="30"/>
          <w:szCs w:val="30"/>
          <w:color w:val="232426"/>
          <w:spacing w:val="33"/>
          <w:w w:val="56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32426"/>
          <w:spacing w:val="0"/>
          <w:w w:val="56"/>
          <w:position w:val="-4"/>
        </w:rPr>
        <w:t>B</w:t>
      </w:r>
      <w:r>
        <w:rPr>
          <w:rFonts w:ascii="Times New Roman" w:hAnsi="Times New Roman" w:cs="Times New Roman" w:eastAsia="Times New Roman"/>
          <w:sz w:val="29"/>
          <w:szCs w:val="29"/>
          <w:color w:val="232426"/>
          <w:spacing w:val="32"/>
          <w:w w:val="56"/>
          <w:position w:val="-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32426"/>
          <w:spacing w:val="0"/>
          <w:w w:val="56"/>
          <w:position w:val="-4"/>
        </w:rPr>
        <w:t>Man</w:t>
      </w:r>
      <w:r>
        <w:rPr>
          <w:rFonts w:ascii="Times New Roman" w:hAnsi="Times New Roman" w:cs="Times New Roman" w:eastAsia="Times New Roman"/>
          <w:sz w:val="29"/>
          <w:szCs w:val="29"/>
          <w:color w:val="232426"/>
          <w:spacing w:val="0"/>
          <w:w w:val="56"/>
          <w:position w:val="-4"/>
        </w:rPr>
        <w:t>s</w:t>
      </w:r>
      <w:r>
        <w:rPr>
          <w:rFonts w:ascii="Times New Roman" w:hAnsi="Times New Roman" w:cs="Times New Roman" w:eastAsia="Times New Roman"/>
          <w:sz w:val="29"/>
          <w:szCs w:val="29"/>
          <w:color w:val="232426"/>
          <w:spacing w:val="18"/>
          <w:w w:val="56"/>
          <w:position w:val="-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2426"/>
          <w:spacing w:val="0"/>
          <w:w w:val="56"/>
          <w:b/>
          <w:bCs/>
          <w:position w:val="-4"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51" w:lineRule="exact"/>
        <w:ind w:left="264" w:right="162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2426"/>
          <w:spacing w:val="0"/>
          <w:w w:val="82"/>
          <w:i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232426"/>
          <w:spacing w:val="0"/>
          <w:w w:val="82"/>
          <w:i/>
          <w:position w:val="1"/>
        </w:rPr>
        <w:t>  </w:t>
      </w:r>
      <w:r>
        <w:rPr>
          <w:rFonts w:ascii="Arial" w:hAnsi="Arial" w:cs="Arial" w:eastAsia="Arial"/>
          <w:sz w:val="19"/>
          <w:szCs w:val="19"/>
          <w:color w:val="232426"/>
          <w:spacing w:val="36"/>
          <w:w w:val="82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426"/>
          <w:spacing w:val="0"/>
          <w:w w:val="52"/>
          <w:i/>
          <w:position w:val="1"/>
        </w:rPr>
        <w:t>i'</w:t>
      </w:r>
      <w:r>
        <w:rPr>
          <w:rFonts w:ascii="Times New Roman" w:hAnsi="Times New Roman" w:cs="Times New Roman" w:eastAsia="Times New Roman"/>
          <w:sz w:val="20"/>
          <w:szCs w:val="20"/>
          <w:color w:val="232426"/>
          <w:spacing w:val="26"/>
          <w:w w:val="52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5"/>
          <w:position w:val="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400" w:right="300"/>
          <w:cols w:num="3" w:equalWidth="0">
            <w:col w:w="4575" w:space="185"/>
            <w:col w:w="2284" w:space="1424"/>
            <w:col w:w="2752"/>
          </w:cols>
        </w:sectPr>
      </w:pPr>
      <w:rPr/>
    </w:p>
    <w:p>
      <w:pPr>
        <w:spacing w:before="5" w:after="0" w:line="240" w:lineRule="auto"/>
        <w:ind w:right="-20"/>
        <w:jc w:val="righ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232426"/>
          <w:spacing w:val="0"/>
          <w:w w:val="277"/>
        </w:rPr>
        <w:t>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1" w:after="0" w:line="240" w:lineRule="auto"/>
        <w:ind w:left="1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2"/>
        </w:rPr>
        <w:t>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63" w:lineRule="exact"/>
        <w:ind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3677D3"/>
          <w:spacing w:val="0"/>
          <w:w w:val="100"/>
          <w:b/>
          <w:bCs/>
          <w:position w:val="-1"/>
        </w:rPr>
        <w:t>AY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left="2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6EA1F4"/>
          <w:spacing w:val="0"/>
          <w:w w:val="100"/>
        </w:rPr>
        <w:t>lti.</w:t>
      </w:r>
      <w:r>
        <w:rPr>
          <w:rFonts w:ascii="Arial" w:hAnsi="Arial" w:cs="Arial" w:eastAsia="Arial"/>
          <w:sz w:val="18"/>
          <w:szCs w:val="18"/>
          <w:color w:val="6EA1F4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EA1F4"/>
          <w:spacing w:val="36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EA1F4"/>
          <w:spacing w:val="-12"/>
          <w:w w:val="195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89B3F4"/>
          <w:spacing w:val="0"/>
          <w:w w:val="50"/>
        </w:rPr>
        <w:t>:.</w:t>
      </w:r>
      <w:r>
        <w:rPr>
          <w:rFonts w:ascii="Times New Roman" w:hAnsi="Times New Roman" w:cs="Times New Roman" w:eastAsia="Times New Roman"/>
          <w:sz w:val="16"/>
          <w:szCs w:val="16"/>
          <w:color w:val="89B3F4"/>
          <w:spacing w:val="0"/>
          <w:w w:val="51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color w:val="89B3F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9B3F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EA1F4"/>
          <w:spacing w:val="0"/>
          <w:w w:val="65"/>
        </w:rPr>
        <w:t>..</w:t>
      </w:r>
      <w:r>
        <w:rPr>
          <w:rFonts w:ascii="Times New Roman" w:hAnsi="Times New Roman" w:cs="Times New Roman" w:eastAsia="Times New Roman"/>
          <w:sz w:val="16"/>
          <w:szCs w:val="16"/>
          <w:color w:val="6EA1F4"/>
          <w:spacing w:val="-3"/>
          <w:w w:val="65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89B3F4"/>
          <w:spacing w:val="0"/>
          <w:w w:val="65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89B3F4"/>
          <w:spacing w:val="0"/>
          <w:w w:val="6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9B3F4"/>
          <w:spacing w:val="18"/>
          <w:w w:val="65"/>
        </w:rPr>
        <w:t> </w:t>
      </w:r>
      <w:r>
        <w:rPr>
          <w:rFonts w:ascii="Arial" w:hAnsi="Arial" w:cs="Arial" w:eastAsia="Arial"/>
          <w:sz w:val="18"/>
          <w:szCs w:val="18"/>
          <w:color w:val="6EA1F4"/>
          <w:spacing w:val="0"/>
          <w:w w:val="100"/>
        </w:rPr>
        <w:t>ıze</w:t>
      </w:r>
      <w:r>
        <w:rPr>
          <w:rFonts w:ascii="Arial" w:hAnsi="Arial" w:cs="Arial" w:eastAsia="Arial"/>
          <w:sz w:val="18"/>
          <w:szCs w:val="18"/>
          <w:color w:val="6EA1F4"/>
          <w:spacing w:val="0"/>
          <w:w w:val="100"/>
        </w:rPr>
        <w:t>y</w:t>
      </w:r>
      <w:r>
        <w:rPr>
          <w:rFonts w:ascii="Arial" w:hAnsi="Arial" w:cs="Arial" w:eastAsia="Arial"/>
          <w:sz w:val="18"/>
          <w:szCs w:val="18"/>
          <w:color w:val="6EA1F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A1F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6EA1F4"/>
          <w:spacing w:val="0"/>
          <w:w w:val="10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0360F4"/>
          <w:spacing w:val="0"/>
          <w:w w:val="9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0360F4"/>
          <w:spacing w:val="8"/>
          <w:w w:val="9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EA1F4"/>
          <w:spacing w:val="0"/>
          <w:w w:val="12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112"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6EA1F4"/>
          <w:spacing w:val="0"/>
          <w:w w:val="100"/>
        </w:rPr>
        <w:t>2.Posı</w:t>
      </w:r>
      <w:r>
        <w:rPr>
          <w:rFonts w:ascii="Arial" w:hAnsi="Arial" w:cs="Arial" w:eastAsia="Arial"/>
          <w:sz w:val="18"/>
          <w:szCs w:val="18"/>
          <w:color w:val="6EA1F4"/>
          <w:spacing w:val="0"/>
          <w:w w:val="100"/>
        </w:rPr>
        <w:t>a</w:t>
      </w:r>
      <w:r>
        <w:rPr>
          <w:rFonts w:ascii="Arial" w:hAnsi="Arial" w:cs="Arial" w:eastAsia="Arial"/>
          <w:sz w:val="18"/>
          <w:szCs w:val="18"/>
          <w:color w:val="6EA1F4"/>
          <w:spacing w:val="2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EA1F4"/>
          <w:spacing w:val="-6"/>
          <w:w w:val="100"/>
        </w:rPr>
        <w:t>G</w:t>
      </w:r>
      <w:r>
        <w:rPr>
          <w:rFonts w:ascii="Arial" w:hAnsi="Arial" w:cs="Arial" w:eastAsia="Arial"/>
          <w:sz w:val="18"/>
          <w:szCs w:val="18"/>
          <w:color w:val="0360F4"/>
          <w:spacing w:val="4"/>
          <w:w w:val="100"/>
        </w:rPr>
        <w:t>r</w:t>
      </w:r>
      <w:r>
        <w:rPr>
          <w:rFonts w:ascii="Arial" w:hAnsi="Arial" w:cs="Arial" w:eastAsia="Arial"/>
          <w:sz w:val="18"/>
          <w:szCs w:val="18"/>
          <w:color w:val="3B82F4"/>
          <w:spacing w:val="-7"/>
          <w:w w:val="100"/>
        </w:rPr>
        <w:t>u</w:t>
      </w:r>
      <w:r>
        <w:rPr>
          <w:rFonts w:ascii="Arial" w:hAnsi="Arial" w:cs="Arial" w:eastAsia="Arial"/>
          <w:sz w:val="18"/>
          <w:szCs w:val="18"/>
          <w:color w:val="6EA1F4"/>
          <w:spacing w:val="-2"/>
          <w:w w:val="100"/>
        </w:rPr>
        <w:t>p</w:t>
      </w:r>
      <w:r>
        <w:rPr>
          <w:rFonts w:ascii="Arial" w:hAnsi="Arial" w:cs="Arial" w:eastAsia="Arial"/>
          <w:sz w:val="18"/>
          <w:szCs w:val="18"/>
          <w:color w:val="0360F4"/>
          <w:spacing w:val="0"/>
          <w:w w:val="100"/>
        </w:rPr>
        <w:t>l</w:t>
      </w:r>
      <w:r>
        <w:rPr>
          <w:rFonts w:ascii="Arial" w:hAnsi="Arial" w:cs="Arial" w:eastAsia="Arial"/>
          <w:sz w:val="18"/>
          <w:szCs w:val="18"/>
          <w:color w:val="6EA1F4"/>
          <w:spacing w:val="0"/>
          <w:w w:val="100"/>
        </w:rPr>
        <w:t>ar</w:t>
      </w:r>
      <w:r>
        <w:rPr>
          <w:rFonts w:ascii="Arial" w:hAnsi="Arial" w:cs="Arial" w:eastAsia="Arial"/>
          <w:sz w:val="18"/>
          <w:szCs w:val="18"/>
          <w:color w:val="6EA1F4"/>
          <w:spacing w:val="3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360F4"/>
          <w:spacing w:val="0"/>
          <w:w w:val="104"/>
        </w:rPr>
        <w:t>Amiri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73" w:right="-153"/>
        <w:jc w:val="left"/>
        <w:tabs>
          <w:tab w:pos="1700" w:val="left"/>
        </w:tabs>
        <w:rPr>
          <w:rFonts w:ascii="Arial" w:hAnsi="Arial" w:cs="Arial" w:eastAsia="Arial"/>
          <w:sz w:val="78"/>
          <w:szCs w:val="78"/>
        </w:rPr>
      </w:pPr>
      <w:rPr/>
      <w:r>
        <w:rPr>
          <w:rFonts w:ascii="Arial" w:hAnsi="Arial" w:cs="Arial" w:eastAsia="Arial"/>
          <w:sz w:val="78"/>
          <w:szCs w:val="78"/>
          <w:color w:val="363D97"/>
          <w:spacing w:val="0"/>
          <w:w w:val="100"/>
          <w:i/>
        </w:rPr>
        <w:t>cd..</w:t>
      </w:r>
      <w:r>
        <w:rPr>
          <w:rFonts w:ascii="Arial" w:hAnsi="Arial" w:cs="Arial" w:eastAsia="Arial"/>
          <w:sz w:val="78"/>
          <w:szCs w:val="78"/>
          <w:color w:val="363D97"/>
          <w:spacing w:val="0"/>
          <w:w w:val="100"/>
          <w:i/>
        </w:rPr>
        <w:tab/>
      </w:r>
      <w:r>
        <w:rPr>
          <w:rFonts w:ascii="Arial" w:hAnsi="Arial" w:cs="Arial" w:eastAsia="Arial"/>
          <w:sz w:val="78"/>
          <w:szCs w:val="78"/>
          <w:color w:val="363D97"/>
          <w:spacing w:val="0"/>
          <w:w w:val="100"/>
          <w:i/>
        </w:rPr>
      </w:r>
      <w:r>
        <w:rPr>
          <w:rFonts w:ascii="Arial" w:hAnsi="Arial" w:cs="Arial" w:eastAsia="Arial"/>
          <w:sz w:val="78"/>
          <w:szCs w:val="78"/>
          <w:color w:val="363D97"/>
          <w:spacing w:val="0"/>
          <w:w w:val="100"/>
        </w:rPr>
        <w:t>/</w:t>
      </w:r>
      <w:r>
        <w:rPr>
          <w:rFonts w:ascii="Arial" w:hAnsi="Arial" w:cs="Arial" w:eastAsia="Arial"/>
          <w:sz w:val="78"/>
          <w:szCs w:val="78"/>
          <w:color w:val="000000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03.680004pt;height:49.92pt;mso-position-horizontal-relative:char;mso-position-vertical-relative:line" type="#_x0000_t75">
            <v:imagedata r:id="rId2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97" w:lineRule="exact"/>
        <w:ind w:left="185" w:right="-20"/>
        <w:jc w:val="left"/>
        <w:rPr>
          <w:rFonts w:ascii="Arial" w:hAnsi="Arial" w:cs="Arial" w:eastAsia="Arial"/>
          <w:sz w:val="45"/>
          <w:szCs w:val="45"/>
        </w:rPr>
      </w:pPr>
      <w:rPr/>
      <w:r>
        <w:rPr/>
        <w:pict>
          <v:shape style="position:absolute;margin-left:407.040009pt;margin-top:-73.647781pt;width:142.080002pt;height:90.239998pt;mso-position-horizontal-relative:page;mso-position-vertical-relative:paragraph;z-index:-16367" type="#_x0000_t75">
            <v:imagedata r:id="rId28" o:title=""/>
          </v:shape>
        </w:pict>
      </w:r>
      <w:r>
        <w:rPr>
          <w:rFonts w:ascii="Times New Roman" w:hAnsi="Times New Roman" w:cs="Times New Roman" w:eastAsia="Times New Roman"/>
          <w:sz w:val="38"/>
          <w:szCs w:val="38"/>
          <w:color w:val="333434"/>
          <w:spacing w:val="10"/>
          <w:w w:val="51"/>
          <w:i/>
          <w:position w:val="4"/>
        </w:rPr>
        <w:t>A</w:t>
      </w:r>
      <w:r>
        <w:rPr>
          <w:rFonts w:ascii="Arial" w:hAnsi="Arial" w:cs="Arial" w:eastAsia="Arial"/>
          <w:sz w:val="45"/>
          <w:szCs w:val="45"/>
          <w:color w:val="333434"/>
          <w:spacing w:val="-29"/>
          <w:w w:val="61"/>
          <w:position w:val="-13"/>
        </w:rPr>
        <w:t>f</w:t>
      </w:r>
      <w:r>
        <w:rPr>
          <w:rFonts w:ascii="Times New Roman" w:hAnsi="Times New Roman" w:cs="Times New Roman" w:eastAsia="Times New Roman"/>
          <w:sz w:val="38"/>
          <w:szCs w:val="38"/>
          <w:color w:val="363D97"/>
          <w:spacing w:val="-191"/>
          <w:w w:val="75"/>
          <w:i/>
          <w:position w:val="4"/>
        </w:rPr>
        <w:t>A</w:t>
      </w:r>
      <w:r>
        <w:rPr>
          <w:rFonts w:ascii="Arial" w:hAnsi="Arial" w:cs="Arial" w:eastAsia="Arial"/>
          <w:sz w:val="45"/>
          <w:szCs w:val="45"/>
          <w:color w:val="333434"/>
          <w:spacing w:val="-135"/>
          <w:w w:val="58"/>
          <w:position w:val="-13"/>
        </w:rPr>
        <w:t>M</w:t>
      </w:r>
      <w:r>
        <w:rPr>
          <w:rFonts w:ascii="Times New Roman" w:hAnsi="Times New Roman" w:cs="Times New Roman" w:eastAsia="Times New Roman"/>
          <w:sz w:val="38"/>
          <w:szCs w:val="38"/>
          <w:color w:val="24287E"/>
          <w:spacing w:val="-103"/>
          <w:w w:val="79"/>
          <w:i/>
          <w:position w:val="4"/>
        </w:rPr>
        <w:t>I</w:t>
      </w:r>
      <w:r>
        <w:rPr>
          <w:rFonts w:ascii="Times New Roman" w:hAnsi="Times New Roman" w:cs="Times New Roman" w:eastAsia="Times New Roman"/>
          <w:sz w:val="38"/>
          <w:szCs w:val="38"/>
          <w:color w:val="333434"/>
          <w:spacing w:val="-35"/>
          <w:w w:val="64"/>
          <w:i/>
          <w:position w:val="4"/>
        </w:rPr>
        <w:t>z</w:t>
      </w:r>
      <w:r>
        <w:rPr>
          <w:rFonts w:ascii="Arial" w:hAnsi="Arial" w:cs="Arial" w:eastAsia="Arial"/>
          <w:sz w:val="45"/>
          <w:szCs w:val="45"/>
          <w:color w:val="333434"/>
          <w:spacing w:val="0"/>
          <w:w w:val="57"/>
          <w:position w:val="-13"/>
        </w:rPr>
        <w:t>A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300"/>
          <w:cols w:num="3" w:equalWidth="0">
            <w:col w:w="872" w:space="1479"/>
            <w:col w:w="1909" w:space="409"/>
            <w:col w:w="6551"/>
          </w:cols>
        </w:sectPr>
      </w:pPr>
      <w:rPr/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/>
        <w:pict>
          <v:group style="position:absolute;margin-left:24.868107pt;margin-top:36.100311pt;width:551.768391pt;height:788.17474pt;mso-position-horizontal-relative:page;mso-position-vertical-relative:page;z-index:-16366" coordorigin="497,722" coordsize="11035,15763">
            <v:group style="position:absolute;left:504;top:753;width:10979;height:2" coordorigin="504,753" coordsize="10979,2">
              <v:shape style="position:absolute;left:504;top:753;width:10979;height:2" coordorigin="504,753" coordsize="10979,0" path="m504,753l11484,753e" filled="f" stroked="t" strokeweight=".70051pt" strokecolor="#4F4F4F">
                <v:path arrowok="t"/>
              </v:shape>
            </v:group>
            <v:group style="position:absolute;left:528;top:729;width:2;height:14538" coordorigin="528,729" coordsize="2,14538">
              <v:shape style="position:absolute;left:528;top:729;width:2;height:14538" coordorigin="528,729" coordsize="0,14538" path="m528,15267l528,729e" filled="f" stroked="t" strokeweight=".70051pt" strokecolor="#4F4F4F">
                <v:path arrowok="t"/>
              </v:shape>
            </v:group>
            <v:group style="position:absolute;left:2522;top:738;width:2;height:1520" coordorigin="2522,738" coordsize="2,1520">
              <v:shape style="position:absolute;left:2522;top:738;width:2;height:1520" coordorigin="2522,738" coordsize="0,1520" path="m2522,2258l2522,738e" filled="f" stroked="t" strokeweight=".70051pt" strokecolor="#484848">
                <v:path arrowok="t"/>
              </v:shape>
            </v:group>
            <v:group style="position:absolute;left:9153;top:738;width:2;height:1524" coordorigin="9153,738" coordsize="2,1524">
              <v:shape style="position:absolute;left:9153;top:738;width:2;height:1524" coordorigin="9153,738" coordsize="0,1524" path="m9153,2263l9153,738e" filled="f" stroked="t" strokeweight=".70051pt" strokecolor="#5B5B5B">
                <v:path arrowok="t"/>
              </v:shape>
            </v:group>
            <v:group style="position:absolute;left:11488;top:738;width:2;height:15716" coordorigin="11488,738" coordsize="2,15716">
              <v:shape style="position:absolute;left:11488;top:738;width:2;height:15716" coordorigin="11488,738" coordsize="0,15716" path="m11488,16455l11488,738e" filled="f" stroked="t" strokeweight=".934013pt" strokecolor="#545454">
                <v:path arrowok="t"/>
              </v:shape>
            </v:group>
            <v:group style="position:absolute;left:514;top:2253;width:10979;height:2" coordorigin="514,2253" coordsize="10979,2">
              <v:shape style="position:absolute;left:514;top:2253;width:10979;height:2" coordorigin="514,2253" coordsize="10979,0" path="m514,2253l11493,2253e" filled="f" stroked="t" strokeweight=".70051pt" strokecolor="#4B4B4B">
                <v:path arrowok="t"/>
              </v:shape>
            </v:group>
            <v:group style="position:absolute;left:509;top:2490;width:10979;height:2" coordorigin="509,2490" coordsize="10979,2">
              <v:shape style="position:absolute;left:509;top:2490;width:10979;height:2" coordorigin="509,2490" coordsize="10979,0" path="m509,2490l11488,2490e" filled="f" stroked="t" strokeweight=".70051pt" strokecolor="#4B4B4B">
                <v:path arrowok="t"/>
              </v:shape>
            </v:group>
            <v:group style="position:absolute;left:514;top:2727;width:10979;height:2" coordorigin="514,2727" coordsize="10979,2">
              <v:shape style="position:absolute;left:514;top:2727;width:10979;height:2" coordorigin="514,2727" coordsize="10979,0" path="m514,2727l11493,2727e" filled="f" stroked="t" strokeweight=".70051pt" strokecolor="#4B4B4B">
                <v:path arrowok="t"/>
              </v:shape>
            </v:group>
            <v:group style="position:absolute;left:509;top:2968;width:10989;height:2" coordorigin="509,2968" coordsize="10989,2">
              <v:shape style="position:absolute;left:509;top:2968;width:10989;height:2" coordorigin="509,2968" coordsize="10989,0" path="m509,2968l11498,2968e" filled="f" stroked="t" strokeweight=".70051pt" strokecolor="#4B4B4B">
                <v:path arrowok="t"/>
              </v:shape>
            </v:group>
            <v:group style="position:absolute;left:514;top:3205;width:10979;height:2" coordorigin="514,3205" coordsize="10979,2">
              <v:shape style="position:absolute;left:514;top:3205;width:10979;height:2" coordorigin="514,3205" coordsize="10979,0" path="m514,3205l11493,3205e" filled="f" stroked="t" strokeweight=".70051pt" strokecolor="#4B4B4B">
                <v:path arrowok="t"/>
              </v:shape>
            </v:group>
            <v:group style="position:absolute;left:514;top:3446;width:10984;height:2" coordorigin="514,3446" coordsize="10984,2">
              <v:shape style="position:absolute;left:514;top:3446;width:10984;height:2" coordorigin="514,3446" coordsize="10984,0" path="m514,3446l11498,3446e" filled="f" stroked="t" strokeweight=".70051pt" strokecolor="#4B4B4B">
                <v:path arrowok="t"/>
              </v:shape>
            </v:group>
            <v:group style="position:absolute;left:3991;top:3442;width:2;height:738" coordorigin="3991,3442" coordsize="2,738">
              <v:shape style="position:absolute;left:3991;top:3442;width:2;height:738" coordorigin="3991,3442" coordsize="0,738" path="m3991,4180l3991,3442e" filled="f" stroked="t" strokeweight=".934013pt" strokecolor="#4B4F4F">
                <v:path arrowok="t"/>
              </v:shape>
            </v:group>
            <v:group style="position:absolute;left:2536;top:4161;width:2;height:12313" coordorigin="2536,4161" coordsize="2,12313">
              <v:shape style="position:absolute;left:2536;top:4161;width:2;height:12313" coordorigin="2536,4161" coordsize="0,12313" path="m2536,16474l2536,4161e" filled="f" stroked="t" strokeweight=".934013pt" strokecolor="#4B4B4B">
                <v:path arrowok="t"/>
              </v:shape>
            </v:group>
            <v:group style="position:absolute;left:514;top:4166;width:10979;height:2" coordorigin="514,4166" coordsize="10979,2">
              <v:shape style="position:absolute;left:514;top:4166;width:10979;height:2" coordorigin="514,4166" coordsize="10979,0" path="m514,4166l11493,4166e" filled="f" stroked="t" strokeweight=".70051pt" strokecolor="#545454">
                <v:path arrowok="t"/>
              </v:shape>
            </v:group>
            <v:group style="position:absolute;left:514;top:4440;width:10984;height:2" coordorigin="514,4440" coordsize="10984,2">
              <v:shape style="position:absolute;left:514;top:4440;width:10984;height:2" coordorigin="514,4440" coordsize="10984,0" path="m514,4440l11498,4440e" filled="f" stroked="t" strokeweight=".70051pt" strokecolor="#5B5B5B">
                <v:path arrowok="t"/>
              </v:shape>
            </v:group>
            <v:group style="position:absolute;left:2522;top:4682;width:8976;height:2" coordorigin="2522,4682" coordsize="8976,2">
              <v:shape style="position:absolute;left:2522;top:4682;width:8976;height:2" coordorigin="2522,4682" coordsize="8976,0" path="m2522,4682l11498,4682e" filled="f" stroked="t" strokeweight=".70051pt" strokecolor="#4B4B4B">
                <v:path arrowok="t"/>
              </v:shape>
            </v:group>
            <v:group style="position:absolute;left:5023;top:4672;width:2;height:2159" coordorigin="5023,4672" coordsize="2,2159">
              <v:shape style="position:absolute;left:5023;top:4672;width:2;height:2159" coordorigin="5023,4672" coordsize="0,2159" path="m5023,6831l5023,4672e" filled="f" stroked="t" strokeweight=".70051pt" strokecolor="#575757">
                <v:path arrowok="t"/>
              </v:shape>
            </v:group>
            <v:group style="position:absolute;left:5016;top:5160;width:6487;height:2" coordorigin="5016,5160" coordsize="6487,2">
              <v:shape style="position:absolute;left:5016;top:5160;width:6487;height:2" coordorigin="5016,5160" coordsize="6487,0" path="m5016,5160l11502,5160e" filled="f" stroked="t" strokeweight=".70051pt" strokecolor="#545454">
                <v:path arrowok="t"/>
              </v:shape>
            </v:group>
            <v:group style="position:absolute;left:5011;top:5397;width:6487;height:2" coordorigin="5011,5397" coordsize="6487,2">
              <v:shape style="position:absolute;left:5011;top:5397;width:6487;height:2" coordorigin="5011,5397" coordsize="6487,0" path="m5011,5397l11498,5397e" filled="f" stroked="t" strokeweight=".70051pt" strokecolor="#4F4F4F">
                <v:path arrowok="t"/>
              </v:shape>
            </v:group>
            <v:group style="position:absolute;left:5016;top:5633;width:6487;height:2" coordorigin="5016,5633" coordsize="6487,2">
              <v:shape style="position:absolute;left:5016;top:5633;width:6487;height:2" coordorigin="5016,5633" coordsize="6487,0" path="m5016,5633l11502,5633e" filled="f" stroked="t" strokeweight=".70051pt" strokecolor="#4F4F4F">
                <v:path arrowok="t"/>
              </v:shape>
            </v:group>
            <v:group style="position:absolute;left:2517;top:5875;width:8981;height:2" coordorigin="2517,5875" coordsize="8981,2">
              <v:shape style="position:absolute;left:2517;top:5875;width:8981;height:2" coordorigin="2517,5875" coordsize="8981,0" path="m2517,5875l11498,5875e" filled="f" stroked="t" strokeweight=".70051pt" strokecolor="#4B4B4B">
                <v:path arrowok="t"/>
              </v:shape>
            </v:group>
            <v:group style="position:absolute;left:514;top:6111;width:10989;height:2" coordorigin="514,6111" coordsize="10989,2">
              <v:shape style="position:absolute;left:514;top:6111;width:10989;height:2" coordorigin="514,6111" coordsize="10989,0" path="m514,6111l11502,6111e" filled="f" stroked="t" strokeweight=".70051pt" strokecolor="#4B4B4B">
                <v:path arrowok="t"/>
              </v:shape>
            </v:group>
            <v:group style="position:absolute;left:7869;top:6102;width:2;height:729" coordorigin="7869,6102" coordsize="2,729">
              <v:shape style="position:absolute;left:7869;top:6102;width:2;height:729" coordorigin="7869,6102" coordsize="0,729" path="m7869,6831l7869,6102e" filled="f" stroked="t" strokeweight=".70051pt" strokecolor="#4F4F4F">
                <v:path arrowok="t"/>
              </v:shape>
            </v:group>
            <v:group style="position:absolute;left:2522;top:6580;width:8981;height:2" coordorigin="2522,6580" coordsize="8981,2">
              <v:shape style="position:absolute;left:2522;top:6580;width:8981;height:2" coordorigin="2522,6580" coordsize="8981,0" path="m2522,6580l11502,6580e" filled="f" stroked="t" strokeweight=".70051pt" strokecolor="#4F4F4F">
                <v:path arrowok="t"/>
              </v:shape>
            </v:group>
            <v:group style="position:absolute;left:2517;top:6817;width:8990;height:2" coordorigin="2517,6817" coordsize="8990,2">
              <v:shape style="position:absolute;left:2517;top:6817;width:8990;height:2" coordorigin="2517,6817" coordsize="8990,0" path="m2517,6817l11507,6817e" filled="f" stroked="t" strokeweight=".70051pt" strokecolor="#4B4B4B">
                <v:path arrowok="t"/>
              </v:shape>
            </v:group>
            <v:group style="position:absolute;left:514;top:7058;width:10989;height:2" coordorigin="514,7058" coordsize="10989,2">
              <v:shape style="position:absolute;left:514;top:7058;width:10989;height:2" coordorigin="514,7058" coordsize="10989,0" path="m514,7058l11502,7058e" filled="f" stroked="t" strokeweight=".70051pt" strokecolor="#4B4B4B">
                <v:path arrowok="t"/>
              </v:shape>
            </v:group>
            <v:group style="position:absolute;left:5027;top:7513;width:2;height:729" coordorigin="5027,7513" coordsize="2,729">
              <v:shape style="position:absolute;left:5027;top:7513;width:2;height:729" coordorigin="5027,7513" coordsize="0,729" path="m5027,8242l5027,7513e" filled="f" stroked="t" strokeweight=".70051pt" strokecolor="#5B5B5B">
                <v:path arrowok="t"/>
              </v:shape>
            </v:group>
            <v:group style="position:absolute;left:5020;top:7759;width:6487;height:2" coordorigin="5020,7759" coordsize="6487,2">
              <v:shape style="position:absolute;left:5020;top:7759;width:6487;height:2" coordorigin="5020,7759" coordsize="6487,0" path="m5020,7759l11507,7759e" filled="f" stroked="t" strokeweight=".70051pt" strokecolor="#4F4F4F">
                <v:path arrowok="t"/>
              </v:shape>
            </v:group>
            <v:group style="position:absolute;left:518;top:8237;width:10989;height:2" coordorigin="518,8237" coordsize="10989,2">
              <v:shape style="position:absolute;left:518;top:8237;width:10989;height:2" coordorigin="518,8237" coordsize="10989,0" path="m518,8237l11507,8237e" filled="f" stroked="t" strokeweight=".70051pt" strokecolor="#4F4F4F">
                <v:path arrowok="t"/>
              </v:shape>
            </v:group>
            <v:group style="position:absolute;left:514;top:7522;width:10993;height:2" coordorigin="514,7522" coordsize="10993,2">
              <v:shape style="position:absolute;left:514;top:7522;width:10993;height:2" coordorigin="514,7522" coordsize="10993,0" path="m514,7522l11507,7522e" filled="f" stroked="t" strokeweight=".70051pt" strokecolor="#4B4B4B">
                <v:path arrowok="t"/>
              </v:shape>
            </v:group>
            <v:group style="position:absolute;left:518;top:9155;width:10993;height:2" coordorigin="518,9155" coordsize="10993,2">
              <v:shape style="position:absolute;left:518;top:9155;width:10993;height:2" coordorigin="518,9155" coordsize="10993,0" path="m518,9155l11512,9155e" filled="f" stroked="t" strokeweight=".70051pt" strokecolor="#4F4F4F">
                <v:path arrowok="t"/>
              </v:shape>
            </v:group>
            <v:group style="position:absolute;left:518;top:10306;width:10998;height:2" coordorigin="518,10306" coordsize="10998,2">
              <v:shape style="position:absolute;left:518;top:10306;width:10998;height:2" coordorigin="518,10306" coordsize="10998,0" path="m518,10306l11516,10306e" filled="f" stroked="t" strokeweight=".70051pt" strokecolor="#4B4B4B">
                <v:path arrowok="t"/>
              </v:shape>
            </v:group>
            <v:group style="position:absolute;left:518;top:10545;width:10998;height:2" coordorigin="518,10545" coordsize="10998,2">
              <v:shape style="position:absolute;left:518;top:10545;width:10998;height:2" coordorigin="518,10545" coordsize="10998,0" path="m518,10545l11516,10545e" filled="f" stroked="t" strokeweight=".70051pt" strokecolor="#4F4F4F">
                <v:path arrowok="t"/>
              </v:shape>
            </v:group>
            <v:group style="position:absolute;left:518;top:11257;width:11003;height:2" coordorigin="518,11257" coordsize="11003,2">
              <v:shape style="position:absolute;left:518;top:11257;width:11003;height:2" coordorigin="518,11257" coordsize="11003,0" path="m518,11257l11521,11257e" filled="f" stroked="t" strokeweight=".70051pt" strokecolor="#4F4F4F">
                <v:path arrowok="t"/>
              </v:shape>
            </v:group>
            <v:group style="position:absolute;left:7453;top:11489;width:2;height:4975" coordorigin="7453,11489" coordsize="2,4975">
              <v:shape style="position:absolute;left:7453;top:11489;width:2;height:4975" coordorigin="7453,11489" coordsize="0,4975" path="m7453,16464l7453,11489e" filled="f" stroked="t" strokeweight=".70051pt" strokecolor="#4F4F4F">
                <v:path arrowok="t"/>
              </v:shape>
            </v:group>
            <v:group style="position:absolute;left:523;top:11496;width:10998;height:2" coordorigin="523,11496" coordsize="10998,2">
              <v:shape style="position:absolute;left:523;top:11496;width:10998;height:2" coordorigin="523,11496" coordsize="10998,0" path="m523,11496l11521,11496e" filled="f" stroked="t" strokeweight=".70051pt" strokecolor="#4F4F4F">
                <v:path arrowok="t"/>
              </v:shape>
            </v:group>
            <v:group style="position:absolute;left:1317;top:11446;width:2;height:5032" coordorigin="1317,11446" coordsize="2,5032">
              <v:shape style="position:absolute;left:1317;top:11446;width:2;height:5032" coordorigin="1317,11446" coordsize="0,5032" path="m1317,16478l1317,11446e" filled="f" stroked="t" strokeweight=".70051pt" strokecolor="#5B5B5B">
                <v:path arrowok="t"/>
              </v:shape>
            </v:group>
            <v:group style="position:absolute;left:1882;top:11494;width:2;height:4985" coordorigin="1882,11494" coordsize="2,4985">
              <v:shape style="position:absolute;left:1882;top:11494;width:2;height:4985" coordorigin="1882,11494" coordsize="0,4985" path="m1882,16478l1882,11494e" filled="f" stroked="t" strokeweight=".70051pt" strokecolor="#4B4B4B">
                <v:path arrowok="t"/>
              </v:shape>
            </v:group>
            <v:group style="position:absolute;left:518;top:11733;width:11007;height:2" coordorigin="518,11733" coordsize="11007,2">
              <v:shape style="position:absolute;left:518;top:11733;width:11007;height:2" coordorigin="518,11733" coordsize="11007,0" path="m518,11733l11526,11733e" filled="f" stroked="t" strokeweight=".70051pt" strokecolor="#4F4F4F">
                <v:path arrowok="t"/>
              </v:shape>
            </v:group>
            <v:group style="position:absolute;left:523;top:13799;width:2027;height:2" coordorigin="523,13799" coordsize="2027,2">
              <v:shape style="position:absolute;left:523;top:13799;width:2027;height:2" coordorigin="523,13799" coordsize="2027,0" path="m523,13799l2550,13799e" filled="f" stroked="t" strokeweight=".70051pt" strokecolor="#4F4F4F">
                <v:path arrowok="t"/>
              </v:shape>
            </v:group>
            <v:group style="position:absolute;left:528;top:16457;width:10017;height:2" coordorigin="528,16457" coordsize="10017,2">
              <v:shape style="position:absolute;left:528;top:16457;width:10017;height:2" coordorigin="528,16457" coordsize="10017,0" path="m528,16457l10545,16457e" filled="f" stroked="t" strokeweight=".70051pt" strokecolor="#575757">
                <v:path arrowok="t"/>
              </v:shape>
            </v:group>
            <w10:wrap type="none"/>
          </v:group>
        </w:pict>
      </w:r>
      <w:r>
        <w:rPr>
          <w:sz w:val="14"/>
          <w:szCs w:val="14"/>
        </w:rPr>
      </w:r>
    </w:p>
    <w:p>
      <w:pPr>
        <w:spacing w:before="0" w:after="0" w:line="240" w:lineRule="auto"/>
        <w:ind w:left="15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3" w:lineRule="exact"/>
        <w:ind w:left="9"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0"/>
          <w:szCs w:val="30"/>
          <w:color w:val="464848"/>
          <w:spacing w:val="0"/>
          <w:w w:val="25"/>
          <w:position w:val="-2"/>
        </w:rPr>
        <w:t>-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232426"/>
          <w:spacing w:val="0"/>
          <w:w w:val="100"/>
          <w:position w:val="1"/>
        </w:rPr>
        <w:t>Itfaiy</w:t>
      </w:r>
      <w:r>
        <w:rPr>
          <w:rFonts w:ascii="Arial" w:hAnsi="Arial" w:cs="Arial" w:eastAsia="Arial"/>
          <w:sz w:val="18"/>
          <w:szCs w:val="18"/>
          <w:color w:val="232426"/>
          <w:spacing w:val="0"/>
          <w:w w:val="100"/>
          <w:position w:val="1"/>
        </w:rPr>
        <w:t>e</w:t>
      </w:r>
      <w:r>
        <w:rPr>
          <w:rFonts w:ascii="Arial" w:hAnsi="Arial" w:cs="Arial" w:eastAsia="Arial"/>
          <w:sz w:val="18"/>
          <w:szCs w:val="18"/>
          <w:color w:val="232426"/>
          <w:spacing w:val="15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232426"/>
          <w:spacing w:val="0"/>
          <w:w w:val="100"/>
          <w:position w:val="1"/>
        </w:rPr>
        <w:t>Kuze</w:t>
      </w:r>
      <w:r>
        <w:rPr>
          <w:rFonts w:ascii="Arial" w:hAnsi="Arial" w:cs="Arial" w:eastAsia="Arial"/>
          <w:sz w:val="18"/>
          <w:szCs w:val="18"/>
          <w:color w:val="232426"/>
          <w:spacing w:val="0"/>
          <w:w w:val="100"/>
          <w:position w:val="1"/>
        </w:rPr>
        <w:t>y</w:t>
      </w:r>
      <w:r>
        <w:rPr>
          <w:rFonts w:ascii="Arial" w:hAnsi="Arial" w:cs="Arial" w:eastAsia="Arial"/>
          <w:sz w:val="18"/>
          <w:szCs w:val="18"/>
          <w:color w:val="232426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  <w:position w:val="1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426"/>
          <w:spacing w:val="0"/>
          <w:w w:val="100"/>
          <w:position w:val="1"/>
        </w:rPr>
        <w:t>ArnJd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300"/>
          <w:cols w:num="2" w:equalWidth="0">
            <w:col w:w="518" w:space="1884"/>
            <w:col w:w="881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338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2.578896pt;margin-top:-19.671680pt;width:67.792143pt;height:54pt;mso-position-horizontal-relative:page;mso-position-vertical-relative:paragraph;z-index:-16361" type="#_x0000_t202" filled="f" stroked="f">
            <v:textbox inset="0,0,0,0">
              <w:txbxContent>
                <w:p>
                  <w:pPr>
                    <w:spacing w:before="0" w:after="0" w:line="1080" w:lineRule="exact"/>
                    <w:ind w:right="-202"/>
                    <w:jc w:val="left"/>
                    <w:rPr>
                      <w:rFonts w:ascii="Times New Roman" w:hAnsi="Times New Roman" w:cs="Times New Roman" w:eastAsia="Times New Roman"/>
                      <w:sz w:val="108"/>
                      <w:szCs w:val="10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8"/>
                      <w:szCs w:val="108"/>
                      <w:color w:val="343434"/>
                      <w:spacing w:val="0"/>
                      <w:w w:val="377"/>
                      <w:position w:val="-1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108"/>
                      <w:szCs w:val="10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BELEDIYESi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left="34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6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6" w:lineRule="exact"/>
        <w:ind w:left="625" w:right="-20"/>
        <w:jc w:val="left"/>
        <w:tabs>
          <w:tab w:pos="3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-3"/>
        </w:rPr>
        <w:t>BÜY</w:t>
      </w:r>
      <w:r>
        <w:rPr>
          <w:rFonts w:ascii="Arial" w:hAnsi="Arial" w:cs="Arial" w:eastAsia="Arial"/>
          <w:sz w:val="15"/>
          <w:szCs w:val="15"/>
          <w:color w:val="343434"/>
          <w:spacing w:val="-13"/>
          <w:w w:val="100"/>
          <w:position w:val="-3"/>
        </w:rPr>
        <w:t>Ü</w:t>
      </w:r>
      <w:r>
        <w:rPr>
          <w:rFonts w:ascii="Arial" w:hAnsi="Arial" w:cs="Arial" w:eastAsia="Arial"/>
          <w:sz w:val="15"/>
          <w:szCs w:val="15"/>
          <w:color w:val="181818"/>
          <w:spacing w:val="2"/>
          <w:w w:val="100"/>
          <w:position w:val="-3"/>
        </w:rPr>
        <w:t>K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-3"/>
        </w:rPr>
        <w:t>ŞEHIR</w:t>
      </w:r>
      <w:r>
        <w:rPr>
          <w:rFonts w:ascii="Arial" w:hAnsi="Arial" w:cs="Arial" w:eastAsia="Arial"/>
          <w:sz w:val="15"/>
          <w:szCs w:val="15"/>
          <w:color w:val="343434"/>
          <w:spacing w:val="-7"/>
          <w:w w:val="100"/>
          <w:position w:val="-3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9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9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9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3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9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9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3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9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672" w:right="-20"/>
        <w:jc w:val="left"/>
        <w:tabs>
          <w:tab w:pos="3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1"/>
        </w:rPr>
        <w:t>BELEDIYESI</w:t>
      </w:r>
      <w:r>
        <w:rPr>
          <w:rFonts w:ascii="Arial" w:hAnsi="Arial" w:cs="Arial" w:eastAsia="Arial"/>
          <w:sz w:val="15"/>
          <w:szCs w:val="15"/>
          <w:color w:val="343434"/>
          <w:spacing w:val="2"/>
          <w:w w:val="100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0"/>
        </w:rPr>
        <w:t>YANGIN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3.707361" w:type="dxa"/>
      </w:tblPr>
      <w:tblGrid/>
      <w:tr>
        <w:trPr>
          <w:trHeight w:val="217" w:hRule="exact"/>
        </w:trPr>
        <w:tc>
          <w:tcPr>
            <w:tcW w:w="1089" w:type="dxa"/>
            <w:tcBorders>
              <w:top w:val="single" w:sz="5.60408" w:space="0" w:color="545454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7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90"/>
              </w:rPr>
              <w:t>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9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4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87" w:type="dxa"/>
            <w:tcBorders>
              <w:top w:val="single" w:sz="5.60408" w:space="0" w:color="545454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7" w:lineRule="exact"/>
              <w:ind w:left="15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7"/>
                <w:w w:val="100"/>
              </w:rPr>
              <w:t>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D5D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D5D"/>
                <w:spacing w:val="-6"/>
                <w:w w:val="100"/>
              </w:rPr>
              <w:t>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8"/>
                <w:w w:val="100"/>
              </w:rPr>
              <w:t>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D5D"/>
                <w:spacing w:val="0"/>
                <w:w w:val="100"/>
              </w:rPr>
              <w:t>.2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D5D"/>
                <w:spacing w:val="-1"/>
                <w:w w:val="100"/>
              </w:rPr>
              <w:t>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31" w:type="dxa"/>
            <w:gridSpan w:val="2"/>
            <w:tcBorders>
              <w:top w:val="single" w:sz="5.60408" w:space="0" w:color="545454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2" w:lineRule="exact"/>
              <w:ind w:left="45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89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8"/>
                <w:w w:val="8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89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19"/>
                <w:w w:val="8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89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89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4"/>
                <w:w w:val="8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18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797" w:type="dxa"/>
            <w:gridSpan w:val="2"/>
            <w:tcBorders>
              <w:top w:val="single" w:sz="5.60408" w:space="0" w:color="545454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2" w:lineRule="exact"/>
              <w:ind w:left="46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181818"/>
                <w:spacing w:val="4"/>
                <w:w w:val="67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87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14:53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353" w:type="dxa"/>
            <w:tcBorders>
              <w:top w:val="single" w:sz="5.60408" w:space="0" w:color="545454"/>
              <w:bottom w:val="nil" w:sz="6" w:space="0" w:color="auto"/>
              <w:left w:val="nil" w:sz="6" w:space="0" w:color="auto"/>
              <w:right w:val="single" w:sz="7.472104" w:space="0" w:color="545454"/>
            </w:tcBorders>
          </w:tcPr>
          <w:p>
            <w:pPr>
              <w:spacing w:before="0" w:after="0" w:line="216" w:lineRule="exact"/>
              <w:ind w:left="47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w w:val="91"/>
              </w:rPr>
              <w:t>tre!: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2938800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14" w:hRule="exact"/>
        </w:trPr>
        <w:tc>
          <w:tcPr>
            <w:tcW w:w="1089" w:type="dxa"/>
            <w:tcBorders>
              <w:top w:val="nil" w:sz="6" w:space="0" w:color="auto"/>
              <w:bottom w:val="single" w:sz="5.6040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98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88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8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87" w:type="dxa"/>
            <w:tcBorders>
              <w:top w:val="nil" w:sz="6" w:space="0" w:color="auto"/>
              <w:bottom w:val="single" w:sz="5.6040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0" w:lineRule="exact"/>
              <w:ind w:left="15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D5D"/>
                <w:spacing w:val="-16"/>
                <w:w w:val="134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91"/>
              </w:rPr>
              <w:t>15.05.2017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31" w:type="dxa"/>
            <w:gridSpan w:val="2"/>
            <w:tcBorders>
              <w:top w:val="nil" w:sz="6" w:space="0" w:color="auto"/>
              <w:bottom w:val="single" w:sz="5.6040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0" w:lineRule="exact"/>
              <w:ind w:left="458" w:right="-20"/>
              <w:jc w:val="left"/>
              <w:tabs>
                <w:tab w:pos="16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  <w:t>!KııyıLNo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D5D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D5D"/>
                <w:spacing w:val="-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  <w:t>3126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797" w:type="dxa"/>
            <w:gridSpan w:val="2"/>
            <w:tcBorders>
              <w:top w:val="nil" w:sz="6" w:space="0" w:color="auto"/>
              <w:bottom w:val="single" w:sz="5.6040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0" w:lineRule="exact"/>
              <w:ind w:left="46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87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4"/>
                <w:w w:val="87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87"/>
                <w:position w:val="-1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87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16"/>
                <w:w w:val="87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  <w:position w:val="-1"/>
              </w:rPr>
              <w:t>:MERKEZ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353" w:type="dxa"/>
            <w:tcBorders>
              <w:top w:val="nil" w:sz="6" w:space="0" w:color="auto"/>
              <w:bottom w:val="single" w:sz="5.60408" w:space="0" w:color="545454"/>
              <w:left w:val="nil" w:sz="6" w:space="0" w:color="auto"/>
              <w:right w:val="single" w:sz="7.472104" w:space="0" w:color="545454"/>
            </w:tcBorders>
          </w:tcPr>
          <w:p>
            <w:pPr/>
            <w:rPr/>
          </w:p>
        </w:tc>
      </w:tr>
      <w:tr>
        <w:trPr>
          <w:trHeight w:val="198" w:hRule="exact"/>
        </w:trPr>
        <w:tc>
          <w:tcPr>
            <w:tcW w:w="11057" w:type="dxa"/>
            <w:gridSpan w:val="7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98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w w:val="85"/>
              </w:rPr>
              <w:t>Bil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w w:val="86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81818"/>
                <w:spacing w:val="0"/>
                <w:w w:val="54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81818"/>
                <w:spacing w:val="-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88"/>
              </w:rPr>
              <w:t>rile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88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5"/>
                <w:w w:val="8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91"/>
              </w:rPr>
              <w:t>Kadifekale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9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91"/>
              </w:rPr>
              <w:t>1047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9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sk.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No:6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0" w:hRule="exact"/>
        </w:trPr>
        <w:tc>
          <w:tcPr>
            <w:tcW w:w="1089" w:type="dxa"/>
            <w:tcBorders>
              <w:top w:val="single" w:sz="5.60408" w:space="0" w:color="545454"/>
              <w:bottom w:val="single" w:sz="5.6040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99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75"/>
              </w:rPr>
              <w:t>Qo_ğru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4"/>
                <w:w w:val="7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07" w:type="dxa"/>
            <w:gridSpan w:val="2"/>
            <w:tcBorders>
              <w:top w:val="single" w:sz="5.60408" w:space="0" w:color="545454"/>
              <w:bottom w:val="single" w:sz="5.6040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99" w:lineRule="exact"/>
              <w:ind w:left="21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D5D"/>
                <w:spacing w:val="5"/>
                <w:w w:val="92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92"/>
              </w:rPr>
              <w:t>Kadifekale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12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92"/>
              </w:rPr>
              <w:t>1047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3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sk.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No:6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11" w:type="dxa"/>
            <w:tcBorders>
              <w:top w:val="single" w:sz="5.60408" w:space="0" w:color="545454"/>
              <w:bottom w:val="single" w:sz="5.60408" w:space="0" w:color="545454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1639" w:type="dxa"/>
            <w:tcBorders>
              <w:top w:val="single" w:sz="5.60408" w:space="0" w:color="545454"/>
              <w:bottom w:val="single" w:sz="5.60408" w:space="0" w:color="545454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4511" w:type="dxa"/>
            <w:gridSpan w:val="2"/>
            <w:tcBorders>
              <w:top w:val="single" w:sz="5.60408" w:space="0" w:color="545454"/>
              <w:bottom w:val="single" w:sz="5.60408" w:space="0" w:color="545454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15" w:hRule="exact"/>
        </w:trPr>
        <w:tc>
          <w:tcPr>
            <w:tcW w:w="1089" w:type="dxa"/>
            <w:tcBorders>
              <w:top w:val="single" w:sz="5.60408" w:space="0" w:color="545454"/>
              <w:bottom w:val="single" w:sz="5.6040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0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88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88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5"/>
                <w:w w:val="8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07" w:type="dxa"/>
            <w:gridSpan w:val="2"/>
            <w:tcBorders>
              <w:top w:val="single" w:sz="5.60408" w:space="0" w:color="545454"/>
              <w:bottom w:val="single" w:sz="5.6040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1" w:lineRule="exact"/>
              <w:ind w:left="15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90"/>
              </w:rPr>
              <w:t>Bina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7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Yangnıı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11" w:type="dxa"/>
            <w:tcBorders>
              <w:top w:val="single" w:sz="5.60408" w:space="0" w:color="545454"/>
              <w:bottom w:val="single" w:sz="5.6040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1" w:lineRule="exact"/>
              <w:ind w:left="28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86"/>
              </w:rPr>
              <w:t>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7"/>
                <w:w w:val="86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D5D"/>
                <w:spacing w:val="0"/>
                <w:w w:val="86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D5D"/>
                <w:spacing w:val="0"/>
                <w:w w:val="86"/>
              </w:rPr>
              <w:t>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D5D"/>
                <w:spacing w:val="8"/>
                <w:w w:val="8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639" w:type="dxa"/>
            <w:tcBorders>
              <w:top w:val="single" w:sz="5.60408" w:space="0" w:color="545454"/>
              <w:bottom w:val="single" w:sz="5.6040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1" w:lineRule="exact"/>
              <w:ind w:left="1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84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2"/>
                <w:w w:val="8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Sınıfı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511" w:type="dxa"/>
            <w:gridSpan w:val="2"/>
            <w:tcBorders>
              <w:top w:val="single" w:sz="5.60408" w:space="0" w:color="545454"/>
              <w:bottom w:val="single" w:sz="5.6040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1" w:lineRule="exact"/>
              <w:ind w:left="2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86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86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9"/>
                <w:w w:val="8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Sigara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186" w:lineRule="exact"/>
        <w:ind w:left="158" w:right="-20"/>
        <w:jc w:val="left"/>
        <w:tabs>
          <w:tab w:pos="362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6"/>
          <w:position w:val="-1"/>
        </w:rPr>
        <w:t>Ku.llanını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6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3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3591" w:right="936"/>
        <w:jc w:val="center"/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6"/>
          <w:position w:val="-3"/>
        </w:rPr>
        <w:t>Kaı!;i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6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7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3"/>
          <w:w w:val="100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5B5D5D"/>
          <w:spacing w:val="0"/>
          <w:w w:val="8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5B5D5D"/>
          <w:spacing w:val="-37"/>
          <w:w w:val="8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69"/>
          <w:position w:val="-4"/>
        </w:rPr>
        <w:t>...</w:t>
      </w:r>
      <w:r>
        <w:rPr>
          <w:rFonts w:ascii="Arial" w:hAnsi="Arial" w:cs="Arial" w:eastAsia="Arial"/>
          <w:sz w:val="23"/>
          <w:szCs w:val="23"/>
          <w:color w:val="343434"/>
          <w:spacing w:val="-14"/>
          <w:w w:val="69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5B5D5D"/>
          <w:spacing w:val="0"/>
          <w:w w:val="70"/>
          <w:position w:val="-4"/>
        </w:rPr>
        <w:t>............</w:t>
      </w:r>
      <w:r>
        <w:rPr>
          <w:rFonts w:ascii="Arial" w:hAnsi="Arial" w:cs="Arial" w:eastAsia="Arial"/>
          <w:sz w:val="23"/>
          <w:szCs w:val="23"/>
          <w:color w:val="5B5D5D"/>
          <w:spacing w:val="-40"/>
          <w:w w:val="7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43434"/>
          <w:spacing w:val="-10"/>
          <w:w w:val="8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5B5D5D"/>
          <w:spacing w:val="0"/>
          <w:w w:val="8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5B5D5D"/>
          <w:spacing w:val="-27"/>
          <w:w w:val="8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0"/>
          <w:position w:val="-4"/>
        </w:rPr>
        <w:t>..</w:t>
      </w:r>
      <w:r>
        <w:rPr>
          <w:rFonts w:ascii="Arial" w:hAnsi="Arial" w:cs="Arial" w:eastAsia="Arial"/>
          <w:sz w:val="23"/>
          <w:szCs w:val="23"/>
          <w:color w:val="343434"/>
          <w:spacing w:val="-10"/>
          <w:w w:val="7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5B5D5D"/>
          <w:spacing w:val="-18"/>
          <w:w w:val="10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43434"/>
          <w:spacing w:val="-10"/>
          <w:w w:val="8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5B5D5D"/>
          <w:spacing w:val="0"/>
          <w:w w:val="71"/>
          <w:position w:val="-4"/>
        </w:rPr>
        <w:t>...</w:t>
      </w:r>
      <w:r>
        <w:rPr>
          <w:rFonts w:ascii="Arial" w:hAnsi="Arial" w:cs="Arial" w:eastAsia="Arial"/>
          <w:sz w:val="23"/>
          <w:szCs w:val="23"/>
          <w:color w:val="5B5D5D"/>
          <w:spacing w:val="-14"/>
          <w:w w:val="7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69"/>
          <w:position w:val="-4"/>
        </w:rPr>
        <w:t>.......</w:t>
      </w:r>
      <w:r>
        <w:rPr>
          <w:rFonts w:ascii="Arial" w:hAnsi="Arial" w:cs="Arial" w:eastAsia="Arial"/>
          <w:sz w:val="23"/>
          <w:szCs w:val="23"/>
          <w:color w:val="343434"/>
          <w:spacing w:val="-40"/>
          <w:w w:val="69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5B5D5D"/>
          <w:spacing w:val="0"/>
          <w:w w:val="74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5B5D5D"/>
          <w:spacing w:val="-5"/>
          <w:w w:val="74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43434"/>
          <w:spacing w:val="-14"/>
          <w:w w:val="8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5B5D5D"/>
          <w:spacing w:val="0"/>
          <w:w w:val="85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5B5D5D"/>
          <w:spacing w:val="-35"/>
          <w:w w:val="85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0"/>
          <w:position w:val="-4"/>
        </w:rPr>
        <w:t>.....</w:t>
      </w:r>
      <w:r>
        <w:rPr>
          <w:rFonts w:ascii="Arial" w:hAnsi="Arial" w:cs="Arial" w:eastAsia="Arial"/>
          <w:sz w:val="23"/>
          <w:szCs w:val="23"/>
          <w:color w:val="343434"/>
          <w:spacing w:val="-40"/>
          <w:w w:val="7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5B5D5D"/>
          <w:spacing w:val="0"/>
          <w:w w:val="8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5B5D5D"/>
          <w:spacing w:val="-18"/>
          <w:w w:val="8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-5"/>
          <w:w w:val="8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69"/>
          <w:position w:val="-4"/>
        </w:rPr>
        <w:t>.......</w:t>
      </w:r>
      <w:r>
        <w:rPr>
          <w:rFonts w:ascii="Arial" w:hAnsi="Arial" w:cs="Arial" w:eastAsia="Arial"/>
          <w:sz w:val="23"/>
          <w:szCs w:val="23"/>
          <w:color w:val="343434"/>
          <w:spacing w:val="-40"/>
          <w:w w:val="69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5B5D5D"/>
          <w:spacing w:val="0"/>
          <w:w w:val="74"/>
          <w:position w:val="-4"/>
        </w:rPr>
        <w:t>..</w:t>
      </w:r>
      <w:r>
        <w:rPr>
          <w:rFonts w:ascii="Arial" w:hAnsi="Arial" w:cs="Arial" w:eastAsia="Arial"/>
          <w:sz w:val="23"/>
          <w:szCs w:val="23"/>
          <w:color w:val="5B5D5D"/>
          <w:spacing w:val="-29"/>
          <w:w w:val="74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69"/>
          <w:position w:val="-4"/>
        </w:rPr>
        <w:t>......</w:t>
      </w:r>
      <w:r>
        <w:rPr>
          <w:rFonts w:ascii="Arial" w:hAnsi="Arial" w:cs="Arial" w:eastAsia="Arial"/>
          <w:sz w:val="23"/>
          <w:szCs w:val="23"/>
          <w:color w:val="343434"/>
          <w:spacing w:val="-18"/>
          <w:w w:val="69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5B5D5D"/>
          <w:spacing w:val="0"/>
          <w:w w:val="69"/>
          <w:position w:val="-4"/>
        </w:rPr>
        <w:t>.....</w:t>
      </w:r>
      <w:r>
        <w:rPr>
          <w:rFonts w:ascii="Arial" w:hAnsi="Arial" w:cs="Arial" w:eastAsia="Arial"/>
          <w:sz w:val="23"/>
          <w:szCs w:val="23"/>
          <w:color w:val="5B5D5D"/>
          <w:spacing w:val="-18"/>
          <w:w w:val="69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42"/>
          <w:position w:val="-4"/>
        </w:rPr>
        <w:t>..</w:t>
      </w:r>
      <w:r>
        <w:rPr>
          <w:rFonts w:ascii="Arial" w:hAnsi="Arial" w:cs="Arial" w:eastAsia="Arial"/>
          <w:sz w:val="23"/>
          <w:szCs w:val="23"/>
          <w:color w:val="343434"/>
          <w:spacing w:val="6"/>
          <w:w w:val="42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5B5D5D"/>
          <w:spacing w:val="0"/>
          <w:w w:val="70"/>
          <w:position w:val="-4"/>
        </w:rPr>
        <w:t>.....</w:t>
      </w:r>
      <w:r>
        <w:rPr>
          <w:rFonts w:ascii="Arial" w:hAnsi="Arial" w:cs="Arial" w:eastAsia="Arial"/>
          <w:sz w:val="23"/>
          <w:szCs w:val="23"/>
          <w:color w:val="5B5D5D"/>
          <w:spacing w:val="-40"/>
          <w:w w:val="7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4"/>
          <w:position w:val="-4"/>
        </w:rPr>
        <w:t>..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350" w:lineRule="exact"/>
        <w:ind w:left="4367" w:right="1616"/>
        <w:jc w:val="center"/>
        <w:tabs>
          <w:tab w:pos="4940" w:val="left"/>
          <w:tab w:pos="5440" w:val="left"/>
          <w:tab w:pos="6000" w:val="left"/>
          <w:tab w:pos="6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6"/>
          <w:szCs w:val="46"/>
          <w:color w:val="343434"/>
          <w:spacing w:val="0"/>
          <w:w w:val="57"/>
          <w:position w:val="-4"/>
        </w:rPr>
        <w:t>ı</w:t>
      </w:r>
      <w:r>
        <w:rPr>
          <w:rFonts w:ascii="Arial" w:hAnsi="Arial" w:cs="Arial" w:eastAsia="Arial"/>
          <w:sz w:val="46"/>
          <w:szCs w:val="46"/>
          <w:color w:val="343434"/>
          <w:spacing w:val="0"/>
          <w:w w:val="57"/>
          <w:position w:val="-4"/>
        </w:rPr>
        <w:t> </w:t>
      </w:r>
      <w:r>
        <w:rPr>
          <w:rFonts w:ascii="Arial" w:hAnsi="Arial" w:cs="Arial" w:eastAsia="Arial"/>
          <w:sz w:val="46"/>
          <w:szCs w:val="46"/>
          <w:color w:val="343434"/>
          <w:spacing w:val="23"/>
          <w:w w:val="57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7"/>
        </w:rPr>
        <w:t>X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7"/>
        </w:rPr>
      </w:r>
      <w:r>
        <w:rPr>
          <w:rFonts w:ascii="Arial" w:hAnsi="Arial" w:cs="Arial" w:eastAsia="Arial"/>
          <w:sz w:val="46"/>
          <w:szCs w:val="46"/>
          <w:color w:val="464646"/>
          <w:spacing w:val="0"/>
          <w:w w:val="51"/>
          <w:position w:val="-4"/>
        </w:rPr>
        <w:t>ı</w:t>
      </w:r>
      <w:r>
        <w:rPr>
          <w:rFonts w:ascii="Arial" w:hAnsi="Arial" w:cs="Arial" w:eastAsia="Arial"/>
          <w:sz w:val="46"/>
          <w:szCs w:val="46"/>
          <w:color w:val="464646"/>
          <w:spacing w:val="-58"/>
          <w:w w:val="51"/>
          <w:position w:val="-4"/>
        </w:rPr>
        <w:t> </w:t>
      </w:r>
      <w:r>
        <w:rPr>
          <w:rFonts w:ascii="Arial" w:hAnsi="Arial" w:cs="Arial" w:eastAsia="Arial"/>
          <w:sz w:val="46"/>
          <w:szCs w:val="46"/>
          <w:color w:val="464646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6"/>
          <w:szCs w:val="46"/>
          <w:color w:val="464646"/>
          <w:spacing w:val="0"/>
          <w:w w:val="100"/>
          <w:position w:val="-4"/>
        </w:rPr>
      </w:r>
      <w:r>
        <w:rPr>
          <w:rFonts w:ascii="Arial" w:hAnsi="Arial" w:cs="Arial" w:eastAsia="Arial"/>
          <w:sz w:val="46"/>
          <w:szCs w:val="46"/>
          <w:color w:val="9C9C9C"/>
          <w:spacing w:val="0"/>
          <w:w w:val="51"/>
          <w:position w:val="-4"/>
        </w:rPr>
        <w:t>ı</w:t>
      </w:r>
      <w:r>
        <w:rPr>
          <w:rFonts w:ascii="Arial" w:hAnsi="Arial" w:cs="Arial" w:eastAsia="Arial"/>
          <w:sz w:val="46"/>
          <w:szCs w:val="46"/>
          <w:color w:val="9C9C9C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6"/>
          <w:szCs w:val="46"/>
          <w:color w:val="9C9C9C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40"/>
          <w:szCs w:val="40"/>
          <w:color w:val="9C9C9C"/>
          <w:spacing w:val="0"/>
          <w:w w:val="77"/>
          <w:position w:val="-6"/>
        </w:rPr>
        <w:t>J</w:t>
      </w:r>
      <w:r>
        <w:rPr>
          <w:rFonts w:ascii="Times New Roman" w:hAnsi="Times New Roman" w:cs="Times New Roman" w:eastAsia="Times New Roman"/>
          <w:sz w:val="40"/>
          <w:szCs w:val="40"/>
          <w:color w:val="9C9C9C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9C9C9C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8"/>
          <w:position w:val="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7"/>
          <w:w w:val="68"/>
          <w:position w:val="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88"/>
          <w:position w:val="8"/>
        </w:rPr>
        <w:t>aııgı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89"/>
          <w:position w:val="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3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5"/>
          <w:position w:val="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65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8"/>
        </w:rPr>
        <w:t>AltınaAlma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91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91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  <w:position w:val="8"/>
        </w:rPr>
        <w:t>:15:50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6" w:lineRule="exact"/>
        <w:ind w:left="163" w:right="-20"/>
        <w:jc w:val="left"/>
        <w:tabs>
          <w:tab w:pos="2180" w:val="left"/>
          <w:tab w:pos="3020" w:val="left"/>
          <w:tab w:pos="5640" w:val="left"/>
          <w:tab w:pos="1100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2"/>
          <w:position w:val="9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2"/>
          <w:position w:val="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82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7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4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  <w:position w:val="8"/>
        </w:rPr>
        <w:t>Fatına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92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>KIYAK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67"/>
          <w:position w:val="8"/>
        </w:rPr>
        <w:t>JK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2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8"/>
        </w:rPr>
        <w:t>ira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90"/>
          <w:position w:val="8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54"/>
          <w:position w:val="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1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  <w:position w:val="8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91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8"/>
        </w:rPr>
      </w:r>
      <w:r>
        <w:rPr>
          <w:rFonts w:ascii="Arial" w:hAnsi="Arial" w:cs="Arial" w:eastAsia="Arial"/>
          <w:sz w:val="41"/>
          <w:szCs w:val="41"/>
          <w:color w:val="858587"/>
          <w:spacing w:val="0"/>
          <w:w w:val="51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219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ıniri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3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3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21"/>
          <w:w w:val="13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  <w:position w:val="1"/>
        </w:rPr>
        <w:t>Coşku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  <w:position w:val="1"/>
        </w:rPr>
        <w:t>SER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>FOGLU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2197" w:right="-20"/>
        <w:jc w:val="left"/>
        <w:tabs>
          <w:tab w:pos="4640" w:val="left"/>
          <w:tab w:pos="8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1"/>
          <w:position w:val="-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6"/>
          <w:w w:val="13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5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5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14:54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  <w:position w:val="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14:58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80" w:bottom="280" w:left="360" w:right="260"/>
        </w:sectPr>
      </w:pPr>
      <w:rPr/>
    </w:p>
    <w:p>
      <w:pPr>
        <w:spacing w:before="0" w:after="0" w:line="194" w:lineRule="exact"/>
        <w:ind w:left="15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2"/>
        </w:rPr>
        <w:t>V'-raç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7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Plakas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9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9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60"/>
          <w:cols w:num="2" w:equalWidth="0">
            <w:col w:w="572" w:space="1562"/>
            <w:col w:w="9166"/>
          </w:cols>
        </w:sectPr>
      </w:pPr>
      <w:rPr/>
    </w:p>
    <w:p>
      <w:pPr>
        <w:spacing w:before="0" w:after="0" w:line="274" w:lineRule="exact"/>
        <w:ind w:left="163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4"/>
          <w:w w:val="86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53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92"/>
          <w:position w:val="-1"/>
        </w:rPr>
        <w:t>ektri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93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left="4645" w:right="3917"/>
        <w:jc w:val="center"/>
        <w:tabs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2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6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15:05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4626" w:right="391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D5D"/>
          <w:w w:val="86"/>
        </w:rPr>
        <w:t>Em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iyet-Jandarma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15:05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8" w:lineRule="exact"/>
        <w:ind w:left="2148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Dogalg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9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4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auto"/>
        <w:ind w:left="158" w:right="-20"/>
        <w:jc w:val="left"/>
        <w:tabs>
          <w:tab w:pos="2180" w:val="left"/>
          <w:tab w:pos="4640" w:val="left"/>
          <w:tab w:pos="8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2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92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3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:5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21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7" w:lineRule="exact"/>
        <w:ind w:left="2112" w:right="1228"/>
        <w:jc w:val="center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  <w:position w:val="1"/>
        </w:rPr>
        <w:t>Vardıımı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6"/>
          <w:position w:val="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6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8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652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81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4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LR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839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1"/>
        </w:rPr>
        <w:t>LR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839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1"/>
        </w:rPr>
        <w:t>EF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1"/>
        </w:rPr>
        <w:t>24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36" w:lineRule="exact"/>
        <w:ind w:left="154" w:right="2517" w:firstLine="1999"/>
        <w:jc w:val="left"/>
        <w:tabs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</w:rPr>
        <w:t>Adı-Soyadı:_Ça.vıış.Sami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DiLSiZ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Serca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SAK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F.G.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SİMAVLI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  <w:position w:val="2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9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2"/>
        </w:rPr>
        <w:t>Görüldüğ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9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60"/>
        </w:sectPr>
      </w:pPr>
      <w:rPr/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8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öndUnn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Türli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9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47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"/>
          <w:w w:val="14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</w:rPr>
        <w:t>!Söndilrnıede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176" w:lineRule="exact"/>
        <w:ind w:right="-20"/>
        <w:jc w:val="left"/>
        <w:tabs>
          <w:tab w:pos="1880" w:val="left"/>
          <w:tab w:pos="3400" w:val="left"/>
          <w:tab w:pos="5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72"/>
          <w:position w:val="-4"/>
        </w:rPr>
        <w:t>ISu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15"/>
          <w:w w:val="72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5"/>
          <w:position w:val="-3"/>
        </w:rPr>
        <w:t>!KOpük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9"/>
          <w:w w:val="8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85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85"/>
          <w:position w:val="-3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24"/>
          <w:w w:val="8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5"/>
          <w:position w:val="-3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5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8"/>
          <w:w w:val="8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9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57"/>
          <w:position w:val="-3"/>
        </w:rPr>
        <w:t>02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0"/>
          <w:w w:val="157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9" w:lineRule="exact"/>
        <w:ind w:right="-20"/>
        <w:jc w:val="left"/>
        <w:tabs>
          <w:tab w:pos="1880" w:val="left"/>
          <w:tab w:pos="3420" w:val="left"/>
          <w:tab w:pos="498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23"/>
          <w:szCs w:val="23"/>
          <w:color w:val="343434"/>
          <w:spacing w:val="0"/>
          <w:w w:val="49"/>
        </w:rPr>
        <w:t>t7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</w:rPr>
      </w:r>
      <w:r>
        <w:rPr>
          <w:rFonts w:ascii="Arial" w:hAnsi="Arial" w:cs="Arial" w:eastAsia="Arial"/>
          <w:sz w:val="34"/>
          <w:szCs w:val="34"/>
          <w:color w:val="464646"/>
          <w:spacing w:val="0"/>
          <w:w w:val="71"/>
        </w:rPr>
        <w:t>ı</w:t>
      </w:r>
      <w:r>
        <w:rPr>
          <w:rFonts w:ascii="Arial" w:hAnsi="Arial" w:cs="Arial" w:eastAsia="Arial"/>
          <w:sz w:val="34"/>
          <w:szCs w:val="34"/>
          <w:color w:val="464646"/>
          <w:spacing w:val="-61"/>
          <w:w w:val="71"/>
        </w:rPr>
        <w:t> </w:t>
      </w:r>
      <w:r>
        <w:rPr>
          <w:rFonts w:ascii="Arial" w:hAnsi="Arial" w:cs="Arial" w:eastAsia="Arial"/>
          <w:sz w:val="34"/>
          <w:szCs w:val="34"/>
          <w:color w:val="464646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464646"/>
          <w:spacing w:val="0"/>
          <w:w w:val="71"/>
        </w:rPr>
        <w:t>ı</w:t>
      </w:r>
      <w:r>
        <w:rPr>
          <w:rFonts w:ascii="Arial" w:hAnsi="Arial" w:cs="Arial" w:eastAsia="Arial"/>
          <w:sz w:val="34"/>
          <w:szCs w:val="34"/>
          <w:color w:val="464646"/>
          <w:spacing w:val="-61"/>
          <w:w w:val="71"/>
        </w:rPr>
        <w:t> </w:t>
      </w:r>
      <w:r>
        <w:rPr>
          <w:rFonts w:ascii="Arial" w:hAnsi="Arial" w:cs="Arial" w:eastAsia="Arial"/>
          <w:sz w:val="34"/>
          <w:szCs w:val="34"/>
          <w:color w:val="464646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464646"/>
          <w:spacing w:val="0"/>
          <w:w w:val="71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60"/>
          <w:cols w:num="3" w:equalWidth="0">
            <w:col w:w="1265" w:space="869"/>
            <w:col w:w="1227" w:space="1276"/>
            <w:col w:w="6663"/>
          </w:cols>
        </w:sectPr>
      </w:pPr>
      <w:rPr/>
    </w:p>
    <w:p>
      <w:pPr>
        <w:spacing w:before="0" w:after="0" w:line="189" w:lineRule="exact"/>
        <w:ind w:left="21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!Yangında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çatı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</w:rPr>
        <w:t>görmüştür,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9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20000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TL.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3" w:lineRule="exact"/>
        <w:ind w:left="18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  <w:position w:val="2"/>
        </w:rPr>
        <w:t>öndOrıııe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2"/>
          <w:w w:val="9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9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94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Not: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1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6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047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no/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otura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Abdülmuttali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CENGiZ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'i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bahcesinde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ağacı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yanara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zarar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6" w:lineRule="exact"/>
        <w:ind w:left="149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96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6"/>
          <w:w w:val="96"/>
          <w:position w:val="-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-1"/>
        </w:rPr>
        <w:t>rmilştilr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1000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1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4" w:lineRule="exact"/>
        <w:ind w:left="2148" w:right="-20"/>
        <w:jc w:val="left"/>
        <w:tabs>
          <w:tab w:pos="6680" w:val="left"/>
          <w:tab w:pos="10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mekru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girişte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oldugu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60"/>
        </w:sectPr>
      </w:pPr>
      <w:rPr/>
    </w:p>
    <w:p>
      <w:pPr>
        <w:spacing w:before="0" w:after="0" w:line="194" w:lineRule="exact"/>
        <w:ind w:left="15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8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52" w:lineRule="auto"/>
        <w:ind w:right="7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Pörülınü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veye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</w:rPr>
        <w:t>sönmemiş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acık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kapıda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içeri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atılması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içerde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onuc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20" w:bottom="280" w:left="360" w:right="260"/>
          <w:cols w:num="2" w:equalWidth="0">
            <w:col w:w="1603" w:space="531"/>
            <w:col w:w="9166"/>
          </w:cols>
        </w:sectPr>
      </w:pPr>
      <w:rPr/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39" w:after="0" w:line="240" w:lineRule="auto"/>
        <w:ind w:left="185" w:right="-20"/>
        <w:jc w:val="left"/>
        <w:tabs>
          <w:tab w:pos="2120" w:val="left"/>
          <w:tab w:pos="6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lgortalı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1"/>
        </w:rPr>
        <w:t>irkeıi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1"/>
          <w:position w:val="0"/>
        </w:rPr>
        <w:t>_[Bedeli: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8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1"/>
        </w:rPr>
        <w:t>!A-raç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7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1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66"/>
        </w:rPr>
        <w:t>Yıı·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4"/>
          <w:w w:val="66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66"/>
        </w:rPr>
        <w:t>on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8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3" w:lineRule="exact"/>
        <w:ind w:left="178" w:right="-20"/>
        <w:jc w:val="left"/>
        <w:tabs>
          <w:tab w:pos="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5B5D5D"/>
          <w:spacing w:val="0"/>
          <w:w w:val="142"/>
          <w:position w:val="-2"/>
        </w:rPr>
        <w:t>1.</w:t>
      </w:r>
      <w:r>
        <w:rPr>
          <w:rFonts w:ascii="Times New Roman" w:hAnsi="Times New Roman" w:cs="Times New Roman" w:eastAsia="Times New Roman"/>
          <w:sz w:val="12"/>
          <w:szCs w:val="12"/>
          <w:color w:val="5B5D5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5B5D5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0" w:after="0" w:line="238" w:lineRule="exact"/>
        <w:ind w:left="149" w:right="-20"/>
        <w:jc w:val="left"/>
        <w:tabs>
          <w:tab w:pos="2120" w:val="left"/>
          <w:tab w:pos="5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D5D"/>
          <w:w w:val="85"/>
          <w:position w:val="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2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9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3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3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23"/>
          <w:w w:val="13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15.05.2017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2"/>
          <w:position w:val="1"/>
        </w:rPr>
        <w:t>aali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9"/>
          <w:w w:val="13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58587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858587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1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1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left="219" w:right="-20"/>
        <w:jc w:val="left"/>
        <w:tabs>
          <w:tab w:pos="1020" w:val="left"/>
          <w:tab w:pos="1520" w:val="left"/>
          <w:tab w:pos="2120" w:val="left"/>
          <w:tab w:pos="8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</w:r>
      <w:r>
        <w:rPr>
          <w:rFonts w:ascii="Arial" w:hAnsi="Arial" w:cs="Arial" w:eastAsia="Arial"/>
          <w:sz w:val="22"/>
          <w:szCs w:val="22"/>
          <w:color w:val="464646"/>
          <w:spacing w:val="0"/>
          <w:w w:val="100"/>
          <w:position w:val="2"/>
        </w:rPr>
        <w:t>öıo</w:t>
      </w:r>
      <w:r>
        <w:rPr>
          <w:rFonts w:ascii="Arial" w:hAnsi="Arial" w:cs="Arial" w:eastAsia="Arial"/>
          <w:sz w:val="22"/>
          <w:szCs w:val="22"/>
          <w:color w:val="464646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2"/>
          <w:szCs w:val="22"/>
          <w:color w:val="46464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3"/>
          <w:position w:val="2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</w:r>
      <w:r>
        <w:rPr>
          <w:rFonts w:ascii="Arial" w:hAnsi="Arial" w:cs="Arial" w:eastAsia="Arial"/>
          <w:sz w:val="23"/>
          <w:szCs w:val="23"/>
          <w:color w:val="464646"/>
          <w:spacing w:val="5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Kadifekale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Posta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7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5" w:after="0" w:line="410" w:lineRule="exact"/>
        <w:ind w:left="2260" w:right="-20"/>
        <w:jc w:val="left"/>
        <w:tabs>
          <w:tab w:pos="4720" w:val="left"/>
          <w:tab w:pos="860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83"/>
          <w:position w:val="-1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343434"/>
          <w:spacing w:val="0"/>
          <w:w w:val="50"/>
          <w:position w:val="-1"/>
        </w:rPr>
        <w:t>a</w:t>
      </w:r>
      <w:r>
        <w:rPr>
          <w:rFonts w:ascii="Times New Roman" w:hAnsi="Times New Roman" w:cs="Times New Roman" w:eastAsia="Times New Roman"/>
          <w:sz w:val="36"/>
          <w:szCs w:val="36"/>
          <w:color w:val="343434"/>
          <w:spacing w:val="0"/>
          <w:w w:val="50"/>
          <w:position w:val="-1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343434"/>
          <w:spacing w:val="1"/>
          <w:w w:val="5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64"/>
          <w:position w:val="-1"/>
        </w:rPr>
        <w:t>MaYIS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64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10"/>
          <w:w w:val="64"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64"/>
          <w:position w:val="-1"/>
        </w:rPr>
        <w:t>2017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left="4944" w:right="537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7"/>
          <w:position w:val="-2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360" w:right="260"/>
        </w:sectPr>
      </w:pPr>
      <w:rPr/>
    </w:p>
    <w:p>
      <w:pPr>
        <w:spacing w:before="8" w:after="0" w:line="286" w:lineRule="exact"/>
        <w:ind w:right="6"/>
        <w:jc w:val="righ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16"/>
          <w:szCs w:val="16"/>
          <w:color w:val="464646"/>
          <w:spacing w:val="-19"/>
          <w:w w:val="122"/>
          <w:position w:val="2"/>
        </w:rPr>
        <w:t>'</w:t>
      </w:r>
      <w:r>
        <w:rPr>
          <w:rFonts w:ascii="Arial" w:hAnsi="Arial" w:cs="Arial" w:eastAsia="Arial"/>
          <w:sz w:val="16"/>
          <w:szCs w:val="16"/>
          <w:color w:val="464646"/>
          <w:spacing w:val="-109"/>
          <w:w w:val="123"/>
          <w:position w:val="2"/>
        </w:rPr>
        <w:t>ö</w:t>
      </w:r>
      <w:r>
        <w:rPr>
          <w:rFonts w:ascii="Arial" w:hAnsi="Arial" w:cs="Arial" w:eastAsia="Arial"/>
          <w:sz w:val="27"/>
          <w:szCs w:val="27"/>
          <w:color w:val="464646"/>
          <w:spacing w:val="0"/>
          <w:w w:val="52"/>
          <w:position w:val="-2"/>
        </w:rPr>
        <w:t>..,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97" w:lineRule="exact"/>
        <w:ind w:right="-20"/>
        <w:jc w:val="righ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464646"/>
          <w:spacing w:val="0"/>
          <w:w w:val="82"/>
        </w:rPr>
        <w:t>;:...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i/>
        </w:rPr>
        <w:t>1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i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3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1"/>
        </w:rPr>
        <w:t>/20!7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60"/>
          <w:cols w:num="2" w:equalWidth="0">
            <w:col w:w="468" w:space="8358"/>
            <w:col w:w="2474"/>
          </w:cols>
        </w:sectPr>
      </w:pPr>
      <w:rPr/>
    </w:p>
    <w:p>
      <w:pPr>
        <w:spacing w:before="0" w:after="0" w:line="209" w:lineRule="exact"/>
        <w:ind w:left="280" w:right="-20"/>
        <w:jc w:val="left"/>
        <w:tabs>
          <w:tab w:pos="8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2"/>
          <w:szCs w:val="12"/>
          <w:color w:val="858587"/>
          <w:spacing w:val="1"/>
          <w:w w:val="100"/>
          <w:position w:val="7"/>
        </w:rPr>
        <w:t>"</w:t>
      </w:r>
      <w:r>
        <w:rPr>
          <w:rFonts w:ascii="Arial" w:hAnsi="Arial" w:cs="Arial" w:eastAsia="Arial"/>
          <w:sz w:val="12"/>
          <w:szCs w:val="12"/>
          <w:color w:val="464646"/>
          <w:spacing w:val="0"/>
          <w:w w:val="100"/>
          <w:position w:val="7"/>
        </w:rPr>
        <w:t>(</w:t>
      </w:r>
      <w:r>
        <w:rPr>
          <w:rFonts w:ascii="Arial" w:hAnsi="Arial" w:cs="Arial" w:eastAsia="Arial"/>
          <w:sz w:val="12"/>
          <w:szCs w:val="12"/>
          <w:color w:val="464646"/>
          <w:spacing w:val="0"/>
          <w:w w:val="100"/>
          <w:position w:val="7"/>
        </w:rPr>
        <w:t>;!</w:t>
      </w:r>
      <w:r>
        <w:rPr>
          <w:rFonts w:ascii="Arial" w:hAnsi="Arial" w:cs="Arial" w:eastAsia="Arial"/>
          <w:sz w:val="12"/>
          <w:szCs w:val="12"/>
          <w:color w:val="464646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2"/>
          <w:szCs w:val="12"/>
          <w:color w:val="464646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  <w:position w:val="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4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60"/>
        </w:sectPr>
      </w:pPr>
      <w:rPr/>
    </w:p>
    <w:p>
      <w:pPr>
        <w:spacing w:before="13" w:after="0" w:line="177" w:lineRule="exact"/>
        <w:ind w:left="3974" w:right="-9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22441pt;margin-top:-27.38553pt;width:230.302066pt;height:53pt;mso-position-horizontal-relative:page;mso-position-vertical-relative:paragraph;z-index:-16360" type="#_x0000_t202" filled="f" stroked="f">
            <v:textbox inset="0,0,0,0">
              <w:txbxContent>
                <w:p>
                  <w:pPr>
                    <w:spacing w:before="0" w:after="0" w:line="1060" w:lineRule="exact"/>
                    <w:ind w:right="-199"/>
                    <w:jc w:val="left"/>
                    <w:tabs>
                      <w:tab w:pos="2420" w:val="left"/>
                      <w:tab w:pos="3120" w:val="left"/>
                    </w:tabs>
                    <w:rPr>
                      <w:rFonts w:ascii="Arial" w:hAnsi="Arial" w:cs="Arial" w:eastAsia="Arial"/>
                      <w:sz w:val="106"/>
                      <w:szCs w:val="106"/>
                    </w:rPr>
                  </w:pPr>
                  <w:rPr/>
                  <w:r>
                    <w:rPr>
                      <w:rFonts w:ascii="Arial" w:hAnsi="Arial" w:cs="Arial" w:eastAsia="Arial"/>
                      <w:sz w:val="24"/>
                      <w:szCs w:val="24"/>
                      <w:color w:val="5B5D5D"/>
                      <w:spacing w:val="0"/>
                      <w:w w:val="60"/>
                      <w:position w:val="65"/>
                    </w:rPr>
                    <w:t>.:E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5B5D5D"/>
                      <w:spacing w:val="0"/>
                      <w:w w:val="100"/>
                      <w:position w:val="65"/>
                    </w:rPr>
                    <w:tab/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5B5D5D"/>
                      <w:spacing w:val="0"/>
                      <w:w w:val="100"/>
                      <w:position w:val="65"/>
                    </w:rPr>
                  </w:r>
                  <w:r>
                    <w:rPr>
                      <w:rFonts w:ascii="Arial" w:hAnsi="Arial" w:cs="Arial" w:eastAsia="Arial"/>
                      <w:sz w:val="106"/>
                      <w:szCs w:val="106"/>
                      <w:color w:val="696490"/>
                      <w:spacing w:val="0"/>
                      <w:w w:val="23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106"/>
                      <w:szCs w:val="106"/>
                      <w:color w:val="696490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106"/>
                      <w:szCs w:val="106"/>
                      <w:color w:val="696490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106"/>
                      <w:szCs w:val="106"/>
                      <w:color w:val="46496E"/>
                      <w:spacing w:val="0"/>
                      <w:w w:val="178"/>
                      <w:position w:val="-1"/>
                    </w:rPr>
                    <w:t>zf</w:t>
                  </w:r>
                  <w:r>
                    <w:rPr>
                      <w:rFonts w:ascii="Arial" w:hAnsi="Arial" w:cs="Arial" w:eastAsia="Arial"/>
                      <w:sz w:val="106"/>
                      <w:szCs w:val="10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6"/>
          <w:szCs w:val="26"/>
          <w:color w:val="464646"/>
          <w:spacing w:val="-15"/>
          <w:w w:val="150"/>
          <w:position w:val="-19"/>
        </w:rPr>
        <w:t>N</w:t>
      </w:r>
      <w:r>
        <w:rPr>
          <w:rFonts w:ascii="Times New Roman" w:hAnsi="Times New Roman" w:cs="Times New Roman" w:eastAsia="Times New Roman"/>
          <w:sz w:val="36"/>
          <w:szCs w:val="36"/>
          <w:color w:val="464646"/>
          <w:spacing w:val="0"/>
          <w:w w:val="137"/>
          <w:position w:val="-19"/>
        </w:rPr>
        <w:t>ç</w:t>
      </w:r>
      <w:r>
        <w:rPr>
          <w:rFonts w:ascii="Times New Roman" w:hAnsi="Times New Roman" w:cs="Times New Roman" w:eastAsia="Times New Roman"/>
          <w:sz w:val="36"/>
          <w:szCs w:val="36"/>
          <w:color w:val="464646"/>
          <w:spacing w:val="-39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00"/>
          <w:position w:val="-19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9"/>
        </w:rPr>
        <w:t>oş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9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62"/>
          <w:position w:val="-19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19"/>
        </w:rPr>
        <w:t>ŞERİFOGLU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82" w:lineRule="exact"/>
        <w:ind w:left="361" w:right="1853"/>
        <w:jc w:val="center"/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9"/>
          <w:szCs w:val="9"/>
          <w:color w:val="858587"/>
          <w:spacing w:val="0"/>
          <w:w w:val="263"/>
          <w:position w:val="-2"/>
        </w:rPr>
        <w:t>'&gt;</w:t>
      </w:r>
      <w:r>
        <w:rPr>
          <w:rFonts w:ascii="Arial" w:hAnsi="Arial" w:cs="Arial" w:eastAsia="Arial"/>
          <w:sz w:val="9"/>
          <w:szCs w:val="9"/>
          <w:color w:val="858587"/>
          <w:spacing w:val="0"/>
          <w:w w:val="263"/>
          <w:position w:val="-2"/>
        </w:rPr>
        <w:t> </w:t>
      </w:r>
      <w:r>
        <w:rPr>
          <w:rFonts w:ascii="Arial" w:hAnsi="Arial" w:cs="Arial" w:eastAsia="Arial"/>
          <w:sz w:val="9"/>
          <w:szCs w:val="9"/>
          <w:color w:val="858587"/>
          <w:spacing w:val="20"/>
          <w:w w:val="263"/>
          <w:position w:val="-2"/>
        </w:rPr>
        <w:t> </w:t>
      </w:r>
      <w:r>
        <w:rPr>
          <w:rFonts w:ascii="Arial" w:hAnsi="Arial" w:cs="Arial" w:eastAsia="Arial"/>
          <w:sz w:val="9"/>
          <w:szCs w:val="9"/>
          <w:color w:val="9C9C9C"/>
          <w:spacing w:val="0"/>
          <w:w w:val="219"/>
          <w:position w:val="-2"/>
        </w:rPr>
        <w:t>..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4" w:lineRule="exact"/>
        <w:ind w:left="-37" w:right="1599"/>
        <w:jc w:val="center"/>
        <w:tabs>
          <w:tab w:pos="58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1.361969pt;margin-top:21.645872pt;width:27.629041pt;height:12pt;mso-position-horizontal-relative:page;mso-position-vertical-relative:paragraph;z-index:-16359" type="#_x0000_t202" filled="f" stroked="f">
            <v:textbox inset="0,0,0,0">
              <w:txbxContent>
                <w:p>
                  <w:pPr>
                    <w:spacing w:before="0" w:after="0" w:line="240" w:lineRule="exact"/>
                    <w:ind w:right="-76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Pr/>
                  <w:r>
                    <w:rPr>
                      <w:rFonts w:ascii="Arial" w:hAnsi="Arial" w:cs="Arial" w:eastAsia="Arial"/>
                      <w:sz w:val="24"/>
                      <w:szCs w:val="24"/>
                      <w:color w:val="9C9C9C"/>
                      <w:spacing w:val="0"/>
                      <w:w w:val="165"/>
                    </w:rPr>
                    <w:t>e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9C9C9C"/>
                      <w:spacing w:val="2"/>
                      <w:w w:val="165"/>
                    </w:rPr>
                    <w:t> 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9C9C9C"/>
                      <w:spacing w:val="0"/>
                      <w:w w:val="165"/>
                    </w:rPr>
                    <w:t>..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3"/>
          <w:szCs w:val="23"/>
          <w:color w:val="858587"/>
          <w:w w:val="63"/>
          <w:i/>
          <w:position w:val="-16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858587"/>
          <w:w w:val="62"/>
          <w:i/>
          <w:position w:val="-16"/>
        </w:rPr>
        <w:t>P</w:t>
      </w:r>
      <w:r>
        <w:rPr>
          <w:rFonts w:ascii="Times New Roman" w:hAnsi="Times New Roman" w:cs="Times New Roman" w:eastAsia="Times New Roman"/>
          <w:sz w:val="23"/>
          <w:szCs w:val="23"/>
          <w:color w:val="858587"/>
          <w:spacing w:val="-41"/>
          <w:w w:val="100"/>
          <w:i/>
          <w:position w:val="-16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727577"/>
          <w:spacing w:val="0"/>
          <w:w w:val="61"/>
          <w:i/>
          <w:position w:val="-16"/>
        </w:rPr>
        <w:t>,r..</w:t>
      </w:r>
      <w:r>
        <w:rPr>
          <w:rFonts w:ascii="Times New Roman" w:hAnsi="Times New Roman" w:cs="Times New Roman" w:eastAsia="Times New Roman"/>
          <w:sz w:val="23"/>
          <w:szCs w:val="23"/>
          <w:color w:val="727577"/>
          <w:spacing w:val="0"/>
          <w:w w:val="61"/>
          <w:i/>
          <w:position w:val="-16"/>
        </w:rPr>
        <w:t>\</w:t>
      </w:r>
      <w:r>
        <w:rPr>
          <w:rFonts w:ascii="Times New Roman" w:hAnsi="Times New Roman" w:cs="Times New Roman" w:eastAsia="Times New Roman"/>
          <w:sz w:val="23"/>
          <w:szCs w:val="23"/>
          <w:color w:val="727577"/>
          <w:spacing w:val="17"/>
          <w:w w:val="61"/>
          <w:i/>
          <w:position w:val="-16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97A380"/>
          <w:spacing w:val="0"/>
          <w:w w:val="61"/>
          <w:position w:val="-16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97A380"/>
          <w:spacing w:val="-30"/>
          <w:w w:val="61"/>
          <w:position w:val="-16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97A380"/>
          <w:spacing w:val="0"/>
          <w:w w:val="100"/>
          <w:position w:val="-16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97A380"/>
          <w:spacing w:val="0"/>
          <w:w w:val="100"/>
          <w:position w:val="-16"/>
        </w:rPr>
      </w:r>
      <w:r>
        <w:rPr>
          <w:rFonts w:ascii="Times New Roman" w:hAnsi="Times New Roman" w:cs="Times New Roman" w:eastAsia="Times New Roman"/>
          <w:sz w:val="11"/>
          <w:szCs w:val="11"/>
          <w:color w:val="858587"/>
          <w:spacing w:val="0"/>
          <w:w w:val="135"/>
          <w:position w:val="-16"/>
        </w:rPr>
        <w:t>t'</w:t>
      </w:r>
      <w:r>
        <w:rPr>
          <w:rFonts w:ascii="Times New Roman" w:hAnsi="Times New Roman" w:cs="Times New Roman" w:eastAsia="Times New Roman"/>
          <w:sz w:val="11"/>
          <w:szCs w:val="11"/>
          <w:color w:val="858587"/>
          <w:spacing w:val="0"/>
          <w:w w:val="135"/>
          <w:position w:val="-16"/>
        </w:rPr>
        <w:t>   </w:t>
      </w:r>
      <w:r>
        <w:rPr>
          <w:rFonts w:ascii="Times New Roman" w:hAnsi="Times New Roman" w:cs="Times New Roman" w:eastAsia="Times New Roman"/>
          <w:sz w:val="11"/>
          <w:szCs w:val="11"/>
          <w:color w:val="858587"/>
          <w:spacing w:val="31"/>
          <w:w w:val="135"/>
          <w:position w:val="-16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FB1B1"/>
          <w:spacing w:val="0"/>
          <w:w w:val="286"/>
          <w:position w:val="-16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AFB1B1"/>
          <w:spacing w:val="0"/>
          <w:w w:val="154"/>
          <w:position w:val="-16"/>
        </w:rPr>
        <w:t>'•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360" w:right="260"/>
          <w:cols w:num="2" w:equalWidth="0">
            <w:col w:w="6123" w:space="2427"/>
            <w:col w:w="2750"/>
          </w:cols>
        </w:sectPr>
      </w:pPr>
      <w:rPr/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554" w:right="-69"/>
        <w:jc w:val="left"/>
        <w:tabs>
          <w:tab w:pos="5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92"/>
        </w:rPr>
        <w:t> </w:t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100"/>
        </w:rPr>
        <w:t>Merkez</w:t>
      </w:r>
      <w:r>
        <w:rPr>
          <w:rFonts w:ascii="Arial" w:hAnsi="Arial" w:cs="Arial" w:eastAsia="Arial"/>
          <w:sz w:val="16"/>
          <w:szCs w:val="16"/>
          <w:color w:val="343434"/>
          <w:spacing w:val="1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100"/>
        </w:rPr>
        <w:t>Gru</w:t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100"/>
        </w:rPr>
        <w:t>p</w:t>
      </w:r>
      <w:r>
        <w:rPr>
          <w:rFonts w:ascii="Arial" w:hAnsi="Arial" w:cs="Arial" w:eastAsia="Arial"/>
          <w:sz w:val="16"/>
          <w:szCs w:val="16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682" w:lineRule="exact"/>
        <w:ind w:right="-189"/>
        <w:jc w:val="left"/>
        <w:rPr>
          <w:rFonts w:ascii="Courier New" w:hAnsi="Courier New" w:cs="Courier New" w:eastAsia="Courier New"/>
          <w:sz w:val="99"/>
          <w:szCs w:val="99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C1C1C3"/>
          <w:w w:val="77"/>
          <w:position w:val="-8"/>
        </w:rPr>
        <w:t>.</w:t>
      </w:r>
      <w:r>
        <w:rPr>
          <w:rFonts w:ascii="Arial" w:hAnsi="Arial" w:cs="Arial" w:eastAsia="Arial"/>
          <w:sz w:val="24"/>
          <w:szCs w:val="24"/>
          <w:color w:val="C1C1C3"/>
          <w:spacing w:val="-49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727577"/>
          <w:spacing w:val="0"/>
          <w:w w:val="227"/>
          <w:position w:val="15"/>
        </w:rPr>
        <w:t>/</w:t>
      </w:r>
      <w:r>
        <w:rPr>
          <w:rFonts w:ascii="Times New Roman" w:hAnsi="Times New Roman" w:cs="Times New Roman" w:eastAsia="Times New Roman"/>
          <w:sz w:val="25"/>
          <w:szCs w:val="25"/>
          <w:color w:val="727577"/>
          <w:spacing w:val="-10"/>
          <w:w w:val="227"/>
          <w:position w:val="15"/>
        </w:rPr>
        <w:t> </w:t>
      </w:r>
      <w:r>
        <w:rPr>
          <w:rFonts w:ascii="Courier New" w:hAnsi="Courier New" w:cs="Courier New" w:eastAsia="Courier New"/>
          <w:sz w:val="99"/>
          <w:szCs w:val="99"/>
          <w:color w:val="9C9C9C"/>
          <w:spacing w:val="0"/>
          <w:w w:val="15"/>
          <w:position w:val="-18"/>
        </w:rPr>
        <w:t>..</w:t>
      </w:r>
      <w:r>
        <w:rPr>
          <w:rFonts w:ascii="Courier New" w:hAnsi="Courier New" w:cs="Courier New" w:eastAsia="Courier New"/>
          <w:sz w:val="99"/>
          <w:szCs w:val="99"/>
          <w:color w:val="000000"/>
          <w:spacing w:val="0"/>
          <w:w w:val="100"/>
          <w:position w:val="0"/>
        </w:rPr>
      </w:r>
    </w:p>
    <w:p>
      <w:pPr>
        <w:spacing w:before="0" w:after="0" w:line="682" w:lineRule="exact"/>
        <w:ind w:left="154" w:right="-20"/>
        <w:jc w:val="left"/>
        <w:tabs>
          <w:tab w:pos="620" w:val="left"/>
        </w:tabs>
        <w:rPr>
          <w:rFonts w:ascii="Courier New" w:hAnsi="Courier New" w:cs="Courier New" w:eastAsia="Courier New"/>
          <w:sz w:val="99"/>
          <w:szCs w:val="99"/>
        </w:rPr>
      </w:pPr>
      <w:rPr/>
      <w:r>
        <w:rPr/>
        <w:br w:type="column"/>
      </w:r>
      <w:r>
        <w:rPr>
          <w:rFonts w:ascii="Arial" w:hAnsi="Arial" w:cs="Arial" w:eastAsia="Arial"/>
          <w:sz w:val="44"/>
          <w:szCs w:val="44"/>
          <w:color w:val="858587"/>
          <w:spacing w:val="-40"/>
          <w:w w:val="46"/>
          <w:position w:val="15"/>
        </w:rPr>
        <w:t>·</w:t>
      </w:r>
      <w:r>
        <w:rPr>
          <w:rFonts w:ascii="Arial" w:hAnsi="Arial" w:cs="Arial" w:eastAsia="Arial"/>
          <w:sz w:val="44"/>
          <w:szCs w:val="44"/>
          <w:color w:val="AFB1B1"/>
          <w:spacing w:val="-69"/>
          <w:w w:val="42"/>
          <w:position w:val="15"/>
        </w:rPr>
        <w:t>·</w:t>
      </w:r>
      <w:r>
        <w:rPr>
          <w:rFonts w:ascii="Arial" w:hAnsi="Arial" w:cs="Arial" w:eastAsia="Arial"/>
          <w:sz w:val="44"/>
          <w:szCs w:val="44"/>
          <w:color w:val="858587"/>
          <w:spacing w:val="-98"/>
          <w:w w:val="45"/>
          <w:position w:val="15"/>
        </w:rPr>
        <w:t>.</w:t>
      </w:r>
      <w:r>
        <w:rPr>
          <w:rFonts w:ascii="Arial" w:hAnsi="Arial" w:cs="Arial" w:eastAsia="Arial"/>
          <w:sz w:val="44"/>
          <w:szCs w:val="44"/>
          <w:color w:val="858587"/>
          <w:spacing w:val="0"/>
          <w:w w:val="69"/>
          <w:position w:val="15"/>
        </w:rPr>
        <w:t>·'</w:t>
      </w:r>
      <w:r>
        <w:rPr>
          <w:rFonts w:ascii="Arial" w:hAnsi="Arial" w:cs="Arial" w:eastAsia="Arial"/>
          <w:sz w:val="44"/>
          <w:szCs w:val="44"/>
          <w:color w:val="858587"/>
          <w:spacing w:val="0"/>
          <w:w w:val="100"/>
          <w:position w:val="15"/>
        </w:rPr>
        <w:tab/>
      </w:r>
      <w:r>
        <w:rPr>
          <w:rFonts w:ascii="Arial" w:hAnsi="Arial" w:cs="Arial" w:eastAsia="Arial"/>
          <w:sz w:val="44"/>
          <w:szCs w:val="44"/>
          <w:color w:val="858587"/>
          <w:spacing w:val="0"/>
          <w:w w:val="100"/>
          <w:position w:val="15"/>
        </w:rPr>
      </w:r>
      <w:r>
        <w:rPr>
          <w:rFonts w:ascii="Arial" w:hAnsi="Arial" w:cs="Arial" w:eastAsia="Arial"/>
          <w:sz w:val="28"/>
          <w:szCs w:val="28"/>
          <w:color w:val="9C9C9C"/>
          <w:spacing w:val="-50"/>
          <w:w w:val="130"/>
          <w:position w:val="15"/>
        </w:rPr>
        <w:t>.</w:t>
      </w:r>
      <w:r>
        <w:rPr>
          <w:rFonts w:ascii="Courier New" w:hAnsi="Courier New" w:cs="Courier New" w:eastAsia="Courier New"/>
          <w:sz w:val="99"/>
          <w:szCs w:val="99"/>
          <w:color w:val="727577"/>
          <w:spacing w:val="-460"/>
          <w:w w:val="41"/>
          <w:position w:val="-18"/>
        </w:rPr>
        <w:t>o</w:t>
      </w:r>
      <w:r>
        <w:rPr>
          <w:rFonts w:ascii="Times New Roman" w:hAnsi="Times New Roman" w:cs="Times New Roman" w:eastAsia="Times New Roman"/>
          <w:sz w:val="32"/>
          <w:szCs w:val="32"/>
          <w:color w:val="AFB1B1"/>
          <w:spacing w:val="0"/>
          <w:w w:val="86"/>
          <w:position w:val="15"/>
        </w:rPr>
        <w:t>,</w:t>
      </w:r>
      <w:r>
        <w:rPr>
          <w:rFonts w:ascii="Times New Roman" w:hAnsi="Times New Roman" w:cs="Times New Roman" w:eastAsia="Times New Roman"/>
          <w:sz w:val="32"/>
          <w:szCs w:val="32"/>
          <w:color w:val="AFB1B1"/>
          <w:spacing w:val="-9"/>
          <w:w w:val="86"/>
          <w:position w:val="15"/>
        </w:rPr>
        <w:t>.</w:t>
      </w:r>
      <w:r>
        <w:rPr>
          <w:rFonts w:ascii="Courier New" w:hAnsi="Courier New" w:cs="Courier New" w:eastAsia="Courier New"/>
          <w:sz w:val="99"/>
          <w:szCs w:val="99"/>
          <w:color w:val="5B5D5D"/>
          <w:spacing w:val="0"/>
          <w:w w:val="57"/>
          <w:position w:val="-18"/>
        </w:rPr>
        <w:t>s</w:t>
      </w:r>
      <w:r>
        <w:rPr>
          <w:rFonts w:ascii="Courier New" w:hAnsi="Courier New" w:cs="Courier New" w:eastAsia="Courier New"/>
          <w:sz w:val="99"/>
          <w:szCs w:val="99"/>
          <w:color w:val="5B5D5D"/>
          <w:spacing w:val="-449"/>
          <w:w w:val="57"/>
          <w:position w:val="-18"/>
        </w:rPr>
        <w:t>l</w:t>
      </w:r>
      <w:r>
        <w:rPr>
          <w:rFonts w:ascii="Arial" w:hAnsi="Arial" w:cs="Arial" w:eastAsia="Arial"/>
          <w:sz w:val="24"/>
          <w:szCs w:val="24"/>
          <w:color w:val="5B5D5D"/>
          <w:spacing w:val="0"/>
          <w:w w:val="139"/>
          <w:i/>
          <w:position w:val="-8"/>
        </w:rPr>
        <w:t>:</w:t>
      </w:r>
      <w:r>
        <w:rPr>
          <w:rFonts w:ascii="Arial" w:hAnsi="Arial" w:cs="Arial" w:eastAsia="Arial"/>
          <w:sz w:val="24"/>
          <w:szCs w:val="24"/>
          <w:color w:val="5B5D5D"/>
          <w:spacing w:val="0"/>
          <w:w w:val="100"/>
          <w:i/>
          <w:position w:val="-8"/>
        </w:rPr>
        <w:t> </w:t>
      </w:r>
      <w:r>
        <w:rPr>
          <w:rFonts w:ascii="Arial" w:hAnsi="Arial" w:cs="Arial" w:eastAsia="Arial"/>
          <w:sz w:val="24"/>
          <w:szCs w:val="24"/>
          <w:color w:val="5B5D5D"/>
          <w:spacing w:val="33"/>
          <w:w w:val="100"/>
          <w:i/>
          <w:position w:val="-8"/>
        </w:rPr>
        <w:t> </w:t>
      </w:r>
      <w:r>
        <w:rPr>
          <w:rFonts w:ascii="Courier New" w:hAnsi="Courier New" w:cs="Courier New" w:eastAsia="Courier New"/>
          <w:sz w:val="99"/>
          <w:szCs w:val="99"/>
          <w:color w:val="5B5D5D"/>
          <w:spacing w:val="0"/>
          <w:w w:val="57"/>
          <w:position w:val="-18"/>
        </w:rPr>
        <w:t>7</w:t>
      </w:r>
      <w:r>
        <w:rPr>
          <w:rFonts w:ascii="Courier New" w:hAnsi="Courier New" w:cs="Courier New" w:eastAsia="Courier New"/>
          <w:sz w:val="99"/>
          <w:szCs w:val="9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60"/>
          <w:cols w:num="3" w:equalWidth="0">
            <w:col w:w="5616" w:space="2435"/>
            <w:col w:w="538" w:space="78"/>
            <w:col w:w="263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10" w:lineRule="exact"/>
        <w:ind w:right="-20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97"/>
          <w:position w:val="-6"/>
        </w:rPr>
        <w:t>til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05" w:lineRule="exact"/>
        <w:ind w:right="-85"/>
        <w:jc w:val="left"/>
        <w:tabs>
          <w:tab w:pos="138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30"/>
          <w:szCs w:val="30"/>
          <w:color w:val="5B5D5D"/>
          <w:spacing w:val="0"/>
          <w:w w:val="74"/>
          <w:position w:val="-20"/>
        </w:rPr>
        <w:t>Ah</w:t>
      </w:r>
      <w:r>
        <w:rPr>
          <w:rFonts w:ascii="Arial" w:hAnsi="Arial" w:cs="Arial" w:eastAsia="Arial"/>
          <w:sz w:val="30"/>
          <w:szCs w:val="30"/>
          <w:color w:val="5B5D5D"/>
          <w:spacing w:val="0"/>
          <w:w w:val="74"/>
          <w:position w:val="-20"/>
        </w:rPr>
        <w:t>d</w:t>
      </w:r>
      <w:r>
        <w:rPr>
          <w:rFonts w:ascii="Arial" w:hAnsi="Arial" w:cs="Arial" w:eastAsia="Arial"/>
          <w:sz w:val="30"/>
          <w:szCs w:val="30"/>
          <w:color w:val="5B5D5D"/>
          <w:spacing w:val="-60"/>
          <w:w w:val="74"/>
          <w:position w:val="-20"/>
        </w:rPr>
        <w:t> </w:t>
      </w:r>
      <w:r>
        <w:rPr>
          <w:rFonts w:ascii="Arial" w:hAnsi="Arial" w:cs="Arial" w:eastAsia="Arial"/>
          <w:sz w:val="30"/>
          <w:szCs w:val="30"/>
          <w:color w:val="5B5D5D"/>
          <w:spacing w:val="0"/>
          <w:w w:val="100"/>
          <w:position w:val="-20"/>
        </w:rPr>
        <w:tab/>
      </w:r>
      <w:r>
        <w:rPr>
          <w:rFonts w:ascii="Arial" w:hAnsi="Arial" w:cs="Arial" w:eastAsia="Arial"/>
          <w:sz w:val="30"/>
          <w:szCs w:val="30"/>
          <w:color w:val="5B5D5D"/>
          <w:spacing w:val="0"/>
          <w:w w:val="100"/>
          <w:position w:val="-20"/>
        </w:rPr>
      </w:r>
      <w:r>
        <w:rPr>
          <w:rFonts w:ascii="Arial" w:hAnsi="Arial" w:cs="Arial" w:eastAsia="Arial"/>
          <w:sz w:val="26"/>
          <w:szCs w:val="26"/>
          <w:color w:val="5B5D5D"/>
          <w:spacing w:val="0"/>
          <w:w w:val="71"/>
          <w:position w:val="-20"/>
        </w:rPr>
        <w:t>TOJ&gt;!</w:t>
      </w:r>
      <w:r>
        <w:rPr>
          <w:rFonts w:ascii="Arial" w:hAnsi="Arial" w:cs="Arial" w:eastAsia="Arial"/>
          <w:sz w:val="26"/>
          <w:szCs w:val="26"/>
          <w:color w:val="5B5D5D"/>
          <w:spacing w:val="-30"/>
          <w:w w:val="71"/>
          <w:position w:val="-20"/>
        </w:rPr>
        <w:t>;</w:t>
      </w:r>
      <w:r>
        <w:rPr>
          <w:rFonts w:ascii="Arial" w:hAnsi="Arial" w:cs="Arial" w:eastAsia="Arial"/>
          <w:sz w:val="26"/>
          <w:szCs w:val="26"/>
          <w:color w:val="727577"/>
          <w:spacing w:val="0"/>
          <w:w w:val="70"/>
          <w:position w:val="-20"/>
        </w:rPr>
        <w:t>U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444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9C9C9C"/>
          <w:spacing w:val="0"/>
          <w:w w:val="62"/>
        </w:rPr>
        <w:t>ıt</w:t>
      </w:r>
      <w:r>
        <w:rPr>
          <w:rFonts w:ascii="Times New Roman" w:hAnsi="Times New Roman" w:cs="Times New Roman" w:eastAsia="Times New Roman"/>
          <w:sz w:val="21"/>
          <w:szCs w:val="21"/>
          <w:color w:val="9C9C9C"/>
          <w:spacing w:val="0"/>
          <w:w w:val="6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C9C9C"/>
          <w:spacing w:val="10"/>
          <w:w w:val="6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58587"/>
          <w:spacing w:val="0"/>
          <w:w w:val="62"/>
        </w:rPr>
        <w:t>•</w:t>
      </w:r>
      <w:r>
        <w:rPr>
          <w:rFonts w:ascii="Times New Roman" w:hAnsi="Times New Roman" w:cs="Times New Roman" w:eastAsia="Times New Roman"/>
          <w:sz w:val="21"/>
          <w:szCs w:val="21"/>
          <w:color w:val="858587"/>
          <w:spacing w:val="10"/>
          <w:w w:val="62"/>
        </w:rPr>
        <w:t> </w:t>
      </w:r>
      <w:r>
        <w:rPr>
          <w:rFonts w:ascii="Arial" w:hAnsi="Arial" w:cs="Arial" w:eastAsia="Arial"/>
          <w:sz w:val="19"/>
          <w:szCs w:val="19"/>
          <w:color w:val="727577"/>
          <w:spacing w:val="0"/>
          <w:w w:val="140"/>
        </w:rPr>
        <w:t>i</w:t>
      </w:r>
      <w:r>
        <w:rPr>
          <w:rFonts w:ascii="Arial" w:hAnsi="Arial" w:cs="Arial" w:eastAsia="Arial"/>
          <w:sz w:val="19"/>
          <w:szCs w:val="19"/>
          <w:color w:val="727577"/>
          <w:spacing w:val="0"/>
          <w:w w:val="140"/>
        </w:rPr>
        <w:t> </w:t>
      </w:r>
      <w:r>
        <w:rPr>
          <w:rFonts w:ascii="Arial" w:hAnsi="Arial" w:cs="Arial" w:eastAsia="Arial"/>
          <w:sz w:val="19"/>
          <w:szCs w:val="19"/>
          <w:color w:val="727577"/>
          <w:spacing w:val="29"/>
          <w:w w:val="140"/>
        </w:rPr>
        <w:t> </w:t>
      </w:r>
      <w:r>
        <w:rPr>
          <w:rFonts w:ascii="Arial" w:hAnsi="Arial" w:cs="Arial" w:eastAsia="Arial"/>
          <w:sz w:val="19"/>
          <w:szCs w:val="19"/>
          <w:color w:val="727577"/>
          <w:spacing w:val="0"/>
          <w:w w:val="63"/>
        </w:rPr>
        <w:t>I.Y</w:t>
      </w:r>
      <w:r>
        <w:rPr>
          <w:rFonts w:ascii="Arial" w:hAnsi="Arial" w:cs="Arial" w:eastAsia="Arial"/>
          <w:sz w:val="19"/>
          <w:szCs w:val="19"/>
          <w:color w:val="727577"/>
          <w:spacing w:val="-4"/>
          <w:w w:val="64"/>
        </w:rPr>
        <w:t>a</w:t>
      </w:r>
      <w:r>
        <w:rPr>
          <w:rFonts w:ascii="Arial" w:hAnsi="Arial" w:cs="Arial" w:eastAsia="Arial"/>
          <w:sz w:val="19"/>
          <w:szCs w:val="19"/>
          <w:color w:val="5B5D5D"/>
          <w:spacing w:val="2"/>
          <w:w w:val="88"/>
        </w:rPr>
        <w:t>n</w:t>
      </w:r>
      <w:r>
        <w:rPr>
          <w:rFonts w:ascii="Arial" w:hAnsi="Arial" w:cs="Arial" w:eastAsia="Arial"/>
          <w:sz w:val="19"/>
          <w:szCs w:val="19"/>
          <w:color w:val="727577"/>
          <w:spacing w:val="0"/>
          <w:w w:val="102"/>
        </w:rPr>
        <w:t>g</w:t>
      </w:r>
      <w:r>
        <w:rPr>
          <w:rFonts w:ascii="Arial" w:hAnsi="Arial" w:cs="Arial" w:eastAsia="Arial"/>
          <w:sz w:val="19"/>
          <w:szCs w:val="19"/>
          <w:color w:val="727577"/>
          <w:spacing w:val="0"/>
          <w:w w:val="100"/>
        </w:rPr>
        <w:t>  </w:t>
      </w:r>
      <w:r>
        <w:rPr>
          <w:rFonts w:ascii="Arial" w:hAnsi="Arial" w:cs="Arial" w:eastAsia="Arial"/>
          <w:sz w:val="19"/>
          <w:szCs w:val="19"/>
          <w:color w:val="727577"/>
          <w:spacing w:val="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B5D5D"/>
          <w:spacing w:val="0"/>
          <w:w w:val="77"/>
        </w:rPr>
        <w:t>v</w:t>
      </w:r>
      <w:r>
        <w:rPr>
          <w:rFonts w:ascii="Arial" w:hAnsi="Arial" w:cs="Arial" w:eastAsia="Arial"/>
          <w:sz w:val="19"/>
          <w:szCs w:val="19"/>
          <w:color w:val="5B5D5D"/>
          <w:spacing w:val="0"/>
          <w:w w:val="77"/>
        </w:rPr>
        <w:t>   </w:t>
      </w:r>
      <w:r>
        <w:rPr>
          <w:rFonts w:ascii="Arial" w:hAnsi="Arial" w:cs="Arial" w:eastAsia="Arial"/>
          <w:sz w:val="19"/>
          <w:szCs w:val="19"/>
          <w:color w:val="5B5D5D"/>
          <w:spacing w:val="20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5B5D5D"/>
          <w:spacing w:val="0"/>
          <w:w w:val="190"/>
        </w:rPr>
        <w:t>il</w:t>
      </w:r>
      <w:r>
        <w:rPr>
          <w:rFonts w:ascii="Arial" w:hAnsi="Arial" w:cs="Arial" w:eastAsia="Arial"/>
          <w:sz w:val="19"/>
          <w:szCs w:val="19"/>
          <w:color w:val="5B5D5D"/>
          <w:spacing w:val="-3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9C9C9C"/>
          <w:spacing w:val="0"/>
          <w:w w:val="146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57" w:after="0" w:line="280" w:lineRule="exact"/>
        <w:ind w:right="-20"/>
        <w:jc w:val="left"/>
        <w:tabs>
          <w:tab w:pos="360" w:val="left"/>
          <w:tab w:pos="980" w:val="left"/>
          <w:tab w:pos="1540" w:val="left"/>
        </w:tabs>
        <w:rPr>
          <w:rFonts w:ascii="Arial" w:hAnsi="Arial" w:cs="Arial" w:eastAsia="Arial"/>
          <w:sz w:val="34"/>
          <w:szCs w:val="3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4.042053pt;margin-top:-5.392306pt;width:99.077046pt;height:23.0pt;mso-position-horizontal-relative:page;mso-position-vertical-relative:paragraph;z-index:-16358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tabs>
                      <w:tab w:pos="380" w:val="left"/>
                      <w:tab w:pos="1580" w:val="left"/>
                    </w:tabs>
                    <w:rPr>
                      <w:rFonts w:ascii="Times New Roman" w:hAnsi="Times New Roman" w:cs="Times New Roman" w:eastAsia="Times New Roman"/>
                      <w:sz w:val="46"/>
                      <w:szCs w:val="4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464646"/>
                      <w:spacing w:val="0"/>
                      <w:w w:val="100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464646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464646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858587"/>
                      <w:spacing w:val="0"/>
                      <w:w w:val="112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858587"/>
                      <w:spacing w:val="-65"/>
                      <w:w w:val="112"/>
                    </w:rPr>
                    <w:t>ş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5B5D5D"/>
                      <w:spacing w:val="-85"/>
                      <w:w w:val="194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727577"/>
                      <w:spacing w:val="18"/>
                      <w:w w:val="194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858587"/>
                      <w:spacing w:val="0"/>
                      <w:w w:val="6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858587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858587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5B5D5D"/>
                      <w:spacing w:val="0"/>
                      <w:w w:val="31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5B5D5D"/>
                      <w:spacing w:val="-12"/>
                      <w:w w:val="31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727577"/>
                      <w:spacing w:val="0"/>
                      <w:w w:val="77"/>
                    </w:rPr>
                    <w:t>#J</w:t>
                  </w:r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727577"/>
          <w:spacing w:val="0"/>
          <w:w w:val="51"/>
          <w:position w:val="-10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727577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727577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51"/>
          <w:position w:val="-10"/>
        </w:rPr>
        <w:t>ıı.,'l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51"/>
          <w:position w:val="-10"/>
        </w:rPr>
        <w:t>      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12"/>
          <w:w w:val="51"/>
          <w:position w:val="-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C9C9C"/>
          <w:spacing w:val="0"/>
          <w:w w:val="100"/>
          <w:position w:val="-10"/>
        </w:rPr>
        <w:t>...</w:t>
      </w:r>
      <w:r>
        <w:rPr>
          <w:rFonts w:ascii="Times New Roman" w:hAnsi="Times New Roman" w:cs="Times New Roman" w:eastAsia="Times New Roman"/>
          <w:sz w:val="16"/>
          <w:szCs w:val="16"/>
          <w:color w:val="9C9C9C"/>
          <w:spacing w:val="-22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C9C9C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9C9C9C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16"/>
          <w:szCs w:val="16"/>
          <w:color w:val="AFB1B1"/>
          <w:spacing w:val="0"/>
          <w:w w:val="83"/>
          <w:position w:val="-10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AFB1B1"/>
          <w:spacing w:val="0"/>
          <w:w w:val="83"/>
          <w:position w:val="-10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AFB1B1"/>
          <w:spacing w:val="12"/>
          <w:w w:val="83"/>
          <w:position w:val="-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C9C9C"/>
          <w:spacing w:val="0"/>
          <w:w w:val="127"/>
          <w:position w:val="-10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9C9C9C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9C9C9C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16"/>
          <w:szCs w:val="16"/>
          <w:color w:val="939CB5"/>
          <w:spacing w:val="0"/>
          <w:w w:val="23"/>
          <w:position w:val="-10"/>
        </w:rPr>
        <w:t>_</w:t>
      </w:r>
      <w:r>
        <w:rPr>
          <w:rFonts w:ascii="Times New Roman" w:hAnsi="Times New Roman" w:cs="Times New Roman" w:eastAsia="Times New Roman"/>
          <w:sz w:val="16"/>
          <w:szCs w:val="16"/>
          <w:color w:val="858587"/>
          <w:spacing w:val="0"/>
          <w:w w:val="120"/>
          <w:position w:val="-10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858587"/>
          <w:spacing w:val="0"/>
          <w:w w:val="100"/>
          <w:position w:val="-10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858587"/>
          <w:spacing w:val="-16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C9C9C"/>
          <w:spacing w:val="-15"/>
          <w:w w:val="131"/>
          <w:position w:val="-10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C1C1C3"/>
          <w:spacing w:val="0"/>
          <w:w w:val="60"/>
          <w:position w:val="-10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C1C1C3"/>
          <w:spacing w:val="10"/>
          <w:w w:val="100"/>
          <w:position w:val="-10"/>
        </w:rPr>
        <w:t> </w:t>
      </w:r>
      <w:r>
        <w:rPr>
          <w:rFonts w:ascii="Arial" w:hAnsi="Arial" w:cs="Arial" w:eastAsia="Arial"/>
          <w:sz w:val="34"/>
          <w:szCs w:val="34"/>
          <w:color w:val="9C9C9C"/>
          <w:spacing w:val="0"/>
          <w:w w:val="100"/>
          <w:i/>
          <w:position w:val="-10"/>
        </w:rPr>
        <w:t>!: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60"/>
          <w:cols w:num="3" w:equalWidth="0">
            <w:col w:w="415" w:space="2027"/>
            <w:col w:w="2057" w:space="3463"/>
            <w:col w:w="3338"/>
          </w:cols>
        </w:sectPr>
      </w:pPr>
      <w:rPr/>
    </w:p>
    <w:p>
      <w:pPr>
        <w:spacing w:before="0" w:after="0" w:line="192" w:lineRule="exact"/>
        <w:ind w:left="289" w:right="-20"/>
        <w:jc w:val="left"/>
        <w:tabs>
          <w:tab w:pos="8020" w:val="left"/>
          <w:tab w:pos="8400" w:val="left"/>
          <w:tab w:pos="8860" w:val="left"/>
          <w:tab w:pos="9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3.700588pt;margin-top:32.31324pt;width:553.519666pt;height:762.848698pt;mso-position-horizontal-relative:page;mso-position-vertical-relative:page;z-index:-16362" coordorigin="474,646" coordsize="11070,15257">
            <v:group style="position:absolute;left:495;top:672;width:11035;height:2" coordorigin="495,672" coordsize="11035,2">
              <v:shape style="position:absolute;left:495;top:672;width:11035;height:2" coordorigin="495,672" coordsize="11035,0" path="m495,672l11530,672e" filled="f" stroked="t" strokeweight=".70051pt" strokecolor="#545454">
                <v:path arrowok="t"/>
              </v:shape>
            </v:group>
            <v:group style="position:absolute;left:504;top:653;width:2;height:15233" coordorigin="504,653" coordsize="2,15233">
              <v:shape style="position:absolute;left:504;top:653;width:2;height:15233" coordorigin="504,653" coordsize="0,15233" path="m504,15887l504,653e" filled="f" stroked="t" strokeweight=".70051pt" strokecolor="#4B4B4B">
                <v:path arrowok="t"/>
              </v:shape>
            </v:group>
            <v:group style="position:absolute;left:9158;top:663;width:2;height:1491" coordorigin="9158,663" coordsize="2,1491">
              <v:shape style="position:absolute;left:9158;top:663;width:2;height:1491" coordorigin="9158,663" coordsize="0,1491" path="m9158,2154l9158,663e" filled="f" stroked="t" strokeweight=".70051pt" strokecolor="#484848">
                <v:path arrowok="t"/>
              </v:shape>
            </v:group>
            <v:group style="position:absolute;left:11523;top:663;width:2;height:3295" coordorigin="11523,663" coordsize="2,3295">
              <v:shape style="position:absolute;left:11523;top:663;width:2;height:3295" coordorigin="11523,663" coordsize="0,3295" path="m11523,3957l11523,663e" filled="f" stroked="t" strokeweight=".934013pt" strokecolor="#545454">
                <v:path arrowok="t"/>
              </v:shape>
            </v:group>
            <v:group style="position:absolute;left:2501;top:663;width:2;height:1486" coordorigin="2501,663" coordsize="2,1486">
              <v:shape style="position:absolute;left:2501;top:663;width:2;height:1486" coordorigin="2501,663" coordsize="0,1486" path="m2501,2149l2501,663e" filled="f" stroked="t" strokeweight=".70051pt" strokecolor="#4F4F4F">
                <v:path arrowok="t"/>
              </v:shape>
            </v:group>
            <v:group style="position:absolute;left:500;top:2360;width:11031;height:2" coordorigin="500,2360" coordsize="11031,2">
              <v:shape style="position:absolute;left:500;top:2360;width:11031;height:2" coordorigin="500,2360" coordsize="11031,0" path="m500,2360l11530,2360e" filled="f" stroked="t" strokeweight=".70051pt" strokecolor="#575757">
                <v:path arrowok="t"/>
              </v:shape>
            </v:group>
            <v:group style="position:absolute;left:504;top:1827;width:2;height:1491" coordorigin="504,1827" coordsize="2,1491">
              <v:shape style="position:absolute;left:504;top:1827;width:2;height:1491" coordorigin="504,1827" coordsize="0,1491" path="m504,3318l504,1827e" filled="f" stroked="t" strokeweight=".70051pt" strokecolor="#444444">
                <v:path arrowok="t"/>
              </v:shape>
            </v:group>
            <v:group style="position:absolute;left:3970;top:3214;width:2;height:246" coordorigin="3970,3214" coordsize="2,246">
              <v:shape style="position:absolute;left:3970;top:3214;width:2;height:246" coordorigin="3970,3214" coordsize="0,246" path="m3970,3460l3970,3214e" filled="f" stroked="t" strokeweight=".70051pt" strokecolor="#4F4F4F">
                <v:path arrowok="t"/>
              </v:shape>
            </v:group>
            <v:group style="position:absolute;left:3970;top:3214;width:2;height:738" coordorigin="3970,3214" coordsize="2,738">
              <v:shape style="position:absolute;left:3970;top:3214;width:2;height:738" coordorigin="3970,3214" coordsize="0,738" path="m3970,3953l3970,3214e" filled="f" stroked="t" strokeweight=".70051pt" strokecolor="#484848">
                <v:path arrowok="t"/>
              </v:shape>
            </v:group>
            <v:group style="position:absolute;left:3960;top:3638;width:2442;height:2" coordorigin="3960,3638" coordsize="2442,2">
              <v:shape style="position:absolute;left:3960;top:3638;width:2442;height:2" coordorigin="3960,3638" coordsize="2442,0" path="m3960,3638l6403,3638e" filled="f" stroked="t" strokeweight=".70051pt" strokecolor="#676767">
                <v:path arrowok="t"/>
              </v:shape>
            </v:group>
            <v:group style="position:absolute;left:6347;top:3636;width:682;height:2" coordorigin="6347,3636" coordsize="682,2">
              <v:shape style="position:absolute;left:6347;top:3636;width:682;height:2" coordorigin="6347,3636" coordsize="682,0" path="m6347,3636l7028,3636e" filled="f" stroked="t" strokeweight=".467007pt" strokecolor="#A3A3A3">
                <v:path arrowok="t"/>
              </v:shape>
            </v:group>
            <v:group style="position:absolute;left:7019;top:3214;width:2;height:246" coordorigin="7019,3214" coordsize="2,246">
              <v:shape style="position:absolute;left:7019;top:3214;width:2;height:246" coordorigin="7019,3214" coordsize="0,246" path="m7019,3460l7019,3214e" filled="f" stroked="t" strokeweight=".467007pt" strokecolor="#444444">
                <v:path arrowok="t"/>
              </v:shape>
            </v:group>
            <v:group style="position:absolute;left:7019;top:3366;width:2;height:587" coordorigin="7019,3366" coordsize="2,587">
              <v:shape style="position:absolute;left:7019;top:3366;width:2;height:587" coordorigin="7019,3366" coordsize="0,587" path="m7019,3953l7019,3366e" filled="f" stroked="t" strokeweight=".70051pt" strokecolor="#545454">
                <v:path arrowok="t"/>
              </v:shape>
            </v:group>
            <v:group style="position:absolute;left:3970;top:3593;width:2;height:360" coordorigin="3970,3593" coordsize="2,360">
              <v:shape style="position:absolute;left:3970;top:3593;width:2;height:360" coordorigin="3970,3593" coordsize="0,360" path="m3970,3953l3970,3593e" filled="f" stroked="t" strokeweight=".934013pt" strokecolor="#4F4F4F">
                <v:path arrowok="t"/>
              </v:shape>
            </v:group>
            <v:group style="position:absolute;left:500;top:3943;width:11035;height:2" coordorigin="500,3943" coordsize="11035,2">
              <v:shape style="position:absolute;left:500;top:3943;width:11035;height:2" coordorigin="500,3943" coordsize="11035,0" path="m500,3943l11535,3943e" filled="f" stroked="t" strokeweight=".934013pt" strokecolor="#4F4F4F">
                <v:path arrowok="t"/>
              </v:shape>
            </v:group>
            <v:group style="position:absolute;left:495;top:4218;width:11035;height:2" coordorigin="495,4218" coordsize="11035,2">
              <v:shape style="position:absolute;left:495;top:4218;width:11035;height:2" coordorigin="495,4218" coordsize="11035,0" path="m495,4218l11530,4218e" filled="f" stroked="t" strokeweight=".70051pt" strokecolor="#545454">
                <v:path arrowok="t"/>
              </v:shape>
            </v:group>
            <v:group style="position:absolute;left:2489;top:4436;width:9046;height:2" coordorigin="2489,4436" coordsize="9046,2">
              <v:shape style="position:absolute;left:2489;top:4436;width:9046;height:2" coordorigin="2489,4436" coordsize="9046,0" path="m2489,4436l11535,4436e" filled="f" stroked="t" strokeweight=".70051pt" strokecolor="#545454">
                <v:path arrowok="t"/>
              </v:shape>
            </v:group>
            <v:group style="position:absolute;left:2496;top:3939;width:2;height:1231" coordorigin="2496,3939" coordsize="2,1231">
              <v:shape style="position:absolute;left:2496;top:3939;width:2;height:1231" coordorigin="2496,3939" coordsize="0,1231" path="m2496,5169l2496,3939e" filled="f" stroked="t" strokeweight=".70051pt" strokecolor="#545454">
                <v:path arrowok="t"/>
              </v:shape>
            </v:group>
            <v:group style="position:absolute;left:4992;top:4866;width:1382;height:2" coordorigin="4992,4866" coordsize="1382,2">
              <v:shape style="position:absolute;left:4992;top:4866;width:1382;height:2" coordorigin="4992,4866" coordsize="1382,0" path="m4992,4866l6375,4866e" filled="f" stroked="t" strokeweight=".233503pt" strokecolor="#646464">
                <v:path arrowok="t"/>
              </v:shape>
            </v:group>
            <v:group style="position:absolute;left:6375;top:4866;width:1027;height:2" coordorigin="6375,4866" coordsize="1027,2">
              <v:shape style="position:absolute;left:6375;top:4866;width:1027;height:2" coordorigin="6375,4866" coordsize="1027,0" path="m6375,4866l7402,4866e" filled="f" stroked="t" strokeweight=".233503pt" strokecolor="#000000">
                <v:path arrowok="t"/>
              </v:shape>
            </v:group>
            <v:group style="position:absolute;left:7402;top:4866;width:845;height:2" coordorigin="7402,4866" coordsize="845,2">
              <v:shape style="position:absolute;left:7402;top:4866;width:845;height:2" coordorigin="7402,4866" coordsize="845,0" path="m7402,4866l8247,4866e" filled="f" stroked="t" strokeweight=".233503pt" strokecolor="#E4E4E4">
                <v:path arrowok="t"/>
              </v:shape>
            </v:group>
            <v:group style="position:absolute;left:8247;top:4866;width:897;height:2" coordorigin="8247,4866" coordsize="897,2">
              <v:shape style="position:absolute;left:8247;top:4866;width:897;height:2" coordorigin="8247,4866" coordsize="897,0" path="m8247,4866l9144,4866e" filled="f" stroked="t" strokeweight=".233503pt" strokecolor="#4B4B4B">
                <v:path arrowok="t"/>
              </v:shape>
            </v:group>
            <v:group style="position:absolute;left:8661;top:4431;width:2;height:469" coordorigin="8661,4431" coordsize="2,469">
              <v:shape style="position:absolute;left:8661;top:4431;width:2;height:469" coordorigin="8661,4431" coordsize="0,469" path="m8661,4900l8661,4431e" filled="f" stroked="t" strokeweight=".70051pt" strokecolor="#5B5B5B">
                <v:path arrowok="t"/>
              </v:shape>
            </v:group>
            <v:group style="position:absolute;left:9144;top:4866;width:747;height:2" coordorigin="9144,4866" coordsize="747,2">
              <v:shape style="position:absolute;left:9144;top:4866;width:747;height:2" coordorigin="9144,4866" coordsize="747,0" path="m9144,4866l9891,4866e" filled="f" stroked="t" strokeweight=".233503pt" strokecolor="#000000">
                <v:path arrowok="t"/>
              </v:shape>
            </v:group>
            <v:group style="position:absolute;left:9891;top:4866;width:1625;height:2" coordorigin="9891,4866" coordsize="1625,2">
              <v:shape style="position:absolute;left:9891;top:4866;width:1625;height:2" coordorigin="9891,4866" coordsize="1625,0" path="m9891,4866l11516,4866e" filled="f" stroked="t" strokeweight=".233503pt" strokecolor="#646464">
                <v:path arrowok="t"/>
              </v:shape>
            </v:group>
            <v:group style="position:absolute;left:504;top:4838;width:2;height:331" coordorigin="504,4838" coordsize="2,331">
              <v:shape style="position:absolute;left:504;top:4838;width:2;height:331" coordorigin="504,4838" coordsize="0,331" path="m504,5169l504,4838e" filled="f" stroked="t" strokeweight=".70051pt" strokecolor="#484848">
                <v:path arrowok="t"/>
              </v:shape>
            </v:group>
            <v:group style="position:absolute;left:2496;top:5113;width:2;height:293" coordorigin="2496,5113" coordsize="2,293">
              <v:shape style="position:absolute;left:2496;top:5113;width:2;height:293" coordorigin="2496,5113" coordsize="0,293" path="m2496,5406l2496,5113e" filled="f" stroked="t" strokeweight=".467007pt" strokecolor="#383838">
                <v:path arrowok="t"/>
              </v:shape>
            </v:group>
            <v:group style="position:absolute;left:2496;top:5349;width:2;height:2277" coordorigin="2496,5349" coordsize="2,2277">
              <v:shape style="position:absolute;left:2496;top:5349;width:2;height:2277" coordorigin="2496,5349" coordsize="0,2277" path="m2496,7626l2496,5349e" filled="f" stroked="t" strokeweight=".70051pt" strokecolor="#545454">
                <v:path arrowok="t"/>
              </v:shape>
            </v:group>
            <v:group style="position:absolute;left:2484;top:5602;width:2550;height:2" coordorigin="2484,5602" coordsize="2550,2">
              <v:shape style="position:absolute;left:2484;top:5602;width:2550;height:2" coordorigin="2484,5602" coordsize="2550,0" path="m2484,5602l5034,5602e" filled="f" stroked="t" strokeweight=".70051pt" strokecolor="#575757">
                <v:path arrowok="t"/>
              </v:shape>
            </v:group>
            <v:group style="position:absolute;left:4964;top:5605;width:4329;height:2" coordorigin="4964,5605" coordsize="4329,2">
              <v:shape style="position:absolute;left:4964;top:5605;width:4329;height:2" coordorigin="4964,5605" coordsize="4329,0" path="m4964,5605l9293,5605e" filled="f" stroked="t" strokeweight=".70051pt" strokecolor="#545454">
                <v:path arrowok="t"/>
              </v:shape>
            </v:group>
            <v:group style="position:absolute;left:9237;top:5607;width:682;height:2" coordorigin="9237,5607" coordsize="682,2">
              <v:shape style="position:absolute;left:9237;top:5607;width:682;height:2" coordorigin="9237,5607" coordsize="682,0" path="m9237,5607l9919,5607e" filled="f" stroked="t" strokeweight=".467007pt" strokecolor="#3B3B3B">
                <v:path arrowok="t"/>
              </v:shape>
            </v:group>
            <v:group style="position:absolute;left:9863;top:5605;width:1667;height:2" coordorigin="9863,5605" coordsize="1667,2">
              <v:shape style="position:absolute;left:9863;top:5605;width:1667;height:2" coordorigin="9863,5605" coordsize="1667,0" path="m9863,5605l11530,5605e" filled="f" stroked="t" strokeweight=".70051pt" strokecolor="#4F4F4F">
                <v:path arrowok="t"/>
              </v:shape>
            </v:group>
            <v:group style="position:absolute;left:500;top:5830;width:11035;height:2" coordorigin="500,5830" coordsize="11035,2">
              <v:shape style="position:absolute;left:500;top:5830;width:11035;height:2" coordorigin="500,5830" coordsize="11035,0" path="m500,5830l11535,5830e" filled="f" stroked="t" strokeweight=".70051pt" strokecolor="#545454">
                <v:path arrowok="t"/>
              </v:shape>
            </v:group>
            <v:group style="position:absolute;left:4997;top:5150;width:6533;height:2" coordorigin="4997,5150" coordsize="6533,2">
              <v:shape style="position:absolute;left:4997;top:5150;width:6533;height:2" coordorigin="4997,5150" coordsize="6533,0" path="m4997,5150l11530,5150e" filled="f" stroked="t" strokeweight=".70051pt" strokecolor="#676767">
                <v:path arrowok="t"/>
              </v:shape>
            </v:group>
            <v:group style="position:absolute;left:4992;top:5387;width:6543;height:2" coordorigin="4992,5387" coordsize="6543,2">
              <v:shape style="position:absolute;left:4992;top:5387;width:6543;height:2" coordorigin="4992,5387" coordsize="6543,0" path="m4992,5387l11535,5387e" filled="f" stroked="t" strokeweight=".70051pt" strokecolor="#545454">
                <v:path arrowok="t"/>
              </v:shape>
            </v:group>
            <v:group style="position:absolute;left:5004;top:4426;width:2;height:2073" coordorigin="5004,4426" coordsize="2,2073">
              <v:shape style="position:absolute;left:5004;top:4426;width:2;height:2073" coordorigin="5004,4426" coordsize="0,2073" path="m5004,6500l5004,4426e" filled="f" stroked="t" strokeweight=".70051pt" strokecolor="#4F4F4F">
                <v:path arrowok="t"/>
              </v:shape>
            </v:group>
            <v:group style="position:absolute;left:8658;top:5823;width:2;height:284" coordorigin="8658,5823" coordsize="2,284">
              <v:shape style="position:absolute;left:8658;top:5823;width:2;height:284" coordorigin="8658,5823" coordsize="0,284" path="m8658,6107l8658,5823e" filled="f" stroked="t" strokeweight=".70051pt" strokecolor="#4B4B4B">
                <v:path arrowok="t"/>
              </v:shape>
            </v:group>
            <v:group style="position:absolute;left:2489;top:6251;width:9041;height:2" coordorigin="2489,6251" coordsize="9041,2">
              <v:shape style="position:absolute;left:2489;top:6251;width:9041;height:2" coordorigin="2489,6251" coordsize="9041,0" path="m2489,6251l11530,6251e" filled="f" stroked="t" strokeweight=".70051pt" strokecolor="#545454">
                <v:path arrowok="t"/>
              </v:shape>
            </v:group>
            <v:group style="position:absolute;left:8661;top:6003;width:2;height:289" coordorigin="8661,6003" coordsize="2,289">
              <v:shape style="position:absolute;left:8661;top:6003;width:2;height:289" coordorigin="8661,6003" coordsize="0,289" path="m8661,6291l8661,6003e" filled="f" stroked="t" strokeweight=".934013pt" strokecolor="#646464">
                <v:path arrowok="t"/>
              </v:shape>
            </v:group>
            <v:group style="position:absolute;left:2484;top:6490;width:9046;height:2" coordorigin="2484,6490" coordsize="9046,2">
              <v:shape style="position:absolute;left:2484;top:6490;width:9046;height:2" coordorigin="2484,6490" coordsize="9046,0" path="m2484,6490l11530,6490e" filled="f" stroked="t" strokeweight=".70051pt" strokecolor="#575757">
                <v:path arrowok="t"/>
              </v:shape>
            </v:group>
            <v:group style="position:absolute;left:8661;top:6206;width:2;height:289" coordorigin="8661,6206" coordsize="2,289">
              <v:shape style="position:absolute;left:8661;top:6206;width:2;height:289" coordorigin="8661,6206" coordsize="0,289" path="m8661,6495l8661,6206e" filled="f" stroked="t" strokeweight=".70051pt" strokecolor="#4F4F4F">
                <v:path arrowok="t"/>
              </v:shape>
            </v:group>
            <v:group style="position:absolute;left:490;top:6729;width:11040;height:2" coordorigin="490,6729" coordsize="11040,2">
              <v:shape style="position:absolute;left:490;top:6729;width:11040;height:2" coordorigin="490,6729" coordsize="11040,0" path="m490,6729l11530,6729e" filled="f" stroked="t" strokeweight=".70051pt" strokecolor="#575757">
                <v:path arrowok="t"/>
              </v:shape>
            </v:group>
            <v:group style="position:absolute;left:490;top:7354;width:11045;height:2" coordorigin="490,7354" coordsize="11045,2">
              <v:shape style="position:absolute;left:490;top:7354;width:11045;height:2" coordorigin="490,7354" coordsize="11045,0" path="m490,7354l11535,7354e" filled="f" stroked="t" strokeweight=".70051pt" strokecolor="#575757">
                <v:path arrowok="t"/>
              </v:shape>
            </v:group>
            <v:group style="position:absolute;left:5004;top:7352;width:2;height:275" coordorigin="5004,7352" coordsize="2,275">
              <v:shape style="position:absolute;left:5004;top:7352;width:2;height:275" coordorigin="5004,7352" coordsize="0,275" path="m5004,7626l5004,7352e" filled="f" stroked="t" strokeweight=".70051pt" strokecolor="#4B4B4B">
                <v:path arrowok="t"/>
              </v:shape>
            </v:group>
            <v:group style="position:absolute;left:4997;top:7577;width:6533;height:2" coordorigin="4997,7577" coordsize="6533,2">
              <v:shape style="position:absolute;left:4997;top:7577;width:6533;height:2" coordorigin="4997,7577" coordsize="6533,0" path="m4997,7577l11530,7577e" filled="f" stroked="t" strokeweight=".70051pt" strokecolor="#545454">
                <v:path arrowok="t"/>
              </v:shape>
            </v:group>
            <v:group style="position:absolute;left:5018;top:7569;width:2;height:227" coordorigin="5018,7569" coordsize="2,227">
              <v:shape style="position:absolute;left:5018;top:7569;width:2;height:227" coordorigin="5018,7569" coordsize="0,227" path="m5018,7797l5018,7569e" filled="f" stroked="t" strokeweight="1.167517pt" strokecolor="#606060">
                <v:path arrowok="t"/>
              </v:shape>
            </v:group>
            <v:group style="position:absolute;left:4992;top:7792;width:6538;height:2" coordorigin="4992,7792" coordsize="6538,2">
              <v:shape style="position:absolute;left:4992;top:7792;width:6538;height:2" coordorigin="4992,7792" coordsize="6538,0" path="m4992,7792l11530,7792e" filled="f" stroked="t" strokeweight=".70051pt" strokecolor="#545454">
                <v:path arrowok="t"/>
              </v:shape>
            </v:group>
            <v:group style="position:absolute;left:495;top:8007;width:11035;height:2" coordorigin="495,8007" coordsize="11035,2">
              <v:shape style="position:absolute;left:495;top:8007;width:11035;height:2" coordorigin="495,8007" coordsize="11035,0" path="m495,8007l11530,8007e" filled="f" stroked="t" strokeweight=".70051pt" strokecolor="#545457">
                <v:path arrowok="t"/>
              </v:shape>
            </v:group>
            <v:group style="position:absolute;left:2489;top:7768;width:2;height:748" coordorigin="2489,7768" coordsize="2,748">
              <v:shape style="position:absolute;left:2489;top:7768;width:2;height:748" coordorigin="2489,7768" coordsize="0,748" path="m2489,8516l2489,7768e" filled="f" stroked="t" strokeweight=".70051pt" strokecolor="#4F4F4F">
                <v:path arrowok="t"/>
              </v:shape>
            </v:group>
            <v:group style="position:absolute;left:5002;top:7754;width:2;height:260" coordorigin="5002,7754" coordsize="2,260">
              <v:shape style="position:absolute;left:5002;top:7754;width:2;height:260" coordorigin="5002,7754" coordsize="0,260" path="m5002,8014l5002,7754e" filled="f" stroked="t" strokeweight=".934013pt" strokecolor="#575757">
                <v:path arrowok="t"/>
              </v:shape>
            </v:group>
            <v:group style="position:absolute;left:490;top:8805;width:11035;height:2" coordorigin="490,8805" coordsize="11035,2">
              <v:shape style="position:absolute;left:490;top:8805;width:11035;height:2" coordorigin="490,8805" coordsize="11035,0" path="m490,8805l11526,8805e" filled="f" stroked="t" strokeweight=".70051pt" strokecolor="#575757">
                <v:path arrowok="t"/>
              </v:shape>
            </v:group>
            <v:group style="position:absolute;left:2489;top:8459;width:2;height:369" coordorigin="2489,8459" coordsize="2,369">
              <v:shape style="position:absolute;left:2489;top:8459;width:2;height:369" coordorigin="2489,8459" coordsize="0,369" path="m2489,8829l2489,8459e" filled="f" stroked="t" strokeweight=".70051pt" strokecolor="#4B4B4B">
                <v:path arrowok="t"/>
              </v:shape>
            </v:group>
            <v:group style="position:absolute;left:2489;top:8658;width:2;height:1676" coordorigin="2489,8658" coordsize="2,1676">
              <v:shape style="position:absolute;left:2489;top:8658;width:2;height:1676" coordorigin="2489,8658" coordsize="0,1676" path="m2489,10334l2489,8658e" filled="f" stroked="t" strokeweight=".70051pt" strokecolor="#4F4F4F">
                <v:path arrowok="t"/>
              </v:shape>
            </v:group>
            <v:group style="position:absolute;left:11521;top:9056;width:2;height:284" coordorigin="11521,9056" coordsize="2,284">
              <v:shape style="position:absolute;left:11521;top:9056;width:2;height:284" coordorigin="11521,9056" coordsize="0,284" path="m11521,9340l11521,9056e" filled="f" stroked="t" strokeweight=".467007pt" strokecolor="#444444">
                <v:path arrowok="t"/>
              </v:shape>
            </v:group>
            <v:group style="position:absolute;left:495;top:9953;width:11035;height:2" coordorigin="495,9953" coordsize="11035,2">
              <v:shape style="position:absolute;left:495;top:9953;width:11035;height:2" coordorigin="495,9953" coordsize="11035,0" path="m495,9953l11530,9953e" filled="f" stroked="t" strokeweight=".70051pt" strokecolor="#545454">
                <v:path arrowok="t"/>
              </v:shape>
            </v:group>
            <v:group style="position:absolute;left:490;top:10289;width:11035;height:2" coordorigin="490,10289" coordsize="11035,2">
              <v:shape style="position:absolute;left:490;top:10289;width:11035;height:2" coordorigin="490,10289" coordsize="11035,0" path="m490,10289l11526,10289e" filled="f" stroked="t" strokeweight=".70051pt" strokecolor="#545454">
                <v:path arrowok="t"/>
              </v:shape>
            </v:group>
            <v:group style="position:absolute;left:486;top:10521;width:11045;height:2" coordorigin="486,10521" coordsize="11045,2">
              <v:shape style="position:absolute;left:486;top:10521;width:11045;height:2" coordorigin="486,10521" coordsize="11045,0" path="m486,10521l11530,10521e" filled="f" stroked="t" strokeweight=".70051pt" strokecolor="#545454">
                <v:path arrowok="t"/>
              </v:shape>
            </v:group>
            <v:group style="position:absolute;left:2487;top:5666;width:2;height:10220" coordorigin="2487,5666" coordsize="2,10220">
              <v:shape style="position:absolute;left:2487;top:5666;width:2;height:10220" coordorigin="2487,5666" coordsize="0,10220" path="m2487,15887l2487,5666e" filled="f" stroked="t" strokeweight=".70051pt" strokecolor="#545454">
                <v:path arrowok="t"/>
              </v:shape>
            </v:group>
            <v:group style="position:absolute;left:486;top:10994;width:11045;height:2" coordorigin="486,10994" coordsize="11045,2">
              <v:shape style="position:absolute;left:486;top:10994;width:11045;height:2" coordorigin="486,10994" coordsize="11045,0" path="m486,10994l11530,10994e" filled="f" stroked="t" strokeweight=".70051pt" strokecolor="#575757">
                <v:path arrowok="t"/>
              </v:shape>
            </v:group>
            <v:group style="position:absolute;left:486;top:11231;width:11040;height:2" coordorigin="486,11231" coordsize="11040,2">
              <v:shape style="position:absolute;left:486;top:11231;width:11040;height:2" coordorigin="486,11231" coordsize="11040,0" path="m486,11231l11526,11231e" filled="f" stroked="t" strokeweight=".70051pt" strokecolor="#575757">
                <v:path arrowok="t"/>
              </v:shape>
            </v:group>
            <v:group style="position:absolute;left:495;top:10760;width:2;height:838" coordorigin="495,10760" coordsize="2,838">
              <v:shape style="position:absolute;left:495;top:10760;width:2;height:838" coordorigin="495,10760" coordsize="0,838" path="m495,11598l495,10760e" filled="f" stroked="t" strokeweight=".934013pt" strokecolor="#4F4F4F">
                <v:path arrowok="t"/>
              </v:shape>
            </v:group>
            <v:group style="position:absolute;left:486;top:11470;width:11045;height:2" coordorigin="486,11470" coordsize="11045,2">
              <v:shape style="position:absolute;left:486;top:11470;width:11045;height:2" coordorigin="486,11470" coordsize="11045,0" path="m486,11470l11530,11470e" filled="f" stroked="t" strokeweight=".70051pt" strokecolor="#575757">
                <v:path arrowok="t"/>
              </v:shape>
            </v:group>
            <v:group style="position:absolute;left:1275;top:11224;width:2;height:275" coordorigin="1275,11224" coordsize="2,275">
              <v:shape style="position:absolute;left:1275;top:11224;width:2;height:275" coordorigin="1275,11224" coordsize="0,275" path="m1275,11498l1275,11224e" filled="f" stroked="t" strokeweight=".70051pt" strokecolor="#383838">
                <v:path arrowok="t"/>
              </v:shape>
            </v:group>
            <v:group style="position:absolute;left:1705;top:11233;width:2;height:701" coordorigin="1705,11233" coordsize="2,701">
              <v:shape style="position:absolute;left:1705;top:11233;width:2;height:701" coordorigin="1705,11233" coordsize="0,701" path="m1705,11934l1705,11233e" filled="f" stroked="t" strokeweight=".233503pt" strokecolor="#606060">
                <v:path arrowok="t"/>
              </v:shape>
            </v:group>
            <v:group style="position:absolute;left:1275;top:11427;width:2;height:933" coordorigin="1275,11427" coordsize="2,933">
              <v:shape style="position:absolute;left:1275;top:11427;width:2;height:933" coordorigin="1275,11427" coordsize="0,933" path="m1275,12360l1275,11427e" filled="f" stroked="t" strokeweight=".70051pt" strokecolor="#4B4B4B">
                <v:path arrowok="t"/>
              </v:shape>
            </v:group>
            <v:group style="position:absolute;left:7409;top:11224;width:2;height:4668" coordorigin="7409,11224" coordsize="2,4668">
              <v:shape style="position:absolute;left:7409;top:11224;width:2;height:4668" coordorigin="7409,11224" coordsize="0,4668" path="m7409,15892l7409,11224e" filled="f" stroked="t" strokeweight=".70051pt" strokecolor="#575757">
                <v:path arrowok="t"/>
              </v:shape>
            </v:group>
            <v:group style="position:absolute;left:1705;top:11934;width:2;height:1392" coordorigin="1705,11934" coordsize="2,1392">
              <v:shape style="position:absolute;left:1705;top:11934;width:2;height:1392" coordorigin="1705,11934" coordsize="0,1392" path="m1705,13326l1705,11934e" filled="f" stroked="t" strokeweight=".233503pt" strokecolor="#000000">
                <v:path arrowok="t"/>
              </v:shape>
            </v:group>
            <v:group style="position:absolute;left:2482;top:12147;width:2;height:213" coordorigin="2482,12147" coordsize="2,213">
              <v:shape style="position:absolute;left:2482;top:12147;width:2;height:213" coordorigin="2482,12147" coordsize="0,213" path="m2482,12360l2482,12147e" filled="f" stroked="t" strokeweight=".467007pt" strokecolor="#3B3B3B">
                <v:path arrowok="t"/>
              </v:shape>
            </v:group>
            <v:group style="position:absolute;left:1275;top:12303;width:2;height:137" coordorigin="1275,12303" coordsize="2,137">
              <v:shape style="position:absolute;left:1275;top:12303;width:2;height:137" coordorigin="1275,12303" coordsize="0,137" path="m1275,12441l1275,12303e" filled="f" stroked="t" strokeweight=".467007pt" strokecolor="#1F1F1F">
                <v:path arrowok="t"/>
              </v:shape>
            </v:group>
            <v:group style="position:absolute;left:11516;top:12303;width:2;height:137" coordorigin="11516,12303" coordsize="2,137">
              <v:shape style="position:absolute;left:11516;top:12303;width:2;height:137" coordorigin="11516,12303" coordsize="0,137" path="m11516,12441l11516,12303e" filled="f" stroked="t" strokeweight=".467007pt" strokecolor="#3F3F3F">
                <v:path arrowok="t"/>
              </v:shape>
            </v:group>
            <v:group style="position:absolute;left:1273;top:12384;width:2;height:147" coordorigin="1273,12384" coordsize="2,147">
              <v:shape style="position:absolute;left:1273;top:12384;width:2;height:147" coordorigin="1273,12384" coordsize="0,147" path="m1273,12530l1273,12384e" filled="f" stroked="t" strokeweight=".467007pt" strokecolor="#383838">
                <v:path arrowok="t"/>
              </v:shape>
            </v:group>
            <v:group style="position:absolute;left:1273;top:12474;width:2;height:2059" coordorigin="1273,12474" coordsize="2,2059">
              <v:shape style="position:absolute;left:1273;top:12474;width:2;height:2059" coordorigin="1273,12474" coordsize="0,2059" path="m1273,14533l1273,12474e" filled="f" stroked="t" strokeweight=".70051pt" strokecolor="#4B4B4B">
                <v:path arrowok="t"/>
              </v:shape>
            </v:group>
            <v:group style="position:absolute;left:2482;top:13198;width:2;height:156" coordorigin="2482,13198" coordsize="2,156">
              <v:shape style="position:absolute;left:2482;top:13198;width:2;height:156" coordorigin="2482,13198" coordsize="0,156" path="m2482,13354l2482,13198e" filled="f" stroked="t" strokeweight=".467007pt" strokecolor="#3B3B3B">
                <v:path arrowok="t"/>
              </v:shape>
            </v:group>
            <v:group style="position:absolute;left:11519;top:12876;width:2;height:478" coordorigin="11519,12876" coordsize="2,478">
              <v:shape style="position:absolute;left:11519;top:12876;width:2;height:478" coordorigin="11519,12876" coordsize="0,478" path="m11519,13354l11519,12876e" filled="f" stroked="t" strokeweight=".467007pt" strokecolor="#4F4F4F">
                <v:path arrowok="t"/>
              </v:shape>
            </v:group>
            <v:group style="position:absolute;left:490;top:13572;width:360;height:2" coordorigin="490,13572" coordsize="360,2">
              <v:shape style="position:absolute;left:490;top:13572;width:360;height:2" coordorigin="490,13572" coordsize="360,0" path="m490,13572l850,13572e" filled="f" stroked="t" strokeweight=".233503pt" strokecolor="#444444">
                <v:path arrowok="t"/>
              </v:shape>
            </v:group>
            <v:group style="position:absolute;left:500;top:653;width:2;height:15233" coordorigin="500,653" coordsize="2,15233">
              <v:shape style="position:absolute;left:500;top:653;width:2;height:15233" coordorigin="500,653" coordsize="0,15233" path="m500,15887l500,653e" filled="f" stroked="t" strokeweight=".70051pt" strokecolor="#4F4F4F">
                <v:path arrowok="t"/>
              </v:shape>
            </v:group>
            <v:group style="position:absolute;left:850;top:13572;width:420;height:2" coordorigin="850,13572" coordsize="420,2">
              <v:shape style="position:absolute;left:850;top:13572;width:420;height:2" coordorigin="850,13572" coordsize="420,0" path="m850,13572l1270,13572e" filled="f" stroked="t" strokeweight=".233503pt" strokecolor="#1F1F1F">
                <v:path arrowok="t"/>
              </v:shape>
            </v:group>
            <v:group style="position:absolute;left:1256;top:13572;width:1233;height:2" coordorigin="1256,13572" coordsize="1233,2">
              <v:shape style="position:absolute;left:1256;top:13572;width:1233;height:2" coordorigin="1256,13572" coordsize="1233,0" path="m1256,13572l2489,13572e" filled="f" stroked="t" strokeweight=".233503pt" strokecolor="#575757">
                <v:path arrowok="t"/>
              </v:shape>
            </v:group>
            <v:group style="position:absolute;left:1705;top:13326;width:2;height:251" coordorigin="1705,13326" coordsize="2,251">
              <v:shape style="position:absolute;left:1705;top:13326;width:2;height:251" coordorigin="1705,13326" coordsize="0,251" path="m1705,13577l1705,13326e" filled="f" stroked="t" strokeweight=".233503pt" strokecolor="#606060">
                <v:path arrowok="t"/>
              </v:shape>
            </v:group>
            <v:group style="position:absolute;left:1705;top:13572;width:2;height:1761" coordorigin="1705,13572" coordsize="2,1761">
              <v:shape style="position:absolute;left:1705;top:13572;width:2;height:1761" coordorigin="1705,13572" coordsize="0,1761" path="m1705,15333l1705,13572e" filled="f" stroked="t" strokeweight=".233503pt" strokecolor="#000000">
                <v:path arrowok="t"/>
              </v:shape>
            </v:group>
            <v:group style="position:absolute;left:11519;top:13657;width:2;height:175" coordorigin="11519,13657" coordsize="2,175">
              <v:shape style="position:absolute;left:11519;top:13657;width:2;height:175" coordorigin="11519,13657" coordsize="0,175" path="m11519,13832l11519,13657e" filled="f" stroked="t" strokeweight=".467007pt" strokecolor="#484848">
                <v:path arrowok="t"/>
              </v:shape>
            </v:group>
            <v:group style="position:absolute;left:490;top:13775;width:2;height:2121" coordorigin="490,13775" coordsize="2,2121">
              <v:shape style="position:absolute;left:490;top:13775;width:2;height:2121" coordorigin="490,13775" coordsize="0,2121" path="m490,15896l490,13775e" filled="f" stroked="t" strokeweight=".70051pt" strokecolor="#4F4F4F">
                <v:path arrowok="t"/>
              </v:shape>
            </v:group>
            <v:group style="position:absolute;left:2877;top:14784;width:2120;height:2" coordorigin="2877,14784" coordsize="2120,2">
              <v:shape style="position:absolute;left:2877;top:14784;width:2120;height:2" coordorigin="2877,14784" coordsize="2120,0" path="m2877,14784l4997,14784e" filled="f" stroked="t" strokeweight=".70051pt" strokecolor="#444F90">
                <v:path arrowok="t"/>
              </v:shape>
            </v:group>
            <v:group style="position:absolute;left:1270;top:14476;width:2;height:175" coordorigin="1270,14476" coordsize="2,175">
              <v:shape style="position:absolute;left:1270;top:14476;width:2;height:175" coordorigin="1270,14476" coordsize="0,175" path="m1270,14651l1270,14476e" filled="f" stroked="t" strokeweight=".467007pt" strokecolor="#232323">
                <v:path arrowok="t"/>
              </v:shape>
            </v:group>
            <v:group style="position:absolute;left:1270;top:14594;width:2;height:1297" coordorigin="1270,14594" coordsize="2,1297">
              <v:shape style="position:absolute;left:1270;top:14594;width:2;height:1297" coordorigin="1270,14594" coordsize="0,1297" path="m1270,15891l1270,14594e" filled="f" stroked="t" strokeweight=".70051pt" strokecolor="#484848">
                <v:path arrowok="t"/>
              </v:shape>
            </v:group>
            <v:group style="position:absolute;left:2480;top:14675;width:2;height:137" coordorigin="2480,14675" coordsize="2,137">
              <v:shape style="position:absolute;left:2480;top:14675;width:2;height:137" coordorigin="2480,14675" coordsize="0,137" path="m2480,14812l2480,14675e" filled="f" stroked="t" strokeweight=".467007pt" strokecolor="#3F3F3F">
                <v:path arrowok="t"/>
              </v:shape>
            </v:group>
            <v:group style="position:absolute;left:11516;top:14675;width:2;height:137" coordorigin="11516,14675" coordsize="2,137">
              <v:shape style="position:absolute;left:11516;top:14675;width:2;height:137" coordorigin="11516,14675" coordsize="0,137" path="m11516,14812l11516,14675e" filled="f" stroked="t" strokeweight=".467007pt" strokecolor="#38383B">
                <v:path arrowok="t"/>
              </v:shape>
            </v:group>
            <v:group style="position:absolute;left:2877;top:15058;width:2120;height:2" coordorigin="2877,15058" coordsize="2120,2">
              <v:shape style="position:absolute;left:2877;top:15058;width:2120;height:2" coordorigin="2877,15058" coordsize="2120,0" path="m2877,15058l4997,15058e" filled="f" stroked="t" strokeweight=".233503pt" strokecolor="#97A8DB">
                <v:path arrowok="t"/>
              </v:shape>
            </v:group>
            <v:group style="position:absolute;left:11519;top:4213;width:2;height:11674" coordorigin="11519,4213" coordsize="2,11674">
              <v:shape style="position:absolute;left:11519;top:4213;width:2;height:11674" coordorigin="11519,4213" coordsize="0,11674" path="m11519,15887l11519,4213e" filled="f" stroked="t" strokeweight=".70051pt" strokecolor="#545454">
                <v:path arrowok="t"/>
              </v:shape>
            </v:group>
            <v:group style="position:absolute;left:481;top:15882;width:2877;height:2" coordorigin="481,15882" coordsize="2877,2">
              <v:shape style="position:absolute;left:481;top:15882;width:2877;height:2" coordorigin="481,15882" coordsize="2877,0" path="m481,15882l3358,15882e" filled="f" stroked="t" strokeweight=".70051pt" strokecolor="#57575B">
                <v:path arrowok="t"/>
              </v:shape>
            </v:group>
            <v:group style="position:absolute;left:1705;top:15333;width:2;height:549" coordorigin="1705,15333" coordsize="2,549">
              <v:shape style="position:absolute;left:1705;top:15333;width:2;height:549" coordorigin="1705,15333" coordsize="0,549" path="m1705,15882l1705,15333e" filled="f" stroked="t" strokeweight=".233503pt" strokecolor="#5B5B5B">
                <v:path arrowok="t"/>
              </v:shape>
            </v:group>
            <v:group style="position:absolute;left:3124;top:15884;width:8397;height:2" coordorigin="3124,15884" coordsize="8397,2">
              <v:shape style="position:absolute;left:3124;top:15884;width:8397;height:2" coordorigin="3124,15884" coordsize="8397,0" path="m3124,15884l11521,15884e" filled="f" stroked="t" strokeweight=".70051pt" strokecolor="#6B6B6B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6.235229pt;margin-top:6.874509pt;width:1.406925pt;height:6.5pt;mso-position-horizontal-relative:page;mso-position-vertical-relative:paragraph;z-index:-16357" type="#_x0000_t202" filled="f" stroked="f">
            <v:textbox inset="0,0,0,0">
              <w:txbxContent>
                <w:p>
                  <w:pPr>
                    <w:spacing w:before="0" w:after="0" w:line="130" w:lineRule="exact"/>
                    <w:ind w:right="-60"/>
                    <w:jc w:val="left"/>
                    <w:rPr>
                      <w:rFonts w:ascii="Arial" w:hAnsi="Arial" w:cs="Arial" w:eastAsia="Arial"/>
                      <w:sz w:val="13"/>
                      <w:szCs w:val="13"/>
                    </w:rPr>
                  </w:pPr>
                  <w:rPr/>
                  <w:r>
                    <w:rPr>
                      <w:rFonts w:ascii="Arial" w:hAnsi="Arial" w:cs="Arial" w:eastAsia="Arial"/>
                      <w:sz w:val="13"/>
                      <w:szCs w:val="13"/>
                      <w:color w:val="727577"/>
                      <w:spacing w:val="0"/>
                      <w:w w:val="65"/>
                      <w:i/>
                    </w:rPr>
                    <w:t>r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1"/>
          <w:position w:val="-2"/>
        </w:rPr>
        <w:t>::ı::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61"/>
          <w:position w:val="0"/>
        </w:rPr>
        <w:t>•</w:t>
      </w:r>
      <w:r>
        <w:rPr>
          <w:rFonts w:ascii="Arial" w:hAnsi="Arial" w:cs="Arial" w:eastAsia="Arial"/>
          <w:sz w:val="15"/>
          <w:szCs w:val="15"/>
          <w:color w:val="464646"/>
          <w:spacing w:val="-18"/>
          <w:w w:val="61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100"/>
          <w:position w:val="0"/>
        </w:rPr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i/>
          <w:position w:val="0"/>
        </w:rPr>
        <w:t>&lt;6'</w:t>
      </w:r>
      <w:r>
        <w:rPr>
          <w:rFonts w:ascii="Arial" w:hAnsi="Arial" w:cs="Arial" w:eastAsia="Arial"/>
          <w:sz w:val="15"/>
          <w:szCs w:val="15"/>
          <w:color w:val="343434"/>
          <w:spacing w:val="-24"/>
          <w:w w:val="100"/>
          <w:i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i/>
          <w:position w:val="0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i/>
          <w:position w:val="0"/>
        </w:rPr>
      </w:r>
      <w:r>
        <w:rPr>
          <w:rFonts w:ascii="Arial" w:hAnsi="Arial" w:cs="Arial" w:eastAsia="Arial"/>
          <w:sz w:val="15"/>
          <w:szCs w:val="15"/>
          <w:color w:val="9C9C9C"/>
          <w:spacing w:val="0"/>
          <w:w w:val="73"/>
          <w:position w:val="0"/>
        </w:rPr>
        <w:t>••</w:t>
      </w:r>
      <w:r>
        <w:rPr>
          <w:rFonts w:ascii="Arial" w:hAnsi="Arial" w:cs="Arial" w:eastAsia="Arial"/>
          <w:sz w:val="15"/>
          <w:szCs w:val="15"/>
          <w:color w:val="9C9C9C"/>
          <w:spacing w:val="4"/>
          <w:w w:val="73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136"/>
          <w:position w:val="0"/>
        </w:rPr>
        <w:t>,.</w:t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100"/>
          <w:position w:val="0"/>
        </w:rPr>
      </w:r>
      <w:r>
        <w:rPr>
          <w:rFonts w:ascii="Arial" w:hAnsi="Arial" w:cs="Arial" w:eastAsia="Arial"/>
          <w:sz w:val="15"/>
          <w:szCs w:val="15"/>
          <w:color w:val="858587"/>
          <w:spacing w:val="0"/>
          <w:w w:val="237"/>
          <w:position w:val="0"/>
        </w:rPr>
        <w:t>"</w:t>
      </w:r>
      <w:r>
        <w:rPr>
          <w:rFonts w:ascii="Arial" w:hAnsi="Arial" w:cs="Arial" w:eastAsia="Arial"/>
          <w:sz w:val="15"/>
          <w:szCs w:val="15"/>
          <w:color w:val="858587"/>
          <w:spacing w:val="64"/>
          <w:w w:val="237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AFB1B1"/>
          <w:spacing w:val="-13"/>
          <w:w w:val="50"/>
          <w:position w:val="0"/>
        </w:rPr>
        <w:t>•</w:t>
      </w:r>
      <w:r>
        <w:rPr>
          <w:rFonts w:ascii="Arial" w:hAnsi="Arial" w:cs="Arial" w:eastAsia="Arial"/>
          <w:sz w:val="15"/>
          <w:szCs w:val="15"/>
          <w:color w:val="858587"/>
          <w:spacing w:val="-25"/>
          <w:w w:val="92"/>
          <w:position w:val="0"/>
        </w:rPr>
        <w:t>.</w:t>
      </w:r>
      <w:r>
        <w:rPr>
          <w:rFonts w:ascii="Arial" w:hAnsi="Arial" w:cs="Arial" w:eastAsia="Arial"/>
          <w:sz w:val="15"/>
          <w:szCs w:val="15"/>
          <w:color w:val="9C9C9C"/>
          <w:spacing w:val="2"/>
          <w:w w:val="205"/>
          <w:position w:val="0"/>
        </w:rPr>
        <w:t>,</w:t>
      </w:r>
      <w:r>
        <w:rPr>
          <w:rFonts w:ascii="Arial" w:hAnsi="Arial" w:cs="Arial" w:eastAsia="Arial"/>
          <w:sz w:val="15"/>
          <w:szCs w:val="15"/>
          <w:color w:val="9C9C9C"/>
          <w:spacing w:val="0"/>
          <w:w w:val="56"/>
          <w:position w:val="0"/>
        </w:rPr>
        <w:t>•.</w:t>
      </w:r>
      <w:r>
        <w:rPr>
          <w:rFonts w:ascii="Arial" w:hAnsi="Arial" w:cs="Arial" w:eastAsia="Arial"/>
          <w:sz w:val="15"/>
          <w:szCs w:val="15"/>
          <w:color w:val="9C9C9C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58587"/>
          <w:spacing w:val="0"/>
          <w:w w:val="56"/>
          <w:position w:val="0"/>
        </w:rPr>
        <w:t>1'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2" w:lineRule="exact"/>
        <w:ind w:right="1625"/>
        <w:jc w:val="right"/>
        <w:tabs>
          <w:tab w:pos="720" w:val="left"/>
        </w:tabs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9"/>
          <w:szCs w:val="9"/>
          <w:color w:val="5B5D5D"/>
          <w:spacing w:val="-20"/>
          <w:w w:val="235"/>
          <w:position w:val="-1"/>
        </w:rPr>
        <w:t>ı</w:t>
      </w:r>
      <w:r>
        <w:rPr>
          <w:rFonts w:ascii="Arial" w:hAnsi="Arial" w:cs="Arial" w:eastAsia="Arial"/>
          <w:sz w:val="9"/>
          <w:szCs w:val="9"/>
          <w:color w:val="5B5D5D"/>
          <w:spacing w:val="0"/>
          <w:w w:val="95"/>
          <w:position w:val="-1"/>
        </w:rPr>
        <w:t>.</w:t>
      </w:r>
      <w:r>
        <w:rPr>
          <w:rFonts w:ascii="Arial" w:hAnsi="Arial" w:cs="Arial" w:eastAsia="Arial"/>
          <w:sz w:val="9"/>
          <w:szCs w:val="9"/>
          <w:color w:val="5B5D5D"/>
          <w:spacing w:val="-19"/>
          <w:w w:val="95"/>
          <w:position w:val="-1"/>
        </w:rPr>
        <w:t>.</w:t>
      </w:r>
      <w:r>
        <w:rPr>
          <w:rFonts w:ascii="Arial" w:hAnsi="Arial" w:cs="Arial" w:eastAsia="Arial"/>
          <w:sz w:val="9"/>
          <w:szCs w:val="9"/>
          <w:color w:val="464646"/>
          <w:spacing w:val="0"/>
          <w:w w:val="76"/>
          <w:position w:val="-1"/>
        </w:rPr>
        <w:t>-</w:t>
      </w:r>
      <w:r>
        <w:rPr>
          <w:rFonts w:ascii="Arial" w:hAnsi="Arial" w:cs="Arial" w:eastAsia="Arial"/>
          <w:sz w:val="9"/>
          <w:szCs w:val="9"/>
          <w:color w:val="464646"/>
          <w:spacing w:val="-11"/>
          <w:w w:val="100"/>
          <w:position w:val="-1"/>
        </w:rPr>
        <w:t> </w:t>
      </w:r>
      <w:r>
        <w:rPr>
          <w:rFonts w:ascii="Arial" w:hAnsi="Arial" w:cs="Arial" w:eastAsia="Arial"/>
          <w:sz w:val="9"/>
          <w:szCs w:val="9"/>
          <w:color w:val="C1C1C3"/>
          <w:spacing w:val="0"/>
          <w:w w:val="92"/>
          <w:i/>
          <w:position w:val="-1"/>
        </w:rPr>
        <w:t>)</w:t>
      </w:r>
      <w:r>
        <w:rPr>
          <w:rFonts w:ascii="Arial" w:hAnsi="Arial" w:cs="Arial" w:eastAsia="Arial"/>
          <w:sz w:val="9"/>
          <w:szCs w:val="9"/>
          <w:color w:val="C1C1C3"/>
          <w:spacing w:val="0"/>
          <w:w w:val="91"/>
          <w:i/>
          <w:position w:val="-1"/>
        </w:rPr>
        <w:t>,</w:t>
      </w:r>
      <w:r>
        <w:rPr>
          <w:rFonts w:ascii="Arial" w:hAnsi="Arial" w:cs="Arial" w:eastAsia="Arial"/>
          <w:sz w:val="9"/>
          <w:szCs w:val="9"/>
          <w:color w:val="C1C1C3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9"/>
          <w:szCs w:val="9"/>
          <w:color w:val="C1C1C3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9"/>
          <w:szCs w:val="9"/>
          <w:color w:val="9C9C9C"/>
          <w:spacing w:val="0"/>
          <w:w w:val="79"/>
          <w:position w:val="-1"/>
        </w:rPr>
        <w:t>"'</w:t>
      </w:r>
      <w:r>
        <w:rPr>
          <w:rFonts w:ascii="Arial" w:hAnsi="Arial" w:cs="Arial" w:eastAsia="Arial"/>
          <w:sz w:val="9"/>
          <w:szCs w:val="9"/>
          <w:color w:val="9C9C9C"/>
          <w:spacing w:val="15"/>
          <w:w w:val="79"/>
          <w:position w:val="-1"/>
        </w:rPr>
        <w:t> </w:t>
      </w:r>
      <w:r>
        <w:rPr>
          <w:rFonts w:ascii="Arial" w:hAnsi="Arial" w:cs="Arial" w:eastAsia="Arial"/>
          <w:sz w:val="9"/>
          <w:szCs w:val="9"/>
          <w:color w:val="9C9C9C"/>
          <w:spacing w:val="0"/>
          <w:w w:val="63"/>
          <w:position w:val="-1"/>
        </w:rPr>
        <w:t>•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right="1698"/>
        <w:jc w:val="right"/>
        <w:tabs>
          <w:tab w:pos="5860" w:val="left"/>
          <w:tab w:pos="640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23"/>
          <w:szCs w:val="23"/>
          <w:color w:val="5B5D5D"/>
          <w:w w:val="78"/>
          <w:position w:val="-1"/>
        </w:rPr>
        <w:t>It</w:t>
      </w:r>
      <w:r>
        <w:rPr>
          <w:rFonts w:ascii="Arial" w:hAnsi="Arial" w:cs="Arial" w:eastAsia="Arial"/>
          <w:sz w:val="23"/>
          <w:szCs w:val="23"/>
          <w:color w:val="5B5D5D"/>
          <w:spacing w:val="11"/>
          <w:w w:val="78"/>
          <w:position w:val="-1"/>
        </w:rPr>
        <w:t>f</w:t>
      </w:r>
      <w:r>
        <w:rPr>
          <w:rFonts w:ascii="Arial" w:hAnsi="Arial" w:cs="Arial" w:eastAsia="Arial"/>
          <w:sz w:val="23"/>
          <w:szCs w:val="23"/>
          <w:color w:val="727577"/>
          <w:spacing w:val="-34"/>
          <w:w w:val="81"/>
          <w:position w:val="-1"/>
        </w:rPr>
        <w:t>a</w:t>
      </w:r>
      <w:r>
        <w:rPr>
          <w:rFonts w:ascii="Arial" w:hAnsi="Arial" w:cs="Arial" w:eastAsia="Arial"/>
          <w:sz w:val="23"/>
          <w:szCs w:val="23"/>
          <w:color w:val="5B5D5D"/>
          <w:spacing w:val="0"/>
          <w:w w:val="600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5B5D5D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5B5D5D"/>
          <w:spacing w:val="-17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343D7E"/>
          <w:spacing w:val="-19"/>
          <w:w w:val="152"/>
          <w:position w:val="-1"/>
        </w:rPr>
        <w:t>,</w:t>
      </w:r>
      <w:r>
        <w:rPr>
          <w:rFonts w:ascii="Arial" w:hAnsi="Arial" w:cs="Arial" w:eastAsia="Arial"/>
          <w:sz w:val="23"/>
          <w:szCs w:val="23"/>
          <w:color w:val="5B5D5D"/>
          <w:spacing w:val="-23"/>
          <w:w w:val="152"/>
          <w:position w:val="-1"/>
        </w:rPr>
        <w:t>,</w:t>
      </w:r>
      <w:r>
        <w:rPr>
          <w:rFonts w:ascii="Arial" w:hAnsi="Arial" w:cs="Arial" w:eastAsia="Arial"/>
          <w:sz w:val="23"/>
          <w:szCs w:val="23"/>
          <w:color w:val="727577"/>
          <w:spacing w:val="0"/>
          <w:w w:val="52"/>
          <w:position w:val="-1"/>
        </w:rPr>
        <w:t>..</w:t>
      </w:r>
      <w:r>
        <w:rPr>
          <w:rFonts w:ascii="Arial" w:hAnsi="Arial" w:cs="Arial" w:eastAsia="Arial"/>
          <w:sz w:val="23"/>
          <w:szCs w:val="23"/>
          <w:color w:val="727577"/>
          <w:spacing w:val="-8"/>
          <w:w w:val="52"/>
          <w:position w:val="-1"/>
        </w:rPr>
        <w:t>,</w:t>
      </w:r>
      <w:r>
        <w:rPr>
          <w:rFonts w:ascii="Arial" w:hAnsi="Arial" w:cs="Arial" w:eastAsia="Arial"/>
          <w:sz w:val="23"/>
          <w:szCs w:val="23"/>
          <w:color w:val="858587"/>
          <w:spacing w:val="0"/>
          <w:w w:val="101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858587"/>
          <w:spacing w:val="-42"/>
          <w:w w:val="101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7"/>
          <w:position w:val="-1"/>
        </w:rPr>
        <w:t>Amiri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4"/>
          <w:szCs w:val="14"/>
          <w:color w:val="727577"/>
          <w:spacing w:val="-7"/>
          <w:w w:val="61"/>
          <w:i/>
          <w:position w:val="-1"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5B5D5D"/>
          <w:spacing w:val="0"/>
          <w:w w:val="158"/>
          <w:i/>
          <w:position w:val="-1"/>
        </w:rPr>
        <w:t>\</w:t>
      </w:r>
      <w:r>
        <w:rPr>
          <w:rFonts w:ascii="Times New Roman" w:hAnsi="Times New Roman" w:cs="Times New Roman" w:eastAsia="Times New Roman"/>
          <w:sz w:val="14"/>
          <w:szCs w:val="14"/>
          <w:color w:val="5B5D5D"/>
          <w:spacing w:val="0"/>
          <w:w w:val="100"/>
          <w:i/>
          <w:position w:val="-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5B5D5D"/>
          <w:spacing w:val="0"/>
          <w:w w:val="100"/>
          <w:i/>
          <w:position w:val="-1"/>
        </w:rPr>
      </w:r>
      <w:r>
        <w:rPr>
          <w:rFonts w:ascii="Times New Roman" w:hAnsi="Times New Roman" w:cs="Times New Roman" w:eastAsia="Times New Roman"/>
          <w:sz w:val="14"/>
          <w:szCs w:val="14"/>
          <w:color w:val="464646"/>
          <w:spacing w:val="0"/>
          <w:w w:val="100"/>
          <w:i/>
          <w:position w:val="-1"/>
        </w:rPr>
        <w:t>i</w:t>
      </w:r>
      <w:r>
        <w:rPr>
          <w:rFonts w:ascii="Times New Roman" w:hAnsi="Times New Roman" w:cs="Times New Roman" w:eastAsia="Times New Roman"/>
          <w:sz w:val="14"/>
          <w:szCs w:val="14"/>
          <w:color w:val="464646"/>
          <w:spacing w:val="2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464646"/>
          <w:spacing w:val="0"/>
          <w:w w:val="100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464646"/>
          <w:spacing w:val="7"/>
          <w:w w:val="100"/>
          <w:i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464646"/>
          <w:spacing w:val="0"/>
          <w:w w:val="128"/>
          <w:i/>
          <w:position w:val="-1"/>
        </w:rPr>
        <w:t>:ı</w:t>
      </w:r>
      <w:r>
        <w:rPr>
          <w:rFonts w:ascii="Arial" w:hAnsi="Arial" w:cs="Arial" w:eastAsia="Arial"/>
          <w:sz w:val="20"/>
          <w:szCs w:val="20"/>
          <w:color w:val="464646"/>
          <w:spacing w:val="71"/>
          <w:w w:val="128"/>
          <w:i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144"/>
          <w:i/>
          <w:position w:val="-1"/>
        </w:rPr>
        <w:t>'i.</w:t>
      </w:r>
      <w:r>
        <w:rPr>
          <w:rFonts w:ascii="Arial" w:hAnsi="Arial" w:cs="Arial" w:eastAsia="Arial"/>
          <w:sz w:val="15"/>
          <w:szCs w:val="15"/>
          <w:color w:val="C1C1C3"/>
          <w:spacing w:val="0"/>
          <w:w w:val="57"/>
          <w:position w:val="-1"/>
        </w:rPr>
        <w:t>..</w:t>
      </w:r>
      <w:r>
        <w:rPr>
          <w:rFonts w:ascii="Arial" w:hAnsi="Arial" w:cs="Arial" w:eastAsia="Arial"/>
          <w:sz w:val="15"/>
          <w:szCs w:val="15"/>
          <w:color w:val="C1C1C3"/>
          <w:spacing w:val="-28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858587"/>
          <w:spacing w:val="-34"/>
          <w:w w:val="125"/>
          <w:position w:val="-1"/>
        </w:rPr>
        <w:t>·</w:t>
      </w:r>
      <w:r>
        <w:rPr>
          <w:rFonts w:ascii="Arial" w:hAnsi="Arial" w:cs="Arial" w:eastAsia="Arial"/>
          <w:sz w:val="15"/>
          <w:szCs w:val="15"/>
          <w:color w:val="9C9C9C"/>
          <w:spacing w:val="0"/>
          <w:w w:val="92"/>
          <w:position w:val="-1"/>
        </w:rPr>
        <w:t>.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17" w:lineRule="exact"/>
        <w:ind w:right="1797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727577"/>
          <w:spacing w:val="0"/>
          <w:w w:val="127"/>
          <w:position w:val="-2"/>
        </w:rPr>
        <w:t>._</w:t>
      </w:r>
      <w:r>
        <w:rPr>
          <w:rFonts w:ascii="Times New Roman" w:hAnsi="Times New Roman" w:cs="Times New Roman" w:eastAsia="Times New Roman"/>
          <w:sz w:val="16"/>
          <w:szCs w:val="16"/>
          <w:color w:val="727577"/>
          <w:spacing w:val="0"/>
          <w:w w:val="127"/>
          <w:position w:val="-2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727577"/>
          <w:spacing w:val="17"/>
          <w:w w:val="127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C9C9C"/>
          <w:spacing w:val="0"/>
          <w:w w:val="216"/>
          <w:position w:val="-2"/>
        </w:rPr>
        <w:t>.,..,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4751" w:right="5464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Yaku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88"/>
        </w:rPr>
        <w:t>J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8"/>
          <w:w w:val="88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5B5D5D"/>
          <w:spacing w:val="0"/>
          <w:w w:val="90"/>
        </w:rPr>
        <w:t>EK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27" w:lineRule="exact"/>
        <w:ind w:left="5101" w:right="5577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w w:val="88"/>
        </w:rPr>
        <w:t>İtf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8"/>
          <w:w w:val="89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5B5D5D"/>
          <w:spacing w:val="5"/>
          <w:w w:val="85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84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7"/>
          <w:w w:val="83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5B5D5D"/>
          <w:spacing w:val="0"/>
          <w:w w:val="103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360" w:right="260"/>
        </w:sectPr>
      </w:pPr>
      <w:rPr/>
    </w:p>
    <w:p>
      <w:pPr>
        <w:spacing w:before="70" w:after="0" w:line="219" w:lineRule="auto"/>
        <w:ind w:left="598" w:right="-151" w:firstLine="-16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7"/>
          <w:szCs w:val="87"/>
          <w:color w:val="3A3A3A"/>
          <w:spacing w:val="-760"/>
          <w:w w:val="163"/>
          <w:b/>
          <w:bCs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3A3A3A"/>
          <w:spacing w:val="9"/>
          <w:w w:val="122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22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22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2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2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15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14" w:right="4994"/>
        <w:jc w:val="center"/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8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279"/>
        </w:rPr>
        <w:t>İ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0" w:lineRule="auto"/>
        <w:ind w:left="501" w:right="519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BAŞKA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8"/>
        </w:rPr>
        <w:t>lGI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40" w:lineRule="auto"/>
        <w:ind w:left="-35" w:right="4712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192" w:lineRule="exact"/>
        <w:ind w:left="994" w:right="5815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YANGIN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60" w:bottom="280" w:left="320" w:right="300"/>
          <w:cols w:num="2" w:equalWidth="0">
            <w:col w:w="1620" w:space="1326"/>
            <w:col w:w="8354"/>
          </w:cols>
        </w:sectPr>
      </w:pPr>
      <w:rPr/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300"/>
        </w:sectPr>
      </w:pPr>
      <w:rPr/>
    </w:p>
    <w:p>
      <w:pPr>
        <w:spacing w:before="27" w:after="0" w:line="240" w:lineRule="auto"/>
        <w:ind w:left="106" w:right="-20"/>
        <w:jc w:val="left"/>
        <w:tabs>
          <w:tab w:pos="1340" w:val="left"/>
          <w:tab w:pos="31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3A3A3A"/>
          <w:spacing w:val="0"/>
          <w:w w:val="86"/>
        </w:rPr>
        <w:t>l</w:t>
      </w:r>
      <w:r>
        <w:rPr>
          <w:rFonts w:ascii="Times New Roman" w:hAnsi="Times New Roman" w:cs="Times New Roman" w:eastAsia="Times New Roman"/>
          <w:sz w:val="25"/>
          <w:szCs w:val="25"/>
          <w:color w:val="3A3A3A"/>
          <w:spacing w:val="3"/>
          <w:w w:val="86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6"/>
        </w:rPr>
        <w:t>ta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6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8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Tarihi</w:t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6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3"/>
          <w:w w:val="106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-12"/>
          <w:w w:val="10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6"/>
        </w:rPr>
        <w:t>05.2017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9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0"/>
        </w:rPr>
        <w:t>U3ildiriı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3"/>
          <w:w w:val="9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"/>
          <w:w w:val="105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7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5"/>
        </w:rPr>
        <w:t>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" w:after="0" w:line="240" w:lineRule="auto"/>
        <w:ind w:left="130" w:right="-20"/>
        <w:jc w:val="left"/>
        <w:tabs>
          <w:tab w:pos="1340" w:val="left"/>
          <w:tab w:pos="3160" w:val="left"/>
          <w:tab w:pos="43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5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yıtTarihi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-10"/>
          <w:w w:val="15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4"/>
        </w:rPr>
        <w:t>15.05.2017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IKayıtNo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</w:rPr>
        <w:t>:3125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3" w:after="0" w:line="240" w:lineRule="auto"/>
        <w:ind w:left="130" w:right="-6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5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Bornova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Manisa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Kaçı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</w:rPr>
        <w:t>Ramp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"/>
          <w:w w:val="10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5"/>
          <w:w w:val="119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6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8"/>
        </w:rPr>
        <w:t>karş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98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19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6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192" w:lineRule="exact"/>
        <w:ind w:left="130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74"/>
          <w:position w:val="-1"/>
        </w:rPr>
        <w:t>Du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8"/>
          <w:w w:val="17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Bomo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Manisa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yol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üzeri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Kaçı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6"/>
          <w:position w:val="-1"/>
        </w:rPr>
        <w:t>Ranıru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"/>
          <w:w w:val="96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19"/>
          <w:position w:val="-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74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78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4"/>
          <w:w w:val="88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  <w:position w:val="-1"/>
        </w:rPr>
        <w:t>rs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102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6"/>
          <w:w w:val="110"/>
          <w:position w:val="-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74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65" w:after="0" w:line="240" w:lineRule="auto"/>
        <w:ind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-21"/>
          <w:w w:val="106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6"/>
        </w:rPr>
        <w:t>Bildirim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5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5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14:49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88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-16"/>
          <w:w w:val="88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565759"/>
          <w:spacing w:val="2"/>
          <w:w w:val="94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7"/>
          <w:w w:val="49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565759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56575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28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6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0"/>
          <w:w w:val="12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1"/>
        </w:rPr>
        <w:t>Merkez-2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300"/>
          <w:cols w:num="2" w:equalWidth="0">
            <w:col w:w="5062" w:space="468"/>
            <w:col w:w="5770"/>
          </w:cols>
        </w:sectPr>
      </w:pPr>
      <w:rPr/>
    </w:p>
    <w:p>
      <w:pPr>
        <w:spacing w:before="18" w:after="0" w:line="240" w:lineRule="auto"/>
        <w:ind w:left="130" w:right="-71"/>
        <w:jc w:val="left"/>
        <w:tabs>
          <w:tab w:pos="1320" w:val="left"/>
          <w:tab w:pos="3140" w:val="left"/>
          <w:tab w:pos="49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27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Ot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-5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-18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0"/>
        </w:rPr>
        <w:t>Si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5"/>
          <w:w w:val="11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ra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left="125" w:right="-20"/>
        <w:jc w:val="left"/>
        <w:tabs>
          <w:tab w:pos="36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83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65759"/>
          <w:spacing w:val="0"/>
          <w:w w:val="148"/>
        </w:rPr>
        <w:t>e:</w:t>
      </w:r>
      <w:r>
        <w:rPr>
          <w:rFonts w:ascii="Times New Roman" w:hAnsi="Times New Roman" w:cs="Times New Roman" w:eastAsia="Times New Roman"/>
          <w:sz w:val="18"/>
          <w:szCs w:val="18"/>
          <w:color w:val="5657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759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5"/>
        </w:rPr>
        <w:t>!Yapını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5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"/>
          <w:w w:val="10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153" w:lineRule="exact"/>
        <w:ind w:left="364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00"/>
          <w:position w:val="-4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7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4"/>
        </w:rPr>
        <w:t>tonan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7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0"/>
          <w:position w:val="-4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6"/>
          <w:position w:val="-4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5"/>
          <w:w w:val="100"/>
          <w:position w:val="-4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4"/>
        </w:rPr>
        <w:t>gi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4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4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-8"/>
          <w:w w:val="100"/>
          <w:position w:val="-4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4"/>
        </w:rPr>
        <w:t>elik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4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4"/>
          <w:position w:val="-4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3"/>
          <w:position w:val="-4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61"/>
          <w:position w:val="-4"/>
        </w:rPr>
        <w:t>l!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-2"/>
          <w:w w:val="62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"/>
          <w:w w:val="102"/>
          <w:position w:val="-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9"/>
          <w:position w:val="-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98" w:lineRule="exact"/>
        <w:ind w:right="338"/>
        <w:jc w:val="right"/>
        <w:tabs>
          <w:tab w:pos="580" w:val="left"/>
          <w:tab w:pos="1080" w:val="left"/>
          <w:tab w:pos="1700" w:val="left"/>
        </w:tabs>
        <w:rPr>
          <w:rFonts w:ascii="Arial" w:hAnsi="Arial" w:cs="Arial" w:eastAsia="Arial"/>
          <w:sz w:val="46"/>
          <w:szCs w:val="46"/>
        </w:rPr>
      </w:pPr>
      <w:rPr/>
      <w:r>
        <w:rPr>
          <w:rFonts w:ascii="Arial" w:hAnsi="Arial" w:cs="Arial" w:eastAsia="Arial"/>
          <w:sz w:val="46"/>
          <w:szCs w:val="46"/>
          <w:color w:val="3A3A3A"/>
          <w:w w:val="46"/>
          <w:position w:val="-1"/>
        </w:rPr>
        <w:t>ı</w:t>
      </w:r>
      <w:r>
        <w:rPr>
          <w:rFonts w:ascii="Arial" w:hAnsi="Arial" w:cs="Arial" w:eastAsia="Arial"/>
          <w:sz w:val="46"/>
          <w:szCs w:val="46"/>
          <w:color w:val="3A3A3A"/>
          <w:w w:val="100"/>
          <w:position w:val="-1"/>
        </w:rPr>
        <w:tab/>
      </w:r>
      <w:r>
        <w:rPr>
          <w:rFonts w:ascii="Arial" w:hAnsi="Arial" w:cs="Arial" w:eastAsia="Arial"/>
          <w:sz w:val="46"/>
          <w:szCs w:val="46"/>
          <w:color w:val="3A3A3A"/>
          <w:w w:val="34"/>
          <w:position w:val="-1"/>
        </w:rPr>
        <w:t>ı</w:t>
      </w:r>
      <w:r>
        <w:rPr>
          <w:rFonts w:ascii="Arial" w:hAnsi="Arial" w:cs="Arial" w:eastAsia="Arial"/>
          <w:sz w:val="46"/>
          <w:szCs w:val="46"/>
          <w:color w:val="3A3A3A"/>
          <w:w w:val="100"/>
          <w:position w:val="-1"/>
        </w:rPr>
        <w:tab/>
      </w:r>
      <w:r>
        <w:rPr>
          <w:rFonts w:ascii="Arial" w:hAnsi="Arial" w:cs="Arial" w:eastAsia="Arial"/>
          <w:sz w:val="46"/>
          <w:szCs w:val="46"/>
          <w:color w:val="3A3A3A"/>
          <w:w w:val="100"/>
          <w:position w:val="-1"/>
        </w:rPr>
      </w:r>
      <w:r>
        <w:rPr>
          <w:rFonts w:ascii="Arial" w:hAnsi="Arial" w:cs="Arial" w:eastAsia="Arial"/>
          <w:sz w:val="13"/>
          <w:szCs w:val="13"/>
          <w:color w:val="959595"/>
          <w:w w:val="55"/>
          <w:position w:val="-1"/>
        </w:rPr>
        <w:t>1</w:t>
      </w:r>
      <w:r>
        <w:rPr>
          <w:rFonts w:ascii="Arial" w:hAnsi="Arial" w:cs="Arial" w:eastAsia="Arial"/>
          <w:sz w:val="13"/>
          <w:szCs w:val="13"/>
          <w:color w:val="959595"/>
          <w:w w:val="100"/>
          <w:position w:val="-1"/>
        </w:rPr>
        <w:tab/>
      </w:r>
      <w:r>
        <w:rPr>
          <w:rFonts w:ascii="Arial" w:hAnsi="Arial" w:cs="Arial" w:eastAsia="Arial"/>
          <w:sz w:val="13"/>
          <w:szCs w:val="13"/>
          <w:color w:val="959595"/>
          <w:w w:val="100"/>
          <w:position w:val="-1"/>
        </w:rPr>
      </w:r>
      <w:r>
        <w:rPr>
          <w:rFonts w:ascii="Arial" w:hAnsi="Arial" w:cs="Arial" w:eastAsia="Arial"/>
          <w:sz w:val="46"/>
          <w:szCs w:val="46"/>
          <w:color w:val="A8A8A8"/>
          <w:spacing w:val="0"/>
          <w:w w:val="57"/>
          <w:position w:val="-1"/>
        </w:rPr>
        <w:t>ı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Kullanını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A3A3A"/>
          <w:w w:val="113"/>
        </w:rPr>
        <w:t>angı</w:t>
      </w:r>
      <w:r>
        <w:rPr>
          <w:rFonts w:ascii="Arial" w:hAnsi="Arial" w:cs="Arial" w:eastAsia="Arial"/>
          <w:sz w:val="17"/>
          <w:szCs w:val="17"/>
          <w:color w:val="3A3A3A"/>
          <w:spacing w:val="-1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6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Alına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</w:rPr>
        <w:t>:14:58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300"/>
          <w:cols w:num="2" w:equalWidth="0">
            <w:col w:w="6601" w:space="140"/>
            <w:col w:w="4559"/>
          </w:cols>
        </w:sectPr>
      </w:pPr>
      <w:rPr/>
    </w:p>
    <w:p>
      <w:pPr>
        <w:spacing w:before="0" w:after="0" w:line="174" w:lineRule="exact"/>
        <w:ind w:left="125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</w:rPr>
        <w:t>Şeyi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10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</w:rPr>
        <w:t>Giden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78" w:lineRule="exact"/>
        <w:ind w:right="-20"/>
        <w:jc w:val="left"/>
        <w:tabs>
          <w:tab w:pos="3560" w:val="left"/>
          <w:tab w:pos="89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92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-1"/>
          <w:w w:val="9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2"/>
        </w:rPr>
        <w:t>iracı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4"/>
          <w:w w:val="9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A8A8A8"/>
          <w:spacing w:val="0"/>
          <w:w w:val="53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1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18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28"/>
          <w:w w:val="11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8"/>
        </w:rPr>
        <w:t>Çavu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8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"/>
          <w:w w:val="11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8"/>
        </w:rPr>
        <w:t>Murat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7"/>
          <w:w w:val="11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8"/>
        </w:rPr>
        <w:t>UÇAR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3" w:after="0" w:line="240" w:lineRule="auto"/>
        <w:ind w:right="-20"/>
        <w:jc w:val="left"/>
        <w:tabs>
          <w:tab w:pos="2580" w:val="left"/>
          <w:tab w:pos="54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20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5"/>
          <w:w w:val="203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b/>
          <w:bCs/>
        </w:rPr>
        <w:t>1</w:t>
      </w:r>
      <w:r>
        <w:rPr>
          <w:rFonts w:ascii="Arial" w:hAnsi="Arial" w:cs="Arial" w:eastAsia="Arial"/>
          <w:sz w:val="17"/>
          <w:szCs w:val="17"/>
          <w:color w:val="3A3A3A"/>
          <w:spacing w:val="-42"/>
          <w:w w:val="100"/>
          <w:b/>
          <w:bCs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37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37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4"/>
          <w:w w:val="13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7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"/>
          <w:w w:val="107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-12"/>
          <w:w w:val="10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7"/>
        </w:rPr>
        <w:t>50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7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5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"/>
          <w:w w:val="105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-11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9"/>
        </w:rPr>
        <w:t>53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4"/>
        </w:rPr>
        <w:t>821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6" w:after="0" w:line="240" w:lineRule="auto"/>
        <w:ind w:left="2504" w:right="4705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65759"/>
          <w:w w:val="79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w w:val="7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7"/>
          <w:w w:val="73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-2"/>
          <w:w w:val="109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9"/>
        </w:rPr>
        <w:t>ktri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2" w:after="0" w:line="240" w:lineRule="auto"/>
        <w:ind w:left="257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A3A3A"/>
          <w:spacing w:val="9"/>
          <w:w w:val="74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9"/>
        </w:rPr>
        <w:t>12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3" w:after="0" w:line="263" w:lineRule="auto"/>
        <w:ind w:left="14" w:right="4269" w:firstLine="2546"/>
        <w:jc w:val="left"/>
        <w:tabs>
          <w:tab w:pos="2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mni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t-Jandarma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-5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aati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3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-6"/>
          <w:w w:val="117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99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-5"/>
          <w:w w:val="11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9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98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300"/>
          <w:cols w:num="2" w:equalWidth="0">
            <w:col w:w="1079" w:space="1072"/>
            <w:col w:w="9149"/>
          </w:cols>
        </w:sectPr>
      </w:pPr>
      <w:rPr/>
    </w:p>
    <w:p>
      <w:pPr>
        <w:spacing w:before="20" w:after="0" w:line="251" w:lineRule="auto"/>
        <w:ind w:left="2160" w:right="2499" w:firstLine="-2035"/>
        <w:jc w:val="left"/>
        <w:tabs>
          <w:tab w:pos="2200" w:val="left"/>
          <w:tab w:pos="4700" w:val="left"/>
          <w:tab w:pos="7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35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35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8"/>
          <w:w w:val="13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"/>
          <w:w w:val="94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3"/>
          <w:w w:val="109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"/>
          <w:w w:val="9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-4"/>
          <w:w w:val="11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-3"/>
          <w:w w:val="117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73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left="215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3"/>
        </w:rPr>
        <w:t>[Yardıma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1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</w:rPr>
        <w:t>A.</w:t>
      </w:r>
      <w:r>
        <w:rPr>
          <w:rFonts w:ascii="Arial" w:hAnsi="Arial" w:cs="Arial" w:eastAsia="Arial"/>
          <w:sz w:val="17"/>
          <w:szCs w:val="17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216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10"/>
          <w:w w:val="96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6"/>
        </w:rPr>
        <w:t>ki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6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8"/>
          <w:w w:val="9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192" w:lineRule="exact"/>
        <w:ind w:left="125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2"/>
          <w:position w:val="-1"/>
        </w:rPr>
        <w:t>playı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2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  <w:position w:val="-1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  <w:position w:val="-1"/>
        </w:rPr>
        <w:t>varıldığında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  <w:position w:val="-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  <w:position w:val="-1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  <w:position w:val="-1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7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  <w:position w:val="-1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  <w:position w:val="-1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  <w:position w:val="-1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  <w:position w:val="-1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300"/>
        </w:sectPr>
      </w:pPr>
      <w:rPr/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36" w:lineRule="exact"/>
        <w:ind w:left="125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5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4"/>
          <w:position w:val="-5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131" w:lineRule="exact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3"/>
          <w:position w:val="-5"/>
        </w:rPr>
        <w:t>ul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3"/>
          <w:position w:val="-5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2"/>
          <w:w w:val="113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3"/>
          <w:position w:val="-5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1"/>
          <w:w w:val="100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ndnrı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-1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150" w:lineRule="exact"/>
        <w:ind w:right="-20"/>
        <w:jc w:val="left"/>
        <w:tabs>
          <w:tab w:pos="1900" w:val="left"/>
          <w:tab w:pos="3400" w:val="left"/>
          <w:tab w:pos="502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2"/>
          <w:w w:val="100"/>
          <w:position w:val="-7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7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7"/>
        </w:rPr>
        <w:t>m3</w:t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7"/>
        </w:rPr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87"/>
          <w:position w:val="-7"/>
        </w:rPr>
        <w:t>ıKöQil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87"/>
          <w:position w:val="-7"/>
        </w:rPr>
        <w:t>k</w:t>
      </w:r>
      <w:r>
        <w:rPr>
          <w:rFonts w:ascii="Arial" w:hAnsi="Arial" w:cs="Arial" w:eastAsia="Arial"/>
          <w:sz w:val="18"/>
          <w:szCs w:val="18"/>
          <w:color w:val="3A3A3A"/>
          <w:spacing w:val="18"/>
          <w:w w:val="87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6"/>
          <w:position w:val="-7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"/>
          <w:w w:val="96"/>
          <w:position w:val="-7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29"/>
          <w:position w:val="-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8"/>
          <w:position w:val="-6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7"/>
          <w:w w:val="99"/>
          <w:position w:val="-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759"/>
          <w:spacing w:val="8"/>
          <w:w w:val="115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80"/>
          <w:position w:val="-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759"/>
          <w:spacing w:val="-9"/>
          <w:w w:val="115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7"/>
          <w:w w:val="93"/>
          <w:position w:val="-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759"/>
          <w:spacing w:val="0"/>
          <w:w w:val="115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759"/>
          <w:spacing w:val="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9"/>
          <w:w w:val="75"/>
          <w:position w:val="-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759"/>
          <w:spacing w:val="0"/>
          <w:w w:val="75"/>
          <w:position w:val="-6"/>
        </w:rPr>
        <w:t>_g.</w:t>
      </w:r>
      <w:r>
        <w:rPr>
          <w:rFonts w:ascii="Times New Roman" w:hAnsi="Times New Roman" w:cs="Times New Roman" w:eastAsia="Times New Roman"/>
          <w:sz w:val="19"/>
          <w:szCs w:val="19"/>
          <w:color w:val="565759"/>
          <w:spacing w:val="-34"/>
          <w:w w:val="75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9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759"/>
          <w:spacing w:val="0"/>
          <w:w w:val="100"/>
          <w:position w:val="-6"/>
        </w:rPr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21"/>
          <w:position w:val="-7"/>
        </w:rPr>
        <w:t>02</w:t>
      </w:r>
      <w:r>
        <w:rPr>
          <w:rFonts w:ascii="Arial" w:hAnsi="Arial" w:cs="Arial" w:eastAsia="Arial"/>
          <w:sz w:val="18"/>
          <w:szCs w:val="18"/>
          <w:color w:val="3A3A3A"/>
          <w:spacing w:val="2"/>
          <w:w w:val="120"/>
          <w:position w:val="-7"/>
        </w:rPr>
        <w:t>K</w:t>
      </w:r>
      <w:r>
        <w:rPr>
          <w:rFonts w:ascii="Arial" w:hAnsi="Arial" w:cs="Arial" w:eastAsia="Arial"/>
          <w:sz w:val="18"/>
          <w:szCs w:val="18"/>
          <w:color w:val="565759"/>
          <w:spacing w:val="-19"/>
          <w:w w:val="104"/>
          <w:position w:val="-7"/>
        </w:rPr>
        <w:t>g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4"/>
          <w:position w:val="-7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300"/>
          <w:cols w:num="3" w:equalWidth="0">
            <w:col w:w="1255" w:space="950"/>
            <w:col w:w="1074" w:space="1428"/>
            <w:col w:w="6593"/>
          </w:cols>
        </w:sectPr>
      </w:pPr>
      <w:rPr/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5" w:right="-6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92" w:lineRule="exact"/>
        <w:ind w:left="14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37" w:lineRule="exact"/>
        <w:ind w:left="2471" w:right="-20"/>
        <w:jc w:val="left"/>
        <w:tabs>
          <w:tab w:pos="4360" w:val="left"/>
          <w:tab w:pos="5940" w:val="left"/>
          <w:tab w:pos="7500" w:val="left"/>
        </w:tabs>
        <w:rPr>
          <w:rFonts w:ascii="Arial" w:hAnsi="Arial" w:cs="Arial" w:eastAsia="Arial"/>
          <w:sz w:val="34"/>
          <w:szCs w:val="3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0.5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</w:r>
      <w:r>
        <w:rPr>
          <w:rFonts w:ascii="Arial" w:hAnsi="Arial" w:cs="Arial" w:eastAsia="Arial"/>
          <w:sz w:val="31"/>
          <w:szCs w:val="31"/>
          <w:color w:val="3A3A3A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31"/>
          <w:szCs w:val="31"/>
          <w:color w:val="3A3A3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1"/>
          <w:szCs w:val="31"/>
          <w:color w:val="3A3A3A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3A3A3A"/>
          <w:spacing w:val="0"/>
          <w:w w:val="62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3A3A3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3A3A3A"/>
          <w:spacing w:val="0"/>
          <w:w w:val="62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Yangında;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</w:rPr>
        <w:t>kuru</w:t>
      </w:r>
      <w:r>
        <w:rPr>
          <w:rFonts w:ascii="Arial" w:hAnsi="Arial" w:cs="Arial" w:eastAsia="Arial"/>
          <w:sz w:val="19"/>
          <w:szCs w:val="19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otla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2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yanmıştır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1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Tahmini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6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5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ziya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7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yoktur.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300"/>
          <w:cols w:num="2" w:equalWidth="0">
            <w:col w:w="2133" w:space="103"/>
            <w:col w:w="9064"/>
          </w:cols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300"/>
        </w:sectPr>
      </w:pPr>
      <w:rPr/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4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4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51" w:lineRule="auto"/>
        <w:ind w:left="51" w:right="177" w:firstLine="-51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2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8"/>
        </w:rPr>
        <w:t>bulunanotlarda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"/>
          <w:w w:val="10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başladığı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</w:rPr>
        <w:t>gelip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8"/>
        </w:rPr>
        <w:t>eçe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6"/>
          <w:w w:val="11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kişile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söndürillmede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düşürille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</w:rPr>
        <w:t>otları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9"/>
        </w:rPr>
        <w:t>tuşturması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görillmü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"/>
          <w:w w:val="7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-7"/>
          <w:w w:val="17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</w:rPr>
        <w:t>anaatine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</w:rPr>
        <w:t>varılmıştı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6"/>
          <w:w w:val="10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300"/>
          <w:cols w:num="2" w:equalWidth="0">
            <w:col w:w="1617" w:space="534"/>
            <w:col w:w="914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300"/>
        </w:sectPr>
      </w:pPr>
      <w:rPr/>
    </w:p>
    <w:p>
      <w:pPr>
        <w:spacing w:before="38" w:after="0" w:line="240" w:lineRule="auto"/>
        <w:ind w:left="17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9"/>
        </w:rPr>
        <w:t>igortalı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5"/>
          <w:w w:val="10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9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6"/>
        </w:rPr>
        <w:t>jı\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6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8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6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6"/>
          <w:w w:val="9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4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3" w:after="0" w:line="165" w:lineRule="exact"/>
        <w:ind w:left="14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7"/>
          <w:position w:val="-3"/>
        </w:rPr>
        <w:t>Yaı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7"/>
          <w:w w:val="87"/>
          <w:position w:val="-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7"/>
          <w:position w:val="-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7"/>
          <w:position w:val="-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1"/>
          <w:w w:val="87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3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  <w:position w:val="-3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left="168" w:right="-20"/>
        <w:jc w:val="left"/>
        <w:tabs>
          <w:tab w:pos="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-20"/>
          <w:w w:val="68"/>
          <w:position w:val="1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808080"/>
          <w:spacing w:val="0"/>
          <w:w w:val="68"/>
          <w:position w:val="1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808080"/>
          <w:spacing w:val="-47"/>
          <w:w w:val="68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80808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80808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104"/>
          <w:position w:val="1"/>
        </w:rPr>
        <w:t>,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43"/>
          <w:w w:val="103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  <w:u w:val="single" w:color="000000"/>
          <w:position w:val="1"/>
        </w:rPr>
        <w:t>Ed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  <w:u w:val="single" w:color="0000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  <w:position w:val="1"/>
        </w:rPr>
        <w:t>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66" w:after="0" w:line="240" w:lineRule="auto"/>
        <w:ind w:left="125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A3A3A"/>
          <w:spacing w:val="0"/>
          <w:w w:val="112"/>
        </w:rPr>
        <w:t>Ekfbi</w:t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12"/>
        </w:rPr>
        <w:t>n</w:t>
      </w:r>
      <w:r>
        <w:rPr>
          <w:rFonts w:ascii="Arial" w:hAnsi="Arial" w:cs="Arial" w:eastAsia="Arial"/>
          <w:sz w:val="16"/>
          <w:szCs w:val="16"/>
          <w:color w:val="3A3A3A"/>
          <w:spacing w:val="-8"/>
          <w:w w:val="112"/>
        </w:rPr>
        <w:t> </w:t>
      </w:r>
      <w:r>
        <w:rPr>
          <w:rFonts w:ascii="Arial" w:hAnsi="Arial" w:cs="Arial" w:eastAsia="Arial"/>
          <w:sz w:val="16"/>
          <w:szCs w:val="16"/>
          <w:color w:val="3A3A3A"/>
          <w:spacing w:val="-3"/>
          <w:w w:val="115"/>
        </w:rPr>
        <w:t>D</w:t>
      </w:r>
      <w:r>
        <w:rPr>
          <w:rFonts w:ascii="Arial" w:hAnsi="Arial" w:cs="Arial" w:eastAsia="Arial"/>
          <w:sz w:val="16"/>
          <w:szCs w:val="16"/>
          <w:color w:val="565759"/>
          <w:spacing w:val="3"/>
          <w:w w:val="97"/>
        </w:rPr>
        <w:t>ö</w:t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97"/>
        </w:rPr>
        <w:t>nilşU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22" w:after="0" w:line="192" w:lineRule="exact"/>
        <w:ind w:left="220" w:right="-66"/>
        <w:jc w:val="left"/>
        <w:tabs>
          <w:tab w:pos="1020" w:val="left"/>
          <w:tab w:pos="15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left="3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0"/>
        </w:rPr>
        <w:t>irketi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1"/>
          <w:w w:val="1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0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1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-1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</w:rPr>
        <w:t>15.05.2017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EKİP:BORNOV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32"/>
        </w:rPr>
        <w:t>........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7"/>
          <w:w w:val="13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Posta: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3" w:after="0" w:line="240" w:lineRule="auto"/>
        <w:ind w:left="772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A3A3A"/>
          <w:w w:val="84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"/>
          <w:w w:val="83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-8"/>
          <w:w w:val="117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95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3"/>
          <w:w w:val="109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8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88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22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15:20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300"/>
          <w:cols w:num="4" w:equalWidth="0">
            <w:col w:w="1956" w:space="213"/>
            <w:col w:w="2992" w:space="851"/>
            <w:col w:w="1323" w:space="1365"/>
            <w:col w:w="2600"/>
          </w:cols>
        </w:sectPr>
      </w:pPr>
      <w:rPr/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/>
        <w:pict>
          <v:group style="position:absolute;margin-left:20.707754pt;margin-top:33.731674pt;width:562.067606pt;height:762.058243pt;mso-position-horizontal-relative:page;mso-position-vertical-relative:page;z-index:-16354" coordorigin="414,675" coordsize="11241,15241">
            <v:group style="position:absolute;left:426;top:691;width:11170;height:2" coordorigin="426,691" coordsize="11170,2">
              <v:shape style="position:absolute;left:426;top:691;width:11170;height:2" coordorigin="426,691" coordsize="11170,0" path="m426,691l11596,691e" filled="f" stroked="t" strokeweight=".70998pt" strokecolor="#545454">
                <v:path arrowok="t"/>
              </v:shape>
            </v:group>
            <v:group style="position:absolute;left:447;top:682;width:2;height:15227" coordorigin="447,682" coordsize="2,15227">
              <v:shape style="position:absolute;left:447;top:682;width:2;height:15227" coordorigin="447,682" coordsize="0,15227" path="m447,15909l447,682e" filled="f" stroked="t" strokeweight=".70998pt" strokecolor="#545454">
                <v:path arrowok="t"/>
              </v:shape>
            </v:group>
            <v:group style="position:absolute;left:2457;top:682;width:2;height:1497" coordorigin="2457,682" coordsize="2,1497">
              <v:shape style="position:absolute;left:2457;top:682;width:2;height:1497" coordorigin="2457,682" coordsize="0,1497" path="m2457,2179l2457,682e" filled="f" stroked="t" strokeweight=".70998pt" strokecolor="#484848">
                <v:path arrowok="t"/>
              </v:shape>
            </v:group>
            <v:group style="position:absolute;left:426;top:2169;width:11175;height:2" coordorigin="426,2169" coordsize="11175,2">
              <v:shape style="position:absolute;left:426;top:2169;width:11175;height:2" coordorigin="426,2169" coordsize="11175,0" path="m426,2169l11601,2169e" filled="f" stroked="t" strokeweight=".70998pt" strokecolor="#545454">
                <v:path arrowok="t"/>
              </v:shape>
            </v:group>
            <v:group style="position:absolute;left:9206;top:682;width:2;height:1497" coordorigin="9206,682" coordsize="2,1497">
              <v:shape style="position:absolute;left:9206;top:682;width:2;height:1497" coordorigin="9206,682" coordsize="0,1497" path="m9206,2179l9206,682e" filled="f" stroked="t" strokeweight=".70998pt" strokecolor="#4F4F4F">
                <v:path arrowok="t"/>
              </v:shape>
            </v:group>
            <v:group style="position:absolute;left:11596;top:687;width:2;height:3328" coordorigin="11596,687" coordsize="2,3328">
              <v:shape style="position:absolute;left:11596;top:687;width:2;height:3328" coordorigin="11596,687" coordsize="0,3328" path="m11596,4014l11596,687e" filled="f" stroked="t" strokeweight=".70998pt" strokecolor="#575757">
                <v:path arrowok="t"/>
              </v:shape>
            </v:group>
            <v:group style="position:absolute;left:426;top:2388;width:11180;height:2" coordorigin="426,2388" coordsize="11180,2">
              <v:shape style="position:absolute;left:426;top:2388;width:11180;height:2" coordorigin="426,2388" coordsize="11180,0" path="m426,2388l11606,2388e" filled="f" stroked="t" strokeweight=".70998pt" strokecolor="#575757">
                <v:path arrowok="t"/>
              </v:shape>
            </v:group>
            <v:group style="position:absolute;left:426;top:2627;width:11180;height:2" coordorigin="426,2627" coordsize="11180,2">
              <v:shape style="position:absolute;left:426;top:2627;width:11180;height:2" coordorigin="426,2627" coordsize="11180,0" path="m426,2627l11606,2627e" filled="f" stroked="t" strokeweight=".70998pt" strokecolor="#545454">
                <v:path arrowok="t"/>
              </v:shape>
            </v:group>
            <v:group style="position:absolute;left:421;top:2841;width:11185;height:2" coordorigin="421,2841" coordsize="11185,2">
              <v:shape style="position:absolute;left:421;top:2841;width:11185;height:2" coordorigin="421,2841" coordsize="11185,0" path="m421,2841l11606,2841e" filled="f" stroked="t" strokeweight=".70998pt" strokecolor="#545454">
                <v:path arrowok="t"/>
              </v:shape>
            </v:group>
            <v:group style="position:absolute;left:426;top:3056;width:11180;height:2" coordorigin="426,3056" coordsize="11180,2">
              <v:shape style="position:absolute;left:426;top:3056;width:11180;height:2" coordorigin="426,3056" coordsize="11180,0" path="m426,3056l11606,3056e" filled="f" stroked="t" strokeweight=".70998pt" strokecolor="#545454">
                <v:path arrowok="t"/>
              </v:shape>
            </v:group>
            <v:group style="position:absolute;left:426;top:3275;width:11185;height:2" coordorigin="426,3275" coordsize="11185,2">
              <v:shape style="position:absolute;left:426;top:3275;width:11185;height:2" coordorigin="426,3275" coordsize="11185,0" path="m426,3275l11611,3275e" filled="f" stroked="t" strokeweight=".70998pt" strokecolor="#545454">
                <v:path arrowok="t"/>
              </v:shape>
            </v:group>
            <v:group style="position:absolute;left:3950;top:3270;width:2;height:744" coordorigin="3950,3270" coordsize="2,744">
              <v:shape style="position:absolute;left:3950;top:3270;width:2;height:744" coordorigin="3950,3270" coordsize="0,744" path="m3950,4014l3950,3270e" filled="f" stroked="t" strokeweight=".70998pt" strokecolor="#484848">
                <v:path arrowok="t"/>
              </v:shape>
            </v:group>
            <v:group style="position:absolute;left:7048;top:3266;width:2;height:753" coordorigin="7048,3266" coordsize="2,753">
              <v:shape style="position:absolute;left:7048;top:3266;width:2;height:753" coordorigin="7048,3266" coordsize="0,753" path="m7048,4019l7048,3266e" filled="f" stroked="t" strokeweight=".70998pt" strokecolor="#4F4F4F">
                <v:path arrowok="t"/>
              </v:shape>
            </v:group>
            <v:group style="position:absolute;left:2478;top:4000;width:2;height:11899" coordorigin="2478,4000" coordsize="2,11899">
              <v:shape style="position:absolute;left:2478;top:4000;width:2;height:11899" coordorigin="2478,4000" coordsize="0,11899" path="m2478,15899l2478,4000e" filled="f" stroked="t" strokeweight=".94664pt" strokecolor="#4B4B4B">
                <v:path arrowok="t"/>
              </v:shape>
            </v:group>
            <v:group style="position:absolute;left:431;top:4005;width:11180;height:2" coordorigin="431,4005" coordsize="11180,2">
              <v:shape style="position:absolute;left:431;top:4005;width:11180;height:2" coordorigin="431,4005" coordsize="11180,0" path="m431,4005l11611,4005e" filled="f" stroked="t" strokeweight=".70998pt" strokecolor="#4B4B4B">
                <v:path arrowok="t"/>
              </v:shape>
            </v:group>
            <v:group style="position:absolute;left:2452;top:4524;width:9159;height:2" coordorigin="2452,4524" coordsize="9159,2">
              <v:shape style="position:absolute;left:2452;top:4524;width:9159;height:2" coordorigin="2452,4524" coordsize="9159,0" path="m2452,4524l11611,4524e" filled="f" stroked="t" strokeweight=".70998pt" strokecolor="#545454">
                <v:path arrowok="t"/>
              </v:shape>
            </v:group>
            <v:group style="position:absolute;left:5012;top:4519;width:2;height:2060" coordorigin="5012,4519" coordsize="2,2060">
              <v:shape style="position:absolute;left:5012;top:4519;width:2;height:2060" coordorigin="5012,4519" coordsize="0,2060" path="m5012,6579l5012,4519e" filled="f" stroked="t" strokeweight=".94664pt" strokecolor="#4F4F4F">
                <v:path arrowok="t"/>
              </v:shape>
            </v:group>
            <v:group style="position:absolute;left:426;top:4286;width:11189;height:2" coordorigin="426,4286" coordsize="11189,2">
              <v:shape style="position:absolute;left:426;top:4286;width:11189;height:2" coordorigin="426,4286" coordsize="11189,0" path="m426,4286l11615,4286e" filled="f" stroked="t" strokeweight=".70998pt" strokecolor="#545454">
                <v:path arrowok="t"/>
              </v:shape>
            </v:group>
            <v:group style="position:absolute;left:5003;top:5006;width:6612;height:2" coordorigin="5003,5006" coordsize="6612,2">
              <v:shape style="position:absolute;left:5003;top:5006;width:6612;height:2" coordorigin="5003,5006" coordsize="6612,0" path="m5003,5006l11615,5006e" filled="f" stroked="t" strokeweight=".70998pt" strokecolor="#606060">
                <v:path arrowok="t"/>
              </v:shape>
            </v:group>
            <v:group style="position:absolute;left:4998;top:5244;width:6622;height:2" coordorigin="4998,5244" coordsize="6622,2">
              <v:shape style="position:absolute;left:4998;top:5244;width:6622;height:2" coordorigin="4998,5244" coordsize="6622,0" path="m4998,5244l11620,5244e" filled="f" stroked="t" strokeweight=".70998pt" strokecolor="#545454">
                <v:path arrowok="t"/>
              </v:shape>
            </v:group>
            <v:group style="position:absolute;left:5008;top:5482;width:6608;height:2" coordorigin="5008,5482" coordsize="6608,2">
              <v:shape style="position:absolute;left:5008;top:5482;width:6608;height:2" coordorigin="5008,5482" coordsize="6608,0" path="m5008,5482l11615,5482e" filled="f" stroked="t" strokeweight=".70998pt" strokecolor="#545454">
                <v:path arrowok="t"/>
              </v:shape>
            </v:group>
            <v:group style="position:absolute;left:2457;top:5702;width:9159;height:2" coordorigin="2457,5702" coordsize="9159,2">
              <v:shape style="position:absolute;left:2457;top:5702;width:9159;height:2" coordorigin="2457,5702" coordsize="9159,0" path="m2457,5702l11615,5702e" filled="f" stroked="t" strokeweight=".70998pt" strokecolor="#4F4F4F">
                <v:path arrowok="t"/>
              </v:shape>
            </v:group>
            <v:group style="position:absolute;left:7904;top:5921;width:2;height:648" coordorigin="7904,5921" coordsize="2,648">
              <v:shape style="position:absolute;left:7904;top:5921;width:2;height:648" coordorigin="7904,5921" coordsize="0,648" path="m7904,6569l7904,5921e" filled="f" stroked="t" strokeweight=".70998pt" strokecolor="#5B5B5B">
                <v:path arrowok="t"/>
              </v:shape>
            </v:group>
            <v:group style="position:absolute;left:431;top:5928;width:11189;height:2" coordorigin="431,5928" coordsize="11189,2">
              <v:shape style="position:absolute;left:431;top:5928;width:11189;height:2" coordorigin="431,5928" coordsize="11189,0" path="m431,5928l11620,5928e" filled="f" stroked="t" strokeweight=".70998pt" strokecolor="#545454">
                <v:path arrowok="t"/>
              </v:shape>
            </v:group>
            <v:group style="position:absolute;left:2461;top:6350;width:9154;height:2" coordorigin="2461,6350" coordsize="9154,2">
              <v:shape style="position:absolute;left:2461;top:6350;width:9154;height:2" coordorigin="2461,6350" coordsize="9154,0" path="m2461,6350l11615,6350e" filled="f" stroked="t" strokeweight=".70998pt" strokecolor="#545454">
                <v:path arrowok="t"/>
              </v:shape>
            </v:group>
            <v:group style="position:absolute;left:5017;top:7227;width:2;height:667" coordorigin="5017,7227" coordsize="2,667">
              <v:shape style="position:absolute;left:5017;top:7227;width:2;height:667" coordorigin="5017,7227" coordsize="0,667" path="m5017,7895l5017,7227e" filled="f" stroked="t" strokeweight=".94664pt" strokecolor="#575757">
                <v:path arrowok="t"/>
              </v:shape>
            </v:group>
            <v:group style="position:absolute;left:426;top:7237;width:11194;height:2" coordorigin="426,7237" coordsize="11194,2">
              <v:shape style="position:absolute;left:426;top:7237;width:11194;height:2" coordorigin="426,7237" coordsize="11194,0" path="m426,7237l11620,7237e" filled="f" stroked="t" strokeweight=".70998pt" strokecolor="#545454">
                <v:path arrowok="t"/>
              </v:shape>
            </v:group>
            <v:group style="position:absolute;left:431;top:6789;width:11189;height:2" coordorigin="431,6789" coordsize="11189,2">
              <v:shape style="position:absolute;left:431;top:6789;width:11189;height:2" coordorigin="431,6789" coordsize="11189,0" path="m431,6789l11620,6789e" filled="f" stroked="t" strokeweight=".70998pt" strokecolor="#4F4F4F">
                <v:path arrowok="t"/>
              </v:shape>
            </v:group>
            <v:group style="position:absolute;left:2461;top:6569;width:9154;height:2" coordorigin="2461,6569" coordsize="9154,2">
              <v:shape style="position:absolute;left:2461;top:6569;width:9154;height:2" coordorigin="2461,6569" coordsize="9154,0" path="m2461,6569l11615,6569e" filled="f" stroked="t" strokeweight=".70998pt" strokecolor="#545454">
                <v:path arrowok="t"/>
              </v:shape>
            </v:group>
            <v:group style="position:absolute;left:5008;top:7456;width:6612;height:2" coordorigin="5008,7456" coordsize="6612,2">
              <v:shape style="position:absolute;left:5008;top:7456;width:6612;height:2" coordorigin="5008,7456" coordsize="6612,0" path="m5008,7456l11620,7456e" filled="f" stroked="t" strokeweight=".70998pt" strokecolor="#545454">
                <v:path arrowok="t"/>
              </v:shape>
            </v:group>
            <v:group style="position:absolute;left:11622;top:7666;width:2;height:8219" coordorigin="11622,7666" coordsize="2,8219">
              <v:shape style="position:absolute;left:11622;top:7666;width:2;height:8219" coordorigin="11622,7666" coordsize="0,8219" path="m11622,15885l11622,7666e" filled="f" stroked="t" strokeweight=".70998pt" strokecolor="#5B5B5B">
                <v:path arrowok="t"/>
              </v:shape>
            </v:group>
            <v:group style="position:absolute;left:5003;top:7671;width:6622;height:2" coordorigin="5003,7671" coordsize="6622,2">
              <v:shape style="position:absolute;left:5003;top:7671;width:6622;height:2" coordorigin="5003,7671" coordsize="6622,0" path="m5003,7671l11625,7671e" filled="f" stroked="t" strokeweight=".70998pt" strokecolor="#545454">
                <v:path arrowok="t"/>
              </v:shape>
            </v:group>
            <v:group style="position:absolute;left:440;top:9942;width:11189;height:2" coordorigin="440,9942" coordsize="11189,2">
              <v:shape style="position:absolute;left:440;top:9942;width:11189;height:2" coordorigin="440,9942" coordsize="11189,0" path="m440,9942l11629,9942e" filled="f" stroked="t" strokeweight=".70998pt" strokecolor="#545454">
                <v:path arrowok="t"/>
              </v:shape>
            </v:group>
            <v:group style="position:absolute;left:431;top:7890;width:11189;height:2" coordorigin="431,7890" coordsize="11189,2">
              <v:shape style="position:absolute;left:431;top:7890;width:11189;height:2" coordorigin="431,7890" coordsize="11189,0" path="m431,7890l11620,7890e" filled="f" stroked="t" strokeweight=".70998pt" strokecolor="#545454">
                <v:path arrowok="t"/>
              </v:shape>
            </v:group>
            <v:group style="position:absolute;left:431;top:8693;width:11194;height:2" coordorigin="431,8693" coordsize="11194,2">
              <v:shape style="position:absolute;left:431;top:8693;width:11194;height:2" coordorigin="431,8693" coordsize="11194,0" path="m431,8693l11625,8693e" filled="f" stroked="t" strokeweight=".70998pt" strokecolor="#545454">
                <v:path arrowok="t"/>
              </v:shape>
            </v:group>
            <v:group style="position:absolute;left:435;top:10274;width:11194;height:2" coordorigin="435,10274" coordsize="11194,2">
              <v:shape style="position:absolute;left:435;top:10274;width:11194;height:2" coordorigin="435,10274" coordsize="11194,0" path="m435,10274l11629,10274e" filled="f" stroked="t" strokeweight=".70998pt" strokecolor="#4F4F4F">
                <v:path arrowok="t"/>
              </v:shape>
            </v:group>
            <v:group style="position:absolute;left:440;top:10510;width:11194;height:2" coordorigin="440,10510" coordsize="11194,2">
              <v:shape style="position:absolute;left:440;top:10510;width:11194;height:2" coordorigin="440,10510" coordsize="11194,0" path="m440,10510l11634,10510e" filled="f" stroked="t" strokeweight=".70998pt" strokecolor="#4F4F4F">
                <v:path arrowok="t"/>
              </v:shape>
            </v:group>
            <v:group style="position:absolute;left:1825;top:11203;width:2;height:4701" coordorigin="1825,11203" coordsize="2,4701">
              <v:shape style="position:absolute;left:1825;top:11203;width:2;height:4701" coordorigin="1825,11203" coordsize="0,4701" path="m1825,15904l1825,11203e" filled="f" stroked="t" strokeweight=".70998pt" strokecolor="#4F4F4F">
                <v:path arrowok="t"/>
              </v:shape>
            </v:group>
            <v:group style="position:absolute;left:435;top:11201;width:11199;height:2" coordorigin="435,11201" coordsize="11199,2">
              <v:shape style="position:absolute;left:435;top:11201;width:11199;height:2" coordorigin="435,11201" coordsize="11199,0" path="m435,11201l11634,11201e" filled="f" stroked="t" strokeweight=".70998pt" strokecolor="#545454">
                <v:path arrowok="t"/>
              </v:shape>
            </v:group>
            <v:group style="position:absolute;left:7476;top:11189;width:2;height:4696" coordorigin="7476,11189" coordsize="2,4696">
              <v:shape style="position:absolute;left:7476;top:11189;width:2;height:4696" coordorigin="7476,11189" coordsize="0,4696" path="m7476,15885l7476,11189e" filled="f" stroked="t" strokeweight=".70998pt" strokecolor="#545454">
                <v:path arrowok="t"/>
              </v:shape>
            </v:group>
            <v:group style="position:absolute;left:440;top:11439;width:11194;height:2" coordorigin="440,11439" coordsize="11194,2">
              <v:shape style="position:absolute;left:440;top:11439;width:11194;height:2" coordorigin="440,11439" coordsize="11194,0" path="m440,11439l11634,11439e" filled="f" stroked="t" strokeweight=".70998pt" strokecolor="#575757">
                <v:path arrowok="t"/>
              </v:shape>
            </v:group>
            <v:group style="position:absolute;left:1250;top:11165;width:2;height:4734" coordorigin="1250,11165" coordsize="2,4734">
              <v:shape style="position:absolute;left:1250;top:11165;width:2;height:4734" coordorigin="1250,11165" coordsize="0,4734" path="m1250,15899l1250,11165e" filled="f" stroked="t" strokeweight=".70998pt" strokecolor="#4F4F4F">
                <v:path arrowok="t"/>
              </v:shape>
            </v:group>
            <v:group style="position:absolute;left:450;top:13525;width:2045;height:2" coordorigin="450,13525" coordsize="2045,2">
              <v:shape style="position:absolute;left:450;top:13525;width:2045;height:2" coordorigin="450,13525" coordsize="2045,0" path="m450,13525l2494,13525e" filled="f" stroked="t" strokeweight=".70998pt" strokecolor="#646464">
                <v:path arrowok="t"/>
              </v:shape>
            </v:group>
            <v:group style="position:absolute;left:454;top:15882;width:11194;height:2" coordorigin="454,15882" coordsize="11194,2">
              <v:shape style="position:absolute;left:454;top:15882;width:11194;height:2" coordorigin="454,15882" coordsize="11194,0" path="m454,15882l11648,15882e" filled="f" stroked="t" strokeweight=".70998pt" strokecolor="#6B7070">
                <v:path arrowok="t"/>
              </v:shape>
            </v:group>
            <w10:wrap type="none"/>
          </v:group>
        </w:pict>
      </w:r>
      <w:r>
        <w:rPr>
          <w:sz w:val="24"/>
          <w:szCs w:val="24"/>
        </w:rPr>
      </w:r>
    </w:p>
    <w:p>
      <w:pPr>
        <w:spacing w:before="0" w:after="0" w:line="240" w:lineRule="auto"/>
        <w:ind w:left="229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5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479" w:right="-6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1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9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Grup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6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759"/>
          <w:spacing w:val="12"/>
          <w:w w:val="7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83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65759"/>
          <w:spacing w:val="0"/>
          <w:w w:val="4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759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6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2370" w:right="-66"/>
        <w:jc w:val="center"/>
        <w:rPr>
          <w:rFonts w:ascii="Times New Roman" w:hAnsi="Times New Roman" w:cs="Times New Roman" w:eastAsia="Times New Roman"/>
          <w:sz w:val="35"/>
          <w:szCs w:val="35"/>
        </w:rPr>
      </w:pPr>
      <w:rPr/>
      <w:r>
        <w:rPr>
          <w:rFonts w:ascii="Times New Roman" w:hAnsi="Times New Roman" w:cs="Times New Roman" w:eastAsia="Times New Roman"/>
          <w:sz w:val="35"/>
          <w:szCs w:val="35"/>
          <w:color w:val="565759"/>
          <w:w w:val="57"/>
        </w:rPr>
        <w:t>Ab_dıır</w:t>
      </w:r>
      <w:r>
        <w:rPr>
          <w:rFonts w:ascii="Times New Roman" w:hAnsi="Times New Roman" w:cs="Times New Roman" w:eastAsia="Times New Roman"/>
          <w:sz w:val="35"/>
          <w:szCs w:val="35"/>
          <w:color w:val="565759"/>
          <w:spacing w:val="9"/>
          <w:w w:val="58"/>
        </w:rPr>
        <w:t>r</w:t>
      </w:r>
      <w:r>
        <w:rPr>
          <w:rFonts w:ascii="Times New Roman" w:hAnsi="Times New Roman" w:cs="Times New Roman" w:eastAsia="Times New Roman"/>
          <w:sz w:val="35"/>
          <w:szCs w:val="35"/>
          <w:color w:val="2B3183"/>
          <w:spacing w:val="-4"/>
          <w:w w:val="190"/>
        </w:rPr>
        <w:t>k</w:t>
      </w:r>
      <w:r>
        <w:rPr>
          <w:rFonts w:ascii="Times New Roman" w:hAnsi="Times New Roman" w:cs="Times New Roman" w:eastAsia="Times New Roman"/>
          <w:sz w:val="35"/>
          <w:szCs w:val="35"/>
          <w:color w:val="424669"/>
          <w:spacing w:val="0"/>
          <w:w w:val="69"/>
        </w:rPr>
        <w:t>.......nupçv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</w:rPr>
      </w:r>
    </w:p>
    <w:p>
      <w:pPr>
        <w:spacing w:before="42" w:after="0" w:line="240" w:lineRule="auto"/>
        <w:ind w:left="2380" w:right="-4"/>
        <w:jc w:val="center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565759"/>
          <w:w w:val="355"/>
        </w:rPr>
        <w:t>ıttaly</w:t>
      </w:r>
      <w:r>
        <w:rPr>
          <w:rFonts w:ascii="Arial" w:hAnsi="Arial" w:cs="Arial" w:eastAsia="Arial"/>
          <w:sz w:val="21"/>
          <w:szCs w:val="21"/>
          <w:color w:val="3A3A3A"/>
          <w:w w:val="90"/>
        </w:rPr>
        <w:t>Amiri</w:t>
      </w:r>
      <w:r>
        <w:rPr>
          <w:rFonts w:ascii="Arial" w:hAnsi="Arial" w:cs="Arial" w:eastAsia="Arial"/>
          <w:sz w:val="21"/>
          <w:szCs w:val="21"/>
          <w:color w:val="000000"/>
          <w:w w:val="10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left="-35" w:right="417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40" w:lineRule="auto"/>
        <w:ind w:left="190" w:right="706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8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0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0.879999pt;height:23.04pt;mso-position-horizontal-relative:char;mso-position-vertical-relative:line" type="#_x0000_t75">
            <v:imagedata r:id="rId2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7" w:lineRule="auto"/>
        <w:ind w:left="407" w:right="397" w:firstLine="-47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8"/>
        </w:rPr>
        <w:t>MuratUÇAR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</w:rPr>
        <w:t>Çavuşu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02" w:right="512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shape style="position:absolute;margin-left:275.519989pt;margin-top:-30.643675pt;width:56.639999pt;height:30.719999pt;mso-position-horizontal-relative:page;mso-position-vertical-relative:paragraph;z-index:-16356" type="#_x0000_t75">
            <v:imagedata r:id="rId30" o:title=""/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6"/>
        </w:rPr>
        <w:t>UğurTAŞAR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left="426" w:right="787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2" w:after="0" w:line="240" w:lineRule="auto"/>
        <w:ind w:left="211" w:right="1345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3A3A3A"/>
          <w:w w:val="73"/>
          <w:b/>
          <w:bCs/>
        </w:rPr>
        <w:t>1</w:t>
      </w:r>
      <w:r>
        <w:rPr>
          <w:rFonts w:ascii="Arial" w:hAnsi="Arial" w:cs="Arial" w:eastAsia="Arial"/>
          <w:sz w:val="27"/>
          <w:szCs w:val="27"/>
          <w:color w:val="3A3A3A"/>
          <w:spacing w:val="-3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3A3A3A"/>
          <w:spacing w:val="0"/>
          <w:w w:val="51"/>
        </w:rPr>
        <w:t>a</w:t>
      </w:r>
      <w:r>
        <w:rPr>
          <w:rFonts w:ascii="Times New Roman" w:hAnsi="Times New Roman" w:cs="Times New Roman" w:eastAsia="Times New Roman"/>
          <w:sz w:val="39"/>
          <w:szCs w:val="39"/>
          <w:color w:val="3A3A3A"/>
          <w:spacing w:val="40"/>
          <w:w w:val="51"/>
        </w:rPr>
        <w:t> 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51"/>
        </w:rPr>
        <w:t>Mav1s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51"/>
        </w:rPr>
        <w:t> </w:t>
      </w:r>
      <w:r>
        <w:rPr>
          <w:rFonts w:ascii="Arial" w:hAnsi="Arial" w:cs="Arial" w:eastAsia="Arial"/>
          <w:sz w:val="23"/>
          <w:szCs w:val="23"/>
          <w:color w:val="3A3A3A"/>
          <w:spacing w:val="15"/>
          <w:w w:val="5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64"/>
        </w:rPr>
        <w:t>2017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487" w:lineRule="auto"/>
        <w:ind w:left="142" w:right="1233" w:firstLine="-93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shape style="position:absolute;margin-left:440.640015pt;margin-top:45.26564pt;width:102.720001pt;height:97.919998pt;mso-position-horizontal-relative:page;mso-position-vertical-relative:paragraph;z-index:-16355" type="#_x0000_t75">
            <v:imagedata r:id="rId31" o:title=""/>
          </v:shape>
        </w:pic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79"/>
          <w:i/>
        </w:rPr>
        <w:t>1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79"/>
          <w:i/>
        </w:rPr>
        <w:t>  </w:t>
      </w:r>
      <w:r>
        <w:rPr>
          <w:rFonts w:ascii="Arial" w:hAnsi="Arial" w:cs="Arial" w:eastAsia="Arial"/>
          <w:sz w:val="18"/>
          <w:szCs w:val="18"/>
          <w:color w:val="3A3A3A"/>
          <w:spacing w:val="25"/>
          <w:w w:val="79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5"/>
        </w:rPr>
        <w:t>/2017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9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5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320" w:right="300"/>
          <w:cols w:num="3" w:equalWidth="0">
            <w:col w:w="4480" w:space="71"/>
            <w:col w:w="1773" w:space="2169"/>
            <w:col w:w="2807"/>
          </w:cols>
        </w:sectPr>
      </w:pPr>
      <w:rPr/>
    </w:p>
    <w:p>
      <w:pPr>
        <w:spacing w:before="45" w:after="0" w:line="240" w:lineRule="auto"/>
        <w:ind w:right="2839"/>
        <w:jc w:val="right"/>
        <w:rPr>
          <w:rFonts w:ascii="Arial" w:hAnsi="Arial" w:cs="Arial" w:eastAsia="Arial"/>
          <w:sz w:val="37"/>
          <w:szCs w:val="3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0.584972pt;margin-top:21.546558pt;width:512.050357pt;height:52.171573pt;mso-position-horizontal-relative:page;mso-position-vertical-relative:paragraph;z-index:-16350" type="#_x0000_t202" filled="f" stroked="f">
            <v:textbox inset="0,0,0,0">
              <w:txbxContent>
                <w:p>
                  <w:pPr>
                    <w:spacing w:before="0" w:after="0" w:line="1043" w:lineRule="exact"/>
                    <w:ind w:right="-197"/>
                    <w:jc w:val="left"/>
                    <w:tabs>
                      <w:tab w:pos="9280" w:val="left"/>
                    </w:tabs>
                    <w:rPr>
                      <w:rFonts w:ascii="Arial" w:hAnsi="Arial" w:cs="Arial" w:eastAsia="Arial"/>
                      <w:sz w:val="83"/>
                      <w:szCs w:val="8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262626"/>
                      <w:spacing w:val="0"/>
                      <w:w w:val="518"/>
                      <w:position w:val="13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262626"/>
                      <w:spacing w:val="0"/>
                      <w:w w:val="100"/>
                      <w:position w:val="13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262626"/>
                      <w:spacing w:val="0"/>
                      <w:w w:val="100"/>
                      <w:position w:val="13"/>
                    </w:rPr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626464"/>
                      <w:spacing w:val="0"/>
                      <w:w w:val="518"/>
                      <w:position w:val="-5"/>
                    </w:rPr>
                    <w:t>l</w:t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7"/>
          <w:szCs w:val="37"/>
          <w:color w:val="DDDDDD"/>
          <w:spacing w:val="0"/>
          <w:w w:val="63"/>
        </w:rPr>
        <w:t>.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346" w:right="5030"/>
        <w:jc w:val="center"/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100"/>
        </w:rPr>
        <w:t>·DIY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3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229"/>
        </w:rPr>
        <w:t>İ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4" w:after="0" w:line="170" w:lineRule="exact"/>
        <w:ind w:left="3437" w:right="5227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BA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KANLIGI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30" w:lineRule="exact"/>
        <w:ind w:left="809" w:right="3974"/>
        <w:jc w:val="center"/>
        <w:tabs>
          <w:tab w:pos="3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.148708pt;margin-top:5.446082pt;width:50.368622pt;height:8.5pt;mso-position-horizontal-relative:page;mso-position-vertical-relative:paragraph;z-index:-16349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6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0"/>
                      <w:w w:val="91"/>
                    </w:rPr>
                    <w:t>BÜYÜKŞEHIR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22"/>
          <w:position w:val="10"/>
        </w:rPr>
        <w:t>IZMIR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626" w:right="-20"/>
        <w:jc w:val="left"/>
        <w:tabs>
          <w:tab w:pos="4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15"/>
          <w:position w:val="1"/>
        </w:rPr>
        <w:t>BELEDIYESI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  <w:position w:val="0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05" w:right="-20"/>
        <w:jc w:val="left"/>
        <w:tabs>
          <w:tab w:pos="1320" w:val="left"/>
          <w:tab w:pos="3140" w:val="left"/>
          <w:tab w:pos="5500" w:val="left"/>
          <w:tab w:pos="75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4"/>
          <w:w w:val="138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6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100"/>
        </w:rPr>
        <w:t>AyTarihi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100"/>
        </w:rPr>
      </w:r>
      <w:r>
        <w:rPr>
          <w:rFonts w:ascii="Arial" w:hAnsi="Arial" w:cs="Arial" w:eastAsia="Arial"/>
          <w:sz w:val="24"/>
          <w:szCs w:val="24"/>
          <w:color w:val="4F5050"/>
          <w:spacing w:val="0"/>
          <w:w w:val="100"/>
        </w:rPr>
        <w:t>:</w:t>
      </w:r>
      <w:r>
        <w:rPr>
          <w:rFonts w:ascii="Arial" w:hAnsi="Arial" w:cs="Arial" w:eastAsia="Arial"/>
          <w:sz w:val="24"/>
          <w:szCs w:val="24"/>
          <w:color w:val="4F5050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383838"/>
          <w:spacing w:val="-14"/>
          <w:w w:val="156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5/05/2017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17"/>
          <w:w w:val="10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94"/>
        </w:rPr>
        <w:t>!Bil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100"/>
        </w:rPr>
        <w:t>irim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8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14:27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86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86"/>
        </w:rPr>
        <w:t>Tel: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3"/>
          <w:w w:val="8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110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5" w:lineRule="exact"/>
        <w:ind w:left="119" w:right="-20"/>
        <w:jc w:val="left"/>
        <w:tabs>
          <w:tab w:pos="1320" w:val="left"/>
          <w:tab w:pos="3120" w:val="left"/>
          <w:tab w:pos="4360" w:val="left"/>
          <w:tab w:pos="55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3"/>
          <w:position w:val="1"/>
        </w:rPr>
        <w:t>Ka_l'll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15/0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0"/>
          <w:w w:val="100"/>
          <w:position w:val="1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-9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017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747575"/>
          <w:spacing w:val="0"/>
          <w:w w:val="152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47575"/>
          <w:spacing w:val="-39"/>
          <w:w w:val="15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3124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0"/>
        </w:rPr>
        <w:t>Merkez-2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4" w:after="0" w:line="269" w:lineRule="auto"/>
        <w:ind w:left="119" w:right="7698"/>
        <w:jc w:val="left"/>
        <w:tabs>
          <w:tab w:pos="13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116"/>
        </w:rPr>
        <w:t>:Buca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3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4"/>
        </w:rPr>
        <w:t>22211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1"/>
          <w:w w:val="8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8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15/A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</w:rPr>
        <w:t>:Buca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222/1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9"/>
        </w:rPr>
        <w:t>No:l5/A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2" w:lineRule="exact"/>
        <w:ind w:left="105" w:right="-20"/>
        <w:jc w:val="left"/>
        <w:tabs>
          <w:tab w:pos="1300" w:val="left"/>
          <w:tab w:pos="3980" w:val="left"/>
          <w:tab w:pos="6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86"/>
        </w:rPr>
        <w:t>0Cangı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15"/>
          <w:w w:val="8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43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İş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7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Yaııgı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105"/>
        </w:rPr>
        <w:t>Sebe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8"/>
          <w:w w:val="106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4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Devresi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73" w:lineRule="auto"/>
        <w:ind w:left="3626" w:right="3310" w:firstLine="-3512"/>
        <w:jc w:val="left"/>
        <w:tabs>
          <w:tab w:pos="3600" w:val="left"/>
          <w:tab w:pos="6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Yapım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6"/>
        </w:rPr>
        <w:t>\ıllııııım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9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2"/>
        </w:rPr>
        <w:t>Beto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2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2"/>
        </w:rPr>
        <w:t>rme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3"/>
          <w:w w:val="122"/>
        </w:rPr>
        <w:t> </w:t>
      </w:r>
      <w:r>
        <w:rPr>
          <w:rFonts w:ascii="Arial" w:hAnsi="Arial" w:cs="Arial" w:eastAsia="Arial"/>
          <w:sz w:val="38"/>
          <w:szCs w:val="38"/>
          <w:color w:val="262626"/>
          <w:spacing w:val="4"/>
          <w:w w:val="57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9"/>
        </w:rPr>
        <w:t>Jhşa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9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1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3A5A3"/>
          <w:spacing w:val="5"/>
          <w:w w:val="31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101"/>
        </w:rPr>
        <w:t>Çeli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47575"/>
          <w:spacing w:val="0"/>
          <w:w w:val="254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747575"/>
          <w:spacing w:val="0"/>
          <w:w w:val="254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747575"/>
          <w:spacing w:val="-73"/>
          <w:w w:val="2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65"/>
        </w:rPr>
        <w:t>ğ(!_r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70" w:lineRule="exact"/>
        <w:ind w:left="669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w w:val="93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w w:val="9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6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385" w:lineRule="exact"/>
        <w:ind w:left="158" w:right="-20"/>
        <w:jc w:val="left"/>
        <w:tabs>
          <w:tab w:pos="2120" w:val="left"/>
          <w:tab w:pos="5680" w:val="left"/>
          <w:tab w:pos="1108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4"/>
          <w:position w:val="3"/>
        </w:rPr>
        <w:t>ana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4"/>
          <w:position w:val="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6"/>
          <w:w w:val="124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3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3"/>
        </w:rPr>
        <w:t>Sahibi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0"/>
          <w:w w:val="152"/>
          <w:position w:val="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0"/>
          <w:w w:val="152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10"/>
          <w:w w:val="152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3"/>
        </w:rPr>
        <w:t>Alliance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  <w:position w:val="3"/>
        </w:rPr>
        <w:t>Healthcare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15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3"/>
        </w:rPr>
        <w:t>A.Ş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0"/>
          <w:w w:val="64"/>
          <w:position w:val="3"/>
        </w:rPr>
        <w:t>/J&lt;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-3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3"/>
        </w:rPr>
        <w:t>iracı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3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3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3"/>
        </w:rPr>
        <w:t>Allia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3"/>
        </w:rPr>
        <w:t>ce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2"/>
          <w:position w:val="3"/>
        </w:rPr>
        <w:t>Healthcare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2"/>
          <w:w w:val="112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3"/>
        </w:rPr>
        <w:t>A.Ş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B3B3B3"/>
          <w:spacing w:val="0"/>
          <w:w w:val="62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213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5"/>
        </w:rPr>
        <w:t>İ.tf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7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Yüksel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YILMAZ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1" w:after="0" w:line="192" w:lineRule="exact"/>
        <w:ind w:left="2131" w:right="-20"/>
        <w:jc w:val="left"/>
        <w:tabs>
          <w:tab w:pos="4660" w:val="left"/>
          <w:tab w:pos="7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5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28"/>
          <w:w w:val="15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89"/>
        </w:rPr>
        <w:t>.,..ı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9"/>
          <w:w w:val="89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4"/>
          <w:w w:val="8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14:28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4"/>
          <w:position w:val="-1"/>
        </w:rPr>
        <w:t>Varı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4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-1"/>
        </w:rPr>
        <w:t>14:32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200" w:bottom="280" w:left="340" w:right="280"/>
        </w:sectPr>
      </w:pPr>
      <w:rPr/>
    </w:p>
    <w:p>
      <w:pPr>
        <w:spacing w:before="0" w:after="0" w:line="194" w:lineRule="exact"/>
        <w:ind w:left="105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w w:val="101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w w:val="100"/>
        </w:rPr>
        <w:t>}iden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w w:val="100"/>
        </w:rPr>
      </w:r>
    </w:p>
    <w:p>
      <w:pPr>
        <w:spacing w:before="13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7"/>
          <w:position w:val="-1"/>
        </w:rPr>
        <w:t>893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40" w:right="280"/>
          <w:cols w:num="2" w:equalWidth="0">
            <w:col w:w="540" w:space="1591"/>
            <w:col w:w="9169"/>
          </w:cols>
        </w:sectPr>
      </w:pPr>
      <w:rPr/>
    </w:p>
    <w:p>
      <w:pPr>
        <w:spacing w:before="0" w:after="0" w:line="280" w:lineRule="exact"/>
        <w:ind w:left="119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1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lektri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  <w:position w:val="-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3" w:after="0" w:line="240" w:lineRule="auto"/>
        <w:ind w:left="4657" w:right="4643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53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5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3" w:after="0" w:line="269" w:lineRule="auto"/>
        <w:ind w:left="2135" w:right="4310" w:firstLine="2542"/>
        <w:jc w:val="left"/>
        <w:tabs>
          <w:tab w:pos="4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106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2"/>
          <w:w w:val="105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83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10"/>
          <w:w w:val="8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119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0"/>
          <w:w w:val="10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51" w:lineRule="auto"/>
        <w:ind w:left="2140" w:right="2535" w:firstLine="-2021"/>
        <w:jc w:val="left"/>
        <w:tabs>
          <w:tab w:pos="2120" w:val="left"/>
          <w:tab w:pos="4660" w:val="left"/>
          <w:tab w:pos="7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0"/>
        </w:rPr>
        <w:t>.,..ıkı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9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0"/>
          <w:w w:val="15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left="213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213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1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105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varıldığında;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90" w:lineRule="exact"/>
        <w:ind w:left="4635" w:right="407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9"/>
          <w:position w:val="-1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105" w:right="-20"/>
        <w:jc w:val="left"/>
        <w:tabs>
          <w:tab w:pos="4660" w:val="left"/>
          <w:tab w:pos="6560" w:val="left"/>
          <w:tab w:pos="8120" w:val="left"/>
          <w:tab w:pos="9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Söndürıne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7"/>
          <w:position w:val="-2"/>
        </w:rPr>
        <w:t>Sum3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100"/>
          <w:position w:val="-2"/>
        </w:rPr>
        <w:t>IKöpükK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-2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92"/>
          <w:position w:val="-2"/>
        </w:rPr>
        <w:t>IK.K.T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92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17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</w:r>
      <w:r>
        <w:rPr>
          <w:rFonts w:ascii="Arial" w:hAnsi="Arial" w:cs="Arial" w:eastAsia="Arial"/>
          <w:sz w:val="25"/>
          <w:szCs w:val="25"/>
          <w:color w:val="4F5050"/>
          <w:spacing w:val="0"/>
          <w:w w:val="128"/>
          <w:position w:val="-3"/>
        </w:rPr>
        <w:t>tm</w:t>
      </w:r>
      <w:r>
        <w:rPr>
          <w:rFonts w:ascii="Arial" w:hAnsi="Arial" w:cs="Arial" w:eastAsia="Arial"/>
          <w:sz w:val="25"/>
          <w:szCs w:val="25"/>
          <w:color w:val="4F5050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  <w:position w:val="-3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91" w:lineRule="exact"/>
        <w:ind w:left="6575" w:right="-20"/>
        <w:jc w:val="left"/>
        <w:tabs>
          <w:tab w:pos="8120" w:val="left"/>
          <w:tab w:pos="968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10"/>
          <w:szCs w:val="10"/>
          <w:color w:val="262626"/>
          <w:spacing w:val="0"/>
          <w:w w:val="54"/>
          <w:position w:val="2"/>
        </w:rPr>
        <w:t>1</w:t>
      </w:r>
      <w:r>
        <w:rPr>
          <w:rFonts w:ascii="Arial" w:hAnsi="Arial" w:cs="Arial" w:eastAsia="Arial"/>
          <w:sz w:val="10"/>
          <w:szCs w:val="10"/>
          <w:color w:val="262626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0"/>
          <w:szCs w:val="10"/>
          <w:color w:val="262626"/>
          <w:spacing w:val="0"/>
          <w:w w:val="100"/>
          <w:position w:val="2"/>
        </w:rPr>
      </w:r>
      <w:r>
        <w:rPr>
          <w:rFonts w:ascii="Arial" w:hAnsi="Arial" w:cs="Arial" w:eastAsia="Arial"/>
          <w:sz w:val="30"/>
          <w:szCs w:val="30"/>
          <w:color w:val="626464"/>
          <w:spacing w:val="0"/>
          <w:w w:val="100"/>
          <w:position w:val="2"/>
        </w:rPr>
        <w:t>ı</w:t>
      </w:r>
      <w:r>
        <w:rPr>
          <w:rFonts w:ascii="Arial" w:hAnsi="Arial" w:cs="Arial" w:eastAsia="Arial"/>
          <w:sz w:val="30"/>
          <w:szCs w:val="30"/>
          <w:color w:val="626464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0"/>
          <w:szCs w:val="30"/>
          <w:color w:val="626464"/>
          <w:spacing w:val="0"/>
          <w:w w:val="100"/>
          <w:position w:val="2"/>
        </w:rPr>
      </w:r>
      <w:r>
        <w:rPr>
          <w:rFonts w:ascii="Arial" w:hAnsi="Arial" w:cs="Arial" w:eastAsia="Arial"/>
          <w:sz w:val="34"/>
          <w:szCs w:val="34"/>
          <w:color w:val="626464"/>
          <w:spacing w:val="0"/>
          <w:w w:val="205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57" w:lineRule="exact"/>
        <w:ind w:left="220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Yangında;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mikta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ilaç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yanma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kavrulmak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ilaç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deposunu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duvarla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tavanları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islenme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  <w:position w:val="1"/>
        </w:rPr>
        <w:t>görmüştür.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4" w:after="0" w:line="251" w:lineRule="auto"/>
        <w:ind w:left="114" w:right="4716" w:firstLine="-9"/>
        <w:jc w:val="left"/>
        <w:tabs>
          <w:tab w:pos="21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zarar:2000TL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İlaçta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zarar:300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</w:rPr>
        <w:t>Durumu</w:t>
        <w:tab/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ziyan: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5000TL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213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badrum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artı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badrum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katında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olduğu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54" w:lineRule="auto"/>
        <w:ind w:left="2131" w:right="68" w:firstLine="-2021"/>
        <w:jc w:val="left"/>
        <w:tabs>
          <w:tab w:pos="21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dep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olara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badrum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katında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tavanda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asılı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bulunan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5"/>
        </w:rPr>
        <w:t>t1oresa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lambanı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nedende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ısınma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deform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1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yapara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yanmaya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başladığı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eriye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plastik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malzemeni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rafla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üzerine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istiflene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ilaç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kolilerine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düşere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320" w:lineRule="atLeast"/>
        <w:ind w:left="105" w:right="3929"/>
        <w:jc w:val="left"/>
        <w:tabs>
          <w:tab w:pos="2120" w:val="left"/>
          <w:tab w:pos="6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Sigarta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-5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4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1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2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ERG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103"/>
          <w:position w:val="2"/>
        </w:rPr>
        <w:t>SİGORTA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103"/>
          <w:position w:val="2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103"/>
          <w:position w:val="2"/>
        </w:rPr>
        <w:t>PN:2131241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103"/>
          <w:position w:val="2"/>
        </w:rPr>
        <w:t>8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-4"/>
          <w:w w:val="103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Y-5)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3"/>
          <w:position w:val="0"/>
        </w:rPr>
        <w:t>!Be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94"/>
          <w:position w:val="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7"/>
          <w:w w:val="117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3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83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0"/>
          <w:w w:val="152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0"/>
          <w:w w:val="15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  <w:position w:val="0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left="105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İş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Çalışanlarına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192" w:lineRule="exact"/>
        <w:ind w:left="10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Teslim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  <w:position w:val="-1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40" w:right="280"/>
        </w:sectPr>
      </w:pPr>
      <w:rPr/>
    </w:p>
    <w:p>
      <w:pPr>
        <w:spacing w:before="6" w:after="0" w:line="240" w:lineRule="auto"/>
        <w:ind w:left="105" w:right="-58"/>
        <w:jc w:val="left"/>
        <w:rPr>
          <w:rFonts w:ascii="Arial" w:hAnsi="Arial" w:cs="Arial" w:eastAsia="Arial"/>
          <w:sz w:val="12"/>
          <w:szCs w:val="1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.246044pt;margin-top:3.84039pt;width:6.978166pt;height:10pt;mso-position-horizontal-relative:page;mso-position-vertical-relative:paragraph;z-index:-16348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4F5050"/>
                      <w:spacing w:val="-11"/>
                      <w:w w:val="65"/>
                    </w:rPr>
                    <w:t>§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4F5050"/>
                      <w:spacing w:val="-7"/>
                      <w:w w:val="65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4F5050"/>
                      <w:spacing w:val="-52"/>
                      <w:w w:val="65"/>
                    </w:rPr>
                    <w:t>_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2"/>
          <w:szCs w:val="12"/>
          <w:color w:val="4F5050"/>
          <w:spacing w:val="-6"/>
          <w:w w:val="81"/>
        </w:rPr>
        <w:t>-</w:t>
      </w:r>
      <w:r>
        <w:rPr>
          <w:rFonts w:ascii="Arial" w:hAnsi="Arial" w:cs="Arial" w:eastAsia="Arial"/>
          <w:sz w:val="12"/>
          <w:szCs w:val="12"/>
          <w:color w:val="4F5050"/>
          <w:spacing w:val="-5"/>
          <w:w w:val="80"/>
        </w:rPr>
        <w:t>=</w:t>
      </w:r>
      <w:r>
        <w:rPr>
          <w:rFonts w:ascii="Arial" w:hAnsi="Arial" w:cs="Arial" w:eastAsia="Arial"/>
          <w:sz w:val="12"/>
          <w:szCs w:val="12"/>
          <w:color w:val="4F5050"/>
          <w:spacing w:val="-2"/>
          <w:w w:val="81"/>
        </w:rPr>
        <w:t>-</w:t>
      </w:r>
      <w:r>
        <w:rPr>
          <w:rFonts w:ascii="Arial" w:hAnsi="Arial" w:cs="Arial" w:eastAsia="Arial"/>
          <w:sz w:val="12"/>
          <w:szCs w:val="12"/>
          <w:color w:val="4F5050"/>
          <w:spacing w:val="0"/>
          <w:w w:val="80"/>
        </w:rPr>
        <w:t>:-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52" w:after="0" w:line="240" w:lineRule="auto"/>
        <w:ind w:right="-7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A3A5A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3A5A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Dönüşll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3" w:after="0" w:line="260" w:lineRule="exact"/>
        <w:ind w:right="-20"/>
        <w:jc w:val="left"/>
        <w:tabs>
          <w:tab w:pos="38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3"/>
          <w:szCs w:val="23"/>
          <w:color w:val="383838"/>
          <w:w w:val="85"/>
          <w:position w:val="-1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8"/>
          <w:w w:val="85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1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0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0"/>
          <w:w w:val="152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-33"/>
          <w:w w:val="15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15/0512017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100"/>
          <w:position w:val="0"/>
        </w:rPr>
        <w:t>!Saati: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0"/>
        </w:rPr>
        <w:t>15:15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40" w:right="280"/>
          <w:cols w:num="3" w:equalWidth="0">
            <w:col w:w="286" w:space="259"/>
            <w:col w:w="636" w:space="950"/>
            <w:col w:w="9169"/>
          </w:cols>
        </w:sectPr>
      </w:pPr>
      <w:rPr/>
    </w:p>
    <w:p>
      <w:pPr>
        <w:spacing w:before="1" w:after="0" w:line="240" w:lineRule="auto"/>
        <w:ind w:left="190" w:right="-20"/>
        <w:jc w:val="left"/>
        <w:tabs>
          <w:tab w:pos="1000" w:val="left"/>
          <w:tab w:pos="1500" w:val="left"/>
          <w:tab w:pos="2120" w:val="left"/>
          <w:tab w:pos="4040" w:val="left"/>
          <w:tab w:pos="8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ÖIO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EKİP:EVKA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3"/>
          <w:w w:val="10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2259" w:right="-20"/>
        <w:jc w:val="left"/>
        <w:tabs>
          <w:tab w:pos="4500" w:val="left"/>
          <w:tab w:pos="884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84"/>
          <w:position w:val="3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2"/>
          <w:w w:val="84"/>
          <w:position w:val="3"/>
        </w:rPr>
        <w:t> </w:t>
      </w:r>
      <w:r>
        <w:rPr>
          <w:rFonts w:ascii="Arial" w:hAnsi="Arial" w:cs="Arial" w:eastAsia="Arial"/>
          <w:sz w:val="29"/>
          <w:szCs w:val="29"/>
          <w:color w:val="383838"/>
          <w:spacing w:val="0"/>
          <w:w w:val="51"/>
          <w:position w:val="3"/>
        </w:rPr>
        <w:t>a</w:t>
      </w:r>
      <w:r>
        <w:rPr>
          <w:rFonts w:ascii="Arial" w:hAnsi="Arial" w:cs="Arial" w:eastAsia="Arial"/>
          <w:sz w:val="29"/>
          <w:szCs w:val="29"/>
          <w:color w:val="383838"/>
          <w:spacing w:val="29"/>
          <w:w w:val="51"/>
          <w:position w:val="3"/>
        </w:rPr>
        <w:t> </w:t>
      </w:r>
      <w:r>
        <w:rPr>
          <w:rFonts w:ascii="Arial" w:hAnsi="Arial" w:cs="Arial" w:eastAsia="Arial"/>
          <w:sz w:val="18"/>
          <w:szCs w:val="18"/>
          <w:color w:val="262626"/>
          <w:spacing w:val="0"/>
          <w:w w:val="64"/>
          <w:position w:val="3"/>
        </w:rPr>
        <w:t>MaYIS</w:t>
      </w:r>
      <w:r>
        <w:rPr>
          <w:rFonts w:ascii="Arial" w:hAnsi="Arial" w:cs="Arial" w:eastAsia="Arial"/>
          <w:sz w:val="18"/>
          <w:szCs w:val="18"/>
          <w:color w:val="262626"/>
          <w:spacing w:val="0"/>
          <w:w w:val="64"/>
          <w:position w:val="3"/>
        </w:rPr>
        <w:t> </w:t>
      </w:r>
      <w:r>
        <w:rPr>
          <w:rFonts w:ascii="Arial" w:hAnsi="Arial" w:cs="Arial" w:eastAsia="Arial"/>
          <w:sz w:val="18"/>
          <w:szCs w:val="18"/>
          <w:color w:val="262626"/>
          <w:spacing w:val="16"/>
          <w:w w:val="64"/>
          <w:position w:val="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64"/>
          <w:position w:val="3"/>
        </w:rPr>
        <w:t>2017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4697" w:right="571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8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3" w:after="0" w:line="237" w:lineRule="exact"/>
        <w:ind w:left="256" w:right="-20"/>
        <w:jc w:val="left"/>
        <w:tabs>
          <w:tab w:pos="888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position w:val="-3"/>
        </w:rPr>
        <w:t>'ö</w:t>
      </w:r>
      <w:r>
        <w:rPr>
          <w:rFonts w:ascii="Arial" w:hAnsi="Arial" w:cs="Arial" w:eastAsia="Arial"/>
          <w:sz w:val="16"/>
          <w:szCs w:val="16"/>
          <w:color w:val="383838"/>
          <w:spacing w:val="-27"/>
          <w:w w:val="100"/>
          <w:position w:val="-3"/>
        </w:rPr>
        <w:t> 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position w:val="-3"/>
        </w:rPr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i/>
          <w:position w:val="3"/>
        </w:rPr>
        <w:t>1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i/>
          <w:position w:val="3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39"/>
          <w:w w:val="100"/>
          <w:i/>
          <w:position w:val="3"/>
        </w:rPr>
        <w:t> </w:t>
      </w:r>
      <w:r>
        <w:rPr>
          <w:rFonts w:ascii="Arial" w:hAnsi="Arial" w:cs="Arial" w:eastAsia="Arial"/>
          <w:sz w:val="17"/>
          <w:szCs w:val="17"/>
          <w:color w:val="4F5050"/>
          <w:spacing w:val="0"/>
          <w:w w:val="100"/>
          <w:i/>
          <w:position w:val="3"/>
        </w:rPr>
        <w:t>12017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72" w:lineRule="exact"/>
        <w:ind w:left="290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383838"/>
          <w:spacing w:val="0"/>
          <w:w w:val="107"/>
          <w:position w:val="-1"/>
        </w:rPr>
        <w:t>lU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24" w:lineRule="exact"/>
        <w:ind w:left="252" w:right="-20"/>
        <w:jc w:val="left"/>
        <w:rPr>
          <w:rFonts w:ascii="Courier New" w:hAnsi="Courier New" w:cs="Courier New" w:eastAsia="Courier New"/>
          <w:sz w:val="18"/>
          <w:szCs w:val="18"/>
        </w:rPr>
      </w:pPr>
      <w:rPr/>
      <w:r>
        <w:rPr>
          <w:rFonts w:ascii="Courier New" w:hAnsi="Courier New" w:cs="Courier New" w:eastAsia="Courier New"/>
          <w:sz w:val="18"/>
          <w:szCs w:val="18"/>
          <w:color w:val="383838"/>
          <w:spacing w:val="0"/>
          <w:w w:val="100"/>
          <w:i/>
          <w:position w:val="-2"/>
        </w:rPr>
        <w:t>.Q</w:t>
      </w:r>
      <w:r>
        <w:rPr>
          <w:rFonts w:ascii="Courier New" w:hAnsi="Courier New" w:cs="Courier New" w:eastAsia="Courier New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40" w:right="280"/>
        </w:sectPr>
      </w:pPr>
      <w:rPr/>
    </w:p>
    <w:p>
      <w:pPr>
        <w:spacing w:before="0" w:after="0" w:line="776" w:lineRule="exact"/>
        <w:ind w:left="223" w:right="-150"/>
        <w:jc w:val="left"/>
        <w:tabs>
          <w:tab w:pos="2560" w:val="left"/>
        </w:tabs>
        <w:rPr>
          <w:rFonts w:ascii="Arial" w:hAnsi="Arial" w:cs="Arial" w:eastAsia="Arial"/>
          <w:sz w:val="72"/>
          <w:szCs w:val="72"/>
        </w:rPr>
      </w:pPr>
      <w:rPr/>
      <w:r>
        <w:rPr>
          <w:rFonts w:ascii="Arial" w:hAnsi="Arial" w:cs="Arial" w:eastAsia="Arial"/>
          <w:sz w:val="28"/>
          <w:szCs w:val="28"/>
          <w:color w:val="909090"/>
          <w:spacing w:val="0"/>
          <w:w w:val="100"/>
          <w:position w:val="36"/>
        </w:rPr>
        <w:t>.</w:t>
      </w:r>
      <w:r>
        <w:rPr>
          <w:rFonts w:ascii="Arial" w:hAnsi="Arial" w:cs="Arial" w:eastAsia="Arial"/>
          <w:sz w:val="28"/>
          <w:szCs w:val="28"/>
          <w:color w:val="909090"/>
          <w:spacing w:val="0"/>
          <w:w w:val="100"/>
          <w:position w:val="36"/>
        </w:rPr>
        <w:tab/>
      </w:r>
      <w:r>
        <w:rPr>
          <w:rFonts w:ascii="Arial" w:hAnsi="Arial" w:cs="Arial" w:eastAsia="Arial"/>
          <w:sz w:val="28"/>
          <w:szCs w:val="28"/>
          <w:color w:val="909090"/>
          <w:spacing w:val="0"/>
          <w:w w:val="100"/>
          <w:position w:val="36"/>
        </w:rPr>
      </w:r>
      <w:r>
        <w:rPr>
          <w:rFonts w:ascii="Arial" w:hAnsi="Arial" w:cs="Arial" w:eastAsia="Arial"/>
          <w:sz w:val="72"/>
          <w:szCs w:val="72"/>
          <w:color w:val="383838"/>
          <w:spacing w:val="0"/>
          <w:w w:val="21"/>
          <w:position w:val="0"/>
        </w:rPr>
        <w:t>YU</w:t>
      </w:r>
      <w:r>
        <w:rPr>
          <w:rFonts w:ascii="Arial" w:hAnsi="Arial" w:cs="Arial" w:eastAsia="Arial"/>
          <w:sz w:val="72"/>
          <w:szCs w:val="72"/>
          <w:color w:val="383838"/>
          <w:spacing w:val="-197"/>
          <w:w w:val="22"/>
          <w:position w:val="0"/>
        </w:rPr>
        <w:t>k</w:t>
      </w:r>
      <w:r>
        <w:rPr>
          <w:rFonts w:ascii="Arial" w:hAnsi="Arial" w:cs="Arial" w:eastAsia="Arial"/>
          <w:sz w:val="72"/>
          <w:szCs w:val="72"/>
          <w:color w:val="363B67"/>
          <w:spacing w:val="0"/>
          <w:w w:val="76"/>
          <w:position w:val="0"/>
        </w:rPr>
        <w:t>:dt:;f</w:t>
      </w:r>
      <w:r>
        <w:rPr>
          <w:rFonts w:ascii="Arial" w:hAnsi="Arial" w:cs="Arial" w:eastAsia="Arial"/>
          <w:sz w:val="72"/>
          <w:szCs w:val="72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104"/>
        <w:jc w:val="left"/>
        <w:tabs>
          <w:tab w:pos="2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B34B8"/>
          <w:spacing w:val="0"/>
          <w:w w:val="197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2B34B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B34B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"/>
          <w:w w:val="104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0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-8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82" w:lineRule="exact"/>
        <w:ind w:left="5" w:right="-20"/>
        <w:jc w:val="left"/>
        <w:rPr>
          <w:rFonts w:ascii="Times New Roman" w:hAnsi="Times New Roman" w:cs="Times New Roman" w:eastAsia="Times New Roman"/>
          <w:sz w:val="37"/>
          <w:szCs w:val="37"/>
        </w:rPr>
      </w:pPr>
      <w:rPr/>
      <w:r>
        <w:rPr>
          <w:rFonts w:ascii="Times New Roman" w:hAnsi="Times New Roman" w:cs="Times New Roman" w:eastAsia="Times New Roman"/>
          <w:sz w:val="37"/>
          <w:szCs w:val="37"/>
          <w:color w:val="345256"/>
          <w:spacing w:val="0"/>
          <w:w w:val="135"/>
          <w:position w:val="-27"/>
        </w:rPr>
        <w:t>ç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515" w:right="126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468" w:lineRule="exact"/>
        <w:ind w:left="742" w:right="-20"/>
        <w:jc w:val="left"/>
        <w:tabs>
          <w:tab w:pos="1260" w:val="left"/>
        </w:tabs>
        <w:rPr>
          <w:rFonts w:ascii="Arial" w:hAnsi="Arial" w:cs="Arial" w:eastAsia="Arial"/>
          <w:sz w:val="38"/>
          <w:szCs w:val="3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1.792572pt;margin-top:7.943865pt;width:18.978523pt;height:29.517907pt;mso-position-horizontal-relative:page;mso-position-vertical-relative:paragraph;z-index:-16353" type="#_x0000_t202" filled="f" stroked="f">
            <v:textbox inset="0,0,0,0">
              <w:txbxContent>
                <w:p>
                  <w:pPr>
                    <w:spacing w:before="0" w:after="0" w:line="388" w:lineRule="exact"/>
                    <w:ind w:left="24" w:right="-44"/>
                    <w:jc w:val="left"/>
                    <w:rPr>
                      <w:rFonts w:ascii="Arial" w:hAnsi="Arial" w:cs="Arial" w:eastAsia="Arial"/>
                      <w:sz w:val="38"/>
                      <w:szCs w:val="38"/>
                    </w:rPr>
                  </w:pPr>
                  <w:rPr/>
                  <w:r>
                    <w:rPr>
                      <w:rFonts w:ascii="Arial" w:hAnsi="Arial" w:cs="Arial" w:eastAsia="Arial"/>
                      <w:sz w:val="38"/>
                      <w:szCs w:val="38"/>
                      <w:color w:val="B3B3B3"/>
                      <w:spacing w:val="0"/>
                      <w:w w:val="51"/>
                      <w:i/>
                    </w:rPr>
                    <w:t>·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B3B3B3"/>
                      <w:spacing w:val="0"/>
                      <w:w w:val="51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B3B3B3"/>
                      <w:spacing w:val="26"/>
                      <w:w w:val="51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747575"/>
                      <w:spacing w:val="-37"/>
                      <w:w w:val="61"/>
                      <w:i/>
                    </w:rPr>
                    <w:t>.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A3A5A3"/>
                      <w:spacing w:val="0"/>
                      <w:w w:val="71"/>
                      <w:i/>
                    </w:rPr>
                    <w:t>.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9.657532pt;margin-top:14.761342pt;width:98.857364pt;height:20pt;mso-position-horizontal-relative:page;mso-position-vertical-relative:paragraph;z-index:-16347" type="#_x0000_t202" filled="f" stroked="f">
            <v:textbox inset="0,0,0,0">
              <w:txbxContent>
                <w:p>
                  <w:pPr>
                    <w:spacing w:before="0" w:after="0" w:line="400" w:lineRule="exact"/>
                    <w:ind w:right="-100"/>
                    <w:jc w:val="left"/>
                    <w:tabs>
                      <w:tab w:pos="1920" w:val="left"/>
                    </w:tabs>
                    <w:rPr>
                      <w:rFonts w:ascii="Arial" w:hAnsi="Arial" w:cs="Arial" w:eastAsia="Arial"/>
                      <w:sz w:val="40"/>
                      <w:szCs w:val="40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626464"/>
                      <w:w w:val="380"/>
                    </w:rPr>
                    <w:t>·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626464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626464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B3B3B3"/>
                      <w:spacing w:val="-95"/>
                      <w:w w:val="234"/>
                    </w:rPr>
                    <w:t>.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50"/>
          <w:szCs w:val="50"/>
          <w:color w:val="4F5050"/>
          <w:spacing w:val="0"/>
          <w:w w:val="100"/>
          <w:position w:val="-9"/>
        </w:rPr>
        <w:t>J</w:t>
      </w:r>
      <w:r>
        <w:rPr>
          <w:rFonts w:ascii="Times New Roman" w:hAnsi="Times New Roman" w:cs="Times New Roman" w:eastAsia="Times New Roman"/>
          <w:sz w:val="50"/>
          <w:szCs w:val="50"/>
          <w:color w:val="4F5050"/>
          <w:spacing w:val="-106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50"/>
          <w:szCs w:val="50"/>
          <w:color w:val="4F5050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50"/>
          <w:szCs w:val="50"/>
          <w:color w:val="4F5050"/>
          <w:spacing w:val="0"/>
          <w:w w:val="100"/>
          <w:position w:val="-9"/>
        </w:rPr>
      </w:r>
      <w:r>
        <w:rPr>
          <w:rFonts w:ascii="Arial" w:hAnsi="Arial" w:cs="Arial" w:eastAsia="Arial"/>
          <w:sz w:val="38"/>
          <w:szCs w:val="38"/>
          <w:color w:val="666B82"/>
          <w:spacing w:val="0"/>
          <w:w w:val="55"/>
          <w:i/>
          <w:position w:val="-9"/>
        </w:rPr>
        <w:t>,{</w:t>
      </w:r>
      <w:r>
        <w:rPr>
          <w:rFonts w:ascii="Arial" w:hAnsi="Arial" w:cs="Arial" w:eastAsia="Arial"/>
          <w:sz w:val="38"/>
          <w:szCs w:val="38"/>
          <w:color w:val="666B82"/>
          <w:spacing w:val="-20"/>
          <w:w w:val="55"/>
          <w:i/>
          <w:position w:val="-9"/>
        </w:rPr>
        <w:t>i</w:t>
      </w:r>
      <w:r>
        <w:rPr>
          <w:rFonts w:ascii="Arial" w:hAnsi="Arial" w:cs="Arial" w:eastAsia="Arial"/>
          <w:sz w:val="38"/>
          <w:szCs w:val="38"/>
          <w:color w:val="626464"/>
          <w:spacing w:val="8"/>
          <w:w w:val="55"/>
          <w:i/>
          <w:position w:val="-9"/>
        </w:rPr>
        <w:t>-</w:t>
      </w:r>
      <w:r>
        <w:rPr>
          <w:rFonts w:ascii="Arial" w:hAnsi="Arial" w:cs="Arial" w:eastAsia="Arial"/>
          <w:sz w:val="38"/>
          <w:szCs w:val="38"/>
          <w:color w:val="B3B3B3"/>
          <w:spacing w:val="0"/>
          <w:w w:val="55"/>
          <w:i/>
          <w:position w:val="-9"/>
        </w:rPr>
        <w:t>··</w:t>
      </w:r>
      <w:r>
        <w:rPr>
          <w:rFonts w:ascii="Arial" w:hAnsi="Arial" w:cs="Arial" w:eastAsia="Arial"/>
          <w:sz w:val="38"/>
          <w:szCs w:val="38"/>
          <w:color w:val="B3B3B3"/>
          <w:spacing w:val="52"/>
          <w:w w:val="55"/>
          <w:i/>
          <w:position w:val="-9"/>
        </w:rPr>
        <w:t> </w:t>
      </w:r>
      <w:r>
        <w:rPr>
          <w:rFonts w:ascii="Arial" w:hAnsi="Arial" w:cs="Arial" w:eastAsia="Arial"/>
          <w:sz w:val="38"/>
          <w:szCs w:val="38"/>
          <w:color w:val="A3A5A3"/>
          <w:spacing w:val="0"/>
          <w:w w:val="55"/>
          <w:i/>
          <w:position w:val="-9"/>
        </w:rPr>
        <w:t>..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93" w:lineRule="exact"/>
        <w:ind w:left="770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51"/>
          <w:szCs w:val="51"/>
        </w:rPr>
      </w:pPr>
      <w:rPr/>
      <w:r>
        <w:rPr>
          <w:rFonts w:ascii="Times New Roman" w:hAnsi="Times New Roman" w:cs="Times New Roman" w:eastAsia="Times New Roman"/>
          <w:sz w:val="51"/>
          <w:szCs w:val="51"/>
          <w:color w:val="747575"/>
          <w:w w:val="128"/>
          <w:position w:val="-23"/>
        </w:rPr>
        <w:t>]</w:t>
      </w:r>
      <w:r>
        <w:rPr>
          <w:rFonts w:ascii="Times New Roman" w:hAnsi="Times New Roman" w:cs="Times New Roman" w:eastAsia="Times New Roman"/>
          <w:sz w:val="51"/>
          <w:szCs w:val="51"/>
          <w:color w:val="666B82"/>
          <w:w w:val="56"/>
          <w:position w:val="-23"/>
        </w:rPr>
        <w:t>:iı</w:t>
      </w:r>
      <w:r>
        <w:rPr>
          <w:rFonts w:ascii="Times New Roman" w:hAnsi="Times New Roman" w:cs="Times New Roman" w:eastAsia="Times New Roman"/>
          <w:sz w:val="51"/>
          <w:szCs w:val="51"/>
          <w:color w:val="666B82"/>
          <w:spacing w:val="-87"/>
          <w:w w:val="100"/>
          <w:position w:val="-23"/>
        </w:rPr>
        <w:t> </w:t>
      </w:r>
      <w:r>
        <w:rPr>
          <w:rFonts w:ascii="Times New Roman" w:hAnsi="Times New Roman" w:cs="Times New Roman" w:eastAsia="Times New Roman"/>
          <w:sz w:val="51"/>
          <w:szCs w:val="51"/>
          <w:color w:val="B3B3B3"/>
          <w:spacing w:val="0"/>
          <w:w w:val="34"/>
          <w:position w:val="-23"/>
        </w:rPr>
        <w:t>.</w:t>
      </w:r>
      <w:r>
        <w:rPr>
          <w:rFonts w:ascii="Times New Roman" w:hAnsi="Times New Roman" w:cs="Times New Roman" w:eastAsia="Times New Roman"/>
          <w:sz w:val="51"/>
          <w:szCs w:val="51"/>
          <w:color w:val="B3B3B3"/>
          <w:spacing w:val="-86"/>
          <w:w w:val="100"/>
          <w:position w:val="-23"/>
        </w:rPr>
        <w:t> </w:t>
      </w:r>
      <w:r>
        <w:rPr>
          <w:rFonts w:ascii="Times New Roman" w:hAnsi="Times New Roman" w:cs="Times New Roman" w:eastAsia="Times New Roman"/>
          <w:sz w:val="51"/>
          <w:szCs w:val="51"/>
          <w:color w:val="747575"/>
          <w:spacing w:val="-53"/>
          <w:w w:val="43"/>
          <w:position w:val="-23"/>
        </w:rPr>
        <w:t>.</w:t>
      </w:r>
      <w:r>
        <w:rPr>
          <w:rFonts w:ascii="Arial" w:hAnsi="Arial" w:cs="Arial" w:eastAsia="Arial"/>
          <w:sz w:val="16"/>
          <w:szCs w:val="16"/>
          <w:color w:val="B3B3B3"/>
          <w:spacing w:val="0"/>
          <w:w w:val="353"/>
          <w:position w:val="-8"/>
        </w:rPr>
        <w:t>'</w:t>
      </w:r>
      <w:r>
        <w:rPr>
          <w:rFonts w:ascii="Arial" w:hAnsi="Arial" w:cs="Arial" w:eastAsia="Arial"/>
          <w:sz w:val="16"/>
          <w:szCs w:val="16"/>
          <w:color w:val="B3B3B3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16"/>
          <w:szCs w:val="16"/>
          <w:color w:val="B3B3B3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51"/>
          <w:szCs w:val="51"/>
          <w:color w:val="909090"/>
          <w:spacing w:val="0"/>
          <w:w w:val="52"/>
          <w:position w:val="-23"/>
        </w:rPr>
        <w:t>.</w:t>
      </w:r>
      <w:r>
        <w:rPr>
          <w:rFonts w:ascii="Times New Roman" w:hAnsi="Times New Roman" w:cs="Times New Roman" w:eastAsia="Times New Roman"/>
          <w:sz w:val="51"/>
          <w:szCs w:val="5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40" w:right="280"/>
          <w:cols w:num="3" w:equalWidth="0">
            <w:col w:w="3895" w:space="167"/>
            <w:col w:w="937" w:space="3054"/>
            <w:col w:w="3247"/>
          </w:cols>
        </w:sectPr>
      </w:pPr>
      <w:rPr/>
    </w:p>
    <w:p>
      <w:pPr>
        <w:spacing w:before="0" w:after="0" w:line="675" w:lineRule="exact"/>
        <w:ind w:left="2372" w:right="-20"/>
        <w:jc w:val="left"/>
        <w:tabs>
          <w:tab w:pos="8460" w:val="left"/>
          <w:tab w:pos="8740" w:val="left"/>
          <w:tab w:pos="9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88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17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4F5050"/>
          <w:spacing w:val="0"/>
          <w:w w:val="51"/>
          <w:i/>
        </w:rPr>
        <w:t>A</w:t>
      </w:r>
      <w:r>
        <w:rPr>
          <w:rFonts w:ascii="Times New Roman" w:hAnsi="Times New Roman" w:cs="Times New Roman" w:eastAsia="Times New Roman"/>
          <w:sz w:val="34"/>
          <w:szCs w:val="34"/>
          <w:color w:val="4F5050"/>
          <w:spacing w:val="-57"/>
          <w:w w:val="52"/>
          <w:i/>
        </w:rPr>
        <w:t>m</w:t>
      </w:r>
      <w:r>
        <w:rPr>
          <w:rFonts w:ascii="Times New Roman" w:hAnsi="Times New Roman" w:cs="Times New Roman" w:eastAsia="Times New Roman"/>
          <w:sz w:val="34"/>
          <w:szCs w:val="34"/>
          <w:color w:val="363B67"/>
          <w:spacing w:val="0"/>
          <w:w w:val="79"/>
          <w:i/>
        </w:rPr>
        <w:t>E.</w:t>
      </w:r>
      <w:r>
        <w:rPr>
          <w:rFonts w:ascii="Times New Roman" w:hAnsi="Times New Roman" w:cs="Times New Roman" w:eastAsia="Times New Roman"/>
          <w:sz w:val="34"/>
          <w:szCs w:val="34"/>
          <w:color w:val="363B67"/>
          <w:spacing w:val="0"/>
          <w:w w:val="80"/>
          <w:i/>
        </w:rPr>
        <w:t>L</w:t>
      </w:r>
      <w:r>
        <w:rPr>
          <w:rFonts w:ascii="Times New Roman" w:hAnsi="Times New Roman" w:cs="Times New Roman" w:eastAsia="Times New Roman"/>
          <w:sz w:val="34"/>
          <w:szCs w:val="34"/>
          <w:color w:val="363B67"/>
          <w:spacing w:val="-62"/>
          <w:w w:val="100"/>
          <w:i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313F8E"/>
          <w:spacing w:val="0"/>
          <w:w w:val="69"/>
          <w:i/>
        </w:rPr>
        <w:t>J</w:t>
      </w:r>
      <w:r>
        <w:rPr>
          <w:rFonts w:ascii="Times New Roman" w:hAnsi="Times New Roman" w:cs="Times New Roman" w:eastAsia="Times New Roman"/>
          <w:sz w:val="34"/>
          <w:szCs w:val="34"/>
          <w:color w:val="313F8E"/>
          <w:spacing w:val="26"/>
          <w:w w:val="69"/>
          <w:i/>
        </w:rPr>
        <w:t> </w:t>
      </w:r>
      <w:r>
        <w:rPr>
          <w:rFonts w:ascii="Arial" w:hAnsi="Arial" w:cs="Arial" w:eastAsia="Arial"/>
          <w:sz w:val="66"/>
          <w:szCs w:val="66"/>
          <w:color w:val="5D64A5"/>
          <w:spacing w:val="-55"/>
          <w:w w:val="63"/>
          <w:i/>
        </w:rPr>
        <w:t>l</w:t>
      </w:r>
      <w:r>
        <w:rPr>
          <w:rFonts w:ascii="Arial" w:hAnsi="Arial" w:cs="Arial" w:eastAsia="Arial"/>
          <w:sz w:val="66"/>
          <w:szCs w:val="66"/>
          <w:color w:val="363B67"/>
          <w:spacing w:val="0"/>
          <w:w w:val="133"/>
          <w:i/>
        </w:rPr>
        <w:t>l</w:t>
      </w:r>
      <w:r>
        <w:rPr>
          <w:rFonts w:ascii="Arial" w:hAnsi="Arial" w:cs="Arial" w:eastAsia="Arial"/>
          <w:sz w:val="66"/>
          <w:szCs w:val="66"/>
          <w:color w:val="363B67"/>
          <w:spacing w:val="0"/>
          <w:w w:val="100"/>
          <w:i/>
        </w:rPr>
        <w:tab/>
      </w:r>
      <w:r>
        <w:rPr>
          <w:rFonts w:ascii="Arial" w:hAnsi="Arial" w:cs="Arial" w:eastAsia="Arial"/>
          <w:sz w:val="66"/>
          <w:szCs w:val="66"/>
          <w:color w:val="363B67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9"/>
          <w:szCs w:val="19"/>
          <w:color w:val="B3B3B3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B3B3B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B3B3B3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-3"/>
        </w:rPr>
        <w:t>fal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3A5A3"/>
          <w:spacing w:val="0"/>
          <w:w w:val="71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A3A5A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A3A5A3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71"/>
          <w:position w:val="-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71"/>
          <w:position w:val="-3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71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49"/>
          <w:position w:val="-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49"/>
          <w:position w:val="-3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49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FAFCD"/>
          <w:spacing w:val="0"/>
          <w:w w:val="129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AFAFCD"/>
          <w:spacing w:val="4"/>
          <w:w w:val="129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-3"/>
        </w:rPr>
        <w:t>fJ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3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20"/>
          <w:position w:val="-3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27"/>
          <w:w w:val="120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A3A5A3"/>
          <w:spacing w:val="-17"/>
          <w:w w:val="151"/>
          <w:position w:val="-3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21"/>
          <w:position w:val="-3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" w:lineRule="exact"/>
        <w:ind w:right="1144"/>
        <w:jc w:val="righ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626464"/>
          <w:spacing w:val="-10"/>
          <w:w w:val="600"/>
          <w:position w:val="-20"/>
        </w:rPr>
        <w:t>:</w:t>
      </w:r>
      <w:r>
        <w:rPr>
          <w:rFonts w:ascii="Times New Roman" w:hAnsi="Times New Roman" w:cs="Times New Roman" w:eastAsia="Times New Roman"/>
          <w:sz w:val="25"/>
          <w:szCs w:val="25"/>
          <w:color w:val="909090"/>
          <w:spacing w:val="3"/>
          <w:w w:val="207"/>
          <w:position w:val="-20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909090"/>
          <w:spacing w:val="-181"/>
          <w:w w:val="215"/>
          <w:position w:val="-20"/>
        </w:rPr>
        <w:t>•</w:t>
      </w:r>
      <w:r>
        <w:rPr>
          <w:rFonts w:ascii="Arial" w:hAnsi="Arial" w:cs="Arial" w:eastAsia="Arial"/>
          <w:sz w:val="15"/>
          <w:szCs w:val="15"/>
          <w:color w:val="747575"/>
          <w:spacing w:val="0"/>
          <w:w w:val="52"/>
          <w:position w:val="-21"/>
        </w:rPr>
        <w:t>.</w:t>
      </w:r>
      <w:r>
        <w:rPr>
          <w:rFonts w:ascii="Arial" w:hAnsi="Arial" w:cs="Arial" w:eastAsia="Arial"/>
          <w:sz w:val="15"/>
          <w:szCs w:val="15"/>
          <w:color w:val="747575"/>
          <w:spacing w:val="-23"/>
          <w:w w:val="100"/>
          <w:position w:val="-2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3A5A3"/>
          <w:spacing w:val="0"/>
          <w:w w:val="69"/>
          <w:position w:val="-21"/>
        </w:rPr>
        <w:t>..,</w:t>
      </w:r>
      <w:r>
        <w:rPr>
          <w:rFonts w:ascii="Times New Roman" w:hAnsi="Times New Roman" w:cs="Times New Roman" w:eastAsia="Times New Roman"/>
          <w:sz w:val="13"/>
          <w:szCs w:val="13"/>
          <w:color w:val="A3A5A3"/>
          <w:spacing w:val="17"/>
          <w:w w:val="69"/>
          <w:position w:val="-2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3A5A3"/>
          <w:spacing w:val="0"/>
          <w:w w:val="100"/>
          <w:position w:val="-21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A3A5A3"/>
          <w:spacing w:val="0"/>
          <w:w w:val="100"/>
          <w:position w:val="-21"/>
        </w:rPr>
        <w:t>;;</w:t>
      </w:r>
      <w:r>
        <w:rPr>
          <w:rFonts w:ascii="Times New Roman" w:hAnsi="Times New Roman" w:cs="Times New Roman" w:eastAsia="Times New Roman"/>
          <w:sz w:val="13"/>
          <w:szCs w:val="13"/>
          <w:color w:val="A3A5A3"/>
          <w:spacing w:val="0"/>
          <w:w w:val="100"/>
          <w:position w:val="-2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3A5A3"/>
          <w:spacing w:val="22"/>
          <w:w w:val="100"/>
          <w:position w:val="-2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909090"/>
          <w:spacing w:val="5"/>
          <w:w w:val="215"/>
          <w:position w:val="-20"/>
        </w:rPr>
        <w:t>•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-65"/>
          <w:w w:val="191"/>
          <w:position w:val="-20"/>
        </w:rPr>
        <w:t>'</w:t>
      </w:r>
      <w:r>
        <w:rPr>
          <w:rFonts w:ascii="Times New Roman" w:hAnsi="Times New Roman" w:cs="Times New Roman" w:eastAsia="Times New Roman"/>
          <w:sz w:val="25"/>
          <w:szCs w:val="25"/>
          <w:color w:val="747575"/>
          <w:spacing w:val="-30"/>
          <w:w w:val="104"/>
          <w:position w:val="-20"/>
        </w:rPr>
        <w:t>!</w:t>
      </w:r>
      <w:r>
        <w:rPr>
          <w:rFonts w:ascii="Arial" w:hAnsi="Arial" w:cs="Arial" w:eastAsia="Arial"/>
          <w:sz w:val="21"/>
          <w:szCs w:val="21"/>
          <w:color w:val="B3B3B3"/>
          <w:spacing w:val="-31"/>
          <w:w w:val="127"/>
          <w:position w:val="-21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747575"/>
          <w:spacing w:val="-22"/>
          <w:w w:val="104"/>
          <w:position w:val="-20"/>
        </w:rPr>
        <w:t>'</w:t>
      </w:r>
      <w:r>
        <w:rPr>
          <w:rFonts w:ascii="Arial" w:hAnsi="Arial" w:cs="Arial" w:eastAsia="Arial"/>
          <w:sz w:val="21"/>
          <w:szCs w:val="21"/>
          <w:color w:val="909090"/>
          <w:spacing w:val="-32"/>
          <w:w w:val="89"/>
          <w:position w:val="-21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747575"/>
          <w:spacing w:val="-55"/>
          <w:w w:val="103"/>
          <w:position w:val="-20"/>
        </w:rPr>
        <w:t>;</w:t>
      </w:r>
      <w:r>
        <w:rPr>
          <w:rFonts w:ascii="Arial" w:hAnsi="Arial" w:cs="Arial" w:eastAsia="Arial"/>
          <w:sz w:val="21"/>
          <w:szCs w:val="21"/>
          <w:color w:val="B3B3B3"/>
          <w:spacing w:val="0"/>
          <w:w w:val="113"/>
          <w:position w:val="-21"/>
        </w:rPr>
        <w:t>·</w:t>
      </w:r>
      <w:r>
        <w:rPr>
          <w:rFonts w:ascii="Arial" w:hAnsi="Arial" w:cs="Arial" w:eastAsia="Arial"/>
          <w:sz w:val="21"/>
          <w:szCs w:val="21"/>
          <w:color w:val="B3B3B3"/>
          <w:spacing w:val="2"/>
          <w:w w:val="100"/>
          <w:position w:val="-2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3B3B3"/>
          <w:spacing w:val="0"/>
          <w:w w:val="86"/>
          <w:position w:val="-21"/>
        </w:rPr>
        <w:t>,•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340" w:right="2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11" w:lineRule="exact"/>
        <w:ind w:left="256" w:right="-49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383838"/>
          <w:spacing w:val="0"/>
          <w:w w:val="64"/>
          <w:position w:val="-1"/>
        </w:rPr>
        <w:t>...1&lt;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3" w:lineRule="atLeast"/>
        <w:ind w:left="261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«i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2" w:lineRule="exact"/>
        <w:ind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161A90"/>
          <w:spacing w:val="0"/>
          <w:w w:val="77"/>
          <w:position w:val="-3"/>
        </w:rPr>
        <w:t>\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307" w:lineRule="exact"/>
        <w:ind w:left="71" w:right="-159"/>
        <w:jc w:val="left"/>
        <w:rPr>
          <w:rFonts w:ascii="Times New Roman" w:hAnsi="Times New Roman" w:cs="Times New Roman" w:eastAsia="Times New Roman"/>
          <w:sz w:val="79"/>
          <w:szCs w:val="79"/>
        </w:rPr>
      </w:pPr>
      <w:rPr/>
      <w:r>
        <w:rPr>
          <w:rFonts w:ascii="Times New Roman" w:hAnsi="Times New Roman" w:cs="Times New Roman" w:eastAsia="Times New Roman"/>
          <w:sz w:val="79"/>
          <w:szCs w:val="79"/>
          <w:color w:val="4D526E"/>
          <w:w w:val="287"/>
          <w:position w:val="-35"/>
        </w:rPr>
        <w:t>L</w:t>
      </w:r>
      <w:r>
        <w:rPr>
          <w:rFonts w:ascii="Times New Roman" w:hAnsi="Times New Roman" w:cs="Times New Roman" w:eastAsia="Times New Roman"/>
          <w:sz w:val="79"/>
          <w:szCs w:val="79"/>
          <w:color w:val="4D526E"/>
          <w:spacing w:val="-130"/>
          <w:w w:val="100"/>
          <w:position w:val="-35"/>
        </w:rPr>
        <w:t> </w:t>
      </w:r>
      <w:r>
        <w:rPr>
          <w:rFonts w:ascii="Times New Roman" w:hAnsi="Times New Roman" w:cs="Times New Roman" w:eastAsia="Times New Roman"/>
          <w:sz w:val="79"/>
          <w:szCs w:val="79"/>
          <w:color w:val="383838"/>
          <w:spacing w:val="0"/>
          <w:w w:val="56"/>
          <w:position w:val="-35"/>
        </w:rPr>
        <w:t>A</w:t>
      </w:r>
      <w:r>
        <w:rPr>
          <w:rFonts w:ascii="Times New Roman" w:hAnsi="Times New Roman" w:cs="Times New Roman" w:eastAsia="Times New Roman"/>
          <w:sz w:val="79"/>
          <w:szCs w:val="79"/>
          <w:color w:val="383838"/>
          <w:spacing w:val="-87"/>
          <w:w w:val="100"/>
          <w:position w:val="-35"/>
        </w:rPr>
        <w:t> </w:t>
      </w:r>
      <w:r>
        <w:rPr>
          <w:rFonts w:ascii="Times New Roman" w:hAnsi="Times New Roman" w:cs="Times New Roman" w:eastAsia="Times New Roman"/>
          <w:sz w:val="79"/>
          <w:szCs w:val="79"/>
          <w:color w:val="383838"/>
          <w:spacing w:val="0"/>
          <w:w w:val="56"/>
          <w:position w:val="-35"/>
        </w:rPr>
        <w:t>"</w:t>
      </w:r>
      <w:r>
        <w:rPr>
          <w:rFonts w:ascii="Times New Roman" w:hAnsi="Times New Roman" w:cs="Times New Roman" w:eastAsia="Times New Roman"/>
          <w:sz w:val="79"/>
          <w:szCs w:val="79"/>
          <w:color w:val="000000"/>
          <w:spacing w:val="0"/>
          <w:w w:val="100"/>
          <w:position w:val="0"/>
        </w:rPr>
      </w:r>
    </w:p>
    <w:p>
      <w:pPr>
        <w:spacing w:before="68" w:after="0" w:line="141" w:lineRule="exact"/>
        <w:ind w:left="123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747575"/>
          <w:spacing w:val="0"/>
          <w:w w:val="52"/>
          <w:position w:val="-3"/>
        </w:rPr>
        <w:t>..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26" w:lineRule="exact"/>
        <w:ind w:right="-20"/>
        <w:jc w:val="left"/>
        <w:tabs>
          <w:tab w:pos="520" w:val="left"/>
          <w:tab w:pos="8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6.906616pt;margin-top:2.680688pt;width:14.584742pt;height:13.642579pt;mso-position-horizontal-relative:page;mso-position-vertical-relative:paragraph;z-index:-16352" type="#_x0000_t202" filled="f" stroked="f">
            <v:textbox inset="0,0,0,0">
              <w:txbxContent>
                <w:p>
                  <w:pPr>
                    <w:spacing w:before="4" w:after="0" w:line="240" w:lineRule="auto"/>
                    <w:ind w:left="42" w:right="-20"/>
                    <w:jc w:val="left"/>
                    <w:rPr>
                      <w:rFonts w:ascii="Times New Roman" w:hAnsi="Times New Roman" w:cs="Times New Roman" w:eastAsia="Times New Roman"/>
                      <w:sz w:val="6"/>
                      <w:szCs w:val="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  <w:color w:val="B3B3B3"/>
                      <w:w w:val="379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  <w:color w:val="B3B3B3"/>
                      <w:spacing w:val="-5"/>
                      <w:w w:val="379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  <w:color w:val="909090"/>
                      <w:spacing w:val="-7"/>
                      <w:w w:val="270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  <w:color w:val="909090"/>
                      <w:spacing w:val="0"/>
                      <w:w w:val="97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6"/>
          <w:szCs w:val="6"/>
          <w:color w:val="A3A5A3"/>
          <w:spacing w:val="0"/>
          <w:w w:val="376"/>
          <w:position w:val="-1"/>
        </w:rPr>
        <w:t>;</w:t>
      </w:r>
      <w:r>
        <w:rPr>
          <w:rFonts w:ascii="Times New Roman" w:hAnsi="Times New Roman" w:cs="Times New Roman" w:eastAsia="Times New Roman"/>
          <w:sz w:val="6"/>
          <w:szCs w:val="6"/>
          <w:color w:val="A3A5A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A3A5A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6"/>
          <w:szCs w:val="6"/>
          <w:color w:val="B3B3B3"/>
          <w:spacing w:val="0"/>
          <w:w w:val="146"/>
          <w:position w:val="-1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B3B3B3"/>
          <w:spacing w:val="0"/>
          <w:w w:val="146"/>
          <w:position w:val="-1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B3B3B3"/>
          <w:spacing w:val="0"/>
          <w:w w:val="146"/>
          <w:position w:val="-1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3A5A3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6"/>
          <w:szCs w:val="6"/>
          <w:color w:val="A3A5A3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3A5A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A3A5A3"/>
          <w:spacing w:val="0"/>
          <w:w w:val="249"/>
          <w:position w:val="-1"/>
        </w:rPr>
        <w:t>-</w:t>
      </w:r>
      <w:r>
        <w:rPr>
          <w:rFonts w:ascii="Times New Roman" w:hAnsi="Times New Roman" w:cs="Times New Roman" w:eastAsia="Times New Roman"/>
          <w:sz w:val="6"/>
          <w:szCs w:val="6"/>
          <w:color w:val="A3A5A3"/>
          <w:spacing w:val="22"/>
          <w:w w:val="249"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3B3B3"/>
          <w:spacing w:val="0"/>
          <w:w w:val="39"/>
          <w:position w:val="-1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B3B3B3"/>
          <w:spacing w:val="0"/>
          <w:w w:val="39"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3B3B3"/>
          <w:spacing w:val="4"/>
          <w:w w:val="39"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09090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0"/>
          <w:szCs w:val="10"/>
          <w:color w:val="909090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09090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09090"/>
          <w:spacing w:val="-19"/>
          <w:w w:val="133"/>
          <w:position w:val="-1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B3B3B3"/>
          <w:spacing w:val="-12"/>
          <w:w w:val="128"/>
          <w:position w:val="-1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909090"/>
          <w:spacing w:val="0"/>
          <w:w w:val="94"/>
          <w:position w:val="-1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166" w:right="-20"/>
        <w:jc w:val="left"/>
        <w:tabs>
          <w:tab w:pos="88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20"/>
          <w:szCs w:val="20"/>
          <w:color w:val="A3A5A3"/>
          <w:spacing w:val="0"/>
          <w:w w:val="71"/>
        </w:rPr>
        <w:t>.ı:</w:t>
      </w:r>
      <w:r>
        <w:rPr>
          <w:rFonts w:ascii="Arial" w:hAnsi="Arial" w:cs="Arial" w:eastAsia="Arial"/>
          <w:sz w:val="20"/>
          <w:szCs w:val="20"/>
          <w:color w:val="A3A5A3"/>
          <w:spacing w:val="-6"/>
          <w:w w:val="7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3B3B3"/>
          <w:spacing w:val="0"/>
          <w:w w:val="71"/>
          <w:i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B3B3B3"/>
          <w:spacing w:val="-9"/>
          <w:w w:val="71"/>
          <w:i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909090"/>
          <w:spacing w:val="0"/>
          <w:w w:val="71"/>
          <w:i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909090"/>
          <w:spacing w:val="-13"/>
          <w:w w:val="71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09090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909090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20"/>
          <w:szCs w:val="20"/>
          <w:color w:val="909090"/>
          <w:spacing w:val="0"/>
          <w:w w:val="6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909090"/>
          <w:spacing w:val="0"/>
          <w:w w:val="67"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color w:val="90909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3B3B3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B3B3B3"/>
          <w:spacing w:val="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909090"/>
          <w:spacing w:val="-11"/>
          <w:w w:val="138"/>
        </w:rPr>
        <w:t>f</w:t>
      </w:r>
      <w:r>
        <w:rPr>
          <w:rFonts w:ascii="Arial" w:hAnsi="Arial" w:cs="Arial" w:eastAsia="Arial"/>
          <w:sz w:val="18"/>
          <w:szCs w:val="18"/>
          <w:color w:val="B3B3B3"/>
          <w:spacing w:val="0"/>
          <w:w w:val="188"/>
        </w:rPr>
        <w:t>/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40" w:right="280"/>
          <w:cols w:num="3" w:equalWidth="0">
            <w:col w:w="394" w:space="2707"/>
            <w:col w:w="1994" w:space="3956"/>
            <w:col w:w="2249"/>
          </w:cols>
        </w:sectPr>
      </w:pPr>
      <w:rPr/>
    </w:p>
    <w:p>
      <w:pPr>
        <w:spacing w:before="0" w:after="0" w:line="173" w:lineRule="exact"/>
        <w:ind w:left="256" w:right="-90"/>
        <w:jc w:val="left"/>
        <w:tabs>
          <w:tab w:pos="2360" w:val="left"/>
          <w:tab w:pos="388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pict>
          <v:group style="position:absolute;margin-left:20.589424pt;margin-top:32.301464pt;width:559.819335pt;height:763.368415pt;mso-position-horizontal-relative:page;mso-position-vertical-relative:page;z-index:-16351" coordorigin="412,646" coordsize="11196,15267">
            <v:group style="position:absolute;left:435;top:660;width:809;height:2" coordorigin="435,660" coordsize="809,2">
              <v:shape style="position:absolute;left:435;top:660;width:809;height:2" coordorigin="435,660" coordsize="809,0" path="m435,660l1245,660e" filled="f" stroked="t" strokeweight=".47332pt" strokecolor="#3B3B3B">
                <v:path arrowok="t"/>
              </v:shape>
            </v:group>
            <v:group style="position:absolute;left:1188;top:670;width:10404;height:2" coordorigin="1188,670" coordsize="10404,2">
              <v:shape style="position:absolute;left:1188;top:670;width:10404;height:2" coordorigin="1188,670" coordsize="10404,0" path="m1188,670l11592,670e" filled="f" stroked="t" strokeweight=".70998pt" strokecolor="#575757">
                <v:path arrowok="t"/>
              </v:shape>
            </v:group>
            <v:group style="position:absolute;left:3105;top:665;width:293;height:2" coordorigin="3105,665" coordsize="293,2">
              <v:shape style="position:absolute;left:3105;top:665;width:293;height:2" coordorigin="3105,665" coordsize="293,0" path="m3105,665l3398,665e" filled="f" stroked="t" strokeweight=".47332pt" strokecolor="#3F3F3F">
                <v:path arrowok="t"/>
              </v:shape>
            </v:group>
            <v:group style="position:absolute;left:7000;top:667;width:459;height:2" coordorigin="7000,667" coordsize="459,2">
              <v:shape style="position:absolute;left:7000;top:667;width:459;height:2" coordorigin="7000,667" coordsize="459,0" path="m7000,667l7460,667e" filled="f" stroked="t" strokeweight=".47332pt" strokecolor="#4B4B4B">
                <v:path arrowok="t"/>
              </v:shape>
            </v:group>
            <v:group style="position:absolute;left:9585;top:672;width:388;height:2" coordorigin="9585,672" coordsize="388,2">
              <v:shape style="position:absolute;left:9585;top:672;width:388;height:2" coordorigin="9585,672" coordsize="388,0" path="m9585,672l9973,672e" filled="f" stroked="t" strokeweight=".47332pt" strokecolor="#3B3B3B">
                <v:path arrowok="t"/>
              </v:shape>
            </v:group>
            <v:group style="position:absolute;left:440;top:653;width:2;height:582" coordorigin="440,653" coordsize="2,582">
              <v:shape style="position:absolute;left:440;top:653;width:2;height:582" coordorigin="440,653" coordsize="0,582" path="m440,1235l440,653e" filled="f" stroked="t" strokeweight=".70998pt" strokecolor="#747474">
                <v:path arrowok="t"/>
              </v:shape>
            </v:group>
            <v:group style="position:absolute;left:9201;top:663;width:2;height:572" coordorigin="9201,663" coordsize="2,572">
              <v:shape style="position:absolute;left:9201;top:663;width:2;height:572" coordorigin="9201,663" coordsize="0,572" path="m9201,1235l9201,663e" filled="f" stroked="t" strokeweight=".47332pt" strokecolor="#484848">
                <v:path arrowok="t"/>
              </v:shape>
            </v:group>
            <v:group style="position:absolute;left:11587;top:667;width:2;height:2374" coordorigin="11587,667" coordsize="2,2374">
              <v:shape style="position:absolute;left:11587;top:667;width:2;height:2374" coordorigin="11587,667" coordsize="0,2374" path="m11587,3042l11587,667e" filled="f" stroked="t" strokeweight=".70998pt" strokecolor="#606060">
                <v:path arrowok="t"/>
              </v:shape>
            </v:group>
            <v:group style="position:absolute;left:2464;top:663;width:2;height:1068" coordorigin="2464,663" coordsize="2,1068">
              <v:shape style="position:absolute;left:2464;top:663;width:2;height:1068" coordorigin="2464,663" coordsize="0,1068" path="m2464,1731l2464,663e" filled="f" stroked="t" strokeweight=".94664pt" strokecolor="#545454">
                <v:path arrowok="t"/>
              </v:shape>
            </v:group>
            <v:group style="position:absolute;left:9201;top:1178;width:2;height:982" coordorigin="9201,1178" coordsize="2,982">
              <v:shape style="position:absolute;left:9201;top:1178;width:2;height:982" coordorigin="9201,1178" coordsize="0,982" path="m9201,2160l9201,1178e" filled="f" stroked="t" strokeweight=".70998pt" strokecolor="#4B4B4B">
                <v:path arrowok="t"/>
              </v:shape>
            </v:group>
            <v:group style="position:absolute;left:440;top:1225;width:2;height:453" coordorigin="440,1225" coordsize="2,453">
              <v:shape style="position:absolute;left:440;top:1225;width:2;height:453" coordorigin="440,1225" coordsize="0,453" path="m440,1678l440,1225e" filled="f" stroked="t" strokeweight=".47332pt" strokecolor="#3B3B3B">
                <v:path arrowok="t"/>
              </v:shape>
            </v:group>
            <v:group style="position:absolute;left:435;top:2145;width:6456;height:2" coordorigin="435,2145" coordsize="6456,2">
              <v:shape style="position:absolute;left:435;top:2145;width:6456;height:2" coordorigin="435,2145" coordsize="6456,0" path="m435,2145l6892,2145e" filled="f" stroked="t" strokeweight=".70998pt" strokecolor="#575757">
                <v:path arrowok="t"/>
              </v:shape>
            </v:group>
            <v:group style="position:absolute;left:2461;top:1621;width:2;height:539" coordorigin="2461,1621" coordsize="2,539">
              <v:shape style="position:absolute;left:2461;top:1621;width:2;height:539" coordorigin="2461,1621" coordsize="0,539" path="m2461,2160l2461,1621e" filled="f" stroked="t" strokeweight=".47332pt" strokecolor="#343434">
                <v:path arrowok="t"/>
              </v:shape>
            </v:group>
            <v:group style="position:absolute;left:6835;top:2150;width:222;height:2" coordorigin="6835,2150" coordsize="222,2">
              <v:shape style="position:absolute;left:6835;top:2150;width:222;height:2" coordorigin="6835,2150" coordsize="222,0" path="m6835,2150l7057,2150e" filled="f" stroked="t" strokeweight=".47332pt" strokecolor="#444444">
                <v:path arrowok="t"/>
              </v:shape>
            </v:group>
            <v:group style="position:absolute;left:7000;top:2152;width:2229;height:2" coordorigin="7000,2152" coordsize="2229,2">
              <v:shape style="position:absolute;left:7000;top:2152;width:2229;height:2" coordorigin="7000,2152" coordsize="2229,0" path="m7000,2152l9230,2152e" filled="f" stroked="t" strokeweight=".70998pt" strokecolor="#5B5B5B">
                <v:path arrowok="t"/>
              </v:shape>
            </v:group>
            <v:group style="position:absolute;left:9159;top:2155;width:208;height:2" coordorigin="9159,2155" coordsize="208,2">
              <v:shape style="position:absolute;left:9159;top:2155;width:208;height:2" coordorigin="9159,2155" coordsize="208,0" path="m9159,2155l9367,2155e" filled="f" stroked="t" strokeweight=".47332pt" strokecolor="#2F2F2F">
                <v:path arrowok="t"/>
              </v:shape>
            </v:group>
            <v:group style="position:absolute;left:9310;top:2157;width:2281;height:2" coordorigin="9310,2157" coordsize="2281,2">
              <v:shape style="position:absolute;left:9310;top:2157;width:2281;height:2" coordorigin="9310,2157" coordsize="2281,0" path="m9310,2157l11592,2157e" filled="f" stroked="t" strokeweight=".70998pt" strokecolor="#646464">
                <v:path arrowok="t"/>
              </v:shape>
            </v:group>
            <v:group style="position:absolute;left:435;top:2369;width:10830;height:2" coordorigin="435,2369" coordsize="10830,2">
              <v:shape style="position:absolute;left:435;top:2369;width:10830;height:2" coordorigin="435,2369" coordsize="10830,0" path="m435,2369l11265,2369e" filled="f" stroked="t" strokeweight=".70998pt" strokecolor="#5B5B5B">
                <v:path arrowok="t"/>
              </v:shape>
            </v:group>
            <v:group style="position:absolute;left:7403;top:2372;width:1818;height:2" coordorigin="7403,2372" coordsize="1818,2">
              <v:shape style="position:absolute;left:7403;top:2372;width:1818;height:2" coordorigin="7403,2372" coordsize="1818,0" path="m7403,2372l9220,2372e" filled="f" stroked="t" strokeweight=".70998pt" strokecolor="#606060">
                <v:path arrowok="t"/>
              </v:shape>
            </v:group>
            <v:group style="position:absolute;left:9163;top:2374;width:204;height:2" coordorigin="9163,2374" coordsize="204,2">
              <v:shape style="position:absolute;left:9163;top:2374;width:204;height:2" coordorigin="9163,2374" coordsize="204,0" path="m9163,2374l9367,2374e" filled="f" stroked="t" strokeweight=".47332pt" strokecolor="#3F3F3F">
                <v:path arrowok="t"/>
              </v:shape>
            </v:group>
            <v:group style="position:absolute;left:9391;top:2374;width:677;height:2" coordorigin="9391,2374" coordsize="677,2">
              <v:shape style="position:absolute;left:9391;top:2374;width:677;height:2" coordorigin="9391,2374" coordsize="677,0" path="m9391,2374l10068,2374e" filled="f" stroked="t" strokeweight=".94664pt" strokecolor="#707070">
                <v:path arrowok="t"/>
              </v:shape>
            </v:group>
            <v:group style="position:absolute;left:10423;top:2379;width:1169;height:2" coordorigin="10423,2379" coordsize="1169,2">
              <v:shape style="position:absolute;left:10423;top:2379;width:1169;height:2" coordorigin="10423,2379" coordsize="1169,0" path="m10423,2379l11592,2379e" filled="f" stroked="t" strokeweight=".70998pt" strokecolor="#707070">
                <v:path arrowok="t"/>
              </v:shape>
            </v:group>
            <v:group style="position:absolute;left:435;top:2582;width:2764;height:2" coordorigin="435,2582" coordsize="2764,2">
              <v:shape style="position:absolute;left:435;top:2582;width:2764;height:2" coordorigin="435,2582" coordsize="2764,0" path="m435,2582l3200,2582e" filled="f" stroked="t" strokeweight=".70998pt" strokecolor="#4B4B4B">
                <v:path arrowok="t"/>
              </v:shape>
            </v:group>
            <v:group style="position:absolute;left:3105;top:2584;width:293;height:2" coordorigin="3105,2584" coordsize="293,2">
              <v:shape style="position:absolute;left:3105;top:2584;width:293;height:2" coordorigin="3105,2584" coordsize="293,0" path="m3105,2584l3398,2584e" filled="f" stroked="t" strokeweight=".47332pt" strokecolor="#343434">
                <v:path arrowok="t"/>
              </v:shape>
            </v:group>
            <v:group style="position:absolute;left:3342;top:2586;width:8255;height:2" coordorigin="3342,2586" coordsize="8255,2">
              <v:shape style="position:absolute;left:3342;top:2586;width:8255;height:2" coordorigin="3342,2586" coordsize="8255,0" path="m3342,2586l11596,2586e" filled="f" stroked="t" strokeweight=".70998pt" strokecolor="#575757">
                <v:path arrowok="t"/>
              </v:shape>
            </v:group>
            <v:group style="position:absolute;left:431;top:2801;width:8790;height:2" coordorigin="431,2801" coordsize="8790,2">
              <v:shape style="position:absolute;left:431;top:2801;width:8790;height:2" coordorigin="431,2801" coordsize="8790,0" path="m431,2801l9220,2801e" filled="f" stroked="t" strokeweight=".70998pt" strokecolor="#575757">
                <v:path arrowok="t"/>
              </v:shape>
            </v:group>
            <v:group style="position:absolute;left:9163;top:2806;width:478;height:2" coordorigin="9163,2806" coordsize="478,2">
              <v:shape style="position:absolute;left:9163;top:2806;width:478;height:2" coordorigin="9163,2806" coordsize="478,0" path="m9163,2806l9642,2806e" filled="f" stroked="t" strokeweight=".47332pt" strokecolor="#3B3B3B">
                <v:path arrowok="t"/>
              </v:shape>
            </v:group>
            <v:group style="position:absolute;left:9585;top:2808;width:2012;height:2" coordorigin="9585,2808" coordsize="2012,2">
              <v:shape style="position:absolute;left:9585;top:2808;width:2012;height:2" coordorigin="9585,2808" coordsize="2012,0" path="m9585,2808l11596,2808e" filled="f" stroked="t" strokeweight=".70998pt" strokecolor="#676767">
                <v:path arrowok="t"/>
              </v:shape>
            </v:group>
            <v:group style="position:absolute;left:431;top:3013;width:1245;height:2" coordorigin="431,3013" coordsize="1245,2">
              <v:shape style="position:absolute;left:431;top:3013;width:1245;height:2" coordorigin="431,3013" coordsize="1245,0" path="m431,3013l1676,3013e" filled="f" stroked="t" strokeweight=".47332pt" strokecolor="#4B4B4B">
                <v:path arrowok="t"/>
              </v:shape>
            </v:group>
            <v:group style="position:absolute;left:1619;top:3015;width:5893;height:2" coordorigin="1619,3015" coordsize="5893,2">
              <v:shape style="position:absolute;left:1619;top:3015;width:5893;height:2" coordorigin="1619,3015" coordsize="5893,0" path="m1619,3015l7512,3015e" filled="f" stroked="t" strokeweight=".94664pt" strokecolor="#575757">
                <v:path arrowok="t"/>
              </v:shape>
            </v:group>
            <v:group style="position:absolute;left:7403;top:3015;width:293;height:2" coordorigin="7403,3015" coordsize="293,2">
              <v:shape style="position:absolute;left:7403;top:3015;width:293;height:2" coordorigin="7403,3015" coordsize="293,0" path="m7403,3015l7696,3015e" filled="f" stroked="t" strokeweight=".47332pt" strokecolor="#3F3F3F">
                <v:path arrowok="t"/>
              </v:shape>
            </v:group>
            <v:group style="position:absolute;left:7639;top:3018;width:265;height:2" coordorigin="7639,3018" coordsize="265,2">
              <v:shape style="position:absolute;left:7639;top:3018;width:265;height:2" coordorigin="7639,3018" coordsize="265,0" path="m7639,3018l7904,3018e" filled="f" stroked="t" strokeweight=".47332pt" strokecolor="#282828">
                <v:path arrowok="t"/>
              </v:shape>
            </v:group>
            <v:group style="position:absolute;left:7848;top:3020;width:3744;height:2" coordorigin="7848,3020" coordsize="3744,2">
              <v:shape style="position:absolute;left:7848;top:3020;width:3744;height:2" coordorigin="7848,3020" coordsize="3744,0" path="m7848,3020l11592,3020e" filled="f" stroked="t" strokeweight=".70998pt" strokecolor="#5B5B5B">
                <v:path arrowok="t"/>
              </v:shape>
            </v:group>
            <v:group style="position:absolute;left:426;top:3235;width:2972;height:2" coordorigin="426,3235" coordsize="2972,2">
              <v:shape style="position:absolute;left:426;top:3235;width:2972;height:2" coordorigin="426,3235" coordsize="2972,0" path="m426,3235l3398,3235e" filled="f" stroked="t" strokeweight=".70998pt" strokecolor="#5B5B5B">
                <v:path arrowok="t"/>
              </v:shape>
            </v:group>
            <v:group style="position:absolute;left:3342;top:3235;width:341;height:2" coordorigin="3342,3235" coordsize="341,2">
              <v:shape style="position:absolute;left:3342;top:3235;width:341;height:2" coordorigin="3342,3235" coordsize="341,0" path="m3342,3235l3682,3235e" filled="f" stroked="t" strokeweight=".47332pt" strokecolor="#3F3F3F">
                <v:path arrowok="t"/>
              </v:shape>
            </v:group>
            <v:group style="position:absolute;left:3626;top:3232;width:3432;height:2" coordorigin="3626,3232" coordsize="3432,2">
              <v:shape style="position:absolute;left:3626;top:3232;width:3432;height:2" coordorigin="3626,3232" coordsize="3432,0" path="m3626,3232l7057,3232e" filled="f" stroked="t" strokeweight=".70998pt" strokecolor="#575757">
                <v:path arrowok="t"/>
              </v:shape>
            </v:group>
            <v:group style="position:absolute;left:7000;top:3237;width:2972;height:2" coordorigin="7000,3237" coordsize="2972,2">
              <v:shape style="position:absolute;left:7000;top:3237;width:2972;height:2" coordorigin="7000,3237" coordsize="2972,0" path="m7000,3237l9973,3237e" filled="f" stroked="t" strokeweight=".47332pt" strokecolor="#545454">
                <v:path arrowok="t"/>
              </v:shape>
            </v:group>
            <v:group style="position:absolute;left:9817;top:3242;width:1775;height:2" coordorigin="9817,3242" coordsize="1775,2">
              <v:shape style="position:absolute;left:9817;top:3242;width:1775;height:2" coordorigin="9817,3242" coordsize="1775,0" path="m9817,3242l11592,3242e" filled="f" stroked="t" strokeweight=".70998pt" strokecolor="#5B5B5B">
                <v:path arrowok="t"/>
              </v:shape>
            </v:group>
            <v:group style="position:absolute;left:11587;top:2970;width:2;height:291" coordorigin="11587,2970" coordsize="2,291">
              <v:shape style="position:absolute;left:11587;top:2970;width:2;height:291" coordorigin="11587,2970" coordsize="0,291" path="m11587,3261l11587,2970e" filled="f" stroked="t" strokeweight=".47332pt" strokecolor="#3F3F3F">
                <v:path arrowok="t"/>
              </v:shape>
            </v:group>
            <v:group style="position:absolute;left:3943;top:3223;width:2;height:448" coordorigin="3943,3223" coordsize="2,448">
              <v:shape style="position:absolute;left:3943;top:3223;width:2;height:448" coordorigin="3943,3223" coordsize="0,448" path="m3943,3671l3943,3223e" filled="f" stroked="t" strokeweight=".47332pt" strokecolor="#2F2F2F">
                <v:path arrowok="t"/>
              </v:shape>
            </v:group>
            <v:group style="position:absolute;left:7036;top:3228;width:2;height:248" coordorigin="7036,3228" coordsize="2,248">
              <v:shape style="position:absolute;left:7036;top:3228;width:2;height:248" coordorigin="7036,3228" coordsize="0,248" path="m7036,3475l7036,3228e" filled="f" stroked="t" strokeweight=".70998pt" strokecolor="#575757">
                <v:path arrowok="t"/>
              </v:shape>
            </v:group>
            <v:group style="position:absolute;left:11587;top:3189;width:2;height:796" coordorigin="11587,3189" coordsize="2,796">
              <v:shape style="position:absolute;left:11587;top:3189;width:2;height:796" coordorigin="11587,3189" coordsize="0,796" path="m11587,3986l11587,3189e" filled="f" stroked="t" strokeweight=".94664pt" strokecolor="#676767">
                <v:path arrowok="t"/>
              </v:shape>
            </v:group>
            <v:group style="position:absolute;left:7038;top:3418;width:2;height:253" coordorigin="7038,3418" coordsize="2,253">
              <v:shape style="position:absolute;left:7038;top:3418;width:2;height:253" coordorigin="7038,3418" coordsize="0,253" path="m7038,3671l7038,3418e" filled="f" stroked="t" strokeweight=".47332pt" strokecolor="#2F2F2F">
                <v:path arrowok="t"/>
              </v:shape>
            </v:group>
            <v:group style="position:absolute;left:3626;top:3964;width:3266;height:2" coordorigin="3626,3964" coordsize="3266,2">
              <v:shape style="position:absolute;left:3626;top:3964;width:3266;height:2" coordorigin="3626,3964" coordsize="3266,0" path="m3626,3964l6892,3964e" filled="f" stroked="t" strokeweight=".94664pt" strokecolor="#444444">
                <v:path arrowok="t"/>
              </v:shape>
            </v:group>
            <v:group style="position:absolute;left:431;top:3964;width:814;height:2" coordorigin="431,3964" coordsize="814,2">
              <v:shape style="position:absolute;left:431;top:3964;width:814;height:2" coordorigin="431,3964" coordsize="814,0" path="m431,3964l1245,3964e" filled="f" stroked="t" strokeweight=".94664pt" strokecolor="#606060">
                <v:path arrowok="t"/>
              </v:shape>
            </v:group>
            <v:group style="position:absolute;left:1188;top:3966;width:488;height:2" coordorigin="1188,3966" coordsize="488,2">
              <v:shape style="position:absolute;left:1188;top:3966;width:488;height:2" coordorigin="1188,3966" coordsize="488,0" path="m1188,3966l1676,3966e" filled="f" stroked="t" strokeweight=".47332pt" strokecolor="#444444">
                <v:path arrowok="t"/>
              </v:shape>
            </v:group>
            <v:group style="position:absolute;left:1619;top:3966;width:1780;height:2" coordorigin="1619,3966" coordsize="1780,2">
              <v:shape style="position:absolute;left:1619;top:3966;width:1780;height:2" coordorigin="1619,3966" coordsize="1780,0" path="m1619,3966l3398,3966e" filled="f" stroked="t" strokeweight=".70998pt" strokecolor="#545454">
                <v:path arrowok="t"/>
              </v:shape>
            </v:group>
            <v:group style="position:absolute;left:3342;top:3966;width:341;height:2" coordorigin="3342,3966" coordsize="341,2">
              <v:shape style="position:absolute;left:3342;top:3966;width:341;height:2" coordorigin="3342,3966" coordsize="341,0" path="m3342,3966l3682,3966e" filled="f" stroked="t" strokeweight=".47332pt" strokecolor="#2B2B2B">
                <v:path arrowok="t"/>
              </v:shape>
            </v:group>
            <v:group style="position:absolute;left:3943;top:3614;width:2;height:362" coordorigin="3943,3614" coordsize="2,362">
              <v:shape style="position:absolute;left:3943;top:3614;width:2;height:362" coordorigin="3943,3614" coordsize="0,362" path="m3943,3976l3943,3614e" filled="f" stroked="t" strokeweight=".94664pt" strokecolor="#545454">
                <v:path arrowok="t"/>
              </v:shape>
            </v:group>
            <v:group style="position:absolute;left:6835;top:3969;width:2807;height:2" coordorigin="6835,3969" coordsize="2807,2">
              <v:shape style="position:absolute;left:6835;top:3969;width:2807;height:2" coordorigin="6835,3969" coordsize="2807,0" path="m6835,3969l9642,3969e" filled="f" stroked="t" strokeweight=".70998pt" strokecolor="#575757">
                <v:path arrowok="t"/>
              </v:shape>
            </v:group>
            <v:group style="position:absolute;left:7038;top:3614;width:2;height:367" coordorigin="7038,3614" coordsize="2,367">
              <v:shape style="position:absolute;left:7038;top:3614;width:2;height:367" coordorigin="7038,3614" coordsize="0,367" path="m7038,3981l7038,3614e" filled="f" stroked="t" strokeweight=".94664pt" strokecolor="#575757">
                <v:path arrowok="t"/>
              </v:shape>
            </v:group>
            <v:group style="position:absolute;left:9585;top:3971;width:388;height:2" coordorigin="9585,3971" coordsize="388,2">
              <v:shape style="position:absolute;left:9585;top:3971;width:388;height:2" coordorigin="9585,3971" coordsize="388,0" path="m9585,3971l9973,3971e" filled="f" stroked="t" strokeweight=".47332pt" strokecolor="#3F3F3F">
                <v:path arrowok="t"/>
              </v:shape>
            </v:group>
            <v:group style="position:absolute;left:9916;top:3974;width:1680;height:2" coordorigin="9916,3974" coordsize="1680,2">
              <v:shape style="position:absolute;left:9916;top:3974;width:1680;height:2" coordorigin="9916,3974" coordsize="1680,0" path="m9916,3974l11596,3974e" filled="f" stroked="t" strokeweight=".70998pt" strokecolor="#646464">
                <v:path arrowok="t"/>
              </v:shape>
            </v:group>
            <v:group style="position:absolute;left:426;top:4241;width:9216;height:2" coordorigin="426,4241" coordsize="9216,2">
              <v:shape style="position:absolute;left:426;top:4241;width:9216;height:2" coordorigin="426,4241" coordsize="9216,0" path="m426,4241l9642,4241e" filled="f" stroked="t" strokeweight=".70998pt" strokecolor="#4F4F4F">
                <v:path arrowok="t"/>
              </v:shape>
            </v:group>
            <v:group style="position:absolute;left:2461;top:3962;width:2;height:310" coordorigin="2461,3962" coordsize="2,310">
              <v:shape style="position:absolute;left:2461;top:3962;width:2;height:310" coordorigin="2461,3962" coordsize="0,310" path="m2461,4272l2461,3962e" filled="f" stroked="t" strokeweight=".47332pt" strokecolor="#3B3B3B">
                <v:path arrowok="t"/>
              </v:shape>
            </v:group>
            <v:group style="position:absolute;left:9585;top:4248;width:388;height:2" coordorigin="9585,4248" coordsize="388,2">
              <v:shape style="position:absolute;left:9585;top:4248;width:388;height:2" coordorigin="9585,4248" coordsize="388,0" path="m9585,4248l9973,4248e" filled="f" stroked="t" strokeweight=".47332pt" strokecolor="#3B3B3B">
                <v:path arrowok="t"/>
              </v:shape>
            </v:group>
            <v:group style="position:absolute;left:9916;top:4248;width:1676;height:2" coordorigin="9916,4248" coordsize="1676,2">
              <v:shape style="position:absolute;left:9916;top:4248;width:1676;height:2" coordorigin="9916,4248" coordsize="1676,0" path="m9916,4248l11592,4248e" filled="f" stroked="t" strokeweight=".70998pt" strokecolor="#646464">
                <v:path arrowok="t"/>
              </v:shape>
            </v:group>
            <v:group style="position:absolute;left:2461;top:4162;width:2;height:543" coordorigin="2461,4162" coordsize="2,543">
              <v:shape style="position:absolute;left:2461;top:4162;width:2;height:543" coordorigin="2461,4162" coordsize="0,543" path="m2461,4705l2461,4162e" filled="f" stroked="t" strokeweight=".94664pt" strokecolor="#4B4B4B">
                <v:path arrowok="t"/>
              </v:shape>
            </v:group>
            <v:group style="position:absolute;left:2452;top:4460;width:6768;height:2" coordorigin="2452,4460" coordsize="6768,2">
              <v:shape style="position:absolute;left:2452;top:4460;width:6768;height:2" coordorigin="2452,4460" coordsize="6768,0" path="m2452,4460l9220,4460e" filled="f" stroked="t" strokeweight=".70998pt" strokecolor="#545454">
                <v:path arrowok="t"/>
              </v:shape>
            </v:group>
            <v:group style="position:absolute;left:9163;top:4462;width:204;height:2" coordorigin="9163,4462" coordsize="204,2">
              <v:shape style="position:absolute;left:9163;top:4462;width:204;height:2" coordorigin="9163,4462" coordsize="204,0" path="m9163,4462l9367,4462e" filled="f" stroked="t" strokeweight=".47332pt" strokecolor="#2F2F2F">
                <v:path arrowok="t"/>
              </v:shape>
            </v:group>
            <v:group style="position:absolute;left:9310;top:4465;width:2277;height:2" coordorigin="9310,4465" coordsize="2277,2">
              <v:shape style="position:absolute;left:9310;top:4465;width:2277;height:2" coordorigin="9310,4465" coordsize="2277,0" path="m9310,4465l11587,4465e" filled="f" stroked="t" strokeweight=".70998pt" strokecolor="#646464">
                <v:path arrowok="t"/>
              </v:shape>
            </v:group>
            <v:group style="position:absolute;left:4998;top:4453;width:2;height:253" coordorigin="4998,4453" coordsize="2,253">
              <v:shape style="position:absolute;left:4998;top:4453;width:2;height:253" coordorigin="4998,4453" coordsize="0,253" path="m4998,4705l4998,4453e" filled="f" stroked="t" strokeweight=".94664pt" strokecolor="#545454">
                <v:path arrowok="t"/>
              </v:shape>
            </v:group>
            <v:group style="position:absolute;left:2461;top:4648;width:2;height:272" coordorigin="2461,4648" coordsize="2,272">
              <v:shape style="position:absolute;left:2461;top:4648;width:2;height:272" coordorigin="2461,4648" coordsize="0,272" path="m2461,4920l2461,4648e" filled="f" stroked="t" strokeweight=".47332pt" strokecolor="#383838">
                <v:path arrowok="t"/>
              </v:shape>
            </v:group>
            <v:group style="position:absolute;left:4984;top:4891;width:1879;height:2" coordorigin="4984,4891" coordsize="1879,2">
              <v:shape style="position:absolute;left:4984;top:4891;width:1879;height:2" coordorigin="4984,4891" coordsize="1879,0" path="m4984,4891l6863,4891e" filled="f" stroked="t" strokeweight=".23666pt" strokecolor="#2B2B2B">
                <v:path arrowok="t"/>
              </v:shape>
            </v:group>
            <v:group style="position:absolute;left:4998;top:4648;width:2;height:553" coordorigin="4998,4648" coordsize="2,553">
              <v:shape style="position:absolute;left:4998;top:4648;width:2;height:553" coordorigin="4998,4648" coordsize="0,553" path="m4998,5201l4998,4648e" filled="f" stroked="t" strokeweight=".47332pt" strokecolor="#3F3F3F">
                <v:path arrowok="t"/>
              </v:shape>
            </v:group>
            <v:group style="position:absolute;left:6863;top:4891;width:805;height:2" coordorigin="6863,4891" coordsize="805,2">
              <v:shape style="position:absolute;left:6863;top:4891;width:805;height:2" coordorigin="6863,4891" coordsize="805,0" path="m6863,4891l7668,4891e" filled="f" stroked="t" strokeweight=".23666pt" strokecolor="#000000">
                <v:path arrowok="t"/>
              </v:shape>
            </v:group>
            <v:group style="position:absolute;left:7668;top:4891;width:1103;height:2" coordorigin="7668,4891" coordsize="1103,2">
              <v:shape style="position:absolute;left:7668;top:4891;width:1103;height:2" coordorigin="7668,4891" coordsize="1103,0" path="m7668,4891l8771,4891e" filled="f" stroked="t" strokeweight=".23666pt" strokecolor="#606060">
                <v:path arrowok="t"/>
              </v:shape>
            </v:group>
            <v:group style="position:absolute;left:7888;top:4453;width:2;height:472" coordorigin="7888,4453" coordsize="2,472">
              <v:shape style="position:absolute;left:7888;top:4453;width:2;height:472" coordorigin="7888,4453" coordsize="0,472" path="m7888,4925l7888,4453e" filled="f" stroked="t" strokeweight=".70998pt" strokecolor="#575757">
                <v:path arrowok="t"/>
              </v:shape>
            </v:group>
            <v:group style="position:absolute;left:8771;top:4891;width:1870;height:2" coordorigin="8771,4891" coordsize="1870,2">
              <v:shape style="position:absolute;left:8771;top:4891;width:1870;height:2" coordorigin="8771,4891" coordsize="1870,0" path="m8771,4891l10640,4891e" filled="f" stroked="t" strokeweight=".23666pt" strokecolor="#000000">
                <v:path arrowok="t"/>
              </v:shape>
            </v:group>
            <v:group style="position:absolute;left:10640;top:4891;width:942;height:2" coordorigin="10640,4891" coordsize="942,2">
              <v:shape style="position:absolute;left:10640;top:4891;width:942;height:2" coordorigin="10640,4891" coordsize="942,0" path="m10640,4891l11582,4891e" filled="f" stroked="t" strokeweight=".23666pt" strokecolor="#808080">
                <v:path arrowok="t"/>
              </v:shape>
            </v:group>
            <v:group style="position:absolute;left:11585;top:4243;width:2;height:1654" coordorigin="11585,4243" coordsize="2,1654">
              <v:shape style="position:absolute;left:11585;top:4243;width:2;height:1654" coordorigin="11585,4243" coordsize="0,1654" path="m11585,5897l11585,4243e" filled="f" stroked="t" strokeweight=".70998pt" strokecolor="#646464">
                <v:path arrowok="t"/>
              </v:shape>
            </v:group>
            <v:group style="position:absolute;left:4989;top:5180;width:6603;height:2" coordorigin="4989,5180" coordsize="6603,2">
              <v:shape style="position:absolute;left:4989;top:5180;width:6603;height:2" coordorigin="4989,5180" coordsize="6603,0" path="m4989,5180l11592,5180e" filled="f" stroked="t" strokeweight=".70998pt" strokecolor="#5B5B5B">
                <v:path arrowok="t"/>
              </v:shape>
            </v:group>
            <v:group style="position:absolute;left:11587;top:4863;width:2;height:348" coordorigin="11587,4863" coordsize="2,348">
              <v:shape style="position:absolute;left:11587;top:4863;width:2;height:348" coordorigin="11587,4863" coordsize="0,348" path="m11587,5211l11587,4863e" filled="f" stroked="t" strokeweight=".47332pt" strokecolor="#4F4F4F">
                <v:path arrowok="t"/>
              </v:shape>
            </v:group>
            <v:group style="position:absolute;left:2464;top:4863;width:2;height:796" coordorigin="2464,4863" coordsize="2,796">
              <v:shape style="position:absolute;left:2464;top:4863;width:2;height:796" coordorigin="2464,4863" coordsize="0,796" path="m2464,5659l2464,4863e" filled="f" stroked="t" strokeweight=".94664pt" strokecolor="#5B5B5B">
                <v:path arrowok="t"/>
              </v:shape>
            </v:group>
            <v:group style="position:absolute;left:4998;top:5011;width:2;height:658" coordorigin="4998,5011" coordsize="2,658">
              <v:shape style="position:absolute;left:4998;top:5011;width:2;height:658" coordorigin="4998,5011" coordsize="0,658" path="m4998,5668l4998,5011e" filled="f" stroked="t" strokeweight=".94664pt" strokecolor="#575757">
                <v:path arrowok="t"/>
              </v:shape>
            </v:group>
            <v:group style="position:absolute;left:4989;top:5420;width:2707;height:2" coordorigin="4989,5420" coordsize="2707,2">
              <v:shape style="position:absolute;left:4989;top:5420;width:2707;height:2" coordorigin="4989,5420" coordsize="2707,0" path="m4989,5420l7696,5420e" filled="f" stroked="t" strokeweight=".70998pt" strokecolor="#575757">
                <v:path arrowok="t"/>
              </v:shape>
            </v:group>
            <v:group style="position:absolute;left:7639;top:5420;width:265;height:2" coordorigin="7639,5420" coordsize="265,2">
              <v:shape style="position:absolute;left:7639;top:5420;width:265;height:2" coordorigin="7639,5420" coordsize="265,0" path="m7639,5420l7904,5420e" filled="f" stroked="t" strokeweight=".47332pt" strokecolor="#343434">
                <v:path arrowok="t"/>
              </v:shape>
            </v:group>
            <v:group style="position:absolute;left:7848;top:5420;width:951;height:2" coordorigin="7848,5420" coordsize="951,2">
              <v:shape style="position:absolute;left:7848;top:5420;width:951;height:2" coordorigin="7848,5420" coordsize="951,0" path="m7848,5420l8799,5420e" filled="f" stroked="t" strokeweight=".70998pt" strokecolor="#5B5B5B">
                <v:path arrowok="t"/>
              </v:shape>
            </v:group>
            <v:group style="position:absolute;left:8742;top:5423;width:478;height:2" coordorigin="8742,5423" coordsize="478,2">
              <v:shape style="position:absolute;left:8742;top:5423;width:478;height:2" coordorigin="8742,5423" coordsize="478,0" path="m8742,5423l9220,5423e" filled="f" stroked="t" strokeweight=".70998pt" strokecolor="#484848">
                <v:path arrowok="t"/>
              </v:shape>
            </v:group>
            <v:group style="position:absolute;left:8974;top:5423;width:2622;height:2" coordorigin="8974,5423" coordsize="2622,2">
              <v:shape style="position:absolute;left:8974;top:5423;width:2622;height:2" coordorigin="8974,5423" coordsize="2622,0" path="m8974,5423l11596,5423e" filled="f" stroked="t" strokeweight=".94664pt" strokecolor="#606060">
                <v:path arrowok="t"/>
              </v:shape>
            </v:group>
            <v:group style="position:absolute;left:2447;top:5637;width:454;height:2" coordorigin="2447,5637" coordsize="454,2">
              <v:shape style="position:absolute;left:2447;top:5637;width:454;height:2" coordorigin="2447,5637" coordsize="454,0" path="m2447,5637l2901,5637e" filled="f" stroked="t" strokeweight=".70998pt" strokecolor="#484848">
                <v:path arrowok="t"/>
              </v:shape>
            </v:group>
            <v:group style="position:absolute;left:2845;top:5637;width:554;height:2" coordorigin="2845,5637" coordsize="554,2">
              <v:shape style="position:absolute;left:2845;top:5637;width:554;height:2" coordorigin="2845,5637" coordsize="554,0" path="m2845,5637l3398,5637e" filled="f" stroked="t" strokeweight=".94664pt" strokecolor="#5B5B5B">
                <v:path arrowok="t"/>
              </v:shape>
            </v:group>
            <v:group style="position:absolute;left:3342;top:5635;width:341;height:2" coordorigin="3342,5635" coordsize="341,2">
              <v:shape style="position:absolute;left:3342;top:5635;width:341;height:2" coordorigin="3342,5635" coordsize="341,0" path="m3342,5635l3682,5635e" filled="f" stroked="t" strokeweight=".47332pt" strokecolor="#383838">
                <v:path arrowok="t"/>
              </v:shape>
            </v:group>
            <v:group style="position:absolute;left:3626;top:5637;width:4071;height:2" coordorigin="3626,5637" coordsize="4071,2">
              <v:shape style="position:absolute;left:3626;top:5637;width:4071;height:2" coordorigin="3626,5637" coordsize="4071,0" path="m3626,5637l7696,5637e" filled="f" stroked="t" strokeweight=".70998pt" strokecolor="#575757">
                <v:path arrowok="t"/>
              </v:shape>
            </v:group>
            <v:group style="position:absolute;left:7639;top:5640;width:265;height:2" coordorigin="7639,5640" coordsize="265,2">
              <v:shape style="position:absolute;left:7639;top:5640;width:265;height:2" coordorigin="7639,5640" coordsize="265,0" path="m7639,5640l7904,5640e" filled="f" stroked="t" strokeweight=".47332pt" strokecolor="#3B3B3B">
                <v:path arrowok="t"/>
              </v:shape>
            </v:group>
            <v:group style="position:absolute;left:7848;top:5642;width:1794;height:2" coordorigin="7848,5642" coordsize="1794,2">
              <v:shape style="position:absolute;left:7848;top:5642;width:1794;height:2" coordorigin="7848,5642" coordsize="1794,0" path="m7848,5642l9642,5642e" filled="f" stroked="t" strokeweight=".70998pt" strokecolor="#5B5B5B">
                <v:path arrowok="t"/>
              </v:shape>
            </v:group>
            <v:group style="position:absolute;left:9585;top:5640;width:388;height:2" coordorigin="9585,5640" coordsize="388,2">
              <v:shape style="position:absolute;left:9585;top:5640;width:388;height:2" coordorigin="9585,5640" coordsize="388,0" path="m9585,5640l9973,5640e" filled="f" stroked="t" strokeweight=".47332pt" strokecolor="#3B3B3B">
                <v:path arrowok="t"/>
              </v:shape>
            </v:group>
            <v:group style="position:absolute;left:9916;top:5642;width:1680;height:2" coordorigin="9916,5642" coordsize="1680,2">
              <v:shape style="position:absolute;left:9916;top:5642;width:1680;height:2" coordorigin="9916,5642" coordsize="1680,0" path="m9916,5642l11596,5642e" filled="f" stroked="t" strokeweight=".70998pt" strokecolor="#5B5B5B">
                <v:path arrowok="t"/>
              </v:shape>
            </v:group>
            <v:group style="position:absolute;left:440;top:3418;width:2;height:253" coordorigin="440,3418" coordsize="2,253">
              <v:shape style="position:absolute;left:440;top:3418;width:2;height:253" coordorigin="440,3418" coordsize="0,253" path="m440,3671l440,3418e" filled="f" stroked="t" strokeweight=".47332pt" strokecolor="#3B3B3B">
                <v:path arrowok="t"/>
              </v:shape>
            </v:group>
            <v:group style="position:absolute;left:440;top:1178;width:2;height:6875" coordorigin="440,1178" coordsize="2,6875">
              <v:shape style="position:absolute;left:440;top:1178;width:2;height:6875" coordorigin="440,1178" coordsize="0,6875" path="m440,8052l440,1178e" filled="f" stroked="t" strokeweight=".70998pt" strokecolor="#545454">
                <v:path arrowok="t"/>
              </v:shape>
            </v:group>
            <v:group style="position:absolute;left:431;top:5866;width:3252;height:2" coordorigin="431,5866" coordsize="3252,2">
              <v:shape style="position:absolute;left:431;top:5866;width:3252;height:2" coordorigin="431,5866" coordsize="3252,0" path="m431,5866l3682,5866e" filled="f" stroked="t" strokeweight=".70998pt" strokecolor="#545454">
                <v:path arrowok="t"/>
              </v:shape>
            </v:group>
            <v:group style="position:absolute;left:2461;top:5602;width:2;height:296" coordorigin="2461,5602" coordsize="2,296">
              <v:shape style="position:absolute;left:2461;top:5602;width:2;height:296" coordorigin="2461,5602" coordsize="0,296" path="m2461,5897l2461,5602e" filled="f" stroked="t" strokeweight=".47332pt" strokecolor="#484848">
                <v:path arrowok="t"/>
              </v:shape>
            </v:group>
            <v:group style="position:absolute;left:3626;top:5869;width:336;height:2" coordorigin="3626,5869" coordsize="336,2">
              <v:shape style="position:absolute;left:3626;top:5869;width:336;height:2" coordorigin="3626,5869" coordsize="336,0" path="m3626,5869l3962,5869e" filled="f" stroked="t" strokeweight=".47332pt" strokecolor="#2B2B2B">
                <v:path arrowok="t"/>
              </v:shape>
            </v:group>
            <v:group style="position:absolute;left:3905;top:5869;width:3791;height:2" coordorigin="3905,5869" coordsize="3791,2">
              <v:shape style="position:absolute;left:3905;top:5869;width:3791;height:2" coordorigin="3905,5869" coordsize="3791,0" path="m3905,5869l7696,5869e" filled="f" stroked="t" strokeweight=".70998pt" strokecolor="#545454">
                <v:path arrowok="t"/>
              </v:shape>
            </v:group>
            <v:group style="position:absolute;left:4998;top:5597;width:2;height:553" coordorigin="4998,5597" coordsize="2,553">
              <v:shape style="position:absolute;left:4998;top:5597;width:2;height:553" coordorigin="4998,5597" coordsize="0,553" path="m4998,6150l4998,5597e" filled="f" stroked="t" strokeweight=".47332pt" strokecolor="#383838">
                <v:path arrowok="t"/>
              </v:shape>
            </v:group>
            <v:group style="position:absolute;left:7639;top:5869;width:265;height:2" coordorigin="7639,5869" coordsize="265,2">
              <v:shape style="position:absolute;left:7639;top:5869;width:265;height:2" coordorigin="7639,5869" coordsize="265,0" path="m7639,5869l7904,5869e" filled="f" stroked="t" strokeweight=".47332pt" strokecolor="#2B2B2B">
                <v:path arrowok="t"/>
              </v:shape>
            </v:group>
            <v:group style="position:absolute;left:7848;top:5871;width:3744;height:2" coordorigin="7848,5871" coordsize="3744,2">
              <v:shape style="position:absolute;left:7848;top:5871;width:3744;height:2" coordorigin="7848,5871" coordsize="3744,0" path="m7848,5871l11592,5871e" filled="f" stroked="t" strokeweight=".70998pt" strokecolor="#575757">
                <v:path arrowok="t"/>
              </v:shape>
            </v:group>
            <v:group style="position:absolute;left:2461;top:5826;width:2;height:324" coordorigin="2461,5826" coordsize="2,324">
              <v:shape style="position:absolute;left:2461;top:5826;width:2;height:324" coordorigin="2461,5826" coordsize="0,324" path="m2461,6150l2461,5826e" filled="f" stroked="t" strokeweight=".47332pt" strokecolor="#2F2F2F">
                <v:path arrowok="t"/>
              </v:shape>
            </v:group>
            <v:group style="position:absolute;left:7890;top:5864;width:2;height:458" coordorigin="7890,5864" coordsize="2,458">
              <v:shape style="position:absolute;left:7890;top:5864;width:2;height:458" coordorigin="7890,5864" coordsize="0,458" path="m7890,6322l7890,5864e" filled="f" stroked="t" strokeweight=".94664pt" strokecolor="#646464">
                <v:path arrowok="t"/>
              </v:shape>
            </v:group>
            <v:group style="position:absolute;left:11587;top:5826;width:2;height:324" coordorigin="11587,5826" coordsize="2,324">
              <v:shape style="position:absolute;left:11587;top:5826;width:2;height:324" coordorigin="11587,5826" coordsize="0,324" path="m11587,6150l11587,5826e" filled="f" stroked="t" strokeweight=".47332pt" strokecolor="#4B4B4B">
                <v:path arrowok="t"/>
              </v:shape>
            </v:group>
            <v:group style="position:absolute;left:2461;top:6093;width:2;height:663" coordorigin="2461,6093" coordsize="2,663">
              <v:shape style="position:absolute;left:2461;top:6093;width:2;height:663" coordorigin="2461,6093" coordsize="0,663" path="m2461,6755l2461,6093e" filled="f" stroked="t" strokeweight=".94664pt" strokecolor="#545454">
                <v:path arrowok="t"/>
              </v:shape>
            </v:group>
            <v:group style="position:absolute;left:2452;top:6293;width:947;height:2" coordorigin="2452,6293" coordsize="947,2">
              <v:shape style="position:absolute;left:2452;top:6293;width:947;height:2" coordorigin="2452,6293" coordsize="947,0" path="m2452,6293l3398,6293e" filled="f" stroked="t" strokeweight=".47332pt" strokecolor="#484848">
                <v:path arrowok="t"/>
              </v:shape>
            </v:group>
            <v:group style="position:absolute;left:3342;top:6293;width:5879;height:2" coordorigin="3342,6293" coordsize="5879,2">
              <v:shape style="position:absolute;left:3342;top:6293;width:5879;height:2" coordorigin="3342,6293" coordsize="5879,0" path="m3342,6293l9220,6293e" filled="f" stroked="t" strokeweight=".70998pt" strokecolor="#4F4F4F">
                <v:path arrowok="t"/>
              </v:shape>
            </v:group>
            <v:group style="position:absolute;left:4998;top:6093;width:2;height:424" coordorigin="4998,6093" coordsize="2,424">
              <v:shape style="position:absolute;left:4998;top:6093;width:2;height:424" coordorigin="4998,6093" coordsize="0,424" path="m4998,6517l4998,6093e" filled="f" stroked="t" strokeweight=".94664pt" strokecolor="#545454">
                <v:path arrowok="t"/>
              </v:shape>
            </v:group>
            <v:group style="position:absolute;left:7000;top:6293;width:459;height:2" coordorigin="7000,6293" coordsize="459,2">
              <v:shape style="position:absolute;left:7000;top:6293;width:459;height:2" coordorigin="7000,6293" coordsize="459,0" path="m7000,6293l7460,6293e" filled="f" stroked="t" strokeweight=".47332pt" strokecolor="#2B2B2B">
                <v:path arrowok="t"/>
              </v:shape>
            </v:group>
            <v:group style="position:absolute;left:9163;top:6293;width:204;height:2" coordorigin="9163,6293" coordsize="204,2">
              <v:shape style="position:absolute;left:9163;top:6293;width:204;height:2" coordorigin="9163,6293" coordsize="204,0" path="m9163,6293l9367,6293e" filled="f" stroked="t" strokeweight=".47332pt" strokecolor="#2B2B2B">
                <v:path arrowok="t"/>
              </v:shape>
            </v:group>
            <v:group style="position:absolute;left:9310;top:6295;width:1358;height:2" coordorigin="9310,6295" coordsize="1358,2">
              <v:shape style="position:absolute;left:9310;top:6295;width:1358;height:2" coordorigin="9310,6295" coordsize="1358,0" path="m9310,6295l10669,6295e" filled="f" stroked="t" strokeweight=".70998pt" strokecolor="#545454">
                <v:path arrowok="t"/>
              </v:shape>
            </v:group>
            <v:group style="position:absolute;left:10612;top:6298;width:985;height:2" coordorigin="10612,6298" coordsize="985,2">
              <v:shape style="position:absolute;left:10612;top:6298;width:985;height:2" coordorigin="10612,6298" coordsize="985,0" path="m10612,6298l11596,6298e" filled="f" stroked="t" strokeweight=".70998pt" strokecolor="#676767">
                <v:path arrowok="t"/>
              </v:shape>
            </v:group>
            <v:group style="position:absolute;left:2452;top:6507;width:4440;height:2" coordorigin="2452,6507" coordsize="4440,2">
              <v:shape style="position:absolute;left:2452;top:6507;width:4440;height:2" coordorigin="2452,6507" coordsize="4440,0" path="m2452,6507l6892,6507e" filled="f" stroked="t" strokeweight=".70998pt" strokecolor="#4B4B4B">
                <v:path arrowok="t"/>
              </v:shape>
            </v:group>
            <v:group style="position:absolute;left:6835;top:6507;width:222;height:2" coordorigin="6835,6507" coordsize="222,2">
              <v:shape style="position:absolute;left:6835;top:6507;width:222;height:2" coordorigin="6835,6507" coordsize="222,0" path="m6835,6507l7057,6507e" filled="f" stroked="t" strokeweight=".47332pt" strokecolor="#383838">
                <v:path arrowok="t"/>
              </v:shape>
            </v:group>
            <v:group style="position:absolute;left:7000;top:6510;width:748;height:2" coordorigin="7000,6510" coordsize="748,2">
              <v:shape style="position:absolute;left:7000;top:6510;width:748;height:2" coordorigin="7000,6510" coordsize="748,0" path="m7000,6510l7748,6510e" filled="f" stroked="t" strokeweight=".94664pt" strokecolor="#575757">
                <v:path arrowok="t"/>
              </v:shape>
            </v:group>
            <v:group style="position:absolute;left:7639;top:6512;width:275;height:2" coordorigin="7639,6512" coordsize="275,2">
              <v:shape style="position:absolute;left:7639;top:6512;width:275;height:2" coordorigin="7639,6512" coordsize="275,0" path="m7639,6512l7914,6512e" filled="f" stroked="t" strokeweight=".70998pt" strokecolor="#3F3F3F">
                <v:path arrowok="t"/>
              </v:shape>
            </v:group>
            <v:group style="position:absolute;left:7890;top:5864;width:2;height:653" coordorigin="7890,5864" coordsize="2,653">
              <v:shape style="position:absolute;left:7890;top:5864;width:2;height:653" coordorigin="7890,5864" coordsize="0,653" path="m7890,6517l7890,5864e" filled="f" stroked="t" strokeweight=".47332pt" strokecolor="#575757">
                <v:path arrowok="t"/>
              </v:shape>
            </v:group>
            <v:group style="position:absolute;left:7843;top:6510;width:3753;height:2" coordorigin="7843,6510" coordsize="3753,2">
              <v:shape style="position:absolute;left:7843;top:6510;width:3753;height:2" coordorigin="7843,6510" coordsize="3753,0" path="m7843,6510l11596,6510e" filled="f" stroked="t" strokeweight=".70998pt" strokecolor="#5B5B5B">
                <v:path arrowok="t"/>
              </v:shape>
            </v:group>
            <v:group style="position:absolute;left:11589;top:6064;width:2;height:1797" coordorigin="11589,6064" coordsize="2,1797">
              <v:shape style="position:absolute;left:11589;top:6064;width:2;height:1797" coordorigin="11589,6064" coordsize="0,1797" path="m11589,7861l11589,6064e" filled="f" stroked="t" strokeweight=".94664pt" strokecolor="#676767">
                <v:path arrowok="t"/>
              </v:shape>
            </v:group>
            <v:group style="position:absolute;left:431;top:6724;width:2182;height:2" coordorigin="431,6724" coordsize="2182,2">
              <v:shape style="position:absolute;left:431;top:6724;width:2182;height:2" coordorigin="431,6724" coordsize="2182,0" path="m431,6724l2613,6724e" filled="f" stroked="t" strokeweight=".70998pt" strokecolor="#4F4F4F">
                <v:path arrowok="t"/>
              </v:shape>
            </v:group>
            <v:group style="position:absolute;left:2419;top:6727;width:2599;height:2" coordorigin="2419,6727" coordsize="2599,2">
              <v:shape style="position:absolute;left:2419;top:6727;width:2599;height:2" coordorigin="2419,6727" coordsize="2599,0" path="m2419,6727l5017,6727e" filled="f" stroked="t" strokeweight=".47332pt" strokecolor="#444444">
                <v:path arrowok="t"/>
              </v:shape>
            </v:group>
            <v:group style="position:absolute;left:4960;top:6727;width:1931;height:2" coordorigin="4960,6727" coordsize="1931,2">
              <v:shape style="position:absolute;left:4960;top:6727;width:1931;height:2" coordorigin="4960,6727" coordsize="1931,0" path="m4960,6727l6892,6727e" filled="f" stroked="t" strokeweight=".70998pt" strokecolor="#4B4B4B">
                <v:path arrowok="t"/>
              </v:shape>
            </v:group>
            <v:group style="position:absolute;left:6835;top:6727;width:222;height:2" coordorigin="6835,6727" coordsize="222,2">
              <v:shape style="position:absolute;left:6835;top:6727;width:222;height:2" coordorigin="6835,6727" coordsize="222,0" path="m6835,6727l7057,6727e" filled="f" stroked="t" strokeweight=".47332pt" strokecolor="#444444">
                <v:path arrowok="t"/>
              </v:shape>
            </v:group>
            <v:group style="position:absolute;left:7000;top:6729;width:696;height:2" coordorigin="7000,6729" coordsize="696,2">
              <v:shape style="position:absolute;left:7000;top:6729;width:696;height:2" coordorigin="7000,6729" coordsize="696,0" path="m7000,6729l7696,6729e" filled="f" stroked="t" strokeweight=".94664pt" strokecolor="#606060">
                <v:path arrowok="t"/>
              </v:shape>
            </v:group>
            <v:group style="position:absolute;left:7639;top:6727;width:265;height:2" coordorigin="7639,6727" coordsize="265,2">
              <v:shape style="position:absolute;left:7639;top:6727;width:265;height:2" coordorigin="7639,6727" coordsize="265,0" path="m7639,6727l7904,6727e" filled="f" stroked="t" strokeweight=".47332pt" strokecolor="#343434">
                <v:path arrowok="t"/>
              </v:shape>
            </v:group>
            <v:group style="position:absolute;left:7848;top:6729;width:3749;height:2" coordorigin="7848,6729" coordsize="3749,2">
              <v:shape style="position:absolute;left:7848;top:6729;width:3749;height:2" coordorigin="7848,6729" coordsize="3749,0" path="m7848,6729l11596,6729e" filled="f" stroked="t" strokeweight=".70998pt" strokecolor="#575757">
                <v:path arrowok="t"/>
              </v:shape>
            </v:group>
            <v:group style="position:absolute;left:426;top:7151;width:8794;height:2" coordorigin="426,7151" coordsize="8794,2">
              <v:shape style="position:absolute;left:426;top:7151;width:8794;height:2" coordorigin="426,7151" coordsize="8794,0" path="m426,7151l9220,7151e" filled="f" stroked="t" strokeweight=".70998pt" strokecolor="#545454">
                <v:path arrowok="t"/>
              </v:shape>
            </v:group>
            <v:group style="position:absolute;left:2461;top:6684;width:2;height:496" coordorigin="2461,6684" coordsize="2,496">
              <v:shape style="position:absolute;left:2461;top:6684;width:2;height:496" coordorigin="2461,6684" coordsize="0,496" path="m2461,7180l2461,6684e" filled="f" stroked="t" strokeweight=".47332pt" strokecolor="#383838">
                <v:path arrowok="t"/>
              </v:shape>
            </v:group>
            <v:group style="position:absolute;left:9163;top:7151;width:204;height:2" coordorigin="9163,7151" coordsize="204,2">
              <v:shape style="position:absolute;left:9163;top:7151;width:204;height:2" coordorigin="9163,7151" coordsize="204,0" path="m9163,7151l9367,7151e" filled="f" stroked="t" strokeweight=".47332pt" strokecolor="#282828">
                <v:path arrowok="t"/>
              </v:shape>
            </v:group>
            <v:group style="position:absolute;left:9310;top:7153;width:331;height:2" coordorigin="9310,7153" coordsize="331,2">
              <v:shape style="position:absolute;left:9310;top:7153;width:331;height:2" coordorigin="9310,7153" coordsize="331,0" path="m9310,7153l9642,7153e" filled="f" stroked="t" strokeweight=".47332pt" strokecolor="#3F3F3F">
                <v:path arrowok="t"/>
              </v:shape>
            </v:group>
            <v:group style="position:absolute;left:9566;top:7153;width:1103;height:2" coordorigin="9566,7153" coordsize="1103,2">
              <v:shape style="position:absolute;left:9566;top:7153;width:1103;height:2" coordorigin="9566,7153" coordsize="1103,0" path="m9566,7153l10669,7153e" filled="f" stroked="t" strokeweight=".70998pt" strokecolor="#545454">
                <v:path arrowok="t"/>
              </v:shape>
            </v:group>
            <v:group style="position:absolute;left:10612;top:7156;width:989;height:2" coordorigin="10612,7156" coordsize="989,2">
              <v:shape style="position:absolute;left:10612;top:7156;width:989;height:2" coordorigin="10612,7156" coordsize="989,0" path="m10612,7156l11601,7156e" filled="f" stroked="t" strokeweight=".70998pt" strokecolor="#676767">
                <v:path arrowok="t"/>
              </v:shape>
            </v:group>
            <v:group style="position:absolute;left:4989;top:7370;width:4231;height:2" coordorigin="4989,7370" coordsize="4231,2">
              <v:shape style="position:absolute;left:4989;top:7370;width:4231;height:2" coordorigin="4989,7370" coordsize="4231,0" path="m4989,7370l9220,7370e" filled="f" stroked="t" strokeweight=".70998pt" strokecolor="#545454">
                <v:path arrowok="t"/>
              </v:shape>
            </v:group>
            <v:group style="position:absolute;left:9163;top:7370;width:204;height:2" coordorigin="9163,7370" coordsize="204,2">
              <v:shape style="position:absolute;left:9163;top:7370;width:204;height:2" coordorigin="9163,7370" coordsize="204,0" path="m9163,7370l9367,7370e" filled="f" stroked="t" strokeweight=".47332pt" strokecolor="#2B2B2B">
                <v:path arrowok="t"/>
              </v:shape>
            </v:group>
            <v:group style="position:absolute;left:9310;top:7373;width:1358;height:2" coordorigin="9310,7373" coordsize="1358,2">
              <v:shape style="position:absolute;left:9310;top:7373;width:1358;height:2" coordorigin="9310,7373" coordsize="1358,0" path="m9310,7373l10669,7373e" filled="f" stroked="t" strokeweight=".70998pt" strokecolor="#4F4F4F">
                <v:path arrowok="t"/>
              </v:shape>
            </v:group>
            <v:group style="position:absolute;left:10612;top:7375;width:985;height:2" coordorigin="10612,7375" coordsize="985,2">
              <v:shape style="position:absolute;left:10612;top:7375;width:985;height:2" coordorigin="10612,7375" coordsize="985,0" path="m10612,7375l11596,7375e" filled="f" stroked="t" strokeweight=".70998pt" strokecolor="#6B6B6B">
                <v:path arrowok="t"/>
              </v:shape>
            </v:group>
            <v:group style="position:absolute;left:4989;top:7592;width:6608;height:2" coordorigin="4989,7592" coordsize="6608,2">
              <v:shape style="position:absolute;left:4989;top:7592;width:6608;height:2" coordorigin="4989,7592" coordsize="6608,0" path="m4989,7592l11596,7592e" filled="f" stroked="t" strokeweight=".70998pt" strokecolor="#575757">
                <v:path arrowok="t"/>
              </v:shape>
            </v:group>
            <v:group style="position:absolute;left:431;top:7802;width:2471;height:2" coordorigin="431,7802" coordsize="2471,2">
              <v:shape style="position:absolute;left:431;top:7802;width:2471;height:2" coordorigin="431,7802" coordsize="2471,0" path="m431,7802l2901,7802e" filled="f" stroked="t" strokeweight=".70998pt" strokecolor="#575757">
                <v:path arrowok="t"/>
              </v:shape>
            </v:group>
            <v:group style="position:absolute;left:2459;top:7041;width:2;height:1831" coordorigin="2459,7041" coordsize="2,1831">
              <v:shape style="position:absolute;left:2459;top:7041;width:2;height:1831" coordorigin="2459,7041" coordsize="0,1831" path="m2459,8872l2459,7041e" filled="f" stroked="t" strokeweight=".94664pt" strokecolor="#545454">
                <v:path arrowok="t"/>
              </v:shape>
            </v:group>
            <v:group style="position:absolute;left:2845;top:7804;width:317;height:2" coordorigin="2845,7804" coordsize="317,2">
              <v:shape style="position:absolute;left:2845;top:7804;width:317;height:2" coordorigin="2845,7804" coordsize="317,0" path="m2845,7804l3162,7804e" filled="f" stroked="t" strokeweight=".47332pt" strokecolor="#2F2F2F">
                <v:path arrowok="t"/>
              </v:shape>
            </v:group>
            <v:group style="position:absolute;left:3105;top:7802;width:4591;height:2" coordorigin="3105,7802" coordsize="4591,2">
              <v:shape style="position:absolute;left:3105;top:7802;width:4591;height:2" coordorigin="3105,7802" coordsize="4591,0" path="m3105,7802l7696,7802e" filled="f" stroked="t" strokeweight=".70998pt" strokecolor="#4F4F4F">
                <v:path arrowok="t"/>
              </v:shape>
            </v:group>
            <v:group style="position:absolute;left:4996;top:7142;width:2;height:667" coordorigin="4996,7142" coordsize="2,667">
              <v:shape style="position:absolute;left:4996;top:7142;width:2;height:667" coordorigin="4996,7142" coordsize="0,667" path="m4996,7809l4996,7142e" filled="f" stroked="t" strokeweight=".94664pt" strokecolor="#5B5B5B">
                <v:path arrowok="t"/>
              </v:shape>
            </v:group>
            <v:group style="position:absolute;left:7639;top:7804;width:265;height:2" coordorigin="7639,7804" coordsize="265,2">
              <v:shape style="position:absolute;left:7639;top:7804;width:265;height:2" coordorigin="7639,7804" coordsize="265,0" path="m7639,7804l7904,7804e" filled="f" stroked="t" strokeweight=".47332pt" strokecolor="#282828">
                <v:path arrowok="t"/>
              </v:shape>
            </v:group>
            <v:group style="position:absolute;left:7848;top:7804;width:1794;height:2" coordorigin="7848,7804" coordsize="1794,2">
              <v:shape style="position:absolute;left:7848;top:7804;width:1794;height:2" coordorigin="7848,7804" coordsize="1794,0" path="m7848,7804l9642,7804e" filled="f" stroked="t" strokeweight=".70998pt" strokecolor="#5B5B5B">
                <v:path arrowok="t"/>
              </v:shape>
            </v:group>
            <v:group style="position:absolute;left:9585;top:7804;width:388;height:2" coordorigin="9585,7804" coordsize="388,2">
              <v:shape style="position:absolute;left:9585;top:7804;width:388;height:2" coordorigin="9585,7804" coordsize="388,0" path="m9585,7804l9973,7804e" filled="f" stroked="t" strokeweight=".47332pt" strokecolor="#444444">
                <v:path arrowok="t"/>
              </v:shape>
            </v:group>
            <v:group style="position:absolute;left:9883;top:7807;width:1713;height:2" coordorigin="9883,7807" coordsize="1713,2">
              <v:shape style="position:absolute;left:9883;top:7807;width:1713;height:2" coordorigin="9883,7807" coordsize="1713,0" path="m9883,7807l11596,7807e" filled="f" stroked="t" strokeweight=".70998pt" strokecolor="#646464">
                <v:path arrowok="t"/>
              </v:shape>
            </v:group>
            <v:group style="position:absolute;left:11587;top:7790;width:2;height:257" coordorigin="11587,7790" coordsize="2,257">
              <v:shape style="position:absolute;left:11587;top:7790;width:2;height:257" coordorigin="11587,7790" coordsize="0,257" path="m11587,8047l11587,7790e" filled="f" stroked="t" strokeweight=".47332pt" strokecolor="#3B3B3B">
                <v:path arrowok="t"/>
              </v:shape>
            </v:group>
            <v:group style="position:absolute;left:421;top:8607;width:6679;height:2" coordorigin="421,8607" coordsize="6679,2">
              <v:shape style="position:absolute;left:421;top:8607;width:6679;height:2" coordorigin="421,8607" coordsize="6679,0" path="m421,8607l7100,8607e" filled="f" stroked="t" strokeweight=".94664pt" strokecolor="#4F4F4F">
                <v:path arrowok="t"/>
              </v:shape>
            </v:group>
            <v:group style="position:absolute;left:7000;top:8610;width:459;height:2" coordorigin="7000,8610" coordsize="459,2">
              <v:shape style="position:absolute;left:7000;top:8610;width:459;height:2" coordorigin="7000,8610" coordsize="459,0" path="m7000,8610l7460,8610e" filled="f" stroked="t" strokeweight=".47332pt" strokecolor="#383838">
                <v:path arrowok="t"/>
              </v:shape>
            </v:group>
            <v:group style="position:absolute;left:7403;top:8610;width:1818;height:2" coordorigin="7403,8610" coordsize="1818,2">
              <v:shape style="position:absolute;left:7403;top:8610;width:1818;height:2" coordorigin="7403,8610" coordsize="1818,0" path="m7403,8610l9220,8610e" filled="f" stroked="t" strokeweight=".70998pt" strokecolor="#575757">
                <v:path arrowok="t"/>
              </v:shape>
            </v:group>
            <v:group style="position:absolute;left:9163;top:8610;width:204;height:2" coordorigin="9163,8610" coordsize="204,2">
              <v:shape style="position:absolute;left:9163;top:8610;width:204;height:2" coordorigin="9163,8610" coordsize="204,0" path="m9163,8610l9367,8610e" filled="f" stroked="t" strokeweight=".47332pt" strokecolor="#232323">
                <v:path arrowok="t"/>
              </v:shape>
            </v:group>
            <v:group style="position:absolute;left:9310;top:8610;width:2286;height:2" coordorigin="9310,8610" coordsize="2286,2">
              <v:shape style="position:absolute;left:9310;top:8610;width:2286;height:2" coordorigin="9310,8610" coordsize="2286,0" path="m9310,8610l11596,8610e" filled="f" stroked="t" strokeweight=".70998pt" strokecolor="#545454">
                <v:path arrowok="t"/>
              </v:shape>
            </v:group>
            <v:group style="position:absolute;left:11587;top:7990;width:2;height:882" coordorigin="11587,7990" coordsize="2,882">
              <v:shape style="position:absolute;left:11587;top:7990;width:2;height:882" coordorigin="11587,7990" coordsize="0,882" path="m11587,8872l11587,7990e" filled="f" stroked="t" strokeweight=".70998pt" strokecolor="#646464">
                <v:path arrowok="t"/>
              </v:shape>
            </v:group>
            <v:group style="position:absolute;left:438;top:1225;width:2;height:14674" coordorigin="438,1225" coordsize="2,14674">
              <v:shape style="position:absolute;left:438;top:1225;width:2;height:14674" coordorigin="438,1225" coordsize="0,14674" path="m438,15899l438,1225e" filled="f" stroked="t" strokeweight=".70998pt" strokecolor="#545454">
                <v:path arrowok="t"/>
              </v:shape>
            </v:group>
            <v:group style="position:absolute;left:435;top:8815;width:2;height:272" coordorigin="435,8815" coordsize="2,272">
              <v:shape style="position:absolute;left:435;top:8815;width:2;height:272" coordorigin="435,8815" coordsize="0,272" path="m435,9087l435,8815e" filled="f" stroked="t" strokeweight=".47332pt" strokecolor="#444444">
                <v:path arrowok="t"/>
              </v:shape>
            </v:group>
            <v:group style="position:absolute;left:2461;top:8815;width:2;height:272" coordorigin="2461,8815" coordsize="2,272">
              <v:shape style="position:absolute;left:2461;top:8815;width:2;height:272" coordorigin="2461,8815" coordsize="0,272" path="m2461,9087l2461,8815e" filled="f" stroked="t" strokeweight=".47332pt" strokecolor="#343434">
                <v:path arrowok="t"/>
              </v:shape>
            </v:group>
            <v:group style="position:absolute;left:11587;top:8815;width:2;height:272" coordorigin="11587,8815" coordsize="2,272">
              <v:shape style="position:absolute;left:11587;top:8815;width:2;height:272" coordorigin="11587,8815" coordsize="0,272" path="m11587,9087l11587,8815e" filled="f" stroked="t" strokeweight=".47332pt" strokecolor="#484848">
                <v:path arrowok="t"/>
              </v:shape>
            </v:group>
            <v:group style="position:absolute;left:2461;top:9029;width:2;height:648" coordorigin="2461,9029" coordsize="2,648">
              <v:shape style="position:absolute;left:2461;top:9029;width:2;height:648" coordorigin="2461,9029" coordsize="0,648" path="m2461,9678l2461,9029e" filled="f" stroked="t" strokeweight=".70998pt" strokecolor="#545454">
                <v:path arrowok="t"/>
              </v:shape>
            </v:group>
            <v:group style="position:absolute;left:11589;top:9029;width:2;height:1220" coordorigin="11589,9029" coordsize="2,1220">
              <v:shape style="position:absolute;left:11589;top:9029;width:2;height:1220" coordorigin="11589,9029" coordsize="0,1220" path="m11589,10250l11589,9029e" filled="f" stroked="t" strokeweight=".94664pt" strokecolor="#6B6B6B">
                <v:path arrowok="t"/>
              </v:shape>
            </v:group>
            <v:group style="position:absolute;left:431;top:9649;width:814;height:2" coordorigin="431,9649" coordsize="814,2">
              <v:shape style="position:absolute;left:431;top:9649;width:814;height:2" coordorigin="431,9649" coordsize="814,0" path="m431,9649l1245,9649e" filled="f" stroked="t" strokeweight=".70998pt" strokecolor="#5B5B5B">
                <v:path arrowok="t"/>
              </v:shape>
            </v:group>
            <v:group style="position:absolute;left:1188;top:9649;width:488;height:2" coordorigin="1188,9649" coordsize="488,2">
              <v:shape style="position:absolute;left:1188;top:9649;width:488;height:2" coordorigin="1188,9649" coordsize="488,0" path="m1188,9649l1676,9649e" filled="f" stroked="t" strokeweight=".47332pt" strokecolor="#444444">
                <v:path arrowok="t"/>
              </v:shape>
            </v:group>
            <v:group style="position:absolute;left:1619;top:9649;width:9978;height:2" coordorigin="1619,9649" coordsize="9978,2">
              <v:shape style="position:absolute;left:1619;top:9649;width:9978;height:2" coordorigin="1619,9649" coordsize="9978,0" path="m1619,9649l11596,9649e" filled="f" stroked="t" strokeweight=".70998pt" strokecolor="#575757">
                <v:path arrowok="t"/>
              </v:shape>
            </v:group>
            <v:group style="position:absolute;left:431;top:9990;width:9211;height:2" coordorigin="431,9990" coordsize="9211,2">
              <v:shape style="position:absolute;left:431;top:9990;width:9211;height:2" coordorigin="431,9990" coordsize="9211,0" path="m431,9990l9642,9990e" filled="f" stroked="t" strokeweight=".70998pt" strokecolor="#575757">
                <v:path arrowok="t"/>
              </v:shape>
            </v:group>
            <v:group style="position:absolute;left:435;top:9606;width:2;height:6293" coordorigin="435,9606" coordsize="2,6293">
              <v:shape style="position:absolute;left:435;top:9606;width:2;height:6293" coordorigin="435,9606" coordsize="0,6293" path="m435,15899l435,9606e" filled="f" stroked="t" strokeweight=".47332pt" strokecolor="#4F4F4F">
                <v:path arrowok="t"/>
              </v:shape>
            </v:group>
            <v:group style="position:absolute;left:9585;top:9988;width:388;height:2" coordorigin="9585,9988" coordsize="388,2">
              <v:shape style="position:absolute;left:9585;top:9988;width:388;height:2" coordorigin="9585,9988" coordsize="388,0" path="m9585,9988l9973,9988e" filled="f" stroked="t" strokeweight=".47332pt" strokecolor="#3B3B3B">
                <v:path arrowok="t"/>
              </v:shape>
            </v:group>
            <v:group style="position:absolute;left:9916;top:9988;width:1685;height:2" coordorigin="9916,9988" coordsize="1685,2">
              <v:shape style="position:absolute;left:9916;top:9988;width:1685;height:2" coordorigin="9916,9988" coordsize="1685,0" path="m9916,9988l11601,9988e" filled="f" stroked="t" strokeweight=".70998pt" strokecolor="#606060">
                <v:path arrowok="t"/>
              </v:shape>
            </v:group>
            <v:group style="position:absolute;left:2459;top:9606;width:2;height:644" coordorigin="2459,9606" coordsize="2,644">
              <v:shape style="position:absolute;left:2459;top:9606;width:2;height:644" coordorigin="2459,9606" coordsize="0,644" path="m2459,10250l2459,9606e" filled="f" stroked="t" strokeweight=".47332pt" strokecolor="#3F3F3F">
                <v:path arrowok="t"/>
              </v:shape>
            </v:group>
            <v:group style="position:absolute;left:426;top:10219;width:2745;height:2" coordorigin="426,10219" coordsize="2745,2">
              <v:shape style="position:absolute;left:426;top:10219;width:2745;height:2" coordorigin="426,10219" coordsize="2745,0" path="m426,10219l3171,10219e" filled="f" stroked="t" strokeweight=".94664pt" strokecolor="#575757">
                <v:path arrowok="t"/>
              </v:shape>
            </v:group>
            <v:group style="position:absolute;left:3105;top:10221;width:293;height:2" coordorigin="3105,10221" coordsize="293,2">
              <v:shape style="position:absolute;left:3105;top:10221;width:293;height:2" coordorigin="3105,10221" coordsize="293,0" path="m3105,10221l3398,10221e" filled="f" stroked="t" strokeweight=".47332pt" strokecolor="#2F2F2F">
                <v:path arrowok="t"/>
              </v:shape>
            </v:group>
            <v:group style="position:absolute;left:3342;top:10219;width:5879;height:2" coordorigin="3342,10219" coordsize="5879,2">
              <v:shape style="position:absolute;left:3342;top:10219;width:5879;height:2" coordorigin="3342,10219" coordsize="5879,0" path="m3342,10219l9220,10219e" filled="f" stroked="t" strokeweight=".70998pt" strokecolor="#575757">
                <v:path arrowok="t"/>
              </v:shape>
            </v:group>
            <v:group style="position:absolute;left:9163;top:10221;width:204;height:2" coordorigin="9163,10221" coordsize="204,2">
              <v:shape style="position:absolute;left:9163;top:10221;width:204;height:2" coordorigin="9163,10221" coordsize="204,0" path="m9163,10221l9367,10221e" filled="f" stroked="t" strokeweight=".47332pt" strokecolor="#343434">
                <v:path arrowok="t"/>
              </v:shape>
            </v:group>
            <v:group style="position:absolute;left:9310;top:10221;width:2291;height:2" coordorigin="9310,10221" coordsize="2291,2">
              <v:shape style="position:absolute;left:9310;top:10221;width:2291;height:2" coordorigin="9310,10221" coordsize="2291,0" path="m9310,10221l11601,10221e" filled="f" stroked="t" strokeweight=".70998pt" strokecolor="#606060">
                <v:path arrowok="t"/>
              </v:shape>
            </v:group>
            <v:group style="position:absolute;left:11592;top:10178;width:2;height:286" coordorigin="11592,10178" coordsize="2,286">
              <v:shape style="position:absolute;left:11592;top:10178;width:2;height:286" coordorigin="11592,10178" coordsize="0,286" path="m11592,10464l11592,10178e" filled="f" stroked="t" strokeweight=".47332pt" strokecolor="#4B4B4B">
                <v:path arrowok="t"/>
              </v:shape>
            </v:group>
            <v:group style="position:absolute;left:857;top:10700;width:10744;height:2" coordorigin="857,10700" coordsize="10744,2">
              <v:shape style="position:absolute;left:857;top:10700;width:10744;height:2" coordorigin="857,10700" coordsize="10744,0" path="m857,10700l11601,10700e" filled="f" stroked="t" strokeweight=".70998pt" strokecolor="#545454">
                <v:path arrowok="t"/>
              </v:shape>
            </v:group>
            <v:group style="position:absolute;left:2459;top:10178;width:2;height:548" coordorigin="2459,10178" coordsize="2,548">
              <v:shape style="position:absolute;left:2459;top:10178;width:2;height:548" coordorigin="2459,10178" coordsize="0,548" path="m2459,10727l2459,10178e" filled="f" stroked="t" strokeweight=".94664pt" strokecolor="#545454">
                <v:path arrowok="t"/>
              </v:shape>
            </v:group>
            <v:group style="position:absolute;left:11592;top:10407;width:2;height:1850" coordorigin="11592,10407" coordsize="2,1850">
              <v:shape style="position:absolute;left:11592;top:10407;width:2;height:1850" coordorigin="11592,10407" coordsize="0,1850" path="m11592,12257l11592,10407e" filled="f" stroked="t" strokeweight=".70998pt" strokecolor="#646464">
                <v:path arrowok="t"/>
              </v:shape>
            </v:group>
            <v:group style="position:absolute;left:2457;top:10655;width:2;height:124" coordorigin="2457,10655" coordsize="2,124">
              <v:shape style="position:absolute;left:2457;top:10655;width:2;height:124" coordorigin="2457,10655" coordsize="0,124" path="m2457,10779l2457,10655e" filled="f" stroked="t" strokeweight=".70998pt" strokecolor="#343434">
                <v:path arrowok="t"/>
              </v:shape>
            </v:group>
            <v:group style="position:absolute;left:857;top:10920;width:8364;height:2" coordorigin="857,10920" coordsize="8364,2">
              <v:shape style="position:absolute;left:857;top:10920;width:8364;height:2" coordorigin="857,10920" coordsize="8364,0" path="m857,10920l9220,10920e" filled="f" stroked="t" strokeweight=".47332pt" strokecolor="#4B4B4B">
                <v:path arrowok="t"/>
              </v:shape>
            </v:group>
            <v:group style="position:absolute;left:2461;top:10722;width:2;height:262" coordorigin="2461,10722" coordsize="2,262">
              <v:shape style="position:absolute;left:2461;top:10722;width:2;height:262" coordorigin="2461,10722" coordsize="0,262" path="m2461,10984l2461,10722e" filled="f" stroked="t" strokeweight=".47332pt" strokecolor="#282828">
                <v:path arrowok="t"/>
              </v:shape>
            </v:group>
            <v:group style="position:absolute;left:9163;top:10920;width:204;height:2" coordorigin="9163,10920" coordsize="204,2">
              <v:shape style="position:absolute;left:9163;top:10920;width:204;height:2" coordorigin="9163,10920" coordsize="204,0" path="m9163,10920l9367,10920e" filled="f" stroked="t" strokeweight=".23666pt" strokecolor="#282828">
                <v:path arrowok="t"/>
              </v:shape>
            </v:group>
            <v:group style="position:absolute;left:9310;top:10922;width:663;height:2" coordorigin="9310,10922" coordsize="663,2">
              <v:shape style="position:absolute;left:9310;top:10922;width:663;height:2" coordorigin="9310,10922" coordsize="663,0" path="m9310,10922l9973,10922e" filled="f" stroked="t" strokeweight=".47332pt" strokecolor="#4B4B4B">
                <v:path arrowok="t"/>
              </v:shape>
            </v:group>
            <v:group style="position:absolute;left:9916;top:10922;width:1685;height:2" coordorigin="9916,10922" coordsize="1685,2">
              <v:shape style="position:absolute;left:9916;top:10922;width:1685;height:2" coordorigin="9916,10922" coordsize="1685,0" path="m9916,10922l11601,10922e" filled="f" stroked="t" strokeweight=".70998pt" strokecolor="#606060">
                <v:path arrowok="t"/>
              </v:shape>
            </v:group>
            <v:group style="position:absolute;left:1647;top:10951;width:2;height:639" coordorigin="1647,10951" coordsize="2,639">
              <v:shape style="position:absolute;left:1647;top:10951;width:2;height:639" coordorigin="1647,10951" coordsize="0,639" path="m1647,11589l1647,10951e" filled="f" stroked="t" strokeweight=".23666pt" strokecolor="#646464">
                <v:path arrowok="t"/>
              </v:shape>
            </v:group>
            <v:group style="position:absolute;left:2468;top:10998;width:2;height:162" coordorigin="2468,10998" coordsize="2,162">
              <v:shape style="position:absolute;left:2468;top:10998;width:2;height:162" coordorigin="2468,10998" coordsize="0,162" path="m2468,11160l2468,10998e" filled="f" stroked="t" strokeweight="1.1833pt" strokecolor="#444444">
                <v:path arrowok="t"/>
              </v:shape>
            </v:group>
            <v:group style="position:absolute;left:426;top:11151;width:7270;height:2" coordorigin="426,11151" coordsize="7270,2">
              <v:shape style="position:absolute;left:426;top:11151;width:7270;height:2" coordorigin="426,11151" coordsize="7270,0" path="m426,11151l7696,11151e" filled="f" stroked="t" strokeweight=".70998pt" strokecolor="#4F4F4F">
                <v:path arrowok="t"/>
              </v:shape>
            </v:group>
            <v:group style="position:absolute;left:7443;top:10922;width:2;height:1354" coordorigin="7443,10922" coordsize="2,1354">
              <v:shape style="position:absolute;left:7443;top:10922;width:2;height:1354" coordorigin="7443,10922" coordsize="0,1354" path="m7443,12276l7443,10922e" filled="f" stroked="t" strokeweight=".70998pt" strokecolor="#545454">
                <v:path arrowok="t"/>
              </v:shape>
            </v:group>
            <v:group style="position:absolute;left:7639;top:11151;width:265;height:2" coordorigin="7639,11151" coordsize="265,2">
              <v:shape style="position:absolute;left:7639;top:11151;width:265;height:2" coordorigin="7639,11151" coordsize="265,0" path="m7639,11151l7904,11151e" filled="f" stroked="t" strokeweight=".47332pt" strokecolor="#343434">
                <v:path arrowok="t"/>
              </v:shape>
            </v:group>
            <v:group style="position:absolute;left:7848;top:11153;width:3753;height:2" coordorigin="7848,11153" coordsize="3753,2">
              <v:shape style="position:absolute;left:7848;top:11153;width:3753;height:2" coordorigin="7848,11153" coordsize="3753,0" path="m7848,11153l11601,11153e" filled="f" stroked="t" strokeweight=".70998pt" strokecolor="#606060">
                <v:path arrowok="t"/>
              </v:shape>
            </v:group>
            <v:group style="position:absolute;left:1226;top:10908;width:2;height:4991" coordorigin="1226,10908" coordsize="2,4991">
              <v:shape style="position:absolute;left:1226;top:10908;width:2;height:4991" coordorigin="1226,10908" coordsize="0,4991" path="m1226,15899l1226,10908e" filled="f" stroked="t" strokeweight=".70998pt" strokecolor="#4B4B4B">
                <v:path arrowok="t"/>
              </v:shape>
            </v:group>
            <v:group style="position:absolute;left:435;top:11561;width:2;height:262" coordorigin="435,11561" coordsize="2,262">
              <v:shape style="position:absolute;left:435;top:11561;width:2;height:262" coordorigin="435,11561" coordsize="0,262" path="m435,11823l435,11561e" filled="f" stroked="t" strokeweight=".47332pt" strokecolor="#343434">
                <v:path arrowok="t"/>
              </v:shape>
            </v:group>
            <v:group style="position:absolute;left:1647;top:11589;width:2;height:1478" coordorigin="1647,11589" coordsize="2,1478">
              <v:shape style="position:absolute;left:1647;top:11589;width:2;height:1478" coordorigin="1647,11589" coordsize="0,1478" path="m1647,13067l1647,11589e" filled="f" stroked="t" strokeweight=".23666pt" strokecolor="#000000">
                <v:path arrowok="t"/>
              </v:shape>
            </v:group>
            <v:group style="position:absolute;left:2459;top:11108;width:2;height:715" coordorigin="2459,11108" coordsize="2,715">
              <v:shape style="position:absolute;left:2459;top:11108;width:2;height:715" coordorigin="2459,11108" coordsize="0,715" path="m2459,11823l2459,11108e" filled="f" stroked="t" strokeweight=".94664pt" strokecolor="#575757">
                <v:path arrowok="t"/>
              </v:shape>
            </v:group>
            <v:group style="position:absolute;left:1224;top:10908;width:2;height:4991" coordorigin="1224,10908" coordsize="2,4991">
              <v:shape style="position:absolute;left:1224;top:10908;width:2;height:4991" coordorigin="1224,10908" coordsize="0,4991" path="m1224,15899l1224,10908e" filled="f" stroked="t" strokeweight=".70998pt" strokecolor="#4F4F4F">
                <v:path arrowok="t"/>
              </v:shape>
            </v:group>
            <v:group style="position:absolute;left:2459;top:11766;width:2;height:491" coordorigin="2459,11766" coordsize="2,491">
              <v:shape style="position:absolute;left:2459;top:11766;width:2;height:491" coordorigin="2459,11766" coordsize="0,491" path="m2459,12257l2459,11766e" filled="f" stroked="t" strokeweight=".47332pt" strokecolor="#383838">
                <v:path arrowok="t"/>
              </v:shape>
            </v:group>
            <v:group style="position:absolute;left:7445;top:12200;width:2;height:253" coordorigin="7445,12200" coordsize="2,253">
              <v:shape style="position:absolute;left:7445;top:12200;width:2;height:253" coordorigin="7445,12200" coordsize="0,253" path="m7445,12452l7445,12200e" filled="f" stroked="t" strokeweight=".47332pt" strokecolor="#343434">
                <v:path arrowok="t"/>
              </v:shape>
            </v:group>
            <v:group style="position:absolute;left:11592;top:12200;width:2;height:253" coordorigin="11592,12200" coordsize="2,253">
              <v:shape style="position:absolute;left:11592;top:12200;width:2;height:253" coordorigin="11592,12200" coordsize="0,253" path="m11592,12452l11592,12200e" filled="f" stroked="t" strokeweight=".47332pt" strokecolor="#484848">
                <v:path arrowok="t"/>
              </v:shape>
            </v:group>
            <v:group style="position:absolute;left:2459;top:12200;width:2;height:1301" coordorigin="2459,12200" coordsize="2,1301">
              <v:shape style="position:absolute;left:2459;top:12200;width:2;height:1301" coordorigin="2459,12200" coordsize="0,1301" path="m2459,13501l2459,12200e" filled="f" stroked="t" strokeweight=".70998pt" strokecolor="#4B4B4B">
                <v:path arrowok="t"/>
              </v:shape>
            </v:group>
            <v:group style="position:absolute;left:11592;top:12395;width:2;height:243" coordorigin="11592,12395" coordsize="2,243">
              <v:shape style="position:absolute;left:11592;top:12395;width:2;height:243" coordorigin="11592,12395" coordsize="0,243" path="m11592,12638l11592,12395e" filled="f" stroked="t" strokeweight=".47332pt" strokecolor="#5B5B5B">
                <v:path arrowok="t"/>
              </v:shape>
            </v:group>
            <v:group style="position:absolute;left:435;top:12581;width:2;height:296" coordorigin="435,12581" coordsize="2,296">
              <v:shape style="position:absolute;left:435;top:12581;width:2;height:296" coordorigin="435,12581" coordsize="0,296" path="m435,12877l435,12581e" filled="f" stroked="t" strokeweight=".47332pt" strokecolor="#2B2B2B">
                <v:path arrowok="t"/>
              </v:shape>
            </v:group>
            <v:group style="position:absolute;left:11592;top:12567;width:2;height:553" coordorigin="11592,12567" coordsize="2,553">
              <v:shape style="position:absolute;left:11592;top:12567;width:2;height:553" coordorigin="11592,12567" coordsize="0,553" path="m11592,13120l11592,12567e" filled="f" stroked="t" strokeweight=".94664pt" strokecolor="#707070">
                <v:path arrowok="t"/>
              </v:shape>
            </v:group>
            <v:group style="position:absolute;left:7443;top:12395;width:2;height:720" coordorigin="7443,12395" coordsize="2,720">
              <v:shape style="position:absolute;left:7443;top:12395;width:2;height:720" coordorigin="7443,12395" coordsize="0,720" path="m7443,13115l7443,12395e" filled="f" stroked="t" strokeweight=".94664pt" strokecolor="#5B5B5B">
                <v:path arrowok="t"/>
              </v:shape>
            </v:group>
            <v:group style="position:absolute;left:421;top:13306;width:492;height:2" coordorigin="421,13306" coordsize="492,2">
              <v:shape style="position:absolute;left:421;top:13306;width:492;height:2" coordorigin="421,13306" coordsize="492,0" path="m421,13306l914,13306e" filled="f" stroked="t" strokeweight=".23666pt" strokecolor="#575757">
                <v:path arrowok="t"/>
              </v:shape>
            </v:group>
            <v:group style="position:absolute;left:914;top:13306;width:312;height:2" coordorigin="914,13306" coordsize="312,2">
              <v:shape style="position:absolute;left:914;top:13306;width:312;height:2" coordorigin="914,13306" coordsize="312,0" path="m914,13306l1226,13306e" filled="f" stroked="t" strokeweight=".23666pt" strokecolor="#282828">
                <v:path arrowok="t"/>
              </v:shape>
            </v:group>
            <v:group style="position:absolute;left:1212;top:13306;width:440;height:2" coordorigin="1212,13306" coordsize="440,2">
              <v:shape style="position:absolute;left:1212;top:13306;width:440;height:2" coordorigin="1212,13306" coordsize="440,0" path="m1212,13306l1652,13306e" filled="f" stroked="t" strokeweight=".23666pt" strokecolor="#5B5B5B">
                <v:path arrowok="t"/>
              </v:shape>
            </v:group>
            <v:group style="position:absolute;left:1647;top:13067;width:2;height:243" coordorigin="1647,13067" coordsize="2,243">
              <v:shape style="position:absolute;left:1647;top:13067;width:2;height:243" coordorigin="1647,13067" coordsize="0,243" path="m1647,13310l1647,13067e" filled="f" stroked="t" strokeweight=".23666pt" strokecolor="#4F4F4F">
                <v:path arrowok="t"/>
              </v:shape>
            </v:group>
            <v:group style="position:absolute;left:1647;top:13306;width:814;height:2" coordorigin="1647,13306" coordsize="814,2">
              <v:shape style="position:absolute;left:1647;top:13306;width:814;height:2" coordorigin="1647,13306" coordsize="814,0" path="m1647,13306l2461,13306e" filled="f" stroked="t" strokeweight=".23666pt" strokecolor="#444444">
                <v:path arrowok="t"/>
              </v:shape>
            </v:group>
            <v:group style="position:absolute;left:7445;top:13039;width:2;height:296" coordorigin="7445,13039" coordsize="2,296">
              <v:shape style="position:absolute;left:7445;top:13039;width:2;height:296" coordorigin="7445,13039" coordsize="0,296" path="m7445,13334l7445,13039e" filled="f" stroked="t" strokeweight=".47332pt" strokecolor="#3B3B3B">
                <v:path arrowok="t"/>
              </v:shape>
            </v:group>
            <v:group style="position:absolute;left:11592;top:13039;width:2;height:462" coordorigin="11592,13039" coordsize="2,462">
              <v:shape style="position:absolute;left:11592;top:13039;width:2;height:462" coordorigin="11592,13039" coordsize="0,462" path="m11592,13501l11592,13039e" filled="f" stroked="t" strokeweight=".47332pt" strokecolor="#545454">
                <v:path arrowok="t"/>
              </v:shape>
            </v:group>
            <v:group style="position:absolute;left:1228;top:13277;width:2;height:224" coordorigin="1228,13277" coordsize="2,224">
              <v:shape style="position:absolute;left:1228;top:13277;width:2;height:224" coordorigin="1228,13277" coordsize="0,224" path="m1228,13501l1228,13277e" filled="f" stroked="t" strokeweight=".94664pt" strokecolor="#646464">
                <v:path arrowok="t"/>
              </v:shape>
            </v:group>
            <v:group style="position:absolute;left:1647;top:13306;width:2;height:1664" coordorigin="1647,13306" coordsize="2,1664">
              <v:shape style="position:absolute;left:1647;top:13306;width:2;height:1664" coordorigin="1647,13306" coordsize="0,1664" path="m1647,14970l1647,13306e" filled="f" stroked="t" strokeweight=".23666pt" strokecolor="#000000">
                <v:path arrowok="t"/>
              </v:shape>
            </v:group>
            <v:group style="position:absolute;left:435;top:13444;width:2;height:338" coordorigin="435,13444" coordsize="2,338">
              <v:shape style="position:absolute;left:435;top:13444;width:2;height:338" coordorigin="435,13444" coordsize="0,338" path="m435,13782l435,13444e" filled="f" stroked="t" strokeweight=".47332pt" strokecolor="#282828">
                <v:path arrowok="t"/>
              </v:shape>
            </v:group>
            <v:group style="position:absolute;left:2461;top:13444;width:2;height:415" coordorigin="2461,13444" coordsize="2,415">
              <v:shape style="position:absolute;left:2461;top:13444;width:2;height:415" coordorigin="2461,13444" coordsize="0,415" path="m2461,13859l2461,13444e" filled="f" stroked="t" strokeweight=".47332pt" strokecolor="#2B2B2B">
                <v:path arrowok="t"/>
              </v:shape>
            </v:group>
            <v:group style="position:absolute;left:7448;top:13277;width:2;height:505" coordorigin="7448,13277" coordsize="2,505">
              <v:shape style="position:absolute;left:7448;top:13277;width:2;height:505" coordorigin="7448,13277" coordsize="0,505" path="m7448,13782l7448,13277e" filled="f" stroked="t" strokeweight=".70998pt" strokecolor="#545454">
                <v:path arrowok="t"/>
              </v:shape>
            </v:group>
            <v:group style="position:absolute;left:8790;top:13754;width:1879;height:2" coordorigin="8790,13754" coordsize="1879,2">
              <v:shape style="position:absolute;left:8790;top:13754;width:1879;height:2" coordorigin="8790,13754" coordsize="1879,0" path="m8790,13754l10669,13754e" filled="f" stroked="t" strokeweight="3.076581pt" strokecolor="#54576B">
                <v:path arrowok="t"/>
              </v:shape>
            </v:group>
            <v:group style="position:absolute;left:11592;top:13444;width:2;height:415" coordorigin="11592,13444" coordsize="2,415">
              <v:shape style="position:absolute;left:11592;top:13444;width:2;height:415" coordorigin="11592,13444" coordsize="0,415" path="m11592,13859l11592,13444e" filled="f" stroked="t" strokeweight=".70998pt" strokecolor="#6B6B6B">
                <v:path arrowok="t"/>
              </v:shape>
            </v:group>
            <v:group style="position:absolute;left:7450;top:13725;width:2;height:133" coordorigin="7450,13725" coordsize="2,133">
              <v:shape style="position:absolute;left:7450;top:13725;width:2;height:133" coordorigin="7450,13725" coordsize="0,133" path="m7450,13859l7450,13725e" filled="f" stroked="t" strokeweight=".47332pt" strokecolor="#2B2B2B">
                <v:path arrowok="t"/>
              </v:shape>
            </v:group>
            <v:group style="position:absolute;left:438;top:13802;width:2;height:176" coordorigin="438,13802" coordsize="2,176">
              <v:shape style="position:absolute;left:438;top:13802;width:2;height:176" coordorigin="438,13802" coordsize="0,176" path="m438,13978l438,13802e" filled="f" stroked="t" strokeweight=".94664pt" strokecolor="#6B6B6B">
                <v:path arrowok="t"/>
              </v:shape>
            </v:group>
            <v:group style="position:absolute;left:3654;top:13830;width:2;height:119" coordorigin="3654,13830" coordsize="2,119">
              <v:shape style="position:absolute;left:3654;top:13830;width:2;height:119" coordorigin="3654,13830" coordsize="0,119" path="m3654,13949l3654,13830e" filled="f" stroked="t" strokeweight=".23666pt" strokecolor="#000000">
                <v:path arrowok="t"/>
              </v:shape>
            </v:group>
            <v:group style="position:absolute;left:7450;top:13802;width:2;height:176" coordorigin="7450,13802" coordsize="2,176">
              <v:shape style="position:absolute;left:7450;top:13802;width:2;height:176" coordorigin="7450,13802" coordsize="0,176" path="m7450,13978l7450,13802e" filled="f" stroked="t" strokeweight=".47332pt" strokecolor="#3F3F3F">
                <v:path arrowok="t"/>
              </v:shape>
            </v:group>
            <v:group style="position:absolute;left:11596;top:13802;width:2;height:248" coordorigin="11596,13802" coordsize="2,248">
              <v:shape style="position:absolute;left:11596;top:13802;width:2;height:248" coordorigin="11596,13802" coordsize="0,248" path="m11596,14049l11596,13802e" filled="f" stroked="t" strokeweight=".47332pt" strokecolor="#484848">
                <v:path arrowok="t"/>
              </v:shape>
            </v:group>
            <v:group style="position:absolute;left:1226;top:13992;width:2;height:358" coordorigin="1226,13992" coordsize="2,358">
              <v:shape style="position:absolute;left:1226;top:13992;width:2;height:358" coordorigin="1226,13992" coordsize="0,358" path="m1226,14350l1226,13992e" filled="f" stroked="t" strokeweight=".47332pt" strokecolor="#232323">
                <v:path arrowok="t"/>
              </v:shape>
            </v:group>
            <v:group style="position:absolute;left:11594;top:13992;width:2;height:200" coordorigin="11594,13992" coordsize="2,200">
              <v:shape style="position:absolute;left:11594;top:13992;width:2;height:200" coordorigin="11594,13992" coordsize="0,200" path="m11594,14192l11594,13992e" filled="f" stroked="t" strokeweight=".70998pt" strokecolor="#5B5B5B">
                <v:path arrowok="t"/>
              </v:shape>
            </v:group>
            <v:group style="position:absolute;left:2459;top:13802;width:2;height:720" coordorigin="2459,13802" coordsize="2,720">
              <v:shape style="position:absolute;left:2459;top:13802;width:2;height:720" coordorigin="2459,13802" coordsize="0,720" path="m2459,14521l2459,13802e" filled="f" stroked="t" strokeweight=".94664pt" strokecolor="#5B5B5B">
                <v:path arrowok="t"/>
              </v:shape>
            </v:group>
            <v:group style="position:absolute;left:435;top:14440;width:2;height:338" coordorigin="435,14440" coordsize="2,338">
              <v:shape style="position:absolute;left:435;top:14440;width:2;height:338" coordorigin="435,14440" coordsize="0,338" path="m435,14779l435,14440e" filled="f" stroked="t" strokeweight=".47332pt" strokecolor="#343434">
                <v:path arrowok="t"/>
              </v:shape>
            </v:group>
            <v:group style="position:absolute;left:2461;top:14440;width:2;height:338" coordorigin="2461,14440" coordsize="2,338">
              <v:shape style="position:absolute;left:2461;top:14440;width:2;height:338" coordorigin="2461,14440" coordsize="0,338" path="m2461,14779l2461,14440e" filled="f" stroked="t" strokeweight=".47332pt" strokecolor="#2B2B2B">
                <v:path arrowok="t"/>
              </v:shape>
            </v:group>
            <v:group style="position:absolute;left:7448;top:13921;width:2;height:858" coordorigin="7448,13921" coordsize="2,858">
              <v:shape style="position:absolute;left:7448;top:13921;width:2;height:858" coordorigin="7448,13921" coordsize="0,858" path="m7448,14779l7448,13921e" filled="f" stroked="t" strokeweight=".94664pt" strokecolor="#5B5B5B">
                <v:path arrowok="t"/>
              </v:shape>
            </v:group>
            <v:group style="position:absolute;left:2461;top:14722;width:2;height:1178" coordorigin="2461,14722" coordsize="2,1178">
              <v:shape style="position:absolute;left:2461;top:14722;width:2;height:1178" coordorigin="2461,14722" coordsize="0,1178" path="m2461,15899l2461,14722e" filled="f" stroked="t" strokeweight=".70998pt" strokecolor="#4B4B4B">
                <v:path arrowok="t"/>
              </v:shape>
            </v:group>
            <v:group style="position:absolute;left:2447;top:14970;width:2542;height:2" coordorigin="2447,14970" coordsize="2542,2">
              <v:shape style="position:absolute;left:2447;top:14970;width:2542;height:2" coordorigin="2447,14970" coordsize="2542,0" path="m2447,14970l4989,14970e" filled="f" stroked="t" strokeweight=".70998pt" strokecolor="#606BAF">
                <v:path arrowok="t"/>
              </v:shape>
            </v:group>
            <v:group style="position:absolute;left:7450;top:14722;width:2;height:277" coordorigin="7450,14722" coordsize="2,277">
              <v:shape style="position:absolute;left:7450;top:14722;width:2;height:277" coordorigin="7450,14722" coordsize="0,277" path="m7450,14998l7450,14722e" filled="f" stroked="t" strokeweight=".47332pt" strokecolor="#444444">
                <v:path arrowok="t"/>
              </v:shape>
            </v:group>
            <v:group style="position:absolute;left:426;top:15892;width:2736;height:2" coordorigin="426,15892" coordsize="2736,2">
              <v:shape style="position:absolute;left:426;top:15892;width:2736;height:2" coordorigin="426,15892" coordsize="2736,0" path="m426,15892l3162,15892e" filled="f" stroked="t" strokeweight=".70998pt" strokecolor="#6B6B6B">
                <v:path arrowok="t"/>
              </v:shape>
            </v:group>
            <v:group style="position:absolute;left:1647;top:14970;width:2;height:920" coordorigin="1647,14970" coordsize="2,920">
              <v:shape style="position:absolute;left:1647;top:14970;width:2;height:920" coordorigin="1647,14970" coordsize="0,920" path="m1647,15890l1647,14970e" filled="f" stroked="t" strokeweight=".23666pt" strokecolor="#909090">
                <v:path arrowok="t"/>
              </v:shape>
            </v:group>
            <v:group style="position:absolute;left:3105;top:15894;width:293;height:2" coordorigin="3105,15894" coordsize="293,2">
              <v:shape style="position:absolute;left:3105;top:15894;width:293;height:2" coordorigin="3105,15894" coordsize="293,0" path="m3105,15894l3398,15894e" filled="f" stroked="t" strokeweight=".47332pt" strokecolor="#4F4F4F">
                <v:path arrowok="t"/>
              </v:shape>
            </v:group>
            <v:group style="position:absolute;left:3342;top:15892;width:3716;height:2" coordorigin="3342,15892" coordsize="3716,2">
              <v:shape style="position:absolute;left:3342;top:15892;width:3716;height:2" coordorigin="3342,15892" coordsize="3716,0" path="m3342,15892l7057,15892e" filled="f" stroked="t" strokeweight=".70998pt" strokecolor="#6B7070">
                <v:path arrowok="t"/>
              </v:shape>
            </v:group>
            <v:group style="position:absolute;left:7000;top:15894;width:469;height:2" coordorigin="7000,15894" coordsize="469,2">
              <v:shape style="position:absolute;left:7000;top:15894;width:469;height:2" coordorigin="7000,15894" coordsize="469,0" path="m7000,15894l7469,15894e" filled="f" stroked="t" strokeweight=".47332pt" strokecolor="#575B57">
                <v:path arrowok="t"/>
              </v:shape>
            </v:group>
            <v:group style="position:absolute;left:7450;top:14941;width:2;height:963" coordorigin="7450,14941" coordsize="2,963">
              <v:shape style="position:absolute;left:7450;top:14941;width:2;height:963" coordorigin="7450,14941" coordsize="0,963" path="m7450,15904l7450,14941e" filled="f" stroked="t" strokeweight=".70998pt" strokecolor="#575757">
                <v:path arrowok="t"/>
              </v:shape>
            </v:group>
            <v:group style="position:absolute;left:7360;top:15894;width:1889;height:2" coordorigin="7360,15894" coordsize="1889,2">
              <v:shape style="position:absolute;left:7360;top:15894;width:1889;height:2" coordorigin="7360,15894" coordsize="1889,0" path="m7360,15894l9249,15894e" filled="f" stroked="t" strokeweight=".94664pt" strokecolor="#777777">
                <v:path arrowok="t"/>
              </v:shape>
            </v:group>
            <v:group style="position:absolute;left:9163;top:15894;width:204;height:2" coordorigin="9163,15894" coordsize="204,2">
              <v:shape style="position:absolute;left:9163;top:15894;width:204;height:2" coordorigin="9163,15894" coordsize="204,0" path="m9163,15894l9367,15894e" filled="f" stroked="t" strokeweight=".47332pt" strokecolor="#606060">
                <v:path arrowok="t"/>
              </v:shape>
            </v:group>
            <v:group style="position:absolute;left:9310;top:15897;width:2291;height:2" coordorigin="9310,15897" coordsize="2291,2">
              <v:shape style="position:absolute;left:9310;top:15897;width:2291;height:2" coordorigin="9310,15897" coordsize="2291,0" path="m9310,15897l11601,15897e" filled="f" stroked="t" strokeweight=".70998pt" strokecolor="#777777">
                <v:path arrowok="t"/>
              </v:shape>
            </v:group>
            <v:group style="position:absolute;left:11594;top:14083;width:2;height:1821" coordorigin="11594,14083" coordsize="2,1821">
              <v:shape style="position:absolute;left:11594;top:14083;width:2;height:1821" coordorigin="11594,14083" coordsize="0,1821" path="m11594,15904l11594,14083e" filled="f" stroked="t" strokeweight=".94664pt" strokecolor="#707070">
                <v:path arrowok="t"/>
              </v:shape>
            </v:group>
            <v:group style="position:absolute;left:5876;top:3489;width:2;height:229" coordorigin="5876,3489" coordsize="2,229">
              <v:shape style="position:absolute;left:5876;top:3489;width:2;height:229" coordorigin="5876,3489" coordsize="0,229" path="m5876,3718l5876,3489e" filled="f" stroked="t" strokeweight="1.125015pt" strokecolor="#EDEDED">
                <v:path arrowok="t"/>
              </v:shape>
            </v:group>
            <v:group style="position:absolute;left:898;top:10666;width:2;height:269" coordorigin="898,10666" coordsize="2,269">
              <v:shape style="position:absolute;left:898;top:10666;width:2;height:269" coordorigin="898,10666" coordsize="0,269" path="m898,10936l898,10666e" filled="f" stroked="t" strokeweight="2.85pt" strokecolor="#EDEDED">
                <v:path arrowok="t"/>
              </v:shape>
            </v:group>
            <v:group style="position:absolute;left:9972;top:12626;width:337;height:502" coordorigin="9972,12626" coordsize="337,502">
              <v:shape style="position:absolute;left:9972;top:12626;width:337;height:502" coordorigin="9972,12626" coordsize="337,502" path="m9972,12626l10310,12626,10310,13129,9972,13129,9972,12626e" filled="t" fillcolor="#EDEDED" stroked="f">
                <v:path arrowok="t"/>
                <v:fill/>
              </v:shape>
            </v:group>
            <v:group style="position:absolute;left:10372;top:12626;width:2;height:116" coordorigin="10372,12626" coordsize="2,116">
              <v:shape style="position:absolute;left:10372;top:12626;width:2;height:116" coordorigin="10372,12626" coordsize="0,116" path="m10372,12742l10372,12626e" filled="f" stroked="t" strokeweight="3.88936pt" strokecolor="#EDEDED">
                <v:path arrowok="t"/>
              </v:shape>
            </v:group>
            <v:group style="position:absolute;left:9786;top:12992;width:108;height:218" coordorigin="9786,12992" coordsize="108,218">
              <v:shape style="position:absolute;left:9786;top:12992;width:108;height:218" coordorigin="9786,12992" coordsize="108,218" path="m9786,12992l9894,12992,9894,13210,9786,13210,9786,12992e" filled="t" fillcolor="#EDEDED" stroked="f">
                <v:path arrowok="t"/>
                <v:fill/>
              </v:shape>
            </v:group>
            <v:group style="position:absolute;left:10036;top:12742;width:380;height:546" coordorigin="10036,12742" coordsize="380,546">
              <v:shape style="position:absolute;left:10036;top:12742;width:380;height:546" coordorigin="10036,12742" coordsize="380,546" path="m10036,12742l10415,12742,10415,13288,10036,13288,10036,12742e" filled="t" fillcolor="#EDEDED" stroked="f">
                <v:path arrowok="t"/>
                <v:fill/>
              </v:shape>
            </v:group>
            <v:group style="position:absolute;left:9982;top:12780;width:2;height:687" coordorigin="9982,12780" coordsize="2,687">
              <v:shape style="position:absolute;left:9982;top:12780;width:2;height:687" coordorigin="9982,12780" coordsize="0,687" path="m9982,13467l9982,12780e" filled="f" stroked="t" strokeweight="2.2675pt" strokecolor="#EDEDED">
                <v:path arrowok="t"/>
              </v:shape>
            </v:group>
            <v:group style="position:absolute;left:8812;top:13471;width:2;height:256" coordorigin="8812,13471" coordsize="2,256">
              <v:shape style="position:absolute;left:8812;top:13471;width:2;height:256" coordorigin="8812,13471" coordsize="0,256" path="m8812,13726l8812,13471e" filled="f" stroked="t" strokeweight="2.285pt" strokecolor="#EDEDED">
                <v:path arrowok="t"/>
              </v:shape>
            </v:group>
            <v:group style="position:absolute;left:9304;top:13471;width:2;height:256" coordorigin="9304,13471" coordsize="2,256">
              <v:shape style="position:absolute;left:9304;top:13471;width:2;height:256" coordorigin="9304,13471" coordsize="0,256" path="m9304,13726l9304,13471e" filled="f" stroked="t" strokeweight="1.73875pt" strokecolor="#EDEDED">
                <v:path arrowok="t"/>
              </v:shape>
            </v:group>
            <v:group style="position:absolute;left:10021;top:13491;width:2;height:229" coordorigin="10021,13491" coordsize="2,229">
              <v:shape style="position:absolute;left:10021;top:13491;width:2;height:229" coordorigin="10021,13491" coordsize="0,229" path="m10021,13720l10021,13491e" filled="f" stroked="t" strokeweight="2.84125pt" strokecolor="#EDEDED">
                <v:path arrowok="t"/>
              </v:shape>
            </v:group>
            <v:group style="position:absolute;left:10564;top:13471;width:2;height:256" coordorigin="10564,13471" coordsize="2,256">
              <v:shape style="position:absolute;left:10564;top:13471;width:2;height:256" coordorigin="10564,13471" coordsize="0,256" path="m10564,13726l10564,13471e" filled="f" stroked="t" strokeweight="2.6821pt" strokecolor="#EDEDED">
                <v:path arrowok="t"/>
              </v:shape>
            </v:group>
            <v:group style="position:absolute;left:9691;top:13876;width:99;height:175" coordorigin="9691,13876" coordsize="99,175">
              <v:shape style="position:absolute;left:9691;top:13876;width:99;height:175" coordorigin="9691,13876" coordsize="99,175" path="m9691,13876l9791,13876,9791,14051,9691,14051,9691,13876e" filled="t" fillcolor="#EDEDED" stroked="f">
                <v:path arrowok="t"/>
                <v:fill/>
              </v:shape>
            </v:group>
            <v:group style="position:absolute;left:10196;top:13793;width:2;height:286" coordorigin="10196,13793" coordsize="2,286">
              <v:shape style="position:absolute;left:10196;top:13793;width:2;height:286" coordorigin="10196,13793" coordsize="0,286" path="m10196,14079l10196,13793e" filled="f" stroked="t" strokeweight="3.82288pt" strokecolor="#EDEDED">
                <v:path arrowok="t"/>
              </v:shape>
            </v:group>
            <v:group style="position:absolute;left:10428;top:13907;width:2;height:135" coordorigin="10428,13907" coordsize="2,135">
              <v:shape style="position:absolute;left:10428;top:13907;width:2;height:135" coordorigin="10428,13907" coordsize="0,135" path="m10428,14042l10428,13907e" filled="f" stroked="t" strokeweight="2.6258pt" strokecolor="#EDEDED">
                <v:path arrowok="t"/>
              </v:shape>
            </v:group>
            <v:group style="position:absolute;left:9387;top:14063;width:63;height:81" coordorigin="9387,14063" coordsize="63,81">
              <v:shape style="position:absolute;left:9387;top:14063;width:63;height:81" coordorigin="9387,14063" coordsize="63,81" path="m9418,14144l9418,14063e" filled="f" stroked="t" strokeweight="3.24118pt" strokecolor="#EDEDED">
                <v:path arrowok="t"/>
              </v:shape>
            </v:group>
            <v:group style="position:absolute;left:9576;top:14064;width:120;height:2" coordorigin="9576,14064" coordsize="120,2">
              <v:shape style="position:absolute;left:9576;top:14064;width:120;height:2" coordorigin="9576,14064" coordsize="120,0" path="m9576,14064l9696,14064e" filled="f" stroked="t" strokeweight="4.138574pt" strokecolor="#EDEDED">
                <v:path arrowok="t"/>
              </v:shape>
            </v:group>
            <v:group style="position:absolute;left:9917;top:14063;width:22;height:81" coordorigin="9917,14063" coordsize="22,81">
              <v:shape style="position:absolute;left:9917;top:14063;width:22;height:81" coordorigin="9917,14063" coordsize="22,81" path="m9927,14144l9927,14063e" filled="f" stroked="t" strokeweight="1.195pt" strokecolor="#EDEDED">
                <v:path arrowok="t"/>
              </v:shape>
            </v:group>
            <v:group style="position:absolute;left:9980;top:14063;width:36;height:81" coordorigin="9980,14063" coordsize="36,81">
              <v:shape style="position:absolute;left:9980;top:14063;width:36;height:81" coordorigin="9980,14063" coordsize="36,81" path="m9998,14144l9998,14063e" filled="f" stroked="t" strokeweight="1.9pt" strokecolor="#EDEDED">
                <v:path arrowok="t"/>
              </v:shape>
            </v:group>
            <v:group style="position:absolute;left:10226;top:14063;width:50;height:81" coordorigin="10226,14063" coordsize="50,81">
              <v:shape style="position:absolute;left:10226;top:14063;width:50;height:81" coordorigin="10226,14063" coordsize="50,81" path="m10251,14144l10251,14063e" filled="f" stroked="t" strokeweight="2.58751pt" strokecolor="#EDEDED">
                <v:path arrowok="t"/>
              </v:shape>
            </v:group>
            <v:group style="position:absolute;left:10339;top:14022;width:2;height:135" coordorigin="10339,14022" coordsize="2,135">
              <v:shape style="position:absolute;left:10339;top:14022;width:2;height:135" coordorigin="10339,14022" coordsize="0,135" path="m10339,14156l10339,14022e" filled="f" stroked="t" strokeweight=".7825pt" strokecolor="#EDEDED">
                <v:path arrowok="t"/>
              </v:shape>
            </v:group>
            <v:group style="position:absolute;left:10516;top:13939;width:2;height:242" coordorigin="10516,13939" coordsize="2,242">
              <v:shape style="position:absolute;left:10516;top:13939;width:2;height:242" coordorigin="10516,13939" coordsize="0,242" path="m10516,14181l10516,13939e" filled="f" stroked="t" strokeweight="3.93616pt" strokecolor="#EDEDED">
                <v:path arrowok="t"/>
              </v:shape>
            </v:group>
            <v:group style="position:absolute;left:9538;top:14066;width:292;height:273" coordorigin="9538,14066" coordsize="292,273">
              <v:shape style="position:absolute;left:9538;top:14066;width:292;height:273" coordorigin="9538,14066" coordsize="292,273" path="m9538,14066l9830,14066,9830,14338,9538,14338,9538,14066e" filled="t" fillcolor="#EDEDED" stroked="f">
                <v:path arrowok="t"/>
                <v:fill/>
              </v:shape>
            </v:group>
            <v:group style="position:absolute;left:10419;top:14066;width:2;height:269" coordorigin="10419,14066" coordsize="2,269">
              <v:shape style="position:absolute;left:10419;top:14066;width:2;height:269" coordorigin="10419,14066" coordsize="0,269" path="m10419,14335l10419,14066e" filled="f" stroked="t" strokeweight="3.9295pt" strokecolor="#EDEDED">
                <v:path arrowok="t"/>
              </v:shape>
            </v:group>
            <v:group style="position:absolute;left:9554;top:14318;width:2;height:202" coordorigin="9554,14318" coordsize="2,202">
              <v:shape style="position:absolute;left:9554;top:14318;width:2;height:202" coordorigin="9554,14318" coordsize="0,202" path="m9554,14520l9554,14318e" filled="f" stroked="t" strokeweight="2.8375pt" strokecolor="#EDEDED">
                <v:path arrowok="t"/>
              </v:shape>
            </v:group>
            <v:group style="position:absolute;left:9708;top:14318;width:416;height:202" coordorigin="9708,14318" coordsize="416,202">
              <v:shape style="position:absolute;left:9708;top:14318;width:416;height:202" coordorigin="9708,14318" coordsize="416,202" path="m9708,14318l10124,14318,10124,14520,9708,14520,9708,14318e" filled="t" fillcolor="#EDEDED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1"/>
          <w:position w:val="7"/>
        </w:rPr>
        <w:t>::ı:;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7"/>
        </w:rPr>
      </w:r>
      <w:r>
        <w:rPr>
          <w:rFonts w:ascii="Arial" w:hAnsi="Arial" w:cs="Arial" w:eastAsia="Arial"/>
          <w:sz w:val="25"/>
          <w:szCs w:val="25"/>
          <w:color w:val="747575"/>
          <w:spacing w:val="0"/>
          <w:w w:val="81"/>
          <w:position w:val="-5"/>
        </w:rPr>
        <w:t>A</w:t>
      </w:r>
      <w:r>
        <w:rPr>
          <w:rFonts w:ascii="Arial" w:hAnsi="Arial" w:cs="Arial" w:eastAsia="Arial"/>
          <w:sz w:val="25"/>
          <w:szCs w:val="25"/>
          <w:color w:val="747575"/>
          <w:spacing w:val="28"/>
          <w:w w:val="81"/>
          <w:position w:val="-5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26464"/>
          <w:spacing w:val="0"/>
          <w:w w:val="100"/>
          <w:position w:val="-5"/>
        </w:rPr>
        <w:t>·ra</w:t>
      </w:r>
      <w:r>
        <w:rPr>
          <w:rFonts w:ascii="Times New Roman" w:hAnsi="Times New Roman" w:cs="Times New Roman" w:eastAsia="Times New Roman"/>
          <w:sz w:val="28"/>
          <w:szCs w:val="28"/>
          <w:color w:val="626464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626464"/>
          <w:spacing w:val="0"/>
          <w:w w:val="100"/>
          <w:position w:val="-5"/>
        </w:rPr>
      </w:r>
      <w:r>
        <w:rPr>
          <w:rFonts w:ascii="Arial" w:hAnsi="Arial" w:cs="Arial" w:eastAsia="Arial"/>
          <w:sz w:val="25"/>
          <w:szCs w:val="25"/>
          <w:color w:val="626464"/>
          <w:spacing w:val="0"/>
          <w:w w:val="98"/>
          <w:position w:val="-5"/>
        </w:rPr>
        <w:t>OPÇ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72"/>
          <w:position w:val="-5"/>
        </w:rPr>
        <w:t>tf.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677" w:lineRule="exact"/>
        <w:ind w:left="2244" w:right="-20"/>
        <w:jc w:val="left"/>
        <w:tabs>
          <w:tab w:pos="402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74"/>
          <w:szCs w:val="74"/>
          <w:color w:val="2B34B8"/>
          <w:spacing w:val="-120"/>
          <w:w w:val="101"/>
          <w:position w:val="2"/>
        </w:rPr>
        <w:t>-</w:t>
      </w:r>
      <w:r>
        <w:rPr>
          <w:rFonts w:ascii="Arial" w:hAnsi="Arial" w:cs="Arial" w:eastAsia="Arial"/>
          <w:sz w:val="22"/>
          <w:szCs w:val="22"/>
          <w:color w:val="909090"/>
          <w:spacing w:val="-9"/>
          <w:w w:val="171"/>
          <w:position w:val="25"/>
        </w:rPr>
        <w:t>l</w:t>
      </w:r>
      <w:r>
        <w:rPr>
          <w:rFonts w:ascii="Arial" w:hAnsi="Arial" w:cs="Arial" w:eastAsia="Arial"/>
          <w:sz w:val="22"/>
          <w:szCs w:val="22"/>
          <w:color w:val="626464"/>
          <w:spacing w:val="0"/>
          <w:w w:val="307"/>
          <w:position w:val="25"/>
        </w:rPr>
        <w:t>tf</w:t>
      </w:r>
      <w:r>
        <w:rPr>
          <w:rFonts w:ascii="Arial" w:hAnsi="Arial" w:cs="Arial" w:eastAsia="Arial"/>
          <w:sz w:val="22"/>
          <w:szCs w:val="22"/>
          <w:color w:val="626464"/>
          <w:spacing w:val="0"/>
          <w:w w:val="100"/>
          <w:position w:val="25"/>
        </w:rPr>
        <w:t>  </w:t>
      </w:r>
      <w:r>
        <w:rPr>
          <w:rFonts w:ascii="Arial" w:hAnsi="Arial" w:cs="Arial" w:eastAsia="Arial"/>
          <w:sz w:val="22"/>
          <w:szCs w:val="22"/>
          <w:color w:val="626464"/>
          <w:spacing w:val="5"/>
          <w:w w:val="100"/>
          <w:position w:val="25"/>
        </w:rPr>
        <w:t> </w:t>
      </w:r>
      <w:r>
        <w:rPr>
          <w:rFonts w:ascii="Arial" w:hAnsi="Arial" w:cs="Arial" w:eastAsia="Arial"/>
          <w:sz w:val="22"/>
          <w:szCs w:val="22"/>
          <w:color w:val="626464"/>
          <w:spacing w:val="0"/>
          <w:w w:val="309"/>
          <w:position w:val="25"/>
        </w:rPr>
        <w:t>r</w:t>
      </w:r>
      <w:r>
        <w:rPr>
          <w:rFonts w:ascii="Arial" w:hAnsi="Arial" w:cs="Arial" w:eastAsia="Arial"/>
          <w:sz w:val="22"/>
          <w:szCs w:val="22"/>
          <w:color w:val="626464"/>
          <w:spacing w:val="0"/>
          <w:w w:val="100"/>
          <w:position w:val="25"/>
        </w:rPr>
        <w:tab/>
      </w:r>
      <w:r>
        <w:rPr>
          <w:rFonts w:ascii="Arial" w:hAnsi="Arial" w:cs="Arial" w:eastAsia="Arial"/>
          <w:sz w:val="22"/>
          <w:szCs w:val="22"/>
          <w:color w:val="626464"/>
          <w:spacing w:val="0"/>
          <w:w w:val="100"/>
          <w:position w:val="25"/>
        </w:rPr>
      </w:r>
      <w:r>
        <w:rPr>
          <w:rFonts w:ascii="Times New Roman" w:hAnsi="Times New Roman" w:cs="Times New Roman" w:eastAsia="Times New Roman"/>
          <w:sz w:val="24"/>
          <w:szCs w:val="24"/>
          <w:color w:val="4F5050"/>
          <w:spacing w:val="0"/>
          <w:w w:val="72"/>
          <w:position w:val="25"/>
        </w:rPr>
        <w:t>Amıri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34" w:lineRule="exact"/>
        <w:ind w:right="1146"/>
        <w:jc w:val="righ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  <w:color w:val="B3B3B3"/>
          <w:spacing w:val="0"/>
          <w:w w:val="167"/>
          <w:position w:val="4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B3B3B3"/>
          <w:spacing w:val="50"/>
          <w:w w:val="167"/>
          <w:position w:val="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3A5A3"/>
          <w:spacing w:val="0"/>
          <w:w w:val="167"/>
          <w:position w:val="4"/>
        </w:rPr>
        <w:t>l!</w:t>
      </w:r>
      <w:r>
        <w:rPr>
          <w:rFonts w:ascii="Times New Roman" w:hAnsi="Times New Roman" w:cs="Times New Roman" w:eastAsia="Times New Roman"/>
          <w:sz w:val="15"/>
          <w:szCs w:val="15"/>
          <w:color w:val="A3A5A3"/>
          <w:spacing w:val="14"/>
          <w:w w:val="167"/>
          <w:position w:val="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3A5A3"/>
          <w:spacing w:val="0"/>
          <w:w w:val="167"/>
          <w:position w:val="4"/>
        </w:rPr>
        <w:t>-.</w:t>
      </w:r>
      <w:r>
        <w:rPr>
          <w:rFonts w:ascii="Times New Roman" w:hAnsi="Times New Roman" w:cs="Times New Roman" w:eastAsia="Times New Roman"/>
          <w:sz w:val="15"/>
          <w:szCs w:val="15"/>
          <w:color w:val="A3A5A3"/>
          <w:spacing w:val="10"/>
          <w:w w:val="167"/>
          <w:position w:val="4"/>
        </w:rPr>
        <w:t> </w:t>
      </w:r>
      <w:r>
        <w:rPr>
          <w:rFonts w:ascii="Arial" w:hAnsi="Arial" w:cs="Arial" w:eastAsia="Arial"/>
          <w:sz w:val="20"/>
          <w:szCs w:val="20"/>
          <w:color w:val="909090"/>
          <w:spacing w:val="0"/>
          <w:w w:val="53"/>
          <w:i/>
          <w:position w:val="4"/>
        </w:rPr>
        <w:t>'</w:t>
      </w:r>
      <w:r>
        <w:rPr>
          <w:rFonts w:ascii="Arial" w:hAnsi="Arial" w:cs="Arial" w:eastAsia="Arial"/>
          <w:sz w:val="20"/>
          <w:szCs w:val="20"/>
          <w:color w:val="909090"/>
          <w:spacing w:val="0"/>
          <w:w w:val="53"/>
          <w:i/>
          <w:position w:val="4"/>
        </w:rPr>
        <w:t> </w:t>
      </w:r>
      <w:r>
        <w:rPr>
          <w:rFonts w:ascii="Arial" w:hAnsi="Arial" w:cs="Arial" w:eastAsia="Arial"/>
          <w:sz w:val="20"/>
          <w:szCs w:val="20"/>
          <w:color w:val="909090"/>
          <w:spacing w:val="8"/>
          <w:w w:val="53"/>
          <w:i/>
          <w:position w:val="4"/>
        </w:rPr>
        <w:t> </w:t>
      </w:r>
      <w:r>
        <w:rPr>
          <w:rFonts w:ascii="Arial" w:hAnsi="Arial" w:cs="Arial" w:eastAsia="Arial"/>
          <w:sz w:val="20"/>
          <w:szCs w:val="20"/>
          <w:color w:val="747575"/>
          <w:spacing w:val="0"/>
          <w:w w:val="153"/>
          <w:i/>
          <w:position w:val="4"/>
        </w:rPr>
        <w:t>j</w:t>
      </w:r>
      <w:r>
        <w:rPr>
          <w:rFonts w:ascii="Arial" w:hAnsi="Arial" w:cs="Arial" w:eastAsia="Arial"/>
          <w:sz w:val="20"/>
          <w:szCs w:val="20"/>
          <w:color w:val="747575"/>
          <w:spacing w:val="-29"/>
          <w:w w:val="153"/>
          <w:i/>
          <w:position w:val="4"/>
        </w:rPr>
        <w:t> </w:t>
      </w:r>
      <w:r>
        <w:rPr>
          <w:rFonts w:ascii="Arial" w:hAnsi="Arial" w:cs="Arial" w:eastAsia="Arial"/>
          <w:sz w:val="20"/>
          <w:szCs w:val="20"/>
          <w:color w:val="909090"/>
          <w:spacing w:val="0"/>
          <w:w w:val="153"/>
          <w:i/>
          <w:position w:val="4"/>
        </w:rPr>
        <w:t>/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right="-20"/>
        <w:jc w:val="left"/>
        <w:tabs>
          <w:tab w:pos="4360" w:val="left"/>
          <w:tab w:pos="482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5"/>
          <w:szCs w:val="15"/>
          <w:color w:val="909090"/>
          <w:spacing w:val="0"/>
          <w:w w:val="74"/>
          <w:position w:val="2"/>
        </w:rPr>
        <w:t>..</w:t>
      </w:r>
      <w:r>
        <w:rPr>
          <w:rFonts w:ascii="Times New Roman" w:hAnsi="Times New Roman" w:cs="Times New Roman" w:eastAsia="Times New Roman"/>
          <w:sz w:val="15"/>
          <w:szCs w:val="15"/>
          <w:color w:val="909090"/>
          <w:spacing w:val="-7"/>
          <w:w w:val="74"/>
          <w:position w:val="2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626464"/>
          <w:spacing w:val="0"/>
          <w:w w:val="74"/>
          <w:position w:val="2"/>
        </w:rPr>
        <w:t>..</w:t>
      </w:r>
      <w:r>
        <w:rPr>
          <w:rFonts w:ascii="Times New Roman" w:hAnsi="Times New Roman" w:cs="Times New Roman" w:eastAsia="Times New Roman"/>
          <w:sz w:val="15"/>
          <w:szCs w:val="15"/>
          <w:color w:val="626464"/>
          <w:spacing w:val="-27"/>
          <w:w w:val="74"/>
          <w:position w:val="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62646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62646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5"/>
          <w:szCs w:val="15"/>
          <w:color w:val="747575"/>
          <w:spacing w:val="-24"/>
          <w:w w:val="122"/>
          <w:i/>
          <w:position w:val="2"/>
        </w:rPr>
        <w:t>:</w:t>
      </w:r>
      <w:r>
        <w:rPr>
          <w:rFonts w:ascii="Times New Roman" w:hAnsi="Times New Roman" w:cs="Times New Roman" w:eastAsia="Times New Roman"/>
          <w:sz w:val="15"/>
          <w:szCs w:val="15"/>
          <w:color w:val="909090"/>
          <w:spacing w:val="0"/>
          <w:w w:val="122"/>
          <w:i/>
          <w:position w:val="2"/>
        </w:rPr>
        <w:t>'!</w:t>
      </w:r>
      <w:r>
        <w:rPr>
          <w:rFonts w:ascii="Times New Roman" w:hAnsi="Times New Roman" w:cs="Times New Roman" w:eastAsia="Times New Roman"/>
          <w:sz w:val="15"/>
          <w:szCs w:val="15"/>
          <w:color w:val="909090"/>
          <w:spacing w:val="-18"/>
          <w:w w:val="122"/>
          <w:i/>
          <w:position w:val="2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747575"/>
          <w:spacing w:val="0"/>
          <w:w w:val="122"/>
          <w:i/>
          <w:position w:val="2"/>
        </w:rPr>
        <w:t>'...,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40" w:right="280"/>
          <w:cols w:num="2" w:equalWidth="0">
            <w:col w:w="4584" w:space="98"/>
            <w:col w:w="661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910" w:right="433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BAŞKANLIÖI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0" w:lineRule="exact"/>
        <w:ind w:left="1075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82828"/>
          <w:spacing w:val="0"/>
          <w:w w:val="122"/>
          <w:position w:val="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802" w:right="-20"/>
        <w:jc w:val="left"/>
        <w:tabs>
          <w:tab w:pos="3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760002pt;margin-top:-43.852131pt;width:508.632017pt;height:86.989967pt;mso-position-horizontal-relative:page;mso-position-vertical-relative:paragraph;z-index:-16327" type="#_x0000_t202" filled="f" stroked="f">
            <v:textbox inset="0,0,0,0">
              <w:txbxContent>
                <w:p>
                  <w:pPr>
                    <w:spacing w:before="0" w:after="0" w:line="1740" w:lineRule="exact"/>
                    <w:ind w:right="-301"/>
                    <w:jc w:val="left"/>
                    <w:tabs>
                      <w:tab w:pos="882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282828"/>
                      <w:spacing w:val="0"/>
                      <w:w w:val="141"/>
                      <w:b/>
                      <w:bCs/>
                      <w:position w:val="66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282828"/>
                      <w:spacing w:val="0"/>
                      <w:w w:val="100"/>
                      <w:b/>
                      <w:bCs/>
                      <w:position w:val="66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282828"/>
                      <w:spacing w:val="0"/>
                      <w:w w:val="100"/>
                      <w:b/>
                      <w:bCs/>
                      <w:position w:val="66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A3A3A"/>
                      <w:spacing w:val="0"/>
                      <w:w w:val="266"/>
                      <w:position w:val="-7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282828"/>
          <w:spacing w:val="7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6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7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7" w:lineRule="exact"/>
        <w:ind w:left="850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82828"/>
          <w:spacing w:val="0"/>
          <w:w w:val="114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282828"/>
          <w:spacing w:val="-36"/>
          <w:w w:val="114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1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317" w:right="-20"/>
        <w:jc w:val="left"/>
        <w:tabs>
          <w:tab w:pos="1920" w:val="left"/>
          <w:tab w:pos="3360" w:val="left"/>
          <w:tab w:pos="5780" w:val="left"/>
          <w:tab w:pos="7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15.05.2017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1"/>
          <w:position w:val="0"/>
        </w:rPr>
        <w:t>!Bi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14:24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tr'el: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0"/>
        </w:rPr>
        <w:t>0232-2938800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57" w:lineRule="auto"/>
        <w:ind w:left="336" w:right="2493"/>
        <w:jc w:val="left"/>
        <w:tabs>
          <w:tab w:pos="1920" w:val="left"/>
          <w:tab w:pos="3380" w:val="left"/>
          <w:tab w:pos="4820" w:val="left"/>
          <w:tab w:pos="5780" w:val="left"/>
          <w:tab w:pos="8360" w:val="left"/>
          <w:tab w:pos="9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15.05.2017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29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3123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1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Hikmet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0"/>
        </w:rPr>
        <w:t>ARI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0000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0000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0000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5927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kat: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Karabagl.ar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2"/>
          <w:position w:val="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9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336" w:right="-20"/>
        <w:jc w:val="left"/>
        <w:tabs>
          <w:tab w:pos="1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5927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kat: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Karaba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lar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336" w:right="-20"/>
        <w:jc w:val="left"/>
        <w:tabs>
          <w:tab w:pos="1960" w:val="left"/>
          <w:tab w:pos="4960" w:val="left"/>
          <w:tab w:pos="8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0"/>
        </w:rPr>
        <w:t>gını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6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0"/>
        </w:rPr>
        <w:t>gı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3"/>
          <w:position w:val="0"/>
        </w:rPr>
        <w:t>:Sigara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7" w:lineRule="exact"/>
        <w:ind w:left="336" w:right="-20"/>
        <w:jc w:val="left"/>
        <w:tabs>
          <w:tab w:pos="3880" w:val="left"/>
          <w:tab w:pos="7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38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  <w:position w:val="5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  <w:position w:val="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91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5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  <w:position w:val="-4"/>
        </w:rPr>
        <w:t>:Polyeste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  <w:position w:val="-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6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  <w:position w:val="-4"/>
        </w:rPr>
        <w:t>Atölyesi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9" w:lineRule="exact"/>
        <w:ind w:left="389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5.680008pt;margin-top:1.107191pt;width:58.191597pt;height:24pt;mso-position-horizontal-relative:page;mso-position-vertical-relative:paragraph;z-index:-16326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  <w:tab w:pos="110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3A3A3A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A3A3A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A3A3A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A3A3A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A3A3A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A1A1A0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2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18" w:lineRule="exact"/>
        <w:ind w:left="4214" w:right="-20"/>
        <w:jc w:val="left"/>
        <w:tabs>
          <w:tab w:pos="628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1"/>
          <w:szCs w:val="31"/>
          <w:color w:val="282828"/>
          <w:spacing w:val="0"/>
          <w:w w:val="100"/>
        </w:rPr>
        <w:t>x</w:t>
      </w:r>
      <w:r>
        <w:rPr>
          <w:rFonts w:ascii="Arial" w:hAnsi="Arial" w:cs="Arial" w:eastAsia="Arial"/>
          <w:sz w:val="31"/>
          <w:szCs w:val="31"/>
          <w:color w:val="282828"/>
          <w:spacing w:val="-63"/>
          <w:w w:val="100"/>
        </w:rPr>
        <w:t> </w:t>
      </w:r>
      <w:r>
        <w:rPr>
          <w:rFonts w:ascii="Arial" w:hAnsi="Arial" w:cs="Arial" w:eastAsia="Arial"/>
          <w:sz w:val="31"/>
          <w:szCs w:val="31"/>
          <w:color w:val="282828"/>
          <w:spacing w:val="0"/>
          <w:w w:val="100"/>
        </w:rPr>
        <w:tab/>
      </w:r>
      <w:r>
        <w:rPr>
          <w:rFonts w:ascii="Arial" w:hAnsi="Arial" w:cs="Arial" w:eastAsia="Arial"/>
          <w:sz w:val="31"/>
          <w:szCs w:val="31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32"/>
          <w:szCs w:val="32"/>
          <w:color w:val="3A3A3A"/>
          <w:spacing w:val="0"/>
          <w:w w:val="56"/>
        </w:rPr>
        <w:t>r</w:t>
      </w:r>
      <w:r>
        <w:rPr>
          <w:rFonts w:ascii="Times New Roman" w:hAnsi="Times New Roman" w:cs="Times New Roman" w:eastAsia="Times New Roman"/>
          <w:sz w:val="32"/>
          <w:szCs w:val="32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32"/>
          <w:szCs w:val="32"/>
          <w:color w:val="A1A1A0"/>
          <w:spacing w:val="0"/>
          <w:w w:val="56"/>
        </w:rPr>
        <w:t>·</w:t>
      </w:r>
      <w:r>
        <w:rPr>
          <w:rFonts w:ascii="Times New Roman" w:hAnsi="Times New Roman" w:cs="Times New Roman" w:eastAsia="Times New Roman"/>
          <w:sz w:val="32"/>
          <w:szCs w:val="32"/>
          <w:color w:val="A1A1A0"/>
          <w:spacing w:val="0"/>
          <w:w w:val="56"/>
        </w:rPr>
        <w:t>  </w:t>
      </w:r>
      <w:r>
        <w:rPr>
          <w:rFonts w:ascii="Times New Roman" w:hAnsi="Times New Roman" w:cs="Times New Roman" w:eastAsia="Times New Roman"/>
          <w:sz w:val="32"/>
          <w:szCs w:val="32"/>
          <w:color w:val="A1A1A0"/>
          <w:spacing w:val="17"/>
          <w:w w:val="5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5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5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5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5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  <w:position w:val="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1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  <w:position w:val="5"/>
        </w:rPr>
        <w:t>14:30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336" w:right="-20"/>
        <w:jc w:val="left"/>
        <w:tabs>
          <w:tab w:pos="2480" w:val="left"/>
          <w:tab w:pos="5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ahibi: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9"/>
          <w:position w:val="0"/>
        </w:rPr>
        <w:t>ögrenilemedi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0"/>
        </w:rPr>
        <w:t>ıKiracı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Oğu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0"/>
        </w:rPr>
        <w:t>KUTLU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4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8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5" w:after="0" w:line="240" w:lineRule="auto"/>
        <w:ind w:left="24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34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1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Cemal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KAHVECİ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42" w:lineRule="auto"/>
        <w:ind w:left="317" w:right="2298" w:firstLine="2054"/>
        <w:jc w:val="left"/>
        <w:tabs>
          <w:tab w:pos="2360" w:val="left"/>
          <w:tab w:pos="5000" w:val="left"/>
          <w:tab w:pos="7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1"/>
        </w:rPr>
        <w:t>\.raç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37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3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2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14:25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9"/>
        </w:rPr>
        <w:t>14:28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5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1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1"/>
          <w:position w:val="0"/>
        </w:rPr>
        <w:t>\.raç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  <w:position w:val="0"/>
        </w:rPr>
        <w:t>603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341" w:right="-20"/>
        <w:jc w:val="left"/>
        <w:tabs>
          <w:tab w:pos="4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941" w:right="451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9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4" w:lineRule="exact"/>
        <w:ind w:left="2395" w:right="4150" w:firstLine="2578"/>
        <w:jc w:val="left"/>
        <w:tabs>
          <w:tab w:pos="4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560" w:bottom="280" w:left="0" w:right="200"/>
        </w:sectPr>
      </w:pPr>
      <w:rPr/>
    </w:p>
    <w:p>
      <w:pPr>
        <w:spacing w:before="0" w:after="0" w:line="42" w:lineRule="exact"/>
        <w:ind w:left="317"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505252"/>
          <w:spacing w:val="0"/>
          <w:w w:val="182"/>
        </w:rPr>
        <w:t>1--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0" w:after="0" w:line="188" w:lineRule="exact"/>
        <w:ind w:left="346" w:right="-70"/>
        <w:jc w:val="left"/>
        <w:tabs>
          <w:tab w:pos="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Y.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42" w:lineRule="auto"/>
        <w:ind w:right="-53" w:firstLine="47"/>
        <w:jc w:val="left"/>
        <w:tabs>
          <w:tab w:pos="2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8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2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00"/>
          <w:cols w:num="3" w:equalWidth="0">
            <w:col w:w="2272" w:space="118"/>
            <w:col w:w="3599" w:space="1902"/>
            <w:col w:w="3829"/>
          </w:cols>
        </w:sectPr>
      </w:pPr>
      <w:rPr/>
    </w:p>
    <w:p>
      <w:pPr>
        <w:spacing w:before="30" w:after="0" w:line="258" w:lineRule="auto"/>
        <w:ind w:left="346" w:right="2268" w:firstLine="-10"/>
        <w:jc w:val="left"/>
        <w:tabs>
          <w:tab w:pos="2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4929" w:right="390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336" w:right="-20"/>
        <w:jc w:val="left"/>
        <w:tabs>
          <w:tab w:pos="4960" w:val="left"/>
          <w:tab w:pos="6880" w:val="left"/>
          <w:tab w:pos="8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7"/>
          <w:position w:val="0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3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  <w:position w:val="0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5"/>
          <w:position w:val="0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5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8" w:after="0" w:line="240" w:lineRule="auto"/>
        <w:ind w:left="6888" w:right="-20"/>
        <w:jc w:val="left"/>
        <w:tabs>
          <w:tab w:pos="8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4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0"/>
          <w:w w:val="4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4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7" w:lineRule="exact"/>
        <w:ind w:left="240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Polyerste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işleme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masa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görmüştü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1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53" w:lineRule="auto"/>
        <w:ind w:left="346" w:right="6830" w:firstLine="-10"/>
        <w:jc w:val="left"/>
        <w:tabs>
          <w:tab w:pos="2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200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tldir.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58" w:lineRule="auto"/>
        <w:ind w:left="322" w:right="82" w:firstLine="2150"/>
        <w:jc w:val="right"/>
        <w:tabs>
          <w:tab w:pos="2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ikinci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katını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27"/>
        </w:rPr>
        <w:t>ör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2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karşı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kısmındaki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polyeste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işleme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masasında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incelemede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işyeri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2"/>
        </w:rPr>
        <w:t>alışanları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polyester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tozlarını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24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9"/>
        </w:rPr>
        <w:t>tuşturması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350" w:right="-20"/>
        <w:jc w:val="left"/>
        <w:tabs>
          <w:tab w:pos="2380" w:val="left"/>
          <w:tab w:pos="7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3"/>
        </w:rPr>
        <w:t>ISirketi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2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Ö(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:renilemedi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79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6"/>
        </w:rPr>
        <w:t>ed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7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5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3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2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3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08" w:lineRule="exact"/>
        <w:ind w:left="3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3"/>
          <w:position w:val="-1"/>
        </w:rPr>
        <w:t>Y?··"'ı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-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0" w:lineRule="exact"/>
        <w:ind w:left="3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282828"/>
          <w:spacing w:val="0"/>
          <w:w w:val="64"/>
          <w:position w:val="-2"/>
        </w:rPr>
        <w:t>trL</w:t>
      </w:r>
      <w:r>
        <w:rPr>
          <w:rFonts w:ascii="Arial" w:hAnsi="Arial" w:cs="Arial" w:eastAsia="Arial"/>
          <w:sz w:val="30"/>
          <w:szCs w:val="30"/>
          <w:color w:val="282828"/>
          <w:spacing w:val="0"/>
          <w:w w:val="64"/>
          <w:position w:val="-2"/>
        </w:rPr>
        <w:t> </w:t>
      </w:r>
      <w:r>
        <w:rPr>
          <w:rFonts w:ascii="Arial" w:hAnsi="Arial" w:cs="Arial" w:eastAsia="Arial"/>
          <w:sz w:val="30"/>
          <w:szCs w:val="30"/>
          <w:color w:val="282828"/>
          <w:spacing w:val="35"/>
          <w:w w:val="6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1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left="365" w:right="-20"/>
        <w:jc w:val="left"/>
        <w:tabs>
          <w:tab w:pos="2420" w:val="left"/>
          <w:tab w:pos="6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rarih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282828"/>
          <w:spacing w:val="0"/>
          <w:w w:val="100"/>
          <w:position w:val="1"/>
        </w:rPr>
        <w:t>:</w:t>
      </w:r>
      <w:r>
        <w:rPr>
          <w:rFonts w:ascii="Arial" w:hAnsi="Arial" w:cs="Arial" w:eastAsia="Arial"/>
          <w:sz w:val="26"/>
          <w:szCs w:val="26"/>
          <w:color w:val="282828"/>
          <w:spacing w:val="-27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282828"/>
          <w:spacing w:val="-10"/>
          <w:w w:val="167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  <w:position w:val="1"/>
        </w:rPr>
        <w:t>5.05.2017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1"/>
        </w:rPr>
        <w:t>5:00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451" w:right="-20"/>
        <w:jc w:val="left"/>
        <w:tabs>
          <w:tab w:pos="1260" w:val="left"/>
          <w:tab w:pos="1780" w:val="left"/>
          <w:tab w:pos="8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Karabağla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2.Posta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00"/>
        </w:sectPr>
      </w:pPr>
      <w:rPr/>
    </w:p>
    <w:p>
      <w:pPr>
        <w:spacing w:before="40" w:after="0" w:line="240" w:lineRule="auto"/>
        <w:ind w:left="2558" w:right="-73"/>
        <w:jc w:val="left"/>
        <w:tabs>
          <w:tab w:pos="5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right="335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31" w:lineRule="exact"/>
        <w:ind w:left="9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-1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0.855011pt;margin-top:9.056436pt;width:14.436078pt;height:60.518558pt;mso-position-horizontal-relative:page;mso-position-vertical-relative:paragraph;z-index:-16346" type="#_x0000_t202" filled="f" stroked="f">
            <v:textbox inset="0,0,0,0">
              <w:txbxContent>
                <w:p>
                  <w:pPr>
                    <w:spacing w:before="5" w:after="0" w:line="160" w:lineRule="exact"/>
                    <w:jc w:val="left"/>
                    <w:rPr>
                      <w:sz w:val="16"/>
                      <w:szCs w:val="16"/>
                    </w:rPr>
                  </w:pPr>
                  <w:rPr/>
                  <w:r>
                    <w:rPr>
                      <w:sz w:val="16"/>
                      <w:szCs w:val="16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40" w:lineRule="auto"/>
                    <w:ind w:left="39"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82828"/>
                      <w:spacing w:val="0"/>
                      <w:w w:val="102"/>
                    </w:rPr>
                    <w:t>Bir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63.632507pt;margin-top:9.056437pt;width:30.0235pt;height:108.347684pt;mso-position-horizontal-relative:page;mso-position-vertical-relative:paragraph;z-index:-16340" coordorigin="9273,181" coordsize="600,2167">
            <v:group style="position:absolute;left:9417;top:181;width:227;height:1168" coordorigin="9417,181" coordsize="227,1168">
              <v:shape style="position:absolute;left:9417;top:181;width:227;height:1168" coordorigin="9417,181" coordsize="227,1168" path="m9417,181l9644,181,9644,1349,9417,1349,9417,181xe" filled="t" fillcolor="#EDEDED" stroked="f">
                <v:path arrowok="t"/>
                <v:fill/>
              </v:shape>
            </v:group>
            <v:group style="position:absolute;left:9679;top:872;width:2;height:213" coordorigin="9679,872" coordsize="2,213">
              <v:shape style="position:absolute;left:9679;top:872;width:2;height:213" coordorigin="9679,872" coordsize="0,213" path="m9679,1085l9679,872e" filled="f" stroked="t" strokeweight="2.45152pt" strokecolor="#D1D6E2">
                <v:path arrowok="t"/>
              </v:shape>
            </v:group>
            <v:group style="position:absolute;left:9733;top:872;width:98;height:213" coordorigin="9733,872" coordsize="98,213">
              <v:shape style="position:absolute;left:9733;top:872;width:98;height:213" coordorigin="9733,872" coordsize="98,213" path="m9733,872l9831,872,9831,1085,9733,1085,9733,872e" filled="t" fillcolor="#EDEDED" stroked="f">
                <v:path arrowok="t"/>
                <v:fill/>
              </v:shape>
            </v:group>
            <v:group style="position:absolute;left:9588;top:1017;width:2;height:161" coordorigin="9588,1017" coordsize="2,161">
              <v:shape style="position:absolute;left:9588;top:1017;width:2;height:161" coordorigin="9588,1017" coordsize="0,161" path="m9588,1178l9588,1017e" filled="f" stroked="t" strokeweight="2.57638pt" strokecolor="#EDEDED">
                <v:path arrowok="t"/>
              </v:shape>
            </v:group>
            <v:group style="position:absolute;left:9873;top:1018;width:2;height:160" coordorigin="9873,1018" coordsize="2,160">
              <v:shape style="position:absolute;left:9873;top:1018;width:2;height:160" coordorigin="9873,1018" coordsize="0,160" path="m9873,1018l9873,1178,9873,1018xe" filled="t" fillcolor="#EDEDED" stroked="f">
                <v:path arrowok="t"/>
                <v:fill/>
              </v:shape>
            </v:group>
            <v:group style="position:absolute;left:9619;top:1084;width:93;height:265" coordorigin="9619,1084" coordsize="93,265">
              <v:shape style="position:absolute;left:9619;top:1084;width:93;height:265" coordorigin="9619,1084" coordsize="93,265" path="m9619,1084l9712,1084,9712,1349,9619,1349,9619,1084xe" filled="t" fillcolor="#EDEDED" stroked="f">
                <v:path arrowok="t"/>
                <v:fill/>
              </v:shape>
            </v:group>
            <v:group style="position:absolute;left:9704;top:1084;width:2;height:265" coordorigin="9704,1084" coordsize="2,265">
              <v:shape style="position:absolute;left:9704;top:1084;width:2;height:265" coordorigin="9704,1084" coordsize="0,265" path="m9704,1349l9704,1084e" filled="f" stroked="t" strokeweight="2.052850pt" strokecolor="#EDEDED">
                <v:path arrowok="t"/>
              </v:shape>
            </v:group>
            <v:group style="position:absolute;left:9312;top:1333;width:2;height:337" coordorigin="9312,1333" coordsize="2,337">
              <v:shape style="position:absolute;left:9312;top:1333;width:2;height:337" coordorigin="9312,1333" coordsize="0,337" path="m9312,1669l9312,1333e" filled="f" stroked="t" strokeweight="3.971125pt" strokecolor="#EDEDED">
                <v:path arrowok="t"/>
              </v:shape>
            </v:group>
            <v:group style="position:absolute;left:9379;top:1349;width:406;height:559" coordorigin="9379,1349" coordsize="406,559">
              <v:shape style="position:absolute;left:9379;top:1349;width:406;height:559" coordorigin="9379,1349" coordsize="406,559" path="m9379,1349l9785,1349,9785,1908,9379,1908,9379,1349e" filled="t" fillcolor="#EDEDED" stroked="f">
                <v:path arrowok="t"/>
                <v:fill/>
              </v:shape>
            </v:group>
            <v:group style="position:absolute;left:9337;top:1654;width:2;height:256" coordorigin="9337,1654" coordsize="2,256">
              <v:shape style="position:absolute;left:9337;top:1654;width:2;height:256" coordorigin="9337,1654" coordsize="0,256" path="m9337,1910l9337,1654e" filled="f" stroked="t" strokeweight="1.73875pt" strokecolor="#EDEDED">
                <v:path arrowok="t"/>
              </v:shape>
            </v:group>
            <v:group style="position:absolute;left:9337;top:1760;width:136;height:337" coordorigin="9337,1760" coordsize="136,337">
              <v:shape style="position:absolute;left:9337;top:1760;width:136;height:337" coordorigin="9337,1760" coordsize="136,337" path="m9337,1760l9472,1760,9472,2096,9337,2096,9337,1760e" filled="t" fillcolor="#EDEDED" stroked="f">
                <v:path arrowok="t"/>
                <v:fill/>
              </v:shape>
            </v:group>
            <v:group style="position:absolute;left:9382;top:2097;width:122;height:148" coordorigin="9382,2097" coordsize="122,148">
              <v:shape style="position:absolute;left:9382;top:2097;width:122;height:148" coordorigin="9382,2097" coordsize="122,148" path="m9382,2097l9504,2097,9504,2245,9382,2245,9382,2097e" filled="t" fillcolor="#EDEDED" stroked="f">
                <v:path arrowok="t"/>
                <v:fill/>
              </v:shape>
            </v:group>
            <v:group style="position:absolute;left:9495;top:2183;width:2;height:143" coordorigin="9495,2183" coordsize="2,143">
              <v:shape style="position:absolute;left:9495;top:2183;width:2;height:143" coordorigin="9495,2183" coordsize="0,143" path="m9495,2326l9495,2183e" filled="f" stroked="t" strokeweight="2.197900pt" strokecolor="#EDEDED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7"/>
          <w:szCs w:val="27"/>
          <w:color w:val="505252"/>
          <w:spacing w:val="0"/>
          <w:w w:val="67"/>
        </w:rPr>
        <w:t>2</w:t>
      </w:r>
      <w:r>
        <w:rPr>
          <w:rFonts w:ascii="Arial" w:hAnsi="Arial" w:cs="Arial" w:eastAsia="Arial"/>
          <w:sz w:val="27"/>
          <w:szCs w:val="27"/>
          <w:color w:val="505252"/>
          <w:spacing w:val="5"/>
          <w:w w:val="67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05252"/>
          <w:spacing w:val="0"/>
          <w:w w:val="79"/>
          <w:i/>
        </w:rPr>
        <w:t>1</w:t>
      </w:r>
      <w:r>
        <w:rPr>
          <w:rFonts w:ascii="Times New Roman" w:hAnsi="Times New Roman" w:cs="Times New Roman" w:eastAsia="Times New Roman"/>
          <w:sz w:val="25"/>
          <w:szCs w:val="25"/>
          <w:color w:val="505252"/>
          <w:spacing w:val="-9"/>
          <w:w w:val="79"/>
          <w:i/>
        </w:rPr>
        <w:t>;</w:t>
      </w:r>
      <w:r>
        <w:rPr>
          <w:rFonts w:ascii="Arial" w:hAnsi="Arial" w:cs="Arial" w:eastAsia="Arial"/>
          <w:sz w:val="27"/>
          <w:szCs w:val="27"/>
          <w:color w:val="505252"/>
          <w:spacing w:val="0"/>
          <w:w w:val="79"/>
        </w:rPr>
        <w:t>Ma1ı</w:t>
      </w:r>
      <w:r>
        <w:rPr>
          <w:rFonts w:ascii="Arial" w:hAnsi="Arial" w:cs="Arial" w:eastAsia="Arial"/>
          <w:sz w:val="27"/>
          <w:szCs w:val="27"/>
          <w:color w:val="505252"/>
          <w:spacing w:val="20"/>
          <w:w w:val="79"/>
        </w:rPr>
        <w:t> </w:t>
      </w:r>
      <w:r>
        <w:rPr>
          <w:rFonts w:ascii="Arial" w:hAnsi="Arial" w:cs="Arial" w:eastAsia="Arial"/>
          <w:sz w:val="27"/>
          <w:szCs w:val="27"/>
          <w:color w:val="505252"/>
          <w:spacing w:val="0"/>
          <w:w w:val="79"/>
        </w:rPr>
        <w:t>J</w:t>
      </w:r>
      <w:r>
        <w:rPr>
          <w:rFonts w:ascii="Arial" w:hAnsi="Arial" w:cs="Arial" w:eastAsia="Arial"/>
          <w:sz w:val="27"/>
          <w:szCs w:val="27"/>
          <w:color w:val="505252"/>
          <w:spacing w:val="-3"/>
          <w:w w:val="79"/>
        </w:rPr>
        <w:t> </w:t>
      </w:r>
      <w:r>
        <w:rPr>
          <w:rFonts w:ascii="Arial" w:hAnsi="Arial" w:cs="Arial" w:eastAsia="Arial"/>
          <w:sz w:val="27"/>
          <w:szCs w:val="27"/>
          <w:color w:val="505252"/>
          <w:spacing w:val="0"/>
          <w:w w:val="79"/>
        </w:rPr>
        <w:t>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00"/>
          <w:cols w:num="2" w:equalWidth="0">
            <w:col w:w="6589" w:space="2353"/>
            <w:col w:w="2778"/>
          </w:cols>
        </w:sectPr>
      </w:pPr>
      <w:rPr/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6" w:lineRule="exact"/>
        <w:ind w:left="3186" w:right="-174"/>
        <w:jc w:val="left"/>
        <w:rPr>
          <w:rFonts w:ascii="Times New Roman" w:hAnsi="Times New Roman" w:cs="Times New Roman" w:eastAsia="Times New Roman"/>
          <w:sz w:val="89"/>
          <w:szCs w:val="89"/>
        </w:rPr>
      </w:pPr>
      <w:rPr/>
      <w:r>
        <w:rPr>
          <w:rFonts w:ascii="Times New Roman" w:hAnsi="Times New Roman" w:cs="Times New Roman" w:eastAsia="Times New Roman"/>
          <w:sz w:val="89"/>
          <w:szCs w:val="89"/>
          <w:color w:val="42466B"/>
          <w:w w:val="142"/>
          <w:position w:val="-83"/>
        </w:rPr>
        <w:t>(J.</w:t>
      </w:r>
      <w:r>
        <w:rPr>
          <w:rFonts w:ascii="Times New Roman" w:hAnsi="Times New Roman" w:cs="Times New Roman" w:eastAsia="Times New Roman"/>
          <w:sz w:val="89"/>
          <w:szCs w:val="89"/>
          <w:color w:val="42466B"/>
          <w:spacing w:val="-44"/>
          <w:w w:val="142"/>
          <w:position w:val="-83"/>
        </w:rPr>
        <w:t>d</w:t>
      </w:r>
      <w:r>
        <w:rPr>
          <w:rFonts w:ascii="Times New Roman" w:hAnsi="Times New Roman" w:cs="Times New Roman" w:eastAsia="Times New Roman"/>
          <w:sz w:val="89"/>
          <w:szCs w:val="89"/>
          <w:color w:val="575985"/>
          <w:spacing w:val="-76"/>
          <w:w w:val="52"/>
          <w:position w:val="-83"/>
        </w:rPr>
        <w:t>·</w:t>
      </w:r>
      <w:r>
        <w:rPr>
          <w:rFonts w:ascii="Times New Roman" w:hAnsi="Times New Roman" w:cs="Times New Roman" w:eastAsia="Times New Roman"/>
          <w:sz w:val="89"/>
          <w:szCs w:val="89"/>
          <w:color w:val="505252"/>
          <w:spacing w:val="-36"/>
          <w:w w:val="39"/>
          <w:position w:val="-83"/>
        </w:rPr>
        <w:t>c</w:t>
      </w:r>
      <w:r>
        <w:rPr>
          <w:rFonts w:ascii="Times New Roman" w:hAnsi="Times New Roman" w:cs="Times New Roman" w:eastAsia="Times New Roman"/>
          <w:sz w:val="89"/>
          <w:szCs w:val="89"/>
          <w:color w:val="3A3A3A"/>
          <w:spacing w:val="-66"/>
          <w:w w:val="19"/>
          <w:position w:val="-83"/>
        </w:rPr>
        <w:t>t</w:t>
      </w:r>
      <w:r>
        <w:rPr>
          <w:rFonts w:ascii="Times New Roman" w:hAnsi="Times New Roman" w:cs="Times New Roman" w:eastAsia="Times New Roman"/>
          <w:sz w:val="89"/>
          <w:szCs w:val="89"/>
          <w:color w:val="505252"/>
          <w:spacing w:val="0"/>
          <w:w w:val="40"/>
          <w:position w:val="-83"/>
        </w:rPr>
        <w:t>.</w:t>
      </w:r>
      <w:r>
        <w:rPr>
          <w:rFonts w:ascii="Times New Roman" w:hAnsi="Times New Roman" w:cs="Times New Roman" w:eastAsia="Times New Roman"/>
          <w:sz w:val="89"/>
          <w:szCs w:val="89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right="-145"/>
        <w:jc w:val="left"/>
        <w:tabs>
          <w:tab w:pos="1860" w:val="left"/>
        </w:tabs>
        <w:rPr>
          <w:rFonts w:ascii="Arial" w:hAnsi="Arial" w:cs="Arial" w:eastAsia="Arial"/>
          <w:sz w:val="120"/>
          <w:szCs w:val="120"/>
        </w:rPr>
      </w:pPr>
      <w:rPr/>
      <w:r>
        <w:rPr/>
        <w:br w:type="column"/>
      </w:r>
      <w:r>
        <w:rPr>
          <w:rFonts w:ascii="Arial" w:hAnsi="Arial" w:cs="Arial" w:eastAsia="Arial"/>
          <w:sz w:val="10"/>
          <w:szCs w:val="10"/>
          <w:color w:val="898A8C"/>
          <w:spacing w:val="0"/>
          <w:w w:val="157"/>
          <w:i/>
          <w:position w:val="-50"/>
        </w:rPr>
        <w:t>\t'</w:t>
      </w:r>
      <w:r>
        <w:rPr>
          <w:rFonts w:ascii="Arial" w:hAnsi="Arial" w:cs="Arial" w:eastAsia="Arial"/>
          <w:sz w:val="10"/>
          <w:szCs w:val="10"/>
          <w:color w:val="898A8C"/>
          <w:spacing w:val="31"/>
          <w:w w:val="157"/>
          <w:i/>
          <w:position w:val="-50"/>
        </w:rPr>
        <w:t> </w:t>
      </w:r>
      <w:r>
        <w:rPr>
          <w:rFonts w:ascii="Times New Roman" w:hAnsi="Times New Roman" w:cs="Times New Roman" w:eastAsia="Times New Roman"/>
          <w:sz w:val="91"/>
          <w:szCs w:val="91"/>
          <w:color w:val="282828"/>
          <w:spacing w:val="0"/>
          <w:w w:val="40"/>
          <w:i/>
          <w:position w:val="-58"/>
        </w:rPr>
        <w:t>,.</w:t>
      </w:r>
      <w:r>
        <w:rPr>
          <w:rFonts w:ascii="Times New Roman" w:hAnsi="Times New Roman" w:cs="Times New Roman" w:eastAsia="Times New Roman"/>
          <w:sz w:val="91"/>
          <w:szCs w:val="91"/>
          <w:color w:val="282828"/>
          <w:spacing w:val="-155"/>
          <w:w w:val="100"/>
          <w:i/>
          <w:position w:val="-5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72"/>
          <w:position w:val="-50"/>
        </w:rPr>
        <w:t>f;;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72"/>
          <w:position w:val="-5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3"/>
          <w:w w:val="72"/>
          <w:position w:val="-50"/>
        </w:rPr>
        <w:t> </w:t>
      </w:r>
      <w:r>
        <w:rPr>
          <w:rFonts w:ascii="Times New Roman" w:hAnsi="Times New Roman" w:cs="Times New Roman" w:eastAsia="Times New Roman"/>
          <w:sz w:val="91"/>
          <w:szCs w:val="91"/>
          <w:color w:val="A1A1A0"/>
          <w:spacing w:val="-108"/>
          <w:w w:val="46"/>
          <w:i/>
          <w:position w:val="-58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898A8C"/>
          <w:spacing w:val="0"/>
          <w:w w:val="64"/>
          <w:position w:val="-5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898A8C"/>
          <w:spacing w:val="-14"/>
          <w:w w:val="63"/>
          <w:position w:val="-50"/>
        </w:rPr>
        <w:t>;</w:t>
      </w:r>
      <w:r>
        <w:rPr>
          <w:rFonts w:ascii="Times New Roman" w:hAnsi="Times New Roman" w:cs="Times New Roman" w:eastAsia="Times New Roman"/>
          <w:sz w:val="91"/>
          <w:szCs w:val="91"/>
          <w:color w:val="727274"/>
          <w:spacing w:val="-178"/>
          <w:w w:val="28"/>
          <w:i/>
          <w:position w:val="-58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898A8C"/>
          <w:spacing w:val="-178"/>
          <w:w w:val="64"/>
          <w:position w:val="-50"/>
        </w:rPr>
      </w:r>
      <w:r>
        <w:rPr>
          <w:rFonts w:ascii="Times New Roman" w:hAnsi="Times New Roman" w:cs="Times New Roman" w:eastAsia="Times New Roman"/>
          <w:sz w:val="16"/>
          <w:szCs w:val="16"/>
          <w:color w:val="898A8C"/>
          <w:spacing w:val="0"/>
          <w:w w:val="64"/>
          <w:emboss/>
          <w:position w:val="-50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898A8C"/>
          <w:spacing w:val="0"/>
          <w:w w:val="64"/>
          <w:emboss/>
          <w:position w:val="-50"/>
        </w:rPr>
      </w:r>
      <w:r>
        <w:rPr>
          <w:rFonts w:ascii="Times New Roman" w:hAnsi="Times New Roman" w:cs="Times New Roman" w:eastAsia="Times New Roman"/>
          <w:sz w:val="16"/>
          <w:szCs w:val="16"/>
          <w:color w:val="898A8C"/>
          <w:spacing w:val="0"/>
          <w:w w:val="64"/>
          <w:position w:val="-50"/>
        </w:rPr>
      </w:r>
      <w:r>
        <w:rPr>
          <w:rFonts w:ascii="Times New Roman" w:hAnsi="Times New Roman" w:cs="Times New Roman" w:eastAsia="Times New Roman"/>
          <w:sz w:val="16"/>
          <w:szCs w:val="16"/>
          <w:color w:val="898A8C"/>
          <w:spacing w:val="0"/>
          <w:w w:val="64"/>
          <w:position w:val="-5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898A8C"/>
          <w:spacing w:val="0"/>
          <w:w w:val="100"/>
          <w:position w:val="-5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98A8C"/>
          <w:spacing w:val="-3"/>
          <w:w w:val="100"/>
          <w:position w:val="-5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1A1A0"/>
          <w:spacing w:val="0"/>
          <w:w w:val="137"/>
          <w:i/>
          <w:position w:val="-50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A1A1A0"/>
          <w:spacing w:val="-25"/>
          <w:w w:val="137"/>
          <w:i/>
          <w:position w:val="-5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1A1A0"/>
          <w:spacing w:val="0"/>
          <w:w w:val="47"/>
          <w:i/>
          <w:position w:val="-50"/>
        </w:rPr>
        <w:t>'.}'</w:t>
      </w:r>
      <w:r>
        <w:rPr>
          <w:rFonts w:ascii="Times New Roman" w:hAnsi="Times New Roman" w:cs="Times New Roman" w:eastAsia="Times New Roman"/>
          <w:sz w:val="16"/>
          <w:szCs w:val="16"/>
          <w:color w:val="A1A1A0"/>
          <w:spacing w:val="0"/>
          <w:w w:val="47"/>
          <w:i/>
          <w:position w:val="-50"/>
        </w:rPr>
        <w:t>       </w:t>
      </w:r>
      <w:r>
        <w:rPr>
          <w:rFonts w:ascii="Times New Roman" w:hAnsi="Times New Roman" w:cs="Times New Roman" w:eastAsia="Times New Roman"/>
          <w:sz w:val="16"/>
          <w:szCs w:val="16"/>
          <w:color w:val="A1A1A0"/>
          <w:spacing w:val="5"/>
          <w:w w:val="47"/>
          <w:i/>
          <w:position w:val="-50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B8B8B8"/>
          <w:spacing w:val="-14"/>
          <w:w w:val="138"/>
          <w:position w:val="-50"/>
        </w:rPr>
        <w:t>1</w:t>
      </w:r>
      <w:r>
        <w:rPr>
          <w:rFonts w:ascii="Times New Roman" w:hAnsi="Times New Roman" w:cs="Times New Roman" w:eastAsia="Times New Roman"/>
          <w:sz w:val="6"/>
          <w:szCs w:val="6"/>
          <w:color w:val="A1A1A0"/>
          <w:spacing w:val="0"/>
          <w:w w:val="138"/>
          <w:position w:val="-50"/>
        </w:rPr>
        <w:t>"</w:t>
      </w:r>
      <w:r>
        <w:rPr>
          <w:rFonts w:ascii="Times New Roman" w:hAnsi="Times New Roman" w:cs="Times New Roman" w:eastAsia="Times New Roman"/>
          <w:sz w:val="6"/>
          <w:szCs w:val="6"/>
          <w:color w:val="A1A1A0"/>
          <w:spacing w:val="0"/>
          <w:w w:val="138"/>
          <w:position w:val="-50"/>
        </w:rPr>
        <w:t>      </w:t>
      </w:r>
      <w:r>
        <w:rPr>
          <w:rFonts w:ascii="Times New Roman" w:hAnsi="Times New Roman" w:cs="Times New Roman" w:eastAsia="Times New Roman"/>
          <w:sz w:val="6"/>
          <w:szCs w:val="6"/>
          <w:color w:val="A1A1A0"/>
          <w:spacing w:val="9"/>
          <w:w w:val="138"/>
          <w:position w:val="-50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B8B8B8"/>
          <w:spacing w:val="0"/>
          <w:w w:val="100"/>
          <w:position w:val="-50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B8B8B8"/>
          <w:spacing w:val="0"/>
          <w:w w:val="100"/>
          <w:position w:val="-50"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B8B8B8"/>
          <w:spacing w:val="0"/>
          <w:w w:val="100"/>
          <w:position w:val="-50"/>
        </w:rPr>
      </w:r>
      <w:r>
        <w:rPr>
          <w:rFonts w:ascii="Arial" w:hAnsi="Arial" w:cs="Arial" w:eastAsia="Arial"/>
          <w:sz w:val="120"/>
          <w:szCs w:val="120"/>
          <w:color w:val="242D9A"/>
          <w:spacing w:val="0"/>
          <w:w w:val="327"/>
          <w:position w:val="-124"/>
        </w:rPr>
        <w:t>l</w:t>
      </w:r>
      <w:r>
        <w:rPr>
          <w:rFonts w:ascii="Arial" w:hAnsi="Arial" w:cs="Arial" w:eastAsia="Arial"/>
          <w:sz w:val="120"/>
          <w:szCs w:val="1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00"/>
          <w:cols w:num="2" w:equalWidth="0">
            <w:col w:w="5327" w:space="3505"/>
            <w:col w:w="2888"/>
          </w:cols>
        </w:sectPr>
      </w:pPr>
      <w:rPr/>
    </w:p>
    <w:p>
      <w:pPr>
        <w:spacing w:before="0" w:after="0" w:line="224" w:lineRule="exact"/>
        <w:ind w:left="398" w:right="-20"/>
        <w:jc w:val="left"/>
        <w:tabs>
          <w:tab w:pos="8880" w:val="left"/>
          <w:tab w:pos="9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97.250336pt;margin-top:18.524086pt;width:6.30664pt;height:11.840157pt;mso-position-horizontal-relative:page;mso-position-vertical-relative:paragraph;z-index:-16339" coordorigin="9945,370" coordsize="126,237">
            <v:group style="position:absolute;left:9977;top:403;width:62;height:81" coordorigin="9977,403" coordsize="62,81">
              <v:shape style="position:absolute;left:9977;top:403;width:62;height:81" coordorigin="9977,403" coordsize="62,81" path="m10008,483l10008,403e" filled="f" stroked="t" strokeweight="3.20332pt" strokecolor="#EDEDED">
                <v:path arrowok="t"/>
              </v:shape>
            </v:group>
            <v:group style="position:absolute;left:9960;top:448;width:2;height:160" coordorigin="9960,448" coordsize="2,160">
              <v:shape style="position:absolute;left:9960;top:448;width:2;height:160" coordorigin="9960,448" coordsize="0,160" path="m9960,448l9960,607,9960,448xe" filled="t" fillcolor="#ED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509.835022pt;margin-top:20.125746pt;width:1.029pt;height:4.038574pt;mso-position-horizontal-relative:page;mso-position-vertical-relative:paragraph;z-index:-16338" coordorigin="10197,403" coordsize="21,81">
            <v:shape style="position:absolute;left:10197;top:403;width:21;height:81" coordorigin="10197,403" coordsize="21,81" path="m10207,483l10207,403e" filled="f" stroked="t" strokeweight="1.129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tfaiyeci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1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66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282828"/>
          <w:w w:val="89"/>
        </w:rPr>
        <w:t>G</w:t>
      </w:r>
      <w:r>
        <w:rPr>
          <w:rFonts w:ascii="Arial" w:hAnsi="Arial" w:cs="Arial" w:eastAsia="Arial"/>
          <w:sz w:val="17"/>
          <w:szCs w:val="17"/>
          <w:color w:val="282828"/>
          <w:spacing w:val="8"/>
          <w:w w:val="90"/>
        </w:rPr>
        <w:t>r</w:t>
      </w:r>
      <w:r>
        <w:rPr>
          <w:rFonts w:ascii="Arial" w:hAnsi="Arial" w:cs="Arial" w:eastAsia="Arial"/>
          <w:sz w:val="17"/>
          <w:szCs w:val="17"/>
          <w:color w:val="505252"/>
          <w:spacing w:val="0"/>
          <w:w w:val="112"/>
        </w:rPr>
        <w:t>up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69"/>
        <w:jc w:val="left"/>
        <w:tabs>
          <w:tab w:pos="1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Amır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4" w:after="0" w:line="133" w:lineRule="exact"/>
        <w:ind w:left="383" w:right="-20"/>
        <w:jc w:val="left"/>
        <w:tabs>
          <w:tab w:pos="940" w:val="left"/>
          <w:tab w:pos="1520" w:val="left"/>
          <w:tab w:pos="194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6"/>
          <w:szCs w:val="6"/>
          <w:color w:val="A1A1A0"/>
          <w:spacing w:val="0"/>
          <w:w w:val="190"/>
          <w:i/>
          <w:position w:val="-1"/>
        </w:rPr>
        <w:t>(</w:t>
      </w:r>
      <w:r>
        <w:rPr>
          <w:rFonts w:ascii="Arial" w:hAnsi="Arial" w:cs="Arial" w:eastAsia="Arial"/>
          <w:sz w:val="6"/>
          <w:szCs w:val="6"/>
          <w:color w:val="A1A1A0"/>
          <w:spacing w:val="0"/>
          <w:w w:val="190"/>
          <w:i/>
          <w:position w:val="-1"/>
        </w:rPr>
        <w:t>'....</w:t>
      </w:r>
      <w:r>
        <w:rPr>
          <w:rFonts w:ascii="Arial" w:hAnsi="Arial" w:cs="Arial" w:eastAsia="Arial"/>
          <w:sz w:val="6"/>
          <w:szCs w:val="6"/>
          <w:color w:val="A1A1A0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6"/>
          <w:szCs w:val="6"/>
          <w:color w:val="A1A1A0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6"/>
          <w:szCs w:val="6"/>
          <w:color w:val="282828"/>
          <w:spacing w:val="0"/>
          <w:w w:val="190"/>
          <w:position w:val="-1"/>
        </w:rPr>
        <w:t>.</w:t>
      </w:r>
      <w:r>
        <w:rPr>
          <w:rFonts w:ascii="Arial" w:hAnsi="Arial" w:cs="Arial" w:eastAsia="Arial"/>
          <w:sz w:val="6"/>
          <w:szCs w:val="6"/>
          <w:color w:val="282828"/>
          <w:spacing w:val="0"/>
          <w:w w:val="190"/>
          <w:position w:val="-1"/>
        </w:rPr>
        <w:t>  </w:t>
      </w:r>
      <w:r>
        <w:rPr>
          <w:rFonts w:ascii="Arial" w:hAnsi="Arial" w:cs="Arial" w:eastAsia="Arial"/>
          <w:sz w:val="6"/>
          <w:szCs w:val="6"/>
          <w:color w:val="282828"/>
          <w:spacing w:val="3"/>
          <w:w w:val="190"/>
          <w:position w:val="-1"/>
        </w:rPr>
        <w:t> </w:t>
      </w:r>
      <w:r>
        <w:rPr>
          <w:rFonts w:ascii="Arial" w:hAnsi="Arial" w:cs="Arial" w:eastAsia="Arial"/>
          <w:sz w:val="6"/>
          <w:szCs w:val="6"/>
          <w:color w:val="727274"/>
          <w:spacing w:val="0"/>
          <w:w w:val="190"/>
          <w:b/>
          <w:bCs/>
          <w:position w:val="-1"/>
        </w:rPr>
        <w:t>h</w:t>
      </w:r>
      <w:r>
        <w:rPr>
          <w:rFonts w:ascii="Arial" w:hAnsi="Arial" w:cs="Arial" w:eastAsia="Arial"/>
          <w:sz w:val="6"/>
          <w:szCs w:val="6"/>
          <w:color w:val="727274"/>
          <w:spacing w:val="18"/>
          <w:w w:val="19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1A1A0"/>
          <w:spacing w:val="0"/>
          <w:w w:val="148"/>
          <w:b/>
          <w:bCs/>
          <w:i/>
          <w:position w:val="-1"/>
        </w:rPr>
        <w:t>ı</w:t>
      </w:r>
      <w:r>
        <w:rPr>
          <w:rFonts w:ascii="Times New Roman" w:hAnsi="Times New Roman" w:cs="Times New Roman" w:eastAsia="Times New Roman"/>
          <w:sz w:val="12"/>
          <w:szCs w:val="12"/>
          <w:color w:val="A1A1A0"/>
          <w:spacing w:val="0"/>
          <w:w w:val="100"/>
          <w:b/>
          <w:bCs/>
          <w:i/>
          <w:position w:val="-1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A1A1A0"/>
          <w:spacing w:val="0"/>
          <w:w w:val="100"/>
          <w:b/>
          <w:bCs/>
          <w:i/>
          <w:position w:val="-1"/>
        </w:rPr>
      </w:r>
      <w:r>
        <w:rPr>
          <w:rFonts w:ascii="Times New Roman" w:hAnsi="Times New Roman" w:cs="Times New Roman" w:eastAsia="Times New Roman"/>
          <w:sz w:val="12"/>
          <w:szCs w:val="12"/>
          <w:color w:val="898A8C"/>
          <w:spacing w:val="0"/>
          <w:w w:val="74"/>
          <w:i/>
          <w:position w:val="-1"/>
        </w:rPr>
        <w:t>..</w:t>
      </w:r>
      <w:r>
        <w:rPr>
          <w:rFonts w:ascii="Times New Roman" w:hAnsi="Times New Roman" w:cs="Times New Roman" w:eastAsia="Times New Roman"/>
          <w:sz w:val="12"/>
          <w:szCs w:val="12"/>
          <w:color w:val="898A8C"/>
          <w:spacing w:val="-3"/>
          <w:w w:val="74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282828"/>
          <w:spacing w:val="0"/>
          <w:w w:val="74"/>
          <w:position w:val="-1"/>
        </w:rPr>
        <w:t>··</w:t>
      </w:r>
      <w:r>
        <w:rPr>
          <w:rFonts w:ascii="Times New Roman" w:hAnsi="Times New Roman" w:cs="Times New Roman" w:eastAsia="Times New Roman"/>
          <w:sz w:val="12"/>
          <w:szCs w:val="12"/>
          <w:color w:val="282828"/>
          <w:spacing w:val="0"/>
          <w:w w:val="74"/>
          <w:position w:val="-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282828"/>
          <w:spacing w:val="0"/>
          <w:w w:val="74"/>
          <w:position w:val="-1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282828"/>
          <w:spacing w:val="-22"/>
          <w:w w:val="74"/>
          <w:position w:val="-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28282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2"/>
          <w:szCs w:val="12"/>
          <w:color w:val="B8B8B8"/>
          <w:spacing w:val="0"/>
          <w:w w:val="61"/>
          <w:position w:val="-1"/>
        </w:rPr>
        <w:t>\</w:t>
      </w:r>
      <w:r>
        <w:rPr>
          <w:rFonts w:ascii="Times New Roman" w:hAnsi="Times New Roman" w:cs="Times New Roman" w:eastAsia="Times New Roman"/>
          <w:sz w:val="12"/>
          <w:szCs w:val="12"/>
          <w:color w:val="B8B8B8"/>
          <w:spacing w:val="5"/>
          <w:w w:val="62"/>
          <w:position w:val="-1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B8B8B8"/>
          <w:spacing w:val="0"/>
          <w:w w:val="84"/>
          <w:position w:val="-1"/>
        </w:rPr>
        <w:t>....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44" w:lineRule="exact"/>
        <w:ind w:left="268" w:right="-20"/>
        <w:jc w:val="left"/>
        <w:tabs>
          <w:tab w:pos="170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8.959229pt;margin-top:9.317640pt;width:21.125666pt;height:27.967286pt;mso-position-horizontal-relative:page;mso-position-vertical-relative:paragraph;z-index:-16345" type="#_x0000_t202" filled="f" stroked="f">
            <v:textbox inset="0,0,0,0">
              <w:txbxContent>
                <w:p>
                  <w:pPr>
                    <w:spacing w:before="10" w:after="0" w:line="240" w:lineRule="auto"/>
                    <w:ind w:left="17" w:right="-78"/>
                    <w:jc w:val="left"/>
                    <w:rPr>
                      <w:rFonts w:ascii="Times New Roman" w:hAnsi="Times New Roman" w:cs="Times New Roman" w:eastAsia="Times New Roman"/>
                      <w:sz w:val="25"/>
                      <w:szCs w:val="2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727274"/>
                      <w:spacing w:val="-31"/>
                      <w:w w:val="108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505252"/>
                      <w:spacing w:val="0"/>
                      <w:w w:val="75"/>
                    </w:rPr>
                    <w:t>van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505252"/>
                      <w:spacing w:val="0"/>
                      <w:w w:val="76"/>
                    </w:rPr>
                    <w:t>g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29.105011pt;margin-top:-6.124379pt;width:18.642702pt;height:65.474347pt;mso-position-horizontal-relative:page;mso-position-vertical-relative:paragraph;z-index:-16337" coordorigin="8582,-122" coordsize="373,1309">
            <v:group style="position:absolute;left:8741;top:-41;width:174;height:2" coordorigin="8741,-41" coordsize="174,2">
              <v:shape style="position:absolute;left:8741;top:-41;width:174;height:2" coordorigin="8741,-41" coordsize="174,0" path="m8741,-41l8914,-41e" filled="f" stroked="t" strokeweight="4.066797pt" strokecolor="#EDEDED">
                <v:path arrowok="t"/>
              </v:shape>
            </v:group>
            <v:group style="position:absolute;left:8648;top:-79;width:2;height:197" coordorigin="8648,-79" coordsize="2,197">
              <v:shape style="position:absolute;left:8648;top:-79;width:2;height:197" coordorigin="8648,-79" coordsize="0,197" path="m8648,118l8648,-79e" filled="f" stroked="t" strokeweight="4.3957pt" strokecolor="#EDEDED">
                <v:path arrowok="t"/>
              </v:shape>
            </v:group>
            <v:group style="position:absolute;left:8582;top:118;width:120;height:409" coordorigin="8582,118" coordsize="120,409">
              <v:shape style="position:absolute;left:8582;top:118;width:120;height:409" coordorigin="8582,118" coordsize="120,409" path="m8582,118l8703,118,8703,528,8582,528,8582,118e" filled="t" fillcolor="#EDEDED" stroked="f">
                <v:path arrowok="t"/>
                <v:fill/>
              </v:shape>
            </v:group>
            <v:group style="position:absolute;left:8635;top:461;width:2;height:300" coordorigin="8635,461" coordsize="2,300">
              <v:shape style="position:absolute;left:8635;top:461;width:2;height:300" coordorigin="8635,461" coordsize="0,300" path="m8635,761l8635,461e" filled="f" stroked="t" strokeweight="3.78687pt" strokecolor="#EDEDED">
                <v:path arrowok="t"/>
              </v:shape>
            </v:group>
            <v:group style="position:absolute;left:8639;top:597;width:201;height:337" coordorigin="8639,597" coordsize="201,337">
              <v:shape style="position:absolute;left:8639;top:597;width:201;height:337" coordorigin="8639,597" coordsize="201,337" path="m8639,597l8841,597,8841,934,8639,934,8639,597e" filled="t" fillcolor="#EDEDED" stroked="f">
                <v:path arrowok="t"/>
                <v:fill/>
              </v:shape>
            </v:group>
            <v:group style="position:absolute;left:8667;top:829;width:2;height:164" coordorigin="8667,829" coordsize="2,164">
              <v:shape style="position:absolute;left:8667;top:829;width:2;height:164" coordorigin="8667,829" coordsize="0,164" path="m8667,829l8667,992,8667,829xe" filled="t" fillcolor="#EDEDED" stroked="f">
                <v:path arrowok="t"/>
                <v:fill/>
              </v:shape>
            </v:group>
            <v:group style="position:absolute;left:8716;top:914;width:118;height:177" coordorigin="8716,914" coordsize="118,177">
              <v:shape style="position:absolute;left:8716;top:914;width:118;height:177" coordorigin="8716,914" coordsize="118,177" path="m8716,914l8834,914,8834,1092,8716,1092,8716,914e" filled="t" fillcolor="#EDEDED" stroked="f">
                <v:path arrowok="t"/>
                <v:fill/>
              </v:shape>
            </v:group>
            <v:group style="position:absolute;left:8855;top:1022;width:2;height:136" coordorigin="8855,1022" coordsize="2,136">
              <v:shape style="position:absolute;left:8855;top:1022;width:2;height:136" coordorigin="8855,1022" coordsize="0,136" path="m8855,1159l8855,1022e" filled="f" stroked="t" strokeweight="2.836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15.754028pt;margin-top:-7.288873pt;width:11.384pt;height:44.986618pt;mso-position-horizontal-relative:page;mso-position-vertical-relative:paragraph;z-index:-16336" coordorigin="10315,-146" coordsize="228,900">
            <v:group style="position:absolute;left:10315;top:-146;width:156;height:162" coordorigin="10315,-146" coordsize="156,162">
              <v:shape style="position:absolute;left:10315;top:-146;width:156;height:162" coordorigin="10315,-146" coordsize="156,162" path="m10315,-146l10471,-146,10471,16,10315,16,10315,-146e" filled="t" fillcolor="#EDEDED" stroked="f">
                <v:path arrowok="t"/>
                <v:fill/>
              </v:shape>
            </v:group>
            <v:group style="position:absolute;left:10440;top:-22;width:2;height:337" coordorigin="10440,-22" coordsize="2,337">
              <v:shape style="position:absolute;left:10440;top:-22;width:2;height:337" coordorigin="10440,-22" coordsize="0,337" path="m10440,315l10440,-22e" filled="f" stroked="t" strokeweight="2.766125pt" strokecolor="#EDEDED">
                <v:path arrowok="t"/>
              </v:shape>
            </v:group>
            <v:group style="position:absolute;left:10489;top:170;width:2;height:337" coordorigin="10489,170" coordsize="2,337">
              <v:shape style="position:absolute;left:10489;top:170;width:2;height:337" coordorigin="10489,170" coordsize="0,337" path="m10489,507l10489,170e" filled="f" stroked="t" strokeweight="4.53125pt" strokecolor="#EDEDED">
                <v:path arrowok="t"/>
              </v:shape>
            </v:group>
            <v:group style="position:absolute;left:10505;top:280;width:2;height:437" coordorigin="10505,280" coordsize="2,437">
              <v:shape style="position:absolute;left:10505;top:280;width:2;height:437" coordorigin="10505,280" coordsize="0,437" path="m10505,716l10505,280e" filled="f" stroked="t" strokeweight="3.748pt" strokecolor="#EDEDED">
                <v:path arrowok="t"/>
              </v:shape>
            </v:group>
            <v:group style="position:absolute;left:10459;top:492;width:2;height:256" coordorigin="10459,492" coordsize="2,256">
              <v:shape style="position:absolute;left:10459;top:492;width:2;height:256" coordorigin="10459,492" coordsize="0,256" path="m10459,492l10459,748,10459,492xe" filled="t" fillcolor="#ED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92.805511pt;margin-top:7.09636pt;width:9.29575pt;height:48.715668pt;mso-position-horizontal-relative:page;mso-position-vertical-relative:paragraph;z-index:-16335" coordorigin="9856,142" coordsize="186,974">
            <v:group style="position:absolute;left:9937;top:170;width:2;height:337" coordorigin="9937,170" coordsize="2,337">
              <v:shape style="position:absolute;left:9937;top:170;width:2;height:337" coordorigin="9937,170" coordsize="0,337" path="m9937,507l9937,170e" filled="f" stroked="t" strokeweight="2.835375pt" strokecolor="#EDEDED">
                <v:path arrowok="t"/>
              </v:shape>
            </v:group>
            <v:group style="position:absolute;left:9904;top:492;width:2;height:256" coordorigin="9904,492" coordsize="2,256">
              <v:shape style="position:absolute;left:9904;top:492;width:2;height:256" coordorigin="9904,492" coordsize="0,256" path="m9904,748l9904,492e" filled="f" stroked="t" strokeweight="3.995pt" strokecolor="#EDEDED">
                <v:path arrowok="t"/>
              </v:shape>
            </v:group>
            <v:group style="position:absolute;left:9923;top:597;width:119;height:337" coordorigin="9923,597" coordsize="119,337">
              <v:shape style="position:absolute;left:9923;top:597;width:119;height:337" coordorigin="9923,597" coordsize="119,337" path="m9923,597l10042,597,10042,934,9923,934,9923,597e" filled="t" fillcolor="#EDEDED" stroked="f">
                <v:path arrowok="t"/>
                <v:fill/>
              </v:shape>
            </v:group>
            <v:group style="position:absolute;left:9886;top:829;width:2;height:164" coordorigin="9886,829" coordsize="2,164">
              <v:shape style="position:absolute;left:9886;top:829;width:2;height:164" coordorigin="9886,829" coordsize="0,164" path="m9886,992l9886,829e" filled="f" stroked="t" strokeweight="1.465pt" strokecolor="#EDEDED">
                <v:path arrowok="t"/>
              </v:shape>
            </v:group>
            <v:group style="position:absolute;left:9881;top:914;width:2;height:177" coordorigin="9881,914" coordsize="2,177">
              <v:shape style="position:absolute;left:9881;top:914;width:2;height:177" coordorigin="9881,914" coordsize="0,177" path="m9881,1092l9881,914e" filled="f" stroked="t" strokeweight="2.466pt" strokecolor="#EDEDED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30"/>
          <w:szCs w:val="30"/>
          <w:color w:val="A1A1A0"/>
          <w:w w:val="40"/>
          <w:b/>
          <w:bCs/>
          <w:position w:val="-4"/>
        </w:rPr>
        <w:t>;</w:t>
      </w:r>
      <w:r>
        <w:rPr>
          <w:rFonts w:ascii="Arial" w:hAnsi="Arial" w:cs="Arial" w:eastAsia="Arial"/>
          <w:sz w:val="30"/>
          <w:szCs w:val="30"/>
          <w:color w:val="A1A1A0"/>
          <w:spacing w:val="-68"/>
          <w:w w:val="40"/>
          <w:b/>
          <w:bCs/>
          <w:position w:val="-4"/>
        </w:rPr>
        <w:t>·</w:t>
      </w:r>
      <w:r>
        <w:rPr>
          <w:rFonts w:ascii="Arial" w:hAnsi="Arial" w:cs="Arial" w:eastAsia="Arial"/>
          <w:sz w:val="30"/>
          <w:szCs w:val="30"/>
          <w:color w:val="505252"/>
          <w:spacing w:val="0"/>
          <w:w w:val="139"/>
          <w:b/>
          <w:bCs/>
          <w:position w:val="-4"/>
        </w:rPr>
        <w:t>ilitJ</w:t>
      </w:r>
      <w:r>
        <w:rPr>
          <w:rFonts w:ascii="Arial" w:hAnsi="Arial" w:cs="Arial" w:eastAsia="Arial"/>
          <w:sz w:val="30"/>
          <w:szCs w:val="30"/>
          <w:color w:val="505252"/>
          <w:spacing w:val="-13"/>
          <w:w w:val="140"/>
          <w:b/>
          <w:bCs/>
          <w:position w:val="-4"/>
        </w:rPr>
        <w:t>t</w:t>
      </w:r>
      <w:r>
        <w:rPr>
          <w:rFonts w:ascii="Arial" w:hAnsi="Arial" w:cs="Arial" w:eastAsia="Arial"/>
          <w:sz w:val="30"/>
          <w:szCs w:val="30"/>
          <w:color w:val="A1A1A0"/>
          <w:spacing w:val="-58"/>
          <w:w w:val="93"/>
          <w:b/>
          <w:bCs/>
          <w:position w:val="-4"/>
        </w:rPr>
        <w:t>:</w:t>
      </w:r>
      <w:r>
        <w:rPr>
          <w:rFonts w:ascii="Arial" w:hAnsi="Arial" w:cs="Arial" w:eastAsia="Arial"/>
          <w:sz w:val="30"/>
          <w:szCs w:val="30"/>
          <w:color w:val="727274"/>
          <w:spacing w:val="-55"/>
          <w:w w:val="70"/>
          <w:b/>
          <w:bCs/>
          <w:position w:val="-4"/>
        </w:rPr>
        <w:t>·</w:t>
      </w:r>
      <w:r>
        <w:rPr>
          <w:rFonts w:ascii="Arial" w:hAnsi="Arial" w:cs="Arial" w:eastAsia="Arial"/>
          <w:sz w:val="30"/>
          <w:szCs w:val="30"/>
          <w:color w:val="B8B8B8"/>
          <w:spacing w:val="0"/>
          <w:w w:val="46"/>
          <w:b/>
          <w:bCs/>
          <w:position w:val="-4"/>
        </w:rPr>
        <w:t>.</w:t>
      </w:r>
      <w:r>
        <w:rPr>
          <w:rFonts w:ascii="Arial" w:hAnsi="Arial" w:cs="Arial" w:eastAsia="Arial"/>
          <w:sz w:val="30"/>
          <w:szCs w:val="30"/>
          <w:color w:val="B8B8B8"/>
          <w:spacing w:val="0"/>
          <w:w w:val="100"/>
          <w:b/>
          <w:bCs/>
          <w:position w:val="-4"/>
        </w:rPr>
        <w:tab/>
      </w:r>
      <w:r>
        <w:rPr>
          <w:rFonts w:ascii="Arial" w:hAnsi="Arial" w:cs="Arial" w:eastAsia="Arial"/>
          <w:sz w:val="30"/>
          <w:szCs w:val="30"/>
          <w:color w:val="B8B8B8"/>
          <w:spacing w:val="0"/>
          <w:w w:val="100"/>
          <w:b/>
          <w:bCs/>
          <w:position w:val="-4"/>
        </w:rPr>
      </w:r>
      <w:r>
        <w:rPr>
          <w:rFonts w:ascii="Times New Roman" w:hAnsi="Times New Roman" w:cs="Times New Roman" w:eastAsia="Times New Roman"/>
          <w:sz w:val="25"/>
          <w:szCs w:val="25"/>
          <w:color w:val="282828"/>
          <w:spacing w:val="-10"/>
          <w:w w:val="131"/>
          <w:position w:val="-4"/>
        </w:rPr>
        <w:t>S</w:t>
      </w:r>
      <w:r>
        <w:rPr>
          <w:rFonts w:ascii="Times New Roman" w:hAnsi="Times New Roman" w:cs="Times New Roman" w:eastAsia="Times New Roman"/>
          <w:sz w:val="25"/>
          <w:szCs w:val="25"/>
          <w:color w:val="505252"/>
          <w:spacing w:val="-20"/>
          <w:w w:val="114"/>
          <w:position w:val="-4"/>
        </w:rPr>
        <w:t>U</w:t>
      </w:r>
      <w:r>
        <w:rPr>
          <w:rFonts w:ascii="Times New Roman" w:hAnsi="Times New Roman" w:cs="Times New Roman" w:eastAsia="Times New Roman"/>
          <w:sz w:val="25"/>
          <w:szCs w:val="25"/>
          <w:color w:val="A1A1A0"/>
          <w:spacing w:val="-4"/>
          <w:w w:val="76"/>
          <w:position w:val="-4"/>
        </w:rPr>
        <w:t>i</w:t>
      </w:r>
      <w:r>
        <w:rPr>
          <w:rFonts w:ascii="Times New Roman" w:hAnsi="Times New Roman" w:cs="Times New Roman" w:eastAsia="Times New Roman"/>
          <w:sz w:val="25"/>
          <w:szCs w:val="25"/>
          <w:color w:val="505252"/>
          <w:spacing w:val="0"/>
          <w:w w:val="104"/>
          <w:position w:val="-4"/>
        </w:rPr>
        <w:t>N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left="206" w:right="1094"/>
        <w:jc w:val="center"/>
        <w:tabs>
          <w:tab w:pos="1520" w:val="left"/>
          <w:tab w:pos="206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4.798859pt;margin-top:1.796552pt;width:77.985156pt;height:20.5pt;mso-position-horizontal-relative:page;mso-position-vertical-relative:paragraph;z-index:-16325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2"/>
                    <w:jc w:val="left"/>
                    <w:tabs>
                      <w:tab w:pos="620" w:val="left"/>
                      <w:tab w:pos="1140" w:val="left"/>
                    </w:tabs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505252"/>
                      <w:w w:val="130"/>
                      <w:i/>
                    </w:rPr>
                    <w:t>f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505252"/>
                      <w:spacing w:val="-84"/>
                      <w:w w:val="100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505252"/>
                      <w:spacing w:val="0"/>
                      <w:w w:val="130"/>
                      <w:i/>
                    </w:rPr>
                    <w:t>\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505252"/>
                      <w:spacing w:val="-81"/>
                      <w:w w:val="100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A1A1A0"/>
                      <w:spacing w:val="0"/>
                      <w:w w:val="70"/>
                      <w:i/>
                    </w:rPr>
                    <w:t>,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A1A1A0"/>
                      <w:spacing w:val="-73"/>
                      <w:w w:val="70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A1A1A0"/>
                      <w:spacing w:val="0"/>
                      <w:w w:val="100"/>
                      <w:i/>
                    </w:rPr>
                    <w:tab/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A1A1A0"/>
                      <w:spacing w:val="0"/>
                      <w:w w:val="100"/>
                      <w:i/>
                    </w:rPr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A1A1A0"/>
                      <w:spacing w:val="0"/>
                      <w:w w:val="70"/>
                    </w:rPr>
                    <w:t>,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A1A1A0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A1A1A0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727274"/>
                      <w:spacing w:val="21"/>
                      <w:w w:val="116"/>
                    </w:rPr>
                    <w:t>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727274"/>
                      <w:spacing w:val="-33"/>
                      <w:w w:val="150"/>
                    </w:rPr>
                    <w:t>·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A1A1A0"/>
                      <w:spacing w:val="-4"/>
                      <w:w w:val="119"/>
                    </w:rPr>
                    <w:t>'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505252"/>
                      <w:spacing w:val="0"/>
                      <w:w w:val="57"/>
                    </w:rPr>
                    <w:t>v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0"/>
          <w:szCs w:val="30"/>
          <w:color w:val="A1A1A0"/>
          <w:w w:val="144"/>
          <w:position w:val="1"/>
        </w:rPr>
        <w:t>ı</w:t>
      </w:r>
      <w:r>
        <w:rPr>
          <w:rFonts w:ascii="Arial" w:hAnsi="Arial" w:cs="Arial" w:eastAsia="Arial"/>
          <w:sz w:val="30"/>
          <w:szCs w:val="30"/>
          <w:color w:val="A1A1A0"/>
          <w:spacing w:val="-55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71"/>
          <w:position w:val="1"/>
        </w:rPr>
        <w:t>':'1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71"/>
          <w:position w:val="1"/>
        </w:rPr>
        <w:t>   </w:t>
      </w:r>
      <w:r>
        <w:rPr>
          <w:rFonts w:ascii="Arial" w:hAnsi="Arial" w:cs="Arial" w:eastAsia="Arial"/>
          <w:sz w:val="23"/>
          <w:szCs w:val="23"/>
          <w:color w:val="3A3A3A"/>
          <w:spacing w:val="6"/>
          <w:w w:val="71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505252"/>
          <w:spacing w:val="4"/>
          <w:w w:val="83"/>
          <w:position w:val="1"/>
        </w:rPr>
        <w:t>·</w:t>
      </w:r>
      <w:r>
        <w:rPr>
          <w:rFonts w:ascii="Arial" w:hAnsi="Arial" w:cs="Arial" w:eastAsia="Arial"/>
          <w:sz w:val="23"/>
          <w:szCs w:val="23"/>
          <w:color w:val="727274"/>
          <w:spacing w:val="0"/>
          <w:w w:val="63"/>
          <w:position w:val="1"/>
        </w:rPr>
        <w:t>·</w:t>
      </w:r>
      <w:r>
        <w:rPr>
          <w:rFonts w:ascii="Arial" w:hAnsi="Arial" w:cs="Arial" w:eastAsia="Arial"/>
          <w:sz w:val="23"/>
          <w:szCs w:val="23"/>
          <w:color w:val="727274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A1A1A0"/>
          <w:spacing w:val="-32"/>
          <w:w w:val="100"/>
          <w:position w:val="1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727274"/>
          <w:spacing w:val="0"/>
          <w:w w:val="100"/>
          <w:position w:val="1"/>
        </w:rPr>
        <w:t>'</w:t>
      </w:r>
      <w:r>
        <w:rPr>
          <w:rFonts w:ascii="Times New Roman" w:hAnsi="Times New Roman" w:cs="Times New Roman" w:eastAsia="Times New Roman"/>
          <w:sz w:val="25"/>
          <w:szCs w:val="25"/>
          <w:color w:val="72727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72727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5"/>
          <w:szCs w:val="25"/>
          <w:color w:val="A1A1A0"/>
          <w:spacing w:val="0"/>
          <w:w w:val="78"/>
          <w:position w:val="1"/>
        </w:rPr>
        <w:t>;</w:t>
      </w:r>
      <w:r>
        <w:rPr>
          <w:rFonts w:ascii="Times New Roman" w:hAnsi="Times New Roman" w:cs="Times New Roman" w:eastAsia="Times New Roman"/>
          <w:sz w:val="25"/>
          <w:szCs w:val="25"/>
          <w:color w:val="A1A1A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A1A1A0"/>
          <w:spacing w:val="-5"/>
          <w:w w:val="51"/>
          <w:position w:val="1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A1A1A0"/>
          <w:spacing w:val="0"/>
          <w:w w:val="51"/>
          <w:position w:val="1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-36" w:right="1172"/>
        <w:jc w:val="center"/>
        <w:tabs>
          <w:tab w:pos="1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1.972504pt;margin-top:2.13688pt;width:10.853048pt;height:19.877413pt;mso-position-horizontal-relative:page;mso-position-vertical-relative:paragraph;z-index:-16344" type="#_x0000_t202" filled="f" stroked="f">
            <v:textbox inset="0,0,0,0">
              <w:txbxContent>
                <w:p>
                  <w:pPr>
                    <w:spacing w:before="0" w:after="0" w:line="194" w:lineRule="exact"/>
                    <w:ind w:left="68"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A3A3A"/>
                      <w:spacing w:val="0"/>
                      <w:w w:val="100"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6.626953pt;margin-top:2.13688pt;width:6.997571pt;height:19.877413pt;mso-position-horizontal-relative:page;mso-position-vertical-relative:paragraph;z-index:-16343" type="#_x0000_t202" filled="f" stroked="f">
            <v:textbox inset="0,0,0,0">
              <w:txbxContent>
                <w:p>
                  <w:pPr>
                    <w:spacing w:before="0" w:after="0" w:line="194" w:lineRule="exact"/>
                    <w:ind w:right="-20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05252"/>
                      <w:spacing w:val="0"/>
                      <w:w w:val="54"/>
                    </w:rPr>
                    <w:t>!!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47.623138pt;margin-top:5.186901pt;width:.1pt;height:16.827393pt;mso-position-horizontal-relative:page;mso-position-vertical-relative:paragraph;z-index:-16334" coordorigin="8952,104" coordsize="2,337">
            <v:shape style="position:absolute;left:8952;top:104;width:2;height:337" coordorigin="8952,104" coordsize="0,337" path="m8952,440l8952,104e" filled="f" stroked="t" strokeweight="2.88125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9"/>
          <w:szCs w:val="9"/>
          <w:color w:val="898A8C"/>
          <w:spacing w:val="-73"/>
          <w:w w:val="424"/>
          <w:position w:val="4"/>
        </w:rPr>
        <w:t>'</w:t>
      </w:r>
      <w:r>
        <w:rPr>
          <w:rFonts w:ascii="Arial" w:hAnsi="Arial" w:cs="Arial" w:eastAsia="Arial"/>
          <w:sz w:val="22"/>
          <w:szCs w:val="22"/>
          <w:color w:val="A1A1A0"/>
          <w:spacing w:val="0"/>
          <w:w w:val="120"/>
          <w:position w:val="-3"/>
        </w:rPr>
        <w:t>t</w:t>
      </w:r>
      <w:r>
        <w:rPr>
          <w:rFonts w:ascii="Arial" w:hAnsi="Arial" w:cs="Arial" w:eastAsia="Arial"/>
          <w:sz w:val="22"/>
          <w:szCs w:val="22"/>
          <w:color w:val="A1A1A0"/>
          <w:spacing w:val="-10"/>
          <w:w w:val="100"/>
          <w:position w:val="-3"/>
        </w:rPr>
        <w:t> </w:t>
      </w:r>
      <w:r>
        <w:rPr>
          <w:rFonts w:ascii="Arial" w:hAnsi="Arial" w:cs="Arial" w:eastAsia="Arial"/>
          <w:sz w:val="9"/>
          <w:szCs w:val="9"/>
          <w:color w:val="282828"/>
          <w:spacing w:val="1"/>
          <w:w w:val="203"/>
          <w:position w:val="4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  <w:position w:val="-3"/>
        </w:rPr>
        <w:t>t!dJ,tii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0"/>
          <w:w w:val="87"/>
          <w:position w:val="-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B8B8B8"/>
          <w:spacing w:val="0"/>
          <w:w w:val="69"/>
          <w:position w:val="-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B8B8B8"/>
          <w:spacing w:val="-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53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17"/>
          <w:w w:val="5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3"/>
          <w:w w:val="132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6"/>
          <w:position w:val="-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4"/>
          <w:position w:val="-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1"/>
          <w:w w:val="93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A1A1A0"/>
          <w:spacing w:val="0"/>
          <w:w w:val="164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A1A1A0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A1A1A0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6"/>
          <w:position w:val="-3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296" w:right="-20"/>
        <w:jc w:val="left"/>
        <w:tabs>
          <w:tab w:pos="980" w:val="left"/>
          <w:tab w:pos="156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v:group style="position:absolute;margin-left:460.766296pt;margin-top:6.878332pt;width:.1pt;height:7.933594pt;mso-position-horizontal-relative:page;mso-position-vertical-relative:paragraph;z-index:-16333" coordorigin="9215,138" coordsize="2,159">
            <v:shape style="position:absolute;left:9215;top:138;width:2;height:159" coordorigin="9215,138" coordsize="0,159" path="m9215,296l9215,138e" filled="f" stroked="t" strokeweight="3.24352pt" strokecolor="#EDEDED">
              <v:path arrowok="t"/>
            </v:shape>
          </v:group>
          <w10:wrap type="none"/>
        </w:pict>
      </w:r>
      <w:r>
        <w:rPr/>
        <w:pict>
          <v:group style="position:absolute;margin-left:507.033905pt;margin-top:10.906604pt;width:.1pt;height:8.867676pt;mso-position-horizontal-relative:page;mso-position-vertical-relative:paragraph;z-index:-16331" coordorigin="10141,218" coordsize="2,177">
            <v:shape style="position:absolute;left:10141;top:218;width:2;height:177" coordorigin="10141,218" coordsize="0,177" path="m10141,395l10141,218e" filled="f" stroked="t" strokeweight="3.05581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5"/>
          <w:szCs w:val="25"/>
          <w:color w:val="A1A1A0"/>
          <w:w w:val="75"/>
          <w:position w:val="-1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A1A1A0"/>
          <w:spacing w:val="-27"/>
          <w:w w:val="75"/>
          <w:position w:val="-1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898A8C"/>
          <w:spacing w:val="0"/>
          <w:w w:val="56"/>
          <w:position w:val="-1"/>
        </w:rPr>
        <w:t>;.</w:t>
      </w:r>
      <w:r>
        <w:rPr>
          <w:rFonts w:ascii="Times New Roman" w:hAnsi="Times New Roman" w:cs="Times New Roman" w:eastAsia="Times New Roman"/>
          <w:sz w:val="25"/>
          <w:szCs w:val="25"/>
          <w:color w:val="898A8C"/>
          <w:spacing w:val="-9"/>
          <w:w w:val="56"/>
          <w:position w:val="-1"/>
        </w:rPr>
        <w:t>ı</w:t>
      </w:r>
      <w:r>
        <w:rPr>
          <w:rFonts w:ascii="Times New Roman" w:hAnsi="Times New Roman" w:cs="Times New Roman" w:eastAsia="Times New Roman"/>
          <w:sz w:val="25"/>
          <w:szCs w:val="25"/>
          <w:color w:val="B8B8B8"/>
          <w:spacing w:val="0"/>
          <w:w w:val="89"/>
          <w:position w:val="-1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B8B8B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B8B8B8"/>
          <w:spacing w:val="-36"/>
          <w:w w:val="132"/>
          <w:position w:val="-1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A1A1A0"/>
          <w:spacing w:val="0"/>
          <w:w w:val="132"/>
          <w:position w:val="-1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A1A1A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A1A1A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5"/>
          <w:szCs w:val="25"/>
          <w:color w:val="B8B8B8"/>
          <w:spacing w:val="0"/>
          <w:w w:val="64"/>
          <w:position w:val="-1"/>
        </w:rPr>
        <w:t>.,,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78" w:lineRule="exact"/>
        <w:ind w:left="584" w:right="1749"/>
        <w:jc w:val="center"/>
        <w:tabs>
          <w:tab w:pos="148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pict>
          <v:group style="position:absolute;margin-left:480.2005pt;margin-top:1.521933pt;width:7.71975pt;height:8.867676pt;mso-position-horizontal-relative:page;mso-position-vertical-relative:paragraph;z-index:-16332" coordorigin="9604,30" coordsize="154,177">
            <v:shape style="position:absolute;left:9604;top:30;width:154;height:177" coordorigin="9604,30" coordsize="154,177" path="m9604,30l9758,30,9758,208,9604,208,9604,30e" filled="t" fillcolor="#EDEDED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12"/>
          <w:szCs w:val="12"/>
          <w:color w:val="282828"/>
          <w:spacing w:val="0"/>
          <w:w w:val="189"/>
          <w:position w:val="-1"/>
        </w:rPr>
        <w:t>.</w:t>
      </w:r>
      <w:r>
        <w:rPr>
          <w:rFonts w:ascii="Arial" w:hAnsi="Arial" w:cs="Arial" w:eastAsia="Arial"/>
          <w:sz w:val="12"/>
          <w:szCs w:val="12"/>
          <w:color w:val="282828"/>
          <w:spacing w:val="0"/>
          <w:w w:val="189"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282828"/>
          <w:spacing w:val="22"/>
          <w:w w:val="189"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A1A1A0"/>
          <w:spacing w:val="0"/>
          <w:w w:val="189"/>
          <w:i/>
          <w:position w:val="-1"/>
        </w:rPr>
        <w:t>l</w:t>
      </w:r>
      <w:r>
        <w:rPr>
          <w:rFonts w:ascii="Arial" w:hAnsi="Arial" w:cs="Arial" w:eastAsia="Arial"/>
          <w:sz w:val="12"/>
          <w:szCs w:val="12"/>
          <w:color w:val="B8B8B8"/>
          <w:spacing w:val="0"/>
          <w:w w:val="189"/>
          <w:i/>
          <w:position w:val="-1"/>
        </w:rPr>
        <w:t>ı</w:t>
      </w:r>
      <w:r>
        <w:rPr>
          <w:rFonts w:ascii="Arial" w:hAnsi="Arial" w:cs="Arial" w:eastAsia="Arial"/>
          <w:sz w:val="12"/>
          <w:szCs w:val="12"/>
          <w:color w:val="B8B8B8"/>
          <w:spacing w:val="-60"/>
          <w:w w:val="189"/>
          <w:i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B8B8B8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12"/>
          <w:szCs w:val="12"/>
          <w:color w:val="B8B8B8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12"/>
          <w:szCs w:val="12"/>
          <w:color w:val="B8B8B8"/>
          <w:spacing w:val="0"/>
          <w:w w:val="65"/>
          <w:position w:val="-1"/>
        </w:rPr>
        <w:t>•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00" w:lineRule="exact"/>
        <w:ind w:left="329" w:right="1477"/>
        <w:jc w:val="center"/>
        <w:tabs>
          <w:tab w:pos="980" w:val="left"/>
          <w:tab w:pos="172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A1A1A0"/>
          <w:spacing w:val="0"/>
          <w:w w:val="126"/>
          <w:position w:val="-1"/>
        </w:rPr>
        <w:t>'ı,</w:t>
      </w:r>
      <w:r>
        <w:rPr>
          <w:rFonts w:ascii="Arial" w:hAnsi="Arial" w:cs="Arial" w:eastAsia="Arial"/>
          <w:sz w:val="13"/>
          <w:szCs w:val="13"/>
          <w:color w:val="A1A1A0"/>
          <w:spacing w:val="29"/>
          <w:w w:val="126"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282828"/>
          <w:spacing w:val="0"/>
          <w:w w:val="100"/>
          <w:position w:val="-1"/>
        </w:rPr>
        <w:t>·il'</w:t>
      </w:r>
      <w:r>
        <w:rPr>
          <w:rFonts w:ascii="Arial" w:hAnsi="Arial" w:cs="Arial" w:eastAsia="Arial"/>
          <w:sz w:val="12"/>
          <w:szCs w:val="12"/>
          <w:color w:val="282828"/>
          <w:spacing w:val="-18"/>
          <w:w w:val="100"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28282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2"/>
          <w:szCs w:val="12"/>
          <w:color w:val="28282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1"/>
          <w:szCs w:val="11"/>
          <w:color w:val="A1A1A0"/>
          <w:spacing w:val="0"/>
          <w:w w:val="100"/>
          <w:i/>
          <w:position w:val="-1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A1A1A0"/>
          <w:spacing w:val="-7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8B8B8"/>
          <w:spacing w:val="0"/>
          <w:w w:val="127"/>
          <w:position w:val="-1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B8B8B8"/>
          <w:spacing w:val="0"/>
          <w:w w:val="127"/>
          <w:position w:val="-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8B8B8"/>
          <w:spacing w:val="29"/>
          <w:w w:val="127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A1A1A0"/>
          <w:spacing w:val="0"/>
          <w:w w:val="100"/>
          <w:i/>
          <w:position w:val="-1"/>
        </w:rPr>
        <w:t>L</w:t>
      </w:r>
      <w:r>
        <w:rPr>
          <w:rFonts w:ascii="Arial" w:hAnsi="Arial" w:cs="Arial" w:eastAsia="Arial"/>
          <w:sz w:val="13"/>
          <w:szCs w:val="13"/>
          <w:color w:val="A1A1A0"/>
          <w:spacing w:val="5"/>
          <w:w w:val="100"/>
          <w:i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A1A1A0"/>
          <w:spacing w:val="0"/>
          <w:w w:val="100"/>
          <w:position w:val="-1"/>
        </w:rPr>
        <w:t>•</w:t>
      </w:r>
      <w:r>
        <w:rPr>
          <w:rFonts w:ascii="Arial" w:hAnsi="Arial" w:cs="Arial" w:eastAsia="Arial"/>
          <w:sz w:val="13"/>
          <w:szCs w:val="13"/>
          <w:color w:val="A1A1A0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A1A1A0"/>
          <w:spacing w:val="23"/>
          <w:w w:val="100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A1A1A0"/>
          <w:spacing w:val="0"/>
          <w:w w:val="100"/>
          <w:position w:val="-1"/>
        </w:rPr>
        <w:t>•</w:t>
      </w:r>
      <w:r>
        <w:rPr>
          <w:rFonts w:ascii="Arial" w:hAnsi="Arial" w:cs="Arial" w:eastAsia="Arial"/>
          <w:sz w:val="13"/>
          <w:szCs w:val="13"/>
          <w:color w:val="A1A1A0"/>
          <w:spacing w:val="-34"/>
          <w:w w:val="100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A1A1A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3"/>
          <w:szCs w:val="13"/>
          <w:color w:val="A1A1A0"/>
          <w:spacing w:val="0"/>
          <w:w w:val="100"/>
          <w:position w:val="-1"/>
        </w:rPr>
      </w:r>
      <w:r>
        <w:rPr>
          <w:rFonts w:ascii="Arial" w:hAnsi="Arial" w:cs="Arial" w:eastAsia="Arial"/>
          <w:sz w:val="13"/>
          <w:szCs w:val="13"/>
          <w:color w:val="B8B8B8"/>
          <w:spacing w:val="0"/>
          <w:w w:val="77"/>
          <w:position w:val="-1"/>
        </w:rPr>
        <w:t>&lt;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84" w:lineRule="exact"/>
        <w:ind w:left="442" w:right="1437"/>
        <w:jc w:val="center"/>
        <w:tabs>
          <w:tab w:pos="1080" w:val="left"/>
          <w:tab w:pos="160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A1A1A0"/>
          <w:spacing w:val="0"/>
          <w:w w:val="286"/>
        </w:rPr>
        <w:t>'</w:t>
      </w:r>
      <w:r>
        <w:rPr>
          <w:rFonts w:ascii="Arial" w:hAnsi="Arial" w:cs="Arial" w:eastAsia="Arial"/>
          <w:sz w:val="10"/>
          <w:szCs w:val="10"/>
          <w:color w:val="A1A1A0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color w:val="A1A1A0"/>
          <w:spacing w:val="0"/>
          <w:w w:val="100"/>
        </w:rPr>
      </w:r>
      <w:r>
        <w:rPr>
          <w:rFonts w:ascii="Arial" w:hAnsi="Arial" w:cs="Arial" w:eastAsia="Arial"/>
          <w:sz w:val="10"/>
          <w:szCs w:val="10"/>
          <w:color w:val="A1A1A0"/>
          <w:spacing w:val="0"/>
          <w:w w:val="126"/>
          <w:b/>
          <w:bCs/>
        </w:rPr>
        <w:t>t</w:t>
      </w:r>
      <w:r>
        <w:rPr>
          <w:rFonts w:ascii="Arial" w:hAnsi="Arial" w:cs="Arial" w:eastAsia="Arial"/>
          <w:sz w:val="10"/>
          <w:szCs w:val="10"/>
          <w:color w:val="A1A1A0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0"/>
          <w:szCs w:val="10"/>
          <w:color w:val="A1A1A0"/>
          <w:spacing w:val="0"/>
          <w:w w:val="100"/>
          <w:b/>
          <w:bCs/>
        </w:rPr>
      </w:r>
      <w:r>
        <w:rPr>
          <w:rFonts w:ascii="Arial" w:hAnsi="Arial" w:cs="Arial" w:eastAsia="Arial"/>
          <w:sz w:val="10"/>
          <w:szCs w:val="10"/>
          <w:color w:val="B8B8B8"/>
          <w:spacing w:val="0"/>
          <w:w w:val="100"/>
          <w:i/>
        </w:rPr>
        <w:t>"'</w:t>
      </w:r>
      <w:r>
        <w:rPr>
          <w:rFonts w:ascii="Arial" w:hAnsi="Arial" w:cs="Arial" w:eastAsia="Arial"/>
          <w:sz w:val="10"/>
          <w:szCs w:val="10"/>
          <w:color w:val="B8B8B8"/>
          <w:spacing w:val="0"/>
          <w:w w:val="100"/>
          <w:i/>
        </w:rPr>
        <w:t>   </w:t>
      </w:r>
      <w:r>
        <w:rPr>
          <w:rFonts w:ascii="Arial" w:hAnsi="Arial" w:cs="Arial" w:eastAsia="Arial"/>
          <w:sz w:val="10"/>
          <w:szCs w:val="10"/>
          <w:color w:val="B8B8B8"/>
          <w:spacing w:val="6"/>
          <w:w w:val="100"/>
          <w:i/>
        </w:rPr>
        <w:t> </w:t>
      </w:r>
      <w:r>
        <w:rPr>
          <w:rFonts w:ascii="Arial" w:hAnsi="Arial" w:cs="Arial" w:eastAsia="Arial"/>
          <w:sz w:val="10"/>
          <w:szCs w:val="10"/>
          <w:color w:val="B8B8B8"/>
          <w:spacing w:val="0"/>
          <w:w w:val="191"/>
        </w:rPr>
        <w:t>.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0" w:right="200"/>
          <w:cols w:num="4" w:equalWidth="0">
            <w:col w:w="3803" w:space="46"/>
            <w:col w:w="390" w:space="37"/>
            <w:col w:w="1824" w:space="2264"/>
            <w:col w:w="3356"/>
          </w:cols>
        </w:sectPr>
      </w:pPr>
      <w:rPr/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/>
        <w:pict>
          <v:group style="position:absolute;margin-left:14.88pt;margin-top:34.799999pt;width:566.880012pt;height:782.880002pt;mso-position-horizontal-relative:page;mso-position-vertical-relative:page;z-index:-16342" coordorigin="298,696" coordsize="11338,15658">
            <v:group style="position:absolute;left:307;top:710;width:787;height:2" coordorigin="307,710" coordsize="787,2">
              <v:shape style="position:absolute;left:307;top:710;width:787;height:2" coordorigin="307,710" coordsize="787,0" path="m307,710l1094,710e" filled="f" stroked="t" strokeweight=".96pt" strokecolor="#707070">
                <v:path arrowok="t"/>
              </v:shape>
            </v:group>
            <v:group style="position:absolute;left:312;top:701;width:2;height:1090" coordorigin="312,701" coordsize="2,1090">
              <v:shape style="position:absolute;left:312;top:701;width:2;height:1090" coordorigin="312,701" coordsize="0,1090" path="m312,1790l312,701e" filled="f" stroked="t" strokeweight=".48pt" strokecolor="#444444">
                <v:path arrowok="t"/>
              </v:shape>
            </v:group>
            <v:group style="position:absolute;left:1018;top:715;width:739;height:2" coordorigin="1018,715" coordsize="739,2">
              <v:shape style="position:absolute;left:1018;top:715;width:739;height:2" coordorigin="1018,715" coordsize="739,0" path="m1018,715l1757,715e" filled="f" stroked="t" strokeweight=".48pt" strokecolor="#444444">
                <v:path arrowok="t"/>
              </v:shape>
            </v:group>
            <v:group style="position:absolute;left:1699;top:715;width:691;height:2" coordorigin="1699,715" coordsize="691,2">
              <v:shape style="position:absolute;left:1699;top:715;width:691;height:2" coordorigin="1699,715" coordsize="691,0" path="m1699,715l2390,715e" filled="f" stroked="t" strokeweight=".48pt" strokecolor="#2F2F2F">
                <v:path arrowok="t"/>
              </v:shape>
            </v:group>
            <v:group style="position:absolute;left:2362;top:710;width:2;height:1536" coordorigin="2362,710" coordsize="2,1536">
              <v:shape style="position:absolute;left:2362;top:710;width:2;height:1536" coordorigin="2362,710" coordsize="0,1536" path="m2362,2246l2362,710e" filled="f" stroked="t" strokeweight=".96pt" strokecolor="#4F4F4F">
                <v:path arrowok="t"/>
              </v:shape>
            </v:group>
            <v:group style="position:absolute;left:2314;top:720;width:1853;height:2" coordorigin="2314,720" coordsize="1853,2">
              <v:shape style="position:absolute;left:2314;top:720;width:1853;height:2" coordorigin="2314,720" coordsize="1853,0" path="m2314,720l4166,720e" filled="f" stroked="t" strokeweight=".96pt" strokecolor="#545454">
                <v:path arrowok="t"/>
              </v:shape>
            </v:group>
            <v:group style="position:absolute;left:3835;top:725;width:4565;height:2" coordorigin="3835,725" coordsize="4565,2">
              <v:shape style="position:absolute;left:3835;top:725;width:4565;height:2" coordorigin="3835,725" coordsize="4565,0" path="m3835,725l8400,725e" filled="f" stroked="t" strokeweight=".48pt" strokecolor="#1C1C1C">
                <v:path arrowok="t"/>
              </v:shape>
            </v:group>
            <v:group style="position:absolute;left:8371;top:710;width:797;height:2" coordorigin="8371,710" coordsize="797,2">
              <v:shape style="position:absolute;left:8371;top:710;width:797;height:2" coordorigin="8371,710" coordsize="797,0" path="m8371,710l9168,710e" filled="f" stroked="t" strokeweight=".48pt" strokecolor="#000000">
                <v:path arrowok="t"/>
              </v:shape>
            </v:group>
            <v:group style="position:absolute;left:9168;top:720;width:2;height:1070" coordorigin="9168,720" coordsize="2,1070">
              <v:shape style="position:absolute;left:9168;top:720;width:2;height:1070" coordorigin="9168,720" coordsize="0,1070" path="m9168,1790l9168,720e" filled="f" stroked="t" strokeweight=".96pt" strokecolor="#4B4B4B">
                <v:path arrowok="t"/>
              </v:shape>
            </v:group>
            <v:group style="position:absolute;left:8914;top:730;width:2664;height:2" coordorigin="8914,730" coordsize="2664,2">
              <v:shape style="position:absolute;left:8914;top:730;width:2664;height:2" coordorigin="8914,730" coordsize="2664,0" path="m8914,730l11578,730e" filled="f" stroked="t" strokeweight=".96pt" strokecolor="#4B4B4B">
                <v:path arrowok="t"/>
              </v:shape>
            </v:group>
            <v:group style="position:absolute;left:11573;top:720;width:2;height:845" coordorigin="11573,720" coordsize="2,845">
              <v:shape style="position:absolute;left:11573;top:720;width:2;height:845" coordorigin="11573,720" coordsize="0,845" path="m11573,1565l11573,720e" filled="f" stroked="t" strokeweight=".48pt" strokecolor="#2B2B2B">
                <v:path arrowok="t"/>
              </v:shape>
            </v:group>
            <v:group style="position:absolute;left:11578;top:720;width:2;height:1070" coordorigin="11578,720" coordsize="2,1070">
              <v:shape style="position:absolute;left:11578;top:720;width:2;height:1070" coordorigin="11578,720" coordsize="0,1070" path="m11578,1790l11578,720e" filled="f" stroked="t" strokeweight=".96pt" strokecolor="#3B3B3B">
                <v:path arrowok="t"/>
              </v:shape>
            </v:group>
            <v:group style="position:absolute;left:307;top:2227;width:384;height:2" coordorigin="307,2227" coordsize="384,2">
              <v:shape style="position:absolute;left:307;top:2227;width:384;height:2" coordorigin="307,2227" coordsize="384,0" path="m307,2227l691,2227e" filled="f" stroked="t" strokeweight=".96pt" strokecolor="#5B5B5B">
                <v:path arrowok="t"/>
              </v:shape>
            </v:group>
            <v:group style="position:absolute;left:312;top:1733;width:2;height:1272" coordorigin="312,1733" coordsize="2,1272">
              <v:shape style="position:absolute;left:312;top:1733;width:2;height:1272" coordorigin="312,1733" coordsize="0,1272" path="m312,3005l312,1733e" filled="f" stroked="t" strokeweight=".48pt" strokecolor="#2B2B2B">
                <v:path arrowok="t"/>
              </v:shape>
            </v:group>
            <v:group style="position:absolute;left:605;top:2232;width:1786;height:2" coordorigin="605,2232" coordsize="1786,2">
              <v:shape style="position:absolute;left:605;top:2232;width:1786;height:2" coordorigin="605,2232" coordsize="1786,0" path="m605,2232l2390,2232e" filled="f" stroked="t" strokeweight=".48pt" strokecolor="#3B3B3B">
                <v:path arrowok="t"/>
              </v:shape>
            </v:group>
            <v:group style="position:absolute;left:1824;top:2237;width:5088;height:2" coordorigin="1824,2237" coordsize="5088,2">
              <v:shape style="position:absolute;left:1824;top:2237;width:5088;height:2" coordorigin="1824,2237" coordsize="5088,0" path="m1824,2237l6912,2237e" filled="f" stroked="t" strokeweight=".96pt" strokecolor="#4B4B4B">
                <v:path arrowok="t"/>
              </v:shape>
            </v:group>
            <v:group style="position:absolute;left:6797;top:2242;width:221;height:2" coordorigin="6797,2242" coordsize="221,2">
              <v:shape style="position:absolute;left:6797;top:2242;width:221;height:2" coordorigin="6797,2242" coordsize="221,0" path="m6797,2242l7018,2242e" filled="f" stroked="t" strokeweight=".48pt" strokecolor="#3B3B3B">
                <v:path arrowok="t"/>
              </v:shape>
            </v:group>
            <v:group style="position:absolute;left:6989;top:2227;width:792;height:2" coordorigin="6989,2227" coordsize="792,2">
              <v:shape style="position:absolute;left:6989;top:2227;width:792;height:2" coordorigin="6989,2227" coordsize="792,0" path="m6989,2227l7781,2227e" filled="f" stroked="t" strokeweight=".48pt" strokecolor="#000000">
                <v:path arrowok="t"/>
              </v:shape>
            </v:group>
            <v:group style="position:absolute;left:7752;top:2242;width:648;height:2" coordorigin="7752,2242" coordsize="648,2">
              <v:shape style="position:absolute;left:7752;top:2242;width:648;height:2" coordorigin="7752,2242" coordsize="648,0" path="m7752,2242l8400,2242e" filled="f" stroked="t" strokeweight=".48pt" strokecolor="#2B2B2B">
                <v:path arrowok="t"/>
              </v:shape>
            </v:group>
            <v:group style="position:absolute;left:8760;top:2246;width:2827;height:2" coordorigin="8760,2246" coordsize="2827,2">
              <v:shape style="position:absolute;left:8760;top:2246;width:2827;height:2" coordorigin="8760,2246" coordsize="2827,0" path="m8760,2246l11587,2246e" filled="f" stroked="t" strokeweight=".96pt" strokecolor="#4F4F4F">
                <v:path arrowok="t"/>
              </v:shape>
            </v:group>
            <v:group style="position:absolute;left:8371;top:2227;width:792;height:2" coordorigin="8371,2227" coordsize="792,2">
              <v:shape style="position:absolute;left:8371;top:2227;width:792;height:2" coordorigin="8371,2227" coordsize="792,0" path="m8371,2227l9163,2227e" filled="f" stroked="t" strokeweight=".48pt" strokecolor="#000000">
                <v:path arrowok="t"/>
              </v:shape>
            </v:group>
            <v:group style="position:absolute;left:9173;top:1733;width:2;height:523" coordorigin="9173,1733" coordsize="2,523">
              <v:shape style="position:absolute;left:9173;top:1733;width:2;height:523" coordorigin="9173,1733" coordsize="0,523" path="m9173,2256l9173,1733e" filled="f" stroked="t" strokeweight=".48pt" strokecolor="#1F1F1F">
                <v:path arrowok="t"/>
              </v:shape>
            </v:group>
            <v:group style="position:absolute;left:11578;top:1536;width:2;height:1694" coordorigin="11578,1536" coordsize="2,1694">
              <v:shape style="position:absolute;left:11578;top:1536;width:2;height:1694" coordorigin="11578,1536" coordsize="0,1694" path="m11578,3230l11578,1536e" filled="f" stroked="t" strokeweight=".96pt" strokecolor="#545454">
                <v:path arrowok="t"/>
              </v:shape>
            </v:group>
            <v:group style="position:absolute;left:307;top:2477;width:2568;height:2" coordorigin="307,2477" coordsize="2568,2">
              <v:shape style="position:absolute;left:307;top:2477;width:2568;height:2" coordorigin="307,2477" coordsize="2568,0" path="m307,2477l2875,2477e" filled="f" stroked="t" strokeweight=".96pt" strokecolor="#575757">
                <v:path arrowok="t"/>
              </v:shape>
            </v:group>
            <v:group style="position:absolute;left:2818;top:2482;width:4992;height:2" coordorigin="2818,2482" coordsize="4992,2">
              <v:shape style="position:absolute;left:2818;top:2482;width:4992;height:2" coordorigin="2818,2482" coordsize="4992,0" path="m2818,2482l7810,2482e" filled="f" stroked="t" strokeweight=".48pt" strokecolor="#1F1F1F">
                <v:path arrowok="t"/>
              </v:shape>
            </v:group>
            <v:group style="position:absolute;left:7752;top:2486;width:3835;height:2" coordorigin="7752,2486" coordsize="3835,2">
              <v:shape style="position:absolute;left:7752;top:2486;width:3835;height:2" coordorigin="7752,2486" coordsize="3835,0" path="m7752,2486l11587,2486e" filled="f" stroked="t" strokeweight=".96pt" strokecolor="#4B4B4B">
                <v:path arrowok="t"/>
              </v:shape>
            </v:group>
            <v:group style="position:absolute;left:307;top:2717;width:1450;height:2" coordorigin="307,2717" coordsize="1450,2">
              <v:shape style="position:absolute;left:307;top:2717;width:1450;height:2" coordorigin="307,2717" coordsize="1450,0" path="m307,2717l1757,2717e" filled="f" stroked="t" strokeweight=".96pt" strokecolor="#575757">
                <v:path arrowok="t"/>
              </v:shape>
            </v:group>
            <v:group style="position:absolute;left:1699;top:2722;width:6701;height:2" coordorigin="1699,2722" coordsize="6701,2">
              <v:shape style="position:absolute;left:1699;top:2722;width:6701;height:2" coordorigin="1699,2722" coordsize="6701,0" path="m1699,2722l8400,2722e" filled="f" stroked="t" strokeweight=".48pt" strokecolor="#1C1C1C">
                <v:path arrowok="t"/>
              </v:shape>
            </v:group>
            <v:group style="position:absolute;left:9120;top:2726;width:2467;height:2" coordorigin="9120,2726" coordsize="2467,2">
              <v:shape style="position:absolute;left:9120;top:2726;width:2467;height:2" coordorigin="9120,2726" coordsize="2467,0" path="m9120,2726l11587,2726e" filled="f" stroked="t" strokeweight=".96pt" strokecolor="#4F4F4F">
                <v:path arrowok="t"/>
              </v:shape>
            </v:group>
            <v:group style="position:absolute;left:307;top:2962;width:1450;height:2" coordorigin="307,2962" coordsize="1450,2">
              <v:shape style="position:absolute;left:307;top:2962;width:1450;height:2" coordorigin="307,2962" coordsize="1450,0" path="m307,2962l1757,2962e" filled="f" stroked="t" strokeweight=".48pt" strokecolor="#343434">
                <v:path arrowok="t"/>
              </v:shape>
            </v:group>
            <v:group style="position:absolute;left:1541;top:2966;width:9518;height:2" coordorigin="1541,2966" coordsize="9518,2">
              <v:shape style="position:absolute;left:1541;top:2966;width:9518;height:2" coordorigin="1541,2966" coordsize="9518,0" path="m1541,2966l11059,2966e" filled="f" stroked="t" strokeweight=".96pt" strokecolor="#4F4F4F">
                <v:path arrowok="t"/>
              </v:shape>
            </v:group>
            <v:group style="position:absolute;left:10877;top:2971;width:710;height:2" coordorigin="10877,2971" coordsize="710,2">
              <v:shape style="position:absolute;left:10877;top:2971;width:710;height:2" coordorigin="10877,2971" coordsize="710,0" path="m10877,2971l11587,2971e" filled="f" stroked="t" strokeweight=".48pt" strokecolor="#2B2B2B">
                <v:path arrowok="t"/>
              </v:shape>
            </v:group>
            <v:group style="position:absolute;left:307;top:3202;width:1450;height:2" coordorigin="307,3202" coordsize="1450,2">
              <v:shape style="position:absolute;left:307;top:3202;width:1450;height:2" coordorigin="307,3202" coordsize="1450,0" path="m307,3202l1757,3202e" filled="f" stroked="t" strokeweight=".48pt" strokecolor="#383838">
                <v:path arrowok="t"/>
              </v:shape>
            </v:group>
            <v:group style="position:absolute;left:331;top:2966;width:2;height:480" coordorigin="331,2966" coordsize="2,480">
              <v:shape style="position:absolute;left:331;top:2966;width:2;height:480" coordorigin="331,2966" coordsize="0,480" path="m331,3446l331,2966e" filled="f" stroked="t" strokeweight=".96pt" strokecolor="#6B6B6B">
                <v:path arrowok="t"/>
              </v:shape>
            </v:group>
            <v:group style="position:absolute;left:1699;top:3206;width:5318;height:2" coordorigin="1699,3206" coordsize="5318,2">
              <v:shape style="position:absolute;left:1699;top:3206;width:5318;height:2" coordorigin="1699,3206" coordsize="5318,0" path="m1699,3206l7018,3206e" filled="f" stroked="t" strokeweight=".96pt" strokecolor="#575757">
                <v:path arrowok="t"/>
              </v:shape>
            </v:group>
            <v:group style="position:absolute;left:6960;top:3211;width:850;height:2" coordorigin="6960,3211" coordsize="850,2">
              <v:shape style="position:absolute;left:6960;top:3211;width:850;height:2" coordorigin="6960,3211" coordsize="850,0" path="m6960,3211l7810,3211e" filled="f" stroked="t" strokeweight=".48pt" strokecolor="#232323">
                <v:path arrowok="t"/>
              </v:shape>
            </v:group>
            <v:group style="position:absolute;left:7752;top:3206;width:648;height:2" coordorigin="7752,3206" coordsize="648,2">
              <v:shape style="position:absolute;left:7752;top:3206;width:648;height:2" coordorigin="7752,3206" coordsize="648,0" path="m7752,3206l8400,3206e" filled="f" stroked="t" strokeweight=".72pt" strokecolor="#444444">
                <v:path arrowok="t"/>
              </v:shape>
            </v:group>
            <v:group style="position:absolute;left:8342;top:3211;width:845;height:2" coordorigin="8342,3211" coordsize="845,2">
              <v:shape style="position:absolute;left:8342;top:3211;width:845;height:2" coordorigin="8342,3211" coordsize="845,0" path="m8342,3211l9187,3211e" filled="f" stroked="t" strokeweight=".48pt" strokecolor="#232323">
                <v:path arrowok="t"/>
              </v:shape>
            </v:group>
            <v:group style="position:absolute;left:9158;top:3192;width:1747;height:2" coordorigin="9158,3192" coordsize="1747,2">
              <v:shape style="position:absolute;left:9158;top:3192;width:1747;height:2" coordorigin="9158,3192" coordsize="1747,0" path="m9158,3192l10906,3192e" filled="f" stroked="t" strokeweight=".48pt" strokecolor="#A8A8A8">
                <v:path arrowok="t"/>
              </v:shape>
            </v:group>
            <v:group style="position:absolute;left:10757;top:3216;width:830;height:2" coordorigin="10757,3216" coordsize="830,2">
              <v:shape style="position:absolute;left:10757;top:3216;width:830;height:2" coordorigin="10757,3216" coordsize="830,0" path="m10757,3216l11587,3216e" filled="f" stroked="t" strokeweight=".96pt" strokecolor="#484848">
                <v:path arrowok="t"/>
              </v:shape>
            </v:group>
            <v:group style="position:absolute;left:307;top:3442;width:1450;height:2" coordorigin="307,3442" coordsize="1450,2">
              <v:shape style="position:absolute;left:307;top:3442;width:1450;height:2" coordorigin="307,3442" coordsize="1450,0" path="m307,3442l1757,3442e" filled="f" stroked="t" strokeweight=".48pt" strokecolor="#3B3B3B">
                <v:path arrowok="t"/>
              </v:shape>
            </v:group>
            <v:group style="position:absolute;left:1363;top:3446;width:2861;height:2" coordorigin="1363,3446" coordsize="2861,2">
              <v:shape style="position:absolute;left:1363;top:3446;width:2861;height:2" coordorigin="1363,3446" coordsize="2861,0" path="m1363,3446l4224,3446e" filled="f" stroked="t" strokeweight=".96pt" strokecolor="#575757">
                <v:path arrowok="t"/>
              </v:shape>
            </v:group>
            <v:group style="position:absolute;left:4166;top:3451;width:6768;height:2" coordorigin="4166,3451" coordsize="6768,2">
              <v:shape style="position:absolute;left:4166;top:3451;width:6768;height:2" coordorigin="4166,3451" coordsize="6768,0" path="m4166,3451l10934,3451e" filled="f" stroked="t" strokeweight=".48pt" strokecolor="#2B2B2B">
                <v:path arrowok="t"/>
              </v:shape>
            </v:group>
            <v:group style="position:absolute;left:10877;top:3456;width:715;height:2" coordorigin="10877,3456" coordsize="715,2">
              <v:shape style="position:absolute;left:10877;top:3456;width:715;height:2" coordorigin="10877,3456" coordsize="715,0" path="m10877,3456l11592,3456e" filled="f" stroked="t" strokeweight=".96pt" strokecolor="#545454">
                <v:path arrowok="t"/>
              </v:shape>
            </v:group>
            <v:group style="position:absolute;left:11585;top:720;width:2;height:2986" coordorigin="11585,720" coordsize="2,2986">
              <v:shape style="position:absolute;left:11585;top:720;width:2;height:2986" coordorigin="11585,720" coordsize="0,2986" path="m11585,3706l11585,720e" filled="f" stroked="t" strokeweight=".48pt" strokecolor="#3B3B3B">
                <v:path arrowok="t"/>
              </v:shape>
            </v:group>
            <v:group style="position:absolute;left:317;top:3398;width:2;height:307" coordorigin="317,3398" coordsize="2,307">
              <v:shape style="position:absolute;left:317;top:3398;width:2;height:307" coordorigin="317,3398" coordsize="0,307" path="m317,3706l317,3398e" filled="f" stroked="t" strokeweight=".72pt" strokecolor="#3F3F3F">
                <v:path arrowok="t"/>
              </v:shape>
            </v:group>
            <v:group style="position:absolute;left:3874;top:3437;width:2;height:778" coordorigin="3874,3437" coordsize="2,778">
              <v:shape style="position:absolute;left:3874;top:3437;width:2;height:778" coordorigin="3874,3437" coordsize="0,778" path="m3874,4214l3874,3437e" filled="f" stroked="t" strokeweight=".48pt" strokecolor="#1F1F1F">
                <v:path arrowok="t"/>
              </v:shape>
            </v:group>
            <v:group style="position:absolute;left:6998;top:3446;width:2;height:778" coordorigin="6998,3446" coordsize="2,778">
              <v:shape style="position:absolute;left:6998;top:3446;width:2;height:778" coordorigin="6998,3446" coordsize="0,778" path="m6998,4224l6998,3446e" filled="f" stroked="t" strokeweight=".96pt" strokecolor="#4F4F4F">
                <v:path arrowok="t"/>
              </v:shape>
            </v:group>
            <v:group style="position:absolute;left:6979;top:3869;width:4622;height:2" coordorigin="6979,3869" coordsize="4622,2">
              <v:shape style="position:absolute;left:6979;top:3869;width:4622;height:2" coordorigin="6979,3869" coordsize="4622,0" path="m6979,3869l11602,3869e" filled="f" stroked="t" strokeweight=".48pt" strokecolor="#5B5B5B">
                <v:path arrowok="t"/>
              </v:shape>
            </v:group>
            <v:group style="position:absolute;left:312;top:3648;width:2;height:250" coordorigin="312,3648" coordsize="2,250">
              <v:shape style="position:absolute;left:312;top:3648;width:2;height:250" coordorigin="312,3648" coordsize="0,250" path="m312,3898l312,3648e" filled="f" stroked="t" strokeweight=".48pt" strokecolor="#1F1F1F">
                <v:path arrowok="t"/>
              </v:shape>
            </v:group>
            <v:group style="position:absolute;left:3869;top:3895;width:3139;height:2" coordorigin="3869,3895" coordsize="3139,2">
              <v:shape style="position:absolute;left:3869;top:3895;width:3139;height:2" coordorigin="3869,3895" coordsize="3139,0" path="m3869,3895l7008,3895e" filled="f" stroked="t" strokeweight=".72pt" strokecolor="#676767">
                <v:path arrowok="t"/>
              </v:shape>
            </v:group>
            <v:group style="position:absolute;left:11592;top:1536;width:2;height:4944" coordorigin="11592,1536" coordsize="2,4944">
              <v:shape style="position:absolute;left:11592;top:1536;width:2;height:4944" coordorigin="11592,1536" coordsize="0,4944" path="m11592,6480l11592,1536e" filled="f" stroked="t" strokeweight=".72pt" strokecolor="#4B4B4B">
                <v:path arrowok="t"/>
              </v:shape>
            </v:group>
            <v:group style="position:absolute;left:307;top:4205;width:2568;height:2" coordorigin="307,4205" coordsize="2568,2">
              <v:shape style="position:absolute;left:307;top:4205;width:2568;height:2" coordorigin="307,4205" coordsize="2568,0" path="m307,4205l2875,4205e" filled="f" stroked="t" strokeweight=".96pt" strokecolor="#575757">
                <v:path arrowok="t"/>
              </v:shape>
            </v:group>
            <v:group style="position:absolute;left:317;top:3840;width:2;height:1939" coordorigin="317,3840" coordsize="2,1939">
              <v:shape style="position:absolute;left:317;top:3840;width:2;height:1939" coordorigin="317,3840" coordsize="0,1939" path="m317,5779l317,3840e" filled="f" stroked="t" strokeweight=".96pt" strokecolor="#575757">
                <v:path arrowok="t"/>
              </v:shape>
            </v:group>
            <v:group style="position:absolute;left:2818;top:4210;width:1080;height:2" coordorigin="2818,4210" coordsize="1080,2">
              <v:shape style="position:absolute;left:2818;top:4210;width:1080;height:2" coordorigin="2818,4210" coordsize="1080,0" path="m2818,4210l3898,4210e" filled="f" stroked="t" strokeweight=".48pt" strokecolor="#2B2B2B">
                <v:path arrowok="t"/>
              </v:shape>
            </v:group>
            <v:group style="position:absolute;left:3830;top:4205;width:3024;height:2" coordorigin="3830,4205" coordsize="3024,2">
              <v:shape style="position:absolute;left:3830;top:4205;width:3024;height:2" coordorigin="3830,4205" coordsize="3024,0" path="m3830,4205l6854,4205e" filled="f" stroked="t" strokeweight=".96pt" strokecolor="#282828">
                <v:path arrowok="t"/>
              </v:shape>
            </v:group>
            <v:group style="position:absolute;left:6797;top:4210;width:230;height:2" coordorigin="6797,4210" coordsize="230,2">
              <v:shape style="position:absolute;left:6797;top:4210;width:230;height:2" coordorigin="6797,4210" coordsize="230,0" path="m6797,4210l7027,4210e" filled="f" stroked="t" strokeweight=".48pt" strokecolor="#282828">
                <v:path arrowok="t"/>
              </v:shape>
            </v:group>
            <v:group style="position:absolute;left:6950;top:4214;width:4646;height:2" coordorigin="6950,4214" coordsize="4646,2">
              <v:shape style="position:absolute;left:6950;top:4214;width:4646;height:2" coordorigin="6950,4214" coordsize="4646,0" path="m6950,4214l11597,4214e" filled="f" stroked="t" strokeweight=".96pt" strokecolor="#484848">
                <v:path arrowok="t"/>
              </v:shape>
            </v:group>
            <v:group style="position:absolute;left:307;top:4483;width:10627;height:2" coordorigin="307,4483" coordsize="10627,2">
              <v:shape style="position:absolute;left:307;top:4483;width:10627;height:2" coordorigin="307,4483" coordsize="10627,0" path="m307,4483l10934,4483e" filled="f" stroked="t" strokeweight=".96pt" strokecolor="#4B4B4B">
                <v:path arrowok="t"/>
              </v:shape>
            </v:group>
            <v:group style="position:absolute;left:2371;top:4195;width:2;height:1781" coordorigin="2371,4195" coordsize="2,1781">
              <v:shape style="position:absolute;left:2371;top:4195;width:2;height:1781" coordorigin="2371,4195" coordsize="0,1781" path="m2371,5976l2371,4195e" filled="f" stroked="t" strokeweight=".96pt" strokecolor="#4F4F4F">
                <v:path arrowok="t"/>
              </v:shape>
            </v:group>
            <v:group style="position:absolute;left:2434;top:4186;width:2;height:312" coordorigin="2434,4186" coordsize="2,312">
              <v:shape style="position:absolute;left:2434;top:4186;width:2;height:312" coordorigin="2434,4186" coordsize="0,312" path="m2434,4498l2434,4186e" filled="f" stroked="t" strokeweight=".48pt" strokecolor="#606060">
                <v:path arrowok="t"/>
              </v:shape>
            </v:group>
            <v:group style="position:absolute;left:10877;top:4488;width:720;height:2" coordorigin="10877,4488" coordsize="720,2">
              <v:shape style="position:absolute;left:10877;top:4488;width:720;height:2" coordorigin="10877,4488" coordsize="720,0" path="m10877,4488l11597,4488e" filled="f" stroked="t" strokeweight=".48pt" strokecolor="#1C1C1C">
                <v:path arrowok="t"/>
              </v:shape>
            </v:group>
            <v:group style="position:absolute;left:11592;top:4157;width:2;height:365" coordorigin="11592,4157" coordsize="2,365">
              <v:shape style="position:absolute;left:11592;top:4157;width:2;height:365" coordorigin="11592,4157" coordsize="0,365" path="m11592,4522l11592,4157e" filled="f" stroked="t" strokeweight=".48pt" strokecolor="#2B2B2B">
                <v:path arrowok="t"/>
              </v:shape>
            </v:group>
            <v:group style="position:absolute;left:2362;top:4723;width:9235;height:2" coordorigin="2362,4723" coordsize="9235,2">
              <v:shape style="position:absolute;left:2362;top:4723;width:9235;height:2" coordorigin="2362,4723" coordsize="9235,0" path="m2362,4723l11597,4723e" filled="f" stroked="t" strokeweight=".96pt" strokecolor="#4F4F4F">
                <v:path arrowok="t"/>
              </v:shape>
            </v:group>
            <v:group style="position:absolute;left:4944;top:4714;width:2;height:667" coordorigin="4944,4714" coordsize="2,667">
              <v:shape style="position:absolute;left:4944;top:4714;width:2;height:667" coordorigin="4944,4714" coordsize="0,667" path="m4944,5381l4944,4714e" filled="f" stroked="t" strokeweight=".96pt" strokecolor="#545454">
                <v:path arrowok="t"/>
              </v:shape>
            </v:group>
            <v:group style="position:absolute;left:4934;top:5218;width:2880;height:2" coordorigin="4934,5218" coordsize="2880,2">
              <v:shape style="position:absolute;left:4934;top:5218;width:2880;height:2" coordorigin="4934,5218" coordsize="2880,0" path="m4934,5218l7814,5218e" filled="f" stroked="t" strokeweight=".48pt" strokecolor="#232323">
                <v:path arrowok="t"/>
              </v:shape>
            </v:group>
            <v:group style="position:absolute;left:7781;top:4699;width:2;height:278" coordorigin="7781,4699" coordsize="2,278">
              <v:shape style="position:absolute;left:7781;top:4699;width:2;height:278" coordorigin="7781,4699" coordsize="0,278" path="m7781,4978l7781,4699e" filled="f" stroked="t" strokeweight=".48pt" strokecolor="#4F4F4F">
                <v:path arrowok="t"/>
              </v:shape>
            </v:group>
            <v:group style="position:absolute;left:7781;top:4978;width:2;height:245" coordorigin="7781,4978" coordsize="2,245">
              <v:shape style="position:absolute;left:7781;top:4978;width:2;height:245" coordorigin="7781,4978" coordsize="0,245" path="m7781,5222l7781,4978e" filled="f" stroked="t" strokeweight=".48pt" strokecolor="#1F1F1F">
                <v:path arrowok="t"/>
              </v:shape>
            </v:group>
            <v:group style="position:absolute;left:7747;top:5213;width:653;height:2" coordorigin="7747,5213" coordsize="653,2">
              <v:shape style="position:absolute;left:7747;top:5213;width:653;height:2" coordorigin="7747,5213" coordsize="653,0" path="m7747,5213l8400,5213e" filled="f" stroked="t" strokeweight=".72pt" strokecolor="#3F3F3F">
                <v:path arrowok="t"/>
              </v:shape>
            </v:group>
            <v:group style="position:absolute;left:8342;top:5218;width:3254;height:2" coordorigin="8342,5218" coordsize="3254,2">
              <v:shape style="position:absolute;left:8342;top:5218;width:3254;height:2" coordorigin="8342,5218" coordsize="3254,0" path="m8342,5218l11597,5218e" filled="f" stroked="t" strokeweight=".48pt" strokecolor="#282828">
                <v:path arrowok="t"/>
              </v:shape>
            </v:group>
            <v:group style="position:absolute;left:4949;top:5184;width:2;height:326" coordorigin="4949,5184" coordsize="2,326">
              <v:shape style="position:absolute;left:4949;top:5184;width:2;height:326" coordorigin="4949,5184" coordsize="0,326" path="m4949,5510l4949,5184e" filled="f" stroked="t" strokeweight=".48pt" strokecolor="#383838">
                <v:path arrowok="t"/>
              </v:shape>
            </v:group>
            <v:group style="position:absolute;left:4934;top:5482;width:2846;height:2" coordorigin="4934,5482" coordsize="2846,2">
              <v:shape style="position:absolute;left:4934;top:5482;width:2846;height:2" coordorigin="4934,5482" coordsize="2846,0" path="m4934,5482l7781,5482e" filled="f" stroked="t" strokeweight=".96pt" strokecolor="#909090">
                <v:path arrowok="t"/>
              </v:shape>
            </v:group>
            <v:group style="position:absolute;left:7781;top:5482;width:590;height:2" coordorigin="7781,5482" coordsize="590,2">
              <v:shape style="position:absolute;left:7781;top:5482;width:590;height:2" coordorigin="7781,5482" coordsize="590,0" path="m7781,5482l8371,5482e" filled="f" stroked="t" strokeweight=".48pt" strokecolor="#000000">
                <v:path arrowok="t"/>
              </v:shape>
            </v:group>
            <v:group style="position:absolute;left:8371;top:5482;width:787;height:2" coordorigin="8371,5482" coordsize="787,2">
              <v:shape style="position:absolute;left:8371;top:5482;width:787;height:2" coordorigin="8371,5482" coordsize="787,0" path="m8371,5482l9158,5482e" filled="f" stroked="t" strokeweight=".96pt" strokecolor="#909090">
                <v:path arrowok="t"/>
              </v:shape>
            </v:group>
            <v:group style="position:absolute;left:9067;top:5462;width:2530;height:2" coordorigin="9067,5462" coordsize="2530,2">
              <v:shape style="position:absolute;left:9067;top:5462;width:2530;height:2" coordorigin="9067,5462" coordsize="2530,0" path="m9067,5462l11597,5462e" filled="f" stroked="t" strokeweight=".96pt" strokecolor="#4F4F4F">
                <v:path arrowok="t"/>
              </v:shape>
            </v:group>
            <v:group style="position:absolute;left:4949;top:5453;width:2;height:1253" coordorigin="4949,5453" coordsize="2,1253">
              <v:shape style="position:absolute;left:4949;top:5453;width:2;height:1253" coordorigin="4949,5453" coordsize="0,1253" path="m4949,6706l4949,5453e" filled="f" stroked="t" strokeweight=".48pt" strokecolor="#1F1F1F">
                <v:path arrowok="t"/>
              </v:shape>
            </v:group>
            <v:group style="position:absolute;left:4939;top:5688;width:2510;height:2" coordorigin="4939,5688" coordsize="2510,2">
              <v:shape style="position:absolute;left:4939;top:5688;width:2510;height:2" coordorigin="4939,5688" coordsize="2510,0" path="m4939,5688l7450,5688e" filled="f" stroked="t" strokeweight=".96pt" strokecolor="#2B2B2B">
                <v:path arrowok="t"/>
              </v:shape>
            </v:group>
            <v:group style="position:absolute;left:7450;top:5688;width:331;height:2" coordorigin="7450,5688" coordsize="331,2">
              <v:shape style="position:absolute;left:7450;top:5688;width:331;height:2" coordorigin="7450,5688" coordsize="331,0" path="m7450,5688l7781,5688e" filled="f" stroked="t" strokeweight=".48pt" strokecolor="#282828">
                <v:path arrowok="t"/>
              </v:shape>
            </v:group>
            <v:group style="position:absolute;left:7781;top:5688;width:590;height:2" coordorigin="7781,5688" coordsize="590,2">
              <v:shape style="position:absolute;left:7781;top:5688;width:590;height:2" coordorigin="7781,5688" coordsize="590,0" path="m7781,5688l8371,5688e" filled="f" stroked="t" strokeweight=".96pt" strokecolor="#232323">
                <v:path arrowok="t"/>
              </v:shape>
            </v:group>
            <v:group style="position:absolute;left:8299;top:5702;width:3298;height:2" coordorigin="8299,5702" coordsize="3298,2">
              <v:shape style="position:absolute;left:8299;top:5702;width:3298;height:2" coordorigin="8299,5702" coordsize="3298,0" path="m8299,5702l11597,5702e" filled="f" stroked="t" strokeweight=".96pt" strokecolor="#4F4F4F">
                <v:path arrowok="t"/>
              </v:shape>
            </v:group>
            <v:group style="position:absolute;left:317;top:5659;width:2;height:4728" coordorigin="317,5659" coordsize="2,4728">
              <v:shape style="position:absolute;left:317;top:5659;width:2;height:4728" coordorigin="317,5659" coordsize="0,4728" path="m317,10387l317,5659e" filled="f" stroked="t" strokeweight=".72pt" strokecolor="#444444">
                <v:path arrowok="t"/>
              </v:shape>
            </v:group>
            <v:group style="position:absolute;left:2371;top:5938;width:6029;height:2" coordorigin="2371,5938" coordsize="6029,2">
              <v:shape style="position:absolute;left:2371;top:5938;width:6029;height:2" coordorigin="2371,5938" coordsize="6029,0" path="m2371,5938l8400,5938e" filled="f" stroked="t" strokeweight=".48pt" strokecolor="#1F1F1F">
                <v:path arrowok="t"/>
              </v:shape>
            </v:group>
            <v:group style="position:absolute;left:8294;top:5942;width:3302;height:2" coordorigin="8294,5942" coordsize="3302,2">
              <v:shape style="position:absolute;left:8294;top:5942;width:3302;height:2" coordorigin="8294,5942" coordsize="3302,0" path="m8294,5942l11597,5942e" filled="f" stroked="t" strokeweight=".96pt" strokecolor="#4F4F4F">
                <v:path arrowok="t"/>
              </v:shape>
            </v:group>
            <v:group style="position:absolute;left:11592;top:5650;width:2;height:336" coordorigin="11592,5650" coordsize="2,336">
              <v:shape style="position:absolute;left:11592;top:5650;width:2;height:336" coordorigin="11592,5650" coordsize="0,336" path="m11592,5986l11592,5650e" filled="f" stroked="t" strokeweight=".48pt" strokecolor="#343434">
                <v:path arrowok="t"/>
              </v:shape>
            </v:group>
            <v:group style="position:absolute;left:322;top:701;width:2;height:9686" coordorigin="322,701" coordsize="2,9686">
              <v:shape style="position:absolute;left:322;top:701;width:2;height:9686" coordorigin="322,701" coordsize="0,9686" path="m322,10387l322,701e" filled="f" stroked="t" strokeweight=".48pt" strokecolor="#484848">
                <v:path arrowok="t"/>
              </v:shape>
            </v:group>
            <v:group style="position:absolute;left:758;top:6178;width:998;height:2" coordorigin="758,6178" coordsize="998,2">
              <v:shape style="position:absolute;left:758;top:6178;width:998;height:2" coordorigin="758,6178" coordsize="998,0" path="m758,6178l1757,6178e" filled="f" stroked="t" strokeweight=".48pt" strokecolor="#232323">
                <v:path arrowok="t"/>
              </v:shape>
            </v:group>
            <v:group style="position:absolute;left:1728;top:6168;width:629;height:2" coordorigin="1728,6168" coordsize="629,2">
              <v:shape style="position:absolute;left:1728;top:6168;width:629;height:2" coordorigin="1728,6168" coordsize="629,0" path="m1728,6168l2357,6168e" filled="f" stroked="t" strokeweight=".48pt" strokecolor="#1F1F1F">
                <v:path arrowok="t"/>
              </v:shape>
            </v:group>
            <v:group style="position:absolute;left:2376;top:5918;width:2;height:1718" coordorigin="2376,5918" coordsize="2,1718">
              <v:shape style="position:absolute;left:2376;top:5918;width:2;height:1718" coordorigin="2376,5918" coordsize="0,1718" path="m2376,7637l2376,5918e" filled="f" stroked="t" strokeweight=".48pt" strokecolor="#232323">
                <v:path arrowok="t"/>
              </v:shape>
            </v:group>
            <v:group style="position:absolute;left:758;top:6182;width:10320;height:2" coordorigin="758,6182" coordsize="10320,2">
              <v:shape style="position:absolute;left:758;top:6182;width:10320;height:2" coordorigin="758,6182" coordsize="10320,0" path="m758,6182l11078,6182e" filled="f" stroked="t" strokeweight=".96pt" strokecolor="#4B4B4B">
                <v:path arrowok="t"/>
              </v:shape>
            </v:group>
            <v:group style="position:absolute;left:10877;top:6182;width:725;height:2" coordorigin="10877,6182" coordsize="725,2">
              <v:shape style="position:absolute;left:10877;top:6182;width:725;height:2" coordorigin="10877,6182" coordsize="725,0" path="m10877,6182l11602,6182e" filled="f" stroked="t" strokeweight=".72pt" strokecolor="#343434">
                <v:path arrowok="t"/>
              </v:shape>
            </v:group>
            <v:group style="position:absolute;left:7781;top:6158;width:2;height:62" coordorigin="7781,6158" coordsize="2,62">
              <v:shape style="position:absolute;left:7781;top:6158;width:2;height:62" coordorigin="7781,6158" coordsize="0,62" path="m7781,6221l7781,6158e" filled="f" stroked="t" strokeweight=".96pt" strokecolor="#484848">
                <v:path arrowok="t"/>
              </v:shape>
            </v:group>
            <v:group style="position:absolute;left:7781;top:6221;width:2;height:230" coordorigin="7781,6221" coordsize="2,230">
              <v:shape style="position:absolute;left:7781;top:6221;width:2;height:230" coordorigin="7781,6221" coordsize="0,230" path="m7781,6451l7781,6221e" filled="f" stroked="t" strokeweight=".48pt" strokecolor="#000000">
                <v:path arrowok="t"/>
              </v:shape>
            </v:group>
            <v:group style="position:absolute;left:322;top:6422;width:2;height:485" coordorigin="322,6422" coordsize="2,485">
              <v:shape style="position:absolute;left:322;top:6422;width:2;height:485" coordorigin="322,6422" coordsize="0,485" path="m322,6907l322,6422e" filled="f" stroked="t" strokeweight=".48pt" strokecolor="#131313">
                <v:path arrowok="t"/>
              </v:shape>
            </v:group>
            <v:group style="position:absolute;left:2371;top:6648;width:1522;height:2" coordorigin="2371,6648" coordsize="1522,2">
              <v:shape style="position:absolute;left:2371;top:6648;width:1522;height:2" coordorigin="2371,6648" coordsize="1522,0" path="m2371,6648l3893,6648e" filled="f" stroked="t" strokeweight=".48pt" strokecolor="#232323">
                <v:path arrowok="t"/>
              </v:shape>
            </v:group>
            <v:group style="position:absolute;left:3864;top:6672;width:331;height:2" coordorigin="3864,6672" coordsize="331,2">
              <v:shape style="position:absolute;left:3864;top:6672;width:331;height:2" coordorigin="3864,6672" coordsize="331,0" path="m3864,6672l4195,6672e" filled="f" stroked="t" strokeweight=".48pt" strokecolor="#000000">
                <v:path arrowok="t"/>
              </v:shape>
            </v:group>
            <v:group style="position:absolute;left:4166;top:6648;width:3648;height:2" coordorigin="4166,6648" coordsize="3648,2">
              <v:shape style="position:absolute;left:4166;top:6648;width:3648;height:2" coordorigin="4166,6648" coordsize="3648,0" path="m4166,6648l7814,6648e" filled="f" stroked="t" strokeweight=".48pt" strokecolor="#1C1C1C">
                <v:path arrowok="t"/>
              </v:shape>
            </v:group>
            <v:group style="position:absolute;left:7781;top:6451;width:2;height:432" coordorigin="7781,6451" coordsize="2,432">
              <v:shape style="position:absolute;left:7781;top:6451;width:2;height:432" coordorigin="7781,6451" coordsize="0,432" path="m7781,6883l7781,6451e" filled="f" stroked="t" strokeweight=".48pt" strokecolor="#1C1C1C">
                <v:path arrowok="t"/>
              </v:shape>
            </v:group>
            <v:group style="position:absolute;left:7747;top:6643;width:653;height:2" coordorigin="7747,6643" coordsize="653,2">
              <v:shape style="position:absolute;left:7747;top:6643;width:653;height:2" coordorigin="7747,6643" coordsize="653,0" path="m7747,6643l8400,6643e" filled="f" stroked="t" strokeweight=".72pt" strokecolor="#484848">
                <v:path arrowok="t"/>
              </v:shape>
            </v:group>
            <v:group style="position:absolute;left:8342;top:6648;width:3264;height:2" coordorigin="8342,6648" coordsize="3264,2">
              <v:shape style="position:absolute;left:8342;top:6648;width:3264;height:2" coordorigin="8342,6648" coordsize="3264,0" path="m8342,6648l11606,6648e" filled="f" stroked="t" strokeweight=".48pt" strokecolor="#1F1F1F">
                <v:path arrowok="t"/>
              </v:shape>
            </v:group>
            <v:group style="position:absolute;left:11597;top:6221;width:2;height:1646" coordorigin="11597,6221" coordsize="2,1646">
              <v:shape style="position:absolute;left:11597;top:6221;width:2;height:1646" coordorigin="11597,6221" coordsize="0,1646" path="m11597,7867l11597,6221e" filled="f" stroked="t" strokeweight=".96pt" strokecolor="#646464">
                <v:path arrowok="t"/>
              </v:shape>
            </v:group>
            <v:group style="position:absolute;left:2371;top:6893;width:4608;height:2" coordorigin="2371,6893" coordsize="4608,2">
              <v:shape style="position:absolute;left:2371;top:6893;width:4608;height:2" coordorigin="2371,6893" coordsize="4608,0" path="m2371,6893l6979,6893e" filled="f" stroked="t" strokeweight=".96pt" strokecolor="#575757">
                <v:path arrowok="t"/>
              </v:shape>
            </v:group>
            <v:group style="position:absolute;left:4954;top:6638;width:2;height:264" coordorigin="4954,6638" coordsize="2,264">
              <v:shape style="position:absolute;left:4954;top:6638;width:2;height:264" coordorigin="4954,6638" coordsize="0,264" path="m4954,6902l4954,6638e" filled="f" stroked="t" strokeweight=".72pt" strokecolor="#3B3B3B">
                <v:path arrowok="t"/>
              </v:shape>
            </v:group>
            <v:group style="position:absolute;left:6826;top:6878;width:624;height:2" coordorigin="6826,6878" coordsize="624,2">
              <v:shape style="position:absolute;left:6826;top:6878;width:624;height:2" coordorigin="6826,6878" coordsize="624,0" path="m6826,6878l7450,6878e" filled="f" stroked="t" strokeweight=".48pt" strokecolor="#282828">
                <v:path arrowok="t"/>
              </v:shape>
            </v:group>
            <v:group style="position:absolute;left:7421;top:6888;width:4186;height:2" coordorigin="7421,6888" coordsize="4186,2">
              <v:shape style="position:absolute;left:7421;top:6888;width:4186;height:2" coordorigin="7421,6888" coordsize="4186,0" path="m7421,6888l11606,6888e" filled="f" stroked="t" strokeweight=".48pt" strokecolor="#1C1C1C">
                <v:path arrowok="t"/>
              </v:shape>
            </v:group>
            <v:group style="position:absolute;left:317;top:7133;width:6902;height:2" coordorigin="317,7133" coordsize="6902,2">
              <v:shape style="position:absolute;left:317;top:7133;width:6902;height:2" coordorigin="317,7133" coordsize="6902,0" path="m317,7133l7219,7133e" filled="f" stroked="t" strokeweight=".96pt" strokecolor="#5B5B5B">
                <v:path arrowok="t"/>
              </v:shape>
            </v:group>
            <v:group style="position:absolute;left:6960;top:7133;width:518;height:2" coordorigin="6960,7133" coordsize="518,2">
              <v:shape style="position:absolute;left:6960;top:7133;width:518;height:2" coordorigin="6960,7133" coordsize="518,0" path="m6960,7133l7478,7133e" filled="f" stroked="t" strokeweight=".72pt" strokecolor="#484848">
                <v:path arrowok="t"/>
              </v:shape>
            </v:group>
            <v:group style="position:absolute;left:7450;top:7138;width:331;height:2" coordorigin="7450,7138" coordsize="331,2">
              <v:shape style="position:absolute;left:7450;top:7138;width:331;height:2" coordorigin="7450,7138" coordsize="331,0" path="m7450,7138l7781,7138e" filled="f" stroked="t" strokeweight=".48pt" strokecolor="#545454">
                <v:path arrowok="t"/>
              </v:shape>
            </v:group>
            <v:group style="position:absolute;left:7752;top:7128;width:3854;height:2" coordorigin="7752,7128" coordsize="3854,2">
              <v:shape style="position:absolute;left:7752;top:7128;width:3854;height:2" coordorigin="7752,7128" coordsize="3854,0" path="m7752,7128l11606,7128e" filled="f" stroked="t" strokeweight=".48pt" strokecolor="#282828">
                <v:path arrowok="t"/>
              </v:shape>
            </v:group>
            <v:group style="position:absolute;left:317;top:7608;width:758;height:2" coordorigin="317,7608" coordsize="758,2">
              <v:shape style="position:absolute;left:317;top:7608;width:758;height:2" coordorigin="317,7608" coordsize="758,0" path="m317,7608l1075,7608e" filled="f" stroked="t" strokeweight=".48pt" strokecolor="#383838">
                <v:path arrowok="t"/>
              </v:shape>
            </v:group>
            <v:group style="position:absolute;left:326;top:7368;width:2;height:1512" coordorigin="326,7368" coordsize="2,1512">
              <v:shape style="position:absolute;left:326;top:7368;width:2;height:1512" coordorigin="326,7368" coordsize="0,1512" path="m326,8880l326,7368e" filled="f" stroked="t" strokeweight=".96pt" strokecolor="#5B5B5B">
                <v:path arrowok="t"/>
              </v:shape>
            </v:group>
            <v:group style="position:absolute;left:1046;top:7598;width:682;height:2" coordorigin="1046,7598" coordsize="682,2">
              <v:shape style="position:absolute;left:1046;top:7598;width:682;height:2" coordorigin="1046,7598" coordsize="682,0" path="m1046,7598l1728,7598e" filled="f" stroked="t" strokeweight=".48pt" strokecolor="#2F2F2F">
                <v:path arrowok="t"/>
              </v:shape>
            </v:group>
            <v:group style="position:absolute;left:1666;top:7613;width:2246;height:2" coordorigin="1666,7613" coordsize="2246,2">
              <v:shape style="position:absolute;left:1666;top:7613;width:2246;height:2" coordorigin="1666,7613" coordsize="2246,0" path="m1666,7613l3912,7613e" filled="f" stroked="t" strokeweight=".96pt" strokecolor="#5B5B5B">
                <v:path arrowok="t"/>
              </v:shape>
            </v:group>
            <v:group style="position:absolute;left:3835;top:7608;width:389;height:2" coordorigin="3835,7608" coordsize="389,2">
              <v:shape style="position:absolute;left:3835;top:7608;width:389;height:2" coordorigin="3835,7608" coordsize="389,0" path="m3835,7608l4224,7608e" filled="f" stroked="t" strokeweight=".48pt" strokecolor="#2F2F2F">
                <v:path arrowok="t"/>
              </v:shape>
            </v:group>
            <v:group style="position:absolute;left:4195;top:7598;width:749;height:2" coordorigin="4195,7598" coordsize="749,2">
              <v:shape style="position:absolute;left:4195;top:7598;width:749;height:2" coordorigin="4195,7598" coordsize="749,0" path="m4195,7598l4944,7598e" filled="f" stroked="t" strokeweight=".48pt" strokecolor="#2B2B2B">
                <v:path arrowok="t"/>
              </v:shape>
            </v:group>
            <v:group style="position:absolute;left:4944;top:7598;width:384;height:2" coordorigin="4944,7598" coordsize="384,2">
              <v:shape style="position:absolute;left:4944;top:7598;width:384;height:2" coordorigin="4944,7598" coordsize="384,0" path="m4944,7598l5328,7598e" filled="f" stroked="t" strokeweight=".96pt" strokecolor="#2F2F2F">
                <v:path arrowok="t"/>
              </v:shape>
            </v:group>
            <v:group style="position:absolute;left:5299;top:7608;width:6307;height:2" coordorigin="5299,7608" coordsize="6307,2">
              <v:shape style="position:absolute;left:5299;top:7608;width:6307;height:2" coordorigin="5299,7608" coordsize="6307,0" path="m5299,7608l11606,7608e" filled="f" stroked="t" strokeweight=".48pt" strokecolor="#232323">
                <v:path arrowok="t"/>
              </v:shape>
            </v:group>
            <v:group style="position:absolute;left:2378;top:7560;width:2;height:1349" coordorigin="2378,7560" coordsize="2,1349">
              <v:shape style="position:absolute;left:2378;top:7560;width:2;height:1349" coordorigin="2378,7560" coordsize="0,1349" path="m2378,8909l2378,7560e" filled="f" stroked="t" strokeweight=".72pt" strokecolor="#4F4F4F">
                <v:path arrowok="t"/>
              </v:shape>
            </v:group>
            <v:group style="position:absolute;left:4954;top:7603;width:2;height:259" coordorigin="4954,7603" coordsize="2,259">
              <v:shape style="position:absolute;left:4954;top:7603;width:2;height:259" coordorigin="4954,7603" coordsize="0,259" path="m4954,7862l4954,7603e" filled="f" stroked="t" strokeweight=".96pt" strokecolor="#4B4B4B">
                <v:path arrowok="t"/>
              </v:shape>
            </v:group>
            <v:group style="position:absolute;left:4934;top:7834;width:2846;height:2" coordorigin="4934,7834" coordsize="2846,2">
              <v:shape style="position:absolute;left:4934;top:7834;width:2846;height:2" coordorigin="4934,7834" coordsize="2846,0" path="m4934,7834l7781,7834e" filled="f" stroked="t" strokeweight=".48pt" strokecolor="#3F3F3F">
                <v:path arrowok="t"/>
              </v:shape>
            </v:group>
            <v:group style="position:absolute;left:7781;top:7834;width:590;height:2" coordorigin="7781,7834" coordsize="590,2">
              <v:shape style="position:absolute;left:7781;top:7834;width:590;height:2" coordorigin="7781,7834" coordsize="590,0" path="m7781,7834l8371,7834e" filled="f" stroked="t" strokeweight=".48pt" strokecolor="#979797">
                <v:path arrowok="t"/>
              </v:shape>
            </v:group>
            <v:group style="position:absolute;left:8342;top:7848;width:845;height:2" coordorigin="8342,7848" coordsize="845,2">
              <v:shape style="position:absolute;left:8342;top:7848;width:845;height:2" coordorigin="8342,7848" coordsize="845,0" path="m8342,7848l9187,7848e" filled="f" stroked="t" strokeweight=".48pt" strokecolor="#2F2F2F">
                <v:path arrowok="t"/>
              </v:shape>
            </v:group>
            <v:group style="position:absolute;left:9158;top:7834;width:1747;height:2" coordorigin="9158,7834" coordsize="1747,2">
              <v:shape style="position:absolute;left:9158;top:7834;width:1747;height:2" coordorigin="9158,7834" coordsize="1747,0" path="m9158,7834l10906,7834e" filled="f" stroked="t" strokeweight=".48pt" strokecolor="#A0A0A0">
                <v:path arrowok="t"/>
              </v:shape>
            </v:group>
            <v:group style="position:absolute;left:10906;top:7834;width:696;height:2" coordorigin="10906,7834" coordsize="696,2">
              <v:shape style="position:absolute;left:10906;top:7834;width:696;height:2" coordorigin="10906,7834" coordsize="696,0" path="m10906,7834l11602,7834e" filled="f" stroked="t" strokeweight=".48pt" strokecolor="#676767">
                <v:path arrowok="t"/>
              </v:shape>
            </v:group>
            <v:group style="position:absolute;left:4958;top:7805;width:2;height:566" coordorigin="4958,7805" coordsize="2,566">
              <v:shape style="position:absolute;left:4958;top:7805;width:2;height:566" coordorigin="4958,7805" coordsize="0,566" path="m4958,8371l4958,7805e" filled="f" stroked="t" strokeweight=".48pt" strokecolor="#282828">
                <v:path arrowok="t"/>
              </v:shape>
            </v:group>
            <v:group style="position:absolute;left:4954;top:8093;width:6653;height:2" coordorigin="4954,8093" coordsize="6653,2">
              <v:shape style="position:absolute;left:4954;top:8093;width:6653;height:2" coordorigin="4954,8093" coordsize="6653,0" path="m4954,8093l11606,8093e" filled="f" stroked="t" strokeweight=".96pt" strokecolor="#545454">
                <v:path arrowok="t"/>
              </v:shape>
            </v:group>
            <v:group style="position:absolute;left:11602;top:7800;width:2;height:336" coordorigin="11602,7800" coordsize="2,336">
              <v:shape style="position:absolute;left:11602;top:7800;width:2;height:336" coordorigin="11602,7800" coordsize="0,336" path="m11602,8136l11602,7800e" filled="f" stroked="t" strokeweight=".48pt" strokecolor="#3B3B3B">
                <v:path arrowok="t"/>
              </v:shape>
            </v:group>
            <v:group style="position:absolute;left:317;top:8357;width:346;height:2" coordorigin="317,8357" coordsize="346,2">
              <v:shape style="position:absolute;left:317;top:8357;width:346;height:2" coordorigin="317,8357" coordsize="346,0" path="m317,8357l662,8357e" filled="f" stroked="t" strokeweight=".48pt" strokecolor="#383838">
                <v:path arrowok="t"/>
              </v:shape>
            </v:group>
            <v:group style="position:absolute;left:634;top:8381;width:413;height:2" coordorigin="634,8381" coordsize="413,2">
              <v:shape style="position:absolute;left:634;top:8381;width:413;height:2" coordorigin="634,8381" coordsize="413,0" path="m634,8381l1046,8381e" filled="f" stroked="t" strokeweight=".48pt" strokecolor="#000000">
                <v:path arrowok="t"/>
              </v:shape>
            </v:group>
            <v:group style="position:absolute;left:1018;top:8362;width:5866;height:2" coordorigin="1018,8362" coordsize="5866,2">
              <v:shape style="position:absolute;left:1018;top:8362;width:5866;height:2" coordorigin="1018,8362" coordsize="5866,0" path="m1018,8362l6883,8362e" filled="f" stroked="t" strokeweight=".96pt" strokecolor="#4F4F4F">
                <v:path arrowok="t"/>
              </v:shape>
            </v:group>
            <v:group style="position:absolute;left:6826;top:8381;width:163;height:2" coordorigin="6826,8381" coordsize="163,2">
              <v:shape style="position:absolute;left:6826;top:8381;width:163;height:2" coordorigin="6826,8381" coordsize="163,0" path="m6826,8381l6989,8381e" filled="f" stroked="t" strokeweight=".96pt" strokecolor="#939393">
                <v:path arrowok="t"/>
              </v:shape>
            </v:group>
            <v:group style="position:absolute;left:6989;top:8381;width:2170;height:2" coordorigin="6989,8381" coordsize="2170,2">
              <v:shape style="position:absolute;left:6989;top:8381;width:2170;height:2" coordorigin="6989,8381" coordsize="2170,0" path="m6989,8381l9158,8381e" filled="f" stroked="t" strokeweight=".48pt" strokecolor="#000000">
                <v:path arrowok="t"/>
              </v:shape>
            </v:group>
            <v:group style="position:absolute;left:9130;top:8357;width:2486;height:2" coordorigin="9130,8357" coordsize="2486,2">
              <v:shape style="position:absolute;left:9130;top:8357;width:2486;height:2" coordorigin="9130,8357" coordsize="2486,0" path="m9130,8357l11616,8357e" filled="f" stroked="t" strokeweight=".48pt" strokecolor="#282828">
                <v:path arrowok="t"/>
              </v:shape>
            </v:group>
            <v:group style="position:absolute;left:11606;top:8059;width:2;height:1392" coordorigin="11606,8059" coordsize="2,1392">
              <v:shape style="position:absolute;left:11606;top:8059;width:2;height:1392" coordorigin="11606,8059" coordsize="0,1392" path="m11606,9451l11606,8059e" filled="f" stroked="t" strokeweight=".96pt" strokecolor="#575757">
                <v:path arrowok="t"/>
              </v:shape>
            </v:group>
            <v:group style="position:absolute;left:326;top:9168;width:3566;height:2" coordorigin="326,9168" coordsize="3566,2">
              <v:shape style="position:absolute;left:326;top:9168;width:3566;height:2" coordorigin="326,9168" coordsize="3566,0" path="m326,9168l3893,9168e" filled="f" stroked="t" strokeweight=".96pt" strokecolor="#5B5B5B">
                <v:path arrowok="t"/>
              </v:shape>
            </v:group>
            <v:group style="position:absolute;left:331;top:8822;width:2;height:3658" coordorigin="331,8822" coordsize="2,3658">
              <v:shape style="position:absolute;left:331;top:8822;width:2;height:3658" coordorigin="331,8822" coordsize="0,3658" path="m331,12480l331,8822e" filled="f" stroked="t" strokeweight=".48pt" strokecolor="#4B4B4B">
                <v:path arrowok="t"/>
              </v:shape>
            </v:group>
            <v:group style="position:absolute;left:2383;top:8822;width:2;height:883" coordorigin="2383,8822" coordsize="2,883">
              <v:shape style="position:absolute;left:2383;top:8822;width:2;height:883" coordorigin="2383,8822" coordsize="0,883" path="m2383,9706l2383,8822e" filled="f" stroked="t" strokeweight=".24pt" strokecolor="#2F2F2F">
                <v:path arrowok="t"/>
              </v:shape>
            </v:group>
            <v:group style="position:absolute;left:3835;top:9168;width:389;height:2" coordorigin="3835,9168" coordsize="389,2">
              <v:shape style="position:absolute;left:3835;top:9168;width:389;height:2" coordorigin="3835,9168" coordsize="389,0" path="m3835,9168l4224,9168e" filled="f" stroked="t" strokeweight=".72pt" strokecolor="#444444">
                <v:path arrowok="t"/>
              </v:shape>
            </v:group>
            <v:group style="position:absolute;left:4166;top:9163;width:2688;height:2" coordorigin="4166,9163" coordsize="2688,2">
              <v:shape style="position:absolute;left:4166;top:9163;width:2688;height:2" coordorigin="4166,9163" coordsize="2688,0" path="m4166,9163l6854,9163e" filled="f" stroked="t" strokeweight=".48pt" strokecolor="#1F1F1F">
                <v:path arrowok="t"/>
              </v:shape>
            </v:group>
            <v:group style="position:absolute;left:6605;top:9158;width:5011;height:2" coordorigin="6605,9158" coordsize="5011,2">
              <v:shape style="position:absolute;left:6605;top:9158;width:5011;height:2" coordorigin="6605,9158" coordsize="5011,0" path="m6605,9158l11616,9158e" filled="f" stroked="t" strokeweight=".96pt" strokecolor="#4F4F4F">
                <v:path arrowok="t"/>
              </v:shape>
            </v:group>
            <v:group style="position:absolute;left:336;top:9394;width:2;height:984" coordorigin="336,9394" coordsize="2,984">
              <v:shape style="position:absolute;left:336;top:9394;width:2;height:984" coordorigin="336,9394" coordsize="0,984" path="m336,10378l336,9394e" filled="f" stroked="t" strokeweight=".96pt" strokecolor="#5B5B5B">
                <v:path arrowok="t"/>
              </v:shape>
            </v:group>
            <v:group style="position:absolute;left:11611;top:9394;width:2;height:538" coordorigin="11611,9394" coordsize="2,538">
              <v:shape style="position:absolute;left:11611;top:9394;width:2;height:538" coordorigin="11611,9394" coordsize="0,538" path="m11611,9931l11611,9394e" filled="f" stroked="t" strokeweight=".48pt" strokecolor="#282828">
                <v:path arrowok="t"/>
              </v:shape>
            </v:group>
            <v:group style="position:absolute;left:2383;top:9648;width:2;height:720" coordorigin="2383,9648" coordsize="2,720">
              <v:shape style="position:absolute;left:2383;top:9648;width:2;height:720" coordorigin="2383,9648" coordsize="0,720" path="m2383,10368l2383,9648e" filled="f" stroked="t" strokeweight=".24pt" strokecolor="#646464">
                <v:path arrowok="t"/>
              </v:shape>
            </v:group>
            <v:group style="position:absolute;left:326;top:10104;width:7152;height:2" coordorigin="326,10104" coordsize="7152,2">
              <v:shape style="position:absolute;left:326;top:10104;width:7152;height:2" coordorigin="326,10104" coordsize="7152,0" path="m326,10104l7478,10104e" filled="f" stroked="t" strokeweight=".48pt" strokecolor="#343434">
                <v:path arrowok="t"/>
              </v:shape>
            </v:group>
            <v:group style="position:absolute;left:7421;top:10099;width:4200;height:2" coordorigin="7421,10099" coordsize="4200,2">
              <v:shape style="position:absolute;left:7421;top:10099;width:4200;height:2" coordorigin="7421,10099" coordsize="4200,0" path="m7421,10099l11621,10099e" filled="f" stroked="t" strokeweight=".96pt" strokecolor="#4F4F4F">
                <v:path arrowok="t"/>
              </v:shape>
            </v:group>
            <v:group style="position:absolute;left:11611;top:6221;width:2;height:3931" coordorigin="11611,6221" coordsize="2,3931">
              <v:shape style="position:absolute;left:11611;top:6221;width:2;height:3931" coordorigin="11611,6221" coordsize="0,3931" path="m11611,10152l11611,6221e" filled="f" stroked="t" strokeweight=".48pt" strokecolor="#484848">
                <v:path arrowok="t"/>
              </v:shape>
            </v:group>
            <v:group style="position:absolute;left:326;top:10344;width:6528;height:2" coordorigin="326,10344" coordsize="6528,2">
              <v:shape style="position:absolute;left:326;top:10344;width:6528;height:2" coordorigin="326,10344" coordsize="6528,0" path="m326,10344l6854,10344e" filled="f" stroked="t" strokeweight=".48pt" strokecolor="#282828">
                <v:path arrowok="t"/>
              </v:shape>
            </v:group>
            <v:group style="position:absolute;left:6509;top:10339;width:5117;height:2" coordorigin="6509,10339" coordsize="5117,2">
              <v:shape style="position:absolute;left:6509;top:10339;width:5117;height:2" coordorigin="6509,10339" coordsize="5117,0" path="m6509,10339l11626,10339e" filled="f" stroked="t" strokeweight=".96pt" strokecolor="#545454">
                <v:path arrowok="t"/>
              </v:shape>
            </v:group>
            <v:group style="position:absolute;left:11616;top:10075;width:2;height:566" coordorigin="11616,10075" coordsize="2,566">
              <v:shape style="position:absolute;left:11616;top:10075;width:2;height:566" coordorigin="11616,10075" coordsize="0,566" path="m11616,10642l11616,10075e" filled="f" stroked="t" strokeweight=".96pt" strokecolor="#575757">
                <v:path arrowok="t"/>
              </v:shape>
            </v:group>
            <v:group style="position:absolute;left:336;top:10584;width:4637;height:2" coordorigin="336,10584" coordsize="4637,2">
              <v:shape style="position:absolute;left:336;top:10584;width:4637;height:2" coordorigin="336,10584" coordsize="4637,0" path="m336,10584l4973,10584e" filled="f" stroked="t" strokeweight=".48pt" strokecolor="#343434">
                <v:path arrowok="t"/>
              </v:shape>
            </v:group>
            <v:group style="position:absolute;left:341;top:10310;width:2;height:1258" coordorigin="341,10310" coordsize="2,1258">
              <v:shape style="position:absolute;left:341;top:10310;width:2;height:1258" coordorigin="341,10310" coordsize="0,1258" path="m341,11568l341,10310e" filled="f" stroked="t" strokeweight=".48pt" strokecolor="#2B2B2B">
                <v:path arrowok="t"/>
              </v:shape>
            </v:group>
            <v:group style="position:absolute;left:2352;top:10339;width:2;height:274" coordorigin="2352,10339" coordsize="2,274">
              <v:shape style="position:absolute;left:2352;top:10339;width:2;height:274" coordorigin="2352,10339" coordsize="0,274" path="m2352,10613l2352,10339e" filled="f" stroked="t" strokeweight=".48pt" strokecolor="#3F3F3F">
                <v:path arrowok="t"/>
              </v:shape>
            </v:group>
            <v:group style="position:absolute;left:4915;top:10582;width:6710;height:2" coordorigin="4915,10582" coordsize="6710,2">
              <v:shape style="position:absolute;left:4915;top:10582;width:6710;height:2" coordorigin="4915,10582" coordsize="6710,0" path="m4915,10582l11626,10582e" filled="f" stroked="t" strokeweight=".72pt" strokecolor="#545454">
                <v:path arrowok="t"/>
              </v:shape>
            </v:group>
            <v:group style="position:absolute;left:2352;top:10603;width:2;height:206" coordorigin="2352,10603" coordsize="2,206">
              <v:shape style="position:absolute;left:2352;top:10603;width:2;height:206" coordorigin="2352,10603" coordsize="0,206" path="m2352,10810l2352,10603e" filled="f" stroked="t" strokeweight=".48pt" strokecolor="#000000">
                <v:path arrowok="t"/>
              </v:shape>
            </v:group>
            <v:group style="position:absolute;left:11621;top:10574;width:2;height:994" coordorigin="11621,10574" coordsize="2,994">
              <v:shape style="position:absolute;left:11621;top:10574;width:2;height:994" coordorigin="11621,10574" coordsize="0,994" path="m11621,11568l11621,10574e" filled="f" stroked="t" strokeweight=".48pt" strokecolor="#343434">
                <v:path arrowok="t"/>
              </v:shape>
            </v:group>
            <v:group style="position:absolute;left:336;top:11064;width:2539;height:2" coordorigin="336,11064" coordsize="2539,2">
              <v:shape style="position:absolute;left:336;top:11064;width:2539;height:2" coordorigin="336,11064" coordsize="2539,0" path="m336,11064l2875,11064e" filled="f" stroked="t" strokeweight=".48pt" strokecolor="#383838">
                <v:path arrowok="t"/>
              </v:shape>
            </v:group>
            <v:group style="position:absolute;left:2352;top:10810;width:2;height:269" coordorigin="2352,10810" coordsize="2,269">
              <v:shape style="position:absolute;left:2352;top:10810;width:2;height:269" coordorigin="2352,10810" coordsize="0,269" path="m2352,11078l2352,10810e" filled="f" stroked="t" strokeweight=".48pt" strokecolor="#575757">
                <v:path arrowok="t"/>
              </v:shape>
            </v:group>
            <v:group style="position:absolute;left:2765;top:11059;width:4090;height:2" coordorigin="2765,11059" coordsize="4090,2">
              <v:shape style="position:absolute;left:2765;top:11059;width:4090;height:2" coordorigin="2765,11059" coordsize="4090,0" path="m2765,11059l6854,11059e" filled="f" stroked="t" strokeweight=".96pt" strokecolor="#575757">
                <v:path arrowok="t"/>
              </v:shape>
            </v:group>
            <v:group style="position:absolute;left:6797;top:11054;width:1013;height:2" coordorigin="6797,11054" coordsize="1013,2">
              <v:shape style="position:absolute;left:6797;top:11054;width:1013;height:2" coordorigin="6797,11054" coordsize="1013,0" path="m6797,11054l7810,11054e" filled="f" stroked="t" strokeweight=".48pt" strokecolor="#282828">
                <v:path arrowok="t"/>
              </v:shape>
            </v:group>
            <v:group style="position:absolute;left:7752;top:11050;width:3874;height:2" coordorigin="7752,11050" coordsize="3874,2">
              <v:shape style="position:absolute;left:7752;top:11050;width:3874;height:2" coordorigin="7752,11050" coordsize="3874,0" path="m7752,11050l11626,11050e" filled="f" stroked="t" strokeweight=".96pt" strokecolor="#4F4F4F">
                <v:path arrowok="t"/>
              </v:shape>
            </v:group>
            <v:group style="position:absolute;left:326;top:11304;width:2549;height:2" coordorigin="326,11304" coordsize="2549,2">
              <v:shape style="position:absolute;left:326;top:11304;width:2549;height:2" coordorigin="326,11304" coordsize="2549,0" path="m326,11304l2875,11304e" filled="f" stroked="t" strokeweight=".48pt" strokecolor="#343434">
                <v:path arrowok="t"/>
              </v:shape>
            </v:group>
            <v:group style="position:absolute;left:2352;top:11069;width:2;height:240" coordorigin="2352,11069" coordsize="2,240">
              <v:shape style="position:absolute;left:2352;top:11069;width:2;height:240" coordorigin="2352,11069" coordsize="0,240" path="m2352,11309l2352,11069e" filled="f" stroked="t" strokeweight=".48pt" strokecolor="#2F2F2F">
                <v:path arrowok="t"/>
              </v:shape>
            </v:group>
            <v:group style="position:absolute;left:2818;top:11299;width:4661;height:2" coordorigin="2818,11299" coordsize="4661,2">
              <v:shape style="position:absolute;left:2818;top:11299;width:4661;height:2" coordorigin="2818,11299" coordsize="4661,0" path="m2818,11299l7478,11299e" filled="f" stroked="t" strokeweight=".72pt" strokecolor="#484848">
                <v:path arrowok="t"/>
              </v:shape>
            </v:group>
            <v:group style="position:absolute;left:7392;top:11290;width:3662;height:2" coordorigin="7392,11290" coordsize="3662,2">
              <v:shape style="position:absolute;left:7392;top:11290;width:3662;height:2" coordorigin="7392,11290" coordsize="3662,0" path="m7392,11290l11054,11290e" filled="f" stroked="t" strokeweight=".96pt" strokecolor="#4F4F4F">
                <v:path arrowok="t"/>
              </v:shape>
            </v:group>
            <v:group style="position:absolute;left:10877;top:11285;width:749;height:2" coordorigin="10877,11285" coordsize="749,2">
              <v:shape style="position:absolute;left:10877;top:11285;width:749;height:2" coordorigin="10877,11285" coordsize="749,0" path="m10877,11285l11626,11285e" filled="f" stroked="t" strokeweight=".48pt" strokecolor="#232323">
                <v:path arrowok="t"/>
              </v:shape>
            </v:group>
            <v:group style="position:absolute;left:336;top:11549;width:2050;height:2" coordorigin="336,11549" coordsize="2050,2">
              <v:shape style="position:absolute;left:336;top:11549;width:2050;height:2" coordorigin="336,11549" coordsize="2050,0" path="m336,11549l2386,11549e" filled="f" stroked="t" strokeweight=".96pt" strokecolor="#5B5B5B">
                <v:path arrowok="t"/>
              </v:shape>
            </v:group>
            <v:group style="position:absolute;left:1046;top:11299;width:2;height:734" coordorigin="1046,11299" coordsize="2,734">
              <v:shape style="position:absolute;left:1046;top:11299;width:2;height:734" coordorigin="1046,11299" coordsize="0,734" path="m1046,12034l1046,11299e" filled="f" stroked="t" strokeweight=".48pt" strokecolor="#5B5B5B">
                <v:path arrowok="t"/>
              </v:shape>
            </v:group>
            <v:group style="position:absolute;left:1728;top:11299;width:2;height:1205" coordorigin="1728,11299" coordsize="2,1205">
              <v:shape style="position:absolute;left:1728;top:11299;width:2;height:1205" coordorigin="1728,11299" coordsize="0,1205" path="m1728,12504l1728,11299e" filled="f" stroked="t" strokeweight=".72pt" strokecolor="#4B4B4B">
                <v:path arrowok="t"/>
              </v:shape>
            </v:group>
            <v:group style="position:absolute;left:2352;top:11299;width:2;height:240" coordorigin="2352,11299" coordsize="2,240">
              <v:shape style="position:absolute;left:2352;top:11299;width:2;height:240" coordorigin="2352,11299" coordsize="0,240" path="m2352,11539l2352,11299e" filled="f" stroked="t" strokeweight=".48pt" strokecolor="#444444">
                <v:path arrowok="t"/>
              </v:shape>
            </v:group>
            <v:group style="position:absolute;left:2318;top:11544;width:4536;height:2" coordorigin="2318,11544" coordsize="4536,2">
              <v:shape style="position:absolute;left:2318;top:11544;width:4536;height:2" coordorigin="2318,11544" coordsize="4536,0" path="m2318,11544l6854,11544e" filled="f" stroked="t" strokeweight=".48pt" strokecolor="#484848">
                <v:path arrowok="t"/>
              </v:shape>
            </v:group>
            <v:group style="position:absolute;left:5683;top:11539;width:2150;height:2" coordorigin="5683,11539" coordsize="2150,2">
              <v:shape style="position:absolute;left:5683;top:11539;width:2150;height:2" coordorigin="5683,11539" coordsize="2150,0" path="m5683,11539l7834,11539e" filled="f" stroked="t" strokeweight=".96pt" strokecolor="#575757">
                <v:path arrowok="t"/>
              </v:shape>
            </v:group>
            <v:group style="position:absolute;left:7440;top:11280;width:2;height:3235" coordorigin="7440,11280" coordsize="2,3235">
              <v:shape style="position:absolute;left:7440;top:11280;width:2;height:3235" coordorigin="7440,11280" coordsize="0,3235" path="m7440,14515l7440,11280e" filled="f" stroked="t" strokeweight=".48pt" strokecolor="#484848">
                <v:path arrowok="t"/>
              </v:shape>
            </v:group>
            <v:group style="position:absolute;left:7752;top:11534;width:3182;height:2" coordorigin="7752,11534" coordsize="3182,2">
              <v:shape style="position:absolute;left:7752;top:11534;width:3182;height:2" coordorigin="7752,11534" coordsize="3182,0" path="m7752,11534l10934,11534e" filled="f" stroked="t" strokeweight=".48pt" strokecolor="#3B3B3B">
                <v:path arrowok="t"/>
              </v:shape>
            </v:group>
            <v:group style="position:absolute;left:9427;top:11530;width:2198;height:2" coordorigin="9427,11530" coordsize="2198,2">
              <v:shape style="position:absolute;left:9427;top:11530;width:2198;height:2" coordorigin="9427,11530" coordsize="2198,0" path="m9427,11530l11626,11530e" filled="f" stroked="t" strokeweight=".96pt" strokecolor="#4F4F4F">
                <v:path arrowok="t"/>
              </v:shape>
            </v:group>
            <v:group style="position:absolute;left:346;top:11491;width:2;height:4714" coordorigin="346,11491" coordsize="2,4714">
              <v:shape style="position:absolute;left:346;top:11491;width:2;height:4714" coordorigin="346,11491" coordsize="0,4714" path="m346,16205l346,11491e" filled="f" stroked="t" strokeweight=".96pt" strokecolor="#4F4F4F">
                <v:path arrowok="t"/>
              </v:shape>
            </v:group>
            <v:group style="position:absolute;left:2352;top:11520;width:2;height:514" coordorigin="2352,11520" coordsize="2,514">
              <v:shape style="position:absolute;left:2352;top:11520;width:2;height:514" coordorigin="2352,11520" coordsize="0,514" path="m2352,12034l2352,11520e" filled="f" stroked="t" strokeweight=".48pt" strokecolor="#606060">
                <v:path arrowok="t"/>
              </v:shape>
            </v:group>
            <v:group style="position:absolute;left:11621;top:8198;width:2;height:5938" coordorigin="11621,8198" coordsize="2,5938">
              <v:shape style="position:absolute;left:11621;top:8198;width:2;height:5938" coordorigin="11621,8198" coordsize="0,5938" path="m11621,14136l11621,8198e" filled="f" stroked="t" strokeweight=".72pt" strokecolor="#4B4B4B">
                <v:path arrowok="t"/>
              </v:shape>
            </v:group>
            <v:group style="position:absolute;left:1046;top:12034;width:2;height:1589" coordorigin="1046,12034" coordsize="2,1589">
              <v:shape style="position:absolute;left:1046;top:12034;width:2;height:1589" coordorigin="1046,12034" coordsize="0,1589" path="m1046,13622l1046,12034e" filled="f" stroked="t" strokeweight=".48pt" strokecolor="#000000">
                <v:path arrowok="t"/>
              </v:shape>
            </v:group>
            <v:group style="position:absolute;left:2352;top:12034;width:2;height:1589" coordorigin="2352,12034" coordsize="2,1589">
              <v:shape style="position:absolute;left:2352;top:12034;width:2;height:1589" coordorigin="2352,12034" coordsize="0,1589" path="m2352,13622l2352,12034e" filled="f" stroked="t" strokeweight=".48pt" strokecolor="#000000">
                <v:path arrowok="t"/>
              </v:shape>
            </v:group>
            <v:group style="position:absolute;left:7450;top:12005;width:2;height:3893" coordorigin="7450,12005" coordsize="2,3893">
              <v:shape style="position:absolute;left:7450;top:12005;width:2;height:3893" coordorigin="7450,12005" coordsize="0,3893" path="m7450,15898l7450,12005e" filled="f" stroked="t" strokeweight=".72pt" strokecolor="#484848">
                <v:path arrowok="t"/>
              </v:shape>
            </v:group>
            <v:group style="position:absolute;left:350;top:12446;width:2;height:922" coordorigin="350,12446" coordsize="2,922">
              <v:shape style="position:absolute;left:350;top:12446;width:2;height:922" coordorigin="350,12446" coordsize="0,922" path="m350,13368l350,12446e" filled="f" stroked="t" strokeweight=".48pt" strokecolor="#2B2B2B">
                <v:path arrowok="t"/>
              </v:shape>
            </v:group>
            <v:group style="position:absolute;left:1733;top:12446;width:2;height:782" coordorigin="1733,12446" coordsize="2,782">
              <v:shape style="position:absolute;left:1733;top:12446;width:2;height:782" coordorigin="1733,12446" coordsize="0,782" path="m1733,13229l1733,12446e" filled="f" stroked="t" strokeweight=".48pt" strokecolor="#1F1F1F">
                <v:path arrowok="t"/>
              </v:shape>
            </v:group>
            <v:group style="position:absolute;left:11592;top:12475;width:2;height:2083" coordorigin="11592,12475" coordsize="2,2083">
              <v:shape style="position:absolute;left:11592;top:12475;width:2;height:2083" coordorigin="11592,12475" coordsize="0,2083" path="m11592,14558l11592,12475e" filled="f" stroked="t" strokeweight=".48pt" strokecolor="#000000">
                <v:path arrowok="t"/>
              </v:shape>
            </v:group>
            <v:group style="position:absolute;left:7454;top:12902;width:2;height:811" coordorigin="7454,12902" coordsize="2,811">
              <v:shape style="position:absolute;left:7454;top:12902;width:2;height:811" coordorigin="7454,12902" coordsize="0,811" path="m7454,13714l7454,12902e" filled="f" stroked="t" strokeweight=".48pt" strokecolor="#232323">
                <v:path arrowok="t"/>
              </v:shape>
            </v:group>
            <v:group style="position:absolute;left:1738;top:13171;width:2;height:917" coordorigin="1738,13171" coordsize="2,917">
              <v:shape style="position:absolute;left:1738;top:13171;width:2;height:917" coordorigin="1738,13171" coordsize="0,917" path="m1738,14088l1738,13171e" filled="f" stroked="t" strokeweight=".96pt" strokecolor="#4F4F4F">
                <v:path arrowok="t"/>
              </v:shape>
            </v:group>
            <v:group style="position:absolute;left:322;top:13618;width:312;height:2" coordorigin="322,13618" coordsize="312,2">
              <v:shape style="position:absolute;left:322;top:13618;width:312;height:2" coordorigin="322,13618" coordsize="312,0" path="m322,13618l634,13618e" filled="f" stroked="t" strokeweight=".48pt" strokecolor="#646464">
                <v:path arrowok="t"/>
              </v:shape>
            </v:group>
            <v:group style="position:absolute;left:355;top:13310;width:2;height:3034" coordorigin="355,13310" coordsize="2,3034">
              <v:shape style="position:absolute;left:355;top:13310;width:2;height:3034" coordorigin="355,13310" coordsize="0,3034" path="m355,16344l355,13310e" filled="f" stroked="t" strokeweight=".96pt" strokecolor="#545454">
                <v:path arrowok="t"/>
              </v:shape>
            </v:group>
            <v:group style="position:absolute;left:605;top:13637;width:475;height:2" coordorigin="605,13637" coordsize="475,2">
              <v:shape style="position:absolute;left:605;top:13637;width:475;height:2" coordorigin="605,13637" coordsize="475,0" path="m605,13637l1080,13637e" filled="f" stroked="t" strokeweight=".48pt" strokecolor="#2F2F2F">
                <v:path arrowok="t"/>
              </v:shape>
            </v:group>
            <v:group style="position:absolute;left:1042;top:13618;width:696;height:2" coordorigin="1042,13618" coordsize="696,2">
              <v:shape style="position:absolute;left:1042;top:13618;width:696;height:2" coordorigin="1042,13618" coordsize="696,0" path="m1042,13618l1738,13618e" filled="f" stroked="t" strokeweight=".48pt" strokecolor="#646464">
                <v:path arrowok="t"/>
              </v:shape>
            </v:group>
            <v:group style="position:absolute;left:1690;top:13637;width:730;height:2" coordorigin="1690,13637" coordsize="730,2">
              <v:shape style="position:absolute;left:1690;top:13637;width:730;height:2" coordorigin="1690,13637" coordsize="730,0" path="m1690,13637l2419,13637e" filled="f" stroked="t" strokeweight=".48pt" strokecolor="#2B2B2B">
                <v:path arrowok="t"/>
              </v:shape>
            </v:group>
            <v:group style="position:absolute;left:1046;top:13613;width:2;height:72" coordorigin="1046,13613" coordsize="2,72">
              <v:shape style="position:absolute;left:1046;top:13613;width:2;height:72" coordorigin="1046,13613" coordsize="0,72" path="m1046,13685l1046,13613e" filled="f" stroked="t" strokeweight=".48pt" strokecolor="#646464">
                <v:path arrowok="t"/>
              </v:shape>
            </v:group>
            <v:group style="position:absolute;left:2352;top:13613;width:2;height:72" coordorigin="2352,13613" coordsize="2,72">
              <v:shape style="position:absolute;left:2352;top:13613;width:2;height:72" coordorigin="2352,13613" coordsize="0,72" path="m2352,13685l2352,13613e" filled="f" stroked="t" strokeweight=".48pt" strokecolor="#1F1F1F">
                <v:path arrowok="t"/>
              </v:shape>
            </v:group>
            <v:group style="position:absolute;left:1046;top:13685;width:2;height:2635" coordorigin="1046,13685" coordsize="2,2635">
              <v:shape style="position:absolute;left:1046;top:13685;width:2;height:2635" coordorigin="1046,13685" coordsize="0,2635" path="m1046,16320l1046,13685e" filled="f" stroked="t" strokeweight=".48pt" strokecolor="#000000">
                <v:path arrowok="t"/>
              </v:shape>
            </v:group>
            <v:group style="position:absolute;left:2352;top:13685;width:2;height:1694" coordorigin="2352,13685" coordsize="2,1694">
              <v:shape style="position:absolute;left:2352;top:13685;width:2;height:1694" coordorigin="2352,13685" coordsize="0,1694" path="m2352,15379l2352,13685e" filled="f" stroked="t" strokeweight=".48pt" strokecolor="#000000">
                <v:path arrowok="t"/>
              </v:shape>
            </v:group>
            <v:group style="position:absolute;left:7459;top:13656;width:2;height:931" coordorigin="7459,13656" coordsize="2,931">
              <v:shape style="position:absolute;left:7459;top:13656;width:2;height:931" coordorigin="7459,13656" coordsize="0,931" path="m7459,14587l7459,13656e" filled="f" stroked="t" strokeweight=".96pt" strokecolor="#545454">
                <v:path arrowok="t"/>
              </v:shape>
            </v:group>
            <v:group style="position:absolute;left:1742;top:14030;width:2;height:557" coordorigin="1742,14030" coordsize="2,557">
              <v:shape style="position:absolute;left:1742;top:14030;width:2;height:557" coordorigin="1742,14030" coordsize="0,557" path="m1742,14587l1742,14030e" filled="f" stroked="t" strokeweight=".48pt" strokecolor="#1C1C1C">
                <v:path arrowok="t"/>
              </v:shape>
            </v:group>
            <v:group style="position:absolute;left:360;top:14174;width:2;height:413" coordorigin="360,14174" coordsize="2,413">
              <v:shape style="position:absolute;left:360;top:14174;width:2;height:413" coordorigin="360,14174" coordsize="0,413" path="m360,14587l360,14174e" filled="f" stroked="t" strokeweight=".48pt" strokecolor="#1C1C1C">
                <v:path arrowok="t"/>
              </v:shape>
            </v:group>
            <v:group style="position:absolute;left:360;top:14530;width:2;height:1814" coordorigin="360,14530" coordsize="2,1814">
              <v:shape style="position:absolute;left:360;top:14530;width:2;height:1814" coordorigin="360,14530" coordsize="0,1814" path="m360,16344l360,14530e" filled="f" stroked="t" strokeweight=".96pt" strokecolor="#575757">
                <v:path arrowok="t"/>
              </v:shape>
            </v:group>
            <v:group style="position:absolute;left:1742;top:14530;width:2;height:418" coordorigin="1742,14530" coordsize="2,418">
              <v:shape style="position:absolute;left:1742;top:14530;width:2;height:418" coordorigin="1742,14530" coordsize="0,418" path="m1742,14947l1742,14530e" filled="f" stroked="t" strokeweight=".72pt" strokecolor="#2F2F2F">
                <v:path arrowok="t"/>
              </v:shape>
            </v:group>
            <v:group style="position:absolute;left:7474;top:12326;width:2;height:4018" coordorigin="7474,12326" coordsize="2,4018">
              <v:shape style="position:absolute;left:7474;top:12326;width:2;height:4018" coordorigin="7474,12326" coordsize="0,4018" path="m7474,16344l7474,12326e" filled="f" stroked="t" strokeweight=".96pt" strokecolor="#3F3F3F">
                <v:path arrowok="t"/>
              </v:shape>
            </v:group>
            <v:group style="position:absolute;left:1747;top:14822;width:2;height:1522" coordorigin="1747,14822" coordsize="2,1522">
              <v:shape style="position:absolute;left:1747;top:14822;width:2;height:1522" coordorigin="1747,14822" coordsize="0,1522" path="m1747,16344l1747,14822e" filled="f" stroked="t" strokeweight=".96pt" strokecolor="#575757">
                <v:path arrowok="t"/>
              </v:shape>
            </v:group>
            <v:group style="position:absolute;left:365;top:16339;width:1402;height:2" coordorigin="365,16339" coordsize="1402,2">
              <v:shape style="position:absolute;left:365;top:16339;width:1402;height:2" coordorigin="365,16339" coordsize="1402,0" path="m365,16339l1766,16339e" filled="f" stroked="t" strokeweight=".48pt" strokecolor="#2F2F2F">
                <v:path arrowok="t"/>
              </v:shape>
            </v:group>
            <v:group style="position:absolute;left:1613;top:16334;width:3629;height:2" coordorigin="1613,16334" coordsize="3629,2">
              <v:shape style="position:absolute;left:1613;top:16334;width:3629;height:2" coordorigin="1613,16334" coordsize="3629,0" path="m1613,16334l5242,16334e" filled="f" stroked="t" strokeweight=".96pt" strokecolor="#5B5B5B">
                <v:path arrowok="t"/>
              </v:shape>
            </v:group>
            <v:group style="position:absolute;left:2352;top:15379;width:2;height:946" coordorigin="2352,15379" coordsize="2,946">
              <v:shape style="position:absolute;left:2352;top:15379;width:2;height:946" coordorigin="2352,15379" coordsize="0,946" path="m2352,16325l2352,15379e" filled="f" stroked="t" strokeweight=".48pt" strokecolor="#777777">
                <v:path arrowok="t"/>
              </v:shape>
            </v:group>
            <v:group style="position:absolute;left:4915;top:16325;width:1939;height:2" coordorigin="4915,16325" coordsize="1939,2">
              <v:shape style="position:absolute;left:4915;top:16325;width:1939;height:2" coordorigin="4915,16325" coordsize="1939,0" path="m4915,16325l6854,16325e" filled="f" stroked="t" strokeweight=".96pt" strokecolor="#3F3F3F">
                <v:path arrowok="t"/>
              </v:shape>
            </v:group>
            <v:group style="position:absolute;left:6739;top:16315;width:4718;height:2" coordorigin="6739,16315" coordsize="4718,2">
              <v:shape style="position:absolute;left:6739;top:16315;width:4718;height:2" coordorigin="6739,16315" coordsize="4718,0" path="m6739,16315l11458,16315e" filled="f" stroked="t" strokeweight="1.44pt" strokecolor="#606060">
                <v:path arrowok="t"/>
              </v:shape>
            </v:group>
            <w10:wrap type="none"/>
          </v:group>
        </w:pict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8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34"/>
          <w:szCs w:val="34"/>
          <w:color w:val="A1A1A0"/>
          <w:spacing w:val="12"/>
          <w:w w:val="27"/>
        </w:rPr>
        <w:t>.</w:t>
      </w:r>
      <w:r>
        <w:rPr>
          <w:rFonts w:ascii="Arial" w:hAnsi="Arial" w:cs="Arial" w:eastAsia="Arial"/>
          <w:sz w:val="34"/>
          <w:szCs w:val="34"/>
          <w:color w:val="B8B8B8"/>
          <w:spacing w:val="0"/>
          <w:w w:val="84"/>
        </w:rPr>
        <w:t>.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4" w:lineRule="exact"/>
        <w:ind w:right="-83"/>
        <w:jc w:val="left"/>
        <w:tabs>
          <w:tab w:pos="338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505252"/>
          <w:spacing w:val="0"/>
          <w:w w:val="90"/>
          <w:position w:val="-4"/>
        </w:rPr>
        <w:t>A</w:t>
      </w:r>
      <w:r>
        <w:rPr>
          <w:rFonts w:ascii="Arial" w:hAnsi="Arial" w:cs="Arial" w:eastAsia="Arial"/>
          <w:sz w:val="25"/>
          <w:szCs w:val="25"/>
          <w:color w:val="505252"/>
          <w:spacing w:val="-32"/>
          <w:w w:val="90"/>
          <w:position w:val="-4"/>
        </w:rPr>
        <w:t>W</w:t>
      </w:r>
      <w:r>
        <w:rPr>
          <w:rFonts w:ascii="Arial" w:hAnsi="Arial" w:cs="Arial" w:eastAsia="Arial"/>
          <w:sz w:val="25"/>
          <w:szCs w:val="25"/>
          <w:color w:val="505252"/>
          <w:spacing w:val="0"/>
          <w:w w:val="90"/>
          <w:position w:val="-4"/>
        </w:rPr>
        <w:t>TO</w:t>
      </w:r>
      <w:r>
        <w:rPr>
          <w:rFonts w:ascii="Arial" w:hAnsi="Arial" w:cs="Arial" w:eastAsia="Arial"/>
          <w:sz w:val="25"/>
          <w:szCs w:val="25"/>
          <w:color w:val="505252"/>
          <w:spacing w:val="-62"/>
          <w:w w:val="90"/>
          <w:position w:val="-4"/>
        </w:rPr>
        <w:t> </w:t>
      </w:r>
      <w:r>
        <w:rPr>
          <w:rFonts w:ascii="Arial" w:hAnsi="Arial" w:cs="Arial" w:eastAsia="Arial"/>
          <w:sz w:val="25"/>
          <w:szCs w:val="25"/>
          <w:color w:val="505252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5"/>
          <w:szCs w:val="25"/>
          <w:color w:val="505252"/>
          <w:spacing w:val="0"/>
          <w:w w:val="100"/>
          <w:position w:val="-4"/>
        </w:rPr>
      </w:r>
      <w:r>
        <w:rPr>
          <w:rFonts w:ascii="Arial" w:hAnsi="Arial" w:cs="Arial" w:eastAsia="Arial"/>
          <w:sz w:val="25"/>
          <w:szCs w:val="25"/>
          <w:color w:val="343169"/>
          <w:spacing w:val="0"/>
          <w:w w:val="419"/>
          <w:position w:val="-4"/>
        </w:rPr>
        <w:t>'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left="5" w:right="-20"/>
        <w:jc w:val="left"/>
        <w:tabs>
          <w:tab w:pos="1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505252"/>
          <w:spacing w:val="0"/>
          <w:w w:val="77"/>
          <w:b/>
          <w:bCs/>
          <w:position w:val="1"/>
        </w:rPr>
        <w:t>Itfaiyi</w:t>
      </w:r>
      <w:r>
        <w:rPr>
          <w:rFonts w:ascii="Times New Roman" w:hAnsi="Times New Roman" w:cs="Times New Roman" w:eastAsia="Times New Roman"/>
          <w:sz w:val="25"/>
          <w:szCs w:val="25"/>
          <w:color w:val="505252"/>
          <w:spacing w:val="0"/>
          <w:w w:val="100"/>
          <w:b/>
          <w:bCs/>
          <w:position w:val="1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505252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77"/>
          <w:position w:val="1"/>
        </w:rPr>
        <w:t>Olg</w:t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77"/>
          <w:position w:val="1"/>
        </w:rPr>
        <w:t>e</w:t>
      </w:r>
      <w:r>
        <w:rPr>
          <w:rFonts w:ascii="Arial" w:hAnsi="Arial" w:cs="Arial" w:eastAsia="Arial"/>
          <w:sz w:val="21"/>
          <w:szCs w:val="21"/>
          <w:color w:val="3A3A3A"/>
          <w:spacing w:val="-9"/>
          <w:w w:val="77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505252"/>
          <w:spacing w:val="0"/>
          <w:w w:val="77"/>
          <w:position w:val="1"/>
        </w:rPr>
        <w:t>Ami</w:t>
      </w:r>
      <w:r>
        <w:rPr>
          <w:rFonts w:ascii="Arial" w:hAnsi="Arial" w:cs="Arial" w:eastAsia="Arial"/>
          <w:sz w:val="21"/>
          <w:szCs w:val="21"/>
          <w:color w:val="505252"/>
          <w:spacing w:val="0"/>
          <w:w w:val="77"/>
          <w:position w:val="1"/>
        </w:rPr>
        <w:t>r</w:t>
      </w:r>
      <w:r>
        <w:rPr>
          <w:rFonts w:ascii="Arial" w:hAnsi="Arial" w:cs="Arial" w:eastAsia="Arial"/>
          <w:sz w:val="21"/>
          <w:szCs w:val="21"/>
          <w:color w:val="505252"/>
          <w:spacing w:val="0"/>
          <w:w w:val="77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505252"/>
          <w:spacing w:val="40"/>
          <w:w w:val="7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7"/>
          <w:position w:val="1"/>
        </w:rPr>
        <w:t>ilhe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27"/>
          <w:i/>
          <w:position w:val="1"/>
        </w:rPr>
        <w:t>.SIIIlt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27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3"/>
          <w:w w:val="127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27"/>
          <w:i/>
          <w:position w:val="1"/>
        </w:rPr>
        <w:t>ı..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right="409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20"/>
          <w:szCs w:val="20"/>
          <w:color w:val="282828"/>
          <w:spacing w:val="0"/>
          <w:w w:val="184"/>
          <w:i/>
        </w:rPr>
        <w:t>If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84"/>
          <w:i/>
        </w:rPr>
        <w:t>(</w:t>
      </w:r>
      <w:r>
        <w:rPr>
          <w:rFonts w:ascii="Arial" w:hAnsi="Arial" w:cs="Arial" w:eastAsia="Arial"/>
          <w:sz w:val="20"/>
          <w:szCs w:val="20"/>
          <w:color w:val="282828"/>
          <w:spacing w:val="-32"/>
          <w:w w:val="184"/>
          <w:i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15"/>
          <w:i/>
        </w:rPr>
        <w:t>E.r,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v:group style="position:absolute;margin-left:580.559998pt;margin-top:3.214763pt;width:.96pt;height:85.08pt;mso-position-horizontal-relative:page;mso-position-vertical-relative:paragraph;z-index:-16341" coordorigin="11611,64" coordsize="19,1702">
            <v:group style="position:absolute;left:11621;top:74;width:2;height:758" coordorigin="11621,74" coordsize="2,758">
              <v:shape style="position:absolute;left:11621;top:74;width:2;height:758" coordorigin="11621,74" coordsize="0,758" path="m11621,832l11621,74e" filled="f" stroked="t" strokeweight=".96pt" strokecolor="#3F3F3F">
                <v:path arrowok="t"/>
              </v:shape>
            </v:group>
            <v:group style="position:absolute;left:11621;top:688;width:2;height:1070" coordorigin="11621,688" coordsize="2,1070">
              <v:shape style="position:absolute;left:11621;top:688;width:2;height:1070" coordorigin="11621,688" coordsize="0,1070" path="m11621,1759l11621,688e" filled="f" stroked="t" strokeweight=".72pt" strokecolor="#5B5B5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64.473267pt;margin-top:-.582766pt;width:.1pt;height:7.404053pt;mso-position-horizontal-relative:page;mso-position-vertical-relative:paragraph;z-index:-16330" coordorigin="9289,-12" coordsize="2,148">
            <v:shape style="position:absolute;left:9289;top:-12;width:2;height:148" coordorigin="9289,-12" coordsize="0,148" path="m9289,136l9289,-12e" filled="f" stroked="t" strokeweight="3.4275pt" strokecolor="#EDEDED">
              <v:path arrowok="t"/>
            </v:shape>
          </v:group>
          <w10:wrap type="none"/>
        </w:pict>
      </w:r>
      <w:r>
        <w:rPr/>
        <w:pict>
          <v:group style="position:absolute;margin-left:494.042511pt;margin-top:-.582766pt;width:5.577pt;height:7.404053pt;mso-position-horizontal-relative:page;mso-position-vertical-relative:paragraph;z-index:-16329" coordorigin="9881,-12" coordsize="112,148">
            <v:shape style="position:absolute;left:9881;top:-12;width:112;height:148" coordorigin="9881,-12" coordsize="112,148" path="m9881,-12l9992,-12,9992,136,9881,136,9881,-12e" filled="t" fillcolor="#ED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506.905823pt;margin-top:-.582766pt;width:.1pt;height:7.404053pt;mso-position-horizontal-relative:page;mso-position-vertical-relative:paragraph;z-index:-16328" coordorigin="10138,-12" coordsize="2,148">
            <v:shape style="position:absolute;left:10138;top:-12;width:2;height:148" coordorigin="10138,-12" coordsize="0,148" path="m10138,136l10138,-12e" filled="f" stroked="t" strokeweight="2.5376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1"/>
          <w:szCs w:val="11"/>
          <w:color w:val="898A8C"/>
          <w:spacing w:val="0"/>
          <w:w w:val="71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898A8C"/>
          <w:spacing w:val="0"/>
          <w:w w:val="71"/>
        </w:rPr>
        <w:t>   </w:t>
      </w:r>
      <w:r>
        <w:rPr>
          <w:rFonts w:ascii="Times New Roman" w:hAnsi="Times New Roman" w:cs="Times New Roman" w:eastAsia="Times New Roman"/>
          <w:sz w:val="11"/>
          <w:szCs w:val="11"/>
          <w:color w:val="898A8C"/>
          <w:spacing w:val="5"/>
          <w:w w:val="7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727274"/>
          <w:spacing w:val="-32"/>
          <w:w w:val="347"/>
        </w:rPr>
        <w:t>-</w:t>
      </w:r>
      <w:r>
        <w:rPr>
          <w:rFonts w:ascii="Times New Roman" w:hAnsi="Times New Roman" w:cs="Times New Roman" w:eastAsia="Times New Roman"/>
          <w:sz w:val="11"/>
          <w:szCs w:val="11"/>
          <w:color w:val="A1A1A0"/>
          <w:spacing w:val="-41"/>
          <w:w w:val="242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727274"/>
          <w:spacing w:val="0"/>
          <w:w w:val="233"/>
        </w:rPr>
        <w:t>:.::</w:t>
      </w:r>
      <w:r>
        <w:rPr>
          <w:rFonts w:ascii="Times New Roman" w:hAnsi="Times New Roman" w:cs="Times New Roman" w:eastAsia="Times New Roman"/>
          <w:sz w:val="11"/>
          <w:szCs w:val="11"/>
          <w:color w:val="72727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color w:val="72727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505252"/>
          <w:spacing w:val="0"/>
          <w:w w:val="278"/>
        </w:rPr>
        <w:t>:</w:t>
      </w:r>
      <w:r>
        <w:rPr>
          <w:rFonts w:ascii="Times New Roman" w:hAnsi="Times New Roman" w:cs="Times New Roman" w:eastAsia="Times New Roman"/>
          <w:sz w:val="11"/>
          <w:szCs w:val="11"/>
          <w:color w:val="505252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8B8B8"/>
          <w:spacing w:val="0"/>
          <w:w w:val="132"/>
        </w:rPr>
        <w:t>,,</w:t>
      </w:r>
      <w:r>
        <w:rPr>
          <w:rFonts w:ascii="Times New Roman" w:hAnsi="Times New Roman" w:cs="Times New Roman" w:eastAsia="Times New Roman"/>
          <w:sz w:val="11"/>
          <w:szCs w:val="11"/>
          <w:color w:val="B8B8B8"/>
          <w:spacing w:val="-11"/>
          <w:w w:val="13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505252"/>
          <w:spacing w:val="5"/>
          <w:w w:val="398"/>
        </w:rPr>
        <w:t>:</w:t>
      </w:r>
      <w:r>
        <w:rPr>
          <w:rFonts w:ascii="Times New Roman" w:hAnsi="Times New Roman" w:cs="Times New Roman" w:eastAsia="Times New Roman"/>
          <w:sz w:val="11"/>
          <w:szCs w:val="11"/>
          <w:color w:val="B8B8B8"/>
          <w:spacing w:val="-8"/>
          <w:w w:val="172"/>
        </w:rPr>
        <w:t>"</w:t>
      </w:r>
      <w:r>
        <w:rPr>
          <w:rFonts w:ascii="Times New Roman" w:hAnsi="Times New Roman" w:cs="Times New Roman" w:eastAsia="Times New Roman"/>
          <w:sz w:val="11"/>
          <w:szCs w:val="11"/>
          <w:color w:val="A1A1A0"/>
          <w:spacing w:val="0"/>
          <w:w w:val="117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A1A1A0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1"/>
          <w:szCs w:val="11"/>
          <w:color w:val="A1A1A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1A1A0"/>
          <w:spacing w:val="0"/>
          <w:w w:val="159"/>
        </w:rPr>
        <w:t>: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00"/>
          <w:cols w:num="3" w:equalWidth="0">
            <w:col w:w="757" w:space="2152"/>
            <w:col w:w="3590" w:space="2487"/>
            <w:col w:w="2734"/>
          </w:cols>
        </w:sectPr>
      </w:pPr>
      <w:rPr/>
    </w:p>
    <w:p>
      <w:pPr>
        <w:spacing w:before="93" w:after="0" w:line="214" w:lineRule="auto"/>
        <w:ind w:left="803" w:right="-149" w:firstLine="-687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86"/>
          <w:szCs w:val="86"/>
          <w:color w:val="212426"/>
          <w:spacing w:val="-956"/>
          <w:w w:val="200"/>
          <w:position w:val="12"/>
        </w:rPr>
        <w:t>1</w:t>
      </w:r>
      <w:r>
        <w:rPr>
          <w:rFonts w:ascii="Arial" w:hAnsi="Arial" w:cs="Arial" w:eastAsia="Arial"/>
          <w:sz w:val="15"/>
          <w:szCs w:val="15"/>
          <w:color w:val="333434"/>
          <w:spacing w:val="0"/>
          <w:w w:val="115"/>
          <w:position w:val="0"/>
        </w:rPr>
        <w:t>IZMIR</w:t>
      </w:r>
      <w:r>
        <w:rPr>
          <w:rFonts w:ascii="Arial" w:hAnsi="Arial" w:cs="Arial" w:eastAsia="Arial"/>
          <w:sz w:val="15"/>
          <w:szCs w:val="15"/>
          <w:color w:val="333434"/>
          <w:spacing w:val="0"/>
          <w:w w:val="115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12426"/>
          <w:spacing w:val="0"/>
          <w:w w:val="105"/>
          <w:position w:val="0"/>
        </w:rPr>
        <w:t>BÜVÜKSEHIR</w:t>
      </w:r>
      <w:r>
        <w:rPr>
          <w:rFonts w:ascii="Arial" w:hAnsi="Arial" w:cs="Arial" w:eastAsia="Arial"/>
          <w:sz w:val="15"/>
          <w:szCs w:val="15"/>
          <w:color w:val="212426"/>
          <w:spacing w:val="0"/>
          <w:w w:val="105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12426"/>
          <w:spacing w:val="0"/>
          <w:w w:val="108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492" w:right="4212" w:firstLine="-109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1242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124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1242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124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12426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1242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12426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2124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12426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124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12426"/>
          <w:spacing w:val="0"/>
          <w:w w:val="101"/>
        </w:rPr>
        <w:t>BAŞKANLIÖI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7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1242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124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124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1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124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124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124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124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1242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124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12426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124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1242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124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124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12426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6" w:after="0" w:line="237" w:lineRule="exact"/>
        <w:ind w:left="1141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12426"/>
          <w:spacing w:val="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12426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124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12426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12426"/>
          <w:spacing w:val="0"/>
          <w:w w:val="101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00" w:bottom="280" w:left="120" w:right="260"/>
          <w:cols w:num="2" w:equalWidth="0">
            <w:col w:w="1836" w:space="1665"/>
            <w:col w:w="8039"/>
          </w:cols>
        </w:sectPr>
      </w:pPr>
      <w:rPr/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35" w:after="0" w:line="240" w:lineRule="auto"/>
        <w:ind w:left="325" w:right="-20"/>
        <w:jc w:val="left"/>
        <w:tabs>
          <w:tab w:pos="1860" w:val="left"/>
          <w:tab w:pos="3360" w:val="left"/>
          <w:tab w:pos="5720" w:val="left"/>
          <w:tab w:pos="7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-6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6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14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1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-8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14:09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Tel: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0536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643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6"/>
        </w:rPr>
        <w:t>8170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6" w:lineRule="auto"/>
        <w:ind w:left="339" w:right="3185" w:firstLine="5"/>
        <w:jc w:val="left"/>
        <w:tabs>
          <w:tab w:pos="1860" w:val="left"/>
          <w:tab w:pos="3360" w:val="left"/>
          <w:tab w:pos="4720" w:val="left"/>
          <w:tab w:pos="5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7"/>
        </w:rPr>
        <w:t>KayıtTarihi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15.05.2017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IJ&lt;ayıtNo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15"/>
        </w:rPr>
        <w:t>:3122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94"/>
        </w:rPr>
        <w:t>IBildiriı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5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11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2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11"/>
        </w:rPr>
        <w:t>KadirYALDIZ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Yeni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Foça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8"/>
        </w:rPr>
        <w:t>YılanlıKaya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3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mevki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ALİAÖA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334" w:right="-20"/>
        <w:jc w:val="left"/>
        <w:tabs>
          <w:tab w:pos="1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w w:val="32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w w:val="102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Yeni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Foça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Yılantı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Kaya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mevki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ALİAGA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1" w:lineRule="exact"/>
        <w:ind w:left="325" w:right="-20"/>
        <w:jc w:val="left"/>
        <w:tabs>
          <w:tab w:pos="1980" w:val="left"/>
          <w:tab w:pos="4540" w:val="left"/>
          <w:tab w:pos="5920" w:val="left"/>
          <w:tab w:pos="8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  <w:position w:val="-1"/>
        </w:rPr>
        <w:t>Arazi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  <w:position w:val="-1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9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6"/>
          <w:w w:val="11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9"/>
          <w:position w:val="-1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20" w:right="260"/>
        </w:sectPr>
      </w:pPr>
      <w:rPr/>
    </w:p>
    <w:p>
      <w:pPr>
        <w:spacing w:before="32" w:after="0" w:line="240" w:lineRule="auto"/>
        <w:ind w:left="38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26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2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2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CACACA"/>
          <w:spacing w:val="-18"/>
          <w:w w:val="97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20"/>
        </w:rPr>
        <w:t>tse: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4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6"/>
          <w:position w:val="-1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8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6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right="-20"/>
        <w:jc w:val="left"/>
        <w:tabs>
          <w:tab w:pos="3080" w:val="left"/>
          <w:tab w:pos="3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92"/>
          <w:position w:val="-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3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56"/>
          <w:position w:val="-1"/>
        </w:rPr>
        <w:t>11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6"/>
          <w:szCs w:val="26"/>
          <w:color w:val="21242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6"/>
          <w:szCs w:val="26"/>
          <w:color w:val="212426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6"/>
          <w:position w:val="-1"/>
        </w:rPr>
        <w:t>ki'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5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9.026642pt;margin-top:-.580784pt;width:32.535339pt;height:26pt;mso-position-horizontal-relative:page;mso-position-vertical-relative:paragraph;z-index:-16322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212426"/>
                      <w:spacing w:val="0"/>
                      <w:w w:val="4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1242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12426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33434"/>
                      <w:spacing w:val="0"/>
                      <w:w w:val="4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>Bet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u w:val="single" w:color="000000"/>
          <w:position w:val="1"/>
        </w:rPr>
        <w:t>onan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u w:val="single" w:color="0000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13"/>
          <w:w w:val="100"/>
          <w:u w:val="single" w:color="0000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13"/>
          <w:w w:val="100"/>
          <w:u w:val="single" w:color="0000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13"/>
          <w:w w:val="100"/>
          <w:u w:val="single" w:color="0000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u w:val="single" w:color="0000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5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>hşa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8B8B8"/>
          <w:spacing w:val="-19"/>
          <w:w w:val="106"/>
          <w:position w:val="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0"/>
          <w:w w:val="83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95"/>
          <w:w w:val="86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1"/>
          <w:w w:val="82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20"/>
          <w:w w:val="59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5"/>
          <w:w w:val="83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59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34"/>
          <w:w w:val="59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3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57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57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10"/>
          <w:w w:val="83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87"/>
          <w:position w:val="1"/>
        </w:rPr>
        <w:t>-u_a_n_ı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87"/>
          <w:u w:val="single" w:color="202325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87"/>
          <w:u w:val="single" w:color="202325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u w:val="single" w:color="202325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20"/>
          <w:w w:val="100"/>
          <w:u w:val="single" w:color="20232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20"/>
          <w:w w:val="100"/>
          <w:u w:val="single" w:color="202325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20"/>
          <w:w w:val="100"/>
          <w:u w:val="single" w:color="202325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26"/>
          <w:u w:val="single" w:color="202325"/>
          <w:position w:val="1"/>
        </w:rPr>
        <w:t>e_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26"/>
          <w:u w:val="single" w:color="202325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26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8"/>
          <w:w w:val="12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64"/>
          <w:w w:val="120"/>
          <w:position w:val="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4"/>
          <w:w w:val="136"/>
          <w:position w:val="1"/>
        </w:rPr>
        <w:t>:</w:t>
      </w:r>
      <w:r>
        <w:rPr>
          <w:rFonts w:ascii="Arial" w:hAnsi="Arial" w:cs="Arial" w:eastAsia="Arial"/>
          <w:sz w:val="21"/>
          <w:szCs w:val="21"/>
          <w:color w:val="333434"/>
          <w:spacing w:val="0"/>
          <w:w w:val="360"/>
          <w:position w:val="1"/>
        </w:rPr>
        <w:t>---</w:t>
      </w:r>
      <w:r>
        <w:rPr>
          <w:rFonts w:ascii="Arial" w:hAnsi="Arial" w:cs="Arial" w:eastAsia="Arial"/>
          <w:sz w:val="21"/>
          <w:szCs w:val="21"/>
          <w:color w:val="333434"/>
          <w:spacing w:val="26"/>
          <w:w w:val="100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4D4D4D"/>
          <w:spacing w:val="0"/>
          <w:w w:val="373"/>
          <w:position w:val="1"/>
        </w:rPr>
        <w:t>---</w:t>
      </w:r>
      <w:r>
        <w:rPr>
          <w:rFonts w:ascii="Arial" w:hAnsi="Arial" w:cs="Arial" w:eastAsia="Arial"/>
          <w:sz w:val="21"/>
          <w:szCs w:val="21"/>
          <w:color w:val="4D4D4D"/>
          <w:spacing w:val="-161"/>
          <w:w w:val="373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212426"/>
          <w:spacing w:val="0"/>
          <w:w w:val="373"/>
          <w:position w:val="1"/>
        </w:rPr>
        <w:t>--</w:t>
      </w:r>
      <w:r>
        <w:rPr>
          <w:rFonts w:ascii="Arial" w:hAnsi="Arial" w:cs="Arial" w:eastAsia="Arial"/>
          <w:sz w:val="21"/>
          <w:szCs w:val="21"/>
          <w:color w:val="212426"/>
          <w:spacing w:val="-126"/>
          <w:w w:val="373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4D4D4D"/>
          <w:spacing w:val="0"/>
          <w:w w:val="373"/>
          <w:position w:val="1"/>
        </w:rPr>
        <w:t>--</w:t>
      </w:r>
      <w:r>
        <w:rPr>
          <w:rFonts w:ascii="Arial" w:hAnsi="Arial" w:cs="Arial" w:eastAsia="Arial"/>
          <w:sz w:val="21"/>
          <w:szCs w:val="21"/>
          <w:color w:val="4D4D4D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4D4D4D"/>
          <w:spacing w:val="-25"/>
          <w:w w:val="100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212426"/>
          <w:spacing w:val="0"/>
          <w:w w:val="197"/>
          <w:position w:val="1"/>
        </w:rPr>
        <w:t>-----1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1907" w:right="-20"/>
        <w:jc w:val="left"/>
        <w:tabs>
          <w:tab w:pos="2360" w:val="left"/>
          <w:tab w:pos="3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B8B8B8"/>
          <w:spacing w:val="0"/>
          <w:w w:val="5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B8B8B8"/>
          <w:spacing w:val="-17"/>
          <w:w w:val="5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8B8B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B8B8B8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333434"/>
          <w:spacing w:val="0"/>
          <w:w w:val="51"/>
        </w:rPr>
        <w:t>1</w:t>
      </w:r>
      <w:r>
        <w:rPr>
          <w:rFonts w:ascii="Arial" w:hAnsi="Arial" w:cs="Arial" w:eastAsia="Arial"/>
          <w:sz w:val="21"/>
          <w:szCs w:val="21"/>
          <w:color w:val="333434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33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!Yangını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28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9"/>
          <w:position w:val="1"/>
        </w:rPr>
        <w:t>14:30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3" w:after="0" w:line="240" w:lineRule="auto"/>
        <w:ind w:left="20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jracı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2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20" w:right="260"/>
          <w:cols w:num="3" w:equalWidth="0">
            <w:col w:w="1925" w:space="483"/>
            <w:col w:w="633" w:space="806"/>
            <w:col w:w="7693"/>
          </w:cols>
        </w:sectPr>
      </w:pPr>
      <w:rPr/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1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33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2" w:after="0" w:line="240" w:lineRule="auto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5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2"/>
          <w:w w:val="15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Kaya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99"/>
        </w:rPr>
        <w:t>ERG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3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33434"/>
          <w:spacing w:val="0"/>
          <w:w w:val="116"/>
        </w:rPr>
        <w:t>L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2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-29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7"/>
        </w:rPr>
        <w:t>368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3"/>
          <w:position w:val="-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5"/>
          <w:w w:val="103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6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6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pıkı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2"/>
        </w:rPr>
        <w:t>14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"/>
          <w:w w:val="10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-1"/>
          <w:w w:val="95"/>
        </w:rPr>
        <w:t>1</w:t>
      </w:r>
      <w:r>
        <w:rPr>
          <w:rFonts w:ascii="Arial" w:hAnsi="Arial" w:cs="Arial" w:eastAsia="Arial"/>
          <w:sz w:val="18"/>
          <w:szCs w:val="18"/>
          <w:color w:val="212426"/>
          <w:spacing w:val="0"/>
          <w:w w:val="72"/>
        </w:rPr>
        <w:t>O</w:t>
      </w:r>
      <w:r>
        <w:rPr>
          <w:rFonts w:ascii="Arial" w:hAnsi="Arial" w:cs="Arial" w:eastAsia="Arial"/>
          <w:sz w:val="18"/>
          <w:szCs w:val="18"/>
          <w:color w:val="212426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2124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12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19"/>
        </w:rPr>
        <w:t>14:20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12" w:lineRule="exact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  <w:position w:val="-1"/>
        </w:rPr>
        <w:t>Anza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9" w:lineRule="exact"/>
        <w:ind w:left="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6"/>
          <w:szCs w:val="26"/>
          <w:color w:val="212426"/>
          <w:spacing w:val="-6"/>
          <w:w w:val="18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4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9"/>
          <w:position w:val="-1"/>
        </w:rPr>
        <w:t>poğalgaz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-2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20" w:right="260"/>
          <w:cols w:num="3" w:equalWidth="0">
            <w:col w:w="856" w:space="1494"/>
            <w:col w:w="2044" w:space="493"/>
            <w:col w:w="6653"/>
          </w:cols>
        </w:sectPr>
      </w:pPr>
      <w:rPr/>
    </w:p>
    <w:p>
      <w:pPr>
        <w:spacing w:before="24" w:after="0" w:line="251" w:lineRule="auto"/>
        <w:ind w:left="2370" w:right="1092" w:firstLine="-163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ımcı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3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37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  <w:position w:val="-1"/>
        </w:rPr>
        <w:t>Adı-Soyad1: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95"/>
        </w:rPr>
        <w:t>l-\raç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20" w:right="260"/>
          <w:cols w:num="3" w:equalWidth="0">
            <w:col w:w="4521" w:space="367"/>
            <w:col w:w="1025" w:space="1877"/>
            <w:col w:w="3750"/>
          </w:cols>
        </w:sectPr>
      </w:pPr>
      <w:rPr/>
    </w:p>
    <w:p>
      <w:pPr>
        <w:spacing w:before="19" w:after="0" w:line="240" w:lineRule="auto"/>
        <w:ind w:left="3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3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3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3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2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3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3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Çıkl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4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51" w:lineRule="auto"/>
        <w:ind w:left="36" w:right="550" w:firstLine="-3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dağlı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arazideki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atların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çalıları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muhteli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yabani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ağaçları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1"/>
        </w:rPr>
        <w:t>bir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5"/>
        </w:rPr>
        <w:t>ekilde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16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537" w:right="381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11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1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99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993" w:right="2217"/>
        <w:jc w:val="center"/>
        <w:tabs>
          <w:tab w:pos="2480" w:val="left"/>
          <w:tab w:pos="4380" w:val="left"/>
          <w:tab w:pos="5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96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94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9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77"/>
        </w:rPr>
        <w:t>K_g.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2868" w:right="-20"/>
        <w:jc w:val="left"/>
        <w:tabs>
          <w:tab w:pos="4420" w:val="left"/>
          <w:tab w:pos="5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3,5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ton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3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4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sonund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yabani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ağaç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5.000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9"/>
        </w:rPr>
        <w:t>TL'di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-3"/>
          <w:w w:val="11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right="51" w:firstLine="16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belirtile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adreste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dağlı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arazideki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kurumu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33434"/>
          <w:spacing w:val="0"/>
          <w:w w:val="130"/>
        </w:rPr>
        <w:t>v</w:t>
      </w:r>
      <w:r>
        <w:rPr>
          <w:rFonts w:ascii="Arial" w:hAnsi="Arial" w:cs="Arial" w:eastAsia="Arial"/>
          <w:sz w:val="18"/>
          <w:szCs w:val="18"/>
          <w:color w:val="333434"/>
          <w:spacing w:val="0"/>
          <w:w w:val="13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çalılarda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12426"/>
          <w:spacing w:val="0"/>
          <w:w w:val="100"/>
        </w:rPr>
        <w:t>df</w:t>
      </w:r>
      <w:r>
        <w:rPr>
          <w:rFonts w:ascii="Arial" w:hAnsi="Arial" w:cs="Arial" w:eastAsia="Arial"/>
          <w:sz w:val="18"/>
          <w:szCs w:val="18"/>
          <w:color w:val="21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95"/>
        </w:rPr>
        <w:t>dü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4"/>
          <w:w w:val="13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ilıille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kurumu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çalıları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muhteli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yabani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ağaçları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sonucu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88"/>
        </w:rPr>
        <w:t>çıknu_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8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3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1"/>
        </w:rPr>
        <w:t>varılmıştll'.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20" w:bottom="280" w:left="120" w:right="260"/>
          <w:cols w:num="2" w:equalWidth="0">
            <w:col w:w="2041" w:space="328"/>
            <w:col w:w="9171"/>
          </w:cols>
        </w:sectPr>
      </w:pPr>
      <w:rPr/>
    </w:p>
    <w:p>
      <w:pPr>
        <w:spacing w:before="5" w:after="0" w:line="240" w:lineRule="auto"/>
        <w:ind w:left="3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3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30" w:lineRule="atLeast"/>
        <w:ind w:left="392" w:right="-53" w:firstLine="-1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434"/>
          <w:w w:val="107"/>
        </w:rPr>
        <w:t>ri!</w:t>
      </w:r>
      <w:r>
        <w:rPr>
          <w:rFonts w:ascii="Times New Roman" w:hAnsi="Times New Roman" w:cs="Times New Roman" w:eastAsia="Times New Roman"/>
          <w:sz w:val="20"/>
          <w:szCs w:val="20"/>
          <w:color w:val="333434"/>
          <w:spacing w:val="-11"/>
          <w:w w:val="107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46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92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93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Kııybı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4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"/>
          <w:w w:val="14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4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4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-13"/>
          <w:w w:val="14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2" w:lineRule="exact"/>
        <w:ind w:left="325" w:right="-20"/>
        <w:jc w:val="left"/>
        <w:tabs>
          <w:tab w:pos="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3"/>
          <w:szCs w:val="33"/>
          <w:color w:val="4D4D4D"/>
          <w:spacing w:val="0"/>
          <w:w w:val="60"/>
          <w:position w:val="1"/>
        </w:rPr>
        <w:t>tr_</w:t>
      </w:r>
      <w:r>
        <w:rPr>
          <w:rFonts w:ascii="Times New Roman" w:hAnsi="Times New Roman" w:cs="Times New Roman" w:eastAsia="Times New Roman"/>
          <w:sz w:val="33"/>
          <w:szCs w:val="33"/>
          <w:color w:val="4D4D4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33"/>
          <w:szCs w:val="33"/>
          <w:color w:val="4D4D4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3"/>
          <w:position w:val="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2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20" w:right="260"/>
          <w:cols w:num="3" w:equalWidth="0">
            <w:col w:w="1811" w:space="559"/>
            <w:col w:w="1026" w:space="3565"/>
            <w:col w:w="4579"/>
          </w:cols>
        </w:sectPr>
      </w:pPr>
      <w:rPr/>
    </w:p>
    <w:p>
      <w:pPr>
        <w:spacing w:before="6" w:after="0" w:line="240" w:lineRule="auto"/>
        <w:ind w:left="334" w:right="-20"/>
        <w:jc w:val="left"/>
        <w:tabs>
          <w:tab w:pos="2360" w:val="left"/>
          <w:tab w:pos="3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4"/>
        </w:rPr>
        <w:t>15.05.2017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424" w:right="-69"/>
        <w:jc w:val="left"/>
        <w:tabs>
          <w:tab w:pos="1220" w:val="left"/>
          <w:tab w:pos="1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Aliağa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3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472" w:right="169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12426"/>
          <w:w w:val="103"/>
        </w:rPr>
        <w:t>GiWi</w:t>
      </w:r>
      <w:r>
        <w:rPr>
          <w:rFonts w:ascii="Times New Roman" w:hAnsi="Times New Roman" w:cs="Times New Roman" w:eastAsia="Times New Roman"/>
          <w:sz w:val="20"/>
          <w:szCs w:val="20"/>
          <w:color w:val="212426"/>
          <w:w w:val="10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w w:val="100"/>
        </w:rPr>
      </w:r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81" w:lineRule="exact"/>
        <w:ind w:left="931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33434"/>
          <w:spacing w:val="0"/>
          <w:w w:val="257"/>
          <w:position w:val="-7"/>
        </w:rPr>
        <w:t>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221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5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14"/>
        </w:rPr>
        <w:t>15:35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-36" w:right="78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93" w:right="113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left="-34" w:right="144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98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18"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212426"/>
          <w:w w:val="93"/>
        </w:rPr>
        <w:t>1</w:t>
      </w:r>
      <w:r>
        <w:rPr>
          <w:rFonts w:ascii="Arial" w:hAnsi="Arial" w:cs="Arial" w:eastAsia="Arial"/>
          <w:sz w:val="27"/>
          <w:szCs w:val="27"/>
          <w:color w:val="212426"/>
          <w:spacing w:val="-50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212426"/>
          <w:spacing w:val="14"/>
          <w:w w:val="67"/>
        </w:rPr>
        <w:t>8</w:t>
      </w:r>
      <w:r>
        <w:rPr>
          <w:rFonts w:ascii="Arial" w:hAnsi="Arial" w:cs="Arial" w:eastAsia="Arial"/>
          <w:sz w:val="27"/>
          <w:szCs w:val="27"/>
          <w:color w:val="8C8C8C"/>
          <w:spacing w:val="0"/>
          <w:w w:val="18"/>
        </w:rPr>
        <w:t>_</w:t>
      </w:r>
      <w:r>
        <w:rPr>
          <w:rFonts w:ascii="Arial" w:hAnsi="Arial" w:cs="Arial" w:eastAsia="Arial"/>
          <w:sz w:val="27"/>
          <w:szCs w:val="27"/>
          <w:color w:val="8C8C8C"/>
          <w:spacing w:val="-46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212426"/>
          <w:spacing w:val="0"/>
          <w:w w:val="47"/>
        </w:rPr>
        <w:t>MaYı</w:t>
      </w:r>
      <w:r>
        <w:rPr>
          <w:rFonts w:ascii="Arial" w:hAnsi="Arial" w:cs="Arial" w:eastAsia="Arial"/>
          <w:sz w:val="27"/>
          <w:szCs w:val="27"/>
          <w:color w:val="212426"/>
          <w:spacing w:val="0"/>
          <w:w w:val="47"/>
        </w:rPr>
        <w:t>s</w:t>
      </w:r>
      <w:r>
        <w:rPr>
          <w:rFonts w:ascii="Arial" w:hAnsi="Arial" w:cs="Arial" w:eastAsia="Arial"/>
          <w:sz w:val="27"/>
          <w:szCs w:val="27"/>
          <w:color w:val="212426"/>
          <w:spacing w:val="0"/>
          <w:w w:val="47"/>
        </w:rPr>
        <w:t> </w:t>
      </w:r>
      <w:r>
        <w:rPr>
          <w:rFonts w:ascii="Arial" w:hAnsi="Arial" w:cs="Arial" w:eastAsia="Arial"/>
          <w:sz w:val="27"/>
          <w:szCs w:val="27"/>
          <w:color w:val="212426"/>
          <w:spacing w:val="6"/>
          <w:w w:val="47"/>
        </w:rPr>
        <w:t> </w:t>
      </w:r>
      <w:r>
        <w:rPr>
          <w:rFonts w:ascii="Arial" w:hAnsi="Arial" w:cs="Arial" w:eastAsia="Arial"/>
          <w:sz w:val="27"/>
          <w:szCs w:val="27"/>
          <w:color w:val="212426"/>
          <w:spacing w:val="0"/>
          <w:w w:val="59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65" w:after="0" w:line="240" w:lineRule="auto"/>
        <w:ind w:left="268" w:right="161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212426"/>
          <w:spacing w:val="0"/>
          <w:w w:val="79"/>
          <w:i/>
        </w:rPr>
        <w:t>1</w:t>
      </w:r>
      <w:r>
        <w:rPr>
          <w:rFonts w:ascii="Arial" w:hAnsi="Arial" w:cs="Arial" w:eastAsia="Arial"/>
          <w:sz w:val="20"/>
          <w:szCs w:val="20"/>
          <w:color w:val="212426"/>
          <w:spacing w:val="0"/>
          <w:w w:val="79"/>
          <w:i/>
        </w:rPr>
        <w:t>  </w:t>
      </w:r>
      <w:r>
        <w:rPr>
          <w:rFonts w:ascii="Arial" w:hAnsi="Arial" w:cs="Arial" w:eastAsia="Arial"/>
          <w:sz w:val="20"/>
          <w:szCs w:val="20"/>
          <w:color w:val="212426"/>
          <w:spacing w:val="36"/>
          <w:w w:val="79"/>
          <w:i/>
        </w:rPr>
        <w:t> </w:t>
      </w:r>
      <w:r>
        <w:rPr>
          <w:rFonts w:ascii="Arial" w:hAnsi="Arial" w:cs="Arial" w:eastAsia="Arial"/>
          <w:sz w:val="20"/>
          <w:szCs w:val="20"/>
          <w:color w:val="212426"/>
          <w:spacing w:val="0"/>
          <w:w w:val="79"/>
          <w:i/>
        </w:rPr>
        <w:t>1</w:t>
      </w:r>
      <w:r>
        <w:rPr>
          <w:rFonts w:ascii="Arial" w:hAnsi="Arial" w:cs="Arial" w:eastAsia="Arial"/>
          <w:sz w:val="20"/>
          <w:szCs w:val="20"/>
          <w:color w:val="212426"/>
          <w:spacing w:val="3"/>
          <w:w w:val="79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4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120" w:right="260"/>
          <w:cols w:num="3" w:equalWidth="0">
            <w:col w:w="4808" w:space="212"/>
            <w:col w:w="2299" w:space="1450"/>
            <w:col w:w="2771"/>
          </w:cols>
        </w:sectPr>
      </w:pPr>
      <w:rPr/>
    </w:p>
    <w:p>
      <w:pPr>
        <w:spacing w:before="85" w:after="0" w:line="240" w:lineRule="auto"/>
        <w:ind w:left="36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4"/>
        </w:rPr>
        <w:t>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4" w:lineRule="exact"/>
        <w:ind w:left="-39" w:right="-59"/>
        <w:jc w:val="center"/>
        <w:tabs>
          <w:tab w:pos="102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4B97F9"/>
          <w:w w:val="85"/>
        </w:rPr>
        <w:t>Mu!ıa</w:t>
      </w:r>
      <w:r>
        <w:rPr>
          <w:rFonts w:ascii="Times New Roman" w:hAnsi="Times New Roman" w:cs="Times New Roman" w:eastAsia="Times New Roman"/>
          <w:sz w:val="25"/>
          <w:szCs w:val="25"/>
          <w:color w:val="4B97F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77A5EB"/>
          <w:spacing w:val="0"/>
          <w:w w:val="80"/>
        </w:rPr>
        <w:t>r</w:t>
      </w:r>
      <w:r>
        <w:rPr>
          <w:rFonts w:ascii="Times New Roman" w:hAnsi="Times New Roman" w:cs="Times New Roman" w:eastAsia="Times New Roman"/>
          <w:sz w:val="25"/>
          <w:szCs w:val="25"/>
          <w:color w:val="77A5EB"/>
          <w:spacing w:val="0"/>
          <w:w w:val="8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77A5EB"/>
          <w:spacing w:val="35"/>
          <w:w w:val="8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8AAAD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8AAAD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8AAAD3"/>
          <w:spacing w:val="0"/>
          <w:w w:val="100"/>
        </w:rPr>
      </w:r>
      <w:r>
        <w:rPr>
          <w:rFonts w:ascii="Times New Roman" w:hAnsi="Times New Roman" w:cs="Times New Roman" w:eastAsia="Times New Roman"/>
          <w:sz w:val="25"/>
          <w:szCs w:val="25"/>
          <w:color w:val="5489D6"/>
          <w:spacing w:val="0"/>
          <w:w w:val="51"/>
        </w:rPr>
        <w:t>1</w:t>
      </w:r>
      <w:r>
        <w:rPr>
          <w:rFonts w:ascii="Times New Roman" w:hAnsi="Times New Roman" w:cs="Times New Roman" w:eastAsia="Times New Roman"/>
          <w:sz w:val="25"/>
          <w:szCs w:val="25"/>
          <w:color w:val="5489D6"/>
          <w:spacing w:val="0"/>
          <w:w w:val="51"/>
        </w:rPr>
        <w:t>    </w:t>
      </w:r>
      <w:r>
        <w:rPr>
          <w:rFonts w:ascii="Times New Roman" w:hAnsi="Times New Roman" w:cs="Times New Roman" w:eastAsia="Times New Roman"/>
          <w:sz w:val="25"/>
          <w:szCs w:val="25"/>
          <w:color w:val="5489D6"/>
          <w:spacing w:val="12"/>
          <w:w w:val="5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489D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5"/>
          <w:szCs w:val="25"/>
          <w:color w:val="5489D6"/>
          <w:spacing w:val="57"/>
          <w:w w:val="10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489D6"/>
          <w:spacing w:val="0"/>
          <w:w w:val="81"/>
        </w:rPr>
        <w:t>BAY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0" w:after="0" w:line="193" w:lineRule="exact"/>
        <w:ind w:left="174" w:right="145"/>
        <w:jc w:val="center"/>
        <w:tabs>
          <w:tab w:pos="7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77A5EB"/>
          <w:w w:val="133"/>
        </w:rPr>
        <w:t>lt</w:t>
      </w:r>
      <w:r>
        <w:rPr>
          <w:rFonts w:ascii="Arial" w:hAnsi="Arial" w:cs="Arial" w:eastAsia="Arial"/>
          <w:sz w:val="19"/>
          <w:szCs w:val="19"/>
          <w:color w:val="77A5EB"/>
          <w:spacing w:val="-16"/>
          <w:w w:val="134"/>
        </w:rPr>
        <w:t>b</w:t>
      </w:r>
      <w:r>
        <w:rPr>
          <w:rFonts w:ascii="Arial" w:hAnsi="Arial" w:cs="Arial" w:eastAsia="Arial"/>
          <w:sz w:val="19"/>
          <w:szCs w:val="19"/>
          <w:color w:val="9CBDEF"/>
          <w:spacing w:val="0"/>
          <w:w w:val="86"/>
        </w:rPr>
        <w:t>:·</w:t>
      </w:r>
      <w:r>
        <w:rPr>
          <w:rFonts w:ascii="Arial" w:hAnsi="Arial" w:cs="Arial" w:eastAsia="Arial"/>
          <w:sz w:val="19"/>
          <w:szCs w:val="19"/>
          <w:color w:val="9CBDEF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9CBDEF"/>
          <w:spacing w:val="0"/>
          <w:w w:val="100"/>
        </w:rPr>
      </w:r>
      <w:r>
        <w:rPr>
          <w:rFonts w:ascii="Times New Roman" w:hAnsi="Times New Roman" w:cs="Times New Roman" w:eastAsia="Times New Roman"/>
          <w:sz w:val="15"/>
          <w:szCs w:val="15"/>
          <w:color w:val="9CBDEF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9CBDEF"/>
          <w:spacing w:val="0"/>
          <w:w w:val="100"/>
        </w:rPr>
        <w:t>\</w:t>
      </w:r>
      <w:r>
        <w:rPr>
          <w:rFonts w:ascii="Times New Roman" w:hAnsi="Times New Roman" w:cs="Times New Roman" w:eastAsia="Times New Roman"/>
          <w:sz w:val="15"/>
          <w:szCs w:val="15"/>
          <w:color w:val="9CBDE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7A5EB"/>
          <w:spacing w:val="0"/>
          <w:w w:val="147"/>
        </w:rPr>
        <w:t>•Ee'j</w:t>
      </w:r>
      <w:r>
        <w:rPr>
          <w:rFonts w:ascii="Times New Roman" w:hAnsi="Times New Roman" w:cs="Times New Roman" w:eastAsia="Times New Roman"/>
          <w:sz w:val="15"/>
          <w:szCs w:val="15"/>
          <w:color w:val="77A5EB"/>
          <w:spacing w:val="-22"/>
          <w:w w:val="147"/>
        </w:rPr>
        <w:t> </w:t>
      </w:r>
      <w:r>
        <w:rPr>
          <w:rFonts w:ascii="Arial" w:hAnsi="Arial" w:cs="Arial" w:eastAsia="Arial"/>
          <w:sz w:val="19"/>
          <w:szCs w:val="19"/>
          <w:color w:val="77A5EB"/>
          <w:spacing w:val="0"/>
          <w:w w:val="67"/>
        </w:rPr>
        <w:t>r:3</w:t>
      </w:r>
      <w:r>
        <w:rPr>
          <w:rFonts w:ascii="Arial" w:hAnsi="Arial" w:cs="Arial" w:eastAsia="Arial"/>
          <w:sz w:val="19"/>
          <w:szCs w:val="19"/>
          <w:color w:val="77A5EB"/>
          <w:spacing w:val="1"/>
          <w:w w:val="68"/>
        </w:rPr>
        <w:t>ö</w:t>
      </w:r>
      <w:r>
        <w:rPr>
          <w:rFonts w:ascii="Arial" w:hAnsi="Arial" w:cs="Arial" w:eastAsia="Arial"/>
          <w:sz w:val="19"/>
          <w:szCs w:val="19"/>
          <w:color w:val="2872F4"/>
          <w:spacing w:val="-4"/>
          <w:w w:val="113"/>
        </w:rPr>
        <w:t>l</w:t>
      </w:r>
      <w:r>
        <w:rPr>
          <w:rFonts w:ascii="Arial" w:hAnsi="Arial" w:cs="Arial" w:eastAsia="Arial"/>
          <w:sz w:val="19"/>
          <w:szCs w:val="19"/>
          <w:color w:val="77A5EB"/>
          <w:spacing w:val="0"/>
          <w:w w:val="101"/>
        </w:rPr>
        <w:t>ge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75" w:right="40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77A5EB"/>
          <w:spacing w:val="0"/>
          <w:w w:val="74"/>
        </w:rPr>
        <w:t>2.Po.::.t:.:ı</w:t>
      </w:r>
      <w:r>
        <w:rPr>
          <w:rFonts w:ascii="Arial" w:hAnsi="Arial" w:cs="Arial" w:eastAsia="Arial"/>
          <w:sz w:val="19"/>
          <w:szCs w:val="19"/>
          <w:color w:val="77A5EB"/>
          <w:spacing w:val="26"/>
          <w:w w:val="74"/>
        </w:rPr>
        <w:t> </w:t>
      </w:r>
      <w:r>
        <w:rPr>
          <w:rFonts w:ascii="Arial" w:hAnsi="Arial" w:cs="Arial" w:eastAsia="Arial"/>
          <w:sz w:val="19"/>
          <w:szCs w:val="19"/>
          <w:color w:val="77A5EB"/>
          <w:spacing w:val="-18"/>
          <w:w w:val="160"/>
        </w:rPr>
        <w:t>ü</w:t>
      </w:r>
      <w:r>
        <w:rPr>
          <w:rFonts w:ascii="Arial" w:hAnsi="Arial" w:cs="Arial" w:eastAsia="Arial"/>
          <w:sz w:val="19"/>
          <w:szCs w:val="19"/>
          <w:color w:val="2872F4"/>
          <w:spacing w:val="0"/>
          <w:w w:val="97"/>
        </w:rPr>
        <w:t>r</w:t>
      </w:r>
      <w:r>
        <w:rPr>
          <w:rFonts w:ascii="Arial" w:hAnsi="Arial" w:cs="Arial" w:eastAsia="Arial"/>
          <w:sz w:val="19"/>
          <w:szCs w:val="19"/>
          <w:color w:val="77A5EB"/>
          <w:spacing w:val="0"/>
          <w:w w:val="101"/>
        </w:rPr>
        <w:t>u</w:t>
      </w:r>
      <w:r>
        <w:rPr>
          <w:rFonts w:ascii="Arial" w:hAnsi="Arial" w:cs="Arial" w:eastAsia="Arial"/>
          <w:sz w:val="19"/>
          <w:szCs w:val="19"/>
          <w:color w:val="77A5EB"/>
          <w:spacing w:val="-1"/>
          <w:w w:val="101"/>
        </w:rPr>
        <w:t>p</w:t>
      </w:r>
      <w:r>
        <w:rPr>
          <w:rFonts w:ascii="Arial" w:hAnsi="Arial" w:cs="Arial" w:eastAsia="Arial"/>
          <w:sz w:val="19"/>
          <w:szCs w:val="19"/>
          <w:color w:val="2872F4"/>
          <w:spacing w:val="0"/>
          <w:w w:val="113"/>
        </w:rPr>
        <w:t>l</w:t>
      </w:r>
      <w:r>
        <w:rPr>
          <w:rFonts w:ascii="Arial" w:hAnsi="Arial" w:cs="Arial" w:eastAsia="Arial"/>
          <w:sz w:val="19"/>
          <w:szCs w:val="19"/>
          <w:color w:val="77A5EB"/>
          <w:spacing w:val="0"/>
          <w:w w:val="98"/>
        </w:rPr>
        <w:t>ar</w:t>
      </w:r>
      <w:r>
        <w:rPr>
          <w:rFonts w:ascii="Arial" w:hAnsi="Arial" w:cs="Arial" w:eastAsia="Arial"/>
          <w:sz w:val="19"/>
          <w:szCs w:val="19"/>
          <w:color w:val="77A5EB"/>
          <w:spacing w:val="-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872F4"/>
          <w:spacing w:val="0"/>
          <w:w w:val="99"/>
        </w:rPr>
        <w:t>Ami</w:t>
      </w:r>
      <w:r>
        <w:rPr>
          <w:rFonts w:ascii="Arial" w:hAnsi="Arial" w:cs="Arial" w:eastAsia="Arial"/>
          <w:sz w:val="19"/>
          <w:szCs w:val="19"/>
          <w:color w:val="2872F4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77A5EB"/>
          <w:spacing w:val="0"/>
          <w:w w:val="113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-64" w:right="4417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v:shape style="position:absolute;margin-left:403.200012pt;margin-top:-10.159691pt;width:150.720001pt;height:100.800003pt;mso-position-horizontal-relative:page;mso-position-vertical-relative:paragraph;z-index:-16324" type="#_x0000_t75">
            <v:imagedata r:id="rId32" o:title=""/>
          </v:shape>
        </w:pict>
      </w:r>
      <w:r>
        <w:rPr>
          <w:rFonts w:ascii="Times New Roman" w:hAnsi="Times New Roman" w:cs="Times New Roman" w:eastAsia="Times New Roman"/>
          <w:sz w:val="57"/>
          <w:szCs w:val="57"/>
          <w:color w:val="4654A1"/>
          <w:spacing w:val="-143"/>
          <w:w w:val="65"/>
          <w:position w:val="7"/>
        </w:rPr>
        <w:t>=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-42"/>
          <w:w w:val="103"/>
          <w:position w:val="0"/>
        </w:rPr>
        <w:t>H</w:t>
      </w:r>
      <w:r>
        <w:rPr>
          <w:rFonts w:ascii="Times New Roman" w:hAnsi="Times New Roman" w:cs="Times New Roman" w:eastAsia="Times New Roman"/>
          <w:sz w:val="57"/>
          <w:szCs w:val="57"/>
          <w:color w:val="4654A1"/>
          <w:spacing w:val="-211"/>
          <w:w w:val="66"/>
          <w:position w:val="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-28"/>
          <w:w w:val="102"/>
          <w:position w:val="0"/>
        </w:rPr>
        <w:t>c</w:t>
      </w:r>
      <w:r>
        <w:rPr>
          <w:rFonts w:ascii="Times New Roman" w:hAnsi="Times New Roman" w:cs="Times New Roman" w:eastAsia="Times New Roman"/>
          <w:sz w:val="57"/>
          <w:szCs w:val="57"/>
          <w:color w:val="4654A1"/>
          <w:spacing w:val="-141"/>
          <w:w w:val="66"/>
          <w:position w:val="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2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57"/>
          <w:szCs w:val="57"/>
          <w:color w:val="4654A1"/>
          <w:spacing w:val="-167"/>
          <w:w w:val="66"/>
          <w:position w:val="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-6"/>
          <w:w w:val="103"/>
          <w:position w:val="0"/>
        </w:rPr>
        <w:t>E</w:t>
      </w:r>
      <w:r>
        <w:rPr>
          <w:rFonts w:ascii="Times New Roman" w:hAnsi="Times New Roman" w:cs="Times New Roman" w:eastAsia="Times New Roman"/>
          <w:sz w:val="57"/>
          <w:szCs w:val="57"/>
          <w:color w:val="4654A1"/>
          <w:spacing w:val="-174"/>
          <w:w w:val="66"/>
          <w:position w:val="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4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-33"/>
          <w:w w:val="103"/>
          <w:position w:val="0"/>
        </w:rPr>
        <w:t>e</w:t>
      </w:r>
      <w:r>
        <w:rPr>
          <w:rFonts w:ascii="Times New Roman" w:hAnsi="Times New Roman" w:cs="Times New Roman" w:eastAsia="Times New Roman"/>
          <w:sz w:val="57"/>
          <w:szCs w:val="57"/>
          <w:color w:val="4654A1"/>
          <w:spacing w:val="-14"/>
          <w:w w:val="65"/>
          <w:position w:val="7"/>
        </w:rPr>
        <w:t>\</w:t>
      </w:r>
      <w:r>
        <w:rPr>
          <w:rFonts w:ascii="Times New Roman" w:hAnsi="Times New Roman" w:cs="Times New Roman" w:eastAsia="Times New Roman"/>
          <w:sz w:val="30"/>
          <w:szCs w:val="30"/>
          <w:color w:val="333434"/>
          <w:spacing w:val="1"/>
          <w:w w:val="119"/>
          <w:position w:val="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313869"/>
          <w:spacing w:val="0"/>
          <w:w w:val="160"/>
          <w:position w:val="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313869"/>
          <w:spacing w:val="2"/>
          <w:w w:val="159"/>
          <w:position w:val="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12426"/>
          <w:spacing w:val="0"/>
          <w:w w:val="98"/>
          <w:position w:val="0"/>
        </w:rPr>
        <w:t>os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49" w:lineRule="exact"/>
        <w:ind w:left="624" w:right="520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  <w:position w:val="-4"/>
        </w:rPr>
        <w:t>ltf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2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98"/>
          <w:position w:val="-4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120" w:right="260"/>
          <w:cols w:num="3" w:equalWidth="0">
            <w:col w:w="960" w:space="1821"/>
            <w:col w:w="2039" w:space="266"/>
            <w:col w:w="6454"/>
          </w:cols>
        </w:sectPr>
      </w:pPr>
      <w:rPr/>
    </w:p>
    <w:p>
      <w:pPr>
        <w:spacing w:before="0" w:after="0" w:line="1002" w:lineRule="exact"/>
        <w:ind w:left="2587" w:right="-214"/>
        <w:jc w:val="left"/>
        <w:rPr>
          <w:rFonts w:ascii="Arial" w:hAnsi="Arial" w:cs="Arial" w:eastAsia="Arial"/>
          <w:sz w:val="116"/>
          <w:szCs w:val="116"/>
        </w:rPr>
      </w:pPr>
      <w:rPr/>
      <w:r>
        <w:rPr>
          <w:rFonts w:ascii="Arial" w:hAnsi="Arial" w:cs="Arial" w:eastAsia="Arial"/>
          <w:sz w:val="116"/>
          <w:szCs w:val="116"/>
          <w:color w:val="3F448C"/>
          <w:spacing w:val="0"/>
          <w:w w:val="141"/>
          <w:position w:val="-14"/>
        </w:rPr>
        <w:t>P</w:t>
      </w:r>
      <w:r>
        <w:rPr>
          <w:rFonts w:ascii="Arial" w:hAnsi="Arial" w:cs="Arial" w:eastAsia="Arial"/>
          <w:sz w:val="116"/>
          <w:szCs w:val="116"/>
          <w:color w:val="3F448C"/>
          <w:spacing w:val="0"/>
          <w:w w:val="141"/>
          <w:position w:val="-14"/>
        </w:rPr>
        <w:t>i</w:t>
      </w:r>
      <w:r>
        <w:rPr>
          <w:rFonts w:ascii="Arial" w:hAnsi="Arial" w:cs="Arial" w:eastAsia="Arial"/>
          <w:sz w:val="116"/>
          <w:szCs w:val="116"/>
          <w:color w:val="3F448C"/>
          <w:spacing w:val="-165"/>
          <w:w w:val="141"/>
          <w:position w:val="-14"/>
        </w:rPr>
        <w:t> </w:t>
      </w:r>
      <w:r>
        <w:rPr>
          <w:rFonts w:ascii="Arial" w:hAnsi="Arial" w:cs="Arial" w:eastAsia="Arial"/>
          <w:sz w:val="116"/>
          <w:szCs w:val="116"/>
          <w:color w:val="CACACA"/>
          <w:spacing w:val="0"/>
          <w:w w:val="40"/>
          <w:position w:val="-14"/>
        </w:rPr>
        <w:t>'</w:t>
      </w:r>
      <w:r>
        <w:rPr>
          <w:rFonts w:ascii="Arial" w:hAnsi="Arial" w:cs="Arial" w:eastAsia="Arial"/>
          <w:sz w:val="116"/>
          <w:szCs w:val="116"/>
          <w:color w:val="000000"/>
          <w:spacing w:val="0"/>
          <w:w w:val="100"/>
          <w:position w:val="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436" w:lineRule="exact"/>
        <w:ind w:left="1699" w:right="-20"/>
        <w:jc w:val="left"/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4654A1"/>
          <w:spacing w:val="0"/>
          <w:w w:val="114"/>
          <w:position w:val="-4"/>
        </w:rPr>
        <w:t>.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282" w:lineRule="exact"/>
        <w:ind w:right="-20"/>
        <w:jc w:val="lef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3F448C"/>
          <w:spacing w:val="0"/>
          <w:w w:val="66"/>
          <w:position w:val="-5"/>
        </w:rPr>
        <w:t>'-----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20" w:right="260"/>
          <w:cols w:num="2" w:equalWidth="0">
            <w:col w:w="4429" w:space="629"/>
            <w:col w:w="6482"/>
          </w:cols>
        </w:sectPr>
      </w:pPr>
      <w:rPr/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/>
        <w:pict>
          <v:group style="position:absolute;margin-left:20.944414pt;margin-top:34.685146pt;width:559.227685pt;height:776.121971pt;mso-position-horizontal-relative:page;mso-position-vertical-relative:page;z-index:-16323" coordorigin="419,694" coordsize="11185,15522">
            <v:group style="position:absolute;left:535;top:732;width:11028;height:2" coordorigin="535,732" coordsize="11028,2">
              <v:shape style="position:absolute;left:535;top:732;width:11028;height:2" coordorigin="535,732" coordsize="11028,0" path="m535,732l11563,732e" filled="f" stroked="t" strokeweight=".70998pt" strokecolor="#4F4F4F">
                <v:path arrowok="t"/>
              </v:shape>
            </v:group>
            <v:group style="position:absolute;left:2475;top:720;width:2;height:1526" coordorigin="2475,720" coordsize="2,1526">
              <v:shape style="position:absolute;left:2475;top:720;width:2;height:1526" coordorigin="2475,720" coordsize="0,1526" path="m2475,2245l2475,720e" filled="f" stroked="t" strokeweight=".70998pt" strokecolor="#4B4B4B">
                <v:path arrowok="t"/>
              </v:shape>
            </v:group>
            <v:group style="position:absolute;left:9192;top:729;width:2;height:1526" coordorigin="9192,729" coordsize="2,1526">
              <v:shape style="position:absolute;left:9192;top:729;width:2;height:1526" coordorigin="9192,729" coordsize="0,1526" path="m9192,2255l9192,729e" filled="f" stroked="t" strokeweight=".70998pt" strokecolor="#5B5B5B">
                <v:path arrowok="t"/>
              </v:shape>
            </v:group>
            <v:group style="position:absolute;left:440;top:701;width:2;height:15499" coordorigin="440,701" coordsize="2,15499">
              <v:shape style="position:absolute;left:440;top:701;width:2;height:15499" coordorigin="440,701" coordsize="0,15499" path="m440,16200l440,701e" filled="f" stroked="t" strokeweight=".70998pt" strokecolor="#4F4F4F">
                <v:path arrowok="t"/>
              </v:shape>
            </v:group>
            <v:group style="position:absolute;left:11568;top:758;width:2;height:15441" coordorigin="11568,758" coordsize="2,15441">
              <v:shape style="position:absolute;left:11568;top:758;width:2;height:15441" coordorigin="11568,758" coordsize="0,15441" path="m11568,16200l11568,758e" filled="f" stroked="t" strokeweight=".70998pt" strokecolor="#575757">
                <v:path arrowok="t"/>
              </v:shape>
            </v:group>
            <v:group style="position:absolute;left:506;top:2245;width:11057;height:2" coordorigin="506,2245" coordsize="11057,2">
              <v:shape style="position:absolute;left:506;top:2245;width:11057;height:2" coordorigin="506,2245" coordsize="11057,0" path="m506,2245l11563,2245e" filled="f" stroked="t" strokeweight=".70998pt" strokecolor="#4B4B4B">
                <v:path arrowok="t"/>
              </v:shape>
            </v:group>
            <v:group style="position:absolute;left:644;top:2484;width:10924;height:2" coordorigin="644,2484" coordsize="10924,2">
              <v:shape style="position:absolute;left:644;top:2484;width:10924;height:2" coordorigin="644,2484" coordsize="10924,0" path="m644,2484l11568,2484e" filled="f" stroked="t" strokeweight=".70998pt" strokecolor="#4B4B4B">
                <v:path arrowok="t"/>
              </v:shape>
            </v:group>
            <v:group style="position:absolute;left:431;top:2720;width:11137;height:2" coordorigin="431,2720" coordsize="11137,2">
              <v:shape style="position:absolute;left:431;top:2720;width:11137;height:2" coordorigin="431,2720" coordsize="11137,0" path="m431,2720l11568,2720e" filled="f" stroked="t" strokeweight=".70998pt" strokecolor="#4B4B4B">
                <v:path arrowok="t"/>
              </v:shape>
            </v:group>
            <v:group style="position:absolute;left:431;top:2961;width:11137;height:2" coordorigin="431,2961" coordsize="11137,2">
              <v:shape style="position:absolute;left:431;top:2961;width:11137;height:2" coordorigin="431,2961" coordsize="11137,0" path="m431,2961l11568,2961e" filled="f" stroked="t" strokeweight=".70998pt" strokecolor="#484848">
                <v:path arrowok="t"/>
              </v:shape>
            </v:group>
            <v:group style="position:absolute;left:435;top:3199;width:11128;height:2" coordorigin="435,3199" coordsize="11128,2">
              <v:shape style="position:absolute;left:435;top:3199;width:11128;height:2" coordorigin="435,3199" coordsize="11128,0" path="m435,3199l11563,3199e" filled="f" stroked="t" strokeweight=".70998pt" strokecolor="#484848">
                <v:path arrowok="t"/>
              </v:shape>
            </v:group>
            <v:group style="position:absolute;left:4018;top:3442;width:7549;height:2" coordorigin="4018,3442" coordsize="7549,2">
              <v:shape style="position:absolute;left:4018;top:3442;width:7549;height:2" coordorigin="4018,3442" coordsize="7549,0" path="m4018,3442l11568,3442e" filled="f" stroked="t" strokeweight=".70998pt" strokecolor="#4B4B4B">
                <v:path arrowok="t"/>
              </v:shape>
            </v:group>
            <v:group style="position:absolute;left:431;top:4171;width:11142;height:2" coordorigin="431,4171" coordsize="11142,2">
              <v:shape style="position:absolute;left:431;top:4171;width:11142;height:2" coordorigin="431,4171" coordsize="11142,0" path="m431,4171l11573,4171e" filled="f" stroked="t" strokeweight=".70998pt" strokecolor="#4F4F4F">
                <v:path arrowok="t"/>
              </v:shape>
            </v:group>
            <v:group style="position:absolute;left:1808;top:11194;width:2;height:5011" coordorigin="1808,11194" coordsize="2,5011">
              <v:shape style="position:absolute;left:1808;top:11194;width:2;height:5011" coordorigin="1808,11194" coordsize="0,5011" path="m1808,16204l1808,11194e" filled="f" stroked="t" strokeweight=".70998pt" strokecolor="#4B4B4B">
                <v:path arrowok="t"/>
              </v:shape>
            </v:group>
            <v:group style="position:absolute;left:2475;top:4162;width:2;height:12047" coordorigin="2475,4162" coordsize="2,12047">
              <v:shape style="position:absolute;left:2475;top:4162;width:2;height:12047" coordorigin="2475,4162" coordsize="0,12047" path="m2475,16209l2475,4162e" filled="f" stroked="t" strokeweight=".70998pt" strokecolor="#484848">
                <v:path arrowok="t"/>
              </v:shape>
            </v:group>
            <v:group style="position:absolute;left:435;top:4448;width:11132;height:2" coordorigin="435,4448" coordsize="11132,2">
              <v:shape style="position:absolute;left:435;top:4448;width:11132;height:2" coordorigin="435,4448" coordsize="11132,0" path="m435,4448l11568,4448e" filled="f" stroked="t" strokeweight=".70998pt" strokecolor="#5B5B5B">
                <v:path arrowok="t"/>
              </v:shape>
            </v:group>
            <v:group style="position:absolute;left:2466;top:4696;width:9102;height:2" coordorigin="2466,4696" coordsize="9102,2">
              <v:shape style="position:absolute;left:2466;top:4696;width:9102;height:2" coordorigin="2466,4696" coordsize="9102,0" path="m2466,4696l11568,4696e" filled="f" stroked="t" strokeweight=".70998pt" strokecolor="#4B4B4B">
                <v:path arrowok="t"/>
              </v:shape>
            </v:group>
            <v:group style="position:absolute;left:5003;top:4682;width:2;height:2164" coordorigin="5003,4682" coordsize="2,2164">
              <v:shape style="position:absolute;left:5003;top:4682;width:2;height:2164" coordorigin="5003,4682" coordsize="0,2164" path="m5003,6846l5003,4682e" filled="f" stroked="t" strokeweight=".70998pt" strokecolor="#575757">
                <v:path arrowok="t"/>
              </v:shape>
            </v:group>
            <v:group style="position:absolute;left:4998;top:5177;width:6574;height:2" coordorigin="4998,5177" coordsize="6574,2">
              <v:shape style="position:absolute;left:4998;top:5177;width:6574;height:2" coordorigin="4998,5177" coordsize="6574,0" path="m4998,5177l11573,5177e" filled="f" stroked="t" strokeweight=".70998pt" strokecolor="#4B4B4B">
                <v:path arrowok="t"/>
              </v:shape>
            </v:group>
            <v:group style="position:absolute;left:4998;top:5416;width:6570;height:2" coordorigin="4998,5416" coordsize="6570,2">
              <v:shape style="position:absolute;left:4998;top:5416;width:6570;height:2" coordorigin="4998,5416" coordsize="6570,0" path="m4998,5416l11568,5416e" filled="f" stroked="t" strokeweight=".70998pt" strokecolor="#4B4B4B">
                <v:path arrowok="t"/>
              </v:shape>
            </v:group>
            <v:group style="position:absolute;left:4998;top:5654;width:6570;height:2" coordorigin="4998,5654" coordsize="6570,2">
              <v:shape style="position:absolute;left:4998;top:5654;width:6570;height:2" coordorigin="4998,5654" coordsize="6570,0" path="m4998,5654l11568,5654e" filled="f" stroked="t" strokeweight=".70998pt" strokecolor="#4B4B4B">
                <v:path arrowok="t"/>
              </v:shape>
            </v:group>
            <v:group style="position:absolute;left:2466;top:5897;width:9107;height:2" coordorigin="2466,5897" coordsize="9107,2">
              <v:shape style="position:absolute;left:2466;top:5897;width:9107;height:2" coordorigin="2466,5897" coordsize="9107,0" path="m2466,5897l11573,5897e" filled="f" stroked="t" strokeweight=".70998pt" strokecolor="#4B4B4B">
                <v:path arrowok="t"/>
              </v:shape>
            </v:group>
            <v:group style="position:absolute;left:426;top:6133;width:11147;height:2" coordorigin="426,6133" coordsize="11147,2">
              <v:shape style="position:absolute;left:426;top:6133;width:11147;height:2" coordorigin="426,6133" coordsize="11147,0" path="m426,6133l11573,6133e" filled="f" stroked="t" strokeweight=".70998pt" strokecolor="#4B4B4B">
                <v:path arrowok="t"/>
              </v:shape>
            </v:group>
            <v:group style="position:absolute;left:7895;top:6131;width:2;height:715" coordorigin="7895,6131" coordsize="2,715">
              <v:shape style="position:absolute;left:7895;top:6131;width:2;height:715" coordorigin="7895,6131" coordsize="0,715" path="m7895,6846l7895,6131e" filled="f" stroked="t" strokeweight=".70998pt" strokecolor="#4F4F4F">
                <v:path arrowok="t"/>
              </v:shape>
            </v:group>
            <v:group style="position:absolute;left:2466;top:6603;width:9102;height:2" coordorigin="2466,6603" coordsize="9102,2">
              <v:shape style="position:absolute;left:2466;top:6603;width:9102;height:2" coordorigin="2466,6603" coordsize="9102,0" path="m2466,6603l11568,6603e" filled="f" stroked="t" strokeweight=".70998pt" strokecolor="#4F4F4F">
                <v:path arrowok="t"/>
              </v:shape>
            </v:group>
            <v:group style="position:absolute;left:2466;top:6841;width:9107;height:2" coordorigin="2466,6841" coordsize="9107,2">
              <v:shape style="position:absolute;left:2466;top:6841;width:9107;height:2" coordorigin="2466,6841" coordsize="9107,0" path="m2466,6841l11573,6841e" filled="f" stroked="t" strokeweight=".70998pt" strokecolor="#4B4B4B">
                <v:path arrowok="t"/>
              </v:shape>
            </v:group>
            <v:group style="position:absolute;left:426;top:7084;width:11147;height:2" coordorigin="426,7084" coordsize="11147,2">
              <v:shape style="position:absolute;left:426;top:7084;width:11147;height:2" coordorigin="426,7084" coordsize="11147,0" path="m426,7084l11573,7084e" filled="f" stroked="t" strokeweight=".70998pt" strokecolor="#484848">
                <v:path arrowok="t"/>
              </v:shape>
            </v:group>
            <v:group style="position:absolute;left:431;top:7552;width:11147;height:2" coordorigin="431,7552" coordsize="11147,2">
              <v:shape style="position:absolute;left:431;top:7552;width:11147;height:2" coordorigin="431,7552" coordsize="11147,0" path="m431,7552l11577,7552e" filled="f" stroked="t" strokeweight=".70998pt" strokecolor="#4B4B4B">
                <v:path arrowok="t"/>
              </v:shape>
            </v:group>
            <v:group style="position:absolute;left:5008;top:7542;width:2;height:734" coordorigin="5008,7542" coordsize="2,734">
              <v:shape style="position:absolute;left:5008;top:7542;width:2;height:734" coordorigin="5008,7542" coordsize="0,734" path="m5008,8276l5008,7542e" filled="f" stroked="t" strokeweight=".94664pt" strokecolor="#575757">
                <v:path arrowok="t"/>
              </v:shape>
            </v:group>
            <v:group style="position:absolute;left:5003;top:7795;width:6570;height:2" coordorigin="5003,7795" coordsize="6570,2">
              <v:shape style="position:absolute;left:5003;top:7795;width:6570;height:2" coordorigin="5003,7795" coordsize="6570,0" path="m5003,7795l11573,7795e" filled="f" stroked="t" strokeweight=".70998pt" strokecolor="#545454">
                <v:path arrowok="t"/>
              </v:shape>
            </v:group>
            <v:group style="position:absolute;left:426;top:8271;width:11151;height:2" coordorigin="426,8271" coordsize="11151,2">
              <v:shape style="position:absolute;left:426;top:8271;width:11151;height:2" coordorigin="426,8271" coordsize="11151,0" path="m426,8271l11577,8271e" filled="f" stroked="t" strokeweight=".70998pt" strokecolor="#4B4B4F">
                <v:path arrowok="t"/>
              </v:shape>
            </v:group>
            <v:group style="position:absolute;left:426;top:9072;width:11151;height:2" coordorigin="426,9072" coordsize="11151,2">
              <v:shape style="position:absolute;left:426;top:9072;width:11151;height:2" coordorigin="426,9072" coordsize="11151,0" path="m426,9072l11577,9072e" filled="f" stroked="t" strokeweight=".70998pt" strokecolor="#4B4B4B">
                <v:path arrowok="t"/>
              </v:shape>
            </v:group>
            <v:group style="position:absolute;left:431;top:10002;width:11151;height:2" coordorigin="431,10002" coordsize="11151,2">
              <v:shape style="position:absolute;left:431;top:10002;width:11151;height:2" coordorigin="431,10002" coordsize="11151,0" path="m431,10002l11582,10002e" filled="f" stroked="t" strokeweight=".70998pt" strokecolor="#4B4B4B">
                <v:path arrowok="t"/>
              </v:shape>
            </v:group>
            <v:group style="position:absolute;left:435;top:10240;width:11142;height:2" coordorigin="435,10240" coordsize="11142,2">
              <v:shape style="position:absolute;left:435;top:10240;width:11142;height:2" coordorigin="435,10240" coordsize="11142,0" path="m435,10240l11577,10240e" filled="f" stroked="t" strokeweight=".70998pt" strokecolor="#4B4F4F">
                <v:path arrowok="t"/>
              </v:shape>
            </v:group>
            <v:group style="position:absolute;left:431;top:10479;width:11147;height:2" coordorigin="431,10479" coordsize="11147,2">
              <v:shape style="position:absolute;left:431;top:10479;width:11147;height:2" coordorigin="431,10479" coordsize="11147,0" path="m431,10479l11577,10479e" filled="f" stroked="t" strokeweight=".70998pt" strokecolor="#4F4F4F">
                <v:path arrowok="t"/>
              </v:shape>
            </v:group>
            <v:group style="position:absolute;left:435;top:11199;width:11147;height:2" coordorigin="435,11199" coordsize="11147,2">
              <v:shape style="position:absolute;left:435;top:11199;width:11147;height:2" coordorigin="435,11199" coordsize="11147,0" path="m435,11199l11582,11199e" filled="f" stroked="t" strokeweight=".70998pt" strokecolor="#4F4F4F">
                <v:path arrowok="t"/>
              </v:shape>
            </v:group>
            <v:group style="position:absolute;left:7457;top:11189;width:2;height:5015" coordorigin="7457,11189" coordsize="2,5015">
              <v:shape style="position:absolute;left:7457;top:11189;width:2;height:5015" coordorigin="7457,11189" coordsize="0,5015" path="m7457,16204l7457,11189e" filled="f" stroked="t" strokeweight=".70998pt" strokecolor="#4F4F4F">
                <v:path arrowok="t"/>
              </v:shape>
            </v:group>
            <v:group style="position:absolute;left:431;top:11442;width:11151;height:2" coordorigin="431,11442" coordsize="11151,2">
              <v:shape style="position:absolute;left:431;top:11442;width:11151;height:2" coordorigin="431,11442" coordsize="11151,0" path="m431,11442l11582,11442e" filled="f" stroked="t" strokeweight=".70998pt" strokecolor="#4F4F4F">
                <v:path arrowok="t"/>
              </v:shape>
            </v:group>
            <v:group style="position:absolute;left:431;top:13511;width:2054;height:2" coordorigin="431,13511" coordsize="2054,2">
              <v:shape style="position:absolute;left:431;top:13511;width:2054;height:2" coordorigin="431,13511" coordsize="2054,0" path="m431,13511l2485,13511e" filled="f" stroked="t" strokeweight=".70998pt" strokecolor="#545454">
                <v:path arrowok="t"/>
              </v:shape>
            </v:group>
            <v:group style="position:absolute;left:435;top:16195;width:11161;height:2" coordorigin="435,16195" coordsize="11161,2">
              <v:shape style="position:absolute;left:435;top:16195;width:11161;height:2" coordorigin="435,16195" coordsize="11161,0" path="m435,16195l11596,16195e" filled="f" stroked="t" strokeweight=".70998pt" strokecolor="#575757">
                <v:path arrowok="t"/>
              </v:shape>
            </v:group>
            <v:group style="position:absolute;left:1233;top:11184;width:2;height:5025" coordorigin="1233,11184" coordsize="2,5025">
              <v:shape style="position:absolute;left:1233;top:11184;width:2;height:5025" coordorigin="1233,11184" coordsize="0,5025" path="m1233,16209l1233,11184e" filled="f" stroked="t" strokeweight=".70998pt" strokecolor="#5B5B5B">
                <v:path arrowok="t"/>
              </v:shape>
            </v:group>
            <w10:wrap type="none"/>
          </v:group>
        </w:pict>
      </w:r>
      <w:r>
        <w:rPr>
          <w:sz w:val="18"/>
          <w:szCs w:val="18"/>
        </w:rPr>
      </w:r>
    </w:p>
    <w:p>
      <w:pPr>
        <w:spacing w:before="0" w:after="0" w:line="240" w:lineRule="auto"/>
        <w:ind w:left="39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45"/>
        </w:rPr>
        <w:t>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left="38" w:right="-20"/>
        <w:jc w:val="left"/>
        <w:rPr>
          <w:rFonts w:ascii="Arial" w:hAnsi="Arial" w:cs="Arial" w:eastAsia="Arial"/>
          <w:sz w:val="35"/>
          <w:szCs w:val="35"/>
        </w:rPr>
      </w:pPr>
      <w:rPr/>
      <w:r>
        <w:rPr>
          <w:rFonts w:ascii="Arial" w:hAnsi="Arial" w:cs="Arial" w:eastAsia="Arial"/>
          <w:sz w:val="35"/>
          <w:szCs w:val="35"/>
          <w:color w:val="333434"/>
          <w:spacing w:val="0"/>
          <w:w w:val="100"/>
        </w:rPr>
        <w:t>A.</w:t>
      </w:r>
      <w:r>
        <w:rPr>
          <w:rFonts w:ascii="Arial" w:hAnsi="Arial" w:cs="Arial" w:eastAsia="Arial"/>
          <w:sz w:val="35"/>
          <w:szCs w:val="35"/>
          <w:color w:val="333434"/>
          <w:spacing w:val="-53"/>
          <w:w w:val="100"/>
        </w:rPr>
        <w:t>K</w:t>
      </w:r>
      <w:r>
        <w:rPr>
          <w:rFonts w:ascii="Arial" w:hAnsi="Arial" w:cs="Arial" w:eastAsia="Arial"/>
          <w:sz w:val="35"/>
          <w:szCs w:val="35"/>
          <w:color w:val="333434"/>
          <w:spacing w:val="0"/>
          <w:w w:val="100"/>
        </w:rPr>
        <w:t>sE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</w:rPr>
      </w:r>
    </w:p>
    <w:p>
      <w:pPr>
        <w:spacing w:before="0" w:after="0" w:line="188" w:lineRule="exact"/>
        <w:ind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12426"/>
          <w:spacing w:val="0"/>
          <w:w w:val="100"/>
        </w:rPr>
        <w:t>ltfaıy</w:t>
      </w:r>
      <w:r>
        <w:rPr>
          <w:rFonts w:ascii="Arial" w:hAnsi="Arial" w:cs="Arial" w:eastAsia="Arial"/>
          <w:sz w:val="18"/>
          <w:szCs w:val="18"/>
          <w:color w:val="212426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21242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12426"/>
          <w:spacing w:val="0"/>
          <w:w w:val="98"/>
        </w:rPr>
        <w:t>Kuze</w:t>
      </w:r>
      <w:r>
        <w:rPr>
          <w:rFonts w:ascii="Arial" w:hAnsi="Arial" w:cs="Arial" w:eastAsia="Arial"/>
          <w:sz w:val="18"/>
          <w:szCs w:val="18"/>
          <w:color w:val="212426"/>
          <w:spacing w:val="0"/>
          <w:w w:val="98"/>
        </w:rPr>
        <w:t>y</w:t>
      </w:r>
      <w:r>
        <w:rPr>
          <w:rFonts w:ascii="Arial" w:hAnsi="Arial" w:cs="Arial" w:eastAsia="Arial"/>
          <w:sz w:val="18"/>
          <w:szCs w:val="18"/>
          <w:color w:val="212426"/>
          <w:spacing w:val="-11"/>
          <w:w w:val="98"/>
        </w:rPr>
        <w:t> </w:t>
      </w:r>
      <w:r>
        <w:rPr>
          <w:rFonts w:ascii="Arial" w:hAnsi="Arial" w:cs="Arial" w:eastAsia="Arial"/>
          <w:sz w:val="18"/>
          <w:szCs w:val="18"/>
          <w:color w:val="212426"/>
          <w:spacing w:val="0"/>
          <w:w w:val="100"/>
        </w:rPr>
        <w:t>Bölg</w:t>
      </w:r>
      <w:r>
        <w:rPr>
          <w:rFonts w:ascii="Arial" w:hAnsi="Arial" w:cs="Arial" w:eastAsia="Arial"/>
          <w:sz w:val="18"/>
          <w:szCs w:val="18"/>
          <w:color w:val="212426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212426"/>
          <w:spacing w:val="4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12426"/>
          <w:spacing w:val="0"/>
          <w:w w:val="110"/>
        </w:rPr>
        <w:t>Amiri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4" w:lineRule="exact"/>
        <w:ind w:left="-34" w:right="447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Gıyasetti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103"/>
        </w:rPr>
        <w:t>AKDUMAN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557" w:right="524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12426"/>
          <w:spacing w:val="0"/>
          <w:w w:val="100"/>
        </w:rPr>
        <w:t>İtf.</w:t>
      </w:r>
      <w:r>
        <w:rPr>
          <w:rFonts w:ascii="Arial" w:hAnsi="Arial" w:cs="Arial" w:eastAsia="Arial"/>
          <w:sz w:val="19"/>
          <w:szCs w:val="19"/>
          <w:color w:val="2124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426"/>
          <w:spacing w:val="0"/>
          <w:w w:val="98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120" w:right="260"/>
          <w:cols w:num="3" w:equalWidth="0">
            <w:col w:w="733" w:space="1930"/>
            <w:col w:w="2049" w:space="394"/>
            <w:col w:w="6434"/>
          </w:cols>
        </w:sectPr>
      </w:pPr>
      <w:rPr/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7" w:lineRule="exact"/>
        <w:ind w:left="33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1.515739pt;margin-top:-20.570513pt;width:27.104451pt;height:47.5pt;mso-position-horizontal-relative:page;mso-position-vertical-relative:paragraph;z-index:-16316" type="#_x0000_t202" filled="f" stroked="f">
            <v:textbox inset="0,0,0,0">
              <w:txbxContent>
                <w:p>
                  <w:pPr>
                    <w:spacing w:before="0" w:after="0" w:line="950" w:lineRule="exact"/>
                    <w:ind w:right="-183"/>
                    <w:jc w:val="left"/>
                    <w:rPr>
                      <w:rFonts w:ascii="Times New Roman" w:hAnsi="Times New Roman" w:cs="Times New Roman" w:eastAsia="Times New Roman"/>
                      <w:sz w:val="95"/>
                      <w:szCs w:val="9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5"/>
                      <w:szCs w:val="95"/>
                      <w:color w:val="343434"/>
                      <w:spacing w:val="0"/>
                      <w:w w:val="205"/>
                      <w:i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95"/>
                      <w:szCs w:val="9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-1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-1"/>
        </w:rPr>
        <w:t>BÜYÜKŞEHIR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BELEDtYESİ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3467" w:right="-20"/>
        <w:jc w:val="left"/>
        <w:tabs>
          <w:tab w:pos="9880" w:val="left"/>
        </w:tabs>
        <w:rPr>
          <w:rFonts w:ascii="Arial" w:hAnsi="Arial" w:cs="Arial" w:eastAsia="Arial"/>
          <w:sz w:val="5"/>
          <w:szCs w:val="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-2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9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-2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9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-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90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0"/>
          <w:position w:val="-2"/>
        </w:rPr>
        <w:t>KANLI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2"/>
          <w:w w:val="90"/>
          <w:position w:val="-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84848"/>
          <w:spacing w:val="0"/>
          <w:w w:val="72"/>
          <w:position w:val="-2"/>
        </w:rPr>
        <w:t>GI</w:t>
      </w:r>
      <w:r>
        <w:rPr>
          <w:rFonts w:ascii="Times New Roman" w:hAnsi="Times New Roman" w:cs="Times New Roman" w:eastAsia="Times New Roman"/>
          <w:sz w:val="23"/>
          <w:szCs w:val="23"/>
          <w:color w:val="48484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484848"/>
          <w:spacing w:val="0"/>
          <w:w w:val="100"/>
          <w:position w:val="-2"/>
        </w:rPr>
      </w:r>
      <w:r>
        <w:rPr>
          <w:rFonts w:ascii="Arial" w:hAnsi="Arial" w:cs="Arial" w:eastAsia="Arial"/>
          <w:sz w:val="5"/>
          <w:szCs w:val="5"/>
          <w:color w:val="484848"/>
          <w:spacing w:val="0"/>
          <w:w w:val="297"/>
          <w:position w:val="3"/>
        </w:rPr>
        <w:t>..</w:t>
      </w:r>
      <w:r>
        <w:rPr>
          <w:rFonts w:ascii="Arial" w:hAnsi="Arial" w:cs="Arial" w:eastAsia="Arial"/>
          <w:sz w:val="5"/>
          <w:szCs w:val="5"/>
          <w:color w:val="484848"/>
          <w:spacing w:val="9"/>
          <w:w w:val="297"/>
          <w:position w:val="3"/>
        </w:rPr>
        <w:t> </w:t>
      </w:r>
      <w:r>
        <w:rPr>
          <w:rFonts w:ascii="Arial" w:hAnsi="Arial" w:cs="Arial" w:eastAsia="Arial"/>
          <w:sz w:val="5"/>
          <w:szCs w:val="5"/>
          <w:color w:val="343434"/>
          <w:spacing w:val="0"/>
          <w:w w:val="137"/>
          <w:position w:val="3"/>
        </w:rPr>
        <w:t>1</w:t>
      </w:r>
      <w:r>
        <w:rPr>
          <w:rFonts w:ascii="Arial" w:hAnsi="Arial" w:cs="Arial" w:eastAsia="Arial"/>
          <w:sz w:val="5"/>
          <w:szCs w:val="5"/>
          <w:color w:val="343434"/>
          <w:spacing w:val="-9"/>
          <w:w w:val="100"/>
          <w:position w:val="3"/>
        </w:rPr>
        <w:t> </w:t>
      </w:r>
      <w:r>
        <w:rPr>
          <w:rFonts w:ascii="Arial" w:hAnsi="Arial" w:cs="Arial" w:eastAsia="Arial"/>
          <w:sz w:val="5"/>
          <w:szCs w:val="5"/>
          <w:color w:val="343434"/>
          <w:spacing w:val="0"/>
          <w:w w:val="137"/>
          <w:position w:val="3"/>
        </w:rPr>
        <w:t>1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866"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.132545pt;margin-top:5.840132pt;width:50.661002pt;height:7.5pt;mso-position-horizontal-relative:page;mso-position-vertical-relative:paragraph;z-index:-16315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43434"/>
                      <w:spacing w:val="0"/>
                      <w:w w:val="103"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10"/>
        </w:rPr>
        <w:t>IZ</w:t>
      </w:r>
      <w:r>
        <w:rPr>
          <w:rFonts w:ascii="Arial" w:hAnsi="Arial" w:cs="Arial" w:eastAsia="Arial"/>
          <w:sz w:val="14"/>
          <w:szCs w:val="14"/>
          <w:color w:val="343434"/>
          <w:spacing w:val="5"/>
          <w:w w:val="100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10"/>
        </w:rPr>
        <w:t>MIR</w:t>
      </w:r>
      <w:r>
        <w:rPr>
          <w:rFonts w:ascii="Arial" w:hAnsi="Arial" w:cs="Arial" w:eastAsia="Arial"/>
          <w:sz w:val="14"/>
          <w:szCs w:val="14"/>
          <w:color w:val="343434"/>
          <w:spacing w:val="2"/>
          <w:w w:val="100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645" w:right="-20"/>
        <w:jc w:val="left"/>
        <w:tabs>
          <w:tab w:pos="3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0"/>
          <w:w w:val="114"/>
          <w:position w:val="1"/>
        </w:rPr>
        <w:t>BELEDIYESI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0"/>
        </w:rPr>
        <w:t>YANGIN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94" w:lineRule="exact"/>
        <w:ind w:left="119" w:right="-20"/>
        <w:jc w:val="left"/>
        <w:tabs>
          <w:tab w:pos="1320" w:val="left"/>
          <w:tab w:pos="3140" w:val="left"/>
          <w:tab w:pos="544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PlayTarihi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15.05.2017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7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0"/>
        </w:rPr>
        <w:t>jBildirim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13:24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6"/>
          <w:szCs w:val="26"/>
          <w:color w:val="484848"/>
          <w:spacing w:val="0"/>
          <w:w w:val="66"/>
          <w:position w:val="-1"/>
        </w:rPr>
        <w:t>rreı:</w:t>
      </w:r>
      <w:r>
        <w:rPr>
          <w:rFonts w:ascii="Times New Roman" w:hAnsi="Times New Roman" w:cs="Times New Roman" w:eastAsia="Times New Roman"/>
          <w:sz w:val="26"/>
          <w:szCs w:val="26"/>
          <w:color w:val="484848"/>
          <w:spacing w:val="15"/>
          <w:w w:val="6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110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142" w:right="-20"/>
        <w:jc w:val="left"/>
        <w:tabs>
          <w:tab w:pos="1340" w:val="left"/>
          <w:tab w:pos="3120" w:val="left"/>
          <w:tab w:pos="4340" w:val="left"/>
          <w:tab w:pos="5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  <w:position w:val="2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86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:15.05.2017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6"/>
          <w:position w:val="1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0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727475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475"/>
          <w:spacing w:val="-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3121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8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Merkez-2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9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Bomova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1410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2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42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7"/>
        </w:rPr>
        <w:t>Doıl,r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7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1"/>
        </w:rPr>
        <w:t>Bomova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14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9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68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5"/>
        </w:rPr>
        <w:t>Uzcri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119" w:right="-20"/>
        <w:jc w:val="left"/>
        <w:tabs>
          <w:tab w:pos="1320" w:val="left"/>
          <w:tab w:pos="3120" w:val="left"/>
          <w:tab w:pos="4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2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0"/>
          <w:w w:val="100"/>
        </w:rPr>
        <w:t>:Sigara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3" w:lineRule="exact"/>
        <w:ind w:left="119" w:right="-20"/>
        <w:jc w:val="left"/>
        <w:tabs>
          <w:tab w:pos="362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4"/>
          <w:position w:val="-1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4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4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4"/>
          <w:position w:val="-1"/>
        </w:rPr>
        <w:t>Is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4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  <w:position w:val="-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-1"/>
        </w:rPr>
        <w:t>!Kullanım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0"/>
          <w:w w:val="13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left="3590" w:right="870"/>
        <w:jc w:val="center"/>
        <w:tabs>
          <w:tab w:pos="668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3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3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3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3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4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4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4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4"/>
        </w:rPr>
      </w:r>
      <w:r>
        <w:rPr>
          <w:rFonts w:ascii="Arial" w:hAnsi="Arial" w:cs="Arial" w:eastAsia="Arial"/>
          <w:sz w:val="23"/>
          <w:szCs w:val="23"/>
          <w:color w:val="727475"/>
          <w:spacing w:val="0"/>
          <w:w w:val="8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727475"/>
          <w:spacing w:val="-37"/>
          <w:w w:val="8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84848"/>
          <w:spacing w:val="0"/>
          <w:w w:val="71"/>
          <w:position w:val="-4"/>
        </w:rPr>
        <w:t>...</w:t>
      </w:r>
      <w:r>
        <w:rPr>
          <w:rFonts w:ascii="Arial" w:hAnsi="Arial" w:cs="Arial" w:eastAsia="Arial"/>
          <w:sz w:val="23"/>
          <w:szCs w:val="23"/>
          <w:color w:val="484848"/>
          <w:spacing w:val="-29"/>
          <w:w w:val="7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727475"/>
          <w:spacing w:val="-24"/>
          <w:w w:val="122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84848"/>
          <w:spacing w:val="0"/>
          <w:w w:val="71"/>
          <w:position w:val="-4"/>
        </w:rPr>
        <w:t>......</w:t>
      </w:r>
      <w:r>
        <w:rPr>
          <w:rFonts w:ascii="Arial" w:hAnsi="Arial" w:cs="Arial" w:eastAsia="Arial"/>
          <w:sz w:val="23"/>
          <w:szCs w:val="23"/>
          <w:color w:val="484848"/>
          <w:spacing w:val="-18"/>
          <w:w w:val="7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727475"/>
          <w:spacing w:val="0"/>
          <w:w w:val="8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727475"/>
          <w:spacing w:val="-37"/>
          <w:w w:val="8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84848"/>
          <w:spacing w:val="0"/>
          <w:w w:val="75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84848"/>
          <w:spacing w:val="-18"/>
          <w:w w:val="75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727475"/>
          <w:spacing w:val="-22"/>
          <w:w w:val="10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84848"/>
          <w:spacing w:val="0"/>
          <w:w w:val="71"/>
          <w:position w:val="-4"/>
        </w:rPr>
        <w:t>......</w:t>
      </w:r>
      <w:r>
        <w:rPr>
          <w:rFonts w:ascii="Arial" w:hAnsi="Arial" w:cs="Arial" w:eastAsia="Arial"/>
          <w:sz w:val="23"/>
          <w:szCs w:val="23"/>
          <w:color w:val="484848"/>
          <w:spacing w:val="-29"/>
          <w:w w:val="7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727475"/>
          <w:spacing w:val="0"/>
          <w:w w:val="72"/>
          <w:position w:val="-4"/>
        </w:rPr>
        <w:t>....</w:t>
      </w:r>
      <w:r>
        <w:rPr>
          <w:rFonts w:ascii="Arial" w:hAnsi="Arial" w:cs="Arial" w:eastAsia="Arial"/>
          <w:sz w:val="23"/>
          <w:szCs w:val="23"/>
          <w:color w:val="727475"/>
          <w:spacing w:val="-18"/>
          <w:w w:val="72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84848"/>
          <w:spacing w:val="0"/>
          <w:w w:val="75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84848"/>
          <w:spacing w:val="-38"/>
          <w:w w:val="100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727475"/>
          <w:spacing w:val="-38"/>
          <w:w w:val="75"/>
          <w:position w:val="-4"/>
        </w:rPr>
      </w:r>
      <w:r>
        <w:rPr>
          <w:rFonts w:ascii="Arial" w:hAnsi="Arial" w:cs="Arial" w:eastAsia="Arial"/>
          <w:sz w:val="23"/>
          <w:szCs w:val="23"/>
          <w:color w:val="727475"/>
          <w:spacing w:val="0"/>
          <w:w w:val="75"/>
          <w:emboss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727475"/>
          <w:spacing w:val="0"/>
          <w:w w:val="75"/>
          <w:emboss/>
          <w:position w:val="-4"/>
        </w:rPr>
      </w:r>
      <w:r>
        <w:rPr>
          <w:rFonts w:ascii="Arial" w:hAnsi="Arial" w:cs="Arial" w:eastAsia="Arial"/>
          <w:sz w:val="23"/>
          <w:szCs w:val="23"/>
          <w:color w:val="727475"/>
          <w:spacing w:val="0"/>
          <w:w w:val="75"/>
          <w:position w:val="-4"/>
        </w:rPr>
      </w:r>
      <w:r>
        <w:rPr>
          <w:rFonts w:ascii="Arial" w:hAnsi="Arial" w:cs="Arial" w:eastAsia="Arial"/>
          <w:sz w:val="23"/>
          <w:szCs w:val="23"/>
          <w:color w:val="727475"/>
          <w:spacing w:val="-5"/>
          <w:w w:val="75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43434"/>
          <w:spacing w:val="-15"/>
          <w:w w:val="8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5D5D5E"/>
          <w:spacing w:val="0"/>
          <w:w w:val="75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5D5D5E"/>
          <w:spacing w:val="-5"/>
          <w:w w:val="75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43434"/>
          <w:spacing w:val="-15"/>
          <w:w w:val="8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727475"/>
          <w:spacing w:val="0"/>
          <w:w w:val="86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727475"/>
          <w:spacing w:val="-26"/>
          <w:w w:val="86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43434"/>
          <w:spacing w:val="-15"/>
          <w:w w:val="8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727475"/>
          <w:spacing w:val="0"/>
          <w:w w:val="8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727475"/>
          <w:spacing w:val="-18"/>
          <w:w w:val="8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43434"/>
          <w:spacing w:val="-15"/>
          <w:w w:val="8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727475"/>
          <w:spacing w:val="-21"/>
          <w:w w:val="122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84848"/>
          <w:spacing w:val="-10"/>
          <w:w w:val="8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727475"/>
          <w:spacing w:val="0"/>
          <w:w w:val="74"/>
          <w:position w:val="-4"/>
        </w:rPr>
        <w:t>..</w:t>
      </w:r>
      <w:r>
        <w:rPr>
          <w:rFonts w:ascii="Arial" w:hAnsi="Arial" w:cs="Arial" w:eastAsia="Arial"/>
          <w:sz w:val="23"/>
          <w:szCs w:val="23"/>
          <w:color w:val="727475"/>
          <w:spacing w:val="-39"/>
          <w:w w:val="74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43434"/>
          <w:spacing w:val="-15"/>
          <w:w w:val="8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727475"/>
          <w:spacing w:val="0"/>
          <w:w w:val="86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727475"/>
          <w:spacing w:val="-26"/>
          <w:w w:val="86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84848"/>
          <w:spacing w:val="-10"/>
          <w:w w:val="8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727475"/>
          <w:spacing w:val="0"/>
          <w:w w:val="8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727475"/>
          <w:spacing w:val="-27"/>
          <w:w w:val="8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84848"/>
          <w:spacing w:val="0"/>
          <w:w w:val="75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84848"/>
          <w:spacing w:val="-18"/>
          <w:w w:val="75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727475"/>
          <w:spacing w:val="-22"/>
          <w:w w:val="10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84848"/>
          <w:spacing w:val="0"/>
          <w:w w:val="75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84848"/>
          <w:spacing w:val="-15"/>
          <w:w w:val="75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727475"/>
          <w:spacing w:val="-24"/>
          <w:w w:val="122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84848"/>
          <w:spacing w:val="-15"/>
          <w:w w:val="8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727475"/>
          <w:spacing w:val="0"/>
          <w:w w:val="73"/>
          <w:position w:val="-4"/>
        </w:rPr>
        <w:t>....</w:t>
      </w:r>
      <w:r>
        <w:rPr>
          <w:rFonts w:ascii="Arial" w:hAnsi="Arial" w:cs="Arial" w:eastAsia="Arial"/>
          <w:sz w:val="23"/>
          <w:szCs w:val="23"/>
          <w:color w:val="727475"/>
          <w:spacing w:val="-40"/>
          <w:w w:val="73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84848"/>
          <w:spacing w:val="0"/>
          <w:w w:val="75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84848"/>
          <w:spacing w:val="-18"/>
          <w:w w:val="75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727475"/>
          <w:spacing w:val="0"/>
          <w:w w:val="71"/>
          <w:position w:val="-4"/>
        </w:rPr>
        <w:t>...</w:t>
      </w:r>
      <w:r>
        <w:rPr>
          <w:rFonts w:ascii="Arial" w:hAnsi="Arial" w:cs="Arial" w:eastAsia="Arial"/>
          <w:sz w:val="23"/>
          <w:szCs w:val="23"/>
          <w:color w:val="727475"/>
          <w:spacing w:val="-40"/>
          <w:w w:val="7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5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43434"/>
          <w:spacing w:val="-28"/>
          <w:w w:val="75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727475"/>
          <w:spacing w:val="-24"/>
          <w:w w:val="122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43434"/>
          <w:spacing w:val="-10"/>
          <w:w w:val="8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727475"/>
          <w:spacing w:val="0"/>
          <w:w w:val="71"/>
          <w:position w:val="-4"/>
        </w:rPr>
        <w:t>...</w:t>
      </w:r>
      <w:r>
        <w:rPr>
          <w:rFonts w:ascii="Arial" w:hAnsi="Arial" w:cs="Arial" w:eastAsia="Arial"/>
          <w:sz w:val="23"/>
          <w:szCs w:val="23"/>
          <w:color w:val="727475"/>
          <w:spacing w:val="-5"/>
          <w:w w:val="7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84848"/>
          <w:spacing w:val="0"/>
          <w:w w:val="69"/>
          <w:position w:val="-4"/>
        </w:rPr>
        <w:t>....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388" w:lineRule="exact"/>
        <w:ind w:left="4373" w:right="1526"/>
        <w:jc w:val="center"/>
        <w:tabs>
          <w:tab w:pos="4960" w:val="left"/>
          <w:tab w:pos="5460" w:val="left"/>
          <w:tab w:pos="6000" w:val="left"/>
          <w:tab w:pos="6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8"/>
          <w:szCs w:val="48"/>
          <w:color w:val="484848"/>
          <w:spacing w:val="0"/>
          <w:w w:val="53"/>
          <w:position w:val="-2"/>
        </w:rPr>
        <w:t>ı</w:t>
      </w:r>
      <w:r>
        <w:rPr>
          <w:rFonts w:ascii="Arial" w:hAnsi="Arial" w:cs="Arial" w:eastAsia="Arial"/>
          <w:sz w:val="48"/>
          <w:szCs w:val="48"/>
          <w:color w:val="484848"/>
          <w:spacing w:val="-68"/>
          <w:w w:val="53"/>
          <w:position w:val="-2"/>
        </w:rPr>
        <w:t> </w:t>
      </w:r>
      <w:r>
        <w:rPr>
          <w:rFonts w:ascii="Arial" w:hAnsi="Arial" w:cs="Arial" w:eastAsia="Arial"/>
          <w:sz w:val="48"/>
          <w:szCs w:val="48"/>
          <w:color w:val="48484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8"/>
          <w:szCs w:val="48"/>
          <w:color w:val="484848"/>
          <w:spacing w:val="0"/>
          <w:w w:val="53"/>
          <w:position w:val="-2"/>
        </w:rPr>
        <w:t>ı</w:t>
      </w:r>
      <w:r>
        <w:rPr>
          <w:rFonts w:ascii="Arial" w:hAnsi="Arial" w:cs="Arial" w:eastAsia="Arial"/>
          <w:sz w:val="48"/>
          <w:szCs w:val="48"/>
          <w:color w:val="484848"/>
          <w:spacing w:val="-68"/>
          <w:w w:val="53"/>
          <w:position w:val="-2"/>
        </w:rPr>
        <w:t> </w:t>
      </w:r>
      <w:r>
        <w:rPr>
          <w:rFonts w:ascii="Arial" w:hAnsi="Arial" w:cs="Arial" w:eastAsia="Arial"/>
          <w:sz w:val="48"/>
          <w:szCs w:val="48"/>
          <w:color w:val="48484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8"/>
          <w:szCs w:val="48"/>
          <w:color w:val="484848"/>
          <w:spacing w:val="0"/>
          <w:w w:val="100"/>
          <w:position w:val="-2"/>
        </w:rPr>
      </w:r>
      <w:r>
        <w:rPr>
          <w:rFonts w:ascii="Arial" w:hAnsi="Arial" w:cs="Arial" w:eastAsia="Arial"/>
          <w:sz w:val="42"/>
          <w:szCs w:val="42"/>
          <w:color w:val="A5A3A5"/>
          <w:spacing w:val="0"/>
          <w:w w:val="53"/>
          <w:position w:val="-2"/>
        </w:rPr>
        <w:t>ı</w:t>
      </w:r>
      <w:r>
        <w:rPr>
          <w:rFonts w:ascii="Arial" w:hAnsi="Arial" w:cs="Arial" w:eastAsia="Arial"/>
          <w:sz w:val="42"/>
          <w:szCs w:val="42"/>
          <w:color w:val="A5A3A5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2"/>
          <w:szCs w:val="42"/>
          <w:color w:val="A5A3A5"/>
          <w:spacing w:val="0"/>
          <w:w w:val="100"/>
          <w:position w:val="-2"/>
        </w:rPr>
      </w:r>
      <w:r>
        <w:rPr>
          <w:rFonts w:ascii="Arial" w:hAnsi="Arial" w:cs="Arial" w:eastAsia="Arial"/>
          <w:sz w:val="40"/>
          <w:szCs w:val="40"/>
          <w:color w:val="919393"/>
          <w:spacing w:val="0"/>
          <w:w w:val="100"/>
          <w:position w:val="-4"/>
        </w:rPr>
        <w:t>1</w:t>
      </w:r>
      <w:r>
        <w:rPr>
          <w:rFonts w:ascii="Arial" w:hAnsi="Arial" w:cs="Arial" w:eastAsia="Arial"/>
          <w:sz w:val="40"/>
          <w:szCs w:val="40"/>
          <w:color w:val="919393"/>
          <w:spacing w:val="-96"/>
          <w:w w:val="100"/>
          <w:position w:val="-4"/>
        </w:rPr>
        <w:t> </w:t>
      </w:r>
      <w:r>
        <w:rPr>
          <w:rFonts w:ascii="Arial" w:hAnsi="Arial" w:cs="Arial" w:eastAsia="Arial"/>
          <w:sz w:val="40"/>
          <w:szCs w:val="40"/>
          <w:color w:val="919393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0"/>
          <w:szCs w:val="40"/>
          <w:color w:val="919393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1"/>
          <w:position w:val="10"/>
        </w:rPr>
        <w:t>fYangını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4"/>
          <w:w w:val="81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1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9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10"/>
        </w:rPr>
        <w:t>AltınaAlma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9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0"/>
          <w:position w:val="1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1"/>
          <w:w w:val="9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10"/>
        </w:rPr>
        <w:t>:13:33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1" w:lineRule="exact"/>
        <w:ind w:left="138" w:right="-20"/>
        <w:jc w:val="left"/>
        <w:tabs>
          <w:tab w:pos="2140" w:val="left"/>
          <w:tab w:pos="5660" w:val="left"/>
          <w:tab w:pos="1104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  <w:position w:val="9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  <w:position w:val="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85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9"/>
        </w:rPr>
        <w:t>Salıibi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77"/>
          <w:position w:val="8"/>
        </w:rPr>
        <w:t>jı&lt;.iracı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8"/>
          <w:w w:val="77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7"/>
          <w:position w:val="8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7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77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34"/>
          <w:szCs w:val="34"/>
          <w:color w:val="B8B8B6"/>
          <w:spacing w:val="0"/>
          <w:w w:val="63"/>
          <w:position w:val="1"/>
        </w:rPr>
        <w:t>!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21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Anıiri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Murat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UÇ_AR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5" w:lineRule="exact"/>
        <w:ind w:left="2148" w:right="-20"/>
        <w:jc w:val="left"/>
        <w:tabs>
          <w:tab w:pos="466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0"/>
          <w:position w:val="-2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9"/>
          <w:w w:val="9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5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3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4"/>
          <w:position w:val="-2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4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7"/>
          <w:w w:val="9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13:25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13:28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20" w:bottom="280" w:left="360" w:right="320"/>
        </w:sectPr>
      </w:pPr>
      <w:rPr/>
    </w:p>
    <w:p>
      <w:pPr>
        <w:spacing w:before="0" w:after="0" w:line="194" w:lineRule="exact"/>
        <w:ind w:left="11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9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-2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9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-2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-2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9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1"/>
          <w:position w:val="-2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"/>
          <w:w w:val="9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821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320"/>
          <w:cols w:num="2" w:equalWidth="0">
            <w:col w:w="545" w:space="1602"/>
            <w:col w:w="9093"/>
          </w:cols>
        </w:sectPr>
      </w:pPr>
      <w:rPr/>
    </w:p>
    <w:p>
      <w:pPr>
        <w:spacing w:before="0" w:after="0" w:line="305" w:lineRule="exact"/>
        <w:ind w:left="142" w:right="-20"/>
        <w:jc w:val="left"/>
        <w:tabs>
          <w:tab w:pos="4660" w:val="left"/>
          <w:tab w:pos="6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5"/>
          <w:w w:val="87"/>
          <w:position w:val="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  <w:position w:val="9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87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7"/>
          <w:position w:val="-1"/>
        </w:rPr>
        <w:t>!Elektri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7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1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7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7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7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727475"/>
          <w:spacing w:val="0"/>
          <w:w w:val="128"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4661" w:right="4262"/>
        <w:jc w:val="center"/>
        <w:tabs>
          <w:tab w:pos="6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7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5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727475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24" w:lineRule="exact"/>
        <w:ind w:left="2148" w:right="4244" w:firstLine="2536"/>
        <w:jc w:val="left"/>
        <w:tabs>
          <w:tab w:pos="4660" w:val="left"/>
          <w:tab w:pos="68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5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9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1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1"/>
          <w:position w:val="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1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Arial" w:hAnsi="Arial" w:cs="Arial" w:eastAsia="Arial"/>
          <w:sz w:val="18"/>
          <w:szCs w:val="18"/>
          <w:color w:val="727475"/>
          <w:spacing w:val="0"/>
          <w:w w:val="129"/>
          <w:position w:val="0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0" w:after="0" w:line="204" w:lineRule="exact"/>
        <w:ind w:left="2152" w:right="2500" w:firstLine="-2033"/>
        <w:jc w:val="left"/>
        <w:tabs>
          <w:tab w:pos="2140" w:val="left"/>
          <w:tab w:pos="472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6"/>
        </w:rPr>
        <w:t>fYardınicı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7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4"/>
          <w:w w:val="89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2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3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9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</w:rPr>
        <w:t>Dönll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21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8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5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8"/>
        </w:rPr>
        <w:t>P.lakıısı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21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7" w:lineRule="exact"/>
        <w:ind w:left="1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pıayı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1"/>
          <w:position w:val="1"/>
        </w:rPr>
        <w:t>Görüldüğ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1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6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3" w:lineRule="exact"/>
        <w:ind w:left="4630" w:right="404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2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3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2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138" w:right="-20"/>
        <w:jc w:val="left"/>
        <w:tabs>
          <w:tab w:pos="2140" w:val="left"/>
          <w:tab w:pos="4660" w:val="left"/>
          <w:tab w:pos="6560" w:val="left"/>
          <w:tab w:pos="8100" w:val="left"/>
          <w:tab w:pos="9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0"/>
          <w:w w:val="89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-2"/>
          <w:w w:val="89"/>
          <w:position w:val="-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-1"/>
        </w:rPr>
        <w:t>ııdUnne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8"/>
          <w:position w:val="-1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8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9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Söııdürme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Arial" w:hAnsi="Arial" w:cs="Arial" w:eastAsia="Arial"/>
          <w:sz w:val="24"/>
          <w:szCs w:val="24"/>
          <w:color w:val="484848"/>
          <w:spacing w:val="0"/>
          <w:w w:val="75"/>
          <w:position w:val="-4"/>
        </w:rPr>
        <w:t>fuı</w:t>
      </w:r>
      <w:r>
        <w:rPr>
          <w:rFonts w:ascii="Arial" w:hAnsi="Arial" w:cs="Arial" w:eastAsia="Arial"/>
          <w:sz w:val="24"/>
          <w:szCs w:val="24"/>
          <w:color w:val="484848"/>
          <w:spacing w:val="-3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34"/>
          <w:position w:val="-3"/>
        </w:rPr>
        <w:t>UkK_g.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4"/>
          <w:position w:val="-2"/>
        </w:rPr>
        <w:t>!K._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74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-2"/>
          <w:w w:val="74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74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0"/>
          <w:w w:val="74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26"/>
          <w:w w:val="7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7"/>
          <w:szCs w:val="27"/>
          <w:color w:val="484848"/>
          <w:spacing w:val="-22"/>
          <w:w w:val="130"/>
          <w:position w:val="-3"/>
        </w:rPr>
        <w:t>J</w:t>
      </w:r>
      <w:r>
        <w:rPr>
          <w:rFonts w:ascii="Times New Roman" w:hAnsi="Times New Roman" w:cs="Times New Roman" w:eastAsia="Times New Roman"/>
          <w:sz w:val="27"/>
          <w:szCs w:val="27"/>
          <w:color w:val="727475"/>
          <w:spacing w:val="0"/>
          <w:w w:val="62"/>
          <w:position w:val="-3"/>
        </w:rPr>
        <w:t>:</w:t>
      </w:r>
      <w:r>
        <w:rPr>
          <w:rFonts w:ascii="Times New Roman" w:hAnsi="Times New Roman" w:cs="Times New Roman" w:eastAsia="Times New Roman"/>
          <w:sz w:val="27"/>
          <w:szCs w:val="27"/>
          <w:color w:val="727475"/>
          <w:spacing w:val="-10"/>
          <w:w w:val="62"/>
          <w:position w:val="-3"/>
        </w:rPr>
        <w:t>:</w:t>
      </w:r>
      <w:r>
        <w:rPr>
          <w:rFonts w:ascii="Times New Roman" w:hAnsi="Times New Roman" w:cs="Times New Roman" w:eastAsia="Times New Roman"/>
          <w:sz w:val="27"/>
          <w:szCs w:val="27"/>
          <w:color w:val="484848"/>
          <w:spacing w:val="0"/>
          <w:w w:val="105"/>
          <w:position w:val="-3"/>
        </w:rPr>
        <w:t>oı</w:t>
      </w:r>
      <w:r>
        <w:rPr>
          <w:rFonts w:ascii="Times New Roman" w:hAnsi="Times New Roman" w:cs="Times New Roman" w:eastAsia="Times New Roman"/>
          <w:sz w:val="27"/>
          <w:szCs w:val="27"/>
          <w:color w:val="484848"/>
          <w:spacing w:val="-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7" w:lineRule="exact"/>
        <w:ind w:left="4728" w:right="-20"/>
        <w:jc w:val="left"/>
        <w:tabs>
          <w:tab w:pos="6540" w:val="left"/>
          <w:tab w:pos="8100" w:val="left"/>
          <w:tab w:pos="966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3"/>
          <w:position w:val="2"/>
        </w:rPr>
        <w:t>.5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</w:r>
      <w:r>
        <w:rPr>
          <w:rFonts w:ascii="Arial" w:hAnsi="Arial" w:cs="Arial" w:eastAsia="Arial"/>
          <w:sz w:val="34"/>
          <w:szCs w:val="34"/>
          <w:color w:val="343434"/>
          <w:spacing w:val="0"/>
          <w:w w:val="77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343434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343434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484848"/>
          <w:spacing w:val="0"/>
          <w:w w:val="77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48484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484848"/>
          <w:spacing w:val="0"/>
          <w:w w:val="100"/>
          <w:position w:val="0"/>
        </w:rPr>
      </w:r>
      <w:r>
        <w:rPr>
          <w:rFonts w:ascii="Arial" w:hAnsi="Arial" w:cs="Arial" w:eastAsia="Arial"/>
          <w:sz w:val="31"/>
          <w:szCs w:val="31"/>
          <w:color w:val="343434"/>
          <w:spacing w:val="0"/>
          <w:w w:val="51"/>
          <w:position w:val="0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22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Yangında;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320"/>
        </w:sectPr>
      </w:pPr>
      <w:rPr/>
    </w:p>
    <w:p>
      <w:pPr>
        <w:spacing w:before="0" w:after="0" w:line="199" w:lineRule="exact"/>
        <w:ind w:left="13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Söndllnn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ind w:left="1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Dunıınıı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9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asa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27475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320"/>
          <w:cols w:num="2" w:equalWidth="0">
            <w:col w:w="783" w:space="130"/>
            <w:col w:w="10327"/>
          </w:cols>
        </w:sectPr>
      </w:pPr>
      <w:rPr/>
    </w:p>
    <w:p>
      <w:pPr>
        <w:spacing w:before="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21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başladığı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9" w:lineRule="exact"/>
        <w:ind w:left="147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8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8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9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1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kişile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left="218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578.412292pt;margin-top:7.676823pt;width:.1pt;height:14.00422pt;mso-position-horizontal-relative:page;mso-position-vertical-relative:paragraph;z-index:-16320" coordorigin="11568,154" coordsize="2,280">
            <v:shape style="position:absolute;left:11568;top:154;width:2;height:280" coordorigin="11568,154" coordsize="0,280" path="m11568,434l11568,154e" filled="f" stroked="t" strokeweight=".234793pt" strokecolor="#67676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B8B8B6"/>
          <w:spacing w:val="-5"/>
          <w:w w:val="7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9"/>
        </w:rPr>
        <w:t>uıuşturnınsı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1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727475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8" w:right="-20"/>
        <w:jc w:val="left"/>
        <w:tabs>
          <w:tab w:pos="214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0"/>
          <w:w w:val="91"/>
          <w:position w:val="1"/>
        </w:rPr>
        <w:t>Sigo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4"/>
          <w:w w:val="91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1"/>
        </w:rPr>
        <w:t>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1"/>
        </w:rPr>
        <w:t>:şirketi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88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27475"/>
          <w:spacing w:val="0"/>
          <w:w w:val="13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475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27475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2"/>
          <w:position w:val="0"/>
        </w:rPr>
        <w:t>jBedel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7"/>
          <w:w w:val="82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27475"/>
          <w:spacing w:val="0"/>
          <w:w w:val="112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37" w:lineRule="auto"/>
        <w:ind w:left="138" w:right="9538"/>
        <w:jc w:val="left"/>
        <w:tabs>
          <w:tab w:pos="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1'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9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74"/>
        </w:rPr>
        <w:t>Yııııı:ım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4"/>
          <w:w w:val="7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-9"/>
          <w:w w:val="220"/>
        </w:rPr>
        <w:t>l</w:t>
      </w:r>
      <w:r>
        <w:rPr>
          <w:rFonts w:ascii="Arial" w:hAnsi="Arial" w:cs="Arial" w:eastAsia="Arial"/>
          <w:sz w:val="17"/>
          <w:szCs w:val="17"/>
          <w:color w:val="727475"/>
          <w:spacing w:val="0"/>
          <w:w w:val="345"/>
        </w:rPr>
        <w:t>i</w:t>
      </w:r>
      <w:r>
        <w:rPr>
          <w:rFonts w:ascii="Arial" w:hAnsi="Arial" w:cs="Arial" w:eastAsia="Arial"/>
          <w:sz w:val="17"/>
          <w:szCs w:val="17"/>
          <w:color w:val="727475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727475"/>
          <w:spacing w:val="0"/>
          <w:w w:val="100"/>
        </w:rPr>
      </w:r>
      <w:r>
        <w:rPr>
          <w:rFonts w:ascii="Times New Roman" w:hAnsi="Times New Roman" w:cs="Times New Roman" w:eastAsia="Times New Roman"/>
          <w:sz w:val="12"/>
          <w:szCs w:val="12"/>
          <w:color w:val="343434"/>
          <w:spacing w:val="0"/>
          <w:w w:val="134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2" w:after="0" w:line="240" w:lineRule="auto"/>
        <w:ind w:left="147" w:right="-20"/>
        <w:jc w:val="left"/>
        <w:tabs>
          <w:tab w:pos="2160" w:val="left"/>
          <w:tab w:pos="6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727475"/>
          <w:spacing w:val="0"/>
          <w:w w:val="8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3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4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3"/>
        </w:rPr>
        <w:t>DönUşU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farib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15.05.2017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5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8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-1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8" w:lineRule="exact"/>
        <w:ind w:left="218" w:right="-20"/>
        <w:jc w:val="left"/>
        <w:tabs>
          <w:tab w:pos="1020" w:val="left"/>
          <w:tab w:pos="1520" w:val="left"/>
          <w:tab w:pos="2140" w:val="left"/>
          <w:tab w:pos="8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Ölll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-1"/>
          <w:w w:val="9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KiP:BORNOV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9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22"/>
        </w:rPr>
        <w:t>.....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"/>
          <w:w w:val="12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27475"/>
          <w:spacing w:val="0"/>
          <w:w w:val="110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727475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Posta: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7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321" w:lineRule="exact"/>
        <w:ind w:left="2284" w:right="-20"/>
        <w:jc w:val="left"/>
        <w:tabs>
          <w:tab w:pos="4500" w:val="left"/>
          <w:tab w:pos="878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87"/>
          <w:position w:val="-1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-15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51"/>
          <w:position w:val="-1"/>
        </w:rPr>
        <w:t>B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51"/>
          <w:position w:val="-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5"/>
          <w:w w:val="51"/>
          <w:position w:val="-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51"/>
          <w:position w:val="-1"/>
        </w:rPr>
        <w:t>Maıı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51"/>
          <w:position w:val="-1"/>
        </w:rPr>
        <w:t>s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51"/>
          <w:position w:val="-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11"/>
          <w:w w:val="51"/>
          <w:position w:val="-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60"/>
          <w:position w:val="-1"/>
        </w:rPr>
        <w:t>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4701" w:right="563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360" w:right="320"/>
        </w:sectPr>
      </w:pPr>
      <w:rPr/>
    </w:p>
    <w:p>
      <w:pPr>
        <w:spacing w:before="35" w:after="0" w:line="271" w:lineRule="exact"/>
        <w:ind w:left="293" w:right="-74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14"/>
          <w:szCs w:val="14"/>
          <w:color w:val="484848"/>
          <w:w w:val="104"/>
          <w:position w:val="1"/>
        </w:rPr>
        <w:t>'</w:t>
      </w:r>
      <w:r>
        <w:rPr>
          <w:rFonts w:ascii="Arial" w:hAnsi="Arial" w:cs="Arial" w:eastAsia="Arial"/>
          <w:sz w:val="14"/>
          <w:szCs w:val="14"/>
          <w:color w:val="484848"/>
          <w:spacing w:val="-95"/>
          <w:w w:val="104"/>
          <w:position w:val="1"/>
        </w:rPr>
        <w:t>G</w:t>
      </w:r>
      <w:r>
        <w:rPr>
          <w:rFonts w:ascii="Arial" w:hAnsi="Arial" w:cs="Arial" w:eastAsia="Arial"/>
          <w:sz w:val="27"/>
          <w:szCs w:val="27"/>
          <w:color w:val="484848"/>
          <w:spacing w:val="0"/>
          <w:w w:val="82"/>
          <w:position w:val="-3"/>
        </w:rPr>
        <w:t>.,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51" w:lineRule="exact"/>
        <w:ind w:left="293" w:right="-76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343434"/>
          <w:spacing w:val="0"/>
          <w:w w:val="49"/>
          <w:position w:val="-3"/>
        </w:rPr>
        <w:t>.:::-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490" w:lineRule="exact"/>
        <w:ind w:left="265" w:right="-9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50.75882pt;margin-top:10.903686pt;width:67.385563pt;height:.1pt;mso-position-horizontal-relative:page;mso-position-vertical-relative:paragraph;z-index:-16319" coordorigin="5015,218" coordsize="1348,2">
            <v:shape style="position:absolute;left:5015;top:218;width:1348;height:2" coordorigin="5015,218" coordsize="1348,0" path="m5015,218l6363,218e" filled="f" stroked="t" strokeweight=".704379pt" strokecolor="#4B578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56"/>
          <w:szCs w:val="56"/>
          <w:color w:val="484848"/>
          <w:spacing w:val="-88"/>
          <w:w w:val="53"/>
          <w:position w:val="-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1"/>
          <w:position w:val="19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51"/>
          <w:position w:val="19"/>
        </w:rPr>
        <w:t>.</w:t>
      </w:r>
      <w:r>
        <w:rPr>
          <w:rFonts w:ascii="Arial" w:hAnsi="Arial" w:cs="Arial" w:eastAsia="Arial"/>
          <w:sz w:val="56"/>
          <w:szCs w:val="56"/>
          <w:color w:val="484848"/>
          <w:spacing w:val="-132"/>
          <w:w w:val="53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1"/>
          <w:position w:val="19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73" w:lineRule="atLeas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Murat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UÇAR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8" w:lineRule="exact"/>
        <w:ind w:left="262" w:right="160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76"/>
          <w:i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76"/>
          <w:i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9"/>
          <w:w w:val="76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8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-34" w:right="123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7.003082pt;margin-top:8.424481pt;width:30.594882pt;height:33pt;mso-position-horizontal-relative:page;mso-position-vertical-relative:paragraph;z-index:-16314" type="#_x0000_t202" filled="f" stroked="f">
            <v:textbox inset="0,0,0,0">
              <w:txbxContent>
                <w:p>
                  <w:pPr>
                    <w:spacing w:before="0" w:after="0" w:line="660" w:lineRule="exact"/>
                    <w:ind w:right="-13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6"/>
                      <w:szCs w:val="66"/>
                      <w:color w:val="343434"/>
                      <w:w w:val="9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66"/>
                      <w:szCs w:val="66"/>
                      <w:color w:val="343434"/>
                      <w:spacing w:val="-56"/>
                      <w:w w:val="9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66"/>
                      <w:szCs w:val="66"/>
                      <w:color w:val="919393"/>
                      <w:spacing w:val="0"/>
                      <w:w w:val="61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66"/>
                      <w:szCs w:val="66"/>
                      <w:color w:val="919393"/>
                      <w:spacing w:val="-48"/>
                      <w:w w:val="6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84848"/>
                      <w:spacing w:val="-35"/>
                      <w:w w:val="29"/>
                    </w:rPr>
                    <w:t>_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162395"/>
                      <w:spacing w:val="0"/>
                      <w:w w:val="186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45" w:lineRule="exact"/>
        <w:ind w:left="-35" w:right="1404"/>
        <w:jc w:val="center"/>
        <w:tabs>
          <w:tab w:pos="96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9"/>
          <w:szCs w:val="19"/>
          <w:color w:val="484848"/>
          <w:spacing w:val="0"/>
          <w:w w:val="162"/>
          <w:position w:val="-26"/>
        </w:rPr>
        <w:t>,</w:t>
      </w:r>
      <w:r>
        <w:rPr>
          <w:rFonts w:ascii="Arial" w:hAnsi="Arial" w:cs="Arial" w:eastAsia="Arial"/>
          <w:sz w:val="19"/>
          <w:szCs w:val="19"/>
          <w:color w:val="484848"/>
          <w:spacing w:val="45"/>
          <w:w w:val="162"/>
          <w:position w:val="-26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727475"/>
          <w:spacing w:val="0"/>
          <w:w w:val="100"/>
          <w:position w:val="-26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727475"/>
          <w:spacing w:val="-21"/>
          <w:w w:val="100"/>
          <w:position w:val="-26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84848"/>
          <w:spacing w:val="0"/>
          <w:w w:val="37"/>
          <w:position w:val="-26"/>
        </w:rPr>
        <w:t>..</w:t>
      </w:r>
      <w:r>
        <w:rPr>
          <w:rFonts w:ascii="Times New Roman" w:hAnsi="Times New Roman" w:cs="Times New Roman" w:eastAsia="Times New Roman"/>
          <w:sz w:val="23"/>
          <w:szCs w:val="23"/>
          <w:color w:val="484848"/>
          <w:spacing w:val="-17"/>
          <w:w w:val="37"/>
          <w:position w:val="-26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727475"/>
          <w:spacing w:val="0"/>
          <w:w w:val="46"/>
          <w:position w:val="-26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727475"/>
          <w:spacing w:val="13"/>
          <w:w w:val="46"/>
          <w:position w:val="-26"/>
        </w:rPr>
        <w:t>.</w:t>
      </w:r>
      <w:r>
        <w:rPr>
          <w:rFonts w:ascii="Arial" w:hAnsi="Arial" w:cs="Arial" w:eastAsia="Arial"/>
          <w:sz w:val="18"/>
          <w:szCs w:val="18"/>
          <w:color w:val="727475"/>
          <w:spacing w:val="0"/>
          <w:w w:val="155"/>
          <w:position w:val="-26"/>
        </w:rPr>
        <w:t>)</w:t>
      </w:r>
      <w:r>
        <w:rPr>
          <w:rFonts w:ascii="Arial" w:hAnsi="Arial" w:cs="Arial" w:eastAsia="Arial"/>
          <w:sz w:val="18"/>
          <w:szCs w:val="18"/>
          <w:color w:val="727475"/>
          <w:spacing w:val="0"/>
          <w:w w:val="100"/>
          <w:position w:val="-26"/>
        </w:rPr>
        <w:t> </w:t>
      </w:r>
      <w:r>
        <w:rPr>
          <w:rFonts w:ascii="Arial" w:hAnsi="Arial" w:cs="Arial" w:eastAsia="Arial"/>
          <w:sz w:val="18"/>
          <w:szCs w:val="18"/>
          <w:color w:val="727475"/>
          <w:spacing w:val="14"/>
          <w:w w:val="100"/>
          <w:position w:val="-26"/>
        </w:rPr>
        <w:t> </w:t>
      </w:r>
      <w:r>
        <w:rPr>
          <w:rFonts w:ascii="Arial" w:hAnsi="Arial" w:cs="Arial" w:eastAsia="Arial"/>
          <w:sz w:val="32"/>
          <w:szCs w:val="32"/>
          <w:color w:val="B8B8B6"/>
          <w:spacing w:val="0"/>
          <w:w w:val="58"/>
          <w:position w:val="-26"/>
        </w:rPr>
        <w:t>.</w:t>
      </w:r>
      <w:r>
        <w:rPr>
          <w:rFonts w:ascii="Arial" w:hAnsi="Arial" w:cs="Arial" w:eastAsia="Arial"/>
          <w:sz w:val="32"/>
          <w:szCs w:val="32"/>
          <w:color w:val="B8B8B6"/>
          <w:spacing w:val="-57"/>
          <w:w w:val="100"/>
          <w:position w:val="-26"/>
        </w:rPr>
        <w:t> </w:t>
      </w:r>
      <w:r>
        <w:rPr>
          <w:rFonts w:ascii="Arial" w:hAnsi="Arial" w:cs="Arial" w:eastAsia="Arial"/>
          <w:sz w:val="18"/>
          <w:szCs w:val="18"/>
          <w:color w:val="A5A3A5"/>
          <w:spacing w:val="0"/>
          <w:w w:val="129"/>
          <w:position w:val="-26"/>
        </w:rPr>
        <w:t>'</w:t>
      </w:r>
      <w:r>
        <w:rPr>
          <w:rFonts w:ascii="Arial" w:hAnsi="Arial" w:cs="Arial" w:eastAsia="Arial"/>
          <w:sz w:val="18"/>
          <w:szCs w:val="18"/>
          <w:color w:val="A5A3A5"/>
          <w:spacing w:val="0"/>
          <w:w w:val="100"/>
          <w:position w:val="-26"/>
        </w:rPr>
        <w:tab/>
      </w:r>
      <w:r>
        <w:rPr>
          <w:rFonts w:ascii="Arial" w:hAnsi="Arial" w:cs="Arial" w:eastAsia="Arial"/>
          <w:sz w:val="18"/>
          <w:szCs w:val="18"/>
          <w:color w:val="A5A3A5"/>
          <w:spacing w:val="0"/>
          <w:w w:val="100"/>
          <w:position w:val="-26"/>
        </w:rPr>
      </w:r>
      <w:r>
        <w:rPr>
          <w:rFonts w:ascii="Arial" w:hAnsi="Arial" w:cs="Arial" w:eastAsia="Arial"/>
          <w:sz w:val="27"/>
          <w:szCs w:val="27"/>
          <w:color w:val="727475"/>
          <w:spacing w:val="0"/>
          <w:w w:val="70"/>
          <w:position w:val="-26"/>
        </w:rPr>
        <w:t>·</w:t>
      </w:r>
      <w:r>
        <w:rPr>
          <w:rFonts w:ascii="Arial" w:hAnsi="Arial" w:cs="Arial" w:eastAsia="Arial"/>
          <w:sz w:val="27"/>
          <w:szCs w:val="27"/>
          <w:color w:val="727475"/>
          <w:spacing w:val="-7"/>
          <w:w w:val="70"/>
          <w:position w:val="-26"/>
        </w:rPr>
        <w:t> </w:t>
      </w:r>
      <w:r>
        <w:rPr>
          <w:rFonts w:ascii="Arial" w:hAnsi="Arial" w:cs="Arial" w:eastAsia="Arial"/>
          <w:sz w:val="17"/>
          <w:szCs w:val="17"/>
          <w:color w:val="B8B8B6"/>
          <w:spacing w:val="0"/>
          <w:w w:val="50"/>
          <w:position w:val="-26"/>
        </w:rPr>
        <w:t>..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360" w:right="320"/>
          <w:cols w:num="3" w:equalWidth="0">
            <w:col w:w="466" w:space="4410"/>
            <w:col w:w="968" w:space="2737"/>
            <w:col w:w="2659"/>
          </w:cols>
        </w:sectPr>
      </w:pPr>
      <w:rPr/>
    </w:p>
    <w:p>
      <w:pPr>
        <w:spacing w:before="0" w:after="0" w:line="276" w:lineRule="exact"/>
        <w:ind w:left="2833" w:right="-20"/>
        <w:jc w:val="left"/>
        <w:tabs>
          <w:tab w:pos="4920" w:val="left"/>
          <w:tab w:pos="8360" w:val="left"/>
        </w:tabs>
        <w:rPr>
          <w:rFonts w:ascii="Times New Roman" w:hAnsi="Times New Roman" w:cs="Times New Roman" w:eastAsia="Times New Roman"/>
          <w:sz w:val="73"/>
          <w:szCs w:val="73"/>
        </w:rPr>
      </w:pPr>
      <w:rPr/>
      <w:r>
        <w:rPr>
          <w:rFonts w:ascii="Arial" w:hAnsi="Arial" w:cs="Arial" w:eastAsia="Arial"/>
          <w:sz w:val="33"/>
          <w:szCs w:val="33"/>
          <w:color w:val="484848"/>
          <w:spacing w:val="0"/>
          <w:w w:val="100"/>
        </w:rPr>
        <w:t>ç</w:t>
      </w:r>
      <w:r>
        <w:rPr>
          <w:rFonts w:ascii="Arial" w:hAnsi="Arial" w:cs="Arial" w:eastAsia="Arial"/>
          <w:sz w:val="33"/>
          <w:szCs w:val="33"/>
          <w:color w:val="484848"/>
          <w:spacing w:val="-59"/>
          <w:w w:val="100"/>
        </w:rPr>
        <w:t> </w:t>
      </w:r>
      <w:r>
        <w:rPr>
          <w:rFonts w:ascii="Arial" w:hAnsi="Arial" w:cs="Arial" w:eastAsia="Arial"/>
          <w:sz w:val="33"/>
          <w:szCs w:val="33"/>
          <w:color w:val="484848"/>
          <w:spacing w:val="0"/>
          <w:w w:val="100"/>
        </w:rPr>
        <w:tab/>
      </w:r>
      <w:r>
        <w:rPr>
          <w:rFonts w:ascii="Arial" w:hAnsi="Arial" w:cs="Arial" w:eastAsia="Arial"/>
          <w:sz w:val="33"/>
          <w:szCs w:val="33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5"/>
        </w:rPr>
        <w:t>Çavuşu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73"/>
          <w:szCs w:val="73"/>
          <w:color w:val="5D5D5E"/>
          <w:spacing w:val="0"/>
          <w:w w:val="48"/>
          <w:i/>
          <w:position w:val="-8"/>
        </w:rPr>
        <w:t>/</w:t>
      </w:r>
      <w:r>
        <w:rPr>
          <w:rFonts w:ascii="Times New Roman" w:hAnsi="Times New Roman" w:cs="Times New Roman" w:eastAsia="Times New Roman"/>
          <w:sz w:val="73"/>
          <w:szCs w:val="73"/>
          <w:color w:val="5D5D5E"/>
          <w:spacing w:val="0"/>
          <w:w w:val="48"/>
          <w:i/>
          <w:position w:val="-8"/>
        </w:rPr>
        <w:t> </w:t>
      </w:r>
      <w:r>
        <w:rPr>
          <w:rFonts w:ascii="Times New Roman" w:hAnsi="Times New Roman" w:cs="Times New Roman" w:eastAsia="Times New Roman"/>
          <w:sz w:val="73"/>
          <w:szCs w:val="73"/>
          <w:color w:val="5D5D5E"/>
          <w:spacing w:val="21"/>
          <w:w w:val="48"/>
          <w:i/>
          <w:position w:val="-8"/>
        </w:rPr>
        <w:t> </w:t>
      </w:r>
      <w:r>
        <w:rPr>
          <w:rFonts w:ascii="Times New Roman" w:hAnsi="Times New Roman" w:cs="Times New Roman" w:eastAsia="Times New Roman"/>
          <w:sz w:val="73"/>
          <w:szCs w:val="73"/>
          <w:color w:val="343434"/>
          <w:spacing w:val="-107"/>
          <w:w w:val="53"/>
          <w:position w:val="-8"/>
        </w:rPr>
        <w:t>e</w:t>
      </w:r>
      <w:r>
        <w:rPr>
          <w:rFonts w:ascii="Times New Roman" w:hAnsi="Times New Roman" w:cs="Times New Roman" w:eastAsia="Times New Roman"/>
          <w:sz w:val="73"/>
          <w:szCs w:val="73"/>
          <w:color w:val="5D5D5E"/>
          <w:spacing w:val="0"/>
          <w:w w:val="37"/>
          <w:position w:val="-8"/>
        </w:rPr>
        <w:t>'il</w:t>
      </w:r>
      <w:r>
        <w:rPr>
          <w:rFonts w:ascii="Times New Roman" w:hAnsi="Times New Roman" w:cs="Times New Roman" w:eastAsia="Times New Roman"/>
          <w:sz w:val="73"/>
          <w:szCs w:val="73"/>
          <w:color w:val="5D5D5E"/>
          <w:spacing w:val="-121"/>
          <w:w w:val="38"/>
          <w:position w:val="-8"/>
        </w:rPr>
        <w:t>.</w:t>
      </w:r>
      <w:r>
        <w:rPr>
          <w:rFonts w:ascii="Times New Roman" w:hAnsi="Times New Roman" w:cs="Times New Roman" w:eastAsia="Times New Roman"/>
          <w:sz w:val="73"/>
          <w:szCs w:val="73"/>
          <w:color w:val="343434"/>
          <w:spacing w:val="-68"/>
          <w:w w:val="62"/>
          <w:position w:val="-8"/>
        </w:rPr>
        <w:t>·</w:t>
      </w:r>
      <w:r>
        <w:rPr>
          <w:rFonts w:ascii="Times New Roman" w:hAnsi="Times New Roman" w:cs="Times New Roman" w:eastAsia="Times New Roman"/>
          <w:sz w:val="73"/>
          <w:szCs w:val="73"/>
          <w:color w:val="727475"/>
          <w:spacing w:val="-19"/>
          <w:w w:val="158"/>
          <w:position w:val="-8"/>
        </w:rPr>
        <w:t>'</w:t>
      </w:r>
      <w:r>
        <w:rPr>
          <w:rFonts w:ascii="Times New Roman" w:hAnsi="Times New Roman" w:cs="Times New Roman" w:eastAsia="Times New Roman"/>
          <w:sz w:val="73"/>
          <w:szCs w:val="73"/>
          <w:color w:val="3F4870"/>
          <w:spacing w:val="0"/>
          <w:w w:val="60"/>
          <w:position w:val="-8"/>
        </w:rPr>
        <w:t>};lı</w:t>
      </w:r>
      <w:r>
        <w:rPr>
          <w:rFonts w:ascii="Times New Roman" w:hAnsi="Times New Roman" w:cs="Times New Roman" w:eastAsia="Times New Roman"/>
          <w:sz w:val="73"/>
          <w:szCs w:val="73"/>
          <w:color w:val="000000"/>
          <w:spacing w:val="0"/>
          <w:w w:val="100"/>
          <w:position w:val="0"/>
        </w:rPr>
      </w:r>
    </w:p>
    <w:p>
      <w:pPr>
        <w:spacing w:before="0" w:after="0" w:line="132" w:lineRule="atLeast"/>
        <w:ind w:right="473"/>
        <w:jc w:val="right"/>
        <w:tabs>
          <w:tab w:pos="2080" w:val="left"/>
        </w:tabs>
        <w:rPr>
          <w:rFonts w:ascii="Arial" w:hAnsi="Arial" w:cs="Arial" w:eastAsia="Arial"/>
          <w:sz w:val="69"/>
          <w:szCs w:val="69"/>
        </w:rPr>
      </w:pPr>
      <w:rPr/>
      <w:r>
        <w:rPr/>
        <w:pict>
          <v:group style="position:absolute;margin-left:184.547226pt;margin-top:33.31004pt;width:.1pt;height:9.494387pt;mso-position-horizontal-relative:page;mso-position-vertical-relative:paragraph;z-index:-16318" coordorigin="3691,666" coordsize="2,190">
            <v:shape style="position:absolute;left:3691;top:666;width:2;height:190" coordorigin="3691,666" coordsize="0,190" path="m3691,856l3691,666e" filled="f" stroked="t" strokeweight=".234793pt" strokecolor="#00000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8.966644pt;margin-top:32.560799pt;width:92.019391pt;height:21.662837pt;mso-position-horizontal-relative:page;mso-position-vertical-relative:paragraph;z-index:-16313" type="#_x0000_t202" filled="f" stroked="f">
            <v:textbox inset="0,0,0,0">
              <w:txbxContent>
                <w:p>
                  <w:pPr>
                    <w:spacing w:before="0" w:after="0" w:line="433" w:lineRule="exact"/>
                    <w:ind w:right="-105"/>
                    <w:jc w:val="left"/>
                    <w:tabs>
                      <w:tab w:pos="1320" w:val="left"/>
                    </w:tabs>
                    <w:rPr>
                      <w:rFonts w:ascii="Times New Roman" w:hAnsi="Times New Roman" w:cs="Times New Roman" w:eastAsia="Times New Roman"/>
                      <w:sz w:val="10"/>
                      <w:szCs w:val="10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919393"/>
                      <w:spacing w:val="0"/>
                      <w:w w:val="100"/>
                      <w:position w:val="-3"/>
                    </w:rPr>
                    <w:t>ll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919393"/>
                      <w:spacing w:val="37"/>
                      <w:w w:val="100"/>
                      <w:position w:val="-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343434"/>
                      <w:spacing w:val="0"/>
                      <w:w w:val="100"/>
                      <w:i/>
                      <w:position w:val="-3"/>
                    </w:rPr>
                    <w:t>c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343434"/>
                      <w:spacing w:val="0"/>
                      <w:w w:val="100"/>
                      <w:i/>
                      <w:position w:val="-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343434"/>
                      <w:spacing w:val="62"/>
                      <w:w w:val="100"/>
                      <w:i/>
                      <w:position w:val="-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919393"/>
                      <w:spacing w:val="-18"/>
                      <w:w w:val="128"/>
                      <w:position w:val="5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5B6289"/>
                      <w:spacing w:val="1"/>
                      <w:w w:val="464"/>
                      <w:position w:val="5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B8B8B6"/>
                      <w:spacing w:val="-48"/>
                      <w:w w:val="109"/>
                      <w:position w:val="5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727475"/>
                      <w:spacing w:val="-32"/>
                      <w:w w:val="81"/>
                      <w:position w:val="5"/>
                    </w:rPr>
                    <w:t>7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A5A3A5"/>
                      <w:spacing w:val="0"/>
                      <w:w w:val="44"/>
                      <w:position w:val="5"/>
                    </w:rPr>
                    <w:t>·-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A5A3A5"/>
                      <w:spacing w:val="0"/>
                      <w:w w:val="100"/>
                      <w:position w:val="5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A5A3A5"/>
                      <w:spacing w:val="0"/>
                      <w:w w:val="100"/>
                      <w:position w:val="5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727475"/>
                      <w:spacing w:val="0"/>
                      <w:w w:val="379"/>
                      <w:position w:val="-3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727475"/>
                      <w:spacing w:val="-79"/>
                      <w:w w:val="379"/>
                      <w:position w:val="-3"/>
                    </w:rPr>
                    <w:t> 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727475"/>
                      <w:spacing w:val="-59"/>
                      <w:w w:val="63"/>
                      <w:position w:val="5"/>
                    </w:rPr>
                    <w:t>·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5B6289"/>
                      <w:spacing w:val="0"/>
                      <w:w w:val="40"/>
                      <w:position w:val="5"/>
                    </w:rPr>
                    <w:t>&amp;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5B6289"/>
                      <w:spacing w:val="-92"/>
                      <w:w w:val="41"/>
                      <w:position w:val="5"/>
                    </w:rPr>
                    <w:t>_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919393"/>
                      <w:spacing w:val="-14"/>
                      <w:w w:val="139"/>
                      <w:position w:val="-3"/>
                    </w:rPr>
                    <w:t>.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5D5D5E"/>
                      <w:spacing w:val="-83"/>
                      <w:w w:val="63"/>
                      <w:position w:val="5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919393"/>
                      <w:spacing w:val="0"/>
                      <w:w w:val="139"/>
                      <w:position w:val="-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919393"/>
                      <w:spacing w:val="-19"/>
                      <w:w w:val="139"/>
                      <w:position w:val="-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727475"/>
                      <w:spacing w:val="0"/>
                      <w:w w:val="354"/>
                      <w:position w:val="-3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4"/>
          <w:szCs w:val="24"/>
          <w:color w:val="727475"/>
          <w:spacing w:val="14"/>
          <w:w w:val="237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0"/>
          <w:w w:val="81"/>
        </w:rPr>
        <w:t>hta</w:t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-20"/>
          <w:w w:val="81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B8B8B6"/>
          <w:spacing w:val="0"/>
          <w:w w:val="114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B8B8B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B8B8B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27475"/>
          <w:spacing w:val="0"/>
          <w:w w:val="188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727475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84848"/>
          <w:spacing w:val="0"/>
          <w:w w:val="109"/>
        </w:rPr>
        <w:t>,,</w:t>
      </w:r>
      <w:r>
        <w:rPr>
          <w:rFonts w:ascii="Times New Roman" w:hAnsi="Times New Roman" w:cs="Times New Roman" w:eastAsia="Times New Roman"/>
          <w:sz w:val="24"/>
          <w:szCs w:val="24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484848"/>
          <w:spacing w:val="0"/>
          <w:w w:val="100"/>
        </w:rPr>
      </w:r>
      <w:r>
        <w:rPr>
          <w:rFonts w:ascii="Arial" w:hAnsi="Arial" w:cs="Arial" w:eastAsia="Arial"/>
          <w:sz w:val="69"/>
          <w:szCs w:val="69"/>
          <w:color w:val="0111B8"/>
          <w:spacing w:val="0"/>
          <w:w w:val="294"/>
        </w:rPr>
        <w:t>l</w:t>
      </w:r>
      <w:r>
        <w:rPr>
          <w:rFonts w:ascii="Arial" w:hAnsi="Arial" w:cs="Arial" w:eastAsia="Arial"/>
          <w:sz w:val="69"/>
          <w:szCs w:val="69"/>
          <w:color w:val="000000"/>
          <w:spacing w:val="0"/>
          <w:w w:val="100"/>
        </w:rPr>
      </w:r>
    </w:p>
    <w:p>
      <w:pPr>
        <w:spacing w:before="0" w:after="0" w:line="342" w:lineRule="atLeast"/>
        <w:ind w:left="2622" w:right="-20"/>
        <w:jc w:val="left"/>
        <w:tabs>
          <w:tab w:pos="8500" w:val="left"/>
          <w:tab w:pos="994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29"/>
          <w:szCs w:val="29"/>
          <w:color w:val="484848"/>
          <w:spacing w:val="0"/>
          <w:w w:val="115"/>
          <w:position w:val="4"/>
        </w:rPr>
        <w:t>ü!e</w:t>
      </w:r>
      <w:r>
        <w:rPr>
          <w:rFonts w:ascii="Times New Roman" w:hAnsi="Times New Roman" w:cs="Times New Roman" w:eastAsia="Times New Roman"/>
          <w:sz w:val="29"/>
          <w:szCs w:val="29"/>
          <w:color w:val="484848"/>
          <w:spacing w:val="-5"/>
          <w:w w:val="116"/>
          <w:position w:val="4"/>
        </w:rPr>
        <w:t>n</w:t>
      </w:r>
      <w:r>
        <w:rPr>
          <w:rFonts w:ascii="Times New Roman" w:hAnsi="Times New Roman" w:cs="Times New Roman" w:eastAsia="Times New Roman"/>
          <w:sz w:val="29"/>
          <w:szCs w:val="29"/>
          <w:color w:val="727475"/>
          <w:spacing w:val="-6"/>
          <w:w w:val="131"/>
          <w:position w:val="4"/>
        </w:rPr>
        <w:t>t</w:t>
      </w:r>
      <w:r>
        <w:rPr>
          <w:rFonts w:ascii="Times New Roman" w:hAnsi="Times New Roman" w:cs="Times New Roman" w:eastAsia="Times New Roman"/>
          <w:sz w:val="29"/>
          <w:szCs w:val="29"/>
          <w:color w:val="A5A3A5"/>
          <w:spacing w:val="2"/>
          <w:w w:val="75"/>
          <w:position w:val="4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727475"/>
          <w:spacing w:val="0"/>
          <w:w w:val="77"/>
          <w:position w:val="4"/>
        </w:rPr>
        <w:t>Jf</w:t>
      </w:r>
      <w:r>
        <w:rPr>
          <w:rFonts w:ascii="Times New Roman" w:hAnsi="Times New Roman" w:cs="Times New Roman" w:eastAsia="Times New Roman"/>
          <w:sz w:val="29"/>
          <w:szCs w:val="29"/>
          <w:color w:val="727475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727475"/>
          <w:spacing w:val="0"/>
          <w:w w:val="60"/>
          <w:position w:val="4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727475"/>
          <w:spacing w:val="6"/>
          <w:w w:val="60"/>
          <w:position w:val="4"/>
        </w:rPr>
        <w:t> </w:t>
      </w:r>
      <w:r>
        <w:rPr>
          <w:rFonts w:ascii="Arial" w:hAnsi="Arial" w:cs="Arial" w:eastAsia="Arial"/>
          <w:sz w:val="24"/>
          <w:szCs w:val="24"/>
          <w:color w:val="727475"/>
          <w:spacing w:val="0"/>
          <w:w w:val="121"/>
          <w:position w:val="4"/>
        </w:rPr>
        <w:t>N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21" w:after="0" w:line="60" w:lineRule="exact"/>
        <w:ind w:left="6012" w:right="-20"/>
        <w:jc w:val="left"/>
        <w:tabs>
          <w:tab w:pos="8180" w:val="left"/>
          <w:tab w:pos="8600" w:val="left"/>
          <w:tab w:pos="924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37"/>
          <w:szCs w:val="37"/>
          <w:color w:val="2D3370"/>
          <w:spacing w:val="0"/>
          <w:w w:val="100"/>
          <w:i/>
          <w:position w:val="-43"/>
        </w:rPr>
        <w:t>)</w:t>
        <w:tab/>
      </w:r>
      <w:r>
        <w:rPr>
          <w:rFonts w:ascii="Arial" w:hAnsi="Arial" w:cs="Arial" w:eastAsia="Arial"/>
          <w:sz w:val="37"/>
          <w:szCs w:val="37"/>
          <w:color w:val="2D3370"/>
          <w:spacing w:val="0"/>
          <w:w w:val="100"/>
          <w:i/>
          <w:position w:val="-43"/>
        </w:rPr>
      </w:r>
      <w:r>
        <w:rPr>
          <w:rFonts w:ascii="Times New Roman" w:hAnsi="Times New Roman" w:cs="Times New Roman" w:eastAsia="Times New Roman"/>
          <w:sz w:val="34"/>
          <w:szCs w:val="34"/>
          <w:color w:val="343434"/>
          <w:spacing w:val="0"/>
          <w:w w:val="60"/>
          <w:position w:val="-27"/>
        </w:rPr>
        <w:t>g</w:t>
      </w:r>
      <w:r>
        <w:rPr>
          <w:rFonts w:ascii="Times New Roman" w:hAnsi="Times New Roman" w:cs="Times New Roman" w:eastAsia="Times New Roman"/>
          <w:sz w:val="34"/>
          <w:szCs w:val="34"/>
          <w:color w:val="343434"/>
          <w:spacing w:val="-17"/>
          <w:w w:val="60"/>
          <w:position w:val="-27"/>
        </w:rPr>
        <w:t>,</w:t>
      </w:r>
      <w:r>
        <w:rPr>
          <w:rFonts w:ascii="Times New Roman" w:hAnsi="Times New Roman" w:cs="Times New Roman" w:eastAsia="Times New Roman"/>
          <w:sz w:val="34"/>
          <w:szCs w:val="34"/>
          <w:color w:val="5D5D5E"/>
          <w:spacing w:val="0"/>
          <w:w w:val="39"/>
          <w:position w:val="-27"/>
        </w:rPr>
        <w:t>..</w:t>
      </w:r>
      <w:r>
        <w:rPr>
          <w:rFonts w:ascii="Times New Roman" w:hAnsi="Times New Roman" w:cs="Times New Roman" w:eastAsia="Times New Roman"/>
          <w:sz w:val="34"/>
          <w:szCs w:val="34"/>
          <w:color w:val="5D5D5E"/>
          <w:spacing w:val="0"/>
          <w:w w:val="100"/>
          <w:position w:val="-27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5D5D5E"/>
          <w:spacing w:val="0"/>
          <w:w w:val="100"/>
          <w:position w:val="-27"/>
        </w:rPr>
      </w:r>
      <w:r>
        <w:rPr>
          <w:rFonts w:ascii="Times New Roman" w:hAnsi="Times New Roman" w:cs="Times New Roman" w:eastAsia="Times New Roman"/>
          <w:sz w:val="15"/>
          <w:szCs w:val="15"/>
          <w:color w:val="484848"/>
          <w:spacing w:val="0"/>
          <w:w w:val="150"/>
          <w:position w:val="-27"/>
        </w:rPr>
        <w:t>ı.·.l</w:t>
      </w:r>
      <w:r>
        <w:rPr>
          <w:rFonts w:ascii="Times New Roman" w:hAnsi="Times New Roman" w:cs="Times New Roman" w:eastAsia="Times New Roman"/>
          <w:sz w:val="15"/>
          <w:szCs w:val="15"/>
          <w:color w:val="484848"/>
          <w:spacing w:val="-44"/>
          <w:w w:val="150"/>
          <w:position w:val="-27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84848"/>
          <w:spacing w:val="0"/>
          <w:w w:val="100"/>
          <w:position w:val="-27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484848"/>
          <w:spacing w:val="0"/>
          <w:w w:val="100"/>
          <w:position w:val="-27"/>
        </w:rPr>
      </w:r>
      <w:r>
        <w:rPr>
          <w:rFonts w:ascii="Times New Roman" w:hAnsi="Times New Roman" w:cs="Times New Roman" w:eastAsia="Times New Roman"/>
          <w:sz w:val="13"/>
          <w:szCs w:val="13"/>
          <w:color w:val="484848"/>
          <w:spacing w:val="0"/>
          <w:w w:val="150"/>
          <w:position w:val="-27"/>
        </w:rPr>
        <w:t>ıM</w:t>
      </w:r>
      <w:r>
        <w:rPr>
          <w:rFonts w:ascii="Times New Roman" w:hAnsi="Times New Roman" w:cs="Times New Roman" w:eastAsia="Times New Roman"/>
          <w:sz w:val="13"/>
          <w:szCs w:val="13"/>
          <w:color w:val="484848"/>
          <w:spacing w:val="0"/>
          <w:w w:val="150"/>
          <w:position w:val="-27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484848"/>
          <w:spacing w:val="26"/>
          <w:w w:val="150"/>
          <w:position w:val="-27"/>
        </w:rPr>
        <w:t> </w:t>
      </w:r>
      <w:r>
        <w:rPr>
          <w:rFonts w:ascii="Arial" w:hAnsi="Arial" w:cs="Arial" w:eastAsia="Arial"/>
          <w:sz w:val="14"/>
          <w:szCs w:val="14"/>
          <w:color w:val="5D5D5E"/>
          <w:spacing w:val="0"/>
          <w:w w:val="247"/>
          <w:position w:val="-27"/>
        </w:rPr>
        <w:t>l</w:t>
      </w:r>
      <w:r>
        <w:rPr>
          <w:rFonts w:ascii="Arial" w:hAnsi="Arial" w:cs="Arial" w:eastAsia="Arial"/>
          <w:sz w:val="14"/>
          <w:szCs w:val="14"/>
          <w:color w:val="5D5D5E"/>
          <w:spacing w:val="-28"/>
          <w:w w:val="100"/>
          <w:position w:val="-27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-27"/>
        </w:rPr>
        <w:t>ıı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-27"/>
        </w:rPr>
        <w:t>  </w:t>
      </w:r>
      <w:r>
        <w:rPr>
          <w:rFonts w:ascii="Arial" w:hAnsi="Arial" w:cs="Arial" w:eastAsia="Arial"/>
          <w:sz w:val="14"/>
          <w:szCs w:val="14"/>
          <w:color w:val="343434"/>
          <w:spacing w:val="23"/>
          <w:w w:val="100"/>
          <w:position w:val="-27"/>
        </w:rPr>
        <w:t> </w:t>
      </w:r>
      <w:r>
        <w:rPr>
          <w:rFonts w:ascii="Arial" w:hAnsi="Arial" w:cs="Arial" w:eastAsia="Arial"/>
          <w:sz w:val="16"/>
          <w:szCs w:val="16"/>
          <w:color w:val="727475"/>
          <w:spacing w:val="-4"/>
          <w:w w:val="131"/>
          <w:position w:val="-27"/>
        </w:rPr>
        <w:t>·</w:t>
      </w:r>
      <w:r>
        <w:rPr>
          <w:rFonts w:ascii="Arial" w:hAnsi="Arial" w:cs="Arial" w:eastAsia="Arial"/>
          <w:sz w:val="16"/>
          <w:szCs w:val="16"/>
          <w:color w:val="484848"/>
          <w:spacing w:val="0"/>
          <w:w w:val="131"/>
          <w:position w:val="-27"/>
        </w:rPr>
        <w:t>r</w:t>
      </w:r>
      <w:r>
        <w:rPr>
          <w:rFonts w:ascii="Arial" w:hAnsi="Arial" w:cs="Arial" w:eastAsia="Arial"/>
          <w:sz w:val="16"/>
          <w:szCs w:val="16"/>
          <w:color w:val="484848"/>
          <w:spacing w:val="6"/>
          <w:w w:val="131"/>
          <w:position w:val="-27"/>
        </w:rPr>
        <w:t> </w:t>
      </w:r>
      <w:r>
        <w:rPr>
          <w:rFonts w:ascii="Arial" w:hAnsi="Arial" w:cs="Arial" w:eastAsia="Arial"/>
          <w:sz w:val="16"/>
          <w:szCs w:val="16"/>
          <w:color w:val="484848"/>
          <w:spacing w:val="0"/>
          <w:w w:val="143"/>
          <w:position w:val="-27"/>
        </w:rPr>
        <w:t>V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56" w:lineRule="atLeast"/>
        <w:ind w:left="4972" w:right="6039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F3BB3"/>
          <w:spacing w:val="0"/>
          <w:w w:val="110"/>
          <w:i/>
        </w:rPr>
        <w:t>b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35" w:after="0" w:line="190" w:lineRule="exact"/>
        <w:ind w:right="2570"/>
        <w:jc w:val="right"/>
        <w:tabs>
          <w:tab w:pos="28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292.786743pt;margin-top:6.269735pt;width:21.131361pt;height:.1pt;mso-position-horizontal-relative:page;mso-position-vertical-relative:paragraph;z-index:-16317" coordorigin="5856,125" coordsize="423,2">
            <v:shape style="position:absolute;left:5856;top:125;width:423;height:2" coordorigin="5856,125" coordsize="423,0" path="m5856,125l6278,125e" filled="f" stroked="t" strokeweight="1.408757pt" strokecolor="#3F4F9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2"/>
          <w:szCs w:val="12"/>
          <w:color w:val="727475"/>
          <w:w w:val="196"/>
          <w:position w:val="-3"/>
        </w:rPr>
        <w:t>j</w:t>
      </w:r>
      <w:r>
        <w:rPr>
          <w:rFonts w:ascii="Arial" w:hAnsi="Arial" w:cs="Arial" w:eastAsia="Arial"/>
          <w:sz w:val="12"/>
          <w:szCs w:val="12"/>
          <w:color w:val="727475"/>
          <w:w w:val="100"/>
          <w:position w:val="-3"/>
        </w:rPr>
        <w:tab/>
      </w:r>
      <w:r>
        <w:rPr>
          <w:rFonts w:ascii="Arial" w:hAnsi="Arial" w:cs="Arial" w:eastAsia="Arial"/>
          <w:sz w:val="12"/>
          <w:szCs w:val="12"/>
          <w:color w:val="727475"/>
          <w:w w:val="100"/>
          <w:position w:val="-3"/>
        </w:rPr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4"/>
          <w:position w:val="-3"/>
        </w:rPr>
        <w:t>u.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73" w:lineRule="exact"/>
        <w:ind w:right="1971"/>
        <w:jc w:val="right"/>
        <w:tabs>
          <w:tab w:pos="54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Arial" w:hAnsi="Arial" w:cs="Arial" w:eastAsia="Arial"/>
          <w:sz w:val="12"/>
          <w:szCs w:val="12"/>
          <w:color w:val="919393"/>
          <w:spacing w:val="0"/>
          <w:w w:val="64"/>
          <w:i/>
          <w:position w:val="-1"/>
        </w:rPr>
        <w:t>-,of.</w:t>
      </w:r>
      <w:r>
        <w:rPr>
          <w:rFonts w:ascii="Arial" w:hAnsi="Arial" w:cs="Arial" w:eastAsia="Arial"/>
          <w:sz w:val="12"/>
          <w:szCs w:val="12"/>
          <w:color w:val="919393"/>
          <w:spacing w:val="0"/>
          <w:w w:val="64"/>
          <w:i/>
          <w:position w:val="-1"/>
        </w:rPr>
        <w:t>   </w:t>
      </w:r>
      <w:r>
        <w:rPr>
          <w:rFonts w:ascii="Arial" w:hAnsi="Arial" w:cs="Arial" w:eastAsia="Arial"/>
          <w:sz w:val="12"/>
          <w:szCs w:val="12"/>
          <w:color w:val="919393"/>
          <w:spacing w:val="16"/>
          <w:w w:val="64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8B8B6"/>
          <w:spacing w:val="0"/>
          <w:w w:val="64"/>
          <w:position w:val="-1"/>
        </w:rPr>
        <w:t>1.</w:t>
        <w:tab/>
      </w:r>
      <w:r>
        <w:rPr>
          <w:rFonts w:ascii="Times New Roman" w:hAnsi="Times New Roman" w:cs="Times New Roman" w:eastAsia="Times New Roman"/>
          <w:sz w:val="10"/>
          <w:szCs w:val="10"/>
          <w:color w:val="B8B8B6"/>
          <w:spacing w:val="0"/>
          <w:w w:val="64"/>
          <w:position w:val="-1"/>
        </w:rPr>
      </w:r>
      <w:r>
        <w:rPr>
          <w:rFonts w:ascii="Times New Roman" w:hAnsi="Times New Roman" w:cs="Times New Roman" w:eastAsia="Times New Roman"/>
          <w:sz w:val="10"/>
          <w:szCs w:val="10"/>
          <w:color w:val="A5A3A5"/>
          <w:spacing w:val="0"/>
          <w:w w:val="285"/>
          <w:position w:val="-1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00" w:lineRule="exact"/>
        <w:ind w:right="1350"/>
        <w:jc w:val="right"/>
        <w:tabs>
          <w:tab w:pos="124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.679399pt;margin-top:5.863676pt;width:8.748848pt;height:6pt;mso-position-horizontal-relative:page;mso-position-vertical-relative:paragraph;z-index:-16312" type="#_x0000_t202" filled="f" stroked="f">
            <v:textbox inset="0,0,0,0">
              <w:txbxContent>
                <w:p>
                  <w:pPr>
                    <w:spacing w:before="0" w:after="0" w:line="120" w:lineRule="exact"/>
                    <w:ind w:right="-58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Pr/>
                  <w:r>
                    <w:rPr>
                      <w:rFonts w:ascii="Arial" w:hAnsi="Arial" w:cs="Arial" w:eastAsia="Arial"/>
                      <w:sz w:val="12"/>
                      <w:szCs w:val="12"/>
                      <w:color w:val="343434"/>
                      <w:spacing w:val="0"/>
                      <w:w w:val="141"/>
                    </w:rPr>
                    <w:t>(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343434"/>
                      <w:spacing w:val="1"/>
                      <w:w w:val="141"/>
                    </w:rPr>
                    <w:t>;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343434"/>
                      <w:spacing w:val="0"/>
                      <w:w w:val="141"/>
                    </w:rPr>
                    <w:t>!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4"/>
          <w:szCs w:val="14"/>
          <w:color w:val="B8B8B6"/>
          <w:w w:val="136"/>
          <w:position w:val="-1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B8B8B6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727475"/>
          <w:spacing w:val="0"/>
          <w:w w:val="156"/>
          <w:position w:val="-1"/>
        </w:rPr>
        <w:t>\</w:t>
      </w:r>
      <w:r>
        <w:rPr>
          <w:rFonts w:ascii="Times New Roman" w:hAnsi="Times New Roman" w:cs="Times New Roman" w:eastAsia="Times New Roman"/>
          <w:sz w:val="14"/>
          <w:szCs w:val="14"/>
          <w:color w:val="727475"/>
          <w:spacing w:val="48"/>
          <w:w w:val="156"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D5D5E"/>
          <w:spacing w:val="0"/>
          <w:w w:val="63"/>
          <w:i/>
          <w:position w:val="-1"/>
        </w:rPr>
        <w:t>&lt;1'</w:t>
      </w:r>
      <w:r>
        <w:rPr>
          <w:rFonts w:ascii="Times New Roman" w:hAnsi="Times New Roman" w:cs="Times New Roman" w:eastAsia="Times New Roman"/>
          <w:sz w:val="14"/>
          <w:szCs w:val="14"/>
          <w:color w:val="5D5D5E"/>
          <w:spacing w:val="0"/>
          <w:w w:val="63"/>
          <w:i/>
          <w:position w:val="-1"/>
        </w:rPr>
        <w:t>      </w:t>
      </w:r>
      <w:r>
        <w:rPr>
          <w:rFonts w:ascii="Times New Roman" w:hAnsi="Times New Roman" w:cs="Times New Roman" w:eastAsia="Times New Roman"/>
          <w:sz w:val="14"/>
          <w:szCs w:val="14"/>
          <w:color w:val="5D5D5E"/>
          <w:spacing w:val="8"/>
          <w:w w:val="63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8B8B6"/>
          <w:spacing w:val="0"/>
          <w:w w:val="184"/>
          <w:position w:val="-1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B8B8B6"/>
          <w:spacing w:val="0"/>
          <w:w w:val="184"/>
          <w:position w:val="-1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B8B8B6"/>
          <w:spacing w:val="1"/>
          <w:w w:val="184"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8B8B6"/>
          <w:spacing w:val="0"/>
          <w:w w:val="68"/>
          <w:position w:val="-1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B8B8B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B8B8B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4"/>
          <w:szCs w:val="14"/>
          <w:color w:val="A5A3A5"/>
          <w:spacing w:val="0"/>
          <w:w w:val="100"/>
          <w:position w:val="-1"/>
        </w:rPr>
        <w:t>·:"</w:t>
      </w:r>
      <w:r>
        <w:rPr>
          <w:rFonts w:ascii="Times New Roman" w:hAnsi="Times New Roman" w:cs="Times New Roman" w:eastAsia="Times New Roman"/>
          <w:sz w:val="14"/>
          <w:szCs w:val="14"/>
          <w:color w:val="A5A3A5"/>
          <w:spacing w:val="0"/>
          <w:w w:val="100"/>
          <w:position w:val="-1"/>
        </w:rPr>
        <w:t>    </w:t>
      </w:r>
      <w:r>
        <w:rPr>
          <w:rFonts w:ascii="Times New Roman" w:hAnsi="Times New Roman" w:cs="Times New Roman" w:eastAsia="Times New Roman"/>
          <w:sz w:val="14"/>
          <w:szCs w:val="14"/>
          <w:color w:val="A5A3A5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727475"/>
          <w:spacing w:val="0"/>
          <w:w w:val="68"/>
          <w:position w:val="-1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360" w:right="320"/>
        </w:sectPr>
      </w:pPr>
      <w:rPr/>
    </w:p>
    <w:p>
      <w:pPr>
        <w:spacing w:before="28" w:after="0" w:line="231" w:lineRule="exact"/>
        <w:ind w:left="297" w:right="-46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343434"/>
          <w:spacing w:val="0"/>
          <w:w w:val="58"/>
          <w:position w:val="-6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343434"/>
          <w:spacing w:val="-8"/>
          <w:w w:val="58"/>
          <w:position w:val="-6"/>
        </w:rPr>
        <w:t>ı</w:t>
      </w:r>
      <w:r>
        <w:rPr>
          <w:rFonts w:ascii="Times New Roman" w:hAnsi="Times New Roman" w:cs="Times New Roman" w:eastAsia="Times New Roman"/>
          <w:sz w:val="26"/>
          <w:szCs w:val="26"/>
          <w:color w:val="343434"/>
          <w:spacing w:val="-28"/>
          <w:w w:val="58"/>
          <w:position w:val="-6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59" w:lineRule="exact"/>
        <w:ind w:right="-80"/>
        <w:jc w:val="left"/>
        <w:tabs>
          <w:tab w:pos="27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5D5D5E"/>
          <w:spacing w:val="0"/>
          <w:w w:val="85"/>
          <w:position w:val="-1"/>
        </w:rPr>
        <w:t>Abdıırr</w:t>
      </w:r>
      <w:r>
        <w:rPr>
          <w:rFonts w:ascii="Arial" w:hAnsi="Arial" w:cs="Arial" w:eastAsia="Arial"/>
          <w:sz w:val="27"/>
          <w:szCs w:val="27"/>
          <w:color w:val="5D5D5E"/>
          <w:spacing w:val="0"/>
          <w:w w:val="85"/>
          <w:position w:val="-1"/>
        </w:rPr>
        <w:t>a</w:t>
      </w:r>
      <w:r>
        <w:rPr>
          <w:rFonts w:ascii="Arial" w:hAnsi="Arial" w:cs="Arial" w:eastAsia="Arial"/>
          <w:sz w:val="27"/>
          <w:szCs w:val="27"/>
          <w:color w:val="5D5D5E"/>
          <w:spacing w:val="11"/>
          <w:w w:val="85"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484848"/>
          <w:spacing w:val="0"/>
          <w:w w:val="133"/>
          <w:position w:val="-1"/>
        </w:rPr>
        <w:t>çu</w:t>
      </w:r>
      <w:r>
        <w:rPr>
          <w:rFonts w:ascii="Arial" w:hAnsi="Arial" w:cs="Arial" w:eastAsia="Arial"/>
          <w:sz w:val="27"/>
          <w:szCs w:val="27"/>
          <w:color w:val="484848"/>
          <w:spacing w:val="-23"/>
          <w:w w:val="133"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2D3370"/>
          <w:spacing w:val="0"/>
          <w:w w:val="215"/>
          <w:i/>
          <w:position w:val="-1"/>
        </w:rPr>
        <w:t>(</w:t>
      </w:r>
      <w:r>
        <w:rPr>
          <w:rFonts w:ascii="Arial" w:hAnsi="Arial" w:cs="Arial" w:eastAsia="Arial"/>
          <w:sz w:val="27"/>
          <w:szCs w:val="27"/>
          <w:color w:val="2D3370"/>
          <w:spacing w:val="0"/>
          <w:w w:val="215"/>
          <w:i/>
          <w:position w:val="-1"/>
        </w:rPr>
        <w:t>/</w:t>
      </w:r>
      <w:r>
        <w:rPr>
          <w:rFonts w:ascii="Arial" w:hAnsi="Arial" w:cs="Arial" w:eastAsia="Arial"/>
          <w:sz w:val="27"/>
          <w:szCs w:val="27"/>
          <w:color w:val="2D3370"/>
          <w:spacing w:val="-160"/>
          <w:w w:val="215"/>
          <w:i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2D3370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27"/>
          <w:szCs w:val="27"/>
          <w:color w:val="2D3370"/>
          <w:spacing w:val="0"/>
          <w:w w:val="100"/>
          <w:i/>
          <w:position w:val="-1"/>
        </w:rPr>
      </w:r>
      <w:r>
        <w:rPr>
          <w:rFonts w:ascii="Times New Roman" w:hAnsi="Times New Roman" w:cs="Times New Roman" w:eastAsia="Times New Roman"/>
          <w:sz w:val="23"/>
          <w:szCs w:val="23"/>
          <w:color w:val="34428C"/>
          <w:spacing w:val="2"/>
          <w:w w:val="154"/>
          <w:i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2D3370"/>
          <w:spacing w:val="0"/>
          <w:w w:val="209"/>
          <w:i/>
          <w:position w:val="-2"/>
        </w:rPr>
        <w:t>1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6" w:lineRule="exact"/>
        <w:ind w:right="-20"/>
        <w:jc w:val="left"/>
        <w:rPr>
          <w:rFonts w:ascii="Arial" w:hAnsi="Arial" w:cs="Arial" w:eastAsia="Arial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919393"/>
          <w:spacing w:val="0"/>
          <w:w w:val="100"/>
          <w:position w:val="-1"/>
        </w:rPr>
        <w:t>-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03" w:lineRule="exact"/>
        <w:ind w:left="47" w:right="-56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A5A3A5"/>
          <w:spacing w:val="0"/>
          <w:w w:val="100"/>
        </w:rPr>
        <w:t>'1</w:t>
      </w:r>
      <w:r>
        <w:rPr>
          <w:rFonts w:ascii="Times New Roman" w:hAnsi="Times New Roman" w:cs="Times New Roman" w:eastAsia="Times New Roman"/>
          <w:sz w:val="11"/>
          <w:szCs w:val="11"/>
          <w:color w:val="A5A3A5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11"/>
          <w:szCs w:val="11"/>
          <w:color w:val="A5A3A5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19393"/>
          <w:spacing w:val="0"/>
          <w:w w:val="207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spacing w:before="0" w:after="0" w:line="126" w:lineRule="exact"/>
        <w:ind w:right="-20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A5A3A5"/>
          <w:spacing w:val="0"/>
          <w:w w:val="100"/>
          <w:position w:val="-1"/>
        </w:rPr>
        <w:t>/</w:t>
      </w:r>
      <w:r>
        <w:rPr>
          <w:rFonts w:ascii="Arial" w:hAnsi="Arial" w:cs="Arial" w:eastAsia="Arial"/>
          <w:sz w:val="12"/>
          <w:szCs w:val="12"/>
          <w:color w:val="A5A3A5"/>
          <w:spacing w:val="0"/>
          <w:w w:val="100"/>
          <w:position w:val="-1"/>
        </w:rPr>
        <w:t>1</w:t>
      </w:r>
      <w:r>
        <w:rPr>
          <w:rFonts w:ascii="Arial" w:hAnsi="Arial" w:cs="Arial" w:eastAsia="Arial"/>
          <w:sz w:val="12"/>
          <w:szCs w:val="12"/>
          <w:color w:val="A5A3A5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8B8B6"/>
          <w:spacing w:val="4"/>
          <w:w w:val="106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919393"/>
          <w:spacing w:val="0"/>
          <w:w w:val="106"/>
          <w:i/>
          <w:position w:val="-1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919393"/>
          <w:spacing w:val="-11"/>
          <w:w w:val="106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8B8B6"/>
          <w:spacing w:val="0"/>
          <w:w w:val="198"/>
          <w:i/>
          <w:position w:val="-1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03" w:lineRule="exact"/>
        <w:ind w:left="150" w:right="-56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B8B8B6"/>
          <w:spacing w:val="0"/>
          <w:w w:val="131"/>
        </w:rPr>
        <w:t>..</w:t>
      </w:r>
      <w:r>
        <w:rPr>
          <w:rFonts w:ascii="Times New Roman" w:hAnsi="Times New Roman" w:cs="Times New Roman" w:eastAsia="Times New Roman"/>
          <w:sz w:val="11"/>
          <w:szCs w:val="11"/>
          <w:color w:val="B8B8B6"/>
          <w:spacing w:val="0"/>
          <w:w w:val="13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8B8B6"/>
          <w:spacing w:val="20"/>
          <w:w w:val="13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8B8B6"/>
          <w:spacing w:val="0"/>
          <w:w w:val="198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spacing w:before="7" w:after="0" w:line="240" w:lineRule="auto"/>
        <w:ind w:right="-56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"/>
          <w:szCs w:val="11"/>
          <w:color w:val="B8B8B6"/>
          <w:spacing w:val="0"/>
          <w:w w:val="54"/>
        </w:rPr>
        <w:t>.....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spacing w:before="53" w:after="0" w:line="66" w:lineRule="exact"/>
        <w:ind w:left="79" w:right="-45"/>
        <w:jc w:val="center"/>
        <w:rPr>
          <w:rFonts w:ascii="Arial" w:hAnsi="Arial" w:cs="Arial" w:eastAsia="Arial"/>
          <w:sz w:val="6"/>
          <w:szCs w:val="6"/>
        </w:rPr>
      </w:pPr>
      <w:rPr/>
      <w:r>
        <w:rPr/>
        <w:br w:type="column"/>
      </w:r>
      <w:r>
        <w:rPr>
          <w:rFonts w:ascii="Arial" w:hAnsi="Arial" w:cs="Arial" w:eastAsia="Arial"/>
          <w:sz w:val="6"/>
          <w:szCs w:val="6"/>
          <w:color w:val="B8B8B6"/>
          <w:spacing w:val="4"/>
          <w:w w:val="128"/>
        </w:rPr>
        <w:t>f</w:t>
      </w:r>
      <w:r>
        <w:rPr>
          <w:rFonts w:ascii="Arial" w:hAnsi="Arial" w:cs="Arial" w:eastAsia="Arial"/>
          <w:sz w:val="6"/>
          <w:szCs w:val="6"/>
          <w:color w:val="919393"/>
          <w:spacing w:val="0"/>
          <w:w w:val="126"/>
        </w:rPr>
        <w:t>•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</w:rPr>
      </w:r>
    </w:p>
    <w:p>
      <w:pPr>
        <w:spacing w:before="0" w:after="0" w:line="109" w:lineRule="exact"/>
        <w:ind w:left="-28"/>
        <w:jc w:val="center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B8B8B6"/>
          <w:spacing w:val="-18"/>
          <w:w w:val="263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919393"/>
          <w:spacing w:val="0"/>
          <w:w w:val="95"/>
        </w:rPr>
        <w:t>..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spacing w:before="27" w:after="0" w:line="240" w:lineRule="auto"/>
        <w:ind w:right="-20"/>
        <w:jc w:val="left"/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727475"/>
          <w:w w:val="77"/>
          <w:i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727475"/>
          <w:spacing w:val="-16"/>
          <w:w w:val="77"/>
          <w:i/>
        </w:rPr>
        <w:t>'</w:t>
      </w:r>
      <w:r>
        <w:rPr>
          <w:rFonts w:ascii="Times New Roman" w:hAnsi="Times New Roman" w:cs="Times New Roman" w:eastAsia="Times New Roman"/>
          <w:sz w:val="7"/>
          <w:szCs w:val="7"/>
          <w:color w:val="A5A3A5"/>
          <w:spacing w:val="0"/>
          <w:w w:val="128"/>
          <w:position w:val="9"/>
        </w:rPr>
        <w:t>1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320"/>
          <w:cols w:num="7" w:equalWidth="0">
            <w:col w:w="449" w:space="1990"/>
            <w:col w:w="3086" w:space="2793"/>
            <w:col w:w="386" w:space="168"/>
            <w:col w:w="370" w:space="138"/>
            <w:col w:w="75" w:space="122"/>
            <w:col w:w="156" w:space="107"/>
            <w:col w:w="1400"/>
          </w:cols>
        </w:sectPr>
      </w:pPr>
      <w:rPr/>
    </w:p>
    <w:p>
      <w:pPr>
        <w:spacing w:before="9" w:after="0" w:line="52" w:lineRule="exact"/>
        <w:ind w:right="-20"/>
        <w:jc w:val="righ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484848"/>
          <w:spacing w:val="-10"/>
          <w:w w:val="84"/>
          <w:position w:val="-16"/>
        </w:rPr>
        <w:t>H</w:t>
      </w:r>
      <w:r>
        <w:rPr>
          <w:rFonts w:ascii="Arial" w:hAnsi="Arial" w:cs="Arial" w:eastAsia="Arial"/>
          <w:sz w:val="21"/>
          <w:szCs w:val="21"/>
          <w:color w:val="727475"/>
          <w:spacing w:val="-15"/>
          <w:w w:val="80"/>
          <w:position w:val="-16"/>
        </w:rPr>
        <w:t>a</w:t>
      </w:r>
      <w:r>
        <w:rPr>
          <w:rFonts w:ascii="Arial" w:hAnsi="Arial" w:cs="Arial" w:eastAsia="Arial"/>
          <w:sz w:val="21"/>
          <w:szCs w:val="21"/>
          <w:color w:val="3F4870"/>
          <w:spacing w:val="0"/>
          <w:w w:val="162"/>
          <w:position w:val="-16"/>
        </w:rPr>
        <w:t>!;: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61" w:lineRule="exact"/>
        <w:ind w:right="-20"/>
        <w:jc w:val="left"/>
        <w:tabs>
          <w:tab w:pos="560" w:val="left"/>
          <w:tab w:pos="1680" w:val="left"/>
          <w:tab w:pos="5460" w:val="left"/>
          <w:tab w:pos="576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D3370"/>
          <w:spacing w:val="0"/>
          <w:w w:val="66"/>
          <w:position w:val="-16"/>
        </w:rPr>
        <w:t>..r:ı</w:t>
      </w:r>
      <w:r>
        <w:rPr>
          <w:rFonts w:ascii="Times New Roman" w:hAnsi="Times New Roman" w:cs="Times New Roman" w:eastAsia="Times New Roman"/>
          <w:sz w:val="18"/>
          <w:szCs w:val="18"/>
          <w:color w:val="2D3370"/>
          <w:spacing w:val="0"/>
          <w:w w:val="100"/>
          <w:position w:val="-1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3370"/>
          <w:spacing w:val="0"/>
          <w:w w:val="100"/>
          <w:position w:val="-16"/>
        </w:rPr>
      </w:r>
      <w:r>
        <w:rPr>
          <w:rFonts w:ascii="Times New Roman" w:hAnsi="Times New Roman" w:cs="Times New Roman" w:eastAsia="Times New Roman"/>
          <w:sz w:val="19"/>
          <w:szCs w:val="19"/>
          <w:color w:val="2D3370"/>
          <w:spacing w:val="0"/>
          <w:w w:val="100"/>
          <w:position w:val="-16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3370"/>
          <w:spacing w:val="-6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84848"/>
          <w:spacing w:val="0"/>
          <w:w w:val="116"/>
          <w:i/>
          <w:position w:val="-16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727475"/>
          <w:spacing w:val="0"/>
          <w:w w:val="52"/>
          <w:i/>
          <w:position w:val="-16"/>
        </w:rPr>
        <w:t>.::ı</w:t>
      </w:r>
      <w:r>
        <w:rPr>
          <w:rFonts w:ascii="Times New Roman" w:hAnsi="Times New Roman" w:cs="Times New Roman" w:eastAsia="Times New Roman"/>
          <w:sz w:val="15"/>
          <w:szCs w:val="15"/>
          <w:color w:val="727475"/>
          <w:spacing w:val="0"/>
          <w:w w:val="100"/>
          <w:i/>
          <w:position w:val="-16"/>
        </w:rPr>
        <w:t>  </w:t>
      </w:r>
      <w:r>
        <w:rPr>
          <w:rFonts w:ascii="Times New Roman" w:hAnsi="Times New Roman" w:cs="Times New Roman" w:eastAsia="Times New Roman"/>
          <w:sz w:val="15"/>
          <w:szCs w:val="15"/>
          <w:color w:val="727475"/>
          <w:spacing w:val="17"/>
          <w:w w:val="100"/>
          <w:i/>
          <w:position w:val="-16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7"/>
          <w:i/>
          <w:position w:val="-16"/>
        </w:rPr>
        <w:t>Amiri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  <w:i/>
          <w:position w:val="-16"/>
        </w:rPr>
        <w:tab/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  <w:i/>
          <w:position w:val="-16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6"/>
        </w:rPr>
        <w:t>öı:ıer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0"/>
          <w:w w:val="49"/>
          <w:position w:val="-16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8"/>
          <w:w w:val="49"/>
          <w:position w:val="-16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4"/>
          <w:position w:val="-16"/>
        </w:rPr>
        <w:t>Ci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6"/>
        </w:rPr>
      </w:r>
      <w:r>
        <w:rPr>
          <w:rFonts w:ascii="Times New Roman" w:hAnsi="Times New Roman" w:cs="Times New Roman" w:eastAsia="Times New Roman"/>
          <w:sz w:val="15"/>
          <w:szCs w:val="15"/>
          <w:color w:val="B8B8B6"/>
          <w:spacing w:val="0"/>
          <w:w w:val="126"/>
          <w:position w:val="-7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B8B8B6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B8B8B6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5"/>
          <w:szCs w:val="15"/>
          <w:color w:val="484848"/>
          <w:spacing w:val="0"/>
          <w:w w:val="100"/>
          <w:position w:val="-7"/>
        </w:rPr>
        <w:t>fi</w:t>
      </w:r>
      <w:r>
        <w:rPr>
          <w:rFonts w:ascii="Times New Roman" w:hAnsi="Times New Roman" w:cs="Times New Roman" w:eastAsia="Times New Roman"/>
          <w:sz w:val="15"/>
          <w:szCs w:val="15"/>
          <w:color w:val="484848"/>
          <w:spacing w:val="2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484848"/>
          <w:spacing w:val="0"/>
          <w:w w:val="79"/>
          <w:position w:val="-7"/>
        </w:rPr>
        <w:t>J'.</w:t>
      </w:r>
      <w:r>
        <w:rPr>
          <w:rFonts w:ascii="Times New Roman" w:hAnsi="Times New Roman" w:cs="Times New Roman" w:eastAsia="Times New Roman"/>
          <w:sz w:val="11"/>
          <w:szCs w:val="11"/>
          <w:color w:val="484848"/>
          <w:spacing w:val="0"/>
          <w:w w:val="79"/>
          <w:position w:val="-7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484848"/>
          <w:spacing w:val="13"/>
          <w:w w:val="79"/>
          <w:position w:val="-7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484848"/>
          <w:spacing w:val="0"/>
          <w:w w:val="250"/>
          <w:position w:val="-7"/>
        </w:rPr>
        <w:t>}</w:t>
      </w:r>
      <w:r>
        <w:rPr>
          <w:rFonts w:ascii="Times New Roman" w:hAnsi="Times New Roman" w:cs="Times New Roman" w:eastAsia="Times New Roman"/>
          <w:sz w:val="11"/>
          <w:szCs w:val="11"/>
          <w:color w:val="484848"/>
          <w:spacing w:val="-33"/>
          <w:w w:val="250"/>
          <w:position w:val="-7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D5D5E"/>
          <w:spacing w:val="0"/>
          <w:w w:val="49"/>
          <w:position w:val="-7"/>
        </w:rPr>
        <w:t>l</w:t>
      </w:r>
      <w:r>
        <w:rPr>
          <w:rFonts w:ascii="Times New Roman" w:hAnsi="Times New Roman" w:cs="Times New Roman" w:eastAsia="Times New Roman"/>
          <w:sz w:val="15"/>
          <w:szCs w:val="15"/>
          <w:color w:val="5D5D5E"/>
          <w:spacing w:val="0"/>
          <w:w w:val="49"/>
          <w:position w:val="-7"/>
        </w:rPr>
        <w:t>J</w:t>
      </w:r>
      <w:r>
        <w:rPr>
          <w:rFonts w:ascii="Times New Roman" w:hAnsi="Times New Roman" w:cs="Times New Roman" w:eastAsia="Times New Roman"/>
          <w:sz w:val="15"/>
          <w:szCs w:val="15"/>
          <w:color w:val="5D5D5E"/>
          <w:spacing w:val="0"/>
          <w:w w:val="49"/>
          <w:position w:val="-7"/>
        </w:rPr>
        <w:t>   </w:t>
      </w:r>
      <w:r>
        <w:rPr>
          <w:rFonts w:ascii="Times New Roman" w:hAnsi="Times New Roman" w:cs="Times New Roman" w:eastAsia="Times New Roman"/>
          <w:sz w:val="15"/>
          <w:szCs w:val="15"/>
          <w:color w:val="5D5D5E"/>
          <w:spacing w:val="3"/>
          <w:w w:val="49"/>
          <w:position w:val="-7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5A3A5"/>
          <w:spacing w:val="0"/>
          <w:w w:val="66"/>
          <w:position w:val="-7"/>
        </w:rPr>
        <w:t>....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320"/>
          <w:cols w:num="2" w:equalWidth="0">
            <w:col w:w="2962" w:space="143"/>
            <w:col w:w="8135"/>
          </w:cols>
        </w:sectPr>
      </w:pPr>
      <w:rPr/>
    </w:p>
    <w:p>
      <w:pPr>
        <w:spacing w:before="0" w:after="0" w:line="183" w:lineRule="exact"/>
        <w:ind w:left="2953" w:right="225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23.1271pt;margin-top:30.267206pt;width:556.92877pt;height:759.0685pt;mso-position-horizontal-relative:page;mso-position-vertical-relative:page;z-index:-16321" coordorigin="463,605" coordsize="11139,15181">
            <v:group style="position:absolute;left:474;top:627;width:9335;height:2" coordorigin="474,627" coordsize="9335,2">
              <v:shape style="position:absolute;left:474;top:627;width:9335;height:2" coordorigin="474,627" coordsize="9335,0" path="m474,627l9810,627e" filled="f" stroked="t" strokeweight=".704379pt" strokecolor="#4F4F4F">
                <v:path arrowok="t"/>
              </v:shape>
            </v:group>
            <v:group style="position:absolute;left:2494;top:617;width:2;height:1495" coordorigin="2494,617" coordsize="2,1495">
              <v:shape style="position:absolute;left:2494;top:617;width:2;height:1495" coordorigin="2494,617" coordsize="0,1495" path="m2494,2113l2494,617e" filled="f" stroked="t" strokeweight=".704379pt" strokecolor="#4F4F4F">
                <v:path arrowok="t"/>
              </v:shape>
            </v:group>
            <v:group style="position:absolute;left:8114;top:636;width:3447;height:2" coordorigin="8114,636" coordsize="3447,2">
              <v:shape style="position:absolute;left:8114;top:636;width:3447;height:2" coordorigin="8114,636" coordsize="3447,0" path="m8114,636l11561,636e" filled="f" stroked="t" strokeweight=".704379pt" strokecolor="#545454">
                <v:path arrowok="t"/>
              </v:shape>
            </v:group>
            <v:group style="position:absolute;left:11554;top:627;width:2;height:3323" coordorigin="11554,627" coordsize="2,3323">
              <v:shape style="position:absolute;left:11554;top:627;width:2;height:3323" coordorigin="11554,627" coordsize="0,3323" path="m11554,3950l11554,627e" filled="f" stroked="t" strokeweight=".704379pt" strokecolor="#5B5B5B">
                <v:path arrowok="t"/>
              </v:shape>
            </v:group>
            <v:group style="position:absolute;left:9183;top:627;width:2;height:712" coordorigin="9183,627" coordsize="2,712">
              <v:shape style="position:absolute;left:9183;top:627;width:2;height:712" coordorigin="9183,627" coordsize="0,712" path="m9183,1339l9183,627e" filled="f" stroked="t" strokeweight=".939172pt" strokecolor="#575757">
                <v:path arrowok="t"/>
              </v:shape>
            </v:group>
            <v:group style="position:absolute;left:9185;top:1282;width:2;height:185" coordorigin="9185,1282" coordsize="2,185">
              <v:shape style="position:absolute;left:9185;top:1282;width:2;height:185" coordorigin="9185,1282" coordsize="0,185" path="m9185,1467l9185,1282e" filled="f" stroked="t" strokeweight=".469586pt" strokecolor="#343434">
                <v:path arrowok="t"/>
              </v:shape>
            </v:group>
            <v:group style="position:absolute;left:11552;top:1282;width:2;height:185" coordorigin="11552,1282" coordsize="2,185">
              <v:shape style="position:absolute;left:11552;top:1282;width:2;height:185" coordorigin="11552,1282" coordsize="0,185" path="m11552,1467l11552,1282e" filled="f" stroked="t" strokeweight=".469586pt" strokecolor="#444444">
                <v:path arrowok="t"/>
              </v:shape>
            </v:group>
            <v:group style="position:absolute;left:481;top:612;width:2;height:1756" coordorigin="481,612" coordsize="2,1756">
              <v:shape style="position:absolute;left:481;top:612;width:2;height:1756" coordorigin="481,612" coordsize="0,1756" path="m481,2369l481,612e" filled="f" stroked="t" strokeweight=".704379pt" strokecolor="#646464">
                <v:path arrowok="t"/>
              </v:shape>
            </v:group>
            <v:group style="position:absolute;left:2494;top:1410;width:2;height:228" coordorigin="2494,1410" coordsize="2,228">
              <v:shape style="position:absolute;left:2494;top:1410;width:2;height:228" coordorigin="2494,1410" coordsize="0,228" path="m2494,1638l2494,1410e" filled="f" stroked="t" strokeweight=".469586pt" strokecolor="#383838">
                <v:path arrowok="t"/>
              </v:shape>
            </v:group>
            <v:group style="position:absolute;left:9185;top:1410;width:2;height:712" coordorigin="9185,1410" coordsize="2,712">
              <v:shape style="position:absolute;left:9185;top:1410;width:2;height:712" coordorigin="9185,1410" coordsize="0,712" path="m9185,2122l9185,1410e" filled="f" stroked="t" strokeweight=".704379pt" strokecolor="#545454">
                <v:path arrowok="t"/>
              </v:shape>
            </v:group>
            <v:group style="position:absolute;left:470;top:2105;width:6424;height:2" coordorigin="470,2105" coordsize="6424,2">
              <v:shape style="position:absolute;left:470;top:2105;width:6424;height:2" coordorigin="470,2105" coordsize="6424,0" path="m470,2105l6894,2105e" filled="f" stroked="t" strokeweight=".704379pt" strokecolor="#545454">
                <v:path arrowok="t"/>
              </v:shape>
            </v:group>
            <v:group style="position:absolute;left:6837;top:2108;width:225;height:2" coordorigin="6837,2108" coordsize="225,2">
              <v:shape style="position:absolute;left:6837;top:2108;width:225;height:2" coordorigin="6837,2108" coordsize="225,0" path="m6837,2108l7063,2108e" filled="f" stroked="t" strokeweight=".469586pt" strokecolor="#2B2B2B">
                <v:path arrowok="t"/>
              </v:shape>
            </v:group>
            <v:group style="position:absolute;left:7006;top:2110;width:4555;height:2" coordorigin="7006,2110" coordsize="4555,2">
              <v:shape style="position:absolute;left:7006;top:2110;width:4555;height:2" coordorigin="7006,2110" coordsize="4555,0" path="m7006,2110l11561,2110e" filled="f" stroked="t" strokeweight=".704379pt" strokecolor="#5B5B5B">
                <v:path arrowok="t"/>
              </v:shape>
            </v:group>
            <v:group style="position:absolute;left:474;top:2321;width:8730;height:2" coordorigin="474,2321" coordsize="8730,2">
              <v:shape style="position:absolute;left:474;top:2321;width:8730;height:2" coordorigin="474,2321" coordsize="8730,0" path="m474,2321l9204,2321e" filled="f" stroked="t" strokeweight=".704379pt" strokecolor="#575757">
                <v:path arrowok="t"/>
              </v:shape>
            </v:group>
            <v:group style="position:absolute;left:9148;top:2326;width:193;height:2" coordorigin="9148,2326" coordsize="193,2">
              <v:shape style="position:absolute;left:9148;top:2326;width:193;height:2" coordorigin="9148,2326" coordsize="193,0" path="m9148,2326l9340,2326e" filled="f" stroked="t" strokeweight=".469586pt" strokecolor="#3F3F3F">
                <v:path arrowok="t"/>
              </v:shape>
            </v:group>
            <v:group style="position:absolute;left:9284;top:2326;width:2277;height:2" coordorigin="9284,2326" coordsize="2277,2">
              <v:shape style="position:absolute;left:9284;top:2326;width:2277;height:2" coordorigin="9284,2326" coordsize="2277,0" path="m9284,2326l11561,2326e" filled="f" stroked="t" strokeweight=".704379pt" strokecolor="#5B5B5B">
                <v:path arrowok="t"/>
              </v:shape>
            </v:group>
            <v:group style="position:absolute;left:474;top:2559;width:11087;height:2" coordorigin="474,2559" coordsize="11087,2">
              <v:shape style="position:absolute;left:474;top:2559;width:11087;height:2" coordorigin="474,2559" coordsize="11087,0" path="m474,2559l11561,2559e" filled="f" stroked="t" strokeweight=".704379pt" strokecolor="#545454">
                <v:path arrowok="t"/>
              </v:shape>
            </v:group>
            <v:group style="position:absolute;left:479;top:2298;width:2;height:290" coordorigin="479,2298" coordsize="2,290">
              <v:shape style="position:absolute;left:479;top:2298;width:2;height:290" coordorigin="479,2298" coordsize="0,290" path="m479,2587l479,2298e" filled="f" stroked="t" strokeweight=".469586pt" strokecolor="#343434">
                <v:path arrowok="t"/>
              </v:shape>
            </v:group>
            <v:group style="position:absolute;left:470;top:2772;width:11096;height:2" coordorigin="470,2772" coordsize="11096,2">
              <v:shape style="position:absolute;left:470;top:2772;width:11096;height:2" coordorigin="470,2772" coordsize="11096,0" path="m470,2772l11566,2772e" filled="f" stroked="t" strokeweight=".704379pt" strokecolor="#545454">
                <v:path arrowok="t"/>
              </v:shape>
            </v:group>
            <v:group style="position:absolute;left:484;top:2516;width:2;height:2521" coordorigin="484,2516" coordsize="2,2521">
              <v:shape style="position:absolute;left:484;top:2516;width:2;height:2521" coordorigin="484,2516" coordsize="0,2521" path="m484,5037l484,2516e" filled="f" stroked="t" strokeweight=".704379pt" strokecolor="#545454">
                <v:path arrowok="t"/>
              </v:shape>
            </v:group>
            <v:group style="position:absolute;left:3221;top:2770;width:761;height:2" coordorigin="3221,2770" coordsize="761,2">
              <v:shape style="position:absolute;left:3221;top:2770;width:761;height:2" coordorigin="3221,2770" coordsize="761,0" path="m3221,2770l3982,2770e" filled="f" stroked="t" strokeweight=".704379pt" strokecolor="#4F4F4F">
                <v:path arrowok="t"/>
              </v:shape>
            </v:group>
            <v:group style="position:absolute;left:474;top:2986;width:8730;height:2" coordorigin="474,2986" coordsize="8730,2">
              <v:shape style="position:absolute;left:474;top:2986;width:8730;height:2" coordorigin="474,2986" coordsize="8730,0" path="m474,2986l9204,2986e" filled="f" stroked="t" strokeweight=".704379pt" strokecolor="#4F4F4F">
                <v:path arrowok="t"/>
              </v:shape>
            </v:group>
            <v:group style="position:absolute;left:9148;top:2988;width:193;height:2" coordorigin="9148,2988" coordsize="193,2">
              <v:shape style="position:absolute;left:9148;top:2988;width:193;height:2" coordorigin="9148,2988" coordsize="193,0" path="m9148,2988l9340,2988e" filled="f" stroked="t" strokeweight=".704379pt" strokecolor="#3B3B3B">
                <v:path arrowok="t"/>
              </v:shape>
            </v:group>
            <v:group style="position:absolute;left:9284;top:2991;width:2277;height:2" coordorigin="9284,2991" coordsize="2277,2">
              <v:shape style="position:absolute;left:9284;top:2991;width:2277;height:2" coordorigin="9284,2991" coordsize="2277,0" path="m9284,2991l11561,2991e" filled="f" stroked="t" strokeweight=".704379pt" strokecolor="#5B5B5B">
                <v:path arrowok="t"/>
              </v:shape>
            </v:group>
            <v:group style="position:absolute;left:470;top:3204;width:11096;height:2" coordorigin="470,3204" coordsize="11096,2">
              <v:shape style="position:absolute;left:470;top:3204;width:11096;height:2" coordorigin="470,3204" coordsize="11096,0" path="m470,3204l11566,3204e" filled="f" stroked="t" strokeweight=".704379pt" strokecolor="#545454">
                <v:path arrowok="t"/>
              </v:shape>
            </v:group>
            <v:group style="position:absolute;left:3966;top:3195;width:2;height:750" coordorigin="3966,3195" coordsize="2,750">
              <v:shape style="position:absolute;left:3966;top:3195;width:2;height:750" coordorigin="3966,3195" coordsize="0,750" path="m3966,3945l3966,3195e" filled="f" stroked="t" strokeweight=".939172pt" strokecolor="#545454">
                <v:path arrowok="t"/>
              </v:shape>
            </v:group>
            <v:group style="position:absolute;left:7039;top:3195;width:2;height:750" coordorigin="7039,3195" coordsize="2,750">
              <v:shape style="position:absolute;left:7039;top:3195;width:2;height:750" coordorigin="7039,3195" coordsize="0,750" path="m7039,3945l7039,3195e" filled="f" stroked="t" strokeweight=".939172pt" strokecolor="#545454">
                <v:path arrowok="t"/>
              </v:shape>
            </v:group>
            <v:group style="position:absolute;left:3959;top:3624;width:2432;height:2" coordorigin="3959,3624" coordsize="2432,2">
              <v:shape style="position:absolute;left:3959;top:3624;width:2432;height:2" coordorigin="3959,3624" coordsize="2432,0" path="m3959,3624l6391,3624e" filled="f" stroked="t" strokeweight=".704379pt" strokecolor="#676767">
                <v:path arrowok="t"/>
              </v:shape>
            </v:group>
            <v:group style="position:absolute;left:6335;top:3622;width:714;height:2" coordorigin="6335,3622" coordsize="714,2">
              <v:shape style="position:absolute;left:6335;top:3622;width:714;height:2" coordorigin="6335,3622" coordsize="714,0" path="m6335,3622l7048,3622e" filled="f" stroked="t" strokeweight=".704379pt" strokecolor="#ACACAC">
                <v:path arrowok="t"/>
              </v:shape>
            </v:group>
            <v:group style="position:absolute;left:11557;top:3394;width:2;height:247" coordorigin="11557,3394" coordsize="2,247">
              <v:shape style="position:absolute;left:11557;top:3394;width:2;height:247" coordorigin="11557,3394" coordsize="0,247" path="m11557,3641l11557,3394e" filled="f" stroked="t" strokeweight=".469586pt" strokecolor="#484848">
                <v:path arrowok="t"/>
              </v:shape>
            </v:group>
            <v:group style="position:absolute;left:479;top:3935;width:3513;height:2" coordorigin="479,3935" coordsize="3513,2">
              <v:shape style="position:absolute;left:479;top:3935;width:3513;height:2" coordorigin="479,3935" coordsize="3513,0" path="m479,3935l3991,3935e" filled="f" stroked="t" strokeweight=".704379pt" strokecolor="#4F4F4F">
                <v:path arrowok="t"/>
              </v:shape>
            </v:group>
            <v:group style="position:absolute;left:1653;top:3935;width:216;height:2" coordorigin="1653,3935" coordsize="216,2">
              <v:shape style="position:absolute;left:1653;top:3935;width:216;height:2" coordorigin="1653,3935" coordsize="216,0" path="m1653,3935l1869,3935e" filled="f" stroked="t" strokeweight=".469586pt" strokecolor="#282828">
                <v:path arrowok="t"/>
              </v:shape>
            </v:group>
            <v:group style="position:absolute;left:3804;top:3933;width:2015;height:2" coordorigin="3804,3933" coordsize="2015,2">
              <v:shape style="position:absolute;left:3804;top:3933;width:2015;height:2" coordorigin="3804,3933" coordsize="2015,0" path="m3804,3933l5818,3933e" filled="f" stroked="t" strokeweight=".939172pt" strokecolor="#383838">
                <v:path arrowok="t"/>
              </v:shape>
            </v:group>
            <v:group style="position:absolute;left:5762;top:3935;width:5804;height:2" coordorigin="5762,3935" coordsize="5804,2">
              <v:shape style="position:absolute;left:5762;top:3935;width:5804;height:2" coordorigin="5762,3935" coordsize="5804,0" path="m5762,3935l11566,3935e" filled="f" stroked="t" strokeweight=".939172pt" strokecolor="#575757">
                <v:path arrowok="t"/>
              </v:shape>
            </v:group>
            <v:group style="position:absolute;left:474;top:4213;width:8730;height:2" coordorigin="474,4213" coordsize="8730,2">
              <v:shape style="position:absolute;left:474;top:4213;width:8730;height:2" coordorigin="474,4213" coordsize="8730,0" path="m474,4213l9204,4213e" filled="f" stroked="t" strokeweight=".704379pt" strokecolor="#545454">
                <v:path arrowok="t"/>
              </v:shape>
            </v:group>
            <v:group style="position:absolute;left:2498;top:3931;width:2;height:9817" coordorigin="2498,3931" coordsize="2,9817">
              <v:shape style="position:absolute;left:2498;top:3931;width:2;height:9817" coordorigin="2498,3931" coordsize="0,9817" path="m2498,13748l2498,3931e" filled="f" stroked="t" strokeweight=".704379pt" strokecolor="#4F4F4F">
                <v:path arrowok="t"/>
              </v:shape>
            </v:group>
            <v:group style="position:absolute;left:9148;top:4216;width:193;height:2" coordorigin="9148,4216" coordsize="193,2">
              <v:shape style="position:absolute;left:9148;top:4216;width:193;height:2" coordorigin="9148,4216" coordsize="193,0" path="m9148,4216l9340,4216e" filled="f" stroked="t" strokeweight=".469586pt" strokecolor="#343434">
                <v:path arrowok="t"/>
              </v:shape>
            </v:group>
            <v:group style="position:absolute;left:9284;top:4216;width:2282;height:2" coordorigin="9284,4216" coordsize="2282,2">
              <v:shape style="position:absolute;left:9284;top:4216;width:2282;height:2" coordorigin="9284,4216" coordsize="2282,0" path="m9284,4216l11566,4216e" filled="f" stroked="t" strokeweight=".704379pt" strokecolor="#5B5B5B">
                <v:path arrowok="t"/>
              </v:shape>
            </v:group>
            <v:group style="position:absolute;left:2489;top:4453;width:4405;height:2" coordorigin="2489,4453" coordsize="4405,2">
              <v:shape style="position:absolute;left:2489;top:4453;width:4405;height:2" coordorigin="2489,4453" coordsize="4405,0" path="m2489,4453l6894,4453e" filled="f" stroked="t" strokeweight=".704379pt" strokecolor="#4F4F4F">
                <v:path arrowok="t"/>
              </v:shape>
            </v:group>
            <v:group style="position:absolute;left:6837;top:4453;width:225;height:2" coordorigin="6837,4453" coordsize="225,2">
              <v:shape style="position:absolute;left:6837;top:4453;width:225;height:2" coordorigin="6837,4453" coordsize="225,0" path="m6837,4453l7063,4453e" filled="f" stroked="t" strokeweight=".469586pt" strokecolor="#383838">
                <v:path arrowok="t"/>
              </v:shape>
            </v:group>
            <v:group style="position:absolute;left:7006;top:4455;width:4560;height:2" coordorigin="7006,4455" coordsize="4560,2">
              <v:shape style="position:absolute;left:7006;top:4455;width:4560;height:2" coordorigin="7006,4455" coordsize="4560,0" path="m7006,4455l11566,4455e" filled="f" stroked="t" strokeweight=".704379pt" strokecolor="#575757">
                <v:path arrowok="t"/>
              </v:shape>
            </v:group>
            <v:group style="position:absolute;left:7889;top:4443;width:2;height:446" coordorigin="7889,4443" coordsize="2,446">
              <v:shape style="position:absolute;left:7889;top:4443;width:2;height:446" coordorigin="7889,4443" coordsize="0,446" path="m7889,4890l7889,4443e" filled="f" stroked="t" strokeweight=".704379pt" strokecolor="#646464">
                <v:path arrowok="t"/>
              </v:shape>
            </v:group>
            <v:group style="position:absolute;left:5010;top:4856;width:1352;height:2" coordorigin="5010,4856" coordsize="1352,2">
              <v:shape style="position:absolute;left:5010;top:4856;width:1352;height:2" coordorigin="5010,4856" coordsize="1352,0" path="m5010,4856l6363,4856e" filled="f" stroked="t" strokeweight=".234793pt" strokecolor="#575757">
                <v:path arrowok="t"/>
              </v:shape>
            </v:group>
            <v:group style="position:absolute;left:6363;top:4856;width:1085;height:2" coordorigin="6363,4856" coordsize="1085,2">
              <v:shape style="position:absolute;left:6363;top:4856;width:1085;height:2" coordorigin="6363,4856" coordsize="1085,0" path="m6363,4856l7448,4856e" filled="f" stroked="t" strokeweight=".234793pt" strokecolor="#000000">
                <v:path arrowok="t"/>
              </v:shape>
            </v:group>
            <v:group style="position:absolute;left:7448;top:4856;width:695;height:2" coordorigin="7448,4856" coordsize="695,2">
              <v:shape style="position:absolute;left:7448;top:4856;width:695;height:2" coordorigin="7448,4856" coordsize="695,0" path="m7448,4856l8143,4856e" filled="f" stroked="t" strokeweight=".234793pt" strokecolor="#3F3F3F">
                <v:path arrowok="t"/>
              </v:shape>
            </v:group>
            <v:group style="position:absolute;left:8143;top:4856;width:3404;height:2" coordorigin="8143,4856" coordsize="3404,2">
              <v:shape style="position:absolute;left:8143;top:4856;width:3404;height:2" coordorigin="8143,4856" coordsize="3404,0" path="m8143,4856l11547,4856e" filled="f" stroked="t" strokeweight=".234793pt" strokecolor="#000000">
                <v:path arrowok="t"/>
              </v:shape>
            </v:group>
            <v:group style="position:absolute;left:11561;top:4206;width:2;height:4334" coordorigin="11561,4206" coordsize="2,4334">
              <v:shape style="position:absolute;left:11561;top:4206;width:2;height:4334" coordorigin="11561,4206" coordsize="0,4334" path="m11561,8540l11561,4206e" filled="f" stroked="t" strokeweight=".704379pt" strokecolor="#5B5B5B">
                <v:path arrowok="t"/>
              </v:shape>
            </v:group>
            <v:group style="position:absolute;left:484;top:4980;width:2;height:204" coordorigin="484,4980" coordsize="2,204">
              <v:shape style="position:absolute;left:484;top:4980;width:2;height:204" coordorigin="484,4980" coordsize="0,204" path="m484,5184l484,4980e" filled="f" stroked="t" strokeweight=".469586pt" strokecolor="#4B4B4B">
                <v:path arrowok="t"/>
              </v:shape>
            </v:group>
            <v:group style="position:absolute;left:5015;top:5165;width:1878;height:2" coordorigin="5015,5165" coordsize="1878,2">
              <v:shape style="position:absolute;left:5015;top:5165;width:1878;height:2" coordorigin="5015,5165" coordsize="1878,0" path="m5015,5165l6894,5165e" filled="f" stroked="t" strokeweight=".704379pt" strokecolor="#4F4F4F">
                <v:path arrowok="t"/>
              </v:shape>
            </v:group>
            <v:group style="position:absolute;left:5020;top:4448;width:2;height:2051" coordorigin="5020,4448" coordsize="2,2051">
              <v:shape style="position:absolute;left:5020;top:4448;width:2;height:2051" coordorigin="5020,4448" coordsize="0,2051" path="m5020,6499l5020,4448e" filled="f" stroked="t" strokeweight=".704379pt" strokecolor="#4B4B4B">
                <v:path arrowok="t"/>
              </v:shape>
            </v:group>
            <v:group style="position:absolute;left:6837;top:5165;width:225;height:2" coordorigin="6837,5165" coordsize="225,2">
              <v:shape style="position:absolute;left:6837;top:5165;width:225;height:2" coordorigin="6837,5165" coordsize="225,0" path="m6837,5165l7063,5165e" filled="f" stroked="t" strokeweight=".469586pt" strokecolor="#2B2B2B">
                <v:path arrowok="t"/>
              </v:shape>
            </v:group>
            <v:group style="position:absolute;left:7006;top:5167;width:902;height:2" coordorigin="7006,5167" coordsize="902,2">
              <v:shape style="position:absolute;left:7006;top:5167;width:902;height:2" coordorigin="7006,5167" coordsize="902,0" path="m7006,5167l7908,5167e" filled="f" stroked="t" strokeweight=".704379pt" strokecolor="#4B4B4B">
                <v:path arrowok="t"/>
              </v:shape>
            </v:group>
            <v:group style="position:absolute;left:7833;top:5167;width:3738;height:2" coordorigin="7833,5167" coordsize="3738,2">
              <v:shape style="position:absolute;left:7833;top:5167;width:3738;height:2" coordorigin="7833,5167" coordsize="3738,0" path="m7833,5167l11571,5167e" filled="f" stroked="t" strokeweight=".704379pt" strokecolor="#646464">
                <v:path arrowok="t"/>
              </v:shape>
            </v:group>
            <v:group style="position:absolute;left:484;top:5127;width:2;height:508" coordorigin="484,5127" coordsize="2,508">
              <v:shape style="position:absolute;left:484;top:5127;width:2;height:508" coordorigin="484,5127" coordsize="0,508" path="m484,5635l484,5127e" filled="f" stroked="t" strokeweight=".704379pt" strokecolor="#545454">
                <v:path arrowok="t"/>
              </v:shape>
            </v:group>
            <v:group style="position:absolute;left:5010;top:5405;width:6560;height:2" coordorigin="5010,5405" coordsize="6560,2">
              <v:shape style="position:absolute;left:5010;top:5405;width:6560;height:2" coordorigin="5010,5405" coordsize="6560,0" path="m5010,5405l11571,5405e" filled="f" stroked="t" strokeweight=".704379pt" strokecolor="#545454">
                <v:path arrowok="t"/>
              </v:shape>
            </v:group>
            <v:group style="position:absolute;left:2498;top:5046;width:2;height:589" coordorigin="2498,5046" coordsize="2,589">
              <v:shape style="position:absolute;left:2498;top:5046;width:2;height:589" coordorigin="2498,5046" coordsize="0,589" path="m2498,5635l2498,5046e" filled="f" stroked="t" strokeweight=".469586pt" strokecolor="#4B4B4B">
                <v:path arrowok="t"/>
              </v:shape>
            </v:group>
            <v:group style="position:absolute;left:2494;top:5623;width:9077;height:2" coordorigin="2494,5623" coordsize="9077,2">
              <v:shape style="position:absolute;left:2494;top:5623;width:9077;height:2" coordorigin="2494,5623" coordsize="9077,0" path="m2494,5623l11571,5623e" filled="f" stroked="t" strokeweight=".704379pt" strokecolor="#545454">
                <v:path arrowok="t"/>
              </v:shape>
            </v:group>
            <v:group style="position:absolute;left:479;top:5853;width:1230;height:2" coordorigin="479,5853" coordsize="1230,2">
              <v:shape style="position:absolute;left:479;top:5853;width:1230;height:2" coordorigin="479,5853" coordsize="1230,0" path="m479,5853l1709,5853e" filled="f" stroked="t" strokeweight=".704379pt" strokecolor="#5B5B5B">
                <v:path arrowok="t"/>
              </v:shape>
            </v:group>
            <v:group style="position:absolute;left:484;top:5578;width:2;height:299" coordorigin="484,5578" coordsize="2,299">
              <v:shape style="position:absolute;left:484;top:5578;width:2;height:299" coordorigin="484,5578" coordsize="0,299" path="m484,5877l484,5578e" filled="f" stroked="t" strokeweight=".469586pt" strokecolor="#3B3B3B">
                <v:path arrowok="t"/>
              </v:shape>
            </v:group>
            <v:group style="position:absolute;left:1653;top:5853;width:216;height:2" coordorigin="1653,5853" coordsize="216,2">
              <v:shape style="position:absolute;left:1653;top:5853;width:216;height:2" coordorigin="1653,5853" coordsize="216,0" path="m1653,5853l1869,5853e" filled="f" stroked="t" strokeweight=".469586pt" strokecolor="#3B3B3B">
                <v:path arrowok="t"/>
              </v:shape>
            </v:group>
            <v:group style="position:absolute;left:1813;top:5851;width:9758;height:2" coordorigin="1813,5851" coordsize="9758,2">
              <v:shape style="position:absolute;left:1813;top:5851;width:9758;height:2" coordorigin="1813,5851" coordsize="9758,0" path="m1813,5851l11571,5851e" filled="f" stroked="t" strokeweight=".704379pt" strokecolor="#545454">
                <v:path arrowok="t"/>
              </v:shape>
            </v:group>
            <v:group style="position:absolute;left:484;top:5806;width:2;height:332" coordorigin="484,5806" coordsize="2,332">
              <v:shape style="position:absolute;left:484;top:5806;width:2;height:332" coordorigin="484,5806" coordsize="0,332" path="m484,6138l484,5806e" filled="f" stroked="t" strokeweight=".704379pt" strokecolor="#575757">
                <v:path arrowok="t"/>
              </v:shape>
            </v:group>
            <v:group style="position:absolute;left:7891;top:5839;width:2;height:299" coordorigin="7891,5839" coordsize="2,299">
              <v:shape style="position:absolute;left:7891;top:5839;width:2;height:299" coordorigin="7891,5839" coordsize="0,299" path="m7891,6138l7891,5839e" filled="f" stroked="t" strokeweight=".704379pt" strokecolor="#606060">
                <v:path arrowok="t"/>
              </v:shape>
            </v:group>
            <v:group style="position:absolute;left:2489;top:6273;width:6715;height:2" coordorigin="2489,6273" coordsize="6715,2">
              <v:shape style="position:absolute;left:2489;top:6273;width:6715;height:2" coordorigin="2489,6273" coordsize="6715,0" path="m2489,6273l9204,6273e" filled="f" stroked="t" strokeweight=".704379pt" strokecolor="#545454">
                <v:path arrowok="t"/>
              </v:shape>
            </v:group>
            <v:group style="position:absolute;left:7889;top:6081;width:2;height:237" coordorigin="7889,6081" coordsize="2,237">
              <v:shape style="position:absolute;left:7889;top:6081;width:2;height:237" coordorigin="7889,6081" coordsize="0,237" path="m7889,6319l7889,6081e" filled="f" stroked="t" strokeweight=".469586pt" strokecolor="#3F3F3F">
                <v:path arrowok="t"/>
              </v:shape>
            </v:group>
            <v:group style="position:absolute;left:9148;top:6276;width:193;height:2" coordorigin="9148,6276" coordsize="193,2">
              <v:shape style="position:absolute;left:9148;top:6276;width:193;height:2" coordorigin="9148,6276" coordsize="193,0" path="m9148,6276l9340,6276e" filled="f" stroked="t" strokeweight=".469586pt" strokecolor="#3F3F3F">
                <v:path arrowok="t"/>
              </v:shape>
            </v:group>
            <v:group style="position:absolute;left:9284;top:6276;width:2287;height:2" coordorigin="9284,6276" coordsize="2287,2">
              <v:shape style="position:absolute;left:9284;top:6276;width:2287;height:2" coordorigin="9284,6276" coordsize="2287,0" path="m9284,6276l11571,6276e" filled="f" stroked="t" strokeweight=".704379pt" strokecolor="#575757">
                <v:path arrowok="t"/>
              </v:shape>
            </v:group>
            <v:group style="position:absolute;left:488;top:5929;width:2;height:9850" coordorigin="488,5929" coordsize="2,9850">
              <v:shape style="position:absolute;left:488;top:5929;width:2;height:9850" coordorigin="488,5929" coordsize="0,9850" path="m488,15780l488,5929e" filled="f" stroked="t" strokeweight=".704379pt" strokecolor="#575757">
                <v:path arrowok="t"/>
              </v:shape>
            </v:group>
            <v:group style="position:absolute;left:2489;top:6489;width:9082;height:2" coordorigin="2489,6489" coordsize="9082,2">
              <v:shape style="position:absolute;left:2489;top:6489;width:9082;height:2" coordorigin="2489,6489" coordsize="9082,0" path="m2489,6489l11571,6489e" filled="f" stroked="t" strokeweight=".704379pt" strokecolor="#545454">
                <v:path arrowok="t"/>
              </v:shape>
            </v:group>
            <v:group style="position:absolute;left:7891;top:6247;width:2;height:247" coordorigin="7891,6247" coordsize="2,247">
              <v:shape style="position:absolute;left:7891;top:6247;width:2;height:247" coordorigin="7891,6247" coordsize="0,247" path="m7891,6494l7891,6247e" filled="f" stroked="t" strokeweight=".939172pt" strokecolor="#646464">
                <v:path arrowok="t"/>
              </v:shape>
            </v:group>
            <v:group style="position:absolute;left:474;top:6705;width:11096;height:2" coordorigin="474,6705" coordsize="11096,2">
              <v:shape style="position:absolute;left:474;top:6705;width:11096;height:2" coordorigin="474,6705" coordsize="11096,0" path="m474,6705l11571,6705e" filled="f" stroked="t" strokeweight=".704379pt" strokecolor="#545454">
                <v:path arrowok="t"/>
              </v:shape>
            </v:group>
            <v:group style="position:absolute;left:481;top:6451;width:2;height:275" coordorigin="481,6451" coordsize="2,275">
              <v:shape style="position:absolute;left:481;top:6451;width:2;height:275" coordorigin="481,6451" coordsize="0,275" path="m481,6727l481,6451e" filled="f" stroked="t" strokeweight=".469586pt" strokecolor="#3B3B3B">
                <v:path arrowok="t"/>
              </v:shape>
            </v:group>
            <v:group style="position:absolute;left:1653;top:6708;width:216;height:2" coordorigin="1653,6708" coordsize="216,2">
              <v:shape style="position:absolute;left:1653;top:6708;width:216;height:2" coordorigin="1653,6708" coordsize="216,0" path="m1653,6708l1869,6708e" filled="f" stroked="t" strokeweight=".469586pt" strokecolor="#383838">
                <v:path arrowok="t"/>
              </v:shape>
            </v:group>
            <v:group style="position:absolute;left:474;top:7149;width:11096;height:2" coordorigin="474,7149" coordsize="11096,2">
              <v:shape style="position:absolute;left:474;top:7149;width:11096;height:2" coordorigin="474,7149" coordsize="11096,0" path="m474,7149l11571,7149e" filled="f" stroked="t" strokeweight=".704379pt" strokecolor="#545454">
                <v:path arrowok="t"/>
              </v:shape>
            </v:group>
            <v:group style="position:absolute;left:5025;top:7145;width:2;height:475" coordorigin="5025,7145" coordsize="2,475">
              <v:shape style="position:absolute;left:5025;top:7145;width:2;height:475" coordorigin="5025,7145" coordsize="0,475" path="m5025,7619l5025,7145e" filled="f" stroked="t" strokeweight=".704379pt" strokecolor="#4B4B4B">
                <v:path arrowok="t"/>
              </v:shape>
            </v:group>
            <v:group style="position:absolute;left:5020;top:7368;width:4184;height:2" coordorigin="5020,7368" coordsize="4184,2">
              <v:shape style="position:absolute;left:5020;top:7368;width:4184;height:2" coordorigin="5020,7368" coordsize="4184,0" path="m5020,7368l9204,7368e" filled="f" stroked="t" strokeweight=".704379pt" strokecolor="#545454">
                <v:path arrowok="t"/>
              </v:shape>
            </v:group>
            <v:group style="position:absolute;left:9148;top:7368;width:193;height:2" coordorigin="9148,7368" coordsize="193,2">
              <v:shape style="position:absolute;left:9148;top:7368;width:193;height:2" coordorigin="9148,7368" coordsize="193,0" path="m9148,7368l9340,7368e" filled="f" stroked="t" strokeweight=".469586pt" strokecolor="#3F3F3F">
                <v:path arrowok="t"/>
              </v:shape>
            </v:group>
            <v:group style="position:absolute;left:9284;top:7368;width:2287;height:2" coordorigin="9284,7368" coordsize="2287,2">
              <v:shape style="position:absolute;left:9284;top:7368;width:2287;height:2" coordorigin="9284,7368" coordsize="2287,0" path="m9284,7368l11571,7368e" filled="f" stroked="t" strokeweight=".704379pt" strokecolor="#606060">
                <v:path arrowok="t"/>
              </v:shape>
            </v:group>
            <v:group style="position:absolute;left:5015;top:7581;width:6555;height:2" coordorigin="5015,7581" coordsize="6555,2">
              <v:shape style="position:absolute;left:5015;top:7581;width:6555;height:2" coordorigin="5015,7581" coordsize="6555,0" path="m5015,7581l11571,7581e" filled="f" stroked="t" strokeweight=".704379pt" strokecolor="#545454">
                <v:path arrowok="t"/>
              </v:shape>
            </v:group>
            <v:group style="position:absolute;left:474;top:7802;width:2475;height:2" coordorigin="474,7802" coordsize="2475,2">
              <v:shape style="position:absolute;left:474;top:7802;width:2475;height:2" coordorigin="474,7802" coordsize="2475,0" path="m474,7802l2949,7802e" filled="f" stroked="t" strokeweight=".704379pt" strokecolor="#575757">
                <v:path arrowok="t"/>
              </v:shape>
            </v:group>
            <v:group style="position:absolute;left:2893;top:7800;width:258;height:2" coordorigin="2893,7800" coordsize="258,2">
              <v:shape style="position:absolute;left:2893;top:7800;width:258;height:2" coordorigin="2893,7800" coordsize="258,0" path="m2893,7800l3151,7800e" filled="f" stroked="t" strokeweight=".469586pt" strokecolor="#3B3B3B">
                <v:path arrowok="t"/>
              </v:shape>
            </v:group>
            <v:group style="position:absolute;left:3095;top:7797;width:8476;height:2" coordorigin="3095,7797" coordsize="8476,2">
              <v:shape style="position:absolute;left:3095;top:7797;width:8476;height:2" coordorigin="3095,7797" coordsize="8476,0" path="m3095,7797l11571,7797e" filled="f" stroked="t" strokeweight=".704379pt" strokecolor="#575757">
                <v:path arrowok="t"/>
              </v:shape>
            </v:group>
            <v:group style="position:absolute;left:5034;top:7562;width:2;height:247" coordorigin="5034,7562" coordsize="2,247">
              <v:shape style="position:absolute;left:5034;top:7562;width:2;height:247" coordorigin="5034,7562" coordsize="0,247" path="m5034,7809l5034,7562e" filled="f" stroked="t" strokeweight="1.173965pt" strokecolor="#484848">
                <v:path arrowok="t"/>
              </v:shape>
            </v:group>
            <v:group style="position:absolute;left:2498;top:7757;width:2;height:313" coordorigin="2498,7757" coordsize="2,313">
              <v:shape style="position:absolute;left:2498;top:7757;width:2;height:313" coordorigin="2498,7757" coordsize="0,313" path="m2498,8070l2498,7757e" filled="f" stroked="t" strokeweight=".469586pt" strokecolor="#383838">
                <v:path arrowok="t"/>
              </v:shape>
            </v:group>
            <v:group style="position:absolute;left:488;top:8222;width:2;height:408" coordorigin="488,8222" coordsize="2,408">
              <v:shape style="position:absolute;left:488;top:8222;width:2;height:408" coordorigin="488,8222" coordsize="0,408" path="m488,8630l488,8222e" filled="f" stroked="t" strokeweight=".469586pt" strokecolor="#4B4B4B">
                <v:path arrowok="t"/>
              </v:shape>
            </v:group>
            <v:group style="position:absolute;left:2501;top:8070;width:2;height:779" coordorigin="2501,8070" coordsize="2,779">
              <v:shape style="position:absolute;left:2501;top:8070;width:2;height:779" coordorigin="2501,8070" coordsize="0,779" path="m2501,8849l2501,8070e" filled="f" stroked="t" strokeweight=".704379pt" strokecolor="#4F4F4F">
                <v:path arrowok="t"/>
              </v:shape>
            </v:group>
            <v:group style="position:absolute;left:484;top:8607;width:11087;height:2" coordorigin="484,8607" coordsize="11087,2">
              <v:shape style="position:absolute;left:484;top:8607;width:11087;height:2" coordorigin="484,8607" coordsize="11087,0" path="m484,8607l11571,8607e" filled="f" stroked="t" strokeweight=".704379pt" strokecolor="#545454">
                <v:path arrowok="t"/>
              </v:shape>
            </v:group>
            <v:group style="position:absolute;left:11568;top:8564;width:2;height:304" coordorigin="11568,8564" coordsize="2,304">
              <v:shape style="position:absolute;left:11568;top:8564;width:2;height:304" coordorigin="11568,8564" coordsize="0,304" path="m11568,8868l11568,8564e" filled="f" stroked="t" strokeweight=".234793pt" strokecolor="#4F4F4F">
                <v:path arrowok="t"/>
              </v:shape>
            </v:group>
            <v:group style="position:absolute;left:2503;top:8811;width:2;height:285" coordorigin="2503,8811" coordsize="2,285">
              <v:shape style="position:absolute;left:2503;top:8811;width:2;height:285" coordorigin="2503,8811" coordsize="0,285" path="m2503,9096l2503,8811e" filled="f" stroked="t" strokeweight=".469586pt" strokecolor="#3B3B3B">
                <v:path arrowok="t"/>
              </v:shape>
            </v:group>
            <v:group style="position:absolute;left:11538;top:8839;width:2;height:228" coordorigin="11538,8839" coordsize="2,228">
              <v:shape style="position:absolute;left:11538;top:8839;width:2;height:228" coordorigin="11538,8839" coordsize="0,228" path="m11538,9067l11538,8839e" filled="f" stroked="t" strokeweight=".234793pt" strokecolor="#000000">
                <v:path arrowok="t"/>
              </v:shape>
            </v:group>
            <v:group style="position:absolute;left:484;top:9850;width:1226;height:2" coordorigin="484,9850" coordsize="1226,2">
              <v:shape style="position:absolute;left:484;top:9850;width:1226;height:2" coordorigin="484,9850" coordsize="1226,0" path="m484,9850l1709,9850e" filled="f" stroked="t" strokeweight=".704379pt" strokecolor="#575757">
                <v:path arrowok="t"/>
              </v:shape>
            </v:group>
            <v:group style="position:absolute;left:491;top:9039;width:2;height:831" coordorigin="491,9039" coordsize="2,831">
              <v:shape style="position:absolute;left:491;top:9039;width:2;height:831" coordorigin="491,9039" coordsize="0,831" path="m491,9869l491,9039e" filled="f" stroked="t" strokeweight=".704379pt" strokecolor="#575757">
                <v:path arrowok="t"/>
              </v:shape>
            </v:group>
            <v:group style="position:absolute;left:1653;top:9850;width:216;height:2" coordorigin="1653,9850" coordsize="216,2">
              <v:shape style="position:absolute;left:1653;top:9850;width:216;height:2" coordorigin="1653,9850" coordsize="216,0" path="m1653,9850l1869,9850e" filled="f" stroked="t" strokeweight=".469586pt" strokecolor="#3B3B3B">
                <v:path arrowok="t"/>
              </v:shape>
            </v:group>
            <v:group style="position:absolute;left:1813;top:9848;width:9758;height:2" coordorigin="1813,9848" coordsize="9758,2">
              <v:shape style="position:absolute;left:1813;top:9848;width:9758;height:2" coordorigin="1813,9848" coordsize="9758,0" path="m1813,9848l11571,9848e" filled="f" stroked="t" strokeweight=".704379pt" strokecolor="#545454">
                <v:path arrowok="t"/>
              </v:shape>
            </v:group>
            <v:group style="position:absolute;left:2505;top:9798;width:2;height:404" coordorigin="2505,9798" coordsize="2,404">
              <v:shape style="position:absolute;left:2505;top:9798;width:2;height:404" coordorigin="2505,9798" coordsize="0,404" path="m2505,10202l2505,9798e" filled="f" stroked="t" strokeweight=".704379pt" strokecolor="#3F3F3F">
                <v:path arrowok="t"/>
              </v:shape>
            </v:group>
            <v:group style="position:absolute;left:484;top:10178;width:11087;height:2" coordorigin="484,10178" coordsize="11087,2">
              <v:shape style="position:absolute;left:484;top:10178;width:11087;height:2" coordorigin="484,10178" coordsize="11087,0" path="m484,10178l11571,10178e" filled="f" stroked="t" strokeweight=".704379pt" strokecolor="#545454">
                <v:path arrowok="t"/>
              </v:shape>
            </v:group>
            <v:group style="position:absolute;left:11568;top:9798;width:2;height:404" coordorigin="11568,9798" coordsize="2,404">
              <v:shape style="position:absolute;left:11568;top:9798;width:2;height:404" coordorigin="11568,9798" coordsize="0,404" path="m11568,10202l11568,9798e" filled="f" stroked="t" strokeweight=".234793pt" strokecolor="#676767">
                <v:path arrowok="t"/>
              </v:shape>
            </v:group>
            <v:group style="position:absolute;left:493;top:10131;width:2;height:328" coordorigin="493,10131" coordsize="2,328">
              <v:shape style="position:absolute;left:493;top:10131;width:2;height:328" coordorigin="493,10131" coordsize="0,328" path="m493,10458l493,10131e" filled="f" stroked="t" strokeweight=".704379pt" strokecolor="#4B4B4B">
                <v:path arrowok="t"/>
              </v:shape>
            </v:group>
            <v:group style="position:absolute;left:484;top:10413;width:6579;height:2" coordorigin="484,10413" coordsize="6579,2">
              <v:shape style="position:absolute;left:484;top:10413;width:6579;height:2" coordorigin="484,10413" coordsize="6579,0" path="m484,10413l7063,10413e" filled="f" stroked="t" strokeweight=".704379pt" strokecolor="#545454">
                <v:path arrowok="t"/>
              </v:shape>
            </v:group>
            <v:group style="position:absolute;left:7006;top:10411;width:470;height:2" coordorigin="7006,10411" coordsize="470,2">
              <v:shape style="position:absolute;left:7006;top:10411;width:470;height:2" coordorigin="7006,10411" coordsize="470,0" path="m7006,10411l7476,10411e" filled="f" stroked="t" strokeweight=".469586pt" strokecolor="#3F3F3F">
                <v:path arrowok="t"/>
              </v:shape>
            </v:group>
            <v:group style="position:absolute;left:7419;top:10411;width:488;height:2" coordorigin="7419,10411" coordsize="488,2">
              <v:shape style="position:absolute;left:7419;top:10411;width:488;height:2" coordorigin="7419,10411" coordsize="488,0" path="m7419,10411l7908,10411e" filled="f" stroked="t" strokeweight=".704379pt" strokecolor="#444444">
                <v:path arrowok="t"/>
              </v:shape>
            </v:group>
            <v:group style="position:absolute;left:7851;top:10411;width:3719;height:2" coordorigin="7851,10411" coordsize="3719,2">
              <v:shape style="position:absolute;left:7851;top:10411;width:3719;height:2" coordorigin="7851,10411" coordsize="3719,0" path="m7851,10411l11571,10411e" filled="f" stroked="t" strokeweight=".704379pt" strokecolor="#5B5B5B">
                <v:path arrowok="t"/>
              </v:shape>
            </v:group>
            <v:group style="position:absolute;left:11566;top:10349;width:2;height:328" coordorigin="11566,10349" coordsize="2,328">
              <v:shape style="position:absolute;left:11566;top:10349;width:2;height:328" coordorigin="11566,10349" coordsize="0,328" path="m11566,10676l11566,10349e" filled="f" stroked="t" strokeweight=".234793pt" strokecolor="#5B5B5B">
                <v:path arrowok="t"/>
              </v:shape>
            </v:group>
            <v:group style="position:absolute;left:491;top:10619;width:2;height:513" coordorigin="491,10619" coordsize="2,513">
              <v:shape style="position:absolute;left:491;top:10619;width:2;height:513" coordorigin="491,10619" coordsize="0,513" path="m491,11132l491,10619e" filled="f" stroked="t" strokeweight=".704379pt" strokecolor="#4B4B4B">
                <v:path arrowok="t"/>
              </v:shape>
            </v:group>
            <v:group style="position:absolute;left:484;top:10892;width:3292;height:2" coordorigin="484,10892" coordsize="3292,2">
              <v:shape style="position:absolute;left:484;top:10892;width:3292;height:2" coordorigin="484,10892" coordsize="3292,0" path="m484,10892l3775,10892e" filled="f" stroked="t" strokeweight=".939172pt" strokecolor="#575757">
                <v:path arrowok="t"/>
              </v:shape>
            </v:group>
            <v:group style="position:absolute;left:2503;top:10619;width:2;height:294" coordorigin="2503,10619" coordsize="2,294">
              <v:shape style="position:absolute;left:2503;top:10619;width:2;height:294" coordorigin="2503,10619" coordsize="0,294" path="m2503,10914l2503,10619e" filled="f" stroked="t" strokeweight=".469586pt" strokecolor="#383838">
                <v:path arrowok="t"/>
              </v:shape>
            </v:group>
            <v:group style="position:absolute;left:3663;top:10890;width:1047;height:2" coordorigin="3663,10890" coordsize="1047,2">
              <v:shape style="position:absolute;left:3663;top:10890;width:1047;height:2" coordorigin="3663,10890" coordsize="1047,0" path="m3663,10890l4710,10890e" filled="f" stroked="t" strokeweight=".704379pt" strokecolor="#3F3F3F">
                <v:path arrowok="t"/>
              </v:shape>
            </v:group>
            <v:group style="position:absolute;left:4654;top:10888;width:6917;height:2" coordorigin="4654,10888" coordsize="6917,2">
              <v:shape style="position:absolute;left:4654;top:10888;width:6917;height:2" coordorigin="4654,10888" coordsize="6917,0" path="m4654,10888l11571,10888e" filled="f" stroked="t" strokeweight=".704379pt" strokecolor="#575757">
                <v:path arrowok="t"/>
              </v:shape>
            </v:group>
            <v:group style="position:absolute;left:8114;top:10885;width:455;height:2" coordorigin="8114,10885" coordsize="455,2">
              <v:shape style="position:absolute;left:8114;top:10885;width:455;height:2" coordorigin="8114,10885" coordsize="455,0" path="m8114,10885l8570,10885e" filled="f" stroked="t" strokeweight=".469586pt" strokecolor="#444444">
                <v:path arrowok="t"/>
              </v:shape>
            </v:group>
            <v:group style="position:absolute;left:11538;top:10648;width:2;height:237" coordorigin="11538,10648" coordsize="2,237">
              <v:shape style="position:absolute;left:11538;top:10648;width:2;height:237" coordorigin="11538,10648" coordsize="0,237" path="m11538,10885l11538,10648e" filled="f" stroked="t" strokeweight=".234793pt" strokecolor="#444444">
                <v:path arrowok="t"/>
              </v:shape>
            </v:group>
            <v:group style="position:absolute;left:479;top:11104;width:11092;height:2" coordorigin="479,11104" coordsize="11092,2">
              <v:shape style="position:absolute;left:479;top:11104;width:11092;height:2" coordorigin="479,11104" coordsize="11092,0" path="m479,11104l11571,11104e" filled="f" stroked="t" strokeweight=".704379pt" strokecolor="#575757">
                <v:path arrowok="t"/>
              </v:shape>
            </v:group>
            <v:group style="position:absolute;left:11568;top:10994;width:2;height:204" coordorigin="11568,10994" coordsize="2,204">
              <v:shape style="position:absolute;left:11568;top:10994;width:2;height:204" coordorigin="11568,10994" coordsize="0,204" path="m11568,11199l11568,10994e" filled="f" stroked="t" strokeweight=".234793pt" strokecolor="#747474">
                <v:path arrowok="t"/>
              </v:shape>
            </v:group>
            <v:group style="position:absolute;left:1179;top:11089;width:2;height:242" coordorigin="1179,11089" coordsize="2,242">
              <v:shape style="position:absolute;left:1179;top:11089;width:2;height:242" coordorigin="1179,11089" coordsize="0,242" path="m1179,11332l1179,11089e" filled="f" stroked="t" strokeweight=".234793pt" strokecolor="#6B6B6B">
                <v:path arrowok="t"/>
              </v:shape>
            </v:group>
            <v:group style="position:absolute;left:1845;top:11099;width:2;height:261" coordorigin="1845,11099" coordsize="2,261">
              <v:shape style="position:absolute;left:1845;top:11099;width:2;height:261" coordorigin="1845,11099" coordsize="0,261" path="m1845,11360l1845,11099e" filled="f" stroked="t" strokeweight=".469586pt" strokecolor="#2F2F2F">
                <v:path arrowok="t"/>
              </v:shape>
            </v:group>
            <v:group style="position:absolute;left:2503;top:11061;width:2;height:603" coordorigin="2503,11061" coordsize="2,603">
              <v:shape style="position:absolute;left:2503;top:11061;width:2;height:603" coordorigin="2503,11061" coordsize="0,603" path="m2503,11664l2503,11061e" filled="f" stroked="t" strokeweight=".704379pt" strokecolor="#4B4B4B">
                <v:path arrowok="t"/>
              </v:shape>
            </v:group>
            <v:group style="position:absolute;left:488;top:11334;width:11082;height:2" coordorigin="488,11334" coordsize="11082,2">
              <v:shape style="position:absolute;left:488;top:11334;width:11082;height:2" coordorigin="488,11334" coordsize="11082,0" path="m488,11334l11571,11334e" filled="f" stroked="t" strokeweight=".704379pt" strokecolor="#545454">
                <v:path arrowok="t"/>
              </v:shape>
            </v:group>
            <v:group style="position:absolute;left:7452;top:11094;width:2;height:1220" coordorigin="7452,11094" coordsize="2,1220">
              <v:shape style="position:absolute;left:7452;top:11094;width:2;height:1220" coordorigin="7452,11094" coordsize="0,1220" path="m7452,12314l7452,11094e" filled="f" stroked="t" strokeweight=".939172pt" strokecolor="#575757">
                <v:path arrowok="t"/>
              </v:shape>
            </v:group>
            <v:group style="position:absolute;left:1179;top:11317;width:2;height:456" coordorigin="1179,11317" coordsize="2,456">
              <v:shape style="position:absolute;left:1179;top:11317;width:2;height:456" coordorigin="1179,11317" coordsize="0,456" path="m1179,11773l1179,11317e" filled="f" stroked="t" strokeweight=".234793pt" strokecolor="#575757">
                <v:path arrowok="t"/>
              </v:shape>
            </v:group>
            <v:group style="position:absolute;left:1850;top:11099;width:2;height:4671" coordorigin="1850,11099" coordsize="2,4671">
              <v:shape style="position:absolute;left:1850;top:11099;width:2;height:4671" coordorigin="1850,11099" coordsize="0,4671" path="m1850,15770l1850,11099e" filled="f" stroked="t" strokeweight=".704379pt" strokecolor="#4F4F4F">
                <v:path arrowok="t"/>
              </v:shape>
            </v:group>
            <v:group style="position:absolute;left:11538;top:11317;width:2;height:456" coordorigin="11538,11317" coordsize="2,456">
              <v:shape style="position:absolute;left:11538;top:11317;width:2;height:456" coordorigin="11538,11317" coordsize="0,456" path="m11538,11773l11538,11317e" filled="f" stroked="t" strokeweight=".234793pt" strokecolor="#747474">
                <v:path arrowok="t"/>
              </v:shape>
            </v:group>
            <v:group style="position:absolute;left:493;top:11745;width:2;height:256" coordorigin="493,11745" coordsize="2,256">
              <v:shape style="position:absolute;left:493;top:11745;width:2;height:256" coordorigin="493,11745" coordsize="0,256" path="m493,12001l493,11745e" filled="f" stroked="t" strokeweight=".469586pt" strokecolor="#2F2F2F">
                <v:path arrowok="t"/>
              </v:shape>
            </v:group>
            <v:group style="position:absolute;left:1179;top:11773;width:2;height:1628" coordorigin="1179,11773" coordsize="2,1628">
              <v:shape style="position:absolute;left:1179;top:11773;width:2;height:1628" coordorigin="1179,11773" coordsize="0,1628" path="m1179,13401l1179,11773e" filled="f" stroked="t" strokeweight=".234793pt" strokecolor="#000000">
                <v:path arrowok="t"/>
              </v:shape>
            </v:group>
            <v:group style="position:absolute;left:2508;top:11716;width:2;height:342" coordorigin="2508,11716" coordsize="2,342">
              <v:shape style="position:absolute;left:2508;top:11716;width:2;height:342" coordorigin="2508,11716" coordsize="0,342" path="m2508,12058l2508,11716e" filled="f" stroked="t" strokeweight=".939172pt" strokecolor="#5B5B5B">
                <v:path arrowok="t"/>
              </v:shape>
            </v:group>
            <v:group style="position:absolute;left:11538;top:11773;width:2;height:3109" coordorigin="11538,11773" coordsize="2,3109">
              <v:shape style="position:absolute;left:11538;top:11773;width:2;height:3109" coordorigin="11538,11773" coordsize="0,3109" path="m11538,14882l11538,11773e" filled="f" stroked="t" strokeweight=".234793pt" strokecolor="#000000">
                <v:path arrowok="t"/>
              </v:shape>
            </v:group>
            <v:group style="position:absolute;left:2505;top:11944;width:2;height:285" coordorigin="2505,11944" coordsize="2,285">
              <v:shape style="position:absolute;left:2505;top:11944;width:2;height:285" coordorigin="2505,11944" coordsize="0,285" path="m2505,12229l2505,11944e" filled="f" stroked="t" strokeweight=".704379pt" strokecolor="#484848">
                <v:path arrowok="t"/>
              </v:shape>
            </v:group>
            <v:group style="position:absolute;left:2508;top:12172;width:2;height:142" coordorigin="2508,12172" coordsize="2,142">
              <v:shape style="position:absolute;left:2508;top:12172;width:2;height:142" coordorigin="2508,12172" coordsize="0,142" path="m2508,12314l2508,12172e" filled="f" stroked="t" strokeweight=".469586pt" strokecolor="#2B2B2B">
                <v:path arrowok="t"/>
              </v:shape>
            </v:group>
            <v:group style="position:absolute;left:493;top:12257;width:2;height:190" coordorigin="493,12257" coordsize="2,190">
              <v:shape style="position:absolute;left:493;top:12257;width:2;height:190" coordorigin="493,12257" coordsize="0,190" path="m493,12447l493,12257e" filled="f" stroked="t" strokeweight=".469586pt" strokecolor="#3B3B3B">
                <v:path arrowok="t"/>
              </v:shape>
            </v:group>
            <v:group style="position:absolute;left:2510;top:12257;width:2;height:2027" coordorigin="2510,12257" coordsize="2,2027">
              <v:shape style="position:absolute;left:2510;top:12257;width:2;height:2027" coordorigin="2510,12257" coordsize="0,2027" path="m2510,14284l2510,12257e" filled="f" stroked="t" strokeweight=".704379pt" strokecolor="#4F4F4F">
                <v:path arrowok="t"/>
              </v:shape>
            </v:group>
            <v:group style="position:absolute;left:7457;top:12257;width:2;height:190" coordorigin="7457,12257" coordsize="2,190">
              <v:shape style="position:absolute;left:7457;top:12257;width:2;height:190" coordorigin="7457,12257" coordsize="0,190" path="m7457,12447l7457,12257e" filled="f" stroked="t" strokeweight=".469586pt" strokecolor="#3B3B3B">
                <v:path arrowok="t"/>
              </v:shape>
            </v:group>
            <v:group style="position:absolute;left:7459;top:12390;width:2;height:1329" coordorigin="7459,12390" coordsize="2,1329">
              <v:shape style="position:absolute;left:7459;top:12390;width:2;height:1329" coordorigin="7459,12390" coordsize="0,1329" path="m7459,13719l7459,12390e" filled="f" stroked="t" strokeweight=".704379pt" strokecolor="#4F4F4F">
                <v:path arrowok="t"/>
              </v:shape>
            </v:group>
            <v:group style="position:absolute;left:495;top:11398;width:2;height:4382" coordorigin="495,11398" coordsize="2,4382">
              <v:shape style="position:absolute;left:495;top:11398;width:2;height:4382" coordorigin="495,11398" coordsize="0,4382" path="m495,15780l495,11398e" filled="f" stroked="t" strokeweight=".469586pt" strokecolor="#545454">
                <v:path arrowok="t"/>
              </v:shape>
            </v:group>
            <v:group style="position:absolute;left:493;top:13413;width:451;height:2" coordorigin="493,13413" coordsize="451,2">
              <v:shape style="position:absolute;left:493;top:13413;width:451;height:2" coordorigin="493,13413" coordsize="451,0" path="m493,13413l944,13413e" filled="f" stroked="t" strokeweight=".469586pt" strokecolor="#3F3F3F">
                <v:path arrowok="t"/>
              </v:shape>
            </v:group>
            <v:group style="position:absolute;left:751;top:13413;width:1770;height:2" coordorigin="751,13413" coordsize="1770,2">
              <v:shape style="position:absolute;left:751;top:13413;width:1770;height:2" coordorigin="751,13413" coordsize="1770,0" path="m751,13413l2522,13413e" filled="f" stroked="t" strokeweight=".704379pt" strokecolor="#545454">
                <v:path arrowok="t"/>
              </v:shape>
            </v:group>
            <v:group style="position:absolute;left:1179;top:13387;width:2;height:123" coordorigin="1179,13387" coordsize="2,123">
              <v:shape style="position:absolute;left:1179;top:13387;width:2;height:123" coordorigin="1179,13387" coordsize="0,123" path="m1179,13511l1179,13387e" filled="f" stroked="t" strokeweight=".234793pt" strokecolor="#444444">
                <v:path arrowok="t"/>
              </v:shape>
            </v:group>
            <v:group style="position:absolute;left:1179;top:13511;width:2;height:2245" coordorigin="1179,13511" coordsize="2,2245">
              <v:shape style="position:absolute;left:1179;top:13511;width:2;height:2245" coordorigin="1179,13511" coordsize="0,2245" path="m1179,15756l1179,13511e" filled="f" stroked="t" strokeweight=".234793pt" strokecolor="#000000">
                <v:path arrowok="t"/>
              </v:shape>
            </v:group>
            <v:group style="position:absolute;left:7462;top:13662;width:2;height:233" coordorigin="7462,13662" coordsize="2,233">
              <v:shape style="position:absolute;left:7462;top:13662;width:2;height:233" coordorigin="7462,13662" coordsize="0,233" path="m7462,13895l7462,13662e" filled="f" stroked="t" strokeweight=".469586pt" strokecolor="#2F2F2F">
                <v:path arrowok="t"/>
              </v:shape>
            </v:group>
            <v:group style="position:absolute;left:498;top:13838;width:2;height:247" coordorigin="498,13838" coordsize="2,247">
              <v:shape style="position:absolute;left:498;top:13838;width:2;height:247" coordorigin="498,13838" coordsize="0,247" path="m498,14085l498,13838e" filled="f" stroked="t" strokeweight=".469586pt" strokecolor="#383838">
                <v:path arrowok="t"/>
              </v:shape>
            </v:group>
            <v:group style="position:absolute;left:7464;top:13838;width:2;height:446" coordorigin="7464,13838" coordsize="2,446">
              <v:shape style="position:absolute;left:7464;top:13838;width:2;height:446" coordorigin="7464,13838" coordsize="0,446" path="m7464,14284l7464,13838e" filled="f" stroked="t" strokeweight=".939172pt" strokecolor="#5B5B5B">
                <v:path arrowok="t"/>
              </v:shape>
            </v:group>
            <v:group style="position:absolute;left:1855;top:14227;width:2;height:157" coordorigin="1855,14227" coordsize="2,157">
              <v:shape style="position:absolute;left:1855;top:14227;width:2;height:157" coordorigin="1855,14227" coordsize="0,157" path="m1855,14384l1855,14227e" filled="f" stroked="t" strokeweight=".469586pt" strokecolor="#1C1C1C">
                <v:path arrowok="t"/>
              </v:shape>
            </v:group>
            <v:group style="position:absolute;left:2512;top:14227;width:2;height:157" coordorigin="2512,14227" coordsize="2,157">
              <v:shape style="position:absolute;left:2512;top:14227;width:2;height:157" coordorigin="2512,14227" coordsize="0,157" path="m2512,14384l2512,14227e" filled="f" stroked="t" strokeweight=".469586pt" strokecolor="#2B2B2B">
                <v:path arrowok="t"/>
              </v:shape>
            </v:group>
            <v:group style="position:absolute;left:7462;top:14227;width:2;height:157" coordorigin="7462,14227" coordsize="2,157">
              <v:shape style="position:absolute;left:7462;top:14227;width:2;height:157" coordorigin="7462,14227" coordsize="0,157" path="m7462,14384l7462,14227e" filled="f" stroked="t" strokeweight=".469586pt" strokecolor="#444444">
                <v:path arrowok="t"/>
              </v:shape>
            </v:group>
            <v:group style="position:absolute;left:7462;top:14327;width:2;height:180" coordorigin="7462,14327" coordsize="2,180">
              <v:shape style="position:absolute;left:7462;top:14327;width:2;height:180" coordorigin="7462,14327" coordsize="0,180" path="m7462,14507l7462,14327e" filled="f" stroked="t" strokeweight=".469586pt" strokecolor="#2B2B2B">
                <v:path arrowok="t"/>
              </v:shape>
            </v:group>
            <v:group style="position:absolute;left:498;top:14450;width:2;height:223" coordorigin="498,14450" coordsize="2,223">
              <v:shape style="position:absolute;left:498;top:14450;width:2;height:223" coordorigin="498,14450" coordsize="0,223" path="m498,14674l498,14450e" filled="f" stroked="t" strokeweight=".469586pt" strokecolor="#2B2B2B">
                <v:path arrowok="t"/>
              </v:shape>
            </v:group>
            <v:group style="position:absolute;left:7462;top:14450;width:2;height:1315" coordorigin="7462,14450" coordsize="2,1315">
              <v:shape style="position:absolute;left:7462;top:14450;width:2;height:1315" coordorigin="7462,14450" coordsize="0,1315" path="m7462,15765l7462,14450e" filled="f" stroked="t" strokeweight=".704379pt" strokecolor="#575757">
                <v:path arrowok="t"/>
              </v:shape>
            </v:group>
            <v:group style="position:absolute;left:2510;top:14327;width:2;height:1443" coordorigin="2510,14327" coordsize="2,1443">
              <v:shape style="position:absolute;left:2510;top:14327;width:2;height:1443" coordorigin="2510,14327" coordsize="0,1443" path="m2510,15770l2510,14327e" filled="f" stroked="t" strokeweight=".704379pt" strokecolor="#4B4B4B">
                <v:path arrowok="t"/>
              </v:shape>
            </v:group>
            <v:group style="position:absolute;left:493;top:15765;width:643;height:2" coordorigin="493,15765" coordsize="643,2">
              <v:shape style="position:absolute;left:493;top:15765;width:643;height:2" coordorigin="493,15765" coordsize="643,0" path="m493,15765l1136,15765e" filled="f" stroked="t" strokeweight=".704379pt" strokecolor="#777777">
                <v:path arrowok="t"/>
              </v:shape>
            </v:group>
            <v:group style="position:absolute;left:2860;top:15761;width:1968;height:2" coordorigin="2860,15761" coordsize="1968,2">
              <v:shape style="position:absolute;left:2860;top:15761;width:1968;height:2" coordorigin="2860,15761" coordsize="1968,0" path="m2860,15761l4827,15761e" filled="f" stroked="t" strokeweight=".704379pt" strokecolor="#606060">
                <v:path arrowok="t"/>
              </v:shape>
            </v:group>
            <v:group style="position:absolute;left:888;top:15758;width:10707;height:2" coordorigin="888,15758" coordsize="10707,2">
              <v:shape style="position:absolute;left:888;top:15758;width:10707;height:2" coordorigin="888,15758" coordsize="10707,0" path="m888,15758l11594,15758e" filled="f" stroked="t" strokeweight=".704379pt" strokecolor="#646464">
                <v:path arrowok="t"/>
              </v:shape>
            </v:group>
            <v:group style="position:absolute;left:9148;top:15751;width:193;height:2" coordorigin="9148,15751" coordsize="193,2">
              <v:shape style="position:absolute;left:9148;top:15751;width:193;height:2" coordorigin="9148,15751" coordsize="193,0" path="m9148,15751l9340,15751e" filled="f" stroked="t" strokeweight=".469586pt" strokecolor="#4B4B4B">
                <v:path arrowok="t"/>
              </v:shape>
            </v:group>
            <v:group style="position:absolute;left:11538;top:14882;width:2;height:873" coordorigin="11538,14882" coordsize="2,873">
              <v:shape style="position:absolute;left:11538;top:14882;width:2;height:873" coordorigin="11538,14882" coordsize="0,873" path="m11538,15756l11538,14882e" filled="f" stroked="t" strokeweight=".234793pt" strokecolor="#70707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47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3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9"/>
        </w:rPr>
        <w:t>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919393"/>
          <w:spacing w:val="3"/>
          <w:w w:val="47"/>
        </w:rPr>
        <w:t>•</w:t>
      </w:r>
      <w:r>
        <w:rPr>
          <w:rFonts w:ascii="Arial" w:hAnsi="Arial" w:cs="Arial" w:eastAsia="Arial"/>
          <w:sz w:val="8"/>
          <w:szCs w:val="8"/>
          <w:color w:val="727475"/>
          <w:spacing w:val="0"/>
          <w:w w:val="138"/>
        </w:rPr>
        <w:t>..,</w:t>
      </w:r>
      <w:r>
        <w:rPr>
          <w:rFonts w:ascii="Arial" w:hAnsi="Arial" w:cs="Arial" w:eastAsia="Arial"/>
          <w:sz w:val="8"/>
          <w:szCs w:val="8"/>
          <w:color w:val="727475"/>
          <w:spacing w:val="-1"/>
          <w:w w:val="138"/>
        </w:rPr>
        <w:t>.</w:t>
      </w:r>
      <w:r>
        <w:rPr>
          <w:rFonts w:ascii="Arial" w:hAnsi="Arial" w:cs="Arial" w:eastAsia="Arial"/>
          <w:sz w:val="8"/>
          <w:szCs w:val="8"/>
          <w:color w:val="919393"/>
          <w:spacing w:val="0"/>
          <w:w w:val="350"/>
        </w:rPr>
        <w:t>.</w:t>
      </w:r>
      <w:r>
        <w:rPr>
          <w:rFonts w:ascii="Arial" w:hAnsi="Arial" w:cs="Arial" w:eastAsia="Arial"/>
          <w:sz w:val="8"/>
          <w:szCs w:val="8"/>
          <w:color w:val="919393"/>
          <w:spacing w:val="11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A5A3A5"/>
          <w:spacing w:val="3"/>
          <w:w w:val="100"/>
        </w:rPr>
        <w:t>.</w:t>
      </w:r>
      <w:r>
        <w:rPr>
          <w:rFonts w:ascii="Arial" w:hAnsi="Arial" w:cs="Arial" w:eastAsia="Arial"/>
          <w:sz w:val="8"/>
          <w:szCs w:val="8"/>
          <w:color w:val="A5A3A5"/>
          <w:spacing w:val="0"/>
          <w:w w:val="100"/>
        </w:rPr>
        <w:t>.....</w:t>
      </w:r>
      <w:r>
        <w:rPr>
          <w:rFonts w:ascii="Arial" w:hAnsi="Arial" w:cs="Arial" w:eastAsia="Arial"/>
          <w:sz w:val="8"/>
          <w:szCs w:val="8"/>
          <w:color w:val="A5A3A5"/>
          <w:spacing w:val="0"/>
          <w:w w:val="100"/>
        </w:rPr>
        <w:t>       </w:t>
      </w:r>
      <w:r>
        <w:rPr>
          <w:rFonts w:ascii="Arial" w:hAnsi="Arial" w:cs="Arial" w:eastAsia="Arial"/>
          <w:sz w:val="8"/>
          <w:szCs w:val="8"/>
          <w:color w:val="A5A3A5"/>
          <w:spacing w:val="8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727475"/>
          <w:spacing w:val="3"/>
          <w:w w:val="166"/>
        </w:rPr>
        <w:t>•</w:t>
      </w:r>
      <w:r>
        <w:rPr>
          <w:rFonts w:ascii="Arial" w:hAnsi="Arial" w:cs="Arial" w:eastAsia="Arial"/>
          <w:sz w:val="8"/>
          <w:szCs w:val="8"/>
          <w:color w:val="A5A3A5"/>
          <w:spacing w:val="0"/>
          <w:w w:val="88"/>
        </w:rPr>
        <w:t>t:</w:t>
      </w:r>
      <w:r>
        <w:rPr>
          <w:rFonts w:ascii="Arial" w:hAnsi="Arial" w:cs="Arial" w:eastAsia="Arial"/>
          <w:sz w:val="8"/>
          <w:szCs w:val="8"/>
          <w:color w:val="A5A3A5"/>
          <w:spacing w:val="-7"/>
          <w:w w:val="88"/>
        </w:rPr>
        <w:t>.</w:t>
      </w:r>
      <w:r>
        <w:rPr>
          <w:rFonts w:ascii="Arial" w:hAnsi="Arial" w:cs="Arial" w:eastAsia="Arial"/>
          <w:sz w:val="8"/>
          <w:szCs w:val="8"/>
          <w:color w:val="727475"/>
          <w:spacing w:val="0"/>
          <w:w w:val="108"/>
        </w:rPr>
        <w:t>r</w:t>
      </w:r>
      <w:r>
        <w:rPr>
          <w:rFonts w:ascii="Arial" w:hAnsi="Arial" w:cs="Arial" w:eastAsia="Arial"/>
          <w:sz w:val="8"/>
          <w:szCs w:val="8"/>
          <w:color w:val="727475"/>
          <w:spacing w:val="0"/>
          <w:w w:val="107"/>
        </w:rPr>
        <w:t>Y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320"/>
          <w:cols w:num="2" w:equalWidth="0">
            <w:col w:w="5430" w:space="3306"/>
            <w:col w:w="250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798" w:right="4293" w:firstLine="-113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121.305634pt;margin-top:11.399214pt;width:.944013pt;height:52.600821pt;mso-position-horizontal-relative:page;mso-position-vertical-relative:paragraph;z-index:-16310" coordorigin="2426,228" coordsize="19,1052">
            <v:group style="position:absolute;left:2436;top:233;width:2;height:233" coordorigin="2436,233" coordsize="2,233">
              <v:shape style="position:absolute;left:2436;top:233;width:2;height:233" coordorigin="2436,233" coordsize="0,233" path="m2436,466l2436,233e" filled="f" stroked="t" strokeweight=".472006pt" strokecolor="#1F1F1F">
                <v:path arrowok="t"/>
              </v:shape>
            </v:group>
            <v:group style="position:absolute;left:2436;top:409;width:2;height:467" coordorigin="2436,409" coordsize="2,467">
              <v:shape style="position:absolute;left:2436;top:409;width:2;height:467" coordorigin="2436,409" coordsize="0,467" path="m2436,875l2436,409e" filled="f" stroked="t" strokeweight=".944013pt" strokecolor="#444444">
                <v:path arrowok="t"/>
              </v:shape>
            </v:group>
            <v:group style="position:absolute;left:2436;top:418;width:2;height:857" coordorigin="2436,418" coordsize="2,857">
              <v:shape style="position:absolute;left:2436;top:418;width:2;height:857" coordorigin="2436,418" coordsize="0,857" path="m2436,1275l2436,418e" filled="f" stroked="t" strokeweight=".472006pt" strokecolor="#3B3B3B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.056782pt;margin-top:-14.593616pt;width:21.190501pt;height:45pt;mso-position-horizontal-relative:page;mso-position-vertical-relative:paragraph;z-index:-16302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Arial" w:hAnsi="Arial" w:cs="Arial" w:eastAsia="Arial"/>
                      <w:sz w:val="90"/>
                      <w:szCs w:val="90"/>
                    </w:rPr>
                  </w:pPr>
                  <w:rPr/>
                  <w:r>
                    <w:rPr>
                      <w:rFonts w:ascii="Arial" w:hAnsi="Arial" w:cs="Arial" w:eastAsia="Arial"/>
                      <w:sz w:val="90"/>
                      <w:szCs w:val="90"/>
                      <w:color w:val="282828"/>
                      <w:spacing w:val="0"/>
                      <w:w w:val="169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1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4"/>
          <w:w w:val="114"/>
        </w:rPr>
        <w:t>G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296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76" w:lineRule="exact"/>
        <w:ind w:left="881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B3B3B"/>
          <w:spacing w:val="0"/>
          <w:w w:val="113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74" w:lineRule="exact"/>
        <w:ind w:left="612" w:right="-20"/>
        <w:jc w:val="left"/>
        <w:tabs>
          <w:tab w:pos="3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282828"/>
          <w:spacing w:val="-22"/>
          <w:w w:val="10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8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left="659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82828"/>
          <w:spacing w:val="0"/>
          <w:w w:val="113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282828"/>
          <w:spacing w:val="-36"/>
          <w:w w:val="113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4.805717" w:type="dxa"/>
      </w:tblPr>
      <w:tblGrid/>
      <w:tr>
        <w:trPr>
          <w:trHeight w:val="240" w:hRule="exact"/>
        </w:trPr>
        <w:tc>
          <w:tcPr>
            <w:tcW w:w="1200" w:type="dxa"/>
            <w:tcBorders>
              <w:top w:val="single" w:sz="5.66408" w:space="0" w:color="545454"/>
              <w:bottom w:val="single" w:sz="5.66408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18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3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41" w:type="dxa"/>
            <w:tcBorders>
              <w:top w:val="nil" w:sz="6" w:space="0" w:color="auto"/>
              <w:bottom w:val="single" w:sz="5.66408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20" w:after="0" w:line="213" w:lineRule="exact"/>
              <w:ind w:left="20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4"/>
                <w:position w:val="-1"/>
              </w:rPr>
              <w:t>15.05.2017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447" w:type="dxa"/>
            <w:tcBorders>
              <w:top w:val="single" w:sz="5.66408" w:space="0" w:color="4F4F4F"/>
              <w:bottom w:val="single" w:sz="5.66408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13" w:lineRule="exact"/>
              <w:ind w:left="33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0"/>
                <w:w w:val="97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9"/>
                <w:w w:val="97"/>
                <w:position w:val="-1"/>
              </w:rPr>
              <w:t>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97"/>
                <w:position w:val="-1"/>
              </w:rPr>
              <w:t>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8"/>
                <w:w w:val="97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3"/>
                <w:position w:val="-1"/>
              </w:rPr>
              <w:t>12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019" w:type="dxa"/>
            <w:tcBorders>
              <w:top w:val="single" w:sz="5.66408" w:space="0" w:color="4F4F4F"/>
              <w:bottom w:val="single" w:sz="5.66408" w:space="0" w:color="4F4F4F"/>
              <w:left w:val="nil" w:sz="6" w:space="0" w:color="auto"/>
              <w:right w:val="single" w:sz="5.66408" w:space="0" w:color="646464"/>
            </w:tcBorders>
          </w:tcPr>
          <w:p>
            <w:pPr>
              <w:spacing w:before="13" w:after="0" w:line="213" w:lineRule="exact"/>
              <w:ind w:left="252" w:right="-20"/>
              <w:jc w:val="left"/>
              <w:tabs>
                <w:tab w:pos="22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w w:val="95"/>
              </w:rPr>
              <w:t>!Bildiri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-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16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8"/>
                <w:w w:val="11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13:05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3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  <w:position w:val="-1"/>
              </w:rPr>
              <w:t>tfel: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2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293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  <w:position w:val="-1"/>
              </w:rPr>
              <w:t>88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4"/>
                <w:position w:val="-1"/>
              </w:rPr>
              <w:t>00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38" w:hRule="exact"/>
        </w:trPr>
        <w:tc>
          <w:tcPr>
            <w:tcW w:w="1200" w:type="dxa"/>
            <w:tcBorders>
              <w:top w:val="single" w:sz="5.66408" w:space="0" w:color="4F4F4F"/>
              <w:bottom w:val="single" w:sz="5.6640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8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2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41" w:type="dxa"/>
            <w:tcBorders>
              <w:top w:val="single" w:sz="5.66408" w:space="0" w:color="4F4F4F"/>
              <w:bottom w:val="single" w:sz="5.6640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0" w:after="0" w:line="213" w:lineRule="exact"/>
              <w:ind w:left="20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2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8"/>
                <w:w w:val="12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20"/>
                <w:position w:val="-1"/>
              </w:rPr>
              <w:t>15.05.2017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447" w:type="dxa"/>
            <w:tcBorders>
              <w:top w:val="single" w:sz="5.66408" w:space="0" w:color="4F4F4F"/>
              <w:bottom w:val="single" w:sz="5.6640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0" w:after="0" w:line="213" w:lineRule="exact"/>
              <w:ind w:left="330" w:right="-20"/>
              <w:jc w:val="left"/>
              <w:tabs>
                <w:tab w:pos="16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IKayıtNo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1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21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14"/>
                <w:w w:val="121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21"/>
                <w:position w:val="-1"/>
              </w:rPr>
              <w:t>3120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019" w:type="dxa"/>
            <w:tcBorders>
              <w:top w:val="single" w:sz="5.66408" w:space="0" w:color="4F4F4F"/>
              <w:bottom w:val="single" w:sz="5.66408" w:space="0" w:color="575757"/>
              <w:left w:val="nil" w:sz="6" w:space="0" w:color="auto"/>
              <w:right w:val="single" w:sz="5.66408" w:space="0" w:color="646464"/>
            </w:tcBorders>
          </w:tcPr>
          <w:p>
            <w:pPr>
              <w:spacing w:before="10" w:after="0" w:line="213" w:lineRule="exact"/>
              <w:ind w:left="25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Alan: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2"/>
                <w:position w:val="-1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</w:tbl>
    <w:p>
      <w:pPr>
        <w:spacing w:before="0" w:after="0" w:line="216" w:lineRule="exact"/>
        <w:ind w:left="1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Ataşehi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Yasar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Evleri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Karşısı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Ci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78"/>
          <w:i/>
        </w:rPr>
        <w:t>1</w:t>
      </w:r>
      <w:r>
        <w:rPr>
          <w:rFonts w:ascii="Arial" w:hAnsi="Arial" w:cs="Arial" w:eastAsia="Arial"/>
          <w:sz w:val="20"/>
          <w:szCs w:val="20"/>
          <w:color w:val="3B3B3B"/>
          <w:spacing w:val="17"/>
          <w:w w:val="78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İzm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1" w:lineRule="exact"/>
        <w:ind w:left="154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Dogru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Ataşehi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Yaşaı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Evleri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Karşısı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Sürüc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Pisti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Alanı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Çiğli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82"/>
          <w:i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8"/>
          <w:w w:val="82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96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6"/>
        </w:rPr>
        <w:t>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50" w:right="-20"/>
        <w:jc w:val="left"/>
        <w:tabs>
          <w:tab w:pos="1500" w:val="left"/>
          <w:tab w:pos="4020" w:val="left"/>
          <w:tab w:pos="7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6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9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Yangmı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angm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58" w:lineRule="exact"/>
        <w:ind w:left="150" w:right="-20"/>
        <w:jc w:val="left"/>
        <w:tabs>
          <w:tab w:pos="364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fs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5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5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1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3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" w:lineRule="atLeast"/>
        <w:ind w:left="36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600" w:bottom="280" w:left="280" w:right="200"/>
        </w:sectPr>
      </w:pPr>
      <w:rPr/>
    </w:p>
    <w:p>
      <w:pPr>
        <w:spacing w:before="14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Diller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455" w:lineRule="exact"/>
        <w:ind w:right="-103"/>
        <w:jc w:val="left"/>
        <w:tabs>
          <w:tab w:pos="580" w:val="left"/>
          <w:tab w:pos="1100" w:val="left"/>
        </w:tabs>
        <w:rPr>
          <w:rFonts w:ascii="Arial" w:hAnsi="Arial" w:cs="Arial" w:eastAsia="Arial"/>
          <w:sz w:val="42"/>
          <w:szCs w:val="42"/>
        </w:rPr>
      </w:pPr>
      <w:rPr/>
      <w:r>
        <w:rPr>
          <w:rFonts w:ascii="Arial" w:hAnsi="Arial" w:cs="Arial" w:eastAsia="Arial"/>
          <w:sz w:val="42"/>
          <w:szCs w:val="42"/>
          <w:color w:val="282828"/>
          <w:spacing w:val="0"/>
          <w:w w:val="50"/>
          <w:position w:val="-3"/>
        </w:rPr>
        <w:t>ı</w:t>
      </w:r>
      <w:r>
        <w:rPr>
          <w:rFonts w:ascii="Arial" w:hAnsi="Arial" w:cs="Arial" w:eastAsia="Arial"/>
          <w:sz w:val="42"/>
          <w:szCs w:val="42"/>
          <w:color w:val="282828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2"/>
          <w:szCs w:val="42"/>
          <w:color w:val="282828"/>
          <w:spacing w:val="0"/>
          <w:w w:val="100"/>
          <w:position w:val="-3"/>
        </w:rPr>
      </w:r>
      <w:r>
        <w:rPr>
          <w:rFonts w:ascii="Arial" w:hAnsi="Arial" w:cs="Arial" w:eastAsia="Arial"/>
          <w:sz w:val="42"/>
          <w:szCs w:val="42"/>
          <w:color w:val="3B3B3B"/>
          <w:spacing w:val="0"/>
          <w:w w:val="50"/>
          <w:position w:val="-3"/>
        </w:rPr>
        <w:t>ı</w:t>
      </w:r>
      <w:r>
        <w:rPr>
          <w:rFonts w:ascii="Arial" w:hAnsi="Arial" w:cs="Arial" w:eastAsia="Arial"/>
          <w:sz w:val="42"/>
          <w:szCs w:val="42"/>
          <w:color w:val="3B3B3B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2"/>
          <w:szCs w:val="42"/>
          <w:color w:val="3B3B3B"/>
          <w:spacing w:val="0"/>
          <w:w w:val="100"/>
          <w:position w:val="-3"/>
        </w:rPr>
      </w:r>
      <w:r>
        <w:rPr>
          <w:rFonts w:ascii="Arial" w:hAnsi="Arial" w:cs="Arial" w:eastAsia="Arial"/>
          <w:sz w:val="42"/>
          <w:szCs w:val="42"/>
          <w:color w:val="6E6E70"/>
          <w:spacing w:val="0"/>
          <w:w w:val="50"/>
          <w:position w:val="-3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385" w:lineRule="exact"/>
        <w:ind w:right="-20"/>
        <w:jc w:val="left"/>
        <w:tabs>
          <w:tab w:pos="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56"/>
          <w:szCs w:val="56"/>
          <w:color w:val="282828"/>
          <w:spacing w:val="0"/>
          <w:w w:val="56"/>
          <w:position w:val="4"/>
        </w:rPr>
        <w:t>ı</w:t>
      </w:r>
      <w:r>
        <w:rPr>
          <w:rFonts w:ascii="Arial" w:hAnsi="Arial" w:cs="Arial" w:eastAsia="Arial"/>
          <w:sz w:val="56"/>
          <w:szCs w:val="56"/>
          <w:color w:val="282828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56"/>
          <w:szCs w:val="56"/>
          <w:color w:val="282828"/>
          <w:spacing w:val="0"/>
          <w:w w:val="100"/>
          <w:position w:val="4"/>
        </w:rPr>
      </w:r>
      <w:r>
        <w:rPr>
          <w:rFonts w:ascii="Arial" w:hAnsi="Arial" w:cs="Arial" w:eastAsia="Arial"/>
          <w:sz w:val="26"/>
          <w:szCs w:val="26"/>
          <w:color w:val="4F4F4F"/>
          <w:spacing w:val="0"/>
          <w:w w:val="82"/>
          <w:position w:val="0"/>
        </w:rPr>
        <w:t>ır</w:t>
      </w:r>
      <w:r>
        <w:rPr>
          <w:rFonts w:ascii="Arial" w:hAnsi="Arial" w:cs="Arial" w:eastAsia="Arial"/>
          <w:sz w:val="26"/>
          <w:szCs w:val="26"/>
          <w:color w:val="4F4F4F"/>
          <w:spacing w:val="-5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0"/>
        </w:rPr>
        <w:t>13:35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00"/>
          <w:cols w:num="3" w:equalWidth="0">
            <w:col w:w="4104" w:space="369"/>
            <w:col w:w="1164" w:space="403"/>
            <w:col w:w="5400"/>
          </w:cols>
        </w:sectPr>
      </w:pPr>
      <w:rPr/>
    </w:p>
    <w:p>
      <w:pPr>
        <w:spacing w:before="0" w:after="0" w:line="204" w:lineRule="exact"/>
        <w:ind w:left="159" w:right="-20"/>
        <w:jc w:val="left"/>
        <w:tabs>
          <w:tab w:pos="2220" w:val="left"/>
          <w:tab w:pos="5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9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0"/>
          <w:w w:val="11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0"/>
          <w:position w:val="1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3" w:after="0" w:line="240" w:lineRule="auto"/>
        <w:ind w:left="22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31"/>
        </w:rPr>
        <w:t>ıniri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6"/>
          <w:w w:val="13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Mahmut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YAVUZ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28" w:lineRule="exact"/>
        <w:ind w:left="145" w:right="2289" w:firstLine="2112"/>
        <w:jc w:val="left"/>
        <w:tabs>
          <w:tab w:pos="2240" w:val="left"/>
          <w:tab w:pos="4700" w:val="left"/>
          <w:tab w:pos="7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93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5"/>
          <w:w w:val="1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93"/>
        </w:rPr>
        <w:t>Çıkı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102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5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06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13:08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95"/>
          <w:position w:val="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2"/>
          <w:w w:val="1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  <w:position w:val="0"/>
        </w:rPr>
        <w:t>2410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159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4696" w:right="450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4684" w:right="412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niyet-Jandarma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55" w:lineRule="auto"/>
        <w:ind w:left="154" w:right="2497" w:firstLine="2030"/>
        <w:jc w:val="left"/>
        <w:tabs>
          <w:tab w:pos="4700" w:val="left"/>
          <w:tab w:pos="7160" w:val="left"/>
          <w:tab w:pos="7560" w:val="left"/>
          <w:tab w:pos="7600" w:val="left"/>
          <w:tab w:pos="7920" w:val="left"/>
          <w:tab w:pos="8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56.902161pt;margin-top:11.866366pt;width:19.824266pt;height:.1pt;mso-position-horizontal-relative:page;mso-position-vertical-relative:paragraph;z-index:-16309" coordorigin="9138,237" coordsize="396,2">
            <v:shape style="position:absolute;left:9138;top:237;width:396;height:2" coordorigin="9138,237" coordsize="396,0" path="m9138,237l9535,237e" filled="f" stroked="t" strokeweight=".236003pt" strokecolor="#4F4F4F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w w:val="95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9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10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4"/>
          <w:w w:val="11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  <w:u w:val="single" w:color="5757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575757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  <w:u w:val="single" w:color="5757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6B6B6B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6B6B6B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6B6B6B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60606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60606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60606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34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3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4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3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217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111"/>
        </w:rPr>
        <w:t>Döntl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1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17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08" w:lineRule="exact"/>
        <w:ind w:left="218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4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3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6" w:lineRule="exact"/>
        <w:ind w:left="145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7"/>
          <w:szCs w:val="27"/>
          <w:color w:val="3B3B3B"/>
          <w:spacing w:val="0"/>
          <w:w w:val="50"/>
          <w:position w:val="1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3B3B3B"/>
          <w:spacing w:val="9"/>
          <w:w w:val="5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1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3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2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left="1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4680" w:right="389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SöndUrınede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8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187" w:lineRule="exact"/>
        <w:ind w:left="199" w:right="-20"/>
        <w:jc w:val="left"/>
        <w:tabs>
          <w:tab w:pos="2240" w:val="left"/>
          <w:tab w:pos="4700" w:val="left"/>
          <w:tab w:pos="6620" w:val="left"/>
          <w:tab w:pos="8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3"/>
          <w:position w:val="-3"/>
        </w:rPr>
        <w:t>öndürıne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5"/>
          <w:w w:val="11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ın3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8"/>
          <w:position w:val="-3"/>
        </w:rPr>
        <w:t>IKöpOk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88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3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94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6"/>
          <w:position w:val="-3"/>
        </w:rPr>
        <w:t>.K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7"/>
          <w:w w:val="106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5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8" w:lineRule="exact"/>
        <w:ind w:left="6621" w:right="-20"/>
        <w:jc w:val="left"/>
        <w:tabs>
          <w:tab w:pos="81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3B3B3B"/>
          <w:spacing w:val="0"/>
          <w:w w:val="55"/>
        </w:rPr>
        <w:t>ı</w:t>
      </w:r>
      <w:r>
        <w:rPr>
          <w:rFonts w:ascii="Arial" w:hAnsi="Arial" w:cs="Arial" w:eastAsia="Arial"/>
          <w:sz w:val="38"/>
          <w:szCs w:val="38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3B3B3B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282828"/>
          <w:spacing w:val="0"/>
          <w:w w:val="55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00"/>
        </w:sectPr>
      </w:pPr>
      <w:rPr/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0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9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"/>
          <w:w w:val="10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9"/>
        </w:rPr>
        <w:t>dür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9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3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9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8" w:lineRule="exact"/>
        <w:ind w:left="1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sürüc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eğitim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pisti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biçilmemi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-2"/>
        </w:rPr>
        <w:t>atıarda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00"/>
          <w:cols w:num="2" w:equalWidth="0">
            <w:col w:w="1871" w:space="351"/>
            <w:col w:w="9218"/>
          </w:cols>
        </w:sectPr>
      </w:pPr>
      <w:rPr/>
    </w:p>
    <w:p>
      <w:pPr>
        <w:spacing w:before="0" w:after="0" w:line="276" w:lineRule="exact"/>
        <w:ind w:left="145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3B3B3B"/>
          <w:w w:val="50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3B3B3B"/>
          <w:spacing w:val="13"/>
          <w:w w:val="5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edeni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da;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şilr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1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65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8"/>
          <w:position w:val="1"/>
        </w:rPr>
        <w:t>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218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tutuşması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45" w:right="-20"/>
        <w:jc w:val="left"/>
        <w:tabs>
          <w:tab w:pos="2180" w:val="left"/>
          <w:tab w:pos="67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fugortalı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IBede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92"/>
        </w:rPr>
        <w:t>l</w:t>
      </w:r>
      <w:r>
        <w:rPr>
          <w:rFonts w:ascii="Arial" w:hAnsi="Arial" w:cs="Arial" w:eastAsia="Arial"/>
          <w:sz w:val="19"/>
          <w:szCs w:val="19"/>
          <w:color w:val="282828"/>
          <w:spacing w:val="-14"/>
          <w:w w:val="169"/>
        </w:rPr>
        <w:t>i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123"/>
        </w:rPr>
        <w:t>: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176" w:lineRule="exact"/>
        <w:ind w:left="2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93"/>
          <w:position w:val="-4"/>
        </w:rPr>
        <w:t>ac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8"/>
          <w:w w:val="19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6" w:lineRule="exact"/>
        <w:ind w:left="145" w:right="-20"/>
        <w:jc w:val="left"/>
        <w:tabs>
          <w:tab w:pos="13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F4F4F"/>
          <w:spacing w:val="0"/>
          <w:w w:val="235"/>
          <w:position w:val="-3"/>
        </w:rPr>
        <w:t>r-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123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168" w:right="-20"/>
        <w:jc w:val="left"/>
        <w:tabs>
          <w:tab w:pos="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1"/>
        </w:rPr>
        <w:t>y,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1"/>
        </w:rPr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28"/>
          <w:position w:val="1"/>
        </w:rPr>
        <w:t>rl</w:t>
      </w:r>
      <w:r>
        <w:rPr>
          <w:rFonts w:ascii="Arial" w:hAnsi="Arial" w:cs="Arial" w:eastAsia="Arial"/>
          <w:sz w:val="14"/>
          <w:szCs w:val="14"/>
          <w:color w:val="3B3B3B"/>
          <w:spacing w:val="-8"/>
          <w:w w:val="12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20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2"/>
        </w:rPr>
        <w:t>eslim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"/>
          <w:w w:val="8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64" w:right="-20"/>
        <w:jc w:val="left"/>
        <w:tabs>
          <w:tab w:pos="2180" w:val="left"/>
          <w:tab w:pos="6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Dönüşti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15.05.2017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7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9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7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:13:55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24" w:lineRule="exact"/>
        <w:ind w:left="253" w:right="-20"/>
        <w:jc w:val="left"/>
        <w:tabs>
          <w:tab w:pos="1060" w:val="left"/>
          <w:tab w:pos="1540" w:val="left"/>
          <w:tab w:pos="8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Çiğli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3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7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ltfaiyeci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3" w:after="0" w:line="262" w:lineRule="exact"/>
        <w:ind w:right="-20"/>
        <w:jc w:val="left"/>
        <w:tabs>
          <w:tab w:pos="2520" w:val="left"/>
          <w:tab w:pos="3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93"/>
          <w:position w:val="-2"/>
        </w:rPr>
        <w:t>Gitmişse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7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93"/>
          <w:position w:val="-2"/>
        </w:rPr>
        <w:t>Üs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93"/>
          <w:position w:val="-2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3"/>
          <w:w w:val="96"/>
          <w:position w:val="-2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464D80"/>
          <w:spacing w:val="0"/>
          <w:w w:val="600"/>
          <w:position w:val="-2"/>
        </w:rPr>
        <w:t>#</w:t>
      </w:r>
      <w:r>
        <w:rPr>
          <w:rFonts w:ascii="Times New Roman" w:hAnsi="Times New Roman" w:cs="Times New Roman" w:eastAsia="Times New Roman"/>
          <w:sz w:val="21"/>
          <w:szCs w:val="21"/>
          <w:color w:val="464D80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64D80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right="462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7.100403pt;margin-top:8.396901pt;width:8.83116pt;height:26pt;mso-position-horizontal-relative:page;mso-position-vertical-relative:paragraph;z-index:-16301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9795BA"/>
                      <w:spacing w:val="0"/>
                      <w:w w:val="51"/>
                      <w:position w:val="-1"/>
                    </w:rPr>
                    <w:t>--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95" w:lineRule="exact"/>
        <w:ind w:left="569" w:right="2781"/>
        <w:jc w:val="center"/>
        <w:rPr>
          <w:rFonts w:ascii="Arial" w:hAnsi="Arial" w:cs="Arial" w:eastAsia="Arial"/>
          <w:sz w:val="26"/>
          <w:szCs w:val="26"/>
        </w:rPr>
      </w:pPr>
      <w:rPr/>
      <w:r>
        <w:rPr/>
        <w:pict>
          <v:group style="position:absolute;margin-left:144.787949pt;margin-top:9.614675pt;width:68.558923pt;height:3.439284pt;mso-position-horizontal-relative:page;mso-position-vertical-relative:paragraph;z-index:-16308" coordorigin="2896,192" coordsize="1371,69">
            <v:group style="position:absolute;left:2903;top:206;width:1020;height:2" coordorigin="2903,206" coordsize="1020,2">
              <v:shape style="position:absolute;left:2903;top:206;width:1020;height:2" coordorigin="2903,206" coordsize="1020,0" path="m2903,206l3922,206e" filled="f" stroked="t" strokeweight=".70801pt" strokecolor="#4F57AC">
                <v:path arrowok="t"/>
              </v:shape>
            </v:group>
            <v:group style="position:absolute;left:3894;top:247;width:142;height:2" coordorigin="3894,247" coordsize="142,2">
              <v:shape style="position:absolute;left:3894;top:247;width:142;height:2" coordorigin="3894,247" coordsize="142,0" path="m3894,247l4036,247e" filled="f" stroked="t" strokeweight="1.416019pt" strokecolor="#4854AF">
                <v:path arrowok="t"/>
              </v:shape>
            </v:group>
            <v:group style="position:absolute;left:3979;top:206;width:274;height:2" coordorigin="3979,206" coordsize="274,2">
              <v:shape style="position:absolute;left:3979;top:206;width:274;height:2" coordorigin="3979,206" coordsize="274,0" path="m3979,206l4253,206e" filled="f" stroked="t" strokeweight="1.416019pt" strokecolor="#5B67AF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96.118637pt;margin-top:1.277502pt;width:18.880254pt;height:.1pt;mso-position-horizontal-relative:page;mso-position-vertical-relative:paragraph;z-index:-16307" coordorigin="3922,26" coordsize="378,2">
            <v:shape style="position:absolute;left:3922;top:26;width:378;height:2" coordorigin="3922,26" coordsize="378,0" path="m3922,26l4300,26e" filled="f" stroked="t" strokeweight=".70801pt" strokecolor="#5B5BA8">
              <v:path arrowok="t"/>
            </v:shape>
          </v:group>
          <w10:wrap type="none"/>
        </w:pict>
      </w:r>
      <w:r>
        <w:rPr/>
        <w:pict>
          <v:group style="position:absolute;margin-left:304.326111pt;margin-top:10.204682pt;width:35.164473pt;height:.236003pt;mso-position-horizontal-relative:page;mso-position-vertical-relative:paragraph;z-index:-16306" coordorigin="6087,204" coordsize="703,5">
            <v:group style="position:absolute;left:6089;top:206;width:179;height:2" coordorigin="6089,206" coordsize="179,2">
              <v:shape style="position:absolute;left:6089;top:206;width:179;height:2" coordorigin="6089,206" coordsize="179,0" path="m6089,206l6268,206e" filled="f" stroked="t" strokeweight=".236003pt" strokecolor="#000000">
                <v:path arrowok="t"/>
              </v:shape>
            </v:group>
            <v:group style="position:absolute;left:6268;top:206;width:519;height:2" coordorigin="6268,206" coordsize="519,2">
              <v:shape style="position:absolute;left:6268;top:206;width:519;height:2" coordorigin="6268,206" coordsize="519,0" path="m6268,206l6787,206e" filled="f" stroked="t" strokeweight=".236003pt" strokecolor="#7080A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6"/>
          <w:szCs w:val="26"/>
          <w:color w:val="3B4295"/>
          <w:spacing w:val="0"/>
          <w:w w:val="82"/>
          <w:i/>
        </w:rPr>
        <w:t>/?--':?7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40" w:lineRule="exact"/>
        <w:ind w:left="189" w:right="2247"/>
        <w:jc w:val="center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370D4"/>
          <w:spacing w:val="0"/>
          <w:w w:val="126"/>
          <w:b/>
          <w:bCs/>
        </w:rPr>
        <w:t>M</w:t>
      </w:r>
      <w:r>
        <w:rPr>
          <w:rFonts w:ascii="Arial" w:hAnsi="Arial" w:cs="Arial" w:eastAsia="Arial"/>
          <w:sz w:val="23"/>
          <w:szCs w:val="23"/>
          <w:color w:val="3370D4"/>
          <w:spacing w:val="-1"/>
          <w:w w:val="126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3370D4"/>
          <w:spacing w:val="0"/>
          <w:w w:val="126"/>
          <w:b/>
          <w:bCs/>
        </w:rPr>
        <w:t>ar</w:t>
      </w:r>
      <w:r>
        <w:rPr>
          <w:rFonts w:ascii="Arial" w:hAnsi="Arial" w:cs="Arial" w:eastAsia="Arial"/>
          <w:sz w:val="23"/>
          <w:szCs w:val="23"/>
          <w:color w:val="3370D4"/>
          <w:spacing w:val="-17"/>
          <w:w w:val="126"/>
          <w:b/>
          <w:bCs/>
        </w:rPr>
        <w:t>r</w:t>
      </w:r>
      <w:r>
        <w:rPr>
          <w:rFonts w:ascii="Arial" w:hAnsi="Arial" w:cs="Arial" w:eastAsia="Arial"/>
          <w:sz w:val="23"/>
          <w:szCs w:val="23"/>
          <w:color w:val="3370D4"/>
          <w:spacing w:val="0"/>
          <w:w w:val="92"/>
          <w:b/>
          <w:bCs/>
        </w:rPr>
        <w:t>NALBAY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193" w:lineRule="exact"/>
        <w:ind w:left="430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F79EF"/>
          <w:spacing w:val="0"/>
          <w:w w:val="100"/>
        </w:rPr>
        <w:t>Itfaiy</w:t>
      </w:r>
      <w:r>
        <w:rPr>
          <w:rFonts w:ascii="Arial" w:hAnsi="Arial" w:cs="Arial" w:eastAsia="Arial"/>
          <w:sz w:val="19"/>
          <w:szCs w:val="19"/>
          <w:color w:val="2F79EF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79EF"/>
          <w:spacing w:val="-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79EF"/>
          <w:spacing w:val="0"/>
          <w:w w:val="100"/>
        </w:rPr>
        <w:t>Kuze</w:t>
      </w:r>
      <w:r>
        <w:rPr>
          <w:rFonts w:ascii="Arial" w:hAnsi="Arial" w:cs="Arial" w:eastAsia="Arial"/>
          <w:sz w:val="19"/>
          <w:szCs w:val="19"/>
          <w:color w:val="2F79EF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color w:val="2F79EF"/>
          <w:spacing w:val="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79EF"/>
          <w:spacing w:val="0"/>
          <w:w w:val="100"/>
        </w:rPr>
        <w:t>Bölge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4" w:lineRule="atLeast"/>
        <w:ind w:left="873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19"/>
          <w:szCs w:val="19"/>
          <w:color w:val="2F79EF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79EF"/>
          <w:spacing w:val="-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79EF"/>
          <w:spacing w:val="0"/>
          <w:w w:val="100"/>
        </w:rPr>
        <w:t>Grupla</w:t>
      </w:r>
      <w:r>
        <w:rPr>
          <w:rFonts w:ascii="Arial" w:hAnsi="Arial" w:cs="Arial" w:eastAsia="Arial"/>
          <w:sz w:val="19"/>
          <w:szCs w:val="19"/>
          <w:color w:val="2F79EF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79EF"/>
          <w:spacing w:val="-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F79EF"/>
          <w:spacing w:val="0"/>
          <w:w w:val="100"/>
        </w:rPr>
        <w:t>Amiri</w:t>
      </w:r>
      <w:r>
        <w:rPr>
          <w:rFonts w:ascii="Arial" w:hAnsi="Arial" w:cs="Arial" w:eastAsia="Arial"/>
          <w:sz w:val="18"/>
          <w:szCs w:val="18"/>
          <w:color w:val="2F79EF"/>
          <w:spacing w:val="0"/>
          <w:w w:val="100"/>
        </w:rPr>
        <w:t>  </w:t>
      </w:r>
      <w:r>
        <w:rPr>
          <w:rFonts w:ascii="Arial" w:hAnsi="Arial" w:cs="Arial" w:eastAsia="Arial"/>
          <w:sz w:val="18"/>
          <w:szCs w:val="18"/>
          <w:color w:val="2F79EF"/>
          <w:spacing w:val="4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8C8E91"/>
          <w:spacing w:val="0"/>
          <w:w w:val="68"/>
          <w:i/>
          <w:position w:val="-9"/>
        </w:rPr>
        <w:t>.tt.</w:t>
      </w:r>
      <w:r>
        <w:rPr>
          <w:rFonts w:ascii="Arial" w:hAnsi="Arial" w:cs="Arial" w:eastAsia="Arial"/>
          <w:sz w:val="21"/>
          <w:szCs w:val="21"/>
          <w:color w:val="8C8E91"/>
          <w:spacing w:val="-14"/>
          <w:w w:val="68"/>
          <w:i/>
          <w:position w:val="-9"/>
        </w:rPr>
        <w:t>'</w:t>
      </w:r>
      <w:r>
        <w:rPr>
          <w:rFonts w:ascii="Arial" w:hAnsi="Arial" w:cs="Arial" w:eastAsia="Arial"/>
          <w:sz w:val="21"/>
          <w:szCs w:val="21"/>
          <w:color w:val="B6B6B8"/>
          <w:spacing w:val="0"/>
          <w:w w:val="118"/>
          <w:i/>
          <w:position w:val="-9"/>
        </w:rPr>
        <w:t>'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132" w:lineRule="exact"/>
        <w:ind w:right="-20"/>
        <w:jc w:val="left"/>
        <w:tabs>
          <w:tab w:pos="9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141"/>
          <w:szCs w:val="141"/>
          <w:color w:val="A3A5A5"/>
          <w:spacing w:val="92"/>
          <w:w w:val="19"/>
          <w:position w:val="-38"/>
        </w:rPr>
        <w:t>.</w:t>
      </w:r>
      <w:r>
        <w:rPr>
          <w:rFonts w:ascii="Arial" w:hAnsi="Arial" w:cs="Arial" w:eastAsia="Arial"/>
          <w:sz w:val="141"/>
          <w:szCs w:val="141"/>
          <w:color w:val="3B3B3B"/>
          <w:spacing w:val="0"/>
          <w:w w:val="15"/>
          <w:position w:val="-38"/>
        </w:rPr>
        <w:t>ltfai</w:t>
      </w:r>
      <w:r>
        <w:rPr>
          <w:rFonts w:ascii="Arial" w:hAnsi="Arial" w:cs="Arial" w:eastAsia="Arial"/>
          <w:sz w:val="141"/>
          <w:szCs w:val="141"/>
          <w:color w:val="3B3B3B"/>
          <w:spacing w:val="0"/>
          <w:w w:val="16"/>
          <w:position w:val="-38"/>
        </w:rPr>
        <w:t>)</w:t>
      </w:r>
      <w:r>
        <w:rPr>
          <w:rFonts w:ascii="Arial" w:hAnsi="Arial" w:cs="Arial" w:eastAsia="Arial"/>
          <w:sz w:val="141"/>
          <w:szCs w:val="141"/>
          <w:color w:val="3B3B3B"/>
          <w:spacing w:val="-15"/>
          <w:w w:val="15"/>
          <w:position w:val="-38"/>
        </w:rPr>
        <w:t>'</w:t>
      </w:r>
      <w:r>
        <w:rPr>
          <w:rFonts w:ascii="Arial" w:hAnsi="Arial" w:cs="Arial" w:eastAsia="Arial"/>
          <w:sz w:val="141"/>
          <w:szCs w:val="141"/>
          <w:color w:val="A3A5A5"/>
          <w:spacing w:val="-336"/>
          <w:w w:val="30"/>
          <w:position w:val="-38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76"/>
          <w:i/>
          <w:position w:val="24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i/>
          <w:position w:val="2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i/>
          <w:position w:val="24"/>
        </w:rPr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76"/>
          <w:i/>
          <w:position w:val="24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00"/>
          <w:cols w:num="3" w:equalWidth="0">
            <w:col w:w="818" w:space="1507"/>
            <w:col w:w="4114" w:space="2013"/>
            <w:col w:w="2988"/>
          </w:cols>
        </w:sectPr>
      </w:pPr>
      <w:rPr/>
    </w:p>
    <w:p>
      <w:pPr>
        <w:spacing w:before="0" w:after="0" w:line="94" w:lineRule="atLeast"/>
        <w:ind w:right="-20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F79EF"/>
          <w:spacing w:val="0"/>
          <w:w w:val="99"/>
        </w:rPr>
        <w:t>2.Post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28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7"/>
        </w:rPr>
        <w:t>Mahmut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-7"/>
        </w:rPr>
        <w:t>YAVUZ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7" w:lineRule="exact"/>
        <w:ind w:right="-146"/>
        <w:jc w:val="left"/>
        <w:tabs>
          <w:tab w:pos="1800" w:val="left"/>
        </w:tabs>
        <w:rPr>
          <w:rFonts w:ascii="Times New Roman" w:hAnsi="Times New Roman" w:cs="Times New Roman" w:eastAsia="Times New Roman"/>
          <w:sz w:val="71"/>
          <w:szCs w:val="7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71"/>
          <w:szCs w:val="71"/>
          <w:color w:val="383F66"/>
          <w:spacing w:val="0"/>
          <w:w w:val="100"/>
          <w:position w:val="8"/>
        </w:rPr>
        <w:t>1;3/</w:t>
      </w:r>
      <w:r>
        <w:rPr>
          <w:rFonts w:ascii="Times New Roman" w:hAnsi="Times New Roman" w:cs="Times New Roman" w:eastAsia="Times New Roman"/>
          <w:sz w:val="71"/>
          <w:szCs w:val="71"/>
          <w:color w:val="383F66"/>
          <w:spacing w:val="0"/>
          <w:w w:val="100"/>
          <w:position w:val="8"/>
        </w:rPr>
        <w:t>2</w:t>
      </w:r>
      <w:r>
        <w:rPr>
          <w:rFonts w:ascii="Times New Roman" w:hAnsi="Times New Roman" w:cs="Times New Roman" w:eastAsia="Times New Roman"/>
          <w:sz w:val="71"/>
          <w:szCs w:val="71"/>
          <w:color w:val="383F66"/>
          <w:spacing w:val="-17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71"/>
          <w:szCs w:val="71"/>
          <w:color w:val="383F66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71"/>
          <w:szCs w:val="71"/>
          <w:color w:val="383F66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71"/>
          <w:szCs w:val="71"/>
          <w:color w:val="A3A5A5"/>
          <w:spacing w:val="0"/>
          <w:w w:val="49"/>
          <w:position w:val="8"/>
        </w:rPr>
        <w:t>.</w:t>
      </w:r>
      <w:r>
        <w:rPr>
          <w:rFonts w:ascii="Times New Roman" w:hAnsi="Times New Roman" w:cs="Times New Roman" w:eastAsia="Times New Roman"/>
          <w:sz w:val="71"/>
          <w:szCs w:val="71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151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A3A5A5"/>
          <w:spacing w:val="0"/>
          <w:w w:val="100"/>
          <w:i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A3A5A5"/>
          <w:spacing w:val="0"/>
          <w:w w:val="100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3A5A5"/>
          <w:spacing w:val="-2"/>
          <w:w w:val="100"/>
          <w:i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1"/>
        </w:rPr>
        <w:t>tYaogmvc</w:t>
      </w:r>
      <w:r>
        <w:rPr>
          <w:rFonts w:ascii="Arial" w:hAnsi="Arial" w:cs="Arial" w:eastAsia="Arial"/>
          <w:sz w:val="18"/>
          <w:szCs w:val="18"/>
          <w:color w:val="3B3B3B"/>
          <w:spacing w:val="-10"/>
          <w:w w:val="100"/>
          <w:position w:val="-1"/>
        </w:rPr>
        <w:t>,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1"/>
          <w:position w:val="-1"/>
        </w:rPr>
        <w:t>cll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3B3B3B"/>
          <w:spacing w:val="3"/>
          <w:w w:val="55"/>
        </w:rPr>
        <w:t>t</w:t>
      </w:r>
      <w:r>
        <w:rPr>
          <w:rFonts w:ascii="Times New Roman" w:hAnsi="Times New Roman" w:cs="Times New Roman" w:eastAsia="Times New Roman"/>
          <w:sz w:val="25"/>
          <w:szCs w:val="25"/>
          <w:color w:val="383F66"/>
          <w:spacing w:val="0"/>
          <w:w w:val="131"/>
        </w:rPr>
        <w:t>iiN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00"/>
          <w:cols w:num="4" w:equalWidth="0">
            <w:col w:w="3199" w:space="1482"/>
            <w:col w:w="1414" w:space="1848"/>
            <w:col w:w="1894" w:space="145"/>
            <w:col w:w="1458"/>
          </w:cols>
        </w:sectPr>
      </w:pPr>
      <w:rPr/>
    </w:p>
    <w:p>
      <w:pPr>
        <w:spacing w:before="0" w:after="0" w:line="123" w:lineRule="exact"/>
        <w:ind w:left="5129" w:right="-20"/>
        <w:jc w:val="left"/>
        <w:tabs>
          <w:tab w:pos="81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8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8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7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8"/>
        </w:rPr>
      </w:r>
      <w:r>
        <w:rPr>
          <w:rFonts w:ascii="Arial" w:hAnsi="Arial" w:cs="Arial" w:eastAsia="Arial"/>
          <w:sz w:val="19"/>
          <w:szCs w:val="19"/>
          <w:color w:val="B6B6B8"/>
          <w:spacing w:val="0"/>
          <w:w w:val="74"/>
          <w:position w:val="-6"/>
        </w:rPr>
        <w:t>.</w:t>
      </w:r>
      <w:r>
        <w:rPr>
          <w:rFonts w:ascii="Arial" w:hAnsi="Arial" w:cs="Arial" w:eastAsia="Arial"/>
          <w:sz w:val="19"/>
          <w:szCs w:val="19"/>
          <w:color w:val="B6B6B8"/>
          <w:spacing w:val="0"/>
          <w:w w:val="74"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B6B6B8"/>
          <w:spacing w:val="36"/>
          <w:w w:val="74"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B6B6B8"/>
          <w:spacing w:val="0"/>
          <w:w w:val="130"/>
          <w:position w:val="-6"/>
        </w:rPr>
        <w:t>··</w:t>
      </w:r>
      <w:r>
        <w:rPr>
          <w:rFonts w:ascii="Arial" w:hAnsi="Arial" w:cs="Arial" w:eastAsia="Arial"/>
          <w:sz w:val="19"/>
          <w:szCs w:val="19"/>
          <w:color w:val="B6B6B8"/>
          <w:spacing w:val="0"/>
          <w:w w:val="130"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B6B6B8"/>
          <w:spacing w:val="16"/>
          <w:w w:val="130"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80"/>
          <w:b/>
          <w:bCs/>
          <w:position w:val="-6"/>
        </w:rPr>
        <w:t>Oda</w:t>
      </w:r>
      <w:r>
        <w:rPr>
          <w:rFonts w:ascii="Arial" w:hAnsi="Arial" w:cs="Arial" w:eastAsia="Arial"/>
          <w:sz w:val="19"/>
          <w:szCs w:val="19"/>
          <w:color w:val="3B3B3B"/>
          <w:spacing w:val="21"/>
          <w:w w:val="80"/>
          <w:b/>
          <w:bCs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80"/>
          <w:b/>
          <w:bCs/>
          <w:position w:val="-6"/>
        </w:rPr>
        <w:t>al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80"/>
          <w:b/>
          <w:bCs/>
          <w:position w:val="-6"/>
        </w:rPr>
        <w:t>e</w:t>
      </w:r>
      <w:r>
        <w:rPr>
          <w:rFonts w:ascii="Arial" w:hAnsi="Arial" w:cs="Arial" w:eastAsia="Arial"/>
          <w:sz w:val="19"/>
          <w:szCs w:val="19"/>
          <w:color w:val="3B3B3B"/>
          <w:spacing w:val="25"/>
          <w:w w:val="80"/>
          <w:b/>
          <w:bCs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80"/>
          <w:position w:val="-6"/>
        </w:rPr>
        <w:t>Şub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80"/>
          <w:position w:val="-6"/>
        </w:rPr>
        <w:t>e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80"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3"/>
          <w:w w:val="80"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80"/>
          <w:position w:val="-6"/>
        </w:rPr>
        <w:t>Mü9.Ôr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80"/>
          <w:position w:val="-6"/>
        </w:rPr>
        <w:t>ü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80"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80"/>
          <w:position w:val="-6"/>
        </w:rPr>
        <w:t>V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00"/>
        </w:sectPr>
      </w:pPr>
      <w:rPr/>
    </w:p>
    <w:p>
      <w:pPr>
        <w:spacing w:before="0" w:after="0" w:line="218" w:lineRule="exact"/>
        <w:ind w:left="2429" w:right="-199"/>
        <w:jc w:val="left"/>
        <w:tabs>
          <w:tab w:pos="584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pict>
          <v:group style="position:absolute;margin-left:304.090088pt;margin-top:10.456442pt;width:.70801pt;height:79.260306pt;mso-position-horizontal-relative:page;mso-position-vertical-relative:paragraph;z-index:-16305" coordorigin="6082,209" coordsize="14,1585">
            <v:group style="position:absolute;left:6089;top:211;width:2;height:433" coordorigin="6089,211" coordsize="2,433">
              <v:shape style="position:absolute;left:6089;top:211;width:2;height:433" coordorigin="6089,211" coordsize="0,433" path="m6089,645l6089,211e" filled="f" stroked="t" strokeweight=".236003pt" strokecolor="#000000">
                <v:path arrowok="t"/>
              </v:shape>
            </v:group>
            <v:group style="position:absolute;left:6089;top:645;width:2;height:1143" coordorigin="6089,645" coordsize="2,1143">
              <v:shape style="position:absolute;left:6089;top:645;width:2;height:1143" coordorigin="6089,645" coordsize="0,1143" path="m6089,1787l6089,645e" filled="f" stroked="t" strokeweight=".70801pt" strokecolor="#5B6487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22.721649pt;margin-top:16.883284pt;width:.236003pt;height:28.799737pt;mso-position-horizontal-relative:page;mso-position-vertical-relative:paragraph;z-index:-16304" coordorigin="2454,338" coordsize="5,576">
            <v:group style="position:absolute;left:2457;top:340;width:2;height:333" coordorigin="2457,340" coordsize="2,333">
              <v:shape style="position:absolute;left:2457;top:340;width:2;height:333" coordorigin="2457,340" coordsize="0,333" path="m2457,673l2457,340e" filled="f" stroked="t" strokeweight=".236003pt" strokecolor="#383438">
                <v:path arrowok="t"/>
              </v:shape>
            </v:group>
            <v:group style="position:absolute;left:2457;top:616;width:2;height:295" coordorigin="2457,616" coordsize="2,295">
              <v:shape style="position:absolute;left:2457;top:616;width:2;height:295" coordorigin="2457,616" coordsize="0,295" path="m2457,911l2457,616e" filled="f" stroked="t" strokeweight=".236003pt" strokecolor="#605B5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06"/>
          <w:szCs w:val="106"/>
          <w:color w:val="3B4295"/>
          <w:spacing w:val="0"/>
          <w:w w:val="79"/>
          <w:position w:val="-68"/>
        </w:rPr>
        <w:t>:0·</w:t>
      </w:r>
      <w:r>
        <w:rPr>
          <w:rFonts w:ascii="Arial" w:hAnsi="Arial" w:cs="Arial" w:eastAsia="Arial"/>
          <w:sz w:val="106"/>
          <w:szCs w:val="106"/>
          <w:color w:val="3B4295"/>
          <w:spacing w:val="147"/>
          <w:w w:val="79"/>
          <w:position w:val="-68"/>
        </w:rPr>
        <w:t> </w:t>
      </w:r>
      <w:r>
        <w:rPr>
          <w:rFonts w:ascii="Arial" w:hAnsi="Arial" w:cs="Arial" w:eastAsia="Arial"/>
          <w:sz w:val="58"/>
          <w:szCs w:val="58"/>
          <w:color w:val="3B4295"/>
          <w:spacing w:val="0"/>
          <w:w w:val="100"/>
          <w:i/>
          <w:position w:val="-68"/>
        </w:rPr>
        <w:t>1</w:t>
      </w:r>
      <w:r>
        <w:rPr>
          <w:rFonts w:ascii="Arial" w:hAnsi="Arial" w:cs="Arial" w:eastAsia="Arial"/>
          <w:sz w:val="58"/>
          <w:szCs w:val="58"/>
          <w:color w:val="3B4295"/>
          <w:spacing w:val="0"/>
          <w:w w:val="100"/>
          <w:i/>
          <w:position w:val="-68"/>
        </w:rPr>
        <w:tab/>
      </w:r>
      <w:r>
        <w:rPr>
          <w:rFonts w:ascii="Arial" w:hAnsi="Arial" w:cs="Arial" w:eastAsia="Arial"/>
          <w:sz w:val="58"/>
          <w:szCs w:val="58"/>
          <w:color w:val="3B4295"/>
          <w:spacing w:val="0"/>
          <w:w w:val="100"/>
          <w:i/>
          <w:position w:val="-68"/>
        </w:rPr>
      </w:r>
      <w:r>
        <w:rPr>
          <w:rFonts w:ascii="Arial" w:hAnsi="Arial" w:cs="Arial" w:eastAsia="Arial"/>
          <w:sz w:val="26"/>
          <w:szCs w:val="26"/>
          <w:color w:val="A3A5A5"/>
          <w:spacing w:val="-30"/>
          <w:w w:val="144"/>
          <w:position w:val="-27"/>
        </w:rPr>
        <w:t>i</w:t>
      </w:r>
      <w:r>
        <w:rPr>
          <w:rFonts w:ascii="Arial" w:hAnsi="Arial" w:cs="Arial" w:eastAsia="Arial"/>
          <w:sz w:val="26"/>
          <w:szCs w:val="26"/>
          <w:color w:val="646E8E"/>
          <w:spacing w:val="0"/>
          <w:w w:val="165"/>
          <w:position w:val="-27"/>
        </w:rPr>
        <w:t>l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3" w:lineRule="exact"/>
        <w:ind w:right="-100"/>
        <w:jc w:val="left"/>
        <w:rPr>
          <w:rFonts w:ascii="Arial" w:hAnsi="Arial" w:cs="Arial" w:eastAsia="Arial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E6E70"/>
          <w:spacing w:val="0"/>
          <w:w w:val="100"/>
          <w:position w:val="-17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6E6E70"/>
          <w:spacing w:val="0"/>
          <w:w w:val="100"/>
          <w:position w:val="-17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6E6E70"/>
          <w:spacing w:val="2"/>
          <w:w w:val="100"/>
          <w:position w:val="-17"/>
        </w:rPr>
        <w:t> </w:t>
      </w:r>
      <w:r>
        <w:rPr>
          <w:rFonts w:ascii="Arial" w:hAnsi="Arial" w:cs="Arial" w:eastAsia="Arial"/>
          <w:sz w:val="36"/>
          <w:szCs w:val="36"/>
          <w:color w:val="8C8E91"/>
          <w:spacing w:val="2"/>
          <w:w w:val="100"/>
          <w:position w:val="-36"/>
        </w:rPr>
      </w:r>
      <w:r>
        <w:rPr>
          <w:rFonts w:ascii="Arial" w:hAnsi="Arial" w:cs="Arial" w:eastAsia="Arial"/>
          <w:sz w:val="36"/>
          <w:szCs w:val="36"/>
          <w:color w:val="8C8E91"/>
          <w:spacing w:val="0"/>
          <w:w w:val="51"/>
          <w:emboss/>
          <w:position w:val="-36"/>
        </w:rPr>
        <w:t>.</w:t>
      </w:r>
      <w:r>
        <w:rPr>
          <w:rFonts w:ascii="Arial" w:hAnsi="Arial" w:cs="Arial" w:eastAsia="Arial"/>
          <w:sz w:val="36"/>
          <w:szCs w:val="36"/>
          <w:color w:val="8C8E91"/>
          <w:spacing w:val="0"/>
          <w:w w:val="51"/>
          <w:emboss/>
          <w:position w:val="-36"/>
        </w:rPr>
      </w:r>
      <w:r>
        <w:rPr>
          <w:rFonts w:ascii="Arial" w:hAnsi="Arial" w:cs="Arial" w:eastAsia="Arial"/>
          <w:sz w:val="36"/>
          <w:szCs w:val="36"/>
          <w:color w:val="8C8E91"/>
          <w:spacing w:val="0"/>
          <w:w w:val="51"/>
          <w:position w:val="-36"/>
        </w:rPr>
      </w:r>
      <w:r>
        <w:rPr>
          <w:rFonts w:ascii="Arial" w:hAnsi="Arial" w:cs="Arial" w:eastAsia="Arial"/>
          <w:sz w:val="36"/>
          <w:szCs w:val="36"/>
          <w:color w:val="8C8E91"/>
          <w:spacing w:val="0"/>
          <w:w w:val="51"/>
          <w:position w:val="-36"/>
        </w:rPr>
        <w:t>.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59" w:lineRule="atLeas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B6B6B8"/>
          <w:spacing w:val="0"/>
          <w:w w:val="52"/>
        </w:rPr>
        <w:t>.,..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9" w:lineRule="atLeast"/>
        <w:ind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B6B6B8"/>
          <w:spacing w:val="0"/>
          <w:w w:val="100"/>
          <w:i/>
        </w:rPr>
        <w:t>:·'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00"/>
          <w:cols w:num="4" w:equalWidth="0">
            <w:col w:w="5981" w:space="2306"/>
            <w:col w:w="298" w:space="948"/>
            <w:col w:w="99" w:space="118"/>
            <w:col w:w="1690"/>
          </w:cols>
        </w:sectPr>
      </w:pPr>
      <w:rPr/>
    </w:p>
    <w:p>
      <w:pPr>
        <w:spacing w:before="0" w:after="0" w:line="296" w:lineRule="atLeast"/>
        <w:ind w:right="1500"/>
        <w:jc w:val="right"/>
        <w:tabs>
          <w:tab w:pos="1560" w:val="left"/>
        </w:tabs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6"/>
          <w:szCs w:val="6"/>
          <w:color w:val="8C8E91"/>
          <w:spacing w:val="0"/>
          <w:w w:val="67"/>
        </w:rPr>
        <w:t>-&lt;\</w:t>
      </w:r>
      <w:r>
        <w:rPr>
          <w:rFonts w:ascii="Arial" w:hAnsi="Arial" w:cs="Arial" w:eastAsia="Arial"/>
          <w:sz w:val="6"/>
          <w:szCs w:val="6"/>
          <w:color w:val="8C8E91"/>
          <w:spacing w:val="0"/>
          <w:w w:val="67"/>
        </w:rPr>
        <w:t>          </w:t>
      </w:r>
      <w:r>
        <w:rPr>
          <w:rFonts w:ascii="Arial" w:hAnsi="Arial" w:cs="Arial" w:eastAsia="Arial"/>
          <w:sz w:val="6"/>
          <w:szCs w:val="6"/>
          <w:color w:val="8C8E91"/>
          <w:spacing w:val="4"/>
          <w:w w:val="67"/>
        </w:rPr>
        <w:t> </w:t>
      </w:r>
      <w:r>
        <w:rPr>
          <w:rFonts w:ascii="Arial" w:hAnsi="Arial" w:cs="Arial" w:eastAsia="Arial"/>
          <w:sz w:val="8"/>
          <w:szCs w:val="8"/>
          <w:color w:val="B6B6B8"/>
          <w:spacing w:val="0"/>
          <w:w w:val="110"/>
          <w:i/>
        </w:rPr>
        <w:t>1":.</w:t>
      </w:r>
      <w:r>
        <w:rPr>
          <w:rFonts w:ascii="Arial" w:hAnsi="Arial" w:cs="Arial" w:eastAsia="Arial"/>
          <w:sz w:val="8"/>
          <w:szCs w:val="8"/>
          <w:color w:val="B6B6B8"/>
          <w:spacing w:val="0"/>
          <w:w w:val="100"/>
          <w:i/>
        </w:rPr>
        <w:tab/>
      </w:r>
      <w:r>
        <w:rPr>
          <w:rFonts w:ascii="Arial" w:hAnsi="Arial" w:cs="Arial" w:eastAsia="Arial"/>
          <w:sz w:val="8"/>
          <w:szCs w:val="8"/>
          <w:color w:val="B6B6B8"/>
          <w:spacing w:val="0"/>
          <w:w w:val="100"/>
          <w:i/>
        </w:rPr>
      </w:r>
      <w:r>
        <w:rPr>
          <w:rFonts w:ascii="Arial" w:hAnsi="Arial" w:cs="Arial" w:eastAsia="Arial"/>
          <w:sz w:val="8"/>
          <w:szCs w:val="8"/>
          <w:color w:val="A3A5A5"/>
          <w:spacing w:val="0"/>
          <w:w w:val="170"/>
          <w:i/>
        </w:rPr>
        <w:t>)</w:t>
      </w:r>
      <w:r>
        <w:rPr>
          <w:rFonts w:ascii="Arial" w:hAnsi="Arial" w:cs="Arial" w:eastAsia="Arial"/>
          <w:sz w:val="8"/>
          <w:szCs w:val="8"/>
          <w:color w:val="A3A5A5"/>
          <w:spacing w:val="0"/>
          <w:w w:val="169"/>
          <w:i/>
        </w:rPr>
        <w:t>/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spacing w:before="20" w:after="0" w:line="240" w:lineRule="auto"/>
        <w:ind w:right="2718"/>
        <w:jc w:val="righ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8C8E91"/>
          <w:spacing w:val="0"/>
          <w:w w:val="147"/>
        </w:rPr>
        <w:t>,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00"/>
        </w:sectPr>
      </w:pPr>
      <w:rPr/>
    </w:p>
    <w:p>
      <w:pPr>
        <w:spacing w:before="30" w:after="0" w:line="233" w:lineRule="exact"/>
        <w:ind w:right="365"/>
        <w:jc w:val="righ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pict>
          <v:group style="position:absolute;margin-left:19.588263pt;margin-top:37.01688pt;width:562.041567pt;height:784.662483pt;mso-position-horizontal-relative:page;mso-position-vertical-relative:page;z-index:-16311" coordorigin="392,740" coordsize="11241,15693">
            <v:group style="position:absolute;left:406;top:759;width:11182;height:2" coordorigin="406,759" coordsize="11182,2">
              <v:shape style="position:absolute;left:406;top:759;width:11182;height:2" coordorigin="406,759" coordsize="11182,0" path="m406,759l11588,759e" filled="f" stroked="t" strokeweight=".70801pt" strokecolor="#4F4F4F">
                <v:path arrowok="t"/>
              </v:shape>
            </v:group>
            <v:group style="position:absolute;left:411;top:747;width:2;height:728" coordorigin="411,747" coordsize="2,728">
              <v:shape style="position:absolute;left:411;top:747;width:2;height:728" coordorigin="411,747" coordsize="0,728" path="m411,1476l411,747e" filled="f" stroked="t" strokeweight=".70801pt" strokecolor="#707070">
                <v:path arrowok="t"/>
              </v:shape>
            </v:group>
            <v:group style="position:absolute;left:2426;top:762;width:19;height:2" coordorigin="2426,762" coordsize="19,2">
              <v:shape style="position:absolute;left:2426;top:762;width:19;height:2" coordorigin="2426,762" coordsize="19,0" path="m2426,762l2445,762e" filled="f" stroked="t" strokeweight=".952124pt" strokecolor="#3B3B3B">
                <v:path arrowok="t"/>
              </v:shape>
            </v:group>
            <v:group style="position:absolute;left:9173;top:757;width:2;height:1523" coordorigin="9173,757" coordsize="2,1523">
              <v:shape style="position:absolute;left:9173;top:757;width:2;height:1523" coordorigin="9173,757" coordsize="0,1523" path="m9173,2280l9173,757e" filled="f" stroked="t" strokeweight=".70801pt" strokecolor="#4B4B4B">
                <v:path arrowok="t"/>
              </v:shape>
            </v:group>
            <v:group style="position:absolute;left:11578;top:757;width:2;height:3728" coordorigin="11578,757" coordsize="2,3728">
              <v:shape style="position:absolute;left:11578;top:757;width:2;height:3728" coordorigin="11578,757" coordsize="0,3728" path="m11578,4485l11578,757e" filled="f" stroked="t" strokeweight=".70801pt" strokecolor="#646464">
                <v:path arrowok="t"/>
              </v:shape>
            </v:group>
            <v:group style="position:absolute;left:11574;top:1243;width:2;height:233" coordorigin="11574,1243" coordsize="2,233">
              <v:shape style="position:absolute;left:11574;top:1243;width:2;height:233" coordorigin="11574,1243" coordsize="0,233" path="m11574,1476l11574,1243e" filled="f" stroked="t" strokeweight=".472006pt" strokecolor="#444444">
                <v:path arrowok="t"/>
              </v:shape>
            </v:group>
            <v:group style="position:absolute;left:413;top:1419;width:2;height:938" coordorigin="413,1419" coordsize="2,938">
              <v:shape style="position:absolute;left:413;top:1419;width:2;height:938" coordorigin="413,1419" coordsize="0,938" path="m413,2357l413,1419e" filled="f" stroked="t" strokeweight=".472006pt" strokecolor="#4F4F4F">
                <v:path arrowok="t"/>
              </v:shape>
            </v:group>
            <v:group style="position:absolute;left:415;top:2228;width:2;height:11506" coordorigin="415,2228" coordsize="2,11506">
              <v:shape style="position:absolute;left:415;top:2228;width:2;height:11506" coordorigin="415,2228" coordsize="0,11506" path="m415,13734l415,2228e" filled="f" stroked="t" strokeweight=".70801pt" strokecolor="#484848">
                <v:path arrowok="t"/>
              </v:shape>
            </v:group>
            <v:group style="position:absolute;left:406;top:2992;width:11182;height:2" coordorigin="406,2992" coordsize="11182,2">
              <v:shape style="position:absolute;left:406;top:2992;width:11182;height:2" coordorigin="406,2992" coordsize="11182,0" path="m406,2992l11588,2992e" filled="f" stroked="t" strokeweight=".944013pt" strokecolor="#4B4B4B">
                <v:path arrowok="t"/>
              </v:shape>
            </v:group>
            <v:group style="position:absolute;left:406;top:3232;width:11182;height:2" coordorigin="406,3232" coordsize="11182,2">
              <v:shape style="position:absolute;left:406;top:3232;width:11182;height:2" coordorigin="406,3232" coordsize="11182,0" path="m406,3232l11588,3232e" filled="f" stroked="t" strokeweight=".70801pt" strokecolor="#4B4B4B">
                <v:path arrowok="t"/>
              </v:shape>
            </v:group>
            <v:group style="position:absolute;left:401;top:3473;width:6415;height:2" coordorigin="401,3473" coordsize="6415,2">
              <v:shape style="position:absolute;left:401;top:3473;width:6415;height:2" coordorigin="401,3473" coordsize="6415,0" path="m401,3473l6816,3473e" filled="f" stroked="t" strokeweight=".944013pt" strokecolor="#4B4B4B">
                <v:path arrowok="t"/>
              </v:shape>
            </v:group>
            <v:group style="position:absolute;left:6759;top:3475;width:269;height:2" coordorigin="6759,3475" coordsize="269,2">
              <v:shape style="position:absolute;left:6759;top:3475;width:269;height:2" coordorigin="6759,3475" coordsize="269,0" path="m6759,3475l7028,3475e" filled="f" stroked="t" strokeweight=".472006pt" strokecolor="#282828">
                <v:path arrowok="t"/>
              </v:shape>
            </v:group>
            <v:group style="position:absolute;left:6953;top:3475;width:4630;height:2" coordorigin="6953,3475" coordsize="4630,2">
              <v:shape style="position:absolute;left:6953;top:3475;width:4630;height:2" coordorigin="6953,3475" coordsize="4630,0" path="m6953,3475l11583,3475e" filled="f" stroked="t" strokeweight=".70801pt" strokecolor="#4B4B4B">
                <v:path arrowok="t"/>
              </v:shape>
            </v:group>
            <v:group style="position:absolute;left:11581;top:2804;width:2;height:1152" coordorigin="11581,2804" coordsize="2,1152">
              <v:shape style="position:absolute;left:11581;top:2804;width:2;height:1152" coordorigin="11581,2804" coordsize="0,1152" path="m11581,3956l11581,2804e" filled="f" stroked="t" strokeweight=".70801pt" strokecolor="#606060">
                <v:path arrowok="t"/>
              </v:shape>
            </v:group>
            <v:group style="position:absolute;left:3925;top:3466;width:2;height:1000" coordorigin="3925,3466" coordsize="2,1000">
              <v:shape style="position:absolute;left:3925;top:3466;width:2;height:1000" coordorigin="3925,3466" coordsize="0,1000" path="m3925,4465l3925,3466e" filled="f" stroked="t" strokeweight=".944013pt" strokecolor="#4B4B4B">
                <v:path arrowok="t"/>
              </v:shape>
            </v:group>
            <v:group style="position:absolute;left:7012;top:3461;width:2;height:1004" coordorigin="7012,3461" coordsize="2,1004">
              <v:shape style="position:absolute;left:7012;top:3461;width:2;height:1004" coordorigin="7012,3461" coordsize="0,1004" path="m7012,4465l7012,3461e" filled="f" stroked="t" strokeweight=".944013pt" strokecolor="#4F4F4F">
                <v:path arrowok="t"/>
              </v:shape>
            </v:group>
            <v:group style="position:absolute;left:6995;top:3923;width:2171;height:2" coordorigin="6995,3923" coordsize="2171,2">
              <v:shape style="position:absolute;left:6995;top:3923;width:2171;height:2" coordorigin="6995,3923" coordsize="2171,0" path="m6995,3923l9166,3923e" filled="f" stroked="t" strokeweight=".236003pt" strokecolor="#3B3B3B">
                <v:path arrowok="t"/>
              </v:shape>
            </v:group>
            <v:group style="position:absolute;left:9166;top:3923;width:396;height:2" coordorigin="9166,3923" coordsize="396,2">
              <v:shape style="position:absolute;left:9166;top:3923;width:396;height:2" coordorigin="9166,3923" coordsize="396,0" path="m9166,3923l9563,3923e" filled="f" stroked="t" strokeweight=".236003pt" strokecolor="#000000">
                <v:path arrowok="t"/>
              </v:shape>
            </v:group>
            <v:group style="position:absolute;left:9563;top:3923;width:2025;height:2" coordorigin="9563,3923" coordsize="2025,2">
              <v:shape style="position:absolute;left:9563;top:3923;width:2025;height:2" coordorigin="9563,3923" coordsize="2025,0" path="m9563,3923l11588,3923e" filled="f" stroked="t" strokeweight=".236003pt" strokecolor="#484848">
                <v:path arrowok="t"/>
              </v:shape>
            </v:group>
            <v:group style="position:absolute;left:3918;top:4151;width:1671;height:2" coordorigin="3918,4151" coordsize="1671,2">
              <v:shape style="position:absolute;left:3918;top:4151;width:1671;height:2" coordorigin="3918,4151" coordsize="1671,0" path="m3918,4151l5589,4151e" filled="f" stroked="t" strokeweight=".70801pt" strokecolor="#4B4B4B">
                <v:path arrowok="t"/>
              </v:shape>
            </v:group>
            <v:group style="position:absolute;left:5532;top:4151;width:510;height:2" coordorigin="5532,4151" coordsize="510,2">
              <v:shape style="position:absolute;left:5532;top:4151;width:510;height:2" coordorigin="5532,4151" coordsize="510,0" path="m5532,4151l6042,4151e" filled="f" stroked="t" strokeweight=".472006pt" strokecolor="#676767">
                <v:path arrowok="t"/>
              </v:shape>
            </v:group>
            <v:group style="position:absolute;left:6089;top:4180;width:179;height:2" coordorigin="6089,4180" coordsize="179,2">
              <v:shape style="position:absolute;left:6089;top:4180;width:179;height:2" coordorigin="6089,4180" coordsize="179,0" path="m6089,4180l6268,4180e" filled="f" stroked="t" strokeweight=".236003pt" strokecolor="#000000">
                <v:path arrowok="t"/>
              </v:shape>
            </v:group>
            <v:group style="position:absolute;left:6240;top:4147;width:576;height:2" coordorigin="6240,4147" coordsize="576,2">
              <v:shape style="position:absolute;left:6240;top:4147;width:576;height:2" coordorigin="6240,4147" coordsize="576,0" path="m6240,4147l6816,4147e" filled="f" stroked="t" strokeweight=".472006pt" strokecolor="#ACACAC">
                <v:path arrowok="t"/>
              </v:shape>
            </v:group>
            <v:group style="position:absolute;left:6787;top:4180;width:222;height:2" coordorigin="6787,4180" coordsize="222,2">
              <v:shape style="position:absolute;left:6787;top:4180;width:222;height:2" coordorigin="6787,4180" coordsize="222,0" path="m6787,4180l7009,4180e" filled="f" stroked="t" strokeweight=".236003pt" strokecolor="#4F4F4F">
                <v:path arrowok="t"/>
              </v:shape>
            </v:group>
            <v:group style="position:absolute;left:411;top:4458;width:741;height:2" coordorigin="411,4458" coordsize="741,2">
              <v:shape style="position:absolute;left:411;top:4458;width:741;height:2" coordorigin="411,4458" coordsize="741,0" path="m411,4458l1152,4458e" filled="f" stroked="t" strokeweight=".472006pt" strokecolor="#3B3B3B">
                <v:path arrowok="t"/>
              </v:shape>
            </v:group>
            <v:group style="position:absolute;left:1038;top:4456;width:10554;height:2" coordorigin="1038,4456" coordsize="10554,2">
              <v:shape style="position:absolute;left:1038;top:4456;width:10554;height:2" coordorigin="1038,4456" coordsize="10554,0" path="m1038,4456l11592,4456e" filled="f" stroked="t" strokeweight=".944013pt" strokecolor="#4B4B4B">
                <v:path arrowok="t"/>
              </v:shape>
            </v:group>
            <v:group style="position:absolute;left:2440;top:4456;width:2;height:309" coordorigin="2440,4456" coordsize="2,309">
              <v:shape style="position:absolute;left:2440;top:4456;width:2;height:309" coordorigin="2440,4456" coordsize="0,309" path="m2440,4765l2440,4456e" filled="f" stroked="t" strokeweight=".944013pt" strokecolor="#4B4B4B">
                <v:path arrowok="t"/>
              </v:shape>
            </v:group>
            <v:group style="position:absolute;left:406;top:4734;width:3545;height:2" coordorigin="406,4734" coordsize="3545,2">
              <v:shape style="position:absolute;left:406;top:4734;width:3545;height:2" coordorigin="406,4734" coordsize="3545,0" path="m406,4734l3951,4734e" filled="f" stroked="t" strokeweight=".944013pt" strokecolor="#4F4F4F">
                <v:path arrowok="t"/>
              </v:shape>
            </v:group>
            <v:group style="position:absolute;left:3894;top:4737;width:142;height:2" coordorigin="3894,4737" coordsize="142,2">
              <v:shape style="position:absolute;left:3894;top:4737;width:142;height:2" coordorigin="3894,4737" coordsize="142,0" path="m3894,4737l4036,4737e" filled="f" stroked="t" strokeweight=".472006pt" strokecolor="#181818">
                <v:path arrowok="t"/>
              </v:shape>
            </v:group>
            <v:group style="position:absolute;left:3979;top:4737;width:349;height:2" coordorigin="3979,4737" coordsize="349,2">
              <v:shape style="position:absolute;left:3979;top:4737;width:349;height:2" coordorigin="3979,4737" coordsize="349,0" path="m3979,4737l4328,4737e" filled="f" stroked="t" strokeweight=".472006pt" strokecolor="#343434">
                <v:path arrowok="t"/>
              </v:shape>
            </v:group>
            <v:group style="position:absolute;left:4272;top:4737;width:562;height:2" coordorigin="4272,4737" coordsize="562,2">
              <v:shape style="position:absolute;left:4272;top:4737;width:562;height:2" coordorigin="4272,4737" coordsize="562,0" path="m4272,4737l4833,4737e" filled="f" stroked="t" strokeweight=".70801pt" strokecolor="#444444">
                <v:path arrowok="t"/>
              </v:shape>
            </v:group>
            <v:group style="position:absolute;left:4777;top:4737;width:227;height:2" coordorigin="4777,4737" coordsize="227,2">
              <v:shape style="position:absolute;left:4777;top:4737;width:227;height:2" coordorigin="4777,4737" coordsize="227,0" path="m4777,4737l5003,4737e" filled="f" stroked="t" strokeweight=".472006pt" strokecolor="#1C1C1C">
                <v:path arrowok="t"/>
              </v:shape>
            </v:group>
            <v:group style="position:absolute;left:4947;top:4734;width:6646;height:2" coordorigin="4947,4734" coordsize="6646,2">
              <v:shape style="position:absolute;left:4947;top:4734;width:6646;height:2" coordorigin="4947,4734" coordsize="6646,0" path="m4947,4734l11592,4734e" filled="f" stroked="t" strokeweight=".944013pt" strokecolor="#4B4B4B">
                <v:path arrowok="t"/>
              </v:shape>
            </v:group>
            <v:group style="position:absolute;left:11583;top:3999;width:2;height:766" coordorigin="11583,3999" coordsize="2,766">
              <v:shape style="position:absolute;left:11583;top:3999;width:2;height:766" coordorigin="11583,3999" coordsize="0,766" path="m11583,4765l11583,3999e" filled="f" stroked="t" strokeweight=".472006pt" strokecolor="#5B5B5B">
                <v:path arrowok="t"/>
              </v:shape>
            </v:group>
            <v:group style="position:absolute;left:2443;top:4694;width:2;height:319" coordorigin="2443,4694" coordsize="2,319">
              <v:shape style="position:absolute;left:2443;top:4694;width:2;height:319" coordorigin="2443,4694" coordsize="0,319" path="m2443,5013l2443,4694e" filled="f" stroked="t" strokeweight=".70801pt" strokecolor="#2F2F2F">
                <v:path arrowok="t"/>
              </v:shape>
            </v:group>
            <v:group style="position:absolute;left:2436;top:4975;width:9157;height:2" coordorigin="2436,4975" coordsize="9157,2">
              <v:shape style="position:absolute;left:2436;top:4975;width:9157;height:2" coordorigin="2436,4975" coordsize="9157,0" path="m2436,4975l11592,4975e" filled="f" stroked="t" strokeweight=".70801pt" strokecolor="#545454">
                <v:path arrowok="t"/>
              </v:shape>
            </v:group>
            <v:group style="position:absolute;left:11588;top:757;width:2;height:5703" coordorigin="11588,757" coordsize="2,5703">
              <v:shape style="position:absolute;left:11588;top:757;width:2;height:5703" coordorigin="11588,757" coordsize="0,5703" path="m11588,6460l11588,757e" filled="f" stroked="t" strokeweight=".472006pt" strokecolor="#606060">
                <v:path arrowok="t"/>
              </v:shape>
            </v:group>
            <v:group style="position:absolute;left:2443;top:4956;width:2;height:2709" coordorigin="2443,4956" coordsize="2,2709">
              <v:shape style="position:absolute;left:2443;top:4956;width:2;height:2709" coordorigin="2443,4956" coordsize="0,2709" path="m2443,7665l2443,4956e" filled="f" stroked="t" strokeweight=".944013pt" strokecolor="#484848">
                <v:path arrowok="t"/>
              </v:shape>
            </v:group>
            <v:group style="position:absolute;left:7868;top:4965;width:2;height:509" coordorigin="7868,4965" coordsize="2,509">
              <v:shape style="position:absolute;left:7868;top:4965;width:2;height:509" coordorigin="7868,4965" coordsize="0,509" path="m7868,5475l7868,4965e" filled="f" stroked="t" strokeweight=".70801pt" strokecolor="#444444">
                <v:path arrowok="t"/>
              </v:shape>
            </v:group>
            <v:group style="position:absolute;left:11588;top:4951;width:2;height:300" coordorigin="11588,4951" coordsize="2,300">
              <v:shape style="position:absolute;left:11588;top:4951;width:2;height:300" coordorigin="11588,4951" coordsize="0,300" path="m11588,5251l11588,4951e" filled="f" stroked="t" strokeweight=".472006pt" strokecolor="#484848">
                <v:path arrowok="t"/>
              </v:shape>
            </v:group>
            <v:group style="position:absolute;left:4975;top:5460;width:2110;height:2" coordorigin="4975,5460" coordsize="2110,2">
              <v:shape style="position:absolute;left:4975;top:5460;width:2110;height:2" coordorigin="4975,5460" coordsize="2110,0" path="m4975,5460l7085,5460e" filled="f" stroked="t" strokeweight=".70801pt" strokecolor="#4B4B4B">
                <v:path arrowok="t"/>
              </v:shape>
            </v:group>
            <v:group style="position:absolute;left:4982;top:4970;width:2;height:1985" coordorigin="4982,4970" coordsize="2,1985">
              <v:shape style="position:absolute;left:4982;top:4970;width:2;height:1985" coordorigin="4982,4970" coordsize="0,1985" path="m4982,6955l4982,4970e" filled="f" stroked="t" strokeweight=".944013pt" strokecolor="#484848">
                <v:path arrowok="t"/>
              </v:shape>
            </v:group>
            <v:group style="position:absolute;left:6972;top:5463;width:491;height:2" coordorigin="6972,5463" coordsize="491,2">
              <v:shape style="position:absolute;left:6972;top:5463;width:491;height:2" coordorigin="6972,5463" coordsize="491,0" path="m6972,5463l7462,5463e" filled="f" stroked="t" strokeweight=".472006pt" strokecolor="#343434">
                <v:path arrowok="t"/>
              </v:shape>
            </v:group>
            <v:group style="position:absolute;left:7406;top:5458;width:4191;height:2" coordorigin="7406,5458" coordsize="4191,2">
              <v:shape style="position:absolute;left:7406;top:5458;width:4191;height:2" coordorigin="7406,5458" coordsize="4191,0" path="m7406,5458l11597,5458e" filled="f" stroked="t" strokeweight=".944013pt" strokecolor="#4F4F4F">
                <v:path arrowok="t"/>
              </v:shape>
            </v:group>
            <v:group style="position:absolute;left:432;top:1809;width:2;height:14615" coordorigin="432,1809" coordsize="2,14615">
              <v:shape style="position:absolute;left:432;top:1809;width:2;height:14615" coordorigin="432,1809" coordsize="0,14615" path="m432,16424l432,1809e" filled="f" stroked="t" strokeweight=".70801pt" strokecolor="#484848">
                <v:path arrowok="t"/>
              </v:shape>
            </v:group>
            <v:group style="position:absolute;left:4975;top:5701;width:6618;height:2" coordorigin="4975,5701" coordsize="6618,2">
              <v:shape style="position:absolute;left:4975;top:5701;width:6618;height:2" coordorigin="4975,5701" coordsize="6618,0" path="m4975,5701l11592,5701e" filled="f" stroked="t" strokeweight=".70801pt" strokecolor="#4B4B4B">
                <v:path arrowok="t"/>
              </v:shape>
            </v:group>
            <v:group style="position:absolute;left:4970;top:5941;width:6622;height:2" coordorigin="4970,5941" coordsize="6622,2">
              <v:shape style="position:absolute;left:4970;top:5941;width:6622;height:2" coordorigin="4970,5941" coordsize="6622,0" path="m4970,5941l11592,5941e" filled="f" stroked="t" strokeweight=".70801pt" strokecolor="#4B4B4B">
                <v:path arrowok="t"/>
              </v:shape>
            </v:group>
            <v:group style="position:absolute;left:2440;top:6186;width:2393;height:2" coordorigin="2440,6186" coordsize="2393,2">
              <v:shape style="position:absolute;left:2440;top:6186;width:2393;height:2" coordorigin="2440,6186" coordsize="2393,0" path="m2440,6186l4833,6186e" filled="f" stroked="t" strokeweight=".944013pt" strokecolor="#4F4F4F">
                <v:path arrowok="t"/>
              </v:shape>
            </v:group>
            <v:group style="position:absolute;left:4777;top:6189;width:236;height:2" coordorigin="4777,6189" coordsize="236,2">
              <v:shape style="position:absolute;left:4777;top:6189;width:236;height:2" coordorigin="4777,6189" coordsize="236,0" path="m4777,6189l5013,6189e" filled="f" stroked="t" strokeweight=".70801pt" strokecolor="#383838">
                <v:path arrowok="t"/>
              </v:shape>
            </v:group>
            <v:group style="position:absolute;left:4942;top:6182;width:6655;height:2" coordorigin="4942,6182" coordsize="6655,2">
              <v:shape style="position:absolute;left:4942;top:6182;width:6655;height:2" coordorigin="4942,6182" coordsize="6655,0" path="m4942,6182l11597,6182e" filled="f" stroked="t" strokeweight=".70801pt" strokecolor="#4F4F4F">
                <v:path arrowok="t"/>
              </v:shape>
            </v:group>
            <v:group style="position:absolute;left:422;top:6146;width:2;height:586" coordorigin="422,6146" coordsize="2,586">
              <v:shape style="position:absolute;left:422;top:6146;width:2;height:586" coordorigin="422,6146" coordsize="0,586" path="m422,6732l422,6146e" filled="f" stroked="t" strokeweight=".472006pt" strokecolor="#3F3F3F">
                <v:path arrowok="t"/>
              </v:shape>
            </v:group>
            <v:group style="position:absolute;left:1123;top:6384;width:661;height:2" coordorigin="1123,6384" coordsize="661,2">
              <v:shape style="position:absolute;left:1123;top:6384;width:661;height:2" coordorigin="1123,6384" coordsize="661,0" path="m1123,6384l1784,6384e" filled="f" stroked="t" strokeweight=".236003pt" strokecolor="#000000">
                <v:path arrowok="t"/>
              </v:shape>
            </v:group>
            <v:group style="position:absolute;left:1784;top:6384;width:651;height:2" coordorigin="1784,6384" coordsize="651,2">
              <v:shape style="position:absolute;left:1784;top:6384;width:651;height:2" coordorigin="1784,6384" coordsize="651,0" path="m1784,6384l2436,6384e" filled="f" stroked="t" strokeweight=".236003pt" strokecolor="#676767">
                <v:path arrowok="t"/>
              </v:shape>
            </v:group>
            <v:group style="position:absolute;left:4007;top:6384;width:798;height:2" coordorigin="4007,6384" coordsize="798,2">
              <v:shape style="position:absolute;left:4007;top:6384;width:798;height:2" coordorigin="4007,6384" coordsize="798,0" path="m4007,6384l4805,6384e" filled="f" stroked="t" strokeweight=".236003pt" strokecolor="#000000">
                <v:path arrowok="t"/>
              </v:shape>
            </v:group>
            <v:group style="position:absolute;left:4805;top:6384;width:179;height:2" coordorigin="4805,6384" coordsize="179,2">
              <v:shape style="position:absolute;left:4805;top:6384;width:179;height:2" coordorigin="4805,6384" coordsize="179,0" path="m4805,6384l4984,6384e" filled="f" stroked="t" strokeweight=".236003pt" strokecolor="#575757">
                <v:path arrowok="t"/>
              </v:shape>
            </v:group>
            <v:group style="position:absolute;left:10398;top:6413;width:1199;height:2" coordorigin="10398,6413" coordsize="1199,2">
              <v:shape style="position:absolute;left:10398;top:6413;width:1199;height:2" coordorigin="10398,6413" coordsize="1199,0" path="m10398,6413l11597,6413e" filled="f" stroked="t" strokeweight=".472006pt" strokecolor="#545454">
                <v:path arrowok="t"/>
              </v:shape>
            </v:group>
            <v:group style="position:absolute;left:11588;top:6403;width:2;height:328" coordorigin="11588,6403" coordsize="2,328">
              <v:shape style="position:absolute;left:11588;top:6403;width:2;height:328" coordorigin="11588,6403" coordsize="0,328" path="m11588,6732l11588,6403e" filled="f" stroked="t" strokeweight=".472006pt" strokecolor="#4F4F4F">
                <v:path arrowok="t"/>
              </v:shape>
            </v:group>
            <v:group style="position:absolute;left:2431;top:6898;width:1520;height:2" coordorigin="2431,6898" coordsize="1520,2">
              <v:shape style="position:absolute;left:2431;top:6898;width:1520;height:2" coordorigin="2431,6898" coordsize="1520,0" path="m2431,6898l3951,6898e" filled="f" stroked="t" strokeweight=".70801pt" strokecolor="#4B4B4B">
                <v:path arrowok="t"/>
              </v:shape>
            </v:group>
            <v:group style="position:absolute;left:3894;top:6896;width:142;height:2" coordorigin="3894,6896" coordsize="142,2">
              <v:shape style="position:absolute;left:3894;top:6896;width:142;height:2" coordorigin="3894,6896" coordsize="142,0" path="m3894,6896l4036,6896e" filled="f" stroked="t" strokeweight=".472006pt" strokecolor="#2B2B2B">
                <v:path arrowok="t"/>
              </v:shape>
            </v:group>
            <v:group style="position:absolute;left:3979;top:6896;width:2138;height:2" coordorigin="3979,6896" coordsize="2138,2">
              <v:shape style="position:absolute;left:3979;top:6896;width:2138;height:2" coordorigin="3979,6896" coordsize="2138,0" path="m3979,6896l6117,6896e" filled="f" stroked="t" strokeweight=".944013pt" strokecolor="#4F4F4F">
                <v:path arrowok="t"/>
              </v:shape>
            </v:group>
            <v:group style="position:absolute;left:6061;top:6896;width:236;height:2" coordorigin="6061,6896" coordsize="236,2">
              <v:shape style="position:absolute;left:6061;top:6896;width:236;height:2" coordorigin="6061,6896" coordsize="236,0" path="m6061,6896l6297,6896e" filled="f" stroked="t" strokeweight=".70801pt" strokecolor="#343434">
                <v:path arrowok="t"/>
              </v:shape>
            </v:group>
            <v:group style="position:absolute;left:6193;top:6893;width:651;height:2" coordorigin="6193,6893" coordsize="651,2">
              <v:shape style="position:absolute;left:6193;top:6893;width:651;height:2" coordorigin="6193,6893" coordsize="651,0" path="m6193,6893l6844,6893e" filled="f" stroked="t" strokeweight=".944013pt" strokecolor="#4F4F4F">
                <v:path arrowok="t"/>
              </v:shape>
            </v:group>
            <v:group style="position:absolute;left:6759;top:6896;width:269;height:2" coordorigin="6759,6896" coordsize="269,2">
              <v:shape style="position:absolute;left:6759;top:6896;width:269;height:2" coordorigin="6759,6896" coordsize="269,0" path="m6759,6896l7028,6896e" filled="f" stroked="t" strokeweight=".472006pt" strokecolor="#383838">
                <v:path arrowok="t"/>
              </v:shape>
            </v:group>
            <v:group style="position:absolute;left:7864;top:6384;width:2;height:48" coordorigin="7864,6384" coordsize="2,48">
              <v:shape style="position:absolute;left:7864;top:6384;width:2;height:48" coordorigin="7864,6384" coordsize="0,48" path="m7864,6432l7864,6384e" filled="f" stroked="t" strokeweight=".70801pt" strokecolor="#3B3B3B">
                <v:path arrowok="t"/>
              </v:shape>
            </v:group>
            <v:group style="position:absolute;left:7871;top:6417;width:2;height:538" coordorigin="7871,6417" coordsize="2,538">
              <v:shape style="position:absolute;left:7871;top:6417;width:2;height:538" coordorigin="7871,6417" coordsize="0,538" path="m7871,6955l7871,6417e" filled="f" stroked="t" strokeweight=".944013pt" strokecolor="#4F4F4F">
                <v:path arrowok="t"/>
              </v:shape>
            </v:group>
            <v:group style="position:absolute;left:6972;top:6893;width:4626;height:2" coordorigin="6972,6893" coordsize="4626,2">
              <v:shape style="position:absolute;left:6972;top:6893;width:4626;height:2" coordorigin="6972,6893" coordsize="4626,0" path="m6972,6893l11597,6893e" filled="f" stroked="t" strokeweight=".944013pt" strokecolor="#4F4F4F">
                <v:path arrowok="t"/>
              </v:shape>
            </v:group>
            <v:group style="position:absolute;left:4984;top:6884;width:2;height:257" coordorigin="4984,6884" coordsize="2,257">
              <v:shape style="position:absolute;left:4984;top:6884;width:2;height:257" coordorigin="4984,6884" coordsize="0,257" path="m4984,7141l4984,6884e" filled="f" stroked="t" strokeweight=".472006pt" strokecolor="#1F1F1F">
                <v:path arrowok="t"/>
              </v:shape>
            </v:group>
            <v:group style="position:absolute;left:2436;top:7134;width:4380;height:2" coordorigin="2436,7134" coordsize="4380,2">
              <v:shape style="position:absolute;left:2436;top:7134;width:4380;height:2" coordorigin="2436,7134" coordsize="4380,0" path="m2436,7134l6816,7134e" filled="f" stroked="t" strokeweight=".944013pt" strokecolor="#484848">
                <v:path arrowok="t"/>
              </v:shape>
            </v:group>
            <v:group style="position:absolute;left:6759;top:7134;width:269;height:2" coordorigin="6759,7134" coordsize="269,2">
              <v:shape style="position:absolute;left:6759;top:7134;width:269;height:2" coordorigin="6759,7134" coordsize="269,0" path="m6759,7134l7028,7134e" filled="f" stroked="t" strokeweight=".472006pt" strokecolor="#2F2F2F">
                <v:path arrowok="t"/>
              </v:shape>
            </v:group>
            <v:group style="position:absolute;left:7871;top:6884;width:2;height:257" coordorigin="7871,6884" coordsize="2,257">
              <v:shape style="position:absolute;left:7871;top:6884;width:2;height:257" coordorigin="7871,6884" coordsize="0,257" path="m7871,7141l7871,6884e" filled="f" stroked="t" strokeweight=".70801pt" strokecolor="#2F2F2F">
                <v:path arrowok="t"/>
              </v:shape>
            </v:group>
            <v:group style="position:absolute;left:6953;top:7129;width:4645;height:2" coordorigin="6953,7129" coordsize="4645,2">
              <v:shape style="position:absolute;left:6953;top:7129;width:4645;height:2" coordorigin="6953,7129" coordsize="4645,0" path="m6953,7129l11597,7129e" filled="f" stroked="t" strokeweight=".944013pt" strokecolor="#4F4F4F">
                <v:path arrowok="t"/>
              </v:shape>
            </v:group>
            <v:group style="position:absolute;left:11592;top:6674;width:2;height:2180" coordorigin="11592,6674" coordsize="2,2180">
              <v:shape style="position:absolute;left:11592;top:6674;width:2;height:2180" coordorigin="11592,6674" coordsize="0,2180" path="m11592,8855l11592,6674e" filled="f" stroked="t" strokeweight=".70801pt" strokecolor="#646464">
                <v:path arrowok="t"/>
              </v:shape>
            </v:group>
            <v:group style="position:absolute;left:415;top:7374;width:11187;height:2" coordorigin="415,7374" coordsize="11187,2">
              <v:shape style="position:absolute;left:415;top:7374;width:11187;height:2" coordorigin="415,7374" coordsize="11187,0" path="m415,7374l11602,7374e" filled="f" stroked="t" strokeweight=".944013pt" strokecolor="#4B4B4B">
                <v:path arrowok="t"/>
              </v:shape>
            </v:group>
            <v:group style="position:absolute;left:420;top:7350;width:2;height:314" coordorigin="420,7350" coordsize="2,314">
              <v:shape style="position:absolute;left:420;top:7350;width:2;height:314" coordorigin="420,7350" coordsize="0,314" path="m420,7665l420,7350e" filled="f" stroked="t" strokeweight=".472006pt" strokecolor="#3B3B3B">
                <v:path arrowok="t"/>
              </v:shape>
            </v:group>
            <v:group style="position:absolute;left:2445;top:7607;width:2;height:262" coordorigin="2445,7607" coordsize="2,262">
              <v:shape style="position:absolute;left:2445;top:7607;width:2;height:262" coordorigin="2445,7607" coordsize="0,262" path="m2445,7869l2445,7607e" filled="f" stroked="t" strokeweight=".472006pt" strokecolor="#232323">
                <v:path arrowok="t"/>
              </v:shape>
            </v:group>
            <v:group style="position:absolute;left:411;top:7846;width:11187;height:2" coordorigin="411,7846" coordsize="11187,2">
              <v:shape style="position:absolute;left:411;top:7846;width:11187;height:2" coordorigin="411,7846" coordsize="11187,0" path="m411,7846l11597,7846e" filled="f" stroked="t" strokeweight=".944013pt" strokecolor="#4F4F4F">
                <v:path arrowok="t"/>
              </v:shape>
            </v:group>
            <v:group style="position:absolute;left:2447;top:7798;width:2;height:1847" coordorigin="2447,7798" coordsize="2,1847">
              <v:shape style="position:absolute;left:2447;top:7798;width:2;height:1847" coordorigin="2447,7798" coordsize="0,1847" path="m2447,9645l2447,7798e" filled="f" stroked="t" strokeweight=".70801pt" strokecolor="#484848">
                <v:path arrowok="t"/>
              </v:shape>
            </v:group>
            <v:group style="position:absolute;left:4989;top:7836;width:2;height:300" coordorigin="4989,7836" coordsize="2,300">
              <v:shape style="position:absolute;left:4989;top:7836;width:2;height:300" coordorigin="4989,7836" coordsize="0,300" path="m4989,8136l4989,7836e" filled="f" stroked="t" strokeweight=".944013pt" strokecolor="#545454">
                <v:path arrowok="t"/>
              </v:shape>
            </v:group>
            <v:group style="position:absolute;left:4975;top:8086;width:6632;height:2" coordorigin="4975,8086" coordsize="6632,2">
              <v:shape style="position:absolute;left:4975;top:8086;width:6632;height:2" coordorigin="4975,8086" coordsize="6632,0" path="m4975,8086l11607,8086e" filled="f" stroked="t" strokeweight=".70801pt" strokecolor="#4F4F4F">
                <v:path arrowok="t"/>
              </v:shape>
            </v:group>
            <v:group style="position:absolute;left:4989;top:8045;width:2;height:319" coordorigin="4989,8045" coordsize="2,319">
              <v:shape style="position:absolute;left:4989;top:8045;width:2;height:319" coordorigin="4989,8045" coordsize="0,319" path="m4989,8364l4989,8045e" filled="f" stroked="t" strokeweight=".472006pt" strokecolor="#343434">
                <v:path arrowok="t"/>
              </v:shape>
            </v:group>
            <v:group style="position:absolute;left:4984;top:8324;width:6618;height:2" coordorigin="4984,8324" coordsize="6618,2">
              <v:shape style="position:absolute;left:4984;top:8324;width:6618;height:2" coordorigin="4984,8324" coordsize="6618,0" path="m4984,8324l11602,8324e" filled="f" stroked="t" strokeweight=".70801pt" strokecolor="#4F4F4F">
                <v:path arrowok="t"/>
              </v:shape>
            </v:group>
            <v:group style="position:absolute;left:4991;top:8307;width:2;height:271" coordorigin="4991,8307" coordsize="2,271">
              <v:shape style="position:absolute;left:4991;top:8307;width:2;height:271" coordorigin="4991,8307" coordsize="0,271" path="m4991,8579l4991,8307e" filled="f" stroked="t" strokeweight=".944013pt" strokecolor="#4B4B4B">
                <v:path arrowok="t"/>
              </v:shape>
            </v:group>
            <v:group style="position:absolute;left:420;top:8569;width:11187;height:2" coordorigin="420,8569" coordsize="11187,2">
              <v:shape style="position:absolute;left:420;top:8569;width:11187;height:2" coordorigin="420,8569" coordsize="11187,0" path="m420,8569l11607,8569e" filled="f" stroked="t" strokeweight=".944013pt" strokecolor="#4F4F4F">
                <v:path arrowok="t"/>
              </v:shape>
            </v:group>
            <v:group style="position:absolute;left:422;top:8522;width:2;height:295" coordorigin="422,8522" coordsize="2,295">
              <v:shape style="position:absolute;left:422;top:8522;width:2;height:295" coordorigin="422,8522" coordsize="0,295" path="m422,8817l422,8522e" filled="f" stroked="t" strokeweight=".472006pt" strokecolor="#3F3F3F">
                <v:path arrowok="t"/>
              </v:shape>
            </v:group>
            <v:group style="position:absolute;left:420;top:9374;width:3545;height:2" coordorigin="420,9374" coordsize="3545,2">
              <v:shape style="position:absolute;left:420;top:9374;width:3545;height:2" coordorigin="420,9374" coordsize="3545,0" path="m420,9374l3965,9374e" filled="f" stroked="t" strokeweight=".70801pt" strokecolor="#4F4F4F">
                <v:path arrowok="t"/>
              </v:shape>
            </v:group>
            <v:group style="position:absolute;left:3894;top:9374;width:142;height:2" coordorigin="3894,9374" coordsize="142,2">
              <v:shape style="position:absolute;left:3894;top:9374;width:142;height:2" coordorigin="3894,9374" coordsize="142,0" path="m3894,9374l4036,9374e" filled="f" stroked="t" strokeweight=".472006pt" strokecolor="#1C1C1C">
                <v:path arrowok="t"/>
              </v:shape>
            </v:group>
            <v:group style="position:absolute;left:3979;top:9369;width:2837;height:2" coordorigin="3979,9369" coordsize="2837,2">
              <v:shape style="position:absolute;left:3979;top:9369;width:2837;height:2" coordorigin="3979,9369" coordsize="2837,0" path="m3979,9369l6816,9369e" filled="f" stroked="t" strokeweight=".944013pt" strokecolor="#48484B">
                <v:path arrowok="t"/>
              </v:shape>
            </v:group>
            <v:group style="position:absolute;left:6759;top:9369;width:269;height:2" coordorigin="6759,9369" coordsize="269,2">
              <v:shape style="position:absolute;left:6759;top:9369;width:269;height:2" coordorigin="6759,9369" coordsize="269,0" path="m6759,9369l7028,9369e" filled="f" stroked="t" strokeweight=".472006pt" strokecolor="#2B2B2B">
                <v:path arrowok="t"/>
              </v:shape>
            </v:group>
            <v:group style="position:absolute;left:6957;top:9367;width:4649;height:2" coordorigin="6957,9367" coordsize="4649,2">
              <v:shape style="position:absolute;left:6957;top:9367;width:4649;height:2" coordorigin="6957,9367" coordsize="4649,0" path="m6957,9367l11607,9367e" filled="f" stroked="t" strokeweight=".944013pt" strokecolor="#4B4B4F">
                <v:path arrowok="t"/>
              </v:shape>
            </v:group>
            <v:group style="position:absolute;left:11604;top:7350;width:2;height:8707" coordorigin="11604,7350" coordsize="2,8707">
              <v:shape style="position:absolute;left:11604;top:7350;width:2;height:8707" coordorigin="11604,7350" coordsize="0,8707" path="m11604,16058l11604,7350e" filled="f" stroked="t" strokeweight=".70801pt" strokecolor="#646464">
                <v:path arrowok="t"/>
              </v:shape>
            </v:group>
            <v:group style="position:absolute;left:2452;top:9588;width:2;height:300" coordorigin="2452,9588" coordsize="2,300">
              <v:shape style="position:absolute;left:2452;top:9588;width:2;height:300" coordorigin="2452,9588" coordsize="0,300" path="m2452,9888l2452,9588e" filled="f" stroked="t" strokeweight=".472006pt" strokecolor="#2B2B2B">
                <v:path arrowok="t"/>
              </v:shape>
            </v:group>
            <v:group style="position:absolute;left:2452;top:9831;width:2;height:676" coordorigin="2452,9831" coordsize="2,676">
              <v:shape style="position:absolute;left:2452;top:9831;width:2;height:676" coordorigin="2452,9831" coordsize="0,676" path="m2452,10507l2452,9831e" filled="f" stroked="t" strokeweight=".70801pt" strokecolor="#484848">
                <v:path arrowok="t"/>
              </v:shape>
            </v:group>
            <v:group style="position:absolute;left:420;top:10212;width:11187;height:2" coordorigin="420,10212" coordsize="11187,2">
              <v:shape style="position:absolute;left:420;top:10212;width:11187;height:2" coordorigin="420,10212" coordsize="11187,0" path="m420,10212l11607,10212e" filled="f" stroked="t" strokeweight=".944013pt" strokecolor="#4F4F4F">
                <v:path arrowok="t"/>
              </v:shape>
            </v:group>
            <v:group style="position:absolute;left:427;top:10164;width:2;height:343" coordorigin="427,10164" coordsize="2,343">
              <v:shape style="position:absolute;left:427;top:10164;width:2;height:343" coordorigin="427,10164" coordsize="0,343" path="m427,10507l427,10164e" filled="f" stroked="t" strokeweight=".944013pt" strokecolor="#5B5B5B">
                <v:path arrowok="t"/>
              </v:shape>
            </v:group>
            <v:group style="position:absolute;left:415;top:10454;width:11196;height:2" coordorigin="415,10454" coordsize="11196,2">
              <v:shape style="position:absolute;left:415;top:10454;width:11196;height:2" coordorigin="415,10454" coordsize="11196,0" path="m415,10454l11611,10454e" filled="f" stroked="t" strokeweight=".70801pt" strokecolor="#4F4F4F">
                <v:path arrowok="t"/>
              </v:shape>
            </v:group>
            <v:group style="position:absolute;left:430;top:4442;width:2;height:11982" coordorigin="430,4442" coordsize="2,11982">
              <v:shape style="position:absolute;left:430;top:4442;width:2;height:11982" coordorigin="430,4442" coordsize="0,11982" path="m430,16424l430,4442e" filled="f" stroked="t" strokeweight=".70801pt" strokecolor="#484848">
                <v:path arrowok="t"/>
              </v:shape>
            </v:group>
            <v:group style="position:absolute;left:2450;top:10435;width:2;height:281" coordorigin="2450,10435" coordsize="2,281">
              <v:shape style="position:absolute;left:2450;top:10435;width:2;height:281" coordorigin="2450,10435" coordsize="0,281" path="m2450,10716l2450,10435e" filled="f" stroked="t" strokeweight=".472006pt" strokecolor="#282828">
                <v:path arrowok="t"/>
              </v:shape>
            </v:group>
            <v:group style="position:absolute;left:883;top:10692;width:10729;height:2" coordorigin="883,10692" coordsize="10729,2">
              <v:shape style="position:absolute;left:883;top:10692;width:10729;height:2" coordorigin="883,10692" coordsize="10729,0" path="m883,10692l11611,10692e" filled="f" stroked="t" strokeweight=".70801pt" strokecolor="#4F4F4F">
                <v:path arrowok="t"/>
              </v:shape>
            </v:group>
            <v:group style="position:absolute;left:2452;top:10645;width:2;height:1928" coordorigin="2452,10645" coordsize="2,1928">
              <v:shape style="position:absolute;left:2452;top:10645;width:2;height:1928" coordorigin="2452,10645" coordsize="0,1928" path="m2452,12573l2452,10645e" filled="f" stroked="t" strokeweight=".70801pt" strokecolor="#484848">
                <v:path arrowok="t"/>
              </v:shape>
            </v:group>
            <v:group style="position:absolute;left:415;top:11176;width:3535;height:2" coordorigin="415,11176" coordsize="3535,2">
              <v:shape style="position:absolute;left:415;top:11176;width:3535;height:2" coordorigin="415,11176" coordsize="3535,0" path="m415,11176l3951,11176e" filled="f" stroked="t" strokeweight=".944013pt" strokecolor="#4B4B4B">
                <v:path arrowok="t"/>
              </v:shape>
            </v:group>
            <v:group style="position:absolute;left:3894;top:11173;width:142;height:2" coordorigin="3894,11173" coordsize="142,2">
              <v:shape style="position:absolute;left:3894;top:11173;width:142;height:2" coordorigin="3894,11173" coordsize="142,0" path="m3894,11173l4036,11173e" filled="f" stroked="t" strokeweight=".472006pt" strokecolor="#1C1C1C">
                <v:path arrowok="t"/>
              </v:shape>
            </v:group>
            <v:group style="position:absolute;left:3979;top:11173;width:854;height:2" coordorigin="3979,11173" coordsize="854,2">
              <v:shape style="position:absolute;left:3979;top:11173;width:854;height:2" coordorigin="3979,11173" coordsize="854,0" path="m3979,11173l4833,11173e" filled="f" stroked="t" strokeweight=".70801pt" strokecolor="#4B4B4B">
                <v:path arrowok="t"/>
              </v:shape>
            </v:group>
            <v:group style="position:absolute;left:4777;top:11173;width:227;height:2" coordorigin="4777,11173" coordsize="227,2">
              <v:shape style="position:absolute;left:4777;top:11173;width:227;height:2" coordorigin="4777,11173" coordsize="227,0" path="m4777,11173l5003,11173e" filled="f" stroked="t" strokeweight=".472006pt" strokecolor="#282828">
                <v:path arrowok="t"/>
              </v:shape>
            </v:group>
            <v:group style="position:absolute;left:4947;top:11171;width:1869;height:2" coordorigin="4947,11171" coordsize="1869,2">
              <v:shape style="position:absolute;left:4947;top:11171;width:1869;height:2" coordorigin="4947,11171" coordsize="1869,0" path="m4947,11171l6816,11171e" filled="f" stroked="t" strokeweight=".944013pt" strokecolor="#4F4F4F">
                <v:path arrowok="t"/>
              </v:shape>
            </v:group>
            <v:group style="position:absolute;left:6759;top:11168;width:269;height:2" coordorigin="6759,11168" coordsize="269,2">
              <v:shape style="position:absolute;left:6759;top:11168;width:269;height:2" coordorigin="6759,11168" coordsize="269,0" path="m6759,11168l7028,11168e" filled="f" stroked="t" strokeweight=".472006pt" strokecolor="#2F2F2F">
                <v:path arrowok="t"/>
              </v:shape>
            </v:group>
            <v:group style="position:absolute;left:6943;top:11168;width:557;height:2" coordorigin="6943,11168" coordsize="557,2">
              <v:shape style="position:absolute;left:6943;top:11168;width:557;height:2" coordorigin="6943,11168" coordsize="557,0" path="m6943,11168l7500,11168e" filled="f" stroked="t" strokeweight=".944013pt" strokecolor="#545454">
                <v:path arrowok="t"/>
              </v:shape>
            </v:group>
            <v:group style="position:absolute;left:7406;top:11166;width:486;height:2" coordorigin="7406,11166" coordsize="486,2">
              <v:shape style="position:absolute;left:7406;top:11166;width:486;height:2" coordorigin="7406,11166" coordsize="486,0" path="m7406,11166l7892,11166e" filled="f" stroked="t" strokeweight=".472006pt" strokecolor="#3B3B3B">
                <v:path arrowok="t"/>
              </v:shape>
            </v:group>
            <v:group style="position:absolute;left:7765;top:11166;width:3847;height:2" coordorigin="7765,11166" coordsize="3847,2">
              <v:shape style="position:absolute;left:7765;top:11166;width:3847;height:2" coordorigin="7765,11166" coordsize="3847,0" path="m7765,11166l11611,11166e" filled="f" stroked="t" strokeweight=".70801pt" strokecolor="#4F4F4F">
                <v:path arrowok="t"/>
              </v:shape>
            </v:group>
            <v:group style="position:absolute;left:420;top:11409;width:11191;height:2" coordorigin="420,11409" coordsize="11191,2">
              <v:shape style="position:absolute;left:420;top:11409;width:11191;height:2" coordorigin="420,11409" coordsize="11191,0" path="m420,11409l11611,11409e" filled="f" stroked="t" strokeweight=".944013pt" strokecolor="#4F4F4F">
                <v:path arrowok="t"/>
              </v:shape>
            </v:group>
            <v:group style="position:absolute;left:420;top:11659;width:1680;height:2" coordorigin="420,11659" coordsize="1680,2">
              <v:shape style="position:absolute;left:420;top:11659;width:1680;height:2" coordorigin="420,11659" coordsize="1680,0" path="m420,11659l2100,11659e" filled="f" stroked="t" strokeweight=".70801pt" strokecolor="#545454">
                <v:path arrowok="t"/>
              </v:shape>
            </v:group>
            <v:group style="position:absolute;left:1123;top:11416;width:2;height:233" coordorigin="1123,11416" coordsize="2,233">
              <v:shape style="position:absolute;left:1123;top:11416;width:2;height:233" coordorigin="1123,11416" coordsize="0,233" path="m1123,11649l1123,11416e" filled="f" stroked="t" strokeweight=".236003pt" strokecolor="#383838">
                <v:path arrowok="t"/>
              </v:shape>
            </v:group>
            <v:group style="position:absolute;left:1791;top:11406;width:2;height:5018" coordorigin="1791,11406" coordsize="2,5018">
              <v:shape style="position:absolute;left:1791;top:11406;width:2;height:5018" coordorigin="1791,11406" coordsize="0,5018" path="m1791,16424l1791,11406e" filled="f" stroked="t" strokeweight=".944013pt" strokecolor="#444444">
                <v:path arrowok="t"/>
              </v:shape>
            </v:group>
            <v:group style="position:absolute;left:1586;top:11649;width:10025;height:2" coordorigin="1586,11649" coordsize="10025,2">
              <v:shape style="position:absolute;left:1586;top:11649;width:10025;height:2" coordorigin="1586,11649" coordsize="10025,0" path="m1586,11649l11611,11649e" filled="f" stroked="t" strokeweight=".944013pt" strokecolor="#4F4F4F">
                <v:path arrowok="t"/>
              </v:shape>
            </v:group>
            <v:group style="position:absolute;left:7441;top:11397;width:2;height:1509" coordorigin="7441,11397" coordsize="2,1509">
              <v:shape style="position:absolute;left:7441;top:11397;width:2;height:1509" coordorigin="7441,11397" coordsize="0,1509" path="m7441,12906l7441,11397e" filled="f" stroked="t" strokeweight=".70801pt" strokecolor="#575757">
                <v:path arrowok="t"/>
              </v:shape>
            </v:group>
            <v:group style="position:absolute;left:1123;top:11635;width:2;height:500" coordorigin="1123,11635" coordsize="2,500">
              <v:shape style="position:absolute;left:1123;top:11635;width:2;height:500" coordorigin="1123,11635" coordsize="0,500" path="m1123,12135l1123,11635e" filled="f" stroked="t" strokeweight=".236003pt" strokecolor="#606060">
                <v:path arrowok="t"/>
              </v:shape>
            </v:group>
            <v:group style="position:absolute;left:1123;top:12135;width:2;height:1476" coordorigin="1123,12135" coordsize="2,1476">
              <v:shape style="position:absolute;left:1123;top:12135;width:2;height:1476" coordorigin="1123,12135" coordsize="0,1476" path="m1123,13611l1123,12135e" filled="f" stroked="t" strokeweight=".236003pt" strokecolor="#000000">
                <v:path arrowok="t"/>
              </v:shape>
            </v:group>
            <v:group style="position:absolute;left:1789;top:12106;width:2;height:286" coordorigin="1789,12106" coordsize="2,286">
              <v:shape style="position:absolute;left:1789;top:12106;width:2;height:286" coordorigin="1789,12106" coordsize="0,286" path="m1789,12392l1789,12106e" filled="f" stroked="t" strokeweight=".472006pt" strokecolor="#282828">
                <v:path arrowok="t"/>
              </v:shape>
            </v:group>
            <v:group style="position:absolute;left:1789;top:12335;width:2;height:238" coordorigin="1789,12335" coordsize="2,238">
              <v:shape style="position:absolute;left:1789;top:12335;width:2;height:238" coordorigin="1789,12335" coordsize="0,238" path="m1789,12573l1789,12335e" filled="f" stroked="t" strokeweight=".944013pt" strokecolor="#575757">
                <v:path arrowok="t"/>
              </v:shape>
            </v:group>
            <v:group style="position:absolute;left:2454;top:12516;width:2;height:200" coordorigin="2454,12516" coordsize="2,200">
              <v:shape style="position:absolute;left:2454;top:12516;width:2;height:200" coordorigin="2454,12516" coordsize="0,200" path="m2454,12716l2454,12516e" filled="f" stroked="t" strokeweight=".472006pt" strokecolor="#2F2F2F">
                <v:path arrowok="t"/>
              </v:shape>
            </v:group>
            <v:group style="position:absolute;left:2454;top:12658;width:2;height:233" coordorigin="2454,12658" coordsize="2,233">
              <v:shape style="position:absolute;left:2454;top:12658;width:2;height:233" coordorigin="2454,12658" coordsize="0,233" path="m2454,12892l2454,12658e" filled="f" stroked="t" strokeweight=".472006pt" strokecolor="#4B4B4B">
                <v:path arrowok="t"/>
              </v:shape>
            </v:group>
            <v:group style="position:absolute;left:2457;top:12835;width:2;height:290" coordorigin="2457,12835" coordsize="2,290">
              <v:shape style="position:absolute;left:2457;top:12835;width:2;height:290" coordorigin="2457,12835" coordsize="0,290" path="m2457,13125l2457,12835e" filled="f" stroked="t" strokeweight=".236003pt" strokecolor="#2F2F2F">
                <v:path arrowok="t"/>
              </v:shape>
            </v:group>
            <v:group style="position:absolute;left:7444;top:12835;width:2;height:290" coordorigin="7444,12835" coordsize="2,290">
              <v:shape style="position:absolute;left:7444;top:12835;width:2;height:290" coordorigin="7444,12835" coordsize="0,290" path="m7444,13125l7444,12835e" filled="f" stroked="t" strokeweight=".472006pt" strokecolor="#4B4B4B">
                <v:path arrowok="t"/>
              </v:shape>
            </v:group>
            <v:group style="position:absolute;left:2454;top:13068;width:2;height:690" coordorigin="2454,13068" coordsize="2,690">
              <v:shape style="position:absolute;left:2454;top:13068;width:2;height:690" coordorigin="2454,13068" coordsize="0,690" path="m2454,13758l2454,13068e" filled="f" stroked="t" strokeweight=".472006pt" strokecolor="#484848">
                <v:path arrowok="t"/>
              </v:shape>
            </v:group>
            <v:group style="position:absolute;left:7444;top:13068;width:2;height:571" coordorigin="7444,13068" coordsize="2,571">
              <v:shape style="position:absolute;left:7444;top:13068;width:2;height:571" coordorigin="7444,13068" coordsize="0,571" path="m7444,13639l7444,13068e" filled="f" stroked="t" strokeweight=".70801pt" strokecolor="#545454">
                <v:path arrowok="t"/>
              </v:shape>
            </v:group>
            <v:group style="position:absolute;left:425;top:13732;width:2034;height:2" coordorigin="425,13732" coordsize="2034,2">
              <v:shape style="position:absolute;left:425;top:13732;width:2034;height:2" coordorigin="425,13732" coordsize="2034,0" path="m425,13732l2459,13732e" filled="f" stroked="t" strokeweight=".944013pt" strokecolor="#4F4F54">
                <v:path arrowok="t"/>
              </v:shape>
            </v:group>
            <v:group style="position:absolute;left:1123;top:13611;width:2;height:376" coordorigin="1123,13611" coordsize="2,376">
              <v:shape style="position:absolute;left:1123;top:13611;width:2;height:376" coordorigin="1123,13611" coordsize="0,376" path="m1123,13987l1123,13611e" filled="f" stroked="t" strokeweight=".236003pt" strokecolor="#282B2B">
                <v:path arrowok="t"/>
              </v:shape>
            </v:group>
            <v:group style="position:absolute;left:7448;top:13582;width:2;height:167" coordorigin="7448,13582" coordsize="2,167">
              <v:shape style="position:absolute;left:7448;top:13582;width:2;height:167" coordorigin="7448,13582" coordsize="0,167" path="m7448,13749l7448,13582e" filled="f" stroked="t" strokeweight=".472006pt" strokecolor="#4F4F4F">
                <v:path arrowok="t"/>
              </v:shape>
            </v:group>
            <v:group style="position:absolute;left:11578;top:13611;width:2;height:633" coordorigin="11578,13611" coordsize="2,633">
              <v:shape style="position:absolute;left:11578;top:13611;width:2;height:633" coordorigin="11578,13611" coordsize="0,633" path="m11578,14244l11578,13611e" filled="f" stroked="t" strokeweight=".236003pt" strokecolor="#000000">
                <v:path arrowok="t"/>
              </v:shape>
            </v:group>
            <v:group style="position:absolute;left:2457;top:13687;width:2;height:328" coordorigin="2457,13687" coordsize="2,328">
              <v:shape style="position:absolute;left:2457;top:13687;width:2;height:328" coordorigin="2457,13687" coordsize="0,328" path="m2457,14015l2457,13687e" filled="f" stroked="t" strokeweight=".236003pt" strokecolor="#282828">
                <v:path arrowok="t"/>
              </v:shape>
            </v:group>
            <v:group style="position:absolute;left:7448;top:13692;width:2;height:581" coordorigin="7448,13692" coordsize="2,581">
              <v:shape style="position:absolute;left:7448;top:13692;width:2;height:581" coordorigin="7448,13692" coordsize="0,581" path="m7448,14272l7448,13692e" filled="f" stroked="t" strokeweight=".944013pt" strokecolor="#5B5B5B">
                <v:path arrowok="t"/>
              </v:shape>
            </v:group>
            <v:group style="position:absolute;left:439;top:13958;width:2;height:2466" coordorigin="439,13958" coordsize="2,2466">
              <v:shape style="position:absolute;left:439;top:13958;width:2;height:2466" coordorigin="439,13958" coordsize="0,2466" path="m439,16424l439,13958e" filled="f" stroked="t" strokeweight=".70801pt" strokecolor="#4B4B4B">
                <v:path arrowok="t"/>
              </v:shape>
            </v:group>
            <v:group style="position:absolute;left:1123;top:13987;width:2;height:1833" coordorigin="1123,13987" coordsize="2,1833">
              <v:shape style="position:absolute;left:1123;top:13987;width:2;height:1833" coordorigin="1123,13987" coordsize="0,1833" path="m1123,15820l1123,13987e" filled="f" stroked="t" strokeweight=".236003pt" strokecolor="#000000">
                <v:path arrowok="t"/>
              </v:shape>
            </v:group>
            <v:group style="position:absolute;left:2454;top:13958;width:2;height:314" coordorigin="2454,13958" coordsize="2,314">
              <v:shape style="position:absolute;left:2454;top:13958;width:2;height:314" coordorigin="2454,13958" coordsize="0,314" path="m2454,14272l2454,13958e" filled="f" stroked="t" strokeweight=".472006pt" strokecolor="#575757">
                <v:path arrowok="t"/>
              </v:shape>
            </v:group>
            <v:group style="position:absolute;left:7448;top:14215;width:2;height:148" coordorigin="7448,14215" coordsize="2,148">
              <v:shape style="position:absolute;left:7448;top:14215;width:2;height:148" coordorigin="7448,14215" coordsize="0,148" path="m7448,14363l7448,14215e" filled="f" stroked="t" strokeweight=".472006pt" strokecolor="#282828">
                <v:path arrowok="t"/>
              </v:shape>
            </v:group>
            <v:group style="position:absolute;left:7451;top:14306;width:2;height:2109" coordorigin="7451,14306" coordsize="2,2109">
              <v:shape style="position:absolute;left:7451;top:14306;width:2;height:2109" coordorigin="7451,14306" coordsize="0,2109" path="m7451,16415l7451,14306e" filled="f" stroked="t" strokeweight=".70801pt" strokecolor="#5B5B5B">
                <v:path arrowok="t"/>
              </v:shape>
            </v:group>
            <v:group style="position:absolute;left:439;top:14477;width:2;height:229" coordorigin="439,14477" coordsize="2,229">
              <v:shape style="position:absolute;left:439;top:14477;width:2;height:229" coordorigin="439,14477" coordsize="0,229" path="m439,14706l439,14477e" filled="f" stroked="t" strokeweight=".472006pt" strokecolor="#232323">
                <v:path arrowok="t"/>
              </v:shape>
            </v:group>
            <v:group style="position:absolute;left:1798;top:14477;width:2;height:229" coordorigin="1798,14477" coordsize="2,229">
              <v:shape style="position:absolute;left:1798;top:14477;width:2;height:229" coordorigin="1798,14477" coordsize="0,229" path="m1798,14706l1798,14477e" filled="f" stroked="t" strokeweight=".472006pt" strokecolor="#1F1F1F">
                <v:path arrowok="t"/>
              </v:shape>
            </v:group>
            <v:group style="position:absolute;left:11578;top:14506;width:2;height:409" coordorigin="11578,14506" coordsize="2,409">
              <v:shape style="position:absolute;left:11578;top:14506;width:2;height:409" coordorigin="11578,14506" coordsize="0,409" path="m11578,14915l11578,14506e" filled="f" stroked="t" strokeweight=".236003pt" strokecolor="#000000">
                <v:path arrowok="t"/>
              </v:shape>
            </v:group>
            <v:group style="position:absolute;left:1798;top:14648;width:2;height:743" coordorigin="1798,14648" coordsize="2,743">
              <v:shape style="position:absolute;left:1798;top:14648;width:2;height:743" coordorigin="1798,14648" coordsize="0,743" path="m1798,15391l1798,14648e" filled="f" stroked="t" strokeweight=".70801pt" strokecolor="#444444">
                <v:path arrowok="t"/>
              </v:shape>
            </v:group>
            <v:group style="position:absolute;left:439;top:15334;width:2;height:333" coordorigin="439,15334" coordsize="2,333">
              <v:shape style="position:absolute;left:439;top:15334;width:2;height:333" coordorigin="439,15334" coordsize="0,333" path="m439,15667l439,15334e" filled="f" stroked="t" strokeweight=".472006pt" strokecolor="#2B2B2B">
                <v:path arrowok="t"/>
              </v:shape>
            </v:group>
            <v:group style="position:absolute;left:1798;top:15334;width:2;height:333" coordorigin="1798,15334" coordsize="2,333">
              <v:shape style="position:absolute;left:1798;top:15334;width:2;height:333" coordorigin="1798,15334" coordsize="0,333" path="m1798,15667l1798,15334e" filled="f" stroked="t" strokeweight=".472006pt" strokecolor="#1F1F1F">
                <v:path arrowok="t"/>
              </v:shape>
            </v:group>
            <v:group style="position:absolute;left:11578;top:15363;width:2;height:457" coordorigin="11578,15363" coordsize="2,457">
              <v:shape style="position:absolute;left:11578;top:15363;width:2;height:457" coordorigin="11578,15363" coordsize="0,457" path="m11578,15820l11578,15363e" filled="f" stroked="t" strokeweight=".236003pt" strokecolor="#000000">
                <v:path arrowok="t"/>
              </v:shape>
            </v:group>
            <v:group style="position:absolute;left:1798;top:15610;width:2;height:814" coordorigin="1798,15610" coordsize="2,814">
              <v:shape style="position:absolute;left:1798;top:15610;width:2;height:814" coordorigin="1798,15610" coordsize="0,814" path="m1798,16424l1798,15610e" filled="f" stroked="t" strokeweight=".70801pt" strokecolor="#444444">
                <v:path arrowok="t"/>
              </v:shape>
            </v:group>
            <v:group style="position:absolute;left:1123;top:15820;width:2;height:586" coordorigin="1123,15820" coordsize="2,586">
              <v:shape style="position:absolute;left:1123;top:15820;width:2;height:586" coordorigin="1123,15820" coordsize="0,586" path="m1123,16405l1123,15820e" filled="f" stroked="t" strokeweight=".236003pt" strokecolor="#9C9C9C">
                <v:path arrowok="t"/>
              </v:shape>
            </v:group>
            <v:group style="position:absolute;left:2457;top:16048;width:2;height:371" coordorigin="2457,16048" coordsize="2,371">
              <v:shape style="position:absolute;left:2457;top:16048;width:2;height:371" coordorigin="2457,16048" coordsize="0,371" path="m2457,16419l2457,16048e" filled="f" stroked="t" strokeweight=".236003pt" strokecolor="#3F3F44">
                <v:path arrowok="t"/>
              </v:shape>
            </v:group>
            <v:group style="position:absolute;left:434;top:16410;width:11191;height:2" coordorigin="434,16410" coordsize="11191,2">
              <v:shape style="position:absolute;left:434;top:16410;width:11191;height:2" coordorigin="434,16410" coordsize="11191,0" path="m434,16410l11626,16410e" filled="f" stroked="t" strokeweight=".70801pt" strokecolor="#676767">
                <v:path arrowok="t"/>
              </v:shape>
            </v:group>
            <v:group style="position:absolute;left:11578;top:15820;width:2;height:586" coordorigin="11578,15820" coordsize="2,586">
              <v:shape style="position:absolute;left:11578;top:15820;width:2;height:586" coordorigin="11578,15820" coordsize="0,586" path="m11578,16405l11578,15820e" filled="f" stroked="t" strokeweight=".236003pt" strokecolor="#77777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3"/>
          <w:szCs w:val="23"/>
          <w:color w:val="464D80"/>
          <w:spacing w:val="0"/>
          <w:w w:val="600"/>
          <w:i/>
          <w:position w:val="-3"/>
        </w:rPr>
        <w:t>'1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85" w:lineRule="exact"/>
        <w:ind w:left="178" w:right="-20"/>
        <w:jc w:val="left"/>
        <w:tabs>
          <w:tab w:pos="248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v:group style="position:absolute;margin-left:122.603653pt;margin-top:6.346351pt;width:.236003pt;height:25.22927pt;mso-position-horizontal-relative:page;mso-position-vertical-relative:paragraph;z-index:-16303" coordorigin="2452,127" coordsize="5,505">
            <v:group style="position:absolute;left:2454;top:129;width:2;height:438" coordorigin="2454,129" coordsize="2,438">
              <v:shape style="position:absolute;left:2454;top:129;width:2;height:438" coordorigin="2454,129" coordsize="0,438" path="m2454,567l2454,129e" filled="f" stroked="t" strokeweight=".236003pt" strokecolor="#3B3B3B">
                <v:path arrowok="t"/>
              </v:shape>
            </v:group>
            <v:group style="position:absolute;left:2454;top:510;width:2;height:119" coordorigin="2454,510" coordsize="2,119">
              <v:shape style="position:absolute;left:2454;top:510;width:2;height:119" coordorigin="2454,510" coordsize="0,119" path="m2454,629l2454,510e" filled="f" stroked="t" strokeweight=".236003pt" strokecolor="#64646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5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5"/>
        </w:rPr>
      </w:r>
      <w:r>
        <w:rPr>
          <w:rFonts w:ascii="Arial" w:hAnsi="Arial" w:cs="Arial" w:eastAsia="Arial"/>
          <w:sz w:val="31"/>
          <w:szCs w:val="31"/>
          <w:color w:val="4F4F4F"/>
          <w:spacing w:val="0"/>
          <w:w w:val="100"/>
          <w:b/>
          <w:bCs/>
          <w:position w:val="1"/>
        </w:rPr>
        <w:t>A</w:t>
      </w:r>
      <w:r>
        <w:rPr>
          <w:rFonts w:ascii="Arial" w:hAnsi="Arial" w:cs="Arial" w:eastAsia="Arial"/>
          <w:sz w:val="31"/>
          <w:szCs w:val="31"/>
          <w:color w:val="4F4F4F"/>
          <w:spacing w:val="0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31"/>
          <w:szCs w:val="31"/>
          <w:color w:val="4F4F4F"/>
          <w:spacing w:val="31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F4F4F"/>
          <w:spacing w:val="0"/>
          <w:w w:val="100"/>
          <w:b/>
          <w:bCs/>
          <w:position w:val="1"/>
        </w:rPr>
        <w:t>-eru</w:t>
      </w:r>
      <w:r>
        <w:rPr>
          <w:rFonts w:ascii="Times New Roman" w:hAnsi="Times New Roman" w:cs="Times New Roman" w:eastAsia="Times New Roman"/>
          <w:sz w:val="28"/>
          <w:szCs w:val="28"/>
          <w:color w:val="4F4F4F"/>
          <w:spacing w:val="0"/>
          <w:w w:val="100"/>
          <w:b/>
          <w:bCs/>
          <w:position w:val="1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4F4F4F"/>
          <w:spacing w:val="0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F4F4F"/>
          <w:spacing w:val="15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0"/>
          <w:w w:val="106"/>
          <w:b/>
          <w:bCs/>
          <w:position w:val="1"/>
        </w:rPr>
        <w:t>{ÖSE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2477" w:right="-7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</w:rPr>
        <w:t>ltfaiv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82828"/>
          <w:spacing w:val="-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87"/>
        </w:rPr>
        <w:t>Kuze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87"/>
        </w:rPr>
        <w:t>y</w:t>
      </w:r>
      <w:r>
        <w:rPr>
          <w:rFonts w:ascii="Arial" w:hAnsi="Arial" w:cs="Arial" w:eastAsia="Arial"/>
          <w:sz w:val="20"/>
          <w:szCs w:val="20"/>
          <w:color w:val="282828"/>
          <w:spacing w:val="-11"/>
          <w:w w:val="87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87"/>
        </w:rPr>
        <w:t>Bölg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87"/>
        </w:rPr>
        <w:t>e</w:t>
      </w:r>
      <w:r>
        <w:rPr>
          <w:rFonts w:ascii="Arial" w:hAnsi="Arial" w:cs="Arial" w:eastAsia="Arial"/>
          <w:sz w:val="20"/>
          <w:szCs w:val="20"/>
          <w:color w:val="282828"/>
          <w:spacing w:val="28"/>
          <w:w w:val="87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2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73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315"/>
        </w:rPr>
        <w:t>Me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0" w:lineRule="auto"/>
        <w:ind w:left="3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00"/>
          <w:cols w:num="3" w:equalWidth="0">
            <w:col w:w="4518" w:space="318"/>
            <w:col w:w="884" w:space="121"/>
            <w:col w:w="559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04" w:lineRule="exact"/>
        <w:ind w:left="3568" w:right="5139" w:firstLine="-9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11277pt;margin-top:-18.377764pt;width:38.350102pt;height:44.5pt;mso-position-horizontal-relative:page;mso-position-vertical-relative:paragraph;z-index:-16299" type="#_x0000_t202" filled="f" stroked="f">
            <v:textbox inset="0,0,0,0">
              <w:txbxContent>
                <w:p>
                  <w:pPr>
                    <w:spacing w:before="0" w:after="0" w:line="890" w:lineRule="exact"/>
                    <w:ind w:right="-173"/>
                    <w:jc w:val="left"/>
                    <w:rPr>
                      <w:rFonts w:ascii="Arial" w:hAnsi="Arial" w:cs="Arial" w:eastAsia="Arial"/>
                      <w:sz w:val="89"/>
                      <w:szCs w:val="89"/>
                    </w:rPr>
                  </w:pPr>
                  <w:rPr/>
                  <w:r>
                    <w:rPr>
                      <w:rFonts w:ascii="Arial" w:hAnsi="Arial" w:cs="Arial" w:eastAsia="Arial"/>
                      <w:sz w:val="89"/>
                      <w:szCs w:val="89"/>
                      <w:color w:val="2A2A2A"/>
                      <w:spacing w:val="0"/>
                      <w:w w:val="155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9"/>
                      <w:szCs w:val="8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BÜYÜKŞEHIR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7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8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3"/>
        </w:rPr>
        <w:t>LEDİYE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2"/>
          <w:w w:val="9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6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BAŞKANLlCil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5" w:lineRule="exact"/>
        <w:ind w:left="924" w:right="4045"/>
        <w:jc w:val="center"/>
        <w:tabs>
          <w:tab w:pos="3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.660587pt;margin-top:3.645372pt;width:50.175392pt;height:9.5pt;mso-position-horizontal-relative:page;mso-position-vertical-relative:paragraph;z-index:-16298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8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A2A2A"/>
                      <w:spacing w:val="0"/>
                      <w:w w:val="81"/>
                    </w:rPr>
                    <w:t>BÜYÜKSEHIR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21"/>
          <w:position w:val="10"/>
        </w:rPr>
        <w:t>!ZMIR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0"/>
        </w:rPr>
        <w:t>İtfaiye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4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0"/>
        </w:rPr>
        <w:t>Müdürl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91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0"/>
        </w:rPr>
        <w:t>gü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740" w:right="-20"/>
        <w:jc w:val="left"/>
        <w:tabs>
          <w:tab w:pos="4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A2A2A"/>
          <w:spacing w:val="0"/>
          <w:w w:val="113"/>
        </w:rPr>
        <w:t>BELEDIYESI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26" w:right="-20"/>
        <w:jc w:val="left"/>
        <w:tabs>
          <w:tab w:pos="1420" w:val="left"/>
          <w:tab w:pos="3240" w:val="left"/>
          <w:tab w:pos="558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PlayTarihi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9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/05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12:49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1"/>
          <w:position w:val="1"/>
        </w:rPr>
        <w:t>_Irel: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110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235" w:right="-20"/>
        <w:jc w:val="left"/>
        <w:tabs>
          <w:tab w:pos="1420" w:val="left"/>
          <w:tab w:pos="3240" w:val="left"/>
          <w:tab w:pos="4440" w:val="left"/>
          <w:tab w:pos="5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15/05/2017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5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33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3119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8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2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6"/>
        </w:rPr>
        <w:t>Vata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4"/>
        </w:rPr>
        <w:t>No:2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/Konak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226" w:right="-20"/>
        <w:jc w:val="left"/>
        <w:tabs>
          <w:tab w:pos="1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6"/>
        </w:rPr>
        <w:t>[&gt;ogr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6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10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8"/>
        </w:rPr>
        <w:t>Vata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9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cd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8"/>
        </w:rPr>
        <w:t>No:2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8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0"/>
          <w:i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7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Konak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9" w:lineRule="exact"/>
        <w:ind w:left="226" w:right="-20"/>
        <w:jc w:val="left"/>
        <w:tabs>
          <w:tab w:pos="1420" w:val="left"/>
          <w:tab w:pos="3980" w:val="left"/>
          <w:tab w:pos="6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5"/>
        </w:rPr>
        <w:t>!ianguı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1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left="226" w:right="-20"/>
        <w:jc w:val="left"/>
        <w:tabs>
          <w:tab w:pos="370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4"/>
          <w:position w:val="-1"/>
        </w:rPr>
        <w:t>[Yangı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9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4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4"/>
          <w:position w:val="-1"/>
        </w:rPr>
        <w:t>Is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4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8"/>
          <w:position w:val="-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8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left="3723" w:right="-20"/>
        <w:jc w:val="left"/>
        <w:tabs>
          <w:tab w:pos="6220" w:val="left"/>
          <w:tab w:pos="682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5.031555pt;margin-top:4.343508pt;width:4.465240pt;height:26pt;mso-position-horizontal-relative:page;mso-position-vertical-relative:paragraph;z-index:-16297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2A2A2A"/>
                      <w:spacing w:val="0"/>
                      <w:w w:val="6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7"/>
          <w:position w:val="-2"/>
        </w:rPr>
        <w:t>Beıonarme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7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8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7"/>
          <w:position w:val="-2"/>
        </w:rPr>
        <w:t>K.agi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7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8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Diger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</w:r>
      <w:r>
        <w:rPr>
          <w:rFonts w:ascii="Arial" w:hAnsi="Arial" w:cs="Arial" w:eastAsia="Arial"/>
          <w:sz w:val="23"/>
          <w:szCs w:val="23"/>
          <w:color w:val="4F4F4F"/>
          <w:spacing w:val="0"/>
          <w:w w:val="71"/>
          <w:position w:val="-1"/>
        </w:rPr>
        <w:t>..</w:t>
      </w:r>
      <w:r>
        <w:rPr>
          <w:rFonts w:ascii="Arial" w:hAnsi="Arial" w:cs="Arial" w:eastAsia="Arial"/>
          <w:sz w:val="23"/>
          <w:szCs w:val="23"/>
          <w:color w:val="4F4F4F"/>
          <w:spacing w:val="-10"/>
          <w:w w:val="71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2A2A2A"/>
          <w:spacing w:val="-22"/>
          <w:w w:val="102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77777"/>
          <w:spacing w:val="-24"/>
          <w:w w:val="122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75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2A2A2A"/>
          <w:spacing w:val="-29"/>
          <w:w w:val="75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4F4F4F"/>
          <w:spacing w:val="0"/>
          <w:w w:val="81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4F4F4F"/>
          <w:spacing w:val="-33"/>
          <w:w w:val="81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77777"/>
          <w:spacing w:val="0"/>
          <w:w w:val="77"/>
          <w:position w:val="-1"/>
        </w:rPr>
        <w:t>..</w:t>
      </w:r>
      <w:r>
        <w:rPr>
          <w:rFonts w:ascii="Arial" w:hAnsi="Arial" w:cs="Arial" w:eastAsia="Arial"/>
          <w:sz w:val="23"/>
          <w:szCs w:val="23"/>
          <w:color w:val="777777"/>
          <w:spacing w:val="-38"/>
          <w:w w:val="77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72"/>
          <w:position w:val="-1"/>
        </w:rPr>
        <w:t>...</w:t>
      </w:r>
      <w:r>
        <w:rPr>
          <w:rFonts w:ascii="Arial" w:hAnsi="Arial" w:cs="Arial" w:eastAsia="Arial"/>
          <w:sz w:val="23"/>
          <w:szCs w:val="23"/>
          <w:color w:val="3B3B3B"/>
          <w:spacing w:val="-29"/>
          <w:w w:val="72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626262"/>
          <w:spacing w:val="0"/>
          <w:w w:val="81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626262"/>
          <w:spacing w:val="-10"/>
          <w:w w:val="81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-10"/>
          <w:w w:val="81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626262"/>
          <w:spacing w:val="0"/>
          <w:w w:val="81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626262"/>
          <w:spacing w:val="11"/>
          <w:w w:val="81"/>
          <w:imprint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626262"/>
          <w:spacing w:val="11"/>
          <w:w w:val="81"/>
          <w:imprint/>
          <w:position w:val="-1"/>
        </w:rPr>
      </w:r>
      <w:r>
        <w:rPr>
          <w:rFonts w:ascii="Arial" w:hAnsi="Arial" w:cs="Arial" w:eastAsia="Arial"/>
          <w:sz w:val="23"/>
          <w:szCs w:val="23"/>
          <w:color w:val="626262"/>
          <w:spacing w:val="11"/>
          <w:w w:val="81"/>
          <w:position w:val="-1"/>
        </w:rPr>
      </w:r>
      <w:r>
        <w:rPr>
          <w:rFonts w:ascii="Arial" w:hAnsi="Arial" w:cs="Arial" w:eastAsia="Arial"/>
          <w:sz w:val="23"/>
          <w:szCs w:val="23"/>
          <w:color w:val="626262"/>
          <w:spacing w:val="11"/>
          <w:w w:val="81"/>
          <w:position w:val="-1"/>
        </w:rPr>
      </w:r>
      <w:r>
        <w:rPr>
          <w:rFonts w:ascii="Arial" w:hAnsi="Arial" w:cs="Arial" w:eastAsia="Arial"/>
          <w:sz w:val="23"/>
          <w:szCs w:val="23"/>
          <w:color w:val="4F4F4F"/>
          <w:spacing w:val="0"/>
          <w:w w:val="71"/>
          <w:position w:val="-1"/>
        </w:rPr>
        <w:t>.....</w:t>
      </w:r>
      <w:r>
        <w:rPr>
          <w:rFonts w:ascii="Arial" w:hAnsi="Arial" w:cs="Arial" w:eastAsia="Arial"/>
          <w:sz w:val="23"/>
          <w:szCs w:val="23"/>
          <w:color w:val="4F4F4F"/>
          <w:spacing w:val="-18"/>
          <w:w w:val="71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77777"/>
          <w:spacing w:val="0"/>
          <w:w w:val="71"/>
          <w:position w:val="-1"/>
        </w:rPr>
        <w:t>.....</w:t>
      </w:r>
      <w:r>
        <w:rPr>
          <w:rFonts w:ascii="Arial" w:hAnsi="Arial" w:cs="Arial" w:eastAsia="Arial"/>
          <w:sz w:val="23"/>
          <w:szCs w:val="23"/>
          <w:color w:val="777777"/>
          <w:spacing w:val="-40"/>
          <w:w w:val="71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4F4F4F"/>
          <w:spacing w:val="0"/>
          <w:w w:val="71"/>
          <w:position w:val="-1"/>
        </w:rPr>
        <w:t>..</w:t>
      </w:r>
      <w:r>
        <w:rPr>
          <w:rFonts w:ascii="Arial" w:hAnsi="Arial" w:cs="Arial" w:eastAsia="Arial"/>
          <w:sz w:val="23"/>
          <w:szCs w:val="23"/>
          <w:color w:val="4F4F4F"/>
          <w:spacing w:val="-10"/>
          <w:w w:val="71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77777"/>
          <w:spacing w:val="-24"/>
          <w:w w:val="122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-14"/>
          <w:w w:val="81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626262"/>
          <w:spacing w:val="0"/>
          <w:w w:val="69"/>
          <w:position w:val="-1"/>
        </w:rPr>
        <w:t>.......</w:t>
      </w:r>
      <w:r>
        <w:rPr>
          <w:rFonts w:ascii="Arial" w:hAnsi="Arial" w:cs="Arial" w:eastAsia="Arial"/>
          <w:sz w:val="23"/>
          <w:szCs w:val="23"/>
          <w:color w:val="626262"/>
          <w:spacing w:val="-5"/>
          <w:w w:val="69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75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-29"/>
          <w:w w:val="75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626262"/>
          <w:spacing w:val="-18"/>
          <w:w w:val="102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75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2A2A2A"/>
          <w:spacing w:val="-18"/>
          <w:w w:val="75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4F4F4F"/>
          <w:spacing w:val="0"/>
          <w:w w:val="71"/>
          <w:position w:val="-1"/>
        </w:rPr>
        <w:t>..</w:t>
      </w:r>
      <w:r>
        <w:rPr>
          <w:rFonts w:ascii="Arial" w:hAnsi="Arial" w:cs="Arial" w:eastAsia="Arial"/>
          <w:sz w:val="23"/>
          <w:szCs w:val="23"/>
          <w:color w:val="4F4F4F"/>
          <w:spacing w:val="-40"/>
          <w:w w:val="71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77777"/>
          <w:spacing w:val="0"/>
          <w:w w:val="75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77777"/>
          <w:spacing w:val="-10"/>
          <w:w w:val="75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4F4F4F"/>
          <w:spacing w:val="0"/>
          <w:w w:val="70"/>
          <w:position w:val="-1"/>
        </w:rPr>
        <w:t>....</w:t>
      </w:r>
      <w:r>
        <w:rPr>
          <w:rFonts w:ascii="Arial" w:hAnsi="Arial" w:cs="Arial" w:eastAsia="Arial"/>
          <w:sz w:val="23"/>
          <w:szCs w:val="23"/>
          <w:color w:val="4F4F4F"/>
          <w:spacing w:val="-18"/>
          <w:w w:val="70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77777"/>
          <w:spacing w:val="0"/>
          <w:w w:val="71"/>
          <w:position w:val="-1"/>
        </w:rPr>
        <w:t>..</w:t>
      </w:r>
      <w:r>
        <w:rPr>
          <w:rFonts w:ascii="Arial" w:hAnsi="Arial" w:cs="Arial" w:eastAsia="Arial"/>
          <w:sz w:val="23"/>
          <w:szCs w:val="23"/>
          <w:color w:val="777777"/>
          <w:spacing w:val="-18"/>
          <w:w w:val="71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-14"/>
          <w:w w:val="81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626262"/>
          <w:spacing w:val="-18"/>
          <w:w w:val="102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70"/>
          <w:position w:val="-1"/>
        </w:rPr>
        <w:t>...</w:t>
      </w:r>
      <w:r>
        <w:rPr>
          <w:rFonts w:ascii="Arial" w:hAnsi="Arial" w:cs="Arial" w:eastAsia="Arial"/>
          <w:sz w:val="23"/>
          <w:szCs w:val="23"/>
          <w:color w:val="3B3B3B"/>
          <w:spacing w:val="-10"/>
          <w:w w:val="70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626262"/>
          <w:spacing w:val="0"/>
          <w:w w:val="70"/>
          <w:position w:val="-1"/>
        </w:rPr>
        <w:t>......</w:t>
      </w:r>
      <w:r>
        <w:rPr>
          <w:rFonts w:ascii="Arial" w:hAnsi="Arial" w:cs="Arial" w:eastAsia="Arial"/>
          <w:sz w:val="23"/>
          <w:szCs w:val="23"/>
          <w:color w:val="626262"/>
          <w:spacing w:val="-30"/>
          <w:w w:val="70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-18"/>
          <w:w w:val="102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626262"/>
          <w:spacing w:val="0"/>
          <w:w w:val="69"/>
          <w:position w:val="-1"/>
        </w:rPr>
        <w:t>.......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374" w:lineRule="exact"/>
        <w:ind w:left="4068" w:right="-20"/>
        <w:jc w:val="left"/>
        <w:tabs>
          <w:tab w:pos="4520" w:val="left"/>
          <w:tab w:pos="5620" w:val="left"/>
          <w:tab w:pos="622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2A2A2A"/>
          <w:spacing w:val="0"/>
          <w:w w:val="100"/>
          <w:position w:val="10"/>
        </w:rPr>
        <w:t>X</w:t>
      </w:r>
      <w:r>
        <w:rPr>
          <w:rFonts w:ascii="Arial" w:hAnsi="Arial" w:cs="Arial" w:eastAsia="Arial"/>
          <w:sz w:val="17"/>
          <w:szCs w:val="17"/>
          <w:color w:val="2A2A2A"/>
          <w:spacing w:val="-37"/>
          <w:w w:val="100"/>
          <w:position w:val="10"/>
        </w:rPr>
        <w:t> </w:t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100"/>
          <w:position w:val="10"/>
        </w:rPr>
      </w:r>
      <w:r>
        <w:rPr>
          <w:rFonts w:ascii="Arial" w:hAnsi="Arial" w:cs="Arial" w:eastAsia="Arial"/>
          <w:sz w:val="42"/>
          <w:szCs w:val="42"/>
          <w:color w:val="2A2A2A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2A2A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2A2A2A"/>
          <w:spacing w:val="0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777777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777777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777777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777777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777777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  <w:position w:val="11"/>
        </w:rPr>
        <w:t>!Yangını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7"/>
          <w:w w:val="86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6"/>
          <w:position w:val="1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86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  <w:position w:val="1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86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6"/>
          <w:position w:val="1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86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6"/>
          <w:position w:val="1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86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1"/>
        </w:rPr>
        <w:t>:12:55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226" w:right="-20"/>
        <w:jc w:val="left"/>
        <w:tabs>
          <w:tab w:pos="2240" w:val="left"/>
          <w:tab w:pos="5840" w:val="left"/>
          <w:tab w:pos="111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9"/>
          <w:position w:val="7"/>
        </w:rPr>
        <w:t>[Yana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9"/>
          <w:position w:val="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79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7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7"/>
        </w:rPr>
        <w:t>:Adna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7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7"/>
          <w:position w:val="7"/>
        </w:rPr>
        <w:t>üacı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7"/>
          <w:w w:val="127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7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9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7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9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8"/>
        </w:rPr>
        <w:t>Kendisi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8"/>
        </w:rPr>
      </w:r>
      <w:r>
        <w:rPr>
          <w:rFonts w:ascii="Arial" w:hAnsi="Arial" w:cs="Arial" w:eastAsia="Arial"/>
          <w:sz w:val="19"/>
          <w:szCs w:val="19"/>
          <w:color w:val="8E9090"/>
          <w:spacing w:val="0"/>
          <w:w w:val="53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left="22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Sami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DiLSIZ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2246" w:right="-20"/>
        <w:jc w:val="left"/>
        <w:tabs>
          <w:tab w:pos="4760" w:val="left"/>
          <w:tab w:pos="7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6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3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4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12:50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  <w:position w:val="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12:54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20" w:bottom="280" w:left="180" w:right="300"/>
        </w:sectPr>
      </w:pPr>
      <w:rPr/>
    </w:p>
    <w:p>
      <w:pPr>
        <w:spacing w:before="0" w:after="0" w:line="204" w:lineRule="exact"/>
        <w:ind w:left="22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Plakas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9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8"/>
          <w:w w:val="9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2"/>
        </w:rPr>
        <w:t>16-35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5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300"/>
          <w:cols w:num="2" w:equalWidth="0">
            <w:col w:w="652" w:space="1594"/>
            <w:col w:w="9194"/>
          </w:cols>
        </w:sectPr>
      </w:pPr>
      <w:rPr/>
    </w:p>
    <w:p>
      <w:pPr>
        <w:spacing w:before="0" w:after="0" w:line="281" w:lineRule="exact"/>
        <w:ind w:left="245" w:right="-20"/>
        <w:jc w:val="left"/>
        <w:tabs>
          <w:tab w:pos="2240" w:val="left"/>
          <w:tab w:pos="4760" w:val="left"/>
          <w:tab w:pos="6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1"/>
          <w:position w:val="6"/>
        </w:rPr>
        <w:t>22-35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4"/>
          <w:w w:val="121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6"/>
        </w:rPr>
        <w:t>TZ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6"/>
        </w:rPr>
        <w:t>114-35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115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  <w:position w:val="6"/>
        </w:rPr>
        <w:t>FM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93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6"/>
        </w:rPr>
        <w:t>435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0"/>
          <w:position w:val="-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9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-1"/>
        </w:rPr>
        <w:t>ktri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0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0"/>
          <w:w w:val="129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4759" w:right="4360"/>
        <w:jc w:val="center"/>
        <w:tabs>
          <w:tab w:pos="69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6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0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6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6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626262"/>
          <w:spacing w:val="0"/>
          <w:w w:val="130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245" w:lineRule="auto"/>
        <w:ind w:left="2246" w:right="4352" w:firstLine="2530"/>
        <w:jc w:val="left"/>
        <w:tabs>
          <w:tab w:pos="4760" w:val="left"/>
          <w:tab w:pos="69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</w:rPr>
        <w:t>Eıı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9"/>
          <w:w w:val="9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niyet-Jandarına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Dogalgaz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626262"/>
          <w:spacing w:val="0"/>
          <w:w w:val="104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28" w:lineRule="exact"/>
        <w:ind w:left="240" w:right="-20"/>
        <w:jc w:val="left"/>
        <w:tabs>
          <w:tab w:pos="2240" w:val="left"/>
          <w:tab w:pos="476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12:50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:1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91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  <w:position w:val="1"/>
        </w:rPr>
        <w:t>ersonel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22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7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</w:rPr>
        <w:t>13:20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2246" w:right="-20"/>
        <w:jc w:val="left"/>
        <w:tabs>
          <w:tab w:pos="4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5"/>
        </w:rPr>
        <w:t>[Yardıma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1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5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22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9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MUSLUOGLU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2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</w:rPr>
        <w:t>Görüldüg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pıa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varıldıgında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4" w:lineRule="exact"/>
        <w:ind w:left="2311" w:right="-20"/>
        <w:jc w:val="left"/>
        <w:tabs>
          <w:tab w:pos="4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37"/>
          <w:position w:val="-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2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9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left="245" w:right="-20"/>
        <w:jc w:val="left"/>
        <w:tabs>
          <w:tab w:pos="4760" w:val="left"/>
          <w:tab w:pos="6660" w:val="left"/>
          <w:tab w:pos="8220" w:val="left"/>
          <w:tab w:pos="9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5"/>
          <w:position w:val="-2"/>
        </w:rPr>
        <w:t>Söndün11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5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8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2"/>
          <w:position w:val="-3"/>
        </w:rPr>
        <w:t>IKöpll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2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8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5"/>
          <w:position w:val="-3"/>
        </w:rPr>
        <w:t>!K.K.T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5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8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-3"/>
        </w:rPr>
        <w:t>K:ü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-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89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9" w:lineRule="exact"/>
        <w:ind w:left="4776" w:right="-20"/>
        <w:jc w:val="left"/>
        <w:tabs>
          <w:tab w:pos="6660" w:val="left"/>
          <w:tab w:pos="8220" w:val="left"/>
          <w:tab w:pos="976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24"/>
          <w:szCs w:val="24"/>
          <w:color w:val="2A2A2A"/>
          <w:spacing w:val="0"/>
          <w:w w:val="71"/>
          <w:position w:val="1"/>
        </w:rPr>
        <w:t>ıı.os</w:t>
      </w:r>
      <w:r>
        <w:rPr>
          <w:rFonts w:ascii="Arial" w:hAnsi="Arial" w:cs="Arial" w:eastAsia="Arial"/>
          <w:sz w:val="24"/>
          <w:szCs w:val="24"/>
          <w:color w:val="2A2A2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4"/>
          <w:szCs w:val="24"/>
          <w:color w:val="2A2A2A"/>
          <w:spacing w:val="0"/>
          <w:w w:val="100"/>
          <w:position w:val="1"/>
        </w:rPr>
      </w:r>
      <w:r>
        <w:rPr>
          <w:rFonts w:ascii="Arial" w:hAnsi="Arial" w:cs="Arial" w:eastAsia="Arial"/>
          <w:sz w:val="30"/>
          <w:szCs w:val="30"/>
          <w:color w:val="3B3B3B"/>
          <w:spacing w:val="0"/>
          <w:w w:val="100"/>
          <w:position w:val="0"/>
        </w:rPr>
        <w:t>ı</w:t>
      </w:r>
      <w:r>
        <w:rPr>
          <w:rFonts w:ascii="Arial" w:hAnsi="Arial" w:cs="Arial" w:eastAsia="Arial"/>
          <w:sz w:val="30"/>
          <w:szCs w:val="30"/>
          <w:color w:val="3B3B3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0"/>
          <w:szCs w:val="30"/>
          <w:color w:val="3B3B3B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2A2A2A"/>
          <w:spacing w:val="0"/>
          <w:w w:val="62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2A2A2A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2A2A2A"/>
          <w:spacing w:val="0"/>
          <w:w w:val="62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23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6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6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1"/>
        </w:rPr>
        <w:t>çamaşı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1"/>
        </w:rPr>
        <w:t>makinesi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1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1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1"/>
        </w:rPr>
        <w:t>kavrulma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1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1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kısmı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1"/>
        </w:rPr>
        <w:t>hafifçe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1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7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mini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2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slanmo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görmüşttir.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1" w:lineRule="exact"/>
        <w:ind w:left="254" w:right="-20"/>
        <w:jc w:val="left"/>
        <w:tabs>
          <w:tab w:pos="238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5"/>
        </w:rPr>
        <w:t>500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Eşyada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500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4"/>
        </w:rPr>
        <w:t>1.000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0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300"/>
        </w:sectPr>
      </w:pPr>
      <w:rPr/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4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26" w:lineRule="auto"/>
        <w:ind w:left="19" w:right="77" w:firstLine="-1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2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zemindeki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numaralı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dairenin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irişe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sagdaki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mutfakta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çamaşı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makinesi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iç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linilesinde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alışı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vaziyetteki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çamaşı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makinesindeki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nedende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eskime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</w:rPr>
        <w:t>yıpranma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</w:rPr>
        <w:t>vb.)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makine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plasti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malzemeleri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çıkmış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3" w:lineRule="exact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</w:rPr>
        <w:t>olabilecei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4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7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7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300"/>
          <w:cols w:num="2" w:equalWidth="0">
            <w:col w:w="1711" w:space="535"/>
            <w:col w:w="9194"/>
          </w:cols>
        </w:sectPr>
      </w:pPr>
      <w:rPr/>
    </w:p>
    <w:p>
      <w:pPr>
        <w:spacing w:before="3" w:after="0" w:line="240" w:lineRule="auto"/>
        <w:ind w:left="245" w:right="-20"/>
        <w:jc w:val="left"/>
        <w:tabs>
          <w:tab w:pos="226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  <w:position w:val="2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9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2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9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2"/>
          <w:position w:val="0"/>
        </w:rPr>
        <w:t>re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23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  <w:position w:val="0"/>
        </w:rPr>
        <w:t>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245" w:right="-20"/>
        <w:jc w:val="left"/>
        <w:tabs>
          <w:tab w:pos="2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</w:rPr>
        <w:t>f'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8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</w:rPr>
        <w:t>ybı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04" w:lineRule="exact"/>
        <w:ind w:left="245" w:right="7924" w:firstLine="14"/>
        <w:jc w:val="left"/>
        <w:tabs>
          <w:tab w:pos="2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5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Adna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ÇELIK'e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</w:rPr>
        <w:t>rreslim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Edildigi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8" w:after="0" w:line="172" w:lineRule="exact"/>
        <w:ind w:left="259" w:right="-20"/>
        <w:jc w:val="left"/>
        <w:tabs>
          <w:tab w:pos="2260" w:val="left"/>
          <w:tab w:pos="6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81"/>
          <w:position w:val="-4"/>
        </w:rPr>
        <w:t>Ekiı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82"/>
          <w:position w:val="-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-15"/>
          <w:w w:val="113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65"/>
          <w:position w:val="-4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0"/>
          <w:position w:val="-4"/>
        </w:rPr>
        <w:t>DönUşU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6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6"/>
        </w:rPr>
        <w:t>15/05/2017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6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6"/>
        </w:rPr>
        <w:t>13:20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300"/>
        </w:sectPr>
      </w:pPr>
      <w:rPr/>
    </w:p>
    <w:p>
      <w:pPr>
        <w:spacing w:before="0" w:after="0" w:line="287" w:lineRule="exact"/>
        <w:ind w:left="101" w:right="-83"/>
        <w:jc w:val="left"/>
        <w:tabs>
          <w:tab w:pos="1120" w:val="left"/>
          <w:tab w:pos="1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3B3B3B"/>
          <w:spacing w:val="-47"/>
          <w:w w:val="271"/>
          <w:position w:val="11"/>
        </w:rPr>
        <w:t>F</w: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81"/>
          <w:position w:val="-1"/>
        </w:rPr>
        <w:t>v</w:t>
      </w:r>
      <w:r>
        <w:rPr>
          <w:rFonts w:ascii="Arial" w:hAnsi="Arial" w:cs="Arial" w:eastAsia="Arial"/>
          <w:sz w:val="25"/>
          <w:szCs w:val="25"/>
          <w:color w:val="3B3B3B"/>
          <w:spacing w:val="-43"/>
          <w:w w:val="80"/>
          <w:position w:val="-1"/>
        </w:rPr>
        <w:t>.</w:t>
      </w:r>
      <w:r>
        <w:rPr>
          <w:rFonts w:ascii="Arial" w:hAnsi="Arial" w:cs="Arial" w:eastAsia="Arial"/>
          <w:sz w:val="25"/>
          <w:szCs w:val="25"/>
          <w:color w:val="777777"/>
          <w:spacing w:val="0"/>
          <w:w w:val="75"/>
          <w:position w:val="-1"/>
        </w:rPr>
        <w:t>.</w:t>
      </w:r>
      <w:r>
        <w:rPr>
          <w:rFonts w:ascii="Arial" w:hAnsi="Arial" w:cs="Arial" w:eastAsia="Arial"/>
          <w:sz w:val="25"/>
          <w:szCs w:val="25"/>
          <w:color w:val="777777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25"/>
          <w:szCs w:val="25"/>
          <w:color w:val="777777"/>
          <w:spacing w:val="-24"/>
          <w:w w:val="100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75"/>
          <w:position w:val="-1"/>
        </w:rPr>
        <w:t>.</w: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75"/>
          <w:position w:val="-1"/>
        </w:rPr>
        <w:t>oıo</w: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7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2.Posta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7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2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300"/>
          <w:cols w:num="3" w:equalWidth="0">
            <w:col w:w="2055" w:space="210"/>
            <w:col w:w="2189" w:space="4292"/>
            <w:col w:w="2694"/>
          </w:cols>
        </w:sectPr>
      </w:pPr>
      <w:rPr/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35" w:after="0" w:line="176" w:lineRule="exact"/>
        <w:ind w:left="2392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  <w:position w:val="-4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9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  <w:position w:val="-4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9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-4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9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" w:lineRule="atLeast"/>
        <w:ind w:left="401" w:right="-20"/>
        <w:jc w:val="left"/>
        <w:tabs>
          <w:tab w:pos="5140" w:val="left"/>
          <w:tab w:pos="9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028391pt;margin-top:38.474960pt;width:2.617650pt;height:9pt;mso-position-horizontal-relative:page;mso-position-vertical-relative:paragraph;z-index:-16296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4F4F4F"/>
                      <w:spacing w:val="0"/>
                      <w:w w:val="104"/>
                    </w:rPr>
                    <w:t>.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7.198425pt;margin-top:53.248215pt;width:5.73426pt;height:41pt;mso-position-horizontal-relative:page;mso-position-vertical-relative:paragraph;z-index:-16295" type="#_x0000_t202" filled="f" stroked="f">
            <v:textbox inset="0,0,0,0">
              <w:txbxContent>
                <w:p>
                  <w:pPr>
                    <w:spacing w:before="0" w:after="0" w:line="820" w:lineRule="exact"/>
                    <w:ind w:right="-163"/>
                    <w:jc w:val="left"/>
                    <w:rPr>
                      <w:rFonts w:ascii="Arial" w:hAnsi="Arial" w:cs="Arial" w:eastAsia="Arial"/>
                      <w:sz w:val="82"/>
                      <w:szCs w:val="82"/>
                    </w:rPr>
                  </w:pPr>
                  <w:rPr/>
                  <w:r>
                    <w:rPr>
                      <w:rFonts w:ascii="Arial" w:hAnsi="Arial" w:cs="Arial" w:eastAsia="Arial"/>
                      <w:sz w:val="82"/>
                      <w:szCs w:val="82"/>
                      <w:color w:val="777777"/>
                      <w:spacing w:val="0"/>
                      <w:w w:val="42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34"/>
        </w:rPr>
        <w:t>'ü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41"/>
          <w:szCs w:val="141"/>
          <w:color w:val="595D95"/>
          <w:spacing w:val="0"/>
          <w:w w:val="100"/>
          <w:position w:val="-62"/>
        </w:rPr>
        <w:t>v</w:t>
      </w:r>
      <w:r>
        <w:rPr>
          <w:rFonts w:ascii="Times New Roman" w:hAnsi="Times New Roman" w:cs="Times New Roman" w:eastAsia="Times New Roman"/>
          <w:sz w:val="141"/>
          <w:szCs w:val="141"/>
          <w:color w:val="595D95"/>
          <w:spacing w:val="-324"/>
          <w:w w:val="100"/>
          <w:position w:val="-62"/>
        </w:rPr>
        <w:t> </w:t>
      </w:r>
      <w:r>
        <w:rPr>
          <w:rFonts w:ascii="Times New Roman" w:hAnsi="Times New Roman" w:cs="Times New Roman" w:eastAsia="Times New Roman"/>
          <w:sz w:val="141"/>
          <w:szCs w:val="141"/>
          <w:color w:val="595D95"/>
          <w:spacing w:val="0"/>
          <w:w w:val="100"/>
          <w:position w:val="-62"/>
        </w:rPr>
        <w:tab/>
      </w:r>
      <w:r>
        <w:rPr>
          <w:rFonts w:ascii="Times New Roman" w:hAnsi="Times New Roman" w:cs="Times New Roman" w:eastAsia="Times New Roman"/>
          <w:sz w:val="141"/>
          <w:szCs w:val="141"/>
          <w:color w:val="595D95"/>
          <w:spacing w:val="0"/>
          <w:w w:val="100"/>
          <w:position w:val="-62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  <w:i/>
          <w:position w:val="6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300"/>
        </w:sectPr>
      </w:pPr>
      <w:rPr/>
    </w:p>
    <w:p>
      <w:pPr>
        <w:spacing w:before="0" w:after="0" w:line="589" w:lineRule="atLeast"/>
        <w:ind w:left="377" w:right="-128"/>
        <w:jc w:val="left"/>
        <w:rPr>
          <w:rFonts w:ascii="Arial" w:hAnsi="Arial" w:cs="Arial" w:eastAsia="Arial"/>
          <w:sz w:val="57"/>
          <w:szCs w:val="57"/>
        </w:rPr>
      </w:pPr>
      <w:rPr/>
      <w:r>
        <w:rPr>
          <w:rFonts w:ascii="Arial" w:hAnsi="Arial" w:cs="Arial" w:eastAsia="Arial"/>
          <w:sz w:val="57"/>
          <w:szCs w:val="57"/>
          <w:color w:val="3B3B3B"/>
          <w:spacing w:val="-130"/>
          <w:w w:val="53"/>
          <w:position w:val="-25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0"/>
          <w:w w:val="69"/>
          <w:position w:val="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-95"/>
          <w:w w:val="69"/>
          <w:position w:val="0"/>
        </w:rPr>
        <w:t>g</w:t>
      </w:r>
      <w:r>
        <w:rPr>
          <w:rFonts w:ascii="Arial" w:hAnsi="Arial" w:cs="Arial" w:eastAsia="Arial"/>
          <w:sz w:val="57"/>
          <w:szCs w:val="57"/>
          <w:color w:val="3B3B3B"/>
          <w:spacing w:val="0"/>
          <w:w w:val="53"/>
          <w:position w:val="-25"/>
        </w:rPr>
        <w:t>-</w:t>
      </w:r>
      <w:r>
        <w:rPr>
          <w:rFonts w:ascii="Arial" w:hAnsi="Arial" w:cs="Arial" w:eastAsia="Arial"/>
          <w:sz w:val="57"/>
          <w:szCs w:val="57"/>
          <w:color w:val="000000"/>
          <w:spacing w:val="0"/>
          <w:w w:val="100"/>
          <w:position w:val="0"/>
        </w:rPr>
      </w:r>
    </w:p>
    <w:p>
      <w:pPr>
        <w:spacing w:before="0" w:after="0" w:line="950" w:lineRule="atLeast"/>
        <w:ind w:right="-20"/>
        <w:jc w:val="left"/>
        <w:tabs>
          <w:tab w:pos="3660" w:val="left"/>
        </w:tabs>
        <w:rPr>
          <w:rFonts w:ascii="Times New Roman" w:hAnsi="Times New Roman" w:cs="Times New Roman" w:eastAsia="Times New Roman"/>
          <w:sz w:val="47"/>
          <w:szCs w:val="4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30"/>
          <w:szCs w:val="30"/>
          <w:color w:val="2A2A2A"/>
          <w:spacing w:val="0"/>
          <w:w w:val="51"/>
          <w:b/>
          <w:bCs/>
          <w:position w:val="-14"/>
        </w:rPr>
        <w:t>1</w:t>
      </w:r>
      <w:r>
        <w:rPr>
          <w:rFonts w:ascii="Times New Roman" w:hAnsi="Times New Roman" w:cs="Times New Roman" w:eastAsia="Times New Roman"/>
          <w:sz w:val="30"/>
          <w:szCs w:val="30"/>
          <w:color w:val="2A2A2A"/>
          <w:spacing w:val="0"/>
          <w:w w:val="51"/>
          <w:b/>
          <w:bCs/>
          <w:position w:val="-1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A2A2A"/>
          <w:spacing w:val="3"/>
          <w:w w:val="51"/>
          <w:b/>
          <w:bCs/>
          <w:position w:val="-1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A2A2A"/>
          <w:spacing w:val="0"/>
          <w:w w:val="51"/>
          <w:b/>
          <w:bCs/>
          <w:position w:val="-14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A2A2A"/>
          <w:spacing w:val="0"/>
          <w:w w:val="51"/>
          <w:b/>
          <w:bCs/>
          <w:position w:val="-1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A2A2A"/>
          <w:spacing w:val="5"/>
          <w:w w:val="51"/>
          <w:b/>
          <w:bCs/>
          <w:position w:val="-1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0"/>
          <w:w w:val="51"/>
          <w:position w:val="-14"/>
        </w:rPr>
        <w:t>Ma1ıs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0"/>
          <w:w w:val="51"/>
          <w:position w:val="-14"/>
        </w:rPr>
        <w:t>   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30"/>
          <w:w w:val="51"/>
          <w:position w:val="-14"/>
        </w:rPr>
        <w:t> </w:t>
      </w:r>
      <w:r>
        <w:rPr>
          <w:rFonts w:ascii="Times New Roman" w:hAnsi="Times New Roman" w:cs="Times New Roman" w:eastAsia="Times New Roman"/>
          <w:sz w:val="47"/>
          <w:szCs w:val="47"/>
          <w:color w:val="3B3B3B"/>
          <w:spacing w:val="0"/>
          <w:w w:val="51"/>
          <w:i/>
          <w:position w:val="-14"/>
        </w:rPr>
        <w:t>17</w:t>
      </w:r>
      <w:r>
        <w:rPr>
          <w:rFonts w:ascii="Times New Roman" w:hAnsi="Times New Roman" w:cs="Times New Roman" w:eastAsia="Times New Roman"/>
          <w:sz w:val="47"/>
          <w:szCs w:val="47"/>
          <w:color w:val="000000"/>
          <w:spacing w:val="0"/>
          <w:w w:val="100"/>
          <w:position w:val="0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161" w:lineRule="exact"/>
        <w:ind w:left="38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-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91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-5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2"/>
          <w:w w:val="91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5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300"/>
          <w:cols w:num="2" w:equalWidth="0">
            <w:col w:w="579" w:space="4273"/>
            <w:col w:w="6588"/>
          </w:cols>
        </w:sectPr>
      </w:pPr>
      <w:rPr/>
    </w:p>
    <w:p>
      <w:pPr>
        <w:spacing w:before="0" w:after="0" w:line="233" w:lineRule="atLeast"/>
        <w:ind w:left="4719" w:right="-169"/>
        <w:jc w:val="left"/>
        <w:tabs>
          <w:tab w:pos="86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86"/>
          <w:szCs w:val="86"/>
          <w:color w:val="3B3B3B"/>
          <w:spacing w:val="-50"/>
          <w:w w:val="36"/>
        </w:rPr>
        <w:t>s</w:t>
      </w:r>
      <w:r>
        <w:rPr>
          <w:rFonts w:ascii="Times New Roman" w:hAnsi="Times New Roman" w:cs="Times New Roman" w:eastAsia="Times New Roman"/>
          <w:sz w:val="86"/>
          <w:szCs w:val="86"/>
          <w:color w:val="3D4275"/>
          <w:spacing w:val="0"/>
          <w:w w:val="97"/>
        </w:rPr>
        <w:t>6</w:t>
      </w:r>
      <w:r>
        <w:rPr>
          <w:rFonts w:ascii="Times New Roman" w:hAnsi="Times New Roman" w:cs="Times New Roman" w:eastAsia="Times New Roman"/>
          <w:sz w:val="86"/>
          <w:szCs w:val="86"/>
          <w:color w:val="3D4275"/>
          <w:spacing w:val="-85"/>
          <w:w w:val="100"/>
        </w:rPr>
        <w:t> </w:t>
      </w:r>
      <w:r>
        <w:rPr>
          <w:rFonts w:ascii="Times New Roman" w:hAnsi="Times New Roman" w:cs="Times New Roman" w:eastAsia="Times New Roman"/>
          <w:sz w:val="86"/>
          <w:szCs w:val="86"/>
          <w:color w:val="3D4275"/>
          <w:spacing w:val="0"/>
          <w:w w:val="56"/>
        </w:rPr>
        <w:t>t</w:t>
      </w:r>
      <w:r>
        <w:rPr>
          <w:rFonts w:ascii="Times New Roman" w:hAnsi="Times New Roman" w:cs="Times New Roman" w:eastAsia="Times New Roman"/>
          <w:sz w:val="86"/>
          <w:szCs w:val="86"/>
          <w:color w:val="3D4275"/>
          <w:spacing w:val="-160"/>
          <w:w w:val="100"/>
        </w:rPr>
        <w:t> </w:t>
      </w:r>
      <w:r>
        <w:rPr>
          <w:rFonts w:ascii="Times New Roman" w:hAnsi="Times New Roman" w:cs="Times New Roman" w:eastAsia="Times New Roman"/>
          <w:sz w:val="86"/>
          <w:szCs w:val="86"/>
          <w:color w:val="3B3B3B"/>
          <w:spacing w:val="0"/>
          <w:w w:val="25"/>
        </w:rPr>
        <w:t>ız</w:t>
      </w:r>
      <w:r>
        <w:rPr>
          <w:rFonts w:ascii="Times New Roman" w:hAnsi="Times New Roman" w:cs="Times New Roman" w:eastAsia="Times New Roman"/>
          <w:sz w:val="86"/>
          <w:szCs w:val="86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86"/>
          <w:szCs w:val="86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777777"/>
          <w:spacing w:val="-31"/>
          <w:w w:val="144"/>
          <w:i/>
          <w:position w:val="1"/>
        </w:rPr>
        <w:t>1</w:t>
      </w:r>
      <w:r>
        <w:rPr>
          <w:rFonts w:ascii="Arial" w:hAnsi="Arial" w:cs="Arial" w:eastAsia="Arial"/>
          <w:sz w:val="64"/>
          <w:szCs w:val="64"/>
          <w:color w:val="626262"/>
          <w:spacing w:val="-68"/>
          <w:w w:val="145"/>
          <w:position w:val="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8E9090"/>
          <w:spacing w:val="-10"/>
          <w:w w:val="86"/>
          <w:i/>
          <w:position w:val="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A8AAAA"/>
          <w:spacing w:val="-82"/>
          <w:w w:val="97"/>
          <w:i/>
          <w:position w:val="1"/>
        </w:rPr>
        <w:t>"</w:t>
      </w:r>
      <w:r>
        <w:rPr>
          <w:rFonts w:ascii="Times New Roman" w:hAnsi="Times New Roman" w:cs="Times New Roman" w:eastAsia="Times New Roman"/>
          <w:sz w:val="22"/>
          <w:szCs w:val="22"/>
          <w:color w:val="8E9090"/>
          <w:spacing w:val="0"/>
          <w:w w:val="86"/>
          <w:i/>
          <w:position w:val="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8E9090"/>
          <w:spacing w:val="19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26262"/>
          <w:spacing w:val="0"/>
          <w:w w:val="199"/>
          <w:i/>
          <w:position w:val="1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325" w:lineRule="atLeast"/>
        <w:ind w:right="-20"/>
        <w:jc w:val="left"/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9"/>
          <w:szCs w:val="9"/>
          <w:color w:val="777777"/>
          <w:w w:val="77"/>
        </w:rPr>
        <w:t>.,</w:t>
      </w:r>
      <w:r>
        <w:rPr>
          <w:rFonts w:ascii="Times New Roman" w:hAnsi="Times New Roman" w:cs="Times New Roman" w:eastAsia="Times New Roman"/>
          <w:sz w:val="9"/>
          <w:szCs w:val="9"/>
          <w:color w:val="777777"/>
          <w:spacing w:val="-14"/>
          <w:w w:val="76"/>
        </w:rPr>
        <w:t>ı</w:t>
      </w:r>
      <w:r>
        <w:rPr>
          <w:rFonts w:ascii="Times New Roman" w:hAnsi="Times New Roman" w:cs="Times New Roman" w:eastAsia="Times New Roman"/>
          <w:sz w:val="9"/>
          <w:szCs w:val="9"/>
          <w:color w:val="777777"/>
          <w:spacing w:val="-51"/>
          <w:w w:val="255"/>
        </w:rPr>
        <w:t>·</w:t>
      </w:r>
      <w:r>
        <w:rPr>
          <w:rFonts w:ascii="Times New Roman" w:hAnsi="Times New Roman" w:cs="Times New Roman" w:eastAsia="Times New Roman"/>
          <w:sz w:val="9"/>
          <w:szCs w:val="9"/>
          <w:color w:val="8E9090"/>
          <w:spacing w:val="0"/>
          <w:w w:val="146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8E909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4F4F4F"/>
          <w:spacing w:val="-1"/>
          <w:w w:val="100"/>
        </w:rPr>
        <w:t>"</w:t>
      </w:r>
      <w:r>
        <w:rPr>
          <w:rFonts w:ascii="Times New Roman" w:hAnsi="Times New Roman" w:cs="Times New Roman" w:eastAsia="Times New Roman"/>
          <w:sz w:val="9"/>
          <w:szCs w:val="9"/>
          <w:color w:val="777777"/>
          <w:spacing w:val="0"/>
          <w:w w:val="100"/>
        </w:rPr>
        <w:t>"</w:t>
      </w:r>
      <w:r>
        <w:rPr>
          <w:rFonts w:ascii="Times New Roman" w:hAnsi="Times New Roman" w:cs="Times New Roman" w:eastAsia="Times New Roman"/>
          <w:sz w:val="9"/>
          <w:szCs w:val="9"/>
          <w:color w:val="777777"/>
          <w:spacing w:val="-6"/>
          <w:w w:val="100"/>
        </w:rPr>
        <w:t>'</w:t>
      </w:r>
      <w:r>
        <w:rPr>
          <w:rFonts w:ascii="Times New Roman" w:hAnsi="Times New Roman" w:cs="Times New Roman" w:eastAsia="Times New Roman"/>
          <w:sz w:val="9"/>
          <w:szCs w:val="9"/>
          <w:color w:val="8E9090"/>
          <w:spacing w:val="0"/>
          <w:w w:val="100"/>
        </w:rPr>
        <w:t>..</w:t>
      </w:r>
      <w:r>
        <w:rPr>
          <w:rFonts w:ascii="Times New Roman" w:hAnsi="Times New Roman" w:cs="Times New Roman" w:eastAsia="Times New Roman"/>
          <w:sz w:val="9"/>
          <w:szCs w:val="9"/>
          <w:color w:val="8E909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8AAAA"/>
          <w:spacing w:val="-11"/>
          <w:w w:val="194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777777"/>
          <w:spacing w:val="0"/>
          <w:w w:val="243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21" w:lineRule="atLeast"/>
        <w:ind w:left="335" w:right="-20"/>
        <w:jc w:val="left"/>
        <w:tabs>
          <w:tab w:pos="92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8E9090"/>
          <w:spacing w:val="0"/>
          <w:w w:val="141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8E9090"/>
          <w:spacing w:val="37"/>
          <w:w w:val="14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A8AAAA"/>
          <w:spacing w:val="0"/>
          <w:w w:val="141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A8AAA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A8AAAA"/>
          <w:spacing w:val="0"/>
          <w:w w:val="100"/>
        </w:rPr>
      </w:r>
      <w:r>
        <w:rPr>
          <w:rFonts w:ascii="Arial" w:hAnsi="Arial" w:cs="Arial" w:eastAsia="Arial"/>
          <w:sz w:val="12"/>
          <w:szCs w:val="12"/>
          <w:color w:val="A8AAAA"/>
          <w:spacing w:val="0"/>
          <w:w w:val="273"/>
        </w:rPr>
        <w:t>'</w:t>
      </w:r>
      <w:r>
        <w:rPr>
          <w:rFonts w:ascii="Arial" w:hAnsi="Arial" w:cs="Arial" w:eastAsia="Arial"/>
          <w:sz w:val="12"/>
          <w:szCs w:val="12"/>
          <w:color w:val="A8AAAA"/>
          <w:spacing w:val="-17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8E9090"/>
          <w:spacing w:val="0"/>
          <w:w w:val="222"/>
        </w:rPr>
        <w:t>ı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300"/>
          <w:cols w:num="2" w:equalWidth="0">
            <w:col w:w="9171" w:space="4"/>
            <w:col w:w="2265"/>
          </w:cols>
        </w:sectPr>
      </w:pPr>
      <w:rPr/>
    </w:p>
    <w:p>
      <w:pPr>
        <w:spacing w:before="0" w:after="0" w:line="67" w:lineRule="exact"/>
        <w:ind w:left="2822" w:right="-20"/>
        <w:jc w:val="left"/>
        <w:rPr>
          <w:rFonts w:ascii="Arial" w:hAnsi="Arial" w:cs="Arial" w:eastAsia="Arial"/>
          <w:sz w:val="35"/>
          <w:szCs w:val="35"/>
        </w:rPr>
      </w:pPr>
      <w:rPr/>
      <w:r>
        <w:rPr>
          <w:rFonts w:ascii="Arial" w:hAnsi="Arial" w:cs="Arial" w:eastAsia="Arial"/>
          <w:sz w:val="35"/>
          <w:szCs w:val="35"/>
          <w:color w:val="3B3B3B"/>
          <w:spacing w:val="0"/>
          <w:w w:val="126"/>
          <w:position w:val="4"/>
        </w:rPr>
        <w:t>ç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261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1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3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1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50" w:lineRule="exact"/>
        <w:ind w:right="-226"/>
        <w:jc w:val="left"/>
        <w:tabs>
          <w:tab w:pos="3480" w:val="left"/>
        </w:tabs>
        <w:rPr>
          <w:rFonts w:ascii="Times New Roman" w:hAnsi="Times New Roman" w:cs="Times New Roman" w:eastAsia="Times New Roman"/>
          <w:sz w:val="124"/>
          <w:szCs w:val="1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3"/>
          <w:szCs w:val="23"/>
          <w:color w:val="8E9090"/>
          <w:spacing w:val="0"/>
          <w:w w:val="34"/>
          <w:position w:val="40"/>
        </w:rPr>
        <w:t>•</w:t>
      </w:r>
      <w:r>
        <w:rPr>
          <w:rFonts w:ascii="Times New Roman" w:hAnsi="Times New Roman" w:cs="Times New Roman" w:eastAsia="Times New Roman"/>
          <w:sz w:val="23"/>
          <w:szCs w:val="23"/>
          <w:color w:val="8E9090"/>
          <w:spacing w:val="0"/>
          <w:w w:val="34"/>
          <w:position w:val="4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8E9090"/>
          <w:spacing w:val="19"/>
          <w:w w:val="34"/>
          <w:position w:val="4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77"/>
          <w:position w:val="40"/>
        </w:rPr>
        <w:t>lt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77"/>
          <w:position w:val="40"/>
        </w:rPr>
        <w:t>  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22"/>
          <w:w w:val="77"/>
          <w:position w:val="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77"/>
          <w:position w:val="40"/>
        </w:rPr>
        <w:t>-,.vş.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2"/>
          <w:w w:val="77"/>
          <w:position w:val="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4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40"/>
        </w:rPr>
      </w:r>
      <w:r>
        <w:rPr>
          <w:rFonts w:ascii="Times New Roman" w:hAnsi="Times New Roman" w:cs="Times New Roman" w:eastAsia="Times New Roman"/>
          <w:sz w:val="28"/>
          <w:szCs w:val="28"/>
          <w:color w:val="626262"/>
          <w:spacing w:val="-177"/>
          <w:w w:val="104"/>
          <w:b/>
          <w:bCs/>
          <w:position w:val="39"/>
        </w:rPr>
        <w:t>B</w:t>
      </w:r>
      <w:r>
        <w:rPr>
          <w:rFonts w:ascii="Times New Roman" w:hAnsi="Times New Roman" w:cs="Times New Roman" w:eastAsia="Times New Roman"/>
          <w:sz w:val="124"/>
          <w:szCs w:val="124"/>
          <w:color w:val="4F4F4F"/>
          <w:spacing w:val="-378"/>
          <w:w w:val="132"/>
          <w:position w:val="-11"/>
        </w:rPr>
        <w:t>f</w:t>
      </w:r>
      <w:r>
        <w:rPr>
          <w:rFonts w:ascii="Times New Roman" w:hAnsi="Times New Roman" w:cs="Times New Roman" w:eastAsia="Times New Roman"/>
          <w:sz w:val="124"/>
          <w:szCs w:val="124"/>
          <w:color w:val="000000"/>
          <w:spacing w:val="0"/>
          <w:w w:val="100"/>
          <w:position w:val="0"/>
        </w:rPr>
      </w:r>
    </w:p>
    <w:p>
      <w:pPr>
        <w:spacing w:before="0" w:after="0" w:line="450" w:lineRule="exact"/>
        <w:ind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BCBDBD"/>
          <w:spacing w:val="0"/>
          <w:w w:val="55"/>
          <w:b/>
          <w:bCs/>
          <w:position w:val="39"/>
        </w:rPr>
        <w:t>,</w:t>
      </w:r>
      <w:r>
        <w:rPr>
          <w:rFonts w:ascii="Times New Roman" w:hAnsi="Times New Roman" w:cs="Times New Roman" w:eastAsia="Times New Roman"/>
          <w:sz w:val="28"/>
          <w:szCs w:val="28"/>
          <w:color w:val="BCBDBD"/>
          <w:spacing w:val="0"/>
          <w:w w:val="55"/>
          <w:b/>
          <w:bCs/>
          <w:position w:val="39"/>
        </w:rPr>
        <w:t>  </w:t>
      </w:r>
      <w:r>
        <w:rPr>
          <w:rFonts w:ascii="Times New Roman" w:hAnsi="Times New Roman" w:cs="Times New Roman" w:eastAsia="Times New Roman"/>
          <w:sz w:val="28"/>
          <w:szCs w:val="28"/>
          <w:color w:val="BCBDBD"/>
          <w:spacing w:val="38"/>
          <w:w w:val="55"/>
          <w:b/>
          <w:bCs/>
          <w:position w:val="39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26262"/>
          <w:spacing w:val="0"/>
          <w:w w:val="119"/>
          <w:b/>
          <w:bCs/>
          <w:position w:val="39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626262"/>
          <w:spacing w:val="-4"/>
          <w:w w:val="119"/>
          <w:b/>
          <w:bCs/>
          <w:position w:val="39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color w:val="626262"/>
          <w:spacing w:val="-131"/>
          <w:w w:val="120"/>
          <w:b/>
          <w:bCs/>
          <w:position w:val="39"/>
        </w:rPr>
        <w:t>n</w:t>
      </w:r>
      <w:r>
        <w:rPr>
          <w:rFonts w:ascii="Times New Roman" w:hAnsi="Times New Roman" w:cs="Times New Roman" w:eastAsia="Times New Roman"/>
          <w:sz w:val="124"/>
          <w:szCs w:val="124"/>
          <w:color w:val="4D546D"/>
          <w:spacing w:val="-18"/>
          <w:w w:val="156"/>
          <w:position w:val="-11"/>
        </w:rPr>
        <w:t>,</w:t>
      </w:r>
      <w:r>
        <w:rPr>
          <w:rFonts w:ascii="Times New Roman" w:hAnsi="Times New Roman" w:cs="Times New Roman" w:eastAsia="Times New Roman"/>
          <w:sz w:val="28"/>
          <w:szCs w:val="28"/>
          <w:color w:val="777777"/>
          <w:spacing w:val="0"/>
          <w:w w:val="180"/>
          <w:position w:val="39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777777"/>
          <w:spacing w:val="30"/>
          <w:w w:val="100"/>
          <w:position w:val="39"/>
        </w:rPr>
        <w:t> </w:t>
      </w:r>
      <w:r>
        <w:rPr>
          <w:rFonts w:ascii="Times New Roman" w:hAnsi="Times New Roman" w:cs="Times New Roman" w:eastAsia="Times New Roman"/>
          <w:sz w:val="124"/>
          <w:szCs w:val="124"/>
          <w:color w:val="777777"/>
          <w:spacing w:val="-373"/>
          <w:w w:val="47"/>
          <w:position w:val="-1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626262"/>
          <w:spacing w:val="-1"/>
          <w:w w:val="138"/>
          <w:position w:val="39"/>
        </w:rPr>
        <w:t>S</w:t>
      </w:r>
      <w:r>
        <w:rPr>
          <w:rFonts w:ascii="Times New Roman" w:hAnsi="Times New Roman" w:cs="Times New Roman" w:eastAsia="Times New Roman"/>
          <w:sz w:val="124"/>
          <w:szCs w:val="124"/>
          <w:color w:val="777777"/>
          <w:spacing w:val="-418"/>
          <w:w w:val="47"/>
          <w:position w:val="-11"/>
        </w:rPr>
        <w:t>1</w:t>
      </w:r>
      <w:r>
        <w:rPr>
          <w:rFonts w:ascii="Times New Roman" w:hAnsi="Times New Roman" w:cs="Times New Roman" w:eastAsia="Times New Roman"/>
          <w:sz w:val="124"/>
          <w:szCs w:val="124"/>
          <w:color w:val="2D318C"/>
          <w:spacing w:val="-71"/>
          <w:w w:val="87"/>
          <w:position w:val="-11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color w:val="A8AAAA"/>
          <w:spacing w:val="0"/>
          <w:w w:val="115"/>
          <w:position w:val="39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300"/>
          <w:cols w:num="3" w:equalWidth="0">
            <w:col w:w="4556" w:space="277"/>
            <w:col w:w="3549" w:space="121"/>
            <w:col w:w="2937"/>
          </w:cols>
        </w:sectPr>
      </w:pPr>
      <w:rPr/>
    </w:p>
    <w:p>
      <w:pPr>
        <w:spacing w:before="0" w:after="0" w:line="214" w:lineRule="exact"/>
        <w:ind w:left="3313" w:right="-154"/>
        <w:jc w:val="left"/>
        <w:tabs>
          <w:tab w:pos="4900" w:val="left"/>
          <w:tab w:pos="8460" w:val="left"/>
          <w:tab w:pos="874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7"/>
          <w:szCs w:val="17"/>
          <w:color w:val="1321A0"/>
          <w:spacing w:val="0"/>
          <w:w w:val="100"/>
          <w:position w:val="-9"/>
        </w:rPr>
        <w:t>\</w:t>
      </w:r>
      <w:r>
        <w:rPr>
          <w:rFonts w:ascii="Arial" w:hAnsi="Arial" w:cs="Arial" w:eastAsia="Arial"/>
          <w:sz w:val="17"/>
          <w:szCs w:val="17"/>
          <w:color w:val="1321A0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17"/>
          <w:szCs w:val="17"/>
          <w:color w:val="1321A0"/>
          <w:spacing w:val="0"/>
          <w:w w:val="100"/>
          <w:position w:val="-9"/>
        </w:rPr>
      </w:r>
      <w:r>
        <w:rPr>
          <w:rFonts w:ascii="Arial" w:hAnsi="Arial" w:cs="Arial" w:eastAsia="Arial"/>
          <w:sz w:val="76"/>
          <w:szCs w:val="76"/>
          <w:color w:val="3D4275"/>
          <w:spacing w:val="0"/>
          <w:w w:val="61"/>
          <w:i/>
          <w:position w:val="-44"/>
        </w:rPr>
        <w:t>{1?</w:t>
      </w:r>
      <w:r>
        <w:rPr>
          <w:rFonts w:ascii="Arial" w:hAnsi="Arial" w:cs="Arial" w:eastAsia="Arial"/>
          <w:sz w:val="76"/>
          <w:szCs w:val="76"/>
          <w:color w:val="3D4275"/>
          <w:spacing w:val="0"/>
          <w:w w:val="100"/>
          <w:i/>
          <w:position w:val="-44"/>
        </w:rPr>
        <w:tab/>
      </w:r>
      <w:r>
        <w:rPr>
          <w:rFonts w:ascii="Arial" w:hAnsi="Arial" w:cs="Arial" w:eastAsia="Arial"/>
          <w:sz w:val="76"/>
          <w:szCs w:val="76"/>
          <w:color w:val="3D4275"/>
          <w:spacing w:val="0"/>
          <w:w w:val="100"/>
          <w:i/>
          <w:position w:val="-44"/>
        </w:rPr>
      </w:r>
      <w:r>
        <w:rPr>
          <w:rFonts w:ascii="Arial" w:hAnsi="Arial" w:cs="Arial" w:eastAsia="Arial"/>
          <w:sz w:val="15"/>
          <w:szCs w:val="15"/>
          <w:color w:val="8E9090"/>
          <w:spacing w:val="0"/>
          <w:w w:val="100"/>
          <w:position w:val="3"/>
        </w:rPr>
        <w:t>.</w:t>
      </w:r>
      <w:r>
        <w:rPr>
          <w:rFonts w:ascii="Arial" w:hAnsi="Arial" w:cs="Arial" w:eastAsia="Arial"/>
          <w:sz w:val="15"/>
          <w:szCs w:val="15"/>
          <w:color w:val="8E9090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5"/>
          <w:szCs w:val="15"/>
          <w:color w:val="8E9090"/>
          <w:spacing w:val="0"/>
          <w:w w:val="100"/>
          <w:position w:val="3"/>
        </w:rPr>
      </w:r>
      <w:r>
        <w:rPr>
          <w:rFonts w:ascii="Arial" w:hAnsi="Arial" w:cs="Arial" w:eastAsia="Arial"/>
          <w:sz w:val="15"/>
          <w:szCs w:val="15"/>
          <w:color w:val="777777"/>
          <w:spacing w:val="0"/>
          <w:w w:val="297"/>
          <w:position w:val="3"/>
        </w:rPr>
        <w:t>\</w:t>
      </w:r>
      <w:r>
        <w:rPr>
          <w:rFonts w:ascii="Arial" w:hAnsi="Arial" w:cs="Arial" w:eastAsia="Arial"/>
          <w:sz w:val="15"/>
          <w:szCs w:val="15"/>
          <w:color w:val="777777"/>
          <w:spacing w:val="0"/>
          <w:w w:val="297"/>
          <w:position w:val="3"/>
        </w:rPr>
        <w:t>"</w:t>
      </w:r>
      <w:r>
        <w:rPr>
          <w:rFonts w:ascii="Arial" w:hAnsi="Arial" w:cs="Arial" w:eastAsia="Arial"/>
          <w:sz w:val="15"/>
          <w:szCs w:val="15"/>
          <w:color w:val="777777"/>
          <w:spacing w:val="-75"/>
          <w:w w:val="297"/>
          <w:position w:val="3"/>
        </w:rPr>
        <w:t> </w:t>
      </w:r>
      <w:r>
        <w:rPr>
          <w:rFonts w:ascii="Arial" w:hAnsi="Arial" w:cs="Arial" w:eastAsia="Arial"/>
          <w:sz w:val="15"/>
          <w:szCs w:val="15"/>
          <w:color w:val="A8AAAA"/>
          <w:spacing w:val="0"/>
          <w:w w:val="82"/>
          <w:position w:val="3"/>
        </w:rPr>
        <w:t>.</w:t>
      </w:r>
      <w:r>
        <w:rPr>
          <w:rFonts w:ascii="Arial" w:hAnsi="Arial" w:cs="Arial" w:eastAsia="Arial"/>
          <w:sz w:val="15"/>
          <w:szCs w:val="15"/>
          <w:color w:val="A8AAAA"/>
          <w:spacing w:val="2"/>
          <w:w w:val="82"/>
          <w:position w:val="3"/>
        </w:rPr>
        <w:t>.</w:t>
      </w:r>
      <w:r>
        <w:rPr>
          <w:rFonts w:ascii="Arial" w:hAnsi="Arial" w:cs="Arial" w:eastAsia="Arial"/>
          <w:sz w:val="15"/>
          <w:szCs w:val="15"/>
          <w:color w:val="8E9090"/>
          <w:spacing w:val="0"/>
          <w:w w:val="119"/>
          <w:position w:val="3"/>
        </w:rPr>
        <w:t>.-.</w:t>
      </w:r>
      <w:r>
        <w:rPr>
          <w:rFonts w:ascii="Arial" w:hAnsi="Arial" w:cs="Arial" w:eastAsia="Arial"/>
          <w:sz w:val="15"/>
          <w:szCs w:val="15"/>
          <w:color w:val="8E9090"/>
          <w:spacing w:val="-3"/>
          <w:w w:val="100"/>
          <w:position w:val="3"/>
        </w:rPr>
        <w:t> </w:t>
      </w:r>
      <w:r>
        <w:rPr>
          <w:rFonts w:ascii="Arial" w:hAnsi="Arial" w:cs="Arial" w:eastAsia="Arial"/>
          <w:sz w:val="15"/>
          <w:szCs w:val="15"/>
          <w:color w:val="A8AAAA"/>
          <w:spacing w:val="0"/>
          <w:w w:val="109"/>
          <w:i/>
          <w:position w:val="3"/>
        </w:rPr>
        <w:t>!</w:t>
      </w:r>
      <w:r>
        <w:rPr>
          <w:rFonts w:ascii="Arial" w:hAnsi="Arial" w:cs="Arial" w:eastAsia="Arial"/>
          <w:sz w:val="15"/>
          <w:szCs w:val="15"/>
          <w:color w:val="A8AAAA"/>
          <w:spacing w:val="-34"/>
          <w:w w:val="109"/>
          <w:i/>
          <w:position w:val="3"/>
        </w:rPr>
        <w:t>.</w:t>
      </w:r>
      <w:r>
        <w:rPr>
          <w:rFonts w:ascii="Arial" w:hAnsi="Arial" w:cs="Arial" w:eastAsia="Arial"/>
          <w:sz w:val="15"/>
          <w:szCs w:val="15"/>
          <w:color w:val="8E9090"/>
          <w:spacing w:val="0"/>
          <w:w w:val="120"/>
          <w:i/>
          <w:position w:val="3"/>
        </w:rPr>
        <w:t>-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55" w:lineRule="exact"/>
        <w:ind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A8AAAA"/>
          <w:spacing w:val="-10"/>
          <w:w w:val="136"/>
          <w:position w:val="-22"/>
        </w:rPr>
        <w:t>'</w:t>
      </w:r>
      <w:r>
        <w:rPr>
          <w:rFonts w:ascii="Times New Roman" w:hAnsi="Times New Roman" w:cs="Times New Roman" w:eastAsia="Times New Roman"/>
          <w:sz w:val="28"/>
          <w:szCs w:val="28"/>
          <w:color w:val="777777"/>
          <w:spacing w:val="0"/>
          <w:w w:val="77"/>
          <w:position w:val="-22"/>
        </w:rPr>
        <w:t>\t-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300"/>
          <w:cols w:num="2" w:equalWidth="0">
            <w:col w:w="9380" w:space="560"/>
            <w:col w:w="1500"/>
          </w:cols>
        </w:sectPr>
      </w:pPr>
      <w:rPr/>
    </w:p>
    <w:p>
      <w:pPr>
        <w:spacing w:before="0" w:after="0" w:line="51" w:lineRule="exact"/>
        <w:ind w:right="1278"/>
        <w:jc w:val="right"/>
        <w:tabs>
          <w:tab w:pos="520" w:val="left"/>
          <w:tab w:pos="800" w:val="left"/>
        </w:tabs>
        <w:rPr>
          <w:rFonts w:ascii="Times New Roman" w:hAnsi="Times New Roman" w:cs="Times New Roman" w:eastAsia="Times New Roman"/>
          <w:sz w:val="5"/>
          <w:szCs w:val="5"/>
        </w:rPr>
      </w:pPr>
      <w:rPr/>
      <w:r>
        <w:rPr>
          <w:rFonts w:ascii="Times New Roman" w:hAnsi="Times New Roman" w:cs="Times New Roman" w:eastAsia="Times New Roman"/>
          <w:sz w:val="5"/>
          <w:szCs w:val="5"/>
          <w:color w:val="626262"/>
          <w:w w:val="290"/>
        </w:rPr>
        <w:t>..</w:t>
      </w:r>
      <w:r>
        <w:rPr>
          <w:rFonts w:ascii="Times New Roman" w:hAnsi="Times New Roman" w:cs="Times New Roman" w:eastAsia="Times New Roman"/>
          <w:sz w:val="5"/>
          <w:szCs w:val="5"/>
          <w:color w:val="626262"/>
          <w:w w:val="100"/>
        </w:rPr>
        <w:tab/>
      </w:r>
      <w:r>
        <w:rPr>
          <w:rFonts w:ascii="Times New Roman" w:hAnsi="Times New Roman" w:cs="Times New Roman" w:eastAsia="Times New Roman"/>
          <w:sz w:val="5"/>
          <w:szCs w:val="5"/>
          <w:color w:val="626262"/>
          <w:w w:val="100"/>
        </w:rPr>
      </w:r>
      <w:r>
        <w:rPr>
          <w:rFonts w:ascii="Times New Roman" w:hAnsi="Times New Roman" w:cs="Times New Roman" w:eastAsia="Times New Roman"/>
          <w:sz w:val="5"/>
          <w:szCs w:val="5"/>
          <w:color w:val="BCBDBD"/>
          <w:w w:val="338"/>
        </w:rPr>
        <w:t>"</w:t>
      </w:r>
      <w:r>
        <w:rPr>
          <w:rFonts w:ascii="Times New Roman" w:hAnsi="Times New Roman" w:cs="Times New Roman" w:eastAsia="Times New Roman"/>
          <w:sz w:val="5"/>
          <w:szCs w:val="5"/>
          <w:color w:val="BCBDBD"/>
          <w:w w:val="100"/>
        </w:rPr>
        <w:tab/>
      </w:r>
      <w:r>
        <w:rPr>
          <w:rFonts w:ascii="Times New Roman" w:hAnsi="Times New Roman" w:cs="Times New Roman" w:eastAsia="Times New Roman"/>
          <w:sz w:val="5"/>
          <w:szCs w:val="5"/>
          <w:color w:val="BCBDBD"/>
          <w:w w:val="100"/>
        </w:rPr>
      </w:r>
      <w:r>
        <w:rPr>
          <w:rFonts w:ascii="Times New Roman" w:hAnsi="Times New Roman" w:cs="Times New Roman" w:eastAsia="Times New Roman"/>
          <w:sz w:val="5"/>
          <w:szCs w:val="5"/>
          <w:color w:val="4F4F4F"/>
          <w:spacing w:val="-17"/>
          <w:w w:val="290"/>
          <w:b/>
          <w:bCs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777777"/>
          <w:spacing w:val="0"/>
          <w:w w:val="154"/>
          <w:b/>
          <w:bCs/>
        </w:rPr>
        <w:t>....</w:t>
      </w:r>
      <w:r>
        <w:rPr>
          <w:rFonts w:ascii="Times New Roman" w:hAnsi="Times New Roman" w:cs="Times New Roman" w:eastAsia="Times New Roman"/>
          <w:sz w:val="5"/>
          <w:szCs w:val="5"/>
          <w:color w:val="777777"/>
          <w:spacing w:val="-2"/>
          <w:w w:val="154"/>
          <w:b/>
          <w:bCs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8E9090"/>
          <w:spacing w:val="0"/>
          <w:w w:val="274"/>
          <w:b/>
          <w:bCs/>
        </w:rPr>
        <w:t>..</w:t>
      </w:r>
      <w:r>
        <w:rPr>
          <w:rFonts w:ascii="Times New Roman" w:hAnsi="Times New Roman" w:cs="Times New Roman" w:eastAsia="Times New Roman"/>
          <w:sz w:val="5"/>
          <w:szCs w:val="5"/>
          <w:color w:val="8E9090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5"/>
          <w:szCs w:val="5"/>
          <w:color w:val="8E9090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A8AAAA"/>
          <w:spacing w:val="0"/>
          <w:w w:val="223"/>
          <w:b/>
          <w:bCs/>
        </w:rPr>
        <w:t>j</w:t>
      </w:r>
      <w:r>
        <w:rPr>
          <w:rFonts w:ascii="Times New Roman" w:hAnsi="Times New Roman" w:cs="Times New Roman" w:eastAsia="Times New Roman"/>
          <w:sz w:val="5"/>
          <w:szCs w:val="5"/>
          <w:color w:val="A8AAAA"/>
          <w:spacing w:val="0"/>
          <w:w w:val="223"/>
          <w:b/>
          <w:bCs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A8AAAA"/>
          <w:spacing w:val="6"/>
          <w:w w:val="223"/>
          <w:b/>
          <w:bCs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3B3B3B"/>
          <w:spacing w:val="0"/>
          <w:w w:val="223"/>
        </w:rPr>
        <w:t>"</w:t>
      </w:r>
      <w:r>
        <w:rPr>
          <w:rFonts w:ascii="Times New Roman" w:hAnsi="Times New Roman" w:cs="Times New Roman" w:eastAsia="Times New Roman"/>
          <w:sz w:val="5"/>
          <w:szCs w:val="5"/>
          <w:color w:val="3B3B3B"/>
          <w:spacing w:val="0"/>
          <w:w w:val="223"/>
        </w:rPr>
        <w:t>\</w:t>
      </w:r>
      <w:r>
        <w:rPr>
          <w:rFonts w:ascii="Times New Roman" w:hAnsi="Times New Roman" w:cs="Times New Roman" w:eastAsia="Times New Roman"/>
          <w:sz w:val="5"/>
          <w:szCs w:val="5"/>
          <w:color w:val="3B3B3B"/>
          <w:spacing w:val="0"/>
          <w:w w:val="223"/>
        </w:rPr>
        <w:t>    </w:t>
      </w:r>
      <w:r>
        <w:rPr>
          <w:rFonts w:ascii="Times New Roman" w:hAnsi="Times New Roman" w:cs="Times New Roman" w:eastAsia="Times New Roman"/>
          <w:sz w:val="5"/>
          <w:szCs w:val="5"/>
          <w:color w:val="3B3B3B"/>
          <w:spacing w:val="11"/>
          <w:w w:val="22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A8AAAA"/>
          <w:spacing w:val="0"/>
          <w:w w:val="223"/>
        </w:rPr>
        <w:t>··</w:t>
      </w:r>
      <w:r>
        <w:rPr>
          <w:rFonts w:ascii="Times New Roman" w:hAnsi="Times New Roman" w:cs="Times New Roman" w:eastAsia="Times New Roman"/>
          <w:sz w:val="5"/>
          <w:szCs w:val="5"/>
          <w:color w:val="A8AAAA"/>
          <w:spacing w:val="0"/>
          <w:w w:val="22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A8AAAA"/>
          <w:spacing w:val="16"/>
          <w:w w:val="22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8E9090"/>
          <w:spacing w:val="0"/>
          <w:w w:val="223"/>
        </w:rPr>
        <w:t>""'</w:t>
      </w:r>
      <w:r>
        <w:rPr>
          <w:rFonts w:ascii="Times New Roman" w:hAnsi="Times New Roman" w:cs="Times New Roman" w:eastAsia="Times New Roman"/>
          <w:sz w:val="5"/>
          <w:szCs w:val="5"/>
          <w:color w:val="000000"/>
          <w:spacing w:val="0"/>
          <w:w w:val="100"/>
        </w:rPr>
      </w:r>
    </w:p>
    <w:p>
      <w:pPr>
        <w:spacing w:before="15" w:after="0" w:line="159" w:lineRule="exact"/>
        <w:ind w:right="1695"/>
        <w:jc w:val="right"/>
        <w:tabs>
          <w:tab w:pos="44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-1"/>
        </w:rPr>
        <w:t>&lt;."</w:t>
      </w:r>
      <w:r>
        <w:rPr>
          <w:rFonts w:ascii="Arial" w:hAnsi="Arial" w:cs="Arial" w:eastAsia="Arial"/>
          <w:sz w:val="14"/>
          <w:szCs w:val="14"/>
          <w:color w:val="3B3B3B"/>
          <w:spacing w:val="-12"/>
          <w:w w:val="100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94"/>
          <w:position w:val="-1"/>
        </w:rPr>
        <w:t>,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5"/>
          <w:szCs w:val="15"/>
          <w:color w:val="626262"/>
          <w:spacing w:val="0"/>
          <w:w w:val="80"/>
          <w:position w:val="-1"/>
        </w:rPr>
        <w:t>G</w:t>
      </w:r>
      <w:r>
        <w:rPr>
          <w:rFonts w:ascii="Times New Roman" w:hAnsi="Times New Roman" w:cs="Times New Roman" w:eastAsia="Times New Roman"/>
          <w:sz w:val="15"/>
          <w:szCs w:val="15"/>
          <w:color w:val="626262"/>
          <w:spacing w:val="19"/>
          <w:w w:val="80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F4F4F"/>
          <w:spacing w:val="0"/>
          <w:w w:val="86"/>
          <w:position w:val="-1"/>
        </w:rPr>
        <w:t>;,:</w:t>
      </w:r>
      <w:r>
        <w:rPr>
          <w:rFonts w:ascii="Times New Roman" w:hAnsi="Times New Roman" w:cs="Times New Roman" w:eastAsia="Times New Roman"/>
          <w:sz w:val="15"/>
          <w:szCs w:val="15"/>
          <w:color w:val="4F4F4F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F4F4F"/>
          <w:spacing w:val="0"/>
          <w:w w:val="100"/>
          <w:position w:val="-1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4F4F4F"/>
          <w:spacing w:val="0"/>
          <w:w w:val="100"/>
          <w:position w:val="-1"/>
        </w:rPr>
        <w:t>\</w:t>
      </w:r>
      <w:r>
        <w:rPr>
          <w:rFonts w:ascii="Times New Roman" w:hAnsi="Times New Roman" w:cs="Times New Roman" w:eastAsia="Times New Roman"/>
          <w:sz w:val="15"/>
          <w:szCs w:val="15"/>
          <w:color w:val="4F4F4F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F4F4F"/>
          <w:spacing w:val="-10"/>
          <w:w w:val="254"/>
          <w:position w:val="-1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777777"/>
          <w:spacing w:val="0"/>
          <w:w w:val="102"/>
          <w:position w:val="-1"/>
        </w:rPr>
        <w:t>"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17" w:lineRule="exact"/>
        <w:ind w:right="1333"/>
        <w:jc w:val="right"/>
        <w:tabs>
          <w:tab w:pos="56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54"/>
          <w:b/>
          <w:bCs/>
          <w:position w:val="-2"/>
        </w:rPr>
        <w:t>4-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-3"/>
          <w:w w:val="54"/>
          <w:b/>
          <w:bCs/>
          <w:position w:val="-2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777777"/>
          <w:spacing w:val="0"/>
          <w:w w:val="54"/>
          <w:b/>
          <w:bCs/>
          <w:position w:val="-2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777777"/>
          <w:spacing w:val="0"/>
          <w:w w:val="54"/>
          <w:b/>
          <w:bCs/>
          <w:position w:val="-2"/>
        </w:rPr>
        <w:t>      </w:t>
      </w:r>
      <w:r>
        <w:rPr>
          <w:rFonts w:ascii="Times New Roman" w:hAnsi="Times New Roman" w:cs="Times New Roman" w:eastAsia="Times New Roman"/>
          <w:sz w:val="16"/>
          <w:szCs w:val="16"/>
          <w:color w:val="777777"/>
          <w:spacing w:val="4"/>
          <w:w w:val="54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26262"/>
          <w:spacing w:val="0"/>
          <w:w w:val="37"/>
          <w:position w:val="-2"/>
        </w:rPr>
        <w:t>......</w:t>
      </w:r>
      <w:r>
        <w:rPr>
          <w:rFonts w:ascii="Times New Roman" w:hAnsi="Times New Roman" w:cs="Times New Roman" w:eastAsia="Times New Roman"/>
          <w:sz w:val="16"/>
          <w:szCs w:val="16"/>
          <w:color w:val="626262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626262"/>
          <w:spacing w:val="0"/>
          <w:w w:val="100"/>
          <w:position w:val="-2"/>
        </w:rPr>
      </w:r>
      <w:r>
        <w:rPr>
          <w:rFonts w:ascii="Arial" w:hAnsi="Arial" w:cs="Arial" w:eastAsia="Arial"/>
          <w:sz w:val="6"/>
          <w:szCs w:val="6"/>
          <w:color w:val="3B3B3B"/>
          <w:spacing w:val="0"/>
          <w:w w:val="100"/>
          <w:i/>
          <w:position w:val="-2"/>
        </w:rPr>
        <w:t>1</w:t>
      </w:r>
      <w:r>
        <w:rPr>
          <w:rFonts w:ascii="Arial" w:hAnsi="Arial" w:cs="Arial" w:eastAsia="Arial"/>
          <w:sz w:val="6"/>
          <w:szCs w:val="6"/>
          <w:color w:val="3B3B3B"/>
          <w:spacing w:val="0"/>
          <w:w w:val="100"/>
          <w:i/>
          <w:position w:val="-2"/>
        </w:rPr>
        <w:t>"</w:t>
      </w:r>
      <w:r>
        <w:rPr>
          <w:rFonts w:ascii="Arial" w:hAnsi="Arial" w:cs="Arial" w:eastAsia="Arial"/>
          <w:sz w:val="6"/>
          <w:szCs w:val="6"/>
          <w:color w:val="3B3B3B"/>
          <w:spacing w:val="-4"/>
          <w:w w:val="100"/>
          <w:i/>
          <w:position w:val="-2"/>
        </w:rPr>
        <w:t> </w:t>
      </w:r>
      <w:r>
        <w:rPr>
          <w:rFonts w:ascii="Arial" w:hAnsi="Arial" w:cs="Arial" w:eastAsia="Arial"/>
          <w:sz w:val="6"/>
          <w:szCs w:val="6"/>
          <w:color w:val="626262"/>
          <w:spacing w:val="0"/>
          <w:w w:val="177"/>
          <w:i/>
          <w:position w:val="-2"/>
        </w:rPr>
        <w:t>.</w:t>
      </w:r>
      <w:r>
        <w:rPr>
          <w:rFonts w:ascii="Arial" w:hAnsi="Arial" w:cs="Arial" w:eastAsia="Arial"/>
          <w:sz w:val="6"/>
          <w:szCs w:val="6"/>
          <w:color w:val="626262"/>
          <w:spacing w:val="11"/>
          <w:w w:val="177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8AAAA"/>
          <w:spacing w:val="0"/>
          <w:w w:val="177"/>
          <w:position w:val="-2"/>
        </w:rPr>
        <w:t>,t</w:t>
      </w:r>
      <w:r>
        <w:rPr>
          <w:rFonts w:ascii="Times New Roman" w:hAnsi="Times New Roman" w:cs="Times New Roman" w:eastAsia="Times New Roman"/>
          <w:sz w:val="11"/>
          <w:szCs w:val="11"/>
          <w:color w:val="A8AAAA"/>
          <w:spacing w:val="0"/>
          <w:w w:val="177"/>
          <w:position w:val="-2"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color w:val="A8AAAA"/>
          <w:spacing w:val="6"/>
          <w:w w:val="177"/>
          <w:position w:val="-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8AAAA"/>
          <w:spacing w:val="0"/>
          <w:w w:val="115"/>
          <w:position w:val="-2"/>
        </w:rPr>
        <w:t>..,.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7" w:lineRule="atLeast"/>
        <w:ind w:right="1957"/>
        <w:jc w:val="righ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3B3B3B"/>
          <w:spacing w:val="0"/>
          <w:w w:val="62"/>
        </w:rPr>
        <w:t>.1</w:t>
      </w:r>
      <w:r>
        <w:rPr>
          <w:rFonts w:ascii="Times New Roman" w:hAnsi="Times New Roman" w:cs="Times New Roman" w:eastAsia="Times New Roman"/>
          <w:sz w:val="15"/>
          <w:szCs w:val="15"/>
          <w:color w:val="3B3B3B"/>
          <w:spacing w:val="0"/>
          <w:w w:val="62"/>
        </w:rPr>
        <w:t>;</w:t>
      </w:r>
      <w:r>
        <w:rPr>
          <w:rFonts w:ascii="Times New Roman" w:hAnsi="Times New Roman" w:cs="Times New Roman" w:eastAsia="Times New Roman"/>
          <w:sz w:val="15"/>
          <w:szCs w:val="15"/>
          <w:color w:val="3B3B3B"/>
          <w:spacing w:val="3"/>
          <w:w w:val="6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626262"/>
          <w:spacing w:val="0"/>
          <w:w w:val="37"/>
        </w:rPr>
        <w:t>·-</w:t>
      </w:r>
      <w:r>
        <w:rPr>
          <w:rFonts w:ascii="Times New Roman" w:hAnsi="Times New Roman" w:cs="Times New Roman" w:eastAsia="Times New Roman"/>
          <w:sz w:val="15"/>
          <w:szCs w:val="15"/>
          <w:color w:val="626262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8E9090"/>
          <w:spacing w:val="0"/>
          <w:w w:val="61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180" w:right="300"/>
        </w:sectPr>
      </w:pPr>
      <w:rPr/>
    </w:p>
    <w:p>
      <w:pPr>
        <w:spacing w:before="0" w:after="0" w:line="168" w:lineRule="exact"/>
        <w:ind w:left="2536" w:right="2140"/>
        <w:jc w:val="center"/>
        <w:tabs>
          <w:tab w:pos="314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v:group style="position:absolute;margin-left:18.880255pt;margin-top:26.187479pt;width:556.613493pt;height:747.053567pt;mso-position-horizontal-relative:page;mso-position-vertical-relative:page;z-index:-16300" coordorigin="378,524" coordsize="11132,14941">
            <v:group style="position:absolute;left:406;top:547;width:2;height:7150" coordorigin="406,547" coordsize="2,7150">
              <v:shape style="position:absolute;left:406;top:547;width:2;height:7150" coordorigin="406,547" coordsize="0,7150" path="m406,7698l406,547e" filled="f" stroked="t" strokeweight=".944013pt" strokecolor="#484848">
                <v:path arrowok="t"/>
              </v:shape>
            </v:group>
            <v:group style="position:absolute;left:845;top:557;width:6136;height:2" coordorigin="845,557" coordsize="6136,2">
              <v:shape style="position:absolute;left:845;top:557;width:6136;height:2" coordorigin="845,557" coordsize="6136,0" path="m845,557l6981,557e" filled="f" stroked="t" strokeweight=".70801pt" strokecolor="#4B4B4B">
                <v:path arrowok="t"/>
              </v:shape>
            </v:group>
            <v:group style="position:absolute;left:2407;top:552;width:2;height:571" coordorigin="2407,552" coordsize="2,571">
              <v:shape style="position:absolute;left:2407;top:552;width:2;height:571" coordorigin="2407,552" coordsize="0,571" path="m2407,1124l2407,552e" filled="f" stroked="t" strokeweight=".944013pt" strokecolor="#3F3F3F">
                <v:path arrowok="t"/>
              </v:shape>
            </v:group>
            <v:group style="position:absolute;left:392;top:555;width:9535;height:2" coordorigin="392,555" coordsize="9535,2">
              <v:shape style="position:absolute;left:392;top:555;width:9535;height:2" coordorigin="392,555" coordsize="9535,0" path="m392,555l9926,555e" filled="f" stroked="t" strokeweight=".944013pt" strokecolor="#4B4B4B">
                <v:path arrowok="t"/>
              </v:shape>
            </v:group>
            <v:group style="position:absolute;left:8274;top:550;width:231;height:2" coordorigin="8274,550" coordsize="231,2">
              <v:shape style="position:absolute;left:8274;top:550;width:231;height:2" coordorigin="8274,550" coordsize="231,0" path="m8274,550l8506,550e" filled="f" stroked="t" strokeweight=".70801pt" strokecolor="#383838">
                <v:path arrowok="t"/>
              </v:shape>
            </v:group>
            <v:group style="position:absolute;left:9228;top:538;width:2;height:557" coordorigin="9228,538" coordsize="2,557">
              <v:shape style="position:absolute;left:9228;top:538;width:2;height:557" coordorigin="9228,538" coordsize="0,557" path="m9228,1095l9228,538e" filled="f" stroked="t" strokeweight=".236003pt" strokecolor="#4F4F4F">
                <v:path arrowok="t"/>
              </v:shape>
            </v:group>
            <v:group style="position:absolute;left:9870;top:547;width:1600;height:2" coordorigin="9870,547" coordsize="1600,2">
              <v:shape style="position:absolute;left:9870;top:547;width:1600;height:2" coordorigin="9870,547" coordsize="1600,0" path="m9870,547l11470,547e" filled="f" stroked="t" strokeweight=".70801pt" strokecolor="#3F3F3F">
                <v:path arrowok="t"/>
              </v:shape>
            </v:group>
            <v:group style="position:absolute;left:11465;top:533;width:2;height:2180" coordorigin="11465,533" coordsize="2,2180">
              <v:shape style="position:absolute;left:11465;top:533;width:2;height:2180" coordorigin="11465,533" coordsize="0,2180" path="m11465,2714l11465,533e" filled="f" stroked="t" strokeweight=".944013pt" strokecolor="#4F4F4F">
                <v:path arrowok="t"/>
              </v:shape>
            </v:group>
            <v:group style="position:absolute;left:2407;top:1066;width:2;height:333" coordorigin="2407,1066" coordsize="2,333">
              <v:shape style="position:absolute;left:2407;top:1066;width:2;height:333" coordorigin="2407,1066" coordsize="0,333" path="m2407,1400l2407,1066e" filled="f" stroked="t" strokeweight=".472006pt" strokecolor="#1C1C1C">
                <v:path arrowok="t"/>
              </v:shape>
            </v:group>
            <v:group style="position:absolute;left:9228;top:1095;width:2;height:447" coordorigin="9228,1095" coordsize="2,447">
              <v:shape style="position:absolute;left:9228;top:1095;width:2;height:447" coordorigin="9228,1095" coordsize="0,447" path="m9228,1542l9228,1095e" filled="f" stroked="t" strokeweight=".236003pt" strokecolor="#000000">
                <v:path arrowok="t"/>
              </v:shape>
            </v:group>
            <v:group style="position:absolute;left:396;top:1271;width:2;height:129" coordorigin="396,1271" coordsize="2,129">
              <v:shape style="position:absolute;left:396;top:1271;width:2;height:129" coordorigin="396,1271" coordsize="0,129" path="m396,1400l396,1271e" filled="f" stroked="t" strokeweight=".472006pt" strokecolor="#343434">
                <v:path arrowok="t"/>
              </v:shape>
            </v:group>
            <v:group style="position:absolute;left:2407;top:1342;width:2;height:714" coordorigin="2407,1342" coordsize="2,714">
              <v:shape style="position:absolute;left:2407;top:1342;width:2;height:714" coordorigin="2407,1342" coordsize="0,714" path="m2407,2057l2407,1342e" filled="f" stroked="t" strokeweight=".70801pt" strokecolor="#383838">
                <v:path arrowok="t"/>
              </v:shape>
            </v:group>
            <v:group style="position:absolute;left:392;top:2040;width:7939;height:2" coordorigin="392,2040" coordsize="7939,2">
              <v:shape style="position:absolute;left:392;top:2040;width:7939;height:2" coordorigin="392,2040" coordsize="7939,0" path="m392,2040l8331,2040e" filled="f" stroked="t" strokeweight=".944013pt" strokecolor="#4B4B4B">
                <v:path arrowok="t"/>
              </v:shape>
            </v:group>
            <v:group style="position:absolute;left:8274;top:2035;width:231;height:2" coordorigin="8274,2035" coordsize="231,2">
              <v:shape style="position:absolute;left:8274;top:2035;width:231;height:2" coordorigin="8274,2035" coordsize="231,0" path="m8274,2035l8506,2035e" filled="f" stroked="t" strokeweight=".472006pt" strokecolor="#2B2B2B">
                <v:path arrowok="t"/>
              </v:shape>
            </v:group>
            <v:group style="position:absolute;left:9228;top:1542;width:2;height:495" coordorigin="9228,1542" coordsize="2,495">
              <v:shape style="position:absolute;left:9228;top:1542;width:2;height:495" coordorigin="9228,1542" coordsize="0,495" path="m9228,2038l9228,1542e" filled="f" stroked="t" strokeweight=".236003pt" strokecolor="#444444">
                <v:path arrowok="t"/>
              </v:shape>
            </v:group>
            <v:group style="position:absolute;left:8449;top:2035;width:3030;height:2" coordorigin="8449,2035" coordsize="3030,2">
              <v:shape style="position:absolute;left:8449;top:2035;width:3030;height:2" coordorigin="8449,2035" coordsize="3030,0" path="m8449,2035l11479,2035e" filled="f" stroked="t" strokeweight=".70801pt" strokecolor="#4B4B4B">
                <v:path arrowok="t"/>
              </v:shape>
            </v:group>
            <v:group style="position:absolute;left:387;top:2257;width:9138;height:2" coordorigin="387,2257" coordsize="9138,2">
              <v:shape style="position:absolute;left:387;top:2257;width:9138;height:2" coordorigin="387,2257" coordsize="9138,0" path="m387,2257l9525,2257e" filled="f" stroked="t" strokeweight=".944013pt" strokecolor="#484848">
                <v:path arrowok="t"/>
              </v:shape>
            </v:group>
            <v:group style="position:absolute;left:9468;top:2252;width:203;height:2" coordorigin="9468,2252" coordsize="203,2">
              <v:shape style="position:absolute;left:9468;top:2252;width:203;height:2" coordorigin="9468,2252" coordsize="203,0" path="m9468,2252l9671,2252e" filled="f" stroked="t" strokeweight=".472006pt" strokecolor="#282828">
                <v:path arrowok="t"/>
              </v:shape>
            </v:group>
            <v:group style="position:absolute;left:9615;top:2249;width:1860;height:2" coordorigin="9615,2249" coordsize="1860,2">
              <v:shape style="position:absolute;left:9615;top:2249;width:1860;height:2" coordorigin="9615,2249" coordsize="1860,0" path="m9615,2249l11474,2249e" filled="f" stroked="t" strokeweight=".944013pt" strokecolor="#4F4F4F">
                <v:path arrowok="t"/>
              </v:shape>
            </v:group>
            <v:group style="position:absolute;left:11470;top:1181;width:2;height:1119" coordorigin="11470,1181" coordsize="2,1119">
              <v:shape style="position:absolute;left:11470;top:1181;width:2;height:1119" coordorigin="11470,1181" coordsize="0,1119" path="m11470,2299l11470,1181e" filled="f" stroked="t" strokeweight=".472006pt" strokecolor="#484848">
                <v:path arrowok="t"/>
              </v:shape>
            </v:group>
            <v:group style="position:absolute;left:396;top:2473;width:5060;height:2" coordorigin="396,2473" coordsize="5060,2">
              <v:shape style="position:absolute;left:396;top:2473;width:5060;height:2" coordorigin="396,2473" coordsize="5060,0" path="m396,2473l5456,2473e" filled="f" stroked="t" strokeweight=".944013pt" strokecolor="#4B4B4B">
                <v:path arrowok="t"/>
              </v:shape>
            </v:group>
            <v:group style="position:absolute;left:5386;top:2471;width:359;height:2" coordorigin="5386,2471" coordsize="359,2">
              <v:shape style="position:absolute;left:5386;top:2471;width:359;height:2" coordorigin="5386,2471" coordsize="359,0" path="m5386,2471l5744,2471e" filled="f" stroked="t" strokeweight=".472006pt" strokecolor="#282828">
                <v:path arrowok="t"/>
              </v:shape>
            </v:group>
            <v:group style="position:absolute;left:5688;top:2468;width:2643;height:2" coordorigin="5688,2468" coordsize="2643,2">
              <v:shape style="position:absolute;left:5688;top:2468;width:2643;height:2" coordorigin="5688,2468" coordsize="2643,0" path="m5688,2468l8331,2468e" filled="f" stroked="t" strokeweight=".70801pt" strokecolor="#444444">
                <v:path arrowok="t"/>
              </v:shape>
            </v:group>
            <v:group style="position:absolute;left:8274;top:2466;width:231;height:2" coordorigin="8274,2466" coordsize="231,2">
              <v:shape style="position:absolute;left:8274;top:2466;width:231;height:2" coordorigin="8274,2466" coordsize="231,0" path="m8274,2466l8506,2466e" filled="f" stroked="t" strokeweight=".472006pt" strokecolor="#2B2B2B">
                <v:path arrowok="t"/>
              </v:shape>
            </v:group>
            <v:group style="position:absolute;left:8449;top:2466;width:807;height:2" coordorigin="8449,2466" coordsize="807,2">
              <v:shape style="position:absolute;left:8449;top:2466;width:807;height:2" coordorigin="8449,2466" coordsize="807,0" path="m8449,2466l9256,2466e" filled="f" stroked="t" strokeweight=".944013pt" strokecolor="#545454">
                <v:path arrowok="t"/>
              </v:shape>
            </v:group>
            <v:group style="position:absolute;left:9199;top:2468;width:326;height:2" coordorigin="9199,2468" coordsize="326,2">
              <v:shape style="position:absolute;left:9199;top:2468;width:326;height:2" coordorigin="9199,2468" coordsize="326,0" path="m9199,2468l9525,2468e" filled="f" stroked="t" strokeweight=".472006pt" strokecolor="#3B3B3B">
                <v:path arrowok="t"/>
              </v:shape>
            </v:group>
            <v:group style="position:absolute;left:9468;top:2466;width:2011;height:2" coordorigin="9468,2466" coordsize="2011,2">
              <v:shape style="position:absolute;left:9468;top:2466;width:2011;height:2" coordorigin="9468,2466" coordsize="2011,0" path="m9468,2466l11479,2466e" filled="f" stroked="t" strokeweight=".70801pt" strokecolor="#4F4F4F">
                <v:path arrowok="t"/>
              </v:shape>
            </v:group>
            <v:group style="position:absolute;left:392;top:2685;width:11087;height:2" coordorigin="392,2685" coordsize="11087,2">
              <v:shape style="position:absolute;left:392;top:2685;width:11087;height:2" coordorigin="392,2685" coordsize="11087,0" path="m392,2685l11479,2685e" filled="f" stroked="t" strokeweight=".70801pt" strokecolor="#4B4B4B">
                <v:path arrowok="t"/>
              </v:shape>
            </v:group>
            <v:group style="position:absolute;left:6924;top:2897;width:722;height:2" coordorigin="6924,2897" coordsize="722,2">
              <v:shape style="position:absolute;left:6924;top:2897;width:722;height:2" coordorigin="6924,2897" coordsize="722,0" path="m6924,2897l7647,2897e" filled="f" stroked="t" strokeweight=".70801pt" strokecolor="#4B4B4B">
                <v:path arrowok="t"/>
              </v:shape>
            </v:group>
            <v:group style="position:absolute;left:392;top:2899;width:11092;height:2" coordorigin="392,2899" coordsize="11092,2">
              <v:shape style="position:absolute;left:392;top:2899;width:11092;height:2" coordorigin="392,2899" coordsize="11092,0" path="m392,2899l11484,2899e" filled="f" stroked="t" strokeweight=".70801pt" strokecolor="#4B4B4B">
                <v:path arrowok="t"/>
              </v:shape>
            </v:group>
            <v:group style="position:absolute;left:9199;top:2894;width:326;height:2" coordorigin="9199,2894" coordsize="326,2">
              <v:shape style="position:absolute;left:9199;top:2894;width:326;height:2" coordorigin="9199,2894" coordsize="326,0" path="m9199,2894l9525,2894e" filled="f" stroked="t" strokeweight=".472006pt" strokecolor="#2B2B2B">
                <v:path arrowok="t"/>
              </v:shape>
            </v:group>
            <v:group style="position:absolute;left:9870;top:2894;width:312;height:2" coordorigin="9870,2894" coordsize="312,2">
              <v:shape style="position:absolute;left:9870;top:2894;width:312;height:2" coordorigin="9870,2894" coordsize="312,0" path="m9870,2894l10181,2894e" filled="f" stroked="t" strokeweight=".472006pt" strokecolor="#232323">
                <v:path arrowok="t"/>
              </v:shape>
            </v:group>
            <v:group style="position:absolute;left:11474;top:2642;width:2;height:724" coordorigin="11474,2642" coordsize="2,724">
              <v:shape style="position:absolute;left:11474;top:2642;width:2;height:724" coordorigin="11474,2642" coordsize="0,724" path="m11474,3366l11474,2642e" filled="f" stroked="t" strokeweight=".70801pt" strokecolor="#545454">
                <v:path arrowok="t"/>
              </v:shape>
            </v:group>
            <v:group style="position:absolute;left:396;top:3121;width:1232;height:2" coordorigin="396,3121" coordsize="1232,2">
              <v:shape style="position:absolute;left:396;top:3121;width:1232;height:2" coordorigin="396,3121" coordsize="1232,0" path="m396,3121l1628,3121e" filled="f" stroked="t" strokeweight=".70801pt" strokecolor="#4B4B4B">
                <v:path arrowok="t"/>
              </v:shape>
            </v:group>
            <v:group style="position:absolute;left:1572;top:3113;width:9912;height:2" coordorigin="1572,3113" coordsize="9912,2">
              <v:shape style="position:absolute;left:1572;top:3113;width:9912;height:2" coordorigin="1572,3113" coordsize="9912,0" path="m1572,3113l11484,3113e" filled="f" stroked="t" strokeweight=".70801pt" strokecolor="#484848">
                <v:path arrowok="t"/>
              </v:shape>
            </v:group>
            <v:group style="position:absolute;left:3892;top:3113;width:2;height:743" coordorigin="3892,3113" coordsize="2,743">
              <v:shape style="position:absolute;left:3892;top:3113;width:2;height:743" coordorigin="3892,3113" coordsize="0,743" path="m3892,3856l3892,3113e" filled="f" stroked="t" strokeweight=".944013pt" strokecolor="#3B3B3B">
                <v:path arrowok="t"/>
              </v:shape>
            </v:group>
            <v:group style="position:absolute;left:6962;top:3109;width:2;height:743" coordorigin="6962,3109" coordsize="2,743">
              <v:shape style="position:absolute;left:6962;top:3109;width:2;height:743" coordorigin="6962,3109" coordsize="0,743" path="m6962,3851l6962,3109e" filled="f" stroked="t" strokeweight=".70801pt" strokecolor="#3B3B3B">
                <v:path arrowok="t"/>
              </v:shape>
            </v:group>
            <v:group style="position:absolute;left:3885;top:3537;width:2393;height:2" coordorigin="3885,3537" coordsize="2393,2">
              <v:shape style="position:absolute;left:3885;top:3537;width:2393;height:2" coordorigin="3885,3537" coordsize="2393,0" path="m3885,3537l6278,3537e" filled="f" stroked="t" strokeweight=".472006pt" strokecolor="#484848">
                <v:path arrowok="t"/>
              </v:shape>
            </v:group>
            <v:group style="position:absolute;left:6221;top:3532;width:750;height:2" coordorigin="6221,3532" coordsize="750,2">
              <v:shape style="position:absolute;left:6221;top:3532;width:750;height:2" coordorigin="6221,3532" coordsize="750,0" path="m6221,3532l6972,3532e" filled="f" stroked="t" strokeweight=".472006pt" strokecolor="#909090">
                <v:path arrowok="t"/>
              </v:shape>
            </v:group>
            <v:group style="position:absolute;left:11477;top:3309;width:2;height:248" coordorigin="11477,3309" coordsize="2,248">
              <v:shape style="position:absolute;left:11477;top:3309;width:2;height:248" coordorigin="11477,3309" coordsize="0,248" path="m11477,3556l11477,3309e" filled="f" stroked="t" strokeweight=".472006pt" strokecolor="#3F3F3F">
                <v:path arrowok="t"/>
              </v:shape>
            </v:group>
            <v:group style="position:absolute;left:396;top:3854;width:1265;height:2" coordorigin="396,3854" coordsize="1265,2">
              <v:shape style="position:absolute;left:396;top:3854;width:1265;height:2" coordorigin="396,3854" coordsize="1265,0" path="m396,3854l1661,3854e" filled="f" stroked="t" strokeweight=".944013pt" strokecolor="#484848">
                <v:path arrowok="t"/>
              </v:shape>
            </v:group>
            <v:group style="position:absolute;left:1005;top:3847;width:10479;height:2" coordorigin="1005,3847" coordsize="10479,2">
              <v:shape style="position:absolute;left:1005;top:3847;width:10479;height:2" coordorigin="1005,3847" coordsize="10479,0" path="m1005,3847l11484,3847e" filled="f" stroked="t" strokeweight=".944013pt" strokecolor="#484848">
                <v:path arrowok="t"/>
              </v:shape>
            </v:group>
            <v:group style="position:absolute;left:6962;top:3109;width:2;height:743" coordorigin="6962,3109" coordsize="2,743">
              <v:shape style="position:absolute;left:6962;top:3109;width:2;height:743" coordorigin="6962,3109" coordsize="0,743" path="m6962,3851l6962,3109e" filled="f" stroked="t" strokeweight=".944013pt" strokecolor="#444444">
                <v:path arrowok="t"/>
              </v:shape>
            </v:group>
            <v:group style="position:absolute;left:9761;top:3842;width:1723;height:2" coordorigin="9761,3842" coordsize="1723,2">
              <v:shape style="position:absolute;left:9761;top:3842;width:1723;height:2" coordorigin="9761,3842" coordsize="1723,0" path="m9761,3842l11484,3842e" filled="f" stroked="t" strokeweight=".70801pt" strokecolor="#4B4B4B">
                <v:path arrowok="t"/>
              </v:shape>
            </v:group>
            <v:group style="position:absolute;left:11477;top:3442;width:2;height:409" coordorigin="11477,3442" coordsize="2,409">
              <v:shape style="position:absolute;left:11477;top:3442;width:2;height:409" coordorigin="11477,3442" coordsize="0,409" path="m11477,3851l11477,3442e" filled="f" stroked="t" strokeweight=".944013pt" strokecolor="#575757">
                <v:path arrowok="t"/>
              </v:shape>
            </v:group>
            <v:group style="position:absolute;left:2417;top:3837;width:2;height:519" coordorigin="2417,3837" coordsize="2,519">
              <v:shape style="position:absolute;left:2417;top:3837;width:2;height:519" coordorigin="2417,3837" coordsize="0,519" path="m2417,4356l2417,3837e" filled="f" stroked="t" strokeweight=".944013pt" strokecolor="#3F3F3F">
                <v:path arrowok="t"/>
              </v:shape>
            </v:group>
            <v:group style="position:absolute;left:396;top:4123;width:9275;height:2" coordorigin="396,4123" coordsize="9275,2">
              <v:shape style="position:absolute;left:396;top:4123;width:9275;height:2" coordorigin="396,4123" coordsize="9275,0" path="m396,4123l9671,4123e" filled="f" stroked="t" strokeweight=".944013pt" strokecolor="#4B4B4B">
                <v:path arrowok="t"/>
              </v:shape>
            </v:group>
            <v:group style="position:absolute;left:9615;top:4120;width:312;height:2" coordorigin="9615,4120" coordsize="312,2">
              <v:shape style="position:absolute;left:9615;top:4120;width:312;height:2" coordorigin="9615,4120" coordsize="312,0" path="m9615,4120l9926,4120e" filled="f" stroked="t" strokeweight=".70801pt" strokecolor="#2F2F2F">
                <v:path arrowok="t"/>
              </v:shape>
            </v:group>
            <v:group style="position:absolute;left:9761;top:4118;width:1723;height:2" coordorigin="9761,4118" coordsize="1723,2">
              <v:shape style="position:absolute;left:9761;top:4118;width:1723;height:2" coordorigin="9761,4118" coordsize="1723,0" path="m9761,4118l11484,4118e" filled="f" stroked="t" strokeweight=".70801pt" strokecolor="#444444">
                <v:path arrowok="t"/>
              </v:shape>
            </v:group>
            <v:group style="position:absolute;left:2412;top:4339;width:4380;height:2" coordorigin="2412,4339" coordsize="4380,2">
              <v:shape style="position:absolute;left:2412;top:4339;width:4380;height:2" coordorigin="2412,4339" coordsize="4380,0" path="m2412,4339l6792,4339e" filled="f" stroked="t" strokeweight=".70801pt" strokecolor="#4B4B4B">
                <v:path arrowok="t"/>
              </v:shape>
            </v:group>
            <v:group style="position:absolute;left:6736;top:4342;width:245;height:2" coordorigin="6736,4342" coordsize="245,2">
              <v:shape style="position:absolute;left:6736;top:4342;width:245;height:2" coordorigin="6736,4342" coordsize="245,0" path="m6736,4342l6981,4342e" filled="f" stroked="t" strokeweight=".472006pt" strokecolor="#282828">
                <v:path arrowok="t"/>
              </v:shape>
            </v:group>
            <v:group style="position:absolute;left:6924;top:4339;width:2601;height:2" coordorigin="6924,4339" coordsize="2601,2">
              <v:shape style="position:absolute;left:6924;top:4339;width:2601;height:2" coordorigin="6924,4339" coordsize="2601,0" path="m6924,4339l9525,4339e" filled="f" stroked="t" strokeweight=".944013pt" strokecolor="#4B4B4B">
                <v:path arrowok="t"/>
              </v:shape>
            </v:group>
            <v:group style="position:absolute;left:9468;top:4337;width:458;height:2" coordorigin="9468,4337" coordsize="458,2">
              <v:shape style="position:absolute;left:9468;top:4337;width:458;height:2" coordorigin="9468,4337" coordsize="458,0" path="m9468,4337l9926,4337e" filled="f" stroked="t" strokeweight=".472006pt" strokecolor="#343434">
                <v:path arrowok="t"/>
              </v:shape>
            </v:group>
            <v:group style="position:absolute;left:9870;top:4337;width:1619;height:2" coordorigin="9870,4337" coordsize="1619,2">
              <v:shape style="position:absolute;left:9870;top:4337;width:1619;height:2" coordorigin="9870,4337" coordsize="1619,0" path="m9870,4337l11489,4337e" filled="f" stroked="t" strokeweight=".70801pt" strokecolor="#4B4B4B">
                <v:path arrowok="t"/>
              </v:shape>
            </v:group>
            <v:group style="position:absolute;left:11479;top:4118;width:2;height:2076" coordorigin="11479,4118" coordsize="2,2076">
              <v:shape style="position:absolute;left:11479;top:4118;width:2;height:2076" coordorigin="11479,4118" coordsize="0,2076" path="m11479,6194l11479,4118e" filled="f" stroked="t" strokeweight=".70801pt" strokecolor="#4F4F4F">
                <v:path arrowok="t"/>
              </v:shape>
            </v:group>
            <v:group style="position:absolute;left:408;top:4299;width:2;height:495" coordorigin="408,4299" coordsize="2,495">
              <v:shape style="position:absolute;left:408;top:4299;width:2;height:495" coordorigin="408,4299" coordsize="0,495" path="m408,4794l408,4299e" filled="f" stroked="t" strokeweight=".472006pt" strokecolor="#2F2F2F">
                <v:path arrowok="t"/>
              </v:shape>
            </v:group>
            <v:group style="position:absolute;left:2419;top:4299;width:2;height:319" coordorigin="2419,4299" coordsize="2,319">
              <v:shape style="position:absolute;left:2419;top:4299;width:2;height:319" coordorigin="2419,4299" coordsize="0,319" path="m2419,4618l2419,4299e" filled="f" stroked="t" strokeweight=".70801pt" strokecolor="#2B2B2B">
                <v:path arrowok="t"/>
              </v:shape>
            </v:group>
            <v:group style="position:absolute;left:4942;top:4332;width:2;height:462" coordorigin="4942,4332" coordsize="2,462">
              <v:shape style="position:absolute;left:4942;top:4332;width:2;height:462" coordorigin="4942,4332" coordsize="0,462" path="m4942,4794l4942,4332e" filled="f" stroked="t" strokeweight=".944013pt" strokecolor="#444444">
                <v:path arrowok="t"/>
              </v:shape>
            </v:group>
            <v:group style="position:absolute;left:4932;top:4765;width:2020;height:2" coordorigin="4932,4765" coordsize="2020,2">
              <v:shape style="position:absolute;left:4932;top:4765;width:2020;height:2" coordorigin="4932,4765" coordsize="2020,0" path="m4932,4765l6953,4765e" filled="f" stroked="t" strokeweight=".236003pt" strokecolor="#5B5B5B">
                <v:path arrowok="t"/>
              </v:shape>
            </v:group>
            <v:group style="position:absolute;left:7812;top:4327;width:2;height:471" coordorigin="7812,4327" coordsize="2,471">
              <v:shape style="position:absolute;left:7812;top:4327;width:2;height:471" coordorigin="7812,4327" coordsize="0,471" path="m7812,4799l7812,4327e" filled="f" stroked="t" strokeweight=".70801pt" strokecolor="#444444">
                <v:path arrowok="t"/>
              </v:shape>
            </v:group>
            <v:group style="position:absolute;left:6953;top:4765;width:609;height:2" coordorigin="6953,4765" coordsize="609,2">
              <v:shape style="position:absolute;left:6953;top:4765;width:609;height:2" coordorigin="6953,4765" coordsize="609,0" path="m6953,4765l7562,4765e" filled="f" stroked="t" strokeweight=".236003pt" strokecolor="#000000">
                <v:path arrowok="t"/>
              </v:shape>
            </v:group>
            <v:group style="position:absolute;left:7562;top:4765;width:741;height:2" coordorigin="7562,4765" coordsize="741,2">
              <v:shape style="position:absolute;left:7562;top:4765;width:741;height:2" coordorigin="7562,4765" coordsize="741,0" path="m7562,4765l8303,4765e" filled="f" stroked="t" strokeweight=".236003pt" strokecolor="#575757">
                <v:path arrowok="t"/>
              </v:shape>
            </v:group>
            <v:group style="position:absolute;left:8303;top:4765;width:3158;height:2" coordorigin="8303,4765" coordsize="3158,2">
              <v:shape style="position:absolute;left:8303;top:4765;width:3158;height:2" coordorigin="8303,4765" coordsize="3158,0" path="m8303,4765l11460,4765e" filled="f" stroked="t" strokeweight=".236003pt" strokecolor="#000000">
                <v:path arrowok="t"/>
              </v:shape>
            </v:group>
            <v:group style="position:absolute;left:2419;top:4537;width:2;height:1880" coordorigin="2419,4537" coordsize="2,1880">
              <v:shape style="position:absolute;left:2419;top:4537;width:2;height:1880" coordorigin="2419,4537" coordsize="0,1880" path="m2419,6417l2419,4537e" filled="f" stroked="t" strokeweight=".944013pt" strokecolor="#444444">
                <v:path arrowok="t"/>
              </v:shape>
            </v:group>
            <v:group style="position:absolute;left:4942;top:4737;width:2;height:338" coordorigin="4942,4737" coordsize="2,338">
              <v:shape style="position:absolute;left:4942;top:4737;width:2;height:338" coordorigin="4942,4737" coordsize="0,338" path="m4942,5075l4942,4737e" filled="f" stroked="t" strokeweight=".472006pt" strokecolor="#2B2B2B">
                <v:path arrowok="t"/>
              </v:shape>
            </v:group>
            <v:group style="position:absolute;left:4937;top:5058;width:2653;height:2" coordorigin="4937,5058" coordsize="2653,2">
              <v:shape style="position:absolute;left:4937;top:5058;width:2653;height:2" coordorigin="4937,5058" coordsize="2653,0" path="m4937,5058l7590,5058e" filled="f" stroked="t" strokeweight=".70801pt" strokecolor="#606060">
                <v:path arrowok="t"/>
              </v:shape>
            </v:group>
            <v:group style="position:absolute;left:7533;top:5056;width:297;height:2" coordorigin="7533,5056" coordsize="297,2">
              <v:shape style="position:absolute;left:7533;top:5056;width:297;height:2" coordorigin="7533,5056" coordsize="297,0" path="m7533,5056l7831,5056e" filled="f" stroked="t" strokeweight=".472006pt" strokecolor="#3B3B3B">
                <v:path arrowok="t"/>
              </v:shape>
            </v:group>
            <v:group style="position:absolute;left:7774;top:5056;width:557;height:2" coordorigin="7774,5056" coordsize="557,2">
              <v:shape style="position:absolute;left:7774;top:5056;width:557;height:2" coordorigin="7774,5056" coordsize="557,0" path="m7774,5056l8331,5056e" filled="f" stroked="t" strokeweight=".70801pt" strokecolor="#5B5B5B">
                <v:path arrowok="t"/>
              </v:shape>
            </v:group>
            <v:group style="position:absolute;left:8274;top:5056;width:231;height:2" coordorigin="8274,5056" coordsize="231,2">
              <v:shape style="position:absolute;left:8274;top:5056;width:231;height:2" coordorigin="8274,5056" coordsize="231,0" path="m8274,5056l8506,5056e" filled="f" stroked="t" strokeweight=".472006pt" strokecolor="#343434">
                <v:path arrowok="t"/>
              </v:shape>
            </v:group>
            <v:group style="position:absolute;left:8449;top:5056;width:807;height:2" coordorigin="8449,5056" coordsize="807,2">
              <v:shape style="position:absolute;left:8449;top:5056;width:807;height:2" coordorigin="8449,5056" coordsize="807,0" path="m8449,5056l9256,5056e" filled="f" stroked="t" strokeweight=".70801pt" strokecolor="#575757">
                <v:path arrowok="t"/>
              </v:shape>
            </v:group>
            <v:group style="position:absolute;left:9199;top:5056;width:326;height:2" coordorigin="9199,5056" coordsize="326,2">
              <v:shape style="position:absolute;left:9199;top:5056;width:326;height:2" coordorigin="9199,5056" coordsize="326,0" path="m9199,5056l9525,5056e" filled="f" stroked="t" strokeweight=".472006pt" strokecolor="#3F3F3F">
                <v:path arrowok="t"/>
              </v:shape>
            </v:group>
            <v:group style="position:absolute;left:9468;top:5056;width:458;height:2" coordorigin="9468,5056" coordsize="458,2">
              <v:shape style="position:absolute;left:9468;top:5056;width:458;height:2" coordorigin="9468,5056" coordsize="458,0" path="m9468,5056l9926,5056e" filled="f" stroked="t" strokeweight=".944013pt" strokecolor="#606060">
                <v:path arrowok="t"/>
              </v:shape>
            </v:group>
            <v:group style="position:absolute;left:9870;top:5056;width:312;height:2" coordorigin="9870,5056" coordsize="312,2">
              <v:shape style="position:absolute;left:9870;top:5056;width:312;height:2" coordorigin="9870,5056" coordsize="312,0" path="m9870,5056l10181,5056e" filled="f" stroked="t" strokeweight=".472006pt" strokecolor="#444444">
                <v:path arrowok="t"/>
              </v:shape>
            </v:group>
            <v:group style="position:absolute;left:10125;top:5056;width:1364;height:2" coordorigin="10125,5056" coordsize="1364,2">
              <v:shape style="position:absolute;left:10125;top:5056;width:1364;height:2" coordorigin="10125,5056" coordsize="1364,0" path="m10125,5056l11489,5056e" filled="f" stroked="t" strokeweight=".70801pt" strokecolor="#606060">
                <v:path arrowok="t"/>
              </v:shape>
            </v:group>
            <v:group style="position:absolute;left:4942;top:5018;width:2;height:576" coordorigin="4942,5018" coordsize="2,576">
              <v:shape style="position:absolute;left:4942;top:5018;width:2;height:576" coordorigin="4942,5018" coordsize="0,576" path="m4942,5594l4942,5018e" filled="f" stroked="t" strokeweight=".944013pt" strokecolor="#4B4B4B">
                <v:path arrowok="t"/>
              </v:shape>
            </v:group>
            <v:group style="position:absolute;left:4932;top:5296;width:4324;height:2" coordorigin="4932,5296" coordsize="4324,2">
              <v:shape style="position:absolute;left:4932;top:5296;width:4324;height:2" coordorigin="4932,5296" coordsize="4324,0" path="m4932,5296l9256,5296e" filled="f" stroked="t" strokeweight=".70801pt" strokecolor="#545454">
                <v:path arrowok="t"/>
              </v:shape>
            </v:group>
            <v:group style="position:absolute;left:9199;top:5294;width:326;height:2" coordorigin="9199,5294" coordsize="326,2">
              <v:shape style="position:absolute;left:9199;top:5294;width:326;height:2" coordorigin="9199,5294" coordsize="326,0" path="m9199,5294l9525,5294e" filled="f" stroked="t" strokeweight=".472006pt" strokecolor="#444444">
                <v:path arrowok="t"/>
              </v:shape>
            </v:group>
            <v:group style="position:absolute;left:9426;top:5294;width:533;height:2" coordorigin="9426,5294" coordsize="533,2">
              <v:shape style="position:absolute;left:9426;top:5294;width:533;height:2" coordorigin="9426,5294" coordsize="533,0" path="m9426,5294l9959,5294e" filled="f" stroked="t" strokeweight=".944013pt" strokecolor="#606060">
                <v:path arrowok="t"/>
              </v:shape>
            </v:group>
            <v:group style="position:absolute;left:9870;top:5294;width:312;height:2" coordorigin="9870,5294" coordsize="312,2">
              <v:shape style="position:absolute;left:9870;top:5294;width:312;height:2" coordorigin="9870,5294" coordsize="312,0" path="m9870,5294l10181,5294e" filled="f" stroked="t" strokeweight=".472006pt" strokecolor="#484848">
                <v:path arrowok="t"/>
              </v:shape>
            </v:group>
            <v:group style="position:absolute;left:10125;top:5294;width:1364;height:2" coordorigin="10125,5294" coordsize="1364,2">
              <v:shape style="position:absolute;left:10125;top:5294;width:1364;height:2" coordorigin="10125,5294" coordsize="1364,0" path="m10125,5294l11489,5294e" filled="f" stroked="t" strokeweight=".70801pt" strokecolor="#5B5B5B">
                <v:path arrowok="t"/>
              </v:shape>
            </v:group>
            <v:group style="position:absolute;left:2407;top:5518;width:1501;height:2" coordorigin="2407,5518" coordsize="1501,2">
              <v:shape style="position:absolute;left:2407;top:5518;width:1501;height:2" coordorigin="2407,5518" coordsize="1501,0" path="m2407,5518l3908,5518e" filled="f" stroked="t" strokeweight=".70801pt" strokecolor="#4B4B4B">
                <v:path arrowok="t"/>
              </v:shape>
            </v:group>
            <v:group style="position:absolute;left:3852;top:5518;width:302;height:2" coordorigin="3852,5518" coordsize="302,2">
              <v:shape style="position:absolute;left:3852;top:5518;width:302;height:2" coordorigin="3852,5518" coordsize="302,0" path="m3852,5518l4154,5518e" filled="f" stroked="t" strokeweight=".472006pt" strokecolor="#343434">
                <v:path arrowok="t"/>
              </v:shape>
            </v:group>
            <v:group style="position:absolute;left:4097;top:5515;width:4234;height:2" coordorigin="4097,5515" coordsize="4234,2">
              <v:shape style="position:absolute;left:4097;top:5515;width:4234;height:2" coordorigin="4097,5515" coordsize="4234,0" path="m4097,5515l8331,5515e" filled="f" stroked="t" strokeweight=".944013pt" strokecolor="#4B4B4B">
                <v:path arrowok="t"/>
              </v:shape>
            </v:group>
            <v:group style="position:absolute;left:8274;top:5513;width:231;height:2" coordorigin="8274,5513" coordsize="231,2">
              <v:shape style="position:absolute;left:8274;top:5513;width:231;height:2" coordorigin="8274,5513" coordsize="231,0" path="m8274,5513l8506,5513e" filled="f" stroked="t" strokeweight=".472006pt" strokecolor="#2F2F2F">
                <v:path arrowok="t"/>
              </v:shape>
            </v:group>
            <v:group style="position:absolute;left:8449;top:5513;width:807;height:2" coordorigin="8449,5513" coordsize="807,2">
              <v:shape style="position:absolute;left:8449;top:5513;width:807;height:2" coordorigin="8449,5513" coordsize="807,0" path="m8449,5513l9256,5513e" filled="f" stroked="t" strokeweight=".70801pt" strokecolor="#545454">
                <v:path arrowok="t"/>
              </v:shape>
            </v:group>
            <v:group style="position:absolute;left:9199;top:5513;width:326;height:2" coordorigin="9199,5513" coordsize="326,2">
              <v:shape style="position:absolute;left:9199;top:5513;width:326;height:2" coordorigin="9199,5513" coordsize="326,0" path="m9199,5513l9525,5513e" filled="f" stroked="t" strokeweight=".472006pt" strokecolor="#343434">
                <v:path arrowok="t"/>
              </v:shape>
            </v:group>
            <v:group style="position:absolute;left:9464;top:5513;width:2025;height:2" coordorigin="9464,5513" coordsize="2025,2">
              <v:shape style="position:absolute;left:9464;top:5513;width:2025;height:2" coordorigin="9464,5513" coordsize="2025,0" path="m9464,5513l11489,5513e" filled="f" stroked="t" strokeweight=".70801pt" strokecolor="#545454">
                <v:path arrowok="t"/>
              </v:shape>
            </v:group>
            <v:group style="position:absolute;left:396;top:5748;width:3512;height:2" coordorigin="396,5748" coordsize="3512,2">
              <v:shape style="position:absolute;left:396;top:5748;width:3512;height:2" coordorigin="396,5748" coordsize="3512,0" path="m396,5748l3908,5748e" filled="f" stroked="t" strokeweight=".944013pt" strokecolor="#545454">
                <v:path arrowok="t"/>
              </v:shape>
            </v:group>
            <v:group style="position:absolute;left:3852;top:5746;width:302;height:2" coordorigin="3852,5746" coordsize="302,2">
              <v:shape style="position:absolute;left:3852;top:5746;width:302;height:2" coordorigin="3852,5746" coordsize="302,0" path="m3852,5746l4154,5746e" filled="f" stroked="t" strokeweight=".472006pt" strokecolor="#383838">
                <v:path arrowok="t"/>
              </v:shape>
            </v:group>
            <v:group style="position:absolute;left:4942;top:5475;width:2;height:300" coordorigin="4942,5475" coordsize="2,300">
              <v:shape style="position:absolute;left:4942;top:5475;width:2;height:300" coordorigin="4942,5475" coordsize="0,300" path="m4942,5775l4942,5475e" filled="f" stroked="t" strokeweight=".472006pt" strokecolor="#3B3B3B">
                <v:path arrowok="t"/>
              </v:shape>
            </v:group>
            <v:group style="position:absolute;left:4097;top:5744;width:4234;height:2" coordorigin="4097,5744" coordsize="4234,2">
              <v:shape style="position:absolute;left:4097;top:5744;width:4234;height:2" coordorigin="4097,5744" coordsize="4234,0" path="m4097,5744l8331,5744e" filled="f" stroked="t" strokeweight=".70801pt" strokecolor="#575757">
                <v:path arrowok="t"/>
              </v:shape>
            </v:group>
            <v:group style="position:absolute;left:8274;top:5741;width:231;height:2" coordorigin="8274,5741" coordsize="231,2">
              <v:shape style="position:absolute;left:8274;top:5741;width:231;height:2" coordorigin="8274,5741" coordsize="231,0" path="m8274,5741l8506,5741e" filled="f" stroked="t" strokeweight=".472006pt" strokecolor="#343434">
                <v:path arrowok="t"/>
              </v:shape>
            </v:group>
            <v:group style="position:absolute;left:8449;top:5741;width:807;height:2" coordorigin="8449,5741" coordsize="807,2">
              <v:shape style="position:absolute;left:8449;top:5741;width:807;height:2" coordorigin="8449,5741" coordsize="807,0" path="m8449,5741l9256,5741e" filled="f" stroked="t" strokeweight=".70801pt" strokecolor="#545454">
                <v:path arrowok="t"/>
              </v:shape>
            </v:group>
            <v:group style="position:absolute;left:9199;top:5741;width:326;height:2" coordorigin="9199,5741" coordsize="326,2">
              <v:shape style="position:absolute;left:9199;top:5741;width:326;height:2" coordorigin="9199,5741" coordsize="326,0" path="m9199,5741l9525,5741e" filled="f" stroked="t" strokeweight=".472006pt" strokecolor="#383838">
                <v:path arrowok="t"/>
              </v:shape>
            </v:group>
            <v:group style="position:absolute;left:9468;top:5744;width:2020;height:2" coordorigin="9468,5744" coordsize="2020,2">
              <v:shape style="position:absolute;left:9468;top:5744;width:2020;height:2" coordorigin="9468,5744" coordsize="2020,0" path="m9468,5744l11489,5744e" filled="f" stroked="t" strokeweight=".70801pt" strokecolor="#5B5B5B">
                <v:path arrowok="t"/>
              </v:shape>
            </v:group>
            <v:group style="position:absolute;left:4944;top:5703;width:2;height:490" coordorigin="4944,5703" coordsize="2,490">
              <v:shape style="position:absolute;left:4944;top:5703;width:2;height:490" coordorigin="4944,5703" coordsize="0,490" path="m4944,6194l4944,5703e" filled="f" stroked="t" strokeweight=".944013pt" strokecolor="#484848">
                <v:path arrowok="t"/>
              </v:shape>
            </v:group>
            <v:group style="position:absolute;left:2412;top:6167;width:4380;height:2" coordorigin="2412,6167" coordsize="4380,2">
              <v:shape style="position:absolute;left:2412;top:6167;width:4380;height:2" coordorigin="2412,6167" coordsize="4380,0" path="m2412,6167l6792,6167e" filled="f" stroked="t" strokeweight=".70801pt" strokecolor="#545454">
                <v:path arrowok="t"/>
              </v:shape>
            </v:group>
            <v:group style="position:absolute;left:6736;top:6170;width:245;height:2" coordorigin="6736,6170" coordsize="245,2">
              <v:shape style="position:absolute;left:6736;top:6170;width:245;height:2" coordorigin="6736,6170" coordsize="245,0" path="m6736,6170l6981,6170e" filled="f" stroked="t" strokeweight=".472006pt" strokecolor="#383838">
                <v:path arrowok="t"/>
              </v:shape>
            </v:group>
            <v:group style="position:absolute;left:6924;top:6167;width:2601;height:2" coordorigin="6924,6167" coordsize="2601,2">
              <v:shape style="position:absolute;left:6924;top:6167;width:2601;height:2" coordorigin="6924,6167" coordsize="2601,0" path="m6924,6167l9525,6167e" filled="f" stroked="t" strokeweight=".70801pt" strokecolor="#545454">
                <v:path arrowok="t"/>
              </v:shape>
            </v:group>
            <v:group style="position:absolute;left:7814;top:5737;width:2;height:652" coordorigin="7814,5737" coordsize="2,652">
              <v:shape style="position:absolute;left:7814;top:5737;width:2;height:652" coordorigin="7814,5737" coordsize="0,652" path="m7814,6389l7814,5737e" filled="f" stroked="t" strokeweight=".944013pt" strokecolor="#4B4B4B">
                <v:path arrowok="t"/>
              </v:shape>
            </v:group>
            <v:group style="position:absolute;left:9468;top:6165;width:458;height:2" coordorigin="9468,6165" coordsize="458,2">
              <v:shape style="position:absolute;left:9468;top:6165;width:458;height:2" coordorigin="9468,6165" coordsize="458,0" path="m9468,6165l9926,6165e" filled="f" stroked="t" strokeweight=".472006pt" strokecolor="#343434">
                <v:path arrowok="t"/>
              </v:shape>
            </v:group>
            <v:group style="position:absolute;left:9870;top:6165;width:1619;height:2" coordorigin="9870,6165" coordsize="1619,2">
              <v:shape style="position:absolute;left:9870;top:6165;width:1619;height:2" coordorigin="9870,6165" coordsize="1619,0" path="m9870,6165l11489,6165e" filled="f" stroked="t" strokeweight=".70801pt" strokecolor="#545454">
                <v:path arrowok="t"/>
              </v:shape>
            </v:group>
            <v:group style="position:absolute;left:4944;top:6122;width:2;height:267" coordorigin="4944,6122" coordsize="2,267">
              <v:shape style="position:absolute;left:4944;top:6122;width:2;height:267" coordorigin="4944,6122" coordsize="0,267" path="m4944,6389l4944,6122e" filled="f" stroked="t" strokeweight=".70801pt" strokecolor="#343434">
                <v:path arrowok="t"/>
              </v:shape>
            </v:group>
            <v:group style="position:absolute;left:2417;top:6382;width:9072;height:2" coordorigin="2417,6382" coordsize="9072,2">
              <v:shape style="position:absolute;left:2417;top:6382;width:9072;height:2" coordorigin="2417,6382" coordsize="9072,0" path="m2417,6382l11489,6382e" filled="f" stroked="t" strokeweight=".70801pt" strokecolor="#545454">
                <v:path arrowok="t"/>
              </v:shape>
            </v:group>
            <v:group style="position:absolute;left:11486;top:6122;width:2;height:305" coordorigin="11486,6122" coordsize="2,305">
              <v:shape style="position:absolute;left:11486;top:6122;width:2;height:305" coordorigin="11486,6122" coordsize="0,305" path="m11486,6427l11486,6122e" filled="f" stroked="t" strokeweight=".472006pt" strokecolor="#2F2F2F">
                <v:path arrowok="t"/>
              </v:shape>
            </v:group>
            <v:group style="position:absolute;left:406;top:6603;width:496;height:2" coordorigin="406,6603" coordsize="496,2">
              <v:shape style="position:absolute;left:406;top:6603;width:496;height:2" coordorigin="406,6603" coordsize="496,0" path="m406,6603l902,6603e" filled="f" stroked="t" strokeweight=".70801pt" strokecolor="#606060">
                <v:path arrowok="t"/>
              </v:shape>
            </v:group>
            <v:group style="position:absolute;left:845;top:6605;width:382;height:2" coordorigin="845,6605" coordsize="382,2">
              <v:shape style="position:absolute;left:845;top:6605;width:382;height:2" coordorigin="845,6605" coordsize="382,0" path="m845,6605l1227,6605e" filled="f" stroked="t" strokeweight=".472006pt" strokecolor="#3F3F3F">
                <v:path arrowok="t"/>
              </v:shape>
            </v:group>
            <v:group style="position:absolute;left:2421;top:6360;width:2;height:271" coordorigin="2421,6360" coordsize="2,271">
              <v:shape style="position:absolute;left:2421;top:6360;width:2;height:271" coordorigin="2421,6360" coordsize="0,271" path="m2421,6632l2421,6360e" filled="f" stroked="t" strokeweight=".472006pt" strokecolor="#1C1C1C">
                <v:path arrowok="t"/>
              </v:shape>
            </v:group>
            <v:group style="position:absolute;left:1171;top:6603;width:6419;height:2" coordorigin="1171,6603" coordsize="6419,2">
              <v:shape style="position:absolute;left:1171;top:6603;width:6419;height:2" coordorigin="1171,6603" coordsize="6419,0" path="m1171,6603l7590,6603e" filled="f" stroked="t" strokeweight=".70801pt" strokecolor="#575757">
                <v:path arrowok="t"/>
              </v:shape>
            </v:group>
            <v:group style="position:absolute;left:7533;top:6598;width:297;height:2" coordorigin="7533,6598" coordsize="297,2">
              <v:shape style="position:absolute;left:7533;top:6598;width:297;height:2" coordorigin="7533,6598" coordsize="297,0" path="m7533,6598l7831,6598e" filled="f" stroked="t" strokeweight=".472006pt" strokecolor="#383838">
                <v:path arrowok="t"/>
              </v:shape>
            </v:group>
            <v:group style="position:absolute;left:7774;top:6598;width:557;height:2" coordorigin="7774,6598" coordsize="557,2">
              <v:shape style="position:absolute;left:7774;top:6598;width:557;height:2" coordorigin="7774,6598" coordsize="557,0" path="m7774,6598l8331,6598e" filled="f" stroked="t" strokeweight=".70801pt" strokecolor="#606060">
                <v:path arrowok="t"/>
              </v:shape>
            </v:group>
            <v:group style="position:absolute;left:8274;top:6601;width:231;height:2" coordorigin="8274,6601" coordsize="231,2">
              <v:shape style="position:absolute;left:8274;top:6601;width:231;height:2" coordorigin="8274,6601" coordsize="231,0" path="m8274,6601l8506,6601e" filled="f" stroked="t" strokeweight=".472006pt" strokecolor="#4B4B4B">
                <v:path arrowok="t"/>
              </v:shape>
            </v:group>
            <v:group style="position:absolute;left:8449;top:6598;width:807;height:2" coordorigin="8449,6598" coordsize="807,2">
              <v:shape style="position:absolute;left:8449;top:6598;width:807;height:2" coordorigin="8449,6598" coordsize="807,0" path="m8449,6598l9256,6598e" filled="f" stroked="t" strokeweight=".70801pt" strokecolor="#606060">
                <v:path arrowok="t"/>
              </v:shape>
            </v:group>
            <v:group style="position:absolute;left:9199;top:6598;width:326;height:2" coordorigin="9199,6598" coordsize="326,2">
              <v:shape style="position:absolute;left:9199;top:6598;width:326;height:2" coordorigin="9199,6598" coordsize="326,0" path="m9199,6598l9525,6598e" filled="f" stroked="t" strokeweight=".472006pt" strokecolor="#484848">
                <v:path arrowok="t"/>
              </v:shape>
            </v:group>
            <v:group style="position:absolute;left:9468;top:6598;width:458;height:2" coordorigin="9468,6598" coordsize="458,2">
              <v:shape style="position:absolute;left:9468;top:6598;width:458;height:2" coordorigin="9468,6598" coordsize="458,0" path="m9468,6598l9926,6598e" filled="f" stroked="t" strokeweight=".944013pt" strokecolor="#646464">
                <v:path arrowok="t"/>
              </v:shape>
            </v:group>
            <v:group style="position:absolute;left:9870;top:6598;width:312;height:2" coordorigin="9870,6598" coordsize="312,2">
              <v:shape style="position:absolute;left:9870;top:6598;width:312;height:2" coordorigin="9870,6598" coordsize="312,0" path="m9870,6598l10181,6598e" filled="f" stroked="t" strokeweight=".472006pt" strokecolor="#3B3B3B">
                <v:path arrowok="t"/>
              </v:shape>
            </v:group>
            <v:group style="position:absolute;left:10125;top:6598;width:1364;height:2" coordorigin="10125,6598" coordsize="1364,2">
              <v:shape style="position:absolute;left:10125;top:6598;width:1364;height:2" coordorigin="10125,6598" coordsize="1364,0" path="m10125,6598l11489,6598e" filled="f" stroked="t" strokeweight=".70801pt" strokecolor="#646464">
                <v:path arrowok="t"/>
              </v:shape>
            </v:group>
            <v:group style="position:absolute;left:11484;top:6355;width:2;height:962" coordorigin="11484,6355" coordsize="2,962">
              <v:shape style="position:absolute;left:11484;top:6355;width:2;height:962" coordorigin="11484,6355" coordsize="0,962" path="m11484,7317l11484,6355e" filled="f" stroked="t" strokeweight=".472006pt" strokecolor="#484848">
                <v:path arrowok="t"/>
              </v:shape>
            </v:group>
            <v:group style="position:absolute;left:2428;top:3837;width:2;height:11616" coordorigin="2428,3837" coordsize="2,11616">
              <v:shape style="position:absolute;left:2428;top:3837;width:2;height:11616" coordorigin="2428,3837" coordsize="0,11616" path="m2428,15453l2428,3837e" filled="f" stroked="t" strokeweight=".944013pt" strokecolor="#3F3F3F">
                <v:path arrowok="t"/>
              </v:shape>
            </v:group>
            <v:group style="position:absolute;left:406;top:7024;width:9119;height:2" coordorigin="406,7024" coordsize="9119,2">
              <v:shape style="position:absolute;left:406;top:7024;width:9119;height:2" coordorigin="406,7024" coordsize="9119,0" path="m406,7024l9525,7024e" filled="f" stroked="t" strokeweight=".70801pt" strokecolor="#575757">
                <v:path arrowok="t"/>
              </v:shape>
            </v:group>
            <v:group style="position:absolute;left:9468;top:7022;width:203;height:2" coordorigin="9468,7022" coordsize="203,2">
              <v:shape style="position:absolute;left:9468;top:7022;width:203;height:2" coordorigin="9468,7022" coordsize="203,0" path="m9468,7022l9671,7022e" filled="f" stroked="t" strokeweight=".472006pt" strokecolor="#3F3F3F">
                <v:path arrowok="t"/>
              </v:shape>
            </v:group>
            <v:group style="position:absolute;left:9615;top:7022;width:1874;height:2" coordorigin="9615,7022" coordsize="1874,2">
              <v:shape style="position:absolute;left:9615;top:7022;width:1874;height:2" coordorigin="9615,7022" coordsize="1874,0" path="m9615,7022l11489,7022e" filled="f" stroked="t" strokeweight=".70801pt" strokecolor="#575757">
                <v:path arrowok="t"/>
              </v:shape>
            </v:group>
            <v:group style="position:absolute;left:413;top:6979;width:2;height:500" coordorigin="413,6979" coordsize="2,500">
              <v:shape style="position:absolute;left:413;top:6979;width:2;height:500" coordorigin="413,6979" coordsize="0,500" path="m413,7479l413,6979e" filled="f" stroked="t" strokeweight=".70801pt" strokecolor="#383838">
                <v:path arrowok="t"/>
              </v:shape>
            </v:group>
            <v:group style="position:absolute;left:4961;top:7017;width:2;height:666" coordorigin="4961,7017" coordsize="2,666">
              <v:shape style="position:absolute;left:4961;top:7017;width:2;height:666" coordorigin="4961,7017" coordsize="0,666" path="m4961,7684l4961,7017e" filled="f" stroked="t" strokeweight="1.416019pt" strokecolor="#4B4B4B">
                <v:path arrowok="t"/>
              </v:shape>
            </v:group>
            <v:group style="position:absolute;left:4937;top:7241;width:3785;height:2" coordorigin="4937,7241" coordsize="3785,2">
              <v:shape style="position:absolute;left:4937;top:7241;width:3785;height:2" coordorigin="4937,7241" coordsize="3785,0" path="m4937,7241l8723,7241e" filled="f" stroked="t" strokeweight=".70801pt" strokecolor="#575757">
                <v:path arrowok="t"/>
              </v:shape>
            </v:group>
            <v:group style="position:absolute;left:8449;top:7241;width:1076;height:2" coordorigin="8449,7241" coordsize="1076,2">
              <v:shape style="position:absolute;left:8449;top:7241;width:1076;height:2" coordorigin="8449,7241" coordsize="1076,0" path="m8449,7241l9525,7241e" filled="f" stroked="t" strokeweight=".70801pt" strokecolor="#545454">
                <v:path arrowok="t"/>
              </v:shape>
            </v:group>
            <v:group style="position:absolute;left:9468;top:7241;width:458;height:2" coordorigin="9468,7241" coordsize="458,2">
              <v:shape style="position:absolute;left:9468;top:7241;width:458;height:2" coordorigin="9468,7241" coordsize="458,0" path="m9468,7241l9926,7241e" filled="f" stroked="t" strokeweight=".472006pt" strokecolor="#343434">
                <v:path arrowok="t"/>
              </v:shape>
            </v:group>
            <v:group style="position:absolute;left:9870;top:7241;width:1619;height:2" coordorigin="9870,7241" coordsize="1619,2">
              <v:shape style="position:absolute;left:9870;top:7241;width:1619;height:2" coordorigin="9870,7241" coordsize="1619,0" path="m9870,7241l11489,7241e" filled="f" stroked="t" strokeweight=".70801pt" strokecolor="#4F4F4F">
                <v:path arrowok="t"/>
              </v:shape>
            </v:group>
            <v:group style="position:absolute;left:4947;top:7460;width:4578;height:2" coordorigin="4947,7460" coordsize="4578,2">
              <v:shape style="position:absolute;left:4947;top:7460;width:4578;height:2" coordorigin="4947,7460" coordsize="4578,0" path="m4947,7460l9525,7460e" filled="f" stroked="t" strokeweight=".70801pt" strokecolor="#484848">
                <v:path arrowok="t"/>
              </v:shape>
            </v:group>
            <v:group style="position:absolute;left:9468;top:7460;width:203;height:2" coordorigin="9468,7460" coordsize="203,2">
              <v:shape style="position:absolute;left:9468;top:7460;width:203;height:2" coordorigin="9468,7460" coordsize="203,0" path="m9468,7460l9671,7460e" filled="f" stroked="t" strokeweight=".472006pt" strokecolor="#232323">
                <v:path arrowok="t"/>
              </v:shape>
            </v:group>
            <v:group style="position:absolute;left:9615;top:7460;width:1879;height:2" coordorigin="9615,7460" coordsize="1879,2">
              <v:shape style="position:absolute;left:9615;top:7460;width:1879;height:2" coordorigin="9615,7460" coordsize="1879,0" path="m9615,7460l11493,7460e" filled="f" stroked="t" strokeweight=".70801pt" strokecolor="#484848">
                <v:path arrowok="t"/>
              </v:shape>
            </v:group>
            <v:group style="position:absolute;left:11491;top:4118;width:2;height:3371" coordorigin="11491,4118" coordsize="2,3371">
              <v:shape style="position:absolute;left:11491;top:4118;width:2;height:3371" coordorigin="11491,4118" coordsize="0,3371" path="m11491,7488l11491,4118e" filled="f" stroked="t" strokeweight=".472006pt" strokecolor="#444444">
                <v:path arrowok="t"/>
              </v:shape>
            </v:group>
            <v:group style="position:absolute;left:401;top:7677;width:1043;height:2" coordorigin="401,7677" coordsize="1043,2">
              <v:shape style="position:absolute;left:401;top:7677;width:1043;height:2" coordorigin="401,7677" coordsize="1043,0" path="m401,7677l1444,7677e" filled="f" stroked="t" strokeweight=".944013pt" strokecolor="#4F4F4F">
                <v:path arrowok="t"/>
              </v:shape>
            </v:group>
            <v:group style="position:absolute;left:1171;top:7679;width:458;height:2" coordorigin="1171,7679" coordsize="458,2">
              <v:shape style="position:absolute;left:1171;top:7679;width:458;height:2" coordorigin="1171,7679" coordsize="458,0" path="m1171,7679l1628,7679e" filled="f" stroked="t" strokeweight=".70801pt" strokecolor="#3B3B3B">
                <v:path arrowok="t"/>
              </v:shape>
            </v:group>
            <v:group style="position:absolute;left:1572;top:7679;width:222;height:2" coordorigin="1572,7679" coordsize="222,2">
              <v:shape style="position:absolute;left:1572;top:7679;width:222;height:2" coordorigin="1572,7679" coordsize="222,0" path="m1572,7679l1794,7679e" filled="f" stroked="t" strokeweight=".472006pt" strokecolor="#282828">
                <v:path arrowok="t"/>
              </v:shape>
            </v:group>
            <v:group style="position:absolute;left:1737;top:7677;width:5853;height:2" coordorigin="1737,7677" coordsize="5853,2">
              <v:shape style="position:absolute;left:1737;top:7677;width:5853;height:2" coordorigin="1737,7677" coordsize="5853,0" path="m1737,7677l7590,7677e" filled="f" stroked="t" strokeweight=".944013pt" strokecolor="#4B4B4B">
                <v:path arrowok="t"/>
              </v:shape>
            </v:group>
            <v:group style="position:absolute;left:7533;top:7674;width:297;height:2" coordorigin="7533,7674" coordsize="297,2">
              <v:shape style="position:absolute;left:7533;top:7674;width:297;height:2" coordorigin="7533,7674" coordsize="297,0" path="m7533,7674l7831,7674e" filled="f" stroked="t" strokeweight=".472006pt" strokecolor="#1C1C1C">
                <v:path arrowok="t"/>
              </v:shape>
            </v:group>
            <v:group style="position:absolute;left:7774;top:7672;width:3715;height:2" coordorigin="7774,7672" coordsize="3715,2">
              <v:shape style="position:absolute;left:7774;top:7672;width:3715;height:2" coordorigin="7774,7672" coordsize="3715,0" path="m7774,7672l11489,7672e" filled="f" stroked="t" strokeweight=".944013pt" strokecolor="#4B4B4B">
                <v:path arrowok="t"/>
              </v:shape>
            </v:group>
            <v:group style="position:absolute;left:11456;top:7446;width:2;height:224" coordorigin="11456,7446" coordsize="2,224">
              <v:shape style="position:absolute;left:11456;top:7446;width:2;height:224" coordorigin="11456,7446" coordsize="0,224" path="m11456,7669l11456,7446e" filled="f" stroked="t" strokeweight=".236003pt" strokecolor="#5B5B5B">
                <v:path arrowok="t"/>
              </v:shape>
            </v:group>
            <v:group style="position:absolute;left:418;top:7627;width:2;height:3180" coordorigin="418,7627" coordsize="2,3180">
              <v:shape style="position:absolute;left:418;top:7627;width:2;height:3180" coordorigin="418,7627" coordsize="0,3180" path="m418,10807l418,7627e" filled="f" stroked="t" strokeweight=".70801pt" strokecolor="#444444">
                <v:path arrowok="t"/>
              </v:shape>
            </v:group>
            <v:group style="position:absolute;left:2424;top:7627;width:2;height:290" coordorigin="2424,7627" coordsize="2,290">
              <v:shape style="position:absolute;left:2424;top:7627;width:2;height:290" coordorigin="2424,7627" coordsize="0,290" path="m2424,7917l2424,7627e" filled="f" stroked="t" strokeweight=".472006pt" strokecolor="#2F2F2F">
                <v:path arrowok="t"/>
              </v:shape>
            </v:group>
            <v:group style="position:absolute;left:11489;top:7607;width:2;height:371" coordorigin="11489,7607" coordsize="2,371">
              <v:shape style="position:absolute;left:11489;top:7607;width:2;height:371" coordorigin="11489,7607" coordsize="0,371" path="m11489,7979l11489,7607e" filled="f" stroked="t" strokeweight=".944013pt" strokecolor="#5B5B5B">
                <v:path arrowok="t"/>
              </v:shape>
            </v:group>
            <v:group style="position:absolute;left:2426;top:7860;width:2;height:643" coordorigin="2426,7860" coordsize="2,643">
              <v:shape style="position:absolute;left:2426;top:7860;width:2;height:643" coordorigin="2426,7860" coordsize="0,643" path="m2426,8502l2426,7860e" filled="f" stroked="t" strokeweight=".944013pt" strokecolor="#444444">
                <v:path arrowok="t"/>
              </v:shape>
            </v:group>
            <v:group style="position:absolute;left:11456;top:7888;width:2;height:233" coordorigin="11456,7888" coordsize="2,233">
              <v:shape style="position:absolute;left:11456;top:7888;width:2;height:233" coordorigin="11456,7888" coordsize="0,233" path="m11456,8122l11456,7888e" filled="f" stroked="t" strokeweight=".236003pt" strokecolor="#000000">
                <v:path arrowok="t"/>
              </v:shape>
            </v:group>
            <v:group style="position:absolute;left:411;top:8479;width:9955;height:2" coordorigin="411,8479" coordsize="9955,2">
              <v:shape style="position:absolute;left:411;top:8479;width:9955;height:2" coordorigin="411,8479" coordsize="9955,0" path="m411,8479l10365,8479e" filled="f" stroked="t" strokeweight=".944013pt" strokecolor="#4B4B4B">
                <v:path arrowok="t"/>
              </v:shape>
            </v:group>
            <v:group style="position:absolute;left:10125;top:8476;width:1364;height:2" coordorigin="10125,8476" coordsize="1364,2">
              <v:shape style="position:absolute;left:10125;top:8476;width:1364;height:2" coordorigin="10125,8476" coordsize="1364,0" path="m10125,8476l11489,8476e" filled="f" stroked="t" strokeweight=".70801pt" strokecolor="#484848">
                <v:path arrowok="t"/>
              </v:shape>
            </v:group>
            <v:group style="position:absolute;left:11456;top:8122;width:2;height:590" coordorigin="11456,8122" coordsize="2,590">
              <v:shape style="position:absolute;left:11456;top:8122;width:2;height:590" coordorigin="11456,8122" coordsize="0,590" path="m11456,8712l11456,8122e" filled="f" stroked="t" strokeweight=".236003pt" strokecolor="#676767">
                <v:path arrowok="t"/>
              </v:shape>
            </v:group>
            <v:group style="position:absolute;left:11456;top:8712;width:2;height:605" coordorigin="11456,8712" coordsize="2,605">
              <v:shape style="position:absolute;left:11456;top:8712;width:2;height:605" coordorigin="11456,8712" coordsize="0,605" path="m11456,9317l11456,8712e" filled="f" stroked="t" strokeweight=".236003pt" strokecolor="#000000">
                <v:path arrowok="t"/>
              </v:shape>
            </v:group>
            <v:group style="position:absolute;left:2431;top:4627;width:2;height:9516" coordorigin="2431,4627" coordsize="2,9516">
              <v:shape style="position:absolute;left:2431;top:4627;width:2;height:9516" coordorigin="2431,4627" coordsize="0,9516" path="m2431,14144l2431,4627e" filled="f" stroked="t" strokeweight=".70801pt" strokecolor="#3B3B3B">
                <v:path arrowok="t"/>
              </v:shape>
            </v:group>
            <v:group style="position:absolute;left:411;top:9516;width:9114;height:2" coordorigin="411,9516" coordsize="9114,2">
              <v:shape style="position:absolute;left:411;top:9516;width:9114;height:2" coordorigin="411,9516" coordsize="9114,0" path="m411,9516l9525,9516e" filled="f" stroked="t" strokeweight=".944013pt" strokecolor="#4B4B4B">
                <v:path arrowok="t"/>
              </v:shape>
            </v:group>
            <v:group style="position:absolute;left:9468;top:9514;width:203;height:2" coordorigin="9468,9514" coordsize="203,2">
              <v:shape style="position:absolute;left:9468;top:9514;width:203;height:2" coordorigin="9468,9514" coordsize="203,0" path="m9468,9514l9671,9514e" filled="f" stroked="t" strokeweight=".70801pt" strokecolor="#2F2F2F">
                <v:path arrowok="t"/>
              </v:shape>
            </v:group>
            <v:group style="position:absolute;left:9615;top:9516;width:1874;height:2" coordorigin="9615,9516" coordsize="1874,2">
              <v:shape style="position:absolute;left:9615;top:9516;width:1874;height:2" coordorigin="9615,9516" coordsize="1874,0" path="m9615,9516l11489,9516e" filled="f" stroked="t" strokeweight=".70801pt" strokecolor="#4F4F4F">
                <v:path arrowok="t"/>
              </v:shape>
            </v:group>
            <v:group style="position:absolute;left:11456;top:9317;width:2;height:981" coordorigin="11456,9317" coordsize="2,981">
              <v:shape style="position:absolute;left:11456;top:9317;width:2;height:981" coordorigin="11456,9317" coordsize="0,981" path="m11456,10297l11456,9317e" filled="f" stroked="t" strokeweight=".236003pt" strokecolor="#6B6B6B">
                <v:path arrowok="t"/>
              </v:shape>
            </v:group>
            <v:group style="position:absolute;left:415;top:9852;width:11073;height:2" coordorigin="415,9852" coordsize="11073,2">
              <v:shape style="position:absolute;left:415;top:9852;width:11073;height:2" coordorigin="415,9852" coordsize="11073,0" path="m415,9852l11489,9852e" filled="f" stroked="t" strokeweight=".944013pt" strokecolor="#4B4B4B">
                <v:path arrowok="t"/>
              </v:shape>
            </v:group>
            <v:group style="position:absolute;left:411;top:10088;width:3526;height:2" coordorigin="411,10088" coordsize="3526,2">
              <v:shape style="position:absolute;left:411;top:10088;width:3526;height:2" coordorigin="411,10088" coordsize="3526,0" path="m411,10088l3937,10088e" filled="f" stroked="t" strokeweight=".70801pt" strokecolor="#4F4F4F">
                <v:path arrowok="t"/>
              </v:shape>
            </v:group>
            <v:group style="position:absolute;left:3852;top:10088;width:302;height:2" coordorigin="3852,10088" coordsize="302,2">
              <v:shape style="position:absolute;left:3852;top:10088;width:302;height:2" coordorigin="3852,10088" coordsize="302,0" path="m3852,10088l4154,10088e" filled="f" stroked="t" strokeweight=".472006pt" strokecolor="#484848">
                <v:path arrowok="t"/>
              </v:shape>
            </v:group>
            <v:group style="position:absolute;left:4097;top:10085;width:1383;height:2" coordorigin="4097,10085" coordsize="1383,2">
              <v:shape style="position:absolute;left:4097;top:10085;width:1383;height:2" coordorigin="4097,10085" coordsize="1383,0" path="m4097,10085l5480,10085e" filled="f" stroked="t" strokeweight=".944013pt" strokecolor="#545454">
                <v:path arrowok="t"/>
              </v:shape>
            </v:group>
            <v:group style="position:absolute;left:5386;top:10088;width:359;height:2" coordorigin="5386,10088" coordsize="359,2">
              <v:shape style="position:absolute;left:5386;top:10088;width:359;height:2" coordorigin="5386,10088" coordsize="359,0" path="m5386,10088l5744,10088e" filled="f" stroked="t" strokeweight=".472006pt" strokecolor="#232323">
                <v:path arrowok="t"/>
              </v:shape>
            </v:group>
            <v:group style="position:absolute;left:5688;top:10085;width:5801;height:2" coordorigin="5688,10085" coordsize="5801,2">
              <v:shape style="position:absolute;left:5688;top:10085;width:5801;height:2" coordorigin="5688,10085" coordsize="5801,0" path="m5688,10085l11489,10085e" filled="f" stroked="t" strokeweight=".944013pt" strokecolor="#4B4B4B">
                <v:path arrowok="t"/>
              </v:shape>
            </v:group>
            <v:group style="position:absolute;left:2436;top:10269;width:2;height:733" coordorigin="2436,10269" coordsize="2,733">
              <v:shape style="position:absolute;left:2436;top:10269;width:2;height:733" coordorigin="2436,10269" coordsize="0,733" path="m2436,11002l2436,10269e" filled="f" stroked="t" strokeweight=".944013pt" strokecolor="#444444">
                <v:path arrowok="t"/>
              </v:shape>
            </v:group>
            <v:group style="position:absolute;left:415;top:10561;width:4262;height:2" coordorigin="415,10561" coordsize="4262,2">
              <v:shape style="position:absolute;left:415;top:10561;width:4262;height:2" coordorigin="415,10561" coordsize="4262,0" path="m415,10561l4678,10561e" filled="f" stroked="t" strokeweight=".70801pt" strokecolor="#4B4B4B">
                <v:path arrowok="t"/>
              </v:shape>
            </v:group>
            <v:group style="position:absolute;left:4607;top:10564;width:363;height:2" coordorigin="4607,10564" coordsize="363,2">
              <v:shape style="position:absolute;left:4607;top:10564;width:363;height:2" coordorigin="4607,10564" coordsize="363,0" path="m4607,10564l4970,10564e" filled="f" stroked="t" strokeweight=".472006pt" strokecolor="#2F2F2F">
                <v:path arrowok="t"/>
              </v:shape>
            </v:group>
            <v:group style="position:absolute;left:4914;top:10561;width:6575;height:2" coordorigin="4914,10561" coordsize="6575,2">
              <v:shape style="position:absolute;left:4914;top:10561;width:6575;height:2" coordorigin="4914,10561" coordsize="6575,0" path="m4914,10561l11489,10561e" filled="f" stroked="t" strokeweight=".70801pt" strokecolor="#4F4F4F">
                <v:path arrowok="t"/>
              </v:shape>
            </v:group>
            <v:group style="position:absolute;left:11456;top:10297;width:2;height:267" coordorigin="11456,10297" coordsize="2,267">
              <v:shape style="position:absolute;left:11456;top:10297;width:2;height:267" coordorigin="11456,10297" coordsize="0,267" path="m11456,10564l11456,10297e" filled="f" stroked="t" strokeweight=".236003pt" strokecolor="#383838">
                <v:path arrowok="t"/>
              </v:shape>
            </v:group>
            <v:group style="position:absolute;left:939;top:10778;width:854;height:2" coordorigin="939,10778" coordsize="854,2">
              <v:shape style="position:absolute;left:939;top:10778;width:854;height:2" coordorigin="939,10778" coordsize="854,0" path="m939,10778l1794,10778e" filled="f" stroked="t" strokeweight=".472006pt" strokecolor="#4F4F4F">
                <v:path arrowok="t"/>
              </v:shape>
            </v:group>
            <v:group style="position:absolute;left:1737;top:10778;width:1038;height:2" coordorigin="1737,10778" coordsize="1038,2">
              <v:shape style="position:absolute;left:1737;top:10778;width:1038;height:2" coordorigin="1737,10778" coordsize="1038,0" path="m1737,10778l2775,10778e" filled="f" stroked="t" strokeweight=".70801pt" strokecolor="#575757">
                <v:path arrowok="t"/>
              </v:shape>
            </v:group>
            <v:group style="position:absolute;left:2719;top:10778;width:1189;height:2" coordorigin="2719,10778" coordsize="1189,2">
              <v:shape style="position:absolute;left:2719;top:10778;width:1189;height:2" coordorigin="2719,10778" coordsize="1189,0" path="m2719,10778l3908,10778e" filled="f" stroked="t" strokeweight=".472006pt" strokecolor="#444444">
                <v:path arrowok="t"/>
              </v:shape>
            </v:group>
            <v:group style="position:absolute;left:3847;top:10778;width:4484;height:2" coordorigin="3847,10778" coordsize="4484,2">
              <v:shape style="position:absolute;left:3847;top:10778;width:4484;height:2" coordorigin="3847,10778" coordsize="4484,0" path="m3847,10778l8331,10778e" filled="f" stroked="t" strokeweight=".944013pt" strokecolor="#4F4F4F">
                <v:path arrowok="t"/>
              </v:shape>
            </v:group>
            <v:group style="position:absolute;left:8274;top:10778;width:231;height:2" coordorigin="8274,10778" coordsize="231,2">
              <v:shape style="position:absolute;left:8274;top:10778;width:231;height:2" coordorigin="8274,10778" coordsize="231,0" path="m8274,10778l8506,10778e" filled="f" stroked="t" strokeweight=".472006pt" strokecolor="#383838">
                <v:path arrowok="t"/>
              </v:shape>
            </v:group>
            <v:group style="position:absolute;left:8449;top:10776;width:1477;height:2" coordorigin="8449,10776" coordsize="1477,2">
              <v:shape style="position:absolute;left:8449;top:10776;width:1477;height:2" coordorigin="8449,10776" coordsize="1477,0" path="m8449,10776l9926,10776e" filled="f" stroked="t" strokeweight=".944013pt" strokecolor="#545454">
                <v:path arrowok="t"/>
              </v:shape>
            </v:group>
            <v:group style="position:absolute;left:9870;top:10778;width:312;height:2" coordorigin="9870,10778" coordsize="312,2">
              <v:shape style="position:absolute;left:9870;top:10778;width:312;height:2" coordorigin="9870,10778" coordsize="312,0" path="m9870,10778l10181,10778e" filled="f" stroked="t" strokeweight=".472006pt" strokecolor="#2F2F2F">
                <v:path arrowok="t"/>
              </v:shape>
            </v:group>
            <v:group style="position:absolute;left:10125;top:10778;width:1364;height:2" coordorigin="10125,10778" coordsize="1364,2">
              <v:shape style="position:absolute;left:10125;top:10778;width:1364;height:2" coordorigin="10125,10778" coordsize="1364,0" path="m10125,10778l11489,10778e" filled="f" stroked="t" strokeweight=".70801pt" strokecolor="#545454">
                <v:path arrowok="t"/>
              </v:shape>
            </v:group>
            <v:group style="position:absolute;left:11456;top:10550;width:2;height:229" coordorigin="11456,10550" coordsize="2,229">
              <v:shape style="position:absolute;left:11456;top:10550;width:2;height:229" coordorigin="11456,10550" coordsize="0,229" path="m11456,10778l11456,10550e" filled="f" stroked="t" strokeweight=".236003pt" strokecolor="#4F4F4F">
                <v:path arrowok="t"/>
              </v:shape>
            </v:group>
            <v:group style="position:absolute;left:427;top:8541;width:2;height:6908" coordorigin="427,8541" coordsize="2,6908">
              <v:shape style="position:absolute;left:427;top:8541;width:2;height:6908" coordorigin="427,8541" coordsize="0,6908" path="m427,15448l427,8541e" filled="f" stroked="t" strokeweight=".70801pt" strokecolor="#444444">
                <v:path arrowok="t"/>
              </v:shape>
            </v:group>
            <v:group style="position:absolute;left:1204;top:10773;width:2;height:76" coordorigin="1204,10773" coordsize="2,76">
              <v:shape style="position:absolute;left:1204;top:10773;width:2;height:76" coordorigin="1204,10773" coordsize="0,76" path="m1204,10849l1204,10773e" filled="f" stroked="t" strokeweight=".944013pt" strokecolor="#3B3B3B">
                <v:path arrowok="t"/>
              </v:shape>
            </v:group>
            <v:group style="position:absolute;left:1772;top:10769;width:2;height:81" coordorigin="1772,10769" coordsize="2,81">
              <v:shape style="position:absolute;left:1772;top:10769;width:2;height:81" coordorigin="1772,10769" coordsize="0,81" path="m1772,10849l1772,10769e" filled="f" stroked="t" strokeweight=".944013pt" strokecolor="#4F4F4F">
                <v:path arrowok="t"/>
              </v:shape>
            </v:group>
            <v:group style="position:absolute;left:2407;top:11116;width:2228;height:2" coordorigin="2407,11116" coordsize="2228,2">
              <v:shape style="position:absolute;left:2407;top:11116;width:2228;height:2" coordorigin="2407,11116" coordsize="2228,0" path="m2407,11116l4635,11116e" filled="f" stroked="t" strokeweight=".236003pt" strokecolor="#131313">
                <v:path arrowok="t"/>
              </v:shape>
            </v:group>
            <v:group style="position:absolute;left:7392;top:10769;width:2;height:3947" coordorigin="7392,10769" coordsize="2,3947">
              <v:shape style="position:absolute;left:7392;top:10769;width:2;height:3947" coordorigin="7392,10769" coordsize="0,3947" path="m7392,14715l7392,10769e" filled="f" stroked="t" strokeweight=".70801pt" strokecolor="#444444">
                <v:path arrowok="t"/>
              </v:shape>
            </v:group>
            <v:group style="position:absolute;left:11456;top:10764;width:2;height:57" coordorigin="11456,10764" coordsize="2,57">
              <v:shape style="position:absolute;left:11456;top:10764;width:2;height:57" coordorigin="11456,10764" coordsize="0,57" path="m11456,10821l11456,10764e" filled="f" stroked="t" strokeweight=".70801pt" strokecolor="#606060">
                <v:path arrowok="t"/>
              </v:shape>
            </v:group>
            <v:group style="position:absolute;left:406;top:11116;width:2015;height:2" coordorigin="406,11116" coordsize="2015,2">
              <v:shape style="position:absolute;left:406;top:11116;width:2015;height:2" coordorigin="406,11116" coordsize="2015,0" path="m406,11116l2421,11116e" filled="f" stroked="t" strokeweight=".236003pt" strokecolor="#383838">
                <v:path arrowok="t"/>
              </v:shape>
            </v:group>
            <v:group style="position:absolute;left:1777;top:10792;width:2;height:357" coordorigin="1777,10792" coordsize="2,357">
              <v:shape style="position:absolute;left:1777;top:10792;width:2;height:357" coordorigin="1777,10792" coordsize="0,357" path="m1777,11149l1777,10792e" filled="f" stroked="t" strokeweight=".472006pt" strokecolor="#2B2B2B">
                <v:path arrowok="t"/>
              </v:shape>
            </v:group>
            <v:group style="position:absolute;left:4635;top:11116;width:2318;height:2" coordorigin="4635,11116" coordsize="2318,2">
              <v:shape style="position:absolute;left:4635;top:11116;width:2318;height:2" coordorigin="4635,11116" coordsize="2318,0" path="m4635,11116l6953,11116e" filled="f" stroked="t" strokeweight=".236003pt" strokecolor="#000000">
                <v:path arrowok="t"/>
              </v:shape>
            </v:group>
            <v:group style="position:absolute;left:6953;top:11116;width:609;height:2" coordorigin="6953,11116" coordsize="609,2">
              <v:shape style="position:absolute;left:6953;top:11116;width:609;height:2" coordorigin="6953,11116" coordsize="609,0" path="m6953,11116l7562,11116e" filled="f" stroked="t" strokeweight=".236003pt" strokecolor="#4F4F4F">
                <v:path arrowok="t"/>
              </v:shape>
            </v:group>
            <v:group style="position:absolute;left:7562;top:11116;width:3899;height:2" coordorigin="7562,11116" coordsize="3899,2">
              <v:shape style="position:absolute;left:7562;top:11116;width:3899;height:2" coordorigin="7562,11116" coordsize="3899,0" path="m7562,11116l11460,11116e" filled="f" stroked="t" strokeweight=".236003pt" strokecolor="#000000">
                <v:path arrowok="t"/>
              </v:shape>
            </v:group>
            <v:group style="position:absolute;left:11456;top:10821;width:2;height:300" coordorigin="11456,10821" coordsize="2,300">
              <v:shape style="position:absolute;left:11456;top:10821;width:2;height:300" coordorigin="11456,10821" coordsize="0,300" path="m11456,11121l11456,10821e" filled="f" stroked="t" strokeweight=".236003pt" strokecolor="#545454">
                <v:path arrowok="t"/>
              </v:shape>
            </v:group>
            <v:group style="position:absolute;left:1204;top:11087;width:2;height:386" coordorigin="1204,11087" coordsize="2,386">
              <v:shape style="position:absolute;left:1204;top:11087;width:2;height:386" coordorigin="1204,11087" coordsize="0,386" path="m1204,11473l1204,11087e" filled="f" stroked="t" strokeweight=".472006pt" strokecolor="#2B2B2B">
                <v:path arrowok="t"/>
              </v:shape>
            </v:group>
            <v:group style="position:absolute;left:1777;top:11068;width:2;height:1233" coordorigin="1777,11068" coordsize="2,1233">
              <v:shape style="position:absolute;left:1777;top:11068;width:2;height:1233" coordorigin="1777,11068" coordsize="0,1233" path="m1777,12301l1777,11068e" filled="f" stroked="t" strokeweight=".944013pt" strokecolor="#3F3F3F">
                <v:path arrowok="t"/>
              </v:shape>
            </v:group>
            <v:group style="position:absolute;left:2436;top:11087;width:2;height:633" coordorigin="2436,11087" coordsize="2,633">
              <v:shape style="position:absolute;left:2436;top:11087;width:2;height:633" coordorigin="2436,11087" coordsize="0,633" path="m2436,11721l2436,11087e" filled="f" stroked="t" strokeweight=".944013pt" strokecolor="#444444">
                <v:path arrowok="t"/>
              </v:shape>
            </v:group>
            <v:group style="position:absolute;left:11456;top:11116;width:2;height:3399" coordorigin="11456,11116" coordsize="2,3399">
              <v:shape style="position:absolute;left:11456;top:11116;width:2;height:3399" coordorigin="11456,11116" coordsize="0,3399" path="m11456,14515l11456,11116e" filled="f" stroked="t" strokeweight=".236003pt" strokecolor="#000000">
                <v:path arrowok="t"/>
              </v:shape>
            </v:group>
            <v:group style="position:absolute;left:1208;top:11416;width:2;height:4032" coordorigin="1208,11416" coordsize="2,4032">
              <v:shape style="position:absolute;left:1208;top:11416;width:2;height:4032" coordorigin="1208,11416" coordsize="0,4032" path="m1208,15448l1208,11416e" filled="f" stroked="t" strokeweight=".944013pt" strokecolor="#3F3F3F">
                <v:path arrowok="t"/>
              </v:shape>
            </v:group>
            <v:group style="position:absolute;left:425;top:11664;width:2;height:233" coordorigin="425,11664" coordsize="2,233">
              <v:shape style="position:absolute;left:425;top:11664;width:2;height:233" coordorigin="425,11664" coordsize="0,233" path="m425,11897l425,11664e" filled="f" stroked="t" strokeweight=".472006pt" strokecolor="#1F1F1F">
                <v:path arrowok="t"/>
              </v:shape>
            </v:group>
            <v:group style="position:absolute;left:2438;top:11664;width:2;height:233" coordorigin="2438,11664" coordsize="2,233">
              <v:shape style="position:absolute;left:2438;top:11664;width:2;height:233" coordorigin="2438,11664" coordsize="0,233" path="m2438,11897l2438,11664e" filled="f" stroked="t" strokeweight=".70801pt" strokecolor="#2B2B2B">
                <v:path arrowok="t"/>
              </v:shape>
            </v:group>
            <v:group style="position:absolute;left:7392;top:11840;width:2;height:138" coordorigin="7392,11840" coordsize="2,138">
              <v:shape style="position:absolute;left:7392;top:11840;width:2;height:138" coordorigin="7392,11840" coordsize="0,138" path="m7392,11978l7392,11840e" filled="f" stroked="t" strokeweight=".472006pt" strokecolor="#1C1C1C">
                <v:path arrowok="t"/>
              </v:shape>
            </v:group>
            <v:group style="position:absolute;left:2438;top:11835;width:2;height:467" coordorigin="2438,11835" coordsize="2,467">
              <v:shape style="position:absolute;left:2438;top:11835;width:2;height:467" coordorigin="2438,11835" coordsize="0,467" path="m2438,12301l2438,11835e" filled="f" stroked="t" strokeweight=".944013pt" strokecolor="#3F3F3F">
                <v:path arrowok="t"/>
              </v:shape>
            </v:group>
            <v:group style="position:absolute;left:1779;top:12244;width:2;height:143" coordorigin="1779,12244" coordsize="2,143">
              <v:shape style="position:absolute;left:1779;top:12244;width:2;height:143" coordorigin="1779,12244" coordsize="0,143" path="m1779,12387l1779,12244e" filled="f" stroked="t" strokeweight=".472006pt" strokecolor="#232323">
                <v:path arrowok="t"/>
              </v:shape>
            </v:group>
            <v:group style="position:absolute;left:2438;top:12244;width:2;height:143" coordorigin="2438,12244" coordsize="2,143">
              <v:shape style="position:absolute;left:2438;top:12244;width:2;height:143" coordorigin="2438,12244" coordsize="0,143" path="m2438,12387l2438,12244e" filled="f" stroked="t" strokeweight=".472006pt" strokecolor="#2B2B2B">
                <v:path arrowok="t"/>
              </v:shape>
            </v:group>
            <v:group style="position:absolute;left:1782;top:12330;width:2;height:1800" coordorigin="1782,12330" coordsize="2,1800">
              <v:shape style="position:absolute;left:1782;top:12330;width:2;height:1800" coordorigin="1782,12330" coordsize="0,1800" path="m1782,14130l1782,12330e" filled="f" stroked="t" strokeweight=".70801pt" strokecolor="#3F3F3F">
                <v:path arrowok="t"/>
              </v:shape>
            </v:group>
            <v:group style="position:absolute;left:2440;top:12330;width:2;height:590" coordorigin="2440,12330" coordsize="2,590">
              <v:shape style="position:absolute;left:2440;top:12330;width:2;height:590" coordorigin="2440,12330" coordsize="0,590" path="m2440,12920l2440,12330e" filled="f" stroked="t" strokeweight=".944013pt" strokecolor="#3F3F3F">
                <v:path arrowok="t"/>
              </v:shape>
            </v:group>
            <v:group style="position:absolute;left:430;top:12863;width:2;height:114" coordorigin="430,12863" coordsize="2,114">
              <v:shape style="position:absolute;left:430;top:12863;width:2;height:114" coordorigin="430,12863" coordsize="0,114" path="m430,12977l430,12863e" filled="f" stroked="t" strokeweight=".472006pt" strokecolor="#282828">
                <v:path arrowok="t"/>
              </v:shape>
            </v:group>
            <v:group style="position:absolute;left:2440;top:12863;width:2;height:305" coordorigin="2440,12863" coordsize="2,305">
              <v:shape style="position:absolute;left:2440;top:12863;width:2;height:305" coordorigin="2440,12863" coordsize="0,305" path="m2440,13168l2440,12863e" filled="f" stroked="t" strokeweight=".70801pt" strokecolor="#1F1F1F">
                <v:path arrowok="t"/>
              </v:shape>
            </v:group>
            <v:group style="position:absolute;left:7394;top:12863;width:2;height:114" coordorigin="7394,12863" coordsize="2,114">
              <v:shape style="position:absolute;left:7394;top:12863;width:2;height:114" coordorigin="7394,12863" coordsize="0,114" path="m7394,12977l7394,12863e" filled="f" stroked="t" strokeweight=".944013pt" strokecolor="#575757">
                <v:path arrowok="t"/>
              </v:shape>
            </v:group>
            <v:group style="position:absolute;left:406;top:13135;width:467;height:2" coordorigin="406,13135" coordsize="467,2">
              <v:shape style="position:absolute;left:406;top:13135;width:467;height:2" coordorigin="406,13135" coordsize="467,0" path="m406,13135l873,13135e" filled="f" stroked="t" strokeweight=".236003pt" strokecolor="#181818">
                <v:path arrowok="t"/>
              </v:shape>
            </v:group>
            <v:group style="position:absolute;left:873;top:13135;width:902;height:2" coordorigin="873,13135" coordsize="902,2">
              <v:shape style="position:absolute;left:873;top:13135;width:902;height:2" coordorigin="873,13135" coordsize="902,0" path="m873,13135l1775,13135e" filled="f" stroked="t" strokeweight=".236003pt" strokecolor="#343434">
                <v:path arrowok="t"/>
              </v:shape>
            </v:group>
            <v:group style="position:absolute;left:1761;top:13135;width:656;height:2" coordorigin="1761,13135" coordsize="656,2">
              <v:shape style="position:absolute;left:1761;top:13135;width:656;height:2" coordorigin="1761,13135" coordsize="656,0" path="m1761,13135l2417,13135e" filled="f" stroked="t" strokeweight=".236003pt" strokecolor="#484848">
                <v:path arrowok="t"/>
              </v:shape>
            </v:group>
            <v:group style="position:absolute;left:7396;top:12920;width:2;height:243" coordorigin="7396,12920" coordsize="2,243">
              <v:shape style="position:absolute;left:7396;top:12920;width:2;height:243" coordorigin="7396,12920" coordsize="0,243" path="m7396,13163l7396,12920e" filled="f" stroked="t" strokeweight=".472006pt" strokecolor="#282828">
                <v:path arrowok="t"/>
              </v:shape>
            </v:group>
            <v:group style="position:absolute;left:2440;top:13106;width:2;height:1143" coordorigin="2440,13106" coordsize="2,1143">
              <v:shape style="position:absolute;left:2440;top:13106;width:2;height:1143" coordorigin="2440,13106" coordsize="0,1143" path="m2440,14249l2440,13106e" filled="f" stroked="t" strokeweight=".944013pt" strokecolor="#484848">
                <v:path arrowok="t"/>
              </v:shape>
            </v:group>
            <v:group style="position:absolute;left:3533;top:13715;width:2;height:152" coordorigin="3533,13715" coordsize="2,152">
              <v:shape style="position:absolute;left:3533;top:13715;width:2;height:152" coordorigin="3533,13715" coordsize="0,152" path="m3533,13868l3533,13715e" filled="f" stroked="t" strokeweight="1.416019pt" strokecolor="#2838A8">
                <v:path arrowok="t"/>
              </v:shape>
            </v:group>
            <v:group style="position:absolute;left:7401;top:13496;width:2;height:214" coordorigin="7401,13496" coordsize="2,214">
              <v:shape style="position:absolute;left:7401;top:13496;width:2;height:214" coordorigin="7401,13496" coordsize="0,214" path="m7401,13711l7401,13496e" filled="f" stroked="t" strokeweight=".472006pt" strokecolor="#282828">
                <v:path arrowok="t"/>
              </v:shape>
            </v:group>
            <v:group style="position:absolute;left:7403;top:11435;width:2;height:4023" coordorigin="7403,11435" coordsize="2,4023">
              <v:shape style="position:absolute;left:7403;top:11435;width:2;height:4023" coordorigin="7403,11435" coordsize="0,4023" path="m7403,15458l7403,11435e" filled="f" stroked="t" strokeweight=".70801pt" strokecolor="#444444">
                <v:path arrowok="t"/>
              </v:shape>
            </v:group>
            <v:group style="position:absolute;left:1784;top:14072;width:2;height:176" coordorigin="1784,14072" coordsize="2,176">
              <v:shape style="position:absolute;left:1784;top:14072;width:2;height:176" coordorigin="1784,14072" coordsize="0,176" path="m1784,14249l1784,14072e" filled="f" stroked="t" strokeweight=".472006pt" strokecolor="#1C1C1C">
                <v:path arrowok="t"/>
              </v:shape>
            </v:group>
            <v:group style="position:absolute;left:2443;top:14191;width:2;height:176" coordorigin="2443,14191" coordsize="2,176">
              <v:shape style="position:absolute;left:2443;top:14191;width:2;height:176" coordorigin="2443,14191" coordsize="0,176" path="m2443,14368l2443,14191e" filled="f" stroked="t" strokeweight=".472006pt" strokecolor="#181818">
                <v:path arrowok="t"/>
              </v:shape>
            </v:group>
            <v:group style="position:absolute;left:7401;top:14191;width:2;height:176" coordorigin="7401,14191" coordsize="2,176">
              <v:shape style="position:absolute;left:7401;top:14191;width:2;height:176" coordorigin="7401,14191" coordsize="0,176" path="m7401,14368l7401,14191e" filled="f" stroked="t" strokeweight=".472006pt" strokecolor="#232323">
                <v:path arrowok="t"/>
              </v:shape>
            </v:group>
            <v:group style="position:absolute;left:1787;top:14191;width:2;height:1262" coordorigin="1787,14191" coordsize="2,1262">
              <v:shape style="position:absolute;left:1787;top:14191;width:2;height:1262" coordorigin="1787,14191" coordsize="0,1262" path="m1787,15453l1787,14191e" filled="f" stroked="t" strokeweight=".944013pt" strokecolor="#484848">
                <v:path arrowok="t"/>
              </v:shape>
            </v:group>
            <v:group style="position:absolute;left:2440;top:14310;width:2;height:1143" coordorigin="2440,14310" coordsize="2,1143">
              <v:shape style="position:absolute;left:2440;top:14310;width:2;height:1143" coordorigin="2440,14310" coordsize="0,1143" path="m2440,15453l2440,14310e" filled="f" stroked="t" strokeweight=".70801pt" strokecolor="#383838">
                <v:path arrowok="t"/>
              </v:shape>
            </v:group>
            <v:group style="position:absolute;left:425;top:15446;width:9501;height:2" coordorigin="425,15446" coordsize="9501,2">
              <v:shape style="position:absolute;left:425;top:15446;width:9501;height:2" coordorigin="425,15446" coordsize="9501,0" path="m425,15446l9926,15446e" filled="f" stroked="t" strokeweight=".70801pt" strokecolor="#575757">
                <v:path arrowok="t"/>
              </v:shape>
            </v:group>
            <v:group style="position:absolute;left:3852;top:15448;width:302;height:2" coordorigin="3852,15448" coordsize="302,2">
              <v:shape style="position:absolute;left:3852;top:15448;width:302;height:2" coordorigin="3852,15448" coordsize="302,0" path="m3852,15448l4154,15448e" filled="f" stroked="t" strokeweight=".472006pt" strokecolor="#3B3B3B">
                <v:path arrowok="t"/>
              </v:shape>
            </v:group>
            <v:group style="position:absolute;left:4607;top:15448;width:363;height:2" coordorigin="4607,15448" coordsize="363,2">
              <v:shape style="position:absolute;left:4607;top:15448;width:363;height:2" coordorigin="4607,15448" coordsize="363,0" path="m4607,15448l4970,15448e" filled="f" stroked="t" strokeweight=".472006pt" strokecolor="#3F3F3F">
                <v:path arrowok="t"/>
              </v:shape>
            </v:group>
            <v:group style="position:absolute;left:5688;top:15448;width:1010;height:2" coordorigin="5688,15448" coordsize="1010,2">
              <v:shape style="position:absolute;left:5688;top:15448;width:1010;height:2" coordorigin="5688,15448" coordsize="1010,0" path="m5688,15448l6698,15448e" filled="f" stroked="t" strokeweight=".70801pt" strokecolor="#606060">
                <v:path arrowok="t"/>
              </v:shape>
            </v:group>
            <v:group style="position:absolute;left:6721;top:15448;width:260;height:2" coordorigin="6721,15448" coordsize="260,2">
              <v:shape style="position:absolute;left:6721;top:15448;width:260;height:2" coordorigin="6721,15448" coordsize="260,0" path="m6721,15448l6981,15448e" filled="f" stroked="t" strokeweight=".944013pt" strokecolor="#676767">
                <v:path arrowok="t"/>
              </v:shape>
            </v:group>
            <v:group style="position:absolute;left:7354;top:15451;width:236;height:2" coordorigin="7354,15451" coordsize="236,2">
              <v:shape style="position:absolute;left:7354;top:15451;width:236;height:2" coordorigin="7354,15451" coordsize="236,0" path="m7354,15451l7590,15451e" filled="f" stroked="t" strokeweight=".472006pt" strokecolor="#4B4B4B">
                <v:path arrowok="t"/>
              </v:shape>
            </v:group>
            <v:group style="position:absolute;left:7533;top:15448;width:297;height:2" coordorigin="7533,15448" coordsize="297,2">
              <v:shape style="position:absolute;left:7533;top:15448;width:297;height:2" coordorigin="7533,15448" coordsize="297,0" path="m7533,15448l7831,15448e" filled="f" stroked="t" strokeweight=".70801pt" strokecolor="#646464">
                <v:path arrowok="t"/>
              </v:shape>
            </v:group>
            <v:group style="position:absolute;left:8274;top:15453;width:231;height:2" coordorigin="8274,15453" coordsize="231,2">
              <v:shape style="position:absolute;left:8274;top:15453;width:231;height:2" coordorigin="8274,15453" coordsize="231,0" path="m8274,15453l8506,15453e" filled="f" stroked="t" strokeweight=".472006pt" strokecolor="#383838">
                <v:path arrowok="t"/>
              </v:shape>
            </v:group>
            <v:group style="position:absolute;left:9199;top:15455;width:472;height:2" coordorigin="9199,15455" coordsize="472,2">
              <v:shape style="position:absolute;left:9199;top:15455;width:472;height:2" coordorigin="9199,15455" coordsize="472,0" path="m9199,15455l9671,15455e" filled="f" stroked="t" strokeweight=".472006pt" strokecolor="#4F4F4F">
                <v:path arrowok="t"/>
              </v:shape>
            </v:group>
            <v:group style="position:absolute;left:9686;top:15458;width:1817;height:2" coordorigin="9686,15458" coordsize="1817,2">
              <v:shape style="position:absolute;left:9686;top:15458;width:1817;height:2" coordorigin="9686,15458" coordsize="1817,0" path="m9686,15458l11503,15458e" filled="f" stroked="t" strokeweight=".70801pt" strokecolor="#777777">
                <v:path arrowok="t"/>
              </v:shape>
            </v:group>
            <v:group style="position:absolute;left:11456;top:14515;width:2;height:928" coordorigin="11456,14515" coordsize="2,928">
              <v:shape style="position:absolute;left:11456;top:14515;width:2;height:928" coordorigin="11456,14515" coordsize="0,928" path="m11456,15443l11456,14515e" filled="f" stroked="t" strokeweight=".236003pt" strokecolor="#BFBFBF">
                <v:path arrowok="t"/>
              </v:shape>
            </v:group>
            <v:group style="position:absolute;left:9625;top:12346;width:2;height:121" coordorigin="9625,12346" coordsize="2,121">
              <v:shape style="position:absolute;left:9625;top:12346;width:2;height:121" coordorigin="9625,12346" coordsize="0,121" path="m9625,12467l9625,12346e" filled="f" stroked="t" strokeweight="2.282500pt" strokecolor="#EBEDED">
                <v:path arrowok="t"/>
              </v:shape>
            </v:group>
            <v:group style="position:absolute;left:9305;top:12652;width:90;height:293" coordorigin="9305,12652" coordsize="90,293">
              <v:shape style="position:absolute;left:9305;top:12652;width:90;height:293" coordorigin="9305,12652" coordsize="90,293" path="m9305,12652l9395,12652,9395,12945,9305,12945,9305,12652e" filled="t" fillcolor="#EBEDED" stroked="f">
                <v:path arrowok="t"/>
                <v:fill/>
              </v:shape>
            </v:group>
            <v:group style="position:absolute;left:9877;top:12649;width:2;height:296" coordorigin="9877,12649" coordsize="2,296">
              <v:shape style="position:absolute;left:9877;top:12649;width:2;height:296" coordorigin="9877,12649" coordsize="0,296" path="m9877,12945l9877,12649e" filled="f" stroked="t" strokeweight="2.674pt" strokecolor="#EBEDED">
                <v:path arrowok="t"/>
              </v:shape>
            </v:group>
            <v:group style="position:absolute;left:10302;top:12753;width:2;height:164" coordorigin="10302,12753" coordsize="2,164">
              <v:shape style="position:absolute;left:10302;top:12753;width:2;height:164" coordorigin="10302,12753" coordsize="0,164" path="m10302,12916l10302,12753e" filled="f" stroked="t" strokeweight="3.235pt" strokecolor="#EBEDED">
                <v:path arrowok="t"/>
              </v:shape>
            </v:group>
            <v:group style="position:absolute;left:8695;top:12753;width:2;height:387" coordorigin="8695,12753" coordsize="2,387">
              <v:shape style="position:absolute;left:8695;top:12753;width:2;height:387" coordorigin="8695,12753" coordsize="0,387" path="m8695,13141l8695,12753e" filled="f" stroked="t" strokeweight="2.025pt" strokecolor="#EBEDED">
                <v:path arrowok="t"/>
              </v:shape>
            </v:group>
            <v:group style="position:absolute;left:10404;top:12799;width:92;height:323" coordorigin="10404,12799" coordsize="92,323">
              <v:shape style="position:absolute;left:10404;top:12799;width:92;height:323" coordorigin="10404,12799" coordsize="92,323" path="m10404,12799l10496,12799,10496,13122,10404,13122,10404,12799e" filled="t" fillcolor="#EBEDED" stroked="f">
                <v:path arrowok="t"/>
                <v:fill/>
              </v:shape>
            </v:group>
            <v:group style="position:absolute;left:9367;top:13512;width:2;height:205" coordorigin="9367,13512" coordsize="2,205">
              <v:shape style="position:absolute;left:9367;top:13512;width:2;height:205" coordorigin="9367,13512" coordsize="0,205" path="m9367,13716l9367,13512e" filled="f" stroked="t" strokeweight="3.54865pt" strokecolor="#EBEDED">
                <v:path arrowok="t"/>
              </v:shape>
            </v:group>
            <v:group style="position:absolute;left:9424;top:13512;width:2;height:205" coordorigin="9424,13512" coordsize="2,205">
              <v:shape style="position:absolute;left:9424;top:13512;width:2;height:205" coordorigin="9424,13512" coordsize="0,205" path="m9424,13512l9424,13716,9424,13512xe" filled="t" fillcolor="#EBEDED" stroked="f">
                <v:path arrowok="t"/>
                <v:fill/>
              </v:shape>
            </v:group>
            <v:group style="position:absolute;left:9215;top:13730;width:69;height:67" coordorigin="9215,13730" coordsize="69,67">
              <v:shape style="position:absolute;left:9215;top:13730;width:69;height:67" coordorigin="9215,13730" coordsize="69,67" path="m9215,13764l9284,13764e" filled="f" stroked="t" strokeweight="3.465479pt" strokecolor="#EBEDED">
                <v:path arrowok="t"/>
              </v:shape>
            </v:group>
            <v:group style="position:absolute;left:9899;top:13730;width:2;height:67" coordorigin="9899,13730" coordsize="2,67">
              <v:shape style="position:absolute;left:9899;top:13730;width:2;height:67" coordorigin="9899,13730" coordsize="0,67" path="m9899,13730l9899,13797,9899,13730xe" filled="t" fillcolor="#EBEDED" stroked="f">
                <v:path arrowok="t"/>
                <v:fill/>
              </v:shape>
            </v:group>
            <v:group style="position:absolute;left:10043;top:13764;width:100;height:2" coordorigin="10043,13764" coordsize="100,2">
              <v:shape style="position:absolute;left:10043;top:13764;width:100;height:2" coordorigin="10043,13764" coordsize="100,0" path="m10043,13764l10143,13764e" filled="f" stroked="t" strokeweight="3.465479pt" strokecolor="#EBEDED">
                <v:path arrowok="t"/>
              </v:shape>
            </v:group>
            <v:group style="position:absolute;left:10143;top:13658;width:2;height:377" coordorigin="10143,13658" coordsize="2,377">
              <v:shape style="position:absolute;left:10143;top:13658;width:2;height:377" coordorigin="10143,13658" coordsize="0,377" path="m10143,14034l10143,13658e" filled="f" stroked="t" strokeweight="3.5272pt" strokecolor="#EB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7"/>
          <w:szCs w:val="27"/>
          <w:color w:val="626262"/>
          <w:spacing w:val="0"/>
          <w:w w:val="78"/>
          <w:position w:val="-2"/>
        </w:rPr>
        <w:t>Alıd</w:t>
      </w:r>
      <w:r>
        <w:rPr>
          <w:rFonts w:ascii="Times New Roman" w:hAnsi="Times New Roman" w:cs="Times New Roman" w:eastAsia="Times New Roman"/>
          <w:sz w:val="27"/>
          <w:szCs w:val="27"/>
          <w:color w:val="626262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626262"/>
          <w:spacing w:val="0"/>
          <w:w w:val="86"/>
          <w:position w:val="-2"/>
        </w:rPr>
        <w:t>r</w:t>
      </w:r>
      <w:r>
        <w:rPr>
          <w:rFonts w:ascii="Times New Roman" w:hAnsi="Times New Roman" w:cs="Times New Roman" w:eastAsia="Times New Roman"/>
          <w:sz w:val="27"/>
          <w:szCs w:val="27"/>
          <w:color w:val="626262"/>
          <w:spacing w:val="0"/>
          <w:w w:val="85"/>
          <w:position w:val="-2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8E9090"/>
          <w:spacing w:val="0"/>
          <w:w w:val="138"/>
          <w:position w:val="-2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6" w:after="0" w:line="164" w:lineRule="auto"/>
        <w:ind w:left="4993" w:right="-60" w:firstLine="-2412"/>
        <w:jc w:val="left"/>
        <w:tabs>
          <w:tab w:pos="3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76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2"/>
          <w:w w:val="76"/>
        </w:rPr>
        <w:t>a</w:t>
      </w:r>
      <w:r>
        <w:rPr>
          <w:rFonts w:ascii="Arial" w:hAnsi="Arial" w:cs="Arial" w:eastAsia="Arial"/>
          <w:sz w:val="22"/>
          <w:szCs w:val="22"/>
          <w:color w:val="626262"/>
          <w:spacing w:val="0"/>
          <w:w w:val="76"/>
        </w:rPr>
        <w:t>e...</w:t>
      </w:r>
      <w:r>
        <w:rPr>
          <w:rFonts w:ascii="Arial" w:hAnsi="Arial" w:cs="Arial" w:eastAsia="Arial"/>
          <w:sz w:val="22"/>
          <w:szCs w:val="22"/>
          <w:color w:val="626262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626262"/>
          <w:spacing w:val="0"/>
          <w:w w:val="76"/>
        </w:rPr>
        <w:t>ölge</w:t>
      </w:r>
      <w:r>
        <w:rPr>
          <w:rFonts w:ascii="Arial" w:hAnsi="Arial" w:cs="Arial" w:eastAsia="Arial"/>
          <w:sz w:val="22"/>
          <w:szCs w:val="22"/>
          <w:color w:val="626262"/>
          <w:spacing w:val="11"/>
          <w:w w:val="76"/>
        </w:rPr>
        <w:t> 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76"/>
          <w:i/>
        </w:rPr>
        <w:t>A</w:t>
      </w:r>
      <w:r>
        <w:rPr>
          <w:rFonts w:ascii="Arial" w:hAnsi="Arial" w:cs="Arial" w:eastAsia="Arial"/>
          <w:sz w:val="23"/>
          <w:szCs w:val="23"/>
          <w:color w:val="2A2A2A"/>
          <w:spacing w:val="7"/>
          <w:w w:val="76"/>
          <w:i/>
        </w:rPr>
        <w:t>m</w:t>
      </w:r>
      <w:r>
        <w:rPr>
          <w:rFonts w:ascii="Arial" w:hAnsi="Arial" w:cs="Arial" w:eastAsia="Arial"/>
          <w:sz w:val="23"/>
          <w:szCs w:val="23"/>
          <w:color w:val="4F4F4F"/>
          <w:spacing w:val="0"/>
          <w:w w:val="76"/>
          <w:i/>
        </w:rPr>
        <w:t>ir</w:t>
      </w:r>
      <w:r>
        <w:rPr>
          <w:rFonts w:ascii="Arial" w:hAnsi="Arial" w:cs="Arial" w:eastAsia="Arial"/>
          <w:sz w:val="23"/>
          <w:szCs w:val="23"/>
          <w:color w:val="4F4F4F"/>
          <w:spacing w:val="0"/>
          <w:w w:val="76"/>
          <w:i/>
        </w:rPr>
        <w:t> </w:t>
      </w:r>
      <w:r>
        <w:rPr>
          <w:rFonts w:ascii="Arial" w:hAnsi="Arial" w:cs="Arial" w:eastAsia="Arial"/>
          <w:sz w:val="23"/>
          <w:szCs w:val="23"/>
          <w:color w:val="4F4F4F"/>
          <w:spacing w:val="29"/>
          <w:w w:val="76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7"/>
        </w:rPr>
        <w:t>Ula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91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7"/>
        </w:rPr>
        <w:t>EŞBAH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" w:lineRule="atLeast"/>
        <w:ind w:left="689"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13"/>
          <w:szCs w:val="13"/>
          <w:color w:val="8E9090"/>
          <w:spacing w:val="0"/>
          <w:w w:val="153"/>
          <w:i/>
        </w:rPr>
        <w:t>v"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31" w:after="0" w:line="240" w:lineRule="auto"/>
        <w:ind w:right="-20"/>
        <w:jc w:val="left"/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8E9090"/>
          <w:spacing w:val="0"/>
          <w:w w:val="100"/>
        </w:rPr>
        <w:t>r"</w:t>
      </w:r>
      <w:r>
        <w:rPr>
          <w:rFonts w:ascii="Times New Roman" w:hAnsi="Times New Roman" w:cs="Times New Roman" w:eastAsia="Times New Roman"/>
          <w:sz w:val="7"/>
          <w:szCs w:val="7"/>
          <w:color w:val="8E9090"/>
          <w:spacing w:val="0"/>
          <w:w w:val="100"/>
        </w:rPr>
        <w:t>         </w:t>
      </w:r>
      <w:r>
        <w:rPr>
          <w:rFonts w:ascii="Times New Roman" w:hAnsi="Times New Roman" w:cs="Times New Roman" w:eastAsia="Times New Roman"/>
          <w:sz w:val="7"/>
          <w:szCs w:val="7"/>
          <w:color w:val="8E909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777777"/>
          <w:spacing w:val="0"/>
          <w:w w:val="600"/>
        </w:rPr>
        <w:t>J</w:t>
      </w:r>
      <w:r>
        <w:rPr>
          <w:rFonts w:ascii="Times New Roman" w:hAnsi="Times New Roman" w:cs="Times New Roman" w:eastAsia="Times New Roman"/>
          <w:sz w:val="7"/>
          <w:szCs w:val="7"/>
          <w:color w:val="777777"/>
          <w:spacing w:val="-93"/>
          <w:w w:val="60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E909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7"/>
          <w:szCs w:val="7"/>
          <w:color w:val="8E909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E909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777777"/>
          <w:spacing w:val="0"/>
          <w:w w:val="78"/>
        </w:rPr>
        <w:t>"i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300"/>
          <w:cols w:num="2" w:equalWidth="0">
            <w:col w:w="5666" w:space="3429"/>
            <w:col w:w="2345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pgSz w:w="11920" w:h="16840"/>
          <w:pgMar w:top="500" w:bottom="280" w:left="280" w:right="260"/>
        </w:sectPr>
      </w:pPr>
      <w:rPr/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60" w:lineRule="exact"/>
        <w:ind w:left="591" w:right="-69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83838"/>
          <w:w w:val="112"/>
          <w:b/>
          <w:bCs/>
          <w:position w:val="-1"/>
        </w:rPr>
        <w:t>B</w:t>
      </w:r>
      <w:r>
        <w:rPr>
          <w:rFonts w:ascii="Arial" w:hAnsi="Arial" w:cs="Arial" w:eastAsia="Arial"/>
          <w:sz w:val="15"/>
          <w:szCs w:val="15"/>
          <w:color w:val="383838"/>
          <w:spacing w:val="-3"/>
          <w:w w:val="112"/>
          <w:b/>
          <w:bCs/>
          <w:position w:val="-1"/>
        </w:rPr>
        <w:t>Ü</w:t>
      </w:r>
      <w:r>
        <w:rPr>
          <w:rFonts w:ascii="Arial" w:hAnsi="Arial" w:cs="Arial" w:eastAsia="Arial"/>
          <w:sz w:val="15"/>
          <w:szCs w:val="15"/>
          <w:color w:val="1C1C1C"/>
          <w:spacing w:val="-7"/>
          <w:w w:val="89"/>
          <w:b/>
          <w:bCs/>
          <w:position w:val="-1"/>
        </w:rPr>
        <w:t>V</w:t>
      </w:r>
      <w:r>
        <w:rPr>
          <w:rFonts w:ascii="Arial" w:hAnsi="Arial" w:cs="Arial" w:eastAsia="Arial"/>
          <w:sz w:val="15"/>
          <w:szCs w:val="15"/>
          <w:color w:val="383838"/>
          <w:spacing w:val="-8"/>
          <w:w w:val="116"/>
          <w:b/>
          <w:bCs/>
          <w:position w:val="-1"/>
        </w:rPr>
        <w:t>Ü</w:t>
      </w:r>
      <w:r>
        <w:rPr>
          <w:rFonts w:ascii="Arial" w:hAnsi="Arial" w:cs="Arial" w:eastAsia="Arial"/>
          <w:sz w:val="15"/>
          <w:szCs w:val="15"/>
          <w:color w:val="1C1C1C"/>
          <w:spacing w:val="-7"/>
          <w:w w:val="108"/>
          <w:b/>
          <w:bCs/>
          <w:position w:val="-1"/>
        </w:rPr>
        <w:t>K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5"/>
          <w:b/>
          <w:bCs/>
          <w:position w:val="-1"/>
        </w:rPr>
        <w:t>SE</w:t>
      </w:r>
      <w:r>
        <w:rPr>
          <w:rFonts w:ascii="Arial" w:hAnsi="Arial" w:cs="Arial" w:eastAsia="Arial"/>
          <w:sz w:val="15"/>
          <w:szCs w:val="15"/>
          <w:color w:val="383838"/>
          <w:spacing w:val="-7"/>
          <w:w w:val="106"/>
          <w:b/>
          <w:bCs/>
          <w:position w:val="-1"/>
        </w:rPr>
        <w:t>H</w:t>
      </w:r>
      <w:r>
        <w:rPr>
          <w:rFonts w:ascii="Arial" w:hAnsi="Arial" w:cs="Arial" w:eastAsia="Arial"/>
          <w:sz w:val="15"/>
          <w:szCs w:val="15"/>
          <w:color w:val="1C1C1C"/>
          <w:spacing w:val="-8"/>
          <w:w w:val="108"/>
          <w:b/>
          <w:bCs/>
          <w:position w:val="-1"/>
        </w:rPr>
        <w:t>I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8"/>
          <w:b/>
          <w:bCs/>
          <w:position w:val="-1"/>
        </w:rPr>
        <w:t>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left="63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BELEDIYESI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192" w:lineRule="exact"/>
        <w:ind w:left="-38" w:right="5132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BÜYÜK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0"/>
          <w:w w:val="108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1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"/>
          <w:w w:val="8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3"/>
          <w:w w:val="93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0"/>
          <w:w w:val="107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8"/>
        </w:rPr>
        <w:t>Di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8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3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78"/>
        </w:rPr>
        <w:t>İ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11" w:lineRule="exact"/>
        <w:ind w:left="59" w:right="5279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DAtR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83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83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4"/>
          <w:w w:val="83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28"/>
        </w:rPr>
        <w:t>i</w:t>
      </w:r>
      <w:r>
        <w:rPr>
          <w:rFonts w:ascii="Arial" w:hAnsi="Arial" w:cs="Arial" w:eastAsia="Arial"/>
          <w:sz w:val="21"/>
          <w:szCs w:val="21"/>
          <w:color w:val="383838"/>
          <w:spacing w:val="-33"/>
          <w:w w:val="1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BA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KANLIGI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" w:after="0" w:line="240" w:lineRule="auto"/>
        <w:ind w:left="31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192" w:lineRule="exact"/>
        <w:ind w:left="587" w:right="5851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80" w:right="260"/>
          <w:cols w:num="2" w:equalWidth="0">
            <w:col w:w="1621" w:space="1776"/>
            <w:col w:w="7983"/>
          </w:cols>
        </w:sectPr>
      </w:pPr>
      <w:rPr/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60"/>
        </w:sectPr>
      </w:pPr>
      <w:rPr/>
    </w:p>
    <w:p>
      <w:pPr>
        <w:spacing w:before="36" w:after="0" w:line="240" w:lineRule="auto"/>
        <w:ind w:left="127" w:right="-20"/>
        <w:jc w:val="left"/>
        <w:tabs>
          <w:tab w:pos="1320" w:val="left"/>
          <w:tab w:pos="31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91"/>
        </w:rPr>
        <w:t>Qlıı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9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-4"/>
          <w:w w:val="9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5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15/05/2017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"/>
          <w:w w:val="106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10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14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32"/>
        </w:rPr>
        <w:t>ll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7" w:after="0" w:line="240" w:lineRule="auto"/>
        <w:ind w:left="137" w:right="-66"/>
        <w:jc w:val="left"/>
        <w:tabs>
          <w:tab w:pos="1340" w:val="left"/>
          <w:tab w:pos="3160" w:val="left"/>
          <w:tab w:pos="43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15/05/2017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0"/>
          <w:w w:val="15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-34"/>
          <w:w w:val="15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3119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13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27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Vata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cd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100"/>
        </w:rPr>
        <w:t>:2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7"/>
          <w:w w:val="99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Konak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14" w:lineRule="exact"/>
        <w:ind w:left="132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85"/>
          <w:position w:val="-1"/>
        </w:rPr>
        <w:t>Do_ğn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85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9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7"/>
          <w:w w:val="12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Vata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cd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No:2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0"/>
          <w:i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7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3"/>
          <w:position w:val="-1"/>
        </w:rPr>
        <w:t>Konak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1" w:after="0" w:line="240" w:lineRule="auto"/>
        <w:ind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1"/>
        </w:rPr>
        <w:t>II3ildiriııı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7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12:49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3"/>
        </w:rPr>
        <w:t>rrcl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-10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110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w w:val="91"/>
        </w:rPr>
        <w:t>!Bil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w w:val="92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7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-6"/>
          <w:w w:val="7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rim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2"/>
        </w:rPr>
        <w:t>Santral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60"/>
          <w:cols w:num="2" w:equalWidth="0">
            <w:col w:w="4831" w:space="697"/>
            <w:col w:w="5852"/>
          </w:cols>
        </w:sectPr>
      </w:pPr>
      <w:rPr/>
    </w:p>
    <w:p>
      <w:pPr>
        <w:spacing w:before="18" w:after="0" w:line="240" w:lineRule="auto"/>
        <w:ind w:left="132" w:right="-69"/>
        <w:jc w:val="left"/>
        <w:tabs>
          <w:tab w:pos="13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25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12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3" w:after="0" w:line="240" w:lineRule="auto"/>
        <w:ind w:left="256" w:right="298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3"/>
        </w:rPr>
        <w:t>!Yapını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9"/>
        </w:rPr>
        <w:t>Şe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6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4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240" w:lineRule="auto"/>
        <w:ind w:left="-14" w:right="-53"/>
        <w:jc w:val="center"/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Beıonarıııe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91"/>
        </w:rPr>
        <w:t>Ahsap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94" w:after="0" w:line="192" w:lineRule="exact"/>
        <w:ind w:left="322" w:right="300"/>
        <w:jc w:val="center"/>
        <w:tabs>
          <w:tab w:pos="780" w:val="left"/>
          <w:tab w:pos="138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-1"/>
        </w:rPr>
        <w:t>X</w:t>
      </w:r>
      <w:r>
        <w:rPr>
          <w:rFonts w:ascii="Arial" w:hAnsi="Arial" w:cs="Arial" w:eastAsia="Arial"/>
          <w:sz w:val="17"/>
          <w:szCs w:val="17"/>
          <w:color w:val="383838"/>
          <w:spacing w:val="-37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-1"/>
        </w:rPr>
      </w:r>
      <w:r>
        <w:rPr>
          <w:rFonts w:ascii="Arial" w:hAnsi="Arial" w:cs="Arial" w:eastAsia="Arial"/>
          <w:sz w:val="17"/>
          <w:szCs w:val="17"/>
          <w:color w:val="1C1C1C"/>
          <w:spacing w:val="0"/>
          <w:w w:val="32"/>
          <w:position w:val="-1"/>
        </w:rPr>
        <w:t>1</w:t>
      </w:r>
      <w:r>
        <w:rPr>
          <w:rFonts w:ascii="Arial" w:hAnsi="Arial" w:cs="Arial" w:eastAsia="Arial"/>
          <w:sz w:val="17"/>
          <w:szCs w:val="17"/>
          <w:color w:val="1C1C1C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7"/>
          <w:szCs w:val="17"/>
          <w:color w:val="1C1C1C"/>
          <w:spacing w:val="0"/>
          <w:w w:val="100"/>
          <w:position w:val="-1"/>
        </w:rPr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53"/>
          <w:position w:val="-1"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lik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240" w:lineRule="auto"/>
        <w:ind w:left="9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Devre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8" w:after="0" w:line="240" w:lineRule="auto"/>
        <w:ind w:left="58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2"/>
        </w:rPr>
        <w:t>Kullıın.ım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3"/>
        </w:rPr>
        <w:t>Mesken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Diğer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40" w:lineRule="auto"/>
        <w:ind w:left="58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3"/>
        </w:rPr>
        <w:t>:12:55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60"/>
          <w:cols w:num="4" w:equalWidth="0">
            <w:col w:w="2402" w:space="1228"/>
            <w:col w:w="1818" w:space="136"/>
            <w:col w:w="379" w:space="194"/>
            <w:col w:w="5223"/>
          </w:cols>
        </w:sectPr>
      </w:pPr>
      <w:rPr/>
    </w:p>
    <w:p>
      <w:pPr>
        <w:spacing w:before="42" w:after="0" w:line="240" w:lineRule="auto"/>
        <w:ind w:left="132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2"/>
        </w:rPr>
        <w:t>Yanarı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2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2"/>
        </w:rPr>
        <w:t>Giden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2" w:after="0" w:line="307" w:lineRule="auto"/>
        <w:ind w:left="57" w:right="-53" w:firstLine="-6"/>
        <w:jc w:val="left"/>
        <w:tabs>
          <w:tab w:pos="3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20"/>
        </w:rPr>
        <w:t>ahibi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48"/>
          <w:w w:val="12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:Adna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"/>
          <w:w w:val="111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0"/>
          <w:w w:val="97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LIK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Kiracı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1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42"/>
          <w:position w:val="0"/>
        </w:rPr>
        <w:t>miri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6"/>
          <w:w w:val="14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0"/>
          <w:w w:val="142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13"/>
          <w:w w:val="14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102"/>
          <w:position w:val="0"/>
        </w:rPr>
        <w:t>Ça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103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1"/>
          <w:position w:val="0"/>
        </w:rPr>
        <w:t>u§_Şanıi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DlLi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6" w:lineRule="exact"/>
        <w:ind w:right="-20"/>
        <w:jc w:val="left"/>
        <w:tabs>
          <w:tab w:pos="25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5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100"/>
          <w:position w:val="1"/>
        </w:rPr>
        <w:t>aç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78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1"/>
          <w:w w:val="178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8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0"/>
          <w:w w:val="104"/>
          <w:position w:val="1"/>
        </w:rPr>
        <w:t>Saa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6"/>
          <w:position w:val="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8"/>
          <w:w w:val="96"/>
          <w:position w:val="1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-18"/>
          <w:w w:val="152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6"/>
          <w:position w:val="1"/>
        </w:rPr>
        <w:t>50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80"/>
          <w:position w:val="-1"/>
        </w:rPr>
        <w:t>fA.raç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4"/>
          <w:w w:val="8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CFE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16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58585"/>
          <w:spacing w:val="0"/>
          <w:w w:val="231"/>
          <w:position w:val="-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858585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6"/>
          <w:position w:val="-1"/>
        </w:rPr>
        <w:t>CFE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2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Kendisi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0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Van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12:54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60"/>
          <w:cols w:num="3" w:equalWidth="0">
            <w:col w:w="1066" w:space="1087"/>
            <w:col w:w="5097" w:space="233"/>
            <w:col w:w="3897"/>
          </w:cols>
        </w:sectPr>
      </w:pPr>
      <w:rPr/>
    </w:p>
    <w:p>
      <w:pPr>
        <w:spacing w:before="0" w:after="0" w:line="194" w:lineRule="exact"/>
        <w:ind w:left="137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Ekibln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4" w:lineRule="exact"/>
        <w:ind w:left="67" w:right="-20"/>
        <w:jc w:val="left"/>
        <w:tabs>
          <w:tab w:pos="25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84848"/>
          <w:w w:val="190"/>
        </w:rPr>
        <w:t>2-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TZ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30"/>
        </w:rPr>
        <w:t>114-35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9"/>
          <w:w w:val="13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FM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435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54"/>
        </w:rPr>
        <w:t>ı-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0"/>
          <w:w w:val="5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7"/>
          <w:w w:val="101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88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-28"/>
          <w:w w:val="88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6"/>
          <w:w w:val="54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-48"/>
          <w:w w:val="88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54"/>
        </w:rPr>
        <w:t>r,---ik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9"/>
          <w:w w:val="55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02"/>
          <w:w w:val="5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-23"/>
          <w:w w:val="129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8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5"/>
          <w:w w:val="98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-53"/>
          <w:w w:val="129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4"/>
          <w:w w:val="108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-46"/>
          <w:w w:val="129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50"/>
          <w:w w:val="95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-36"/>
          <w:w w:val="129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79"/>
        </w:rPr>
        <w:t>c_li-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8"/>
          <w:w w:val="8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8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6"/>
          <w:w w:val="79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8"/>
          <w:w w:val="10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0"/>
          <w:w w:val="302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0"/>
          <w:w w:val="302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-81"/>
          <w:w w:val="3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528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0"/>
          <w:w w:val="191"/>
        </w:rPr>
        <w:t>----'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-6"/>
          <w:w w:val="19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0"/>
          <w:w w:val="19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0"/>
          <w:w w:val="19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32"/>
          <w:w w:val="19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0"/>
          <w:w w:val="416"/>
        </w:rPr>
        <w:t>-----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-121"/>
          <w:w w:val="4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0"/>
          <w:w w:val="416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-67"/>
          <w:w w:val="4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0"/>
          <w:w w:val="416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-140"/>
          <w:w w:val="4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449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66"/>
          <w:w w:val="44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449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72"/>
          <w:w w:val="44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0"/>
          <w:w w:val="449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0"/>
          <w:w w:val="436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-70"/>
          <w:w w:val="43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0"/>
          <w:w w:val="436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-82"/>
          <w:w w:val="43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233"/>
        </w:rPr>
        <w:t>---ı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254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4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6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0" w:after="0" w:line="214" w:lineRule="exact"/>
        <w:ind w:right="4346" w:firstLine="2532"/>
        <w:jc w:val="left"/>
        <w:tabs>
          <w:tab w:pos="25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95B5B"/>
          <w:w w:val="89"/>
        </w:rPr>
        <w:t>Jim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6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i-Jandarma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0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8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ısı: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0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383838"/>
          <w:spacing w:val="-2"/>
          <w:w w:val="195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7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97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101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lgaz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60"/>
          <w:cols w:num="2" w:equalWidth="0">
            <w:col w:w="585" w:space="1582"/>
            <w:col w:w="9213"/>
          </w:cols>
        </w:sectPr>
      </w:pPr>
      <w:rPr/>
    </w:p>
    <w:p>
      <w:pPr>
        <w:spacing w:before="22" w:after="0" w:line="240" w:lineRule="auto"/>
        <w:ind w:left="132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2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12:50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192" w:lineRule="exact"/>
        <w:ind w:left="14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13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6"/>
          <w:position w:val="-1"/>
        </w:rPr>
        <w:t>20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:1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2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7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2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oııel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60"/>
          <w:cols w:num="4" w:equalWidth="0">
            <w:col w:w="1832" w:space="321"/>
            <w:col w:w="1453" w:space="1084"/>
            <w:col w:w="992" w:space="1910"/>
            <w:col w:w="3788"/>
          </w:cols>
        </w:sectPr>
      </w:pPr>
      <w:rPr/>
    </w:p>
    <w:p>
      <w:pPr>
        <w:spacing w:before="27" w:after="0" w:line="240" w:lineRule="auto"/>
        <w:ind w:left="2153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22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216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6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49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-S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MUS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15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9"/>
          <w:w w:val="69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2"/>
        </w:rPr>
        <w:t>OGLU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192" w:lineRule="exact"/>
        <w:ind w:left="75" w:right="3417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pla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yanınakla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3"/>
          <w:position w:val="-1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60"/>
        </w:sectPr>
      </w:pPr>
      <w:rPr/>
    </w:p>
    <w:p>
      <w:pPr>
        <w:spacing w:before="43" w:after="0" w:line="240" w:lineRule="auto"/>
        <w:ind w:left="155" w:right="-49" w:firstLine="1998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4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6"/>
        </w:rPr>
        <w:t>öndUrmc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1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6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-3"/>
          <w:w w:val="100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ndürmc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8" w:after="0" w:line="151" w:lineRule="exact"/>
        <w:ind w:right="-65"/>
        <w:jc w:val="left"/>
        <w:tabs>
          <w:tab w:pos="18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"/>
        </w:rPr>
        <w:t>m3</w:t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64"/>
          <w:position w:val="-4"/>
        </w:rPr>
        <w:t>_I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5"/>
          <w:w w:val="64"/>
          <w:position w:val="-4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-3"/>
          <w:w w:val="116"/>
          <w:position w:val="-4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3"/>
          <w:position w:val="-4"/>
        </w:rPr>
        <w:t>ılO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4"/>
          <w:position w:val="-4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-4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3"/>
          <w:position w:val="-4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0"/>
          <w:w w:val="129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00" w:lineRule="exact"/>
        <w:ind w:right="-20"/>
        <w:jc w:val="left"/>
        <w:tabs>
          <w:tab w:pos="190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93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14"/>
          <w:w w:val="137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05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62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163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8"/>
          <w:w w:val="39"/>
          <w:position w:val="-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90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108"/>
          <w:position w:val="-3"/>
        </w:rPr>
        <w:t>.K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-16"/>
          <w:w w:val="108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1"/>
          <w:position w:val="-3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2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75"/>
          <w:position w:val="-3"/>
        </w:rPr>
        <w:t>K_g.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88" w:lineRule="exact"/>
        <w:ind w:right="-20"/>
        <w:jc w:val="left"/>
        <w:tabs>
          <w:tab w:pos="156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34"/>
          <w:szCs w:val="34"/>
          <w:color w:val="383838"/>
          <w:spacing w:val="0"/>
          <w:w w:val="62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484848"/>
          <w:spacing w:val="0"/>
          <w:w w:val="62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60"/>
          <w:cols w:num="3" w:equalWidth="0">
            <w:col w:w="2340" w:space="2350"/>
            <w:col w:w="2716" w:space="749"/>
            <w:col w:w="3225"/>
          </w:cols>
        </w:sectPr>
      </w:pPr>
      <w:rPr/>
    </w:p>
    <w:p>
      <w:pPr>
        <w:spacing w:before="0" w:after="0" w:line="174" w:lineRule="exact"/>
        <w:ind w:left="227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çamaşı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makinesi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kavmima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kısmı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hafifçe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98"/>
        </w:rPr>
        <w:t>zem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6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40" w:lineRule="auto"/>
        <w:ind w:left="12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100"/>
        </w:rPr>
        <w:t>Sö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dürıııe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-1"/>
          <w:w w:val="128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73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102"/>
        </w:rPr>
        <w:t>anma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10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5"/>
        </w:rPr>
        <w:t>görmüştü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6"/>
          <w:w w:val="106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0"/>
          <w:w w:val="12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193" w:lineRule="exact"/>
        <w:ind w:left="127" w:right="-20"/>
        <w:jc w:val="left"/>
        <w:tabs>
          <w:tab w:pos="2280" w:val="left"/>
          <w:tab w:pos="6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Dunımu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Tahmini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Maddi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-17"/>
          <w:w w:val="12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500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Eşyada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0"/>
          <w:w w:val="152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500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Toplam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0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-4"/>
          <w:w w:val="127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53"/>
          <w:position w:val="-1"/>
        </w:rPr>
        <w:t>1</w:t>
      </w:r>
      <w:r>
        <w:rPr>
          <w:rFonts w:ascii="Arial" w:hAnsi="Arial" w:cs="Arial" w:eastAsia="Arial"/>
          <w:sz w:val="17"/>
          <w:szCs w:val="17"/>
          <w:color w:val="383838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000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4"/>
          <w:position w:val="-1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60"/>
        </w:sectPr>
      </w:pPr>
      <w:rPr/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3"/>
        </w:rPr>
        <w:t>Yaııgııı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9"/>
          <w:w w:val="8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0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w w:val="77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"/>
          <w:w w:val="76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-10"/>
          <w:w w:val="11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7"/>
        </w:rPr>
        <w:t>ortıılı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5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69" w:lineRule="auto"/>
        <w:ind w:left="127" w:right="-4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484848"/>
          <w:spacing w:val="0"/>
          <w:w w:val="94"/>
        </w:rPr>
        <w:t>Ara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94"/>
        </w:rPr>
        <w:t>ç</w:t>
      </w:r>
      <w:r>
        <w:rPr>
          <w:rFonts w:ascii="Arial" w:hAnsi="Arial" w:cs="Arial" w:eastAsia="Arial"/>
          <w:sz w:val="17"/>
          <w:szCs w:val="17"/>
          <w:color w:val="484848"/>
          <w:spacing w:val="-3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Kay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4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7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7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leslim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31" w:lineRule="exact"/>
        <w:ind w:left="108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595B5B"/>
          <w:spacing w:val="0"/>
          <w:w w:val="209"/>
          <w:position w:val="-7"/>
        </w:rPr>
        <w:t>b-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38" w:after="0" w:line="253" w:lineRule="auto"/>
        <w:ind w:right="8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0"/>
        </w:rPr>
        <w:t>iYangm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7"/>
          <w:w w:val="9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zemindeki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numaralı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dairenin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Firişe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sağdaki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mutfakta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çamaşı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makinesi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iç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ünitesinde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77"/>
        </w:rPr>
        <w:t>Ça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6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ışı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vaziyetteki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çamaşı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makinesindeki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nedende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3"/>
        </w:rPr>
        <w:t>eskime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22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yıpranma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vb.)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makine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vb.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plasti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malzemeleri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çıkmış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9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2"/>
        </w:rPr>
        <w:t>varılnııstır.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3" w:after="0" w:line="240" w:lineRule="auto"/>
        <w:ind w:left="51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w w:val="120"/>
        </w:rPr>
        <w:t>irkcı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4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100"/>
        </w:rPr>
        <w:t>edeli: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4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left="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Adna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D6D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6B6D6D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ÜK'e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60"/>
          <w:cols w:num="2" w:equalWidth="0">
            <w:col w:w="1631" w:space="522"/>
            <w:col w:w="9227"/>
          </w:cols>
        </w:sectPr>
      </w:pPr>
      <w:rPr/>
    </w:p>
    <w:p>
      <w:pPr>
        <w:spacing w:before="37" w:after="0" w:line="240" w:lineRule="auto"/>
        <w:ind w:left="63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Oönllşü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240" w:lineRule="auto"/>
        <w:ind w:left="203" w:right="-66"/>
        <w:jc w:val="left"/>
        <w:tabs>
          <w:tab w:pos="1000" w:val="left"/>
          <w:tab w:pos="15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8" w:lineRule="exact"/>
        <w:ind w:left="269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61"/>
          <w:w w:val="91"/>
          <w:position w:val="1"/>
        </w:rPr>
        <w:t>T</w:t>
      </w:r>
      <w:r>
        <w:rPr>
          <w:rFonts w:ascii="Arial" w:hAnsi="Arial" w:cs="Arial" w:eastAsia="Arial"/>
          <w:sz w:val="25"/>
          <w:szCs w:val="25"/>
          <w:color w:val="484848"/>
          <w:spacing w:val="0"/>
          <w:w w:val="51"/>
          <w:position w:val="-3"/>
        </w:rPr>
        <w:t>.</w:t>
      </w:r>
      <w:r>
        <w:rPr>
          <w:rFonts w:ascii="Arial" w:hAnsi="Arial" w:cs="Arial" w:eastAsia="Arial"/>
          <w:sz w:val="25"/>
          <w:szCs w:val="25"/>
          <w:color w:val="484848"/>
          <w:spacing w:val="-23"/>
          <w:w w:val="51"/>
          <w:position w:val="-3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27"/>
          <w:w w:val="91"/>
          <w:position w:val="1"/>
        </w:rPr>
        <w:t>l</w:t>
      </w:r>
      <w:r>
        <w:rPr>
          <w:rFonts w:ascii="Arial" w:hAnsi="Arial" w:cs="Arial" w:eastAsia="Arial"/>
          <w:sz w:val="25"/>
          <w:szCs w:val="25"/>
          <w:color w:val="484848"/>
          <w:spacing w:val="0"/>
          <w:w w:val="51"/>
          <w:position w:val="-3"/>
        </w:rPr>
        <w:t>,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left="26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383838"/>
          <w:spacing w:val="0"/>
          <w:w w:val="103"/>
          <w:position w:val="-2"/>
        </w:rPr>
        <w:t>.o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304" w:lineRule="exact"/>
        <w:ind w:left="236" w:right="-20"/>
        <w:jc w:val="left"/>
        <w:rPr>
          <w:rFonts w:ascii="Arial" w:hAnsi="Arial" w:cs="Arial" w:eastAsia="Arial"/>
          <w:sz w:val="33"/>
          <w:szCs w:val="33"/>
        </w:rPr>
      </w:pPr>
      <w:rPr/>
      <w:r>
        <w:rPr>
          <w:rFonts w:ascii="Arial" w:hAnsi="Arial" w:cs="Arial" w:eastAsia="Arial"/>
          <w:sz w:val="33"/>
          <w:szCs w:val="33"/>
          <w:color w:val="858585"/>
          <w:spacing w:val="-15"/>
          <w:w w:val="51"/>
          <w:b/>
          <w:bCs/>
          <w:position w:val="1"/>
        </w:rPr>
        <w:t>.</w:t>
      </w:r>
      <w:r>
        <w:rPr>
          <w:rFonts w:ascii="Arial" w:hAnsi="Arial" w:cs="Arial" w:eastAsia="Arial"/>
          <w:sz w:val="33"/>
          <w:szCs w:val="33"/>
          <w:color w:val="383838"/>
          <w:spacing w:val="0"/>
          <w:w w:val="68"/>
          <w:b/>
          <w:bCs/>
          <w:position w:val="1"/>
        </w:rPr>
        <w:t>E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left="3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rarilı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15/05/20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9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-6"/>
          <w:w w:val="186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7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16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595B5B"/>
          <w:w w:val="77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595B5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81"/>
        </w:rPr>
        <w:t>IDEN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8"/>
          <w:w w:val="8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97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8"/>
        </w:rPr>
        <w:t>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6"/>
          <w:w w:val="108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-11"/>
          <w:w w:val="10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4"/>
        </w:rPr>
        <w:t>2.Posta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03" w:right="35"/>
        <w:jc w:val="center"/>
        <w:tabs>
          <w:tab w:pos="23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Amir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0"/>
          <w:w w:val="10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-43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right="369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2.882385pt;margin-top:20.126322pt;width:157.244565pt;height:58pt;mso-position-horizontal-relative:page;mso-position-vertical-relative:paragraph;z-index:-16292" type="#_x0000_t202" filled="f" stroked="f">
            <v:textbox inset="0,0,0,0">
              <w:txbxContent>
                <w:p>
                  <w:pPr>
                    <w:spacing w:before="0" w:after="0" w:line="1160" w:lineRule="exact"/>
                    <w:ind w:right="-214"/>
                    <w:jc w:val="left"/>
                    <w:rPr>
                      <w:rFonts w:ascii="Times New Roman" w:hAnsi="Times New Roman" w:cs="Times New Roman" w:eastAsia="Times New Roman"/>
                      <w:sz w:val="116"/>
                      <w:szCs w:val="116"/>
                    </w:rPr>
                  </w:pPr>
                  <w:rPr/>
                  <w:r>
                    <w:rPr>
                      <w:rFonts w:ascii="Arial" w:hAnsi="Arial" w:cs="Arial" w:eastAsia="Arial"/>
                      <w:sz w:val="35"/>
                      <w:szCs w:val="35"/>
                      <w:color w:val="363B79"/>
                      <w:w w:val="193"/>
                      <w:position w:val="-1"/>
                    </w:rPr>
                    <w:t>(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363B79"/>
                      <w:w w:val="192"/>
                      <w:position w:val="-1"/>
                    </w:rPr>
                    <w:t>\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262372"/>
                      <w:w w:val="12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262372"/>
                      <w:spacing w:val="-72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363B79"/>
                      <w:spacing w:val="0"/>
                      <w:w w:val="100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363B79"/>
                      <w:spacing w:val="72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363B79"/>
                      <w:spacing w:val="0"/>
                      <w:w w:val="76"/>
                      <w:i/>
                      <w:position w:val="-1"/>
                    </w:rPr>
                    <w:t>vr-1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363B79"/>
                      <w:spacing w:val="-47"/>
                      <w:w w:val="100"/>
                      <w:i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484D8C"/>
                      <w:spacing w:val="0"/>
                      <w:w w:val="51"/>
                      <w:i/>
                      <w:position w:val="-1"/>
                    </w:rPr>
                    <w:t>1,ıA-</w:t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484D8C"/>
                      <w:spacing w:val="0"/>
                      <w:w w:val="51"/>
                      <w:i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484D8C"/>
                      <w:spacing w:val="5"/>
                      <w:w w:val="51"/>
                      <w:i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16"/>
                      <w:szCs w:val="116"/>
                      <w:color w:val="484848"/>
                      <w:spacing w:val="-132"/>
                      <w:w w:val="102"/>
                      <w:i/>
                      <w:position w:val="-1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16"/>
                      <w:szCs w:val="116"/>
                      <w:color w:val="363B79"/>
                      <w:spacing w:val="0"/>
                      <w:w w:val="126"/>
                      <w:i/>
                      <w:position w:val="-1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116"/>
                      <w:szCs w:val="116"/>
                      <w:color w:val="363B79"/>
                      <w:spacing w:val="-197"/>
                      <w:w w:val="127"/>
                      <w:i/>
                      <w:position w:val="-1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116"/>
                      <w:szCs w:val="116"/>
                      <w:color w:val="595B5B"/>
                      <w:spacing w:val="0"/>
                      <w:w w:val="128"/>
                      <w:i/>
                      <w:position w:val="-1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116"/>
                      <w:szCs w:val="1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6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89" w:lineRule="exact"/>
        <w:ind w:left="481" w:right="460"/>
        <w:jc w:val="center"/>
        <w:tabs>
          <w:tab w:pos="2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52"/>
          <w:szCs w:val="52"/>
          <w:color w:val="484848"/>
          <w:w w:val="85"/>
          <w:b/>
          <w:bCs/>
          <w:position w:val="-1"/>
        </w:rPr>
        <w:t>ıhlnbm'</w:t>
      </w:r>
      <w:r>
        <w:rPr>
          <w:rFonts w:ascii="Times New Roman" w:hAnsi="Times New Roman" w:cs="Times New Roman" w:eastAsia="Times New Roman"/>
          <w:sz w:val="52"/>
          <w:szCs w:val="52"/>
          <w:color w:val="484848"/>
          <w:spacing w:val="-51"/>
          <w:w w:val="85"/>
          <w:b/>
          <w:bCs/>
          <w:position w:val="-1"/>
        </w:rPr>
        <w:t>ç</w:t>
      </w:r>
      <w:r>
        <w:rPr>
          <w:rFonts w:ascii="Times New Roman" w:hAnsi="Times New Roman" w:cs="Times New Roman" w:eastAsia="Times New Roman"/>
          <w:sz w:val="52"/>
          <w:szCs w:val="52"/>
          <w:color w:val="BABAC1"/>
          <w:spacing w:val="0"/>
          <w:w w:val="28"/>
          <w:b/>
          <w:bCs/>
          <w:position w:val="-1"/>
        </w:rPr>
        <w:t>.</w:t>
      </w:r>
      <w:r>
        <w:rPr>
          <w:rFonts w:ascii="Times New Roman" w:hAnsi="Times New Roman" w:cs="Times New Roman" w:eastAsia="Times New Roman"/>
          <w:sz w:val="52"/>
          <w:szCs w:val="52"/>
          <w:color w:val="BABAC1"/>
          <w:spacing w:val="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52"/>
          <w:szCs w:val="52"/>
          <w:color w:val="BABAC1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22"/>
          <w:szCs w:val="22"/>
          <w:color w:val="484848"/>
          <w:spacing w:val="0"/>
          <w:w w:val="94"/>
          <w:position w:val="-1"/>
        </w:rPr>
        <w:t>it</w:t>
      </w:r>
      <w:r>
        <w:rPr>
          <w:rFonts w:ascii="Arial" w:hAnsi="Arial" w:cs="Arial" w:eastAsia="Arial"/>
          <w:sz w:val="22"/>
          <w:szCs w:val="22"/>
          <w:color w:val="484848"/>
          <w:spacing w:val="-24"/>
          <w:w w:val="94"/>
          <w:position w:val="-1"/>
        </w:rPr>
        <w:t>r</w:t>
      </w:r>
      <w:r>
        <w:rPr>
          <w:rFonts w:ascii="Arial" w:hAnsi="Arial" w:cs="Arial" w:eastAsia="Arial"/>
          <w:sz w:val="22"/>
          <w:szCs w:val="22"/>
          <w:color w:val="6B6D6D"/>
          <w:spacing w:val="0"/>
          <w:w w:val="94"/>
          <w:position w:val="-1"/>
        </w:rPr>
        <w:t>.</w:t>
      </w:r>
      <w:r>
        <w:rPr>
          <w:rFonts w:ascii="Arial" w:hAnsi="Arial" w:cs="Arial" w:eastAsia="Arial"/>
          <w:sz w:val="22"/>
          <w:szCs w:val="22"/>
          <w:color w:val="6B6D6D"/>
          <w:spacing w:val="-17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-1"/>
        </w:rPr>
        <w:t>Çv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5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129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3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595B5B"/>
          <w:spacing w:val="-7"/>
          <w:w w:val="58"/>
          <w:i/>
        </w:rPr>
        <w:t>?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58"/>
          <w:i/>
        </w:rPr>
        <w:t>'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58"/>
          <w:i/>
        </w:rPr>
        <w:t>  </w:t>
      </w:r>
      <w:r>
        <w:rPr>
          <w:rFonts w:ascii="Arial" w:hAnsi="Arial" w:cs="Arial" w:eastAsia="Arial"/>
          <w:sz w:val="16"/>
          <w:szCs w:val="16"/>
          <w:color w:val="383838"/>
          <w:spacing w:val="10"/>
          <w:w w:val="58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7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30"/>
        </w:rPr>
        <w:t>aati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"/>
          <w:w w:val="13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6B6D6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"/>
          <w:w w:val="101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-4"/>
          <w:w w:val="10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6"/>
        </w:rPr>
        <w:t>20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left="259" w:right="156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w w:val="99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8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49" w:right="1511"/>
        <w:jc w:val="center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383838"/>
          <w:w w:val="73"/>
          <w:b/>
          <w:bCs/>
        </w:rPr>
        <w:t>1</w:t>
      </w:r>
      <w:r>
        <w:rPr>
          <w:rFonts w:ascii="Arial" w:hAnsi="Arial" w:cs="Arial" w:eastAsia="Arial"/>
          <w:sz w:val="27"/>
          <w:szCs w:val="27"/>
          <w:color w:val="383838"/>
          <w:spacing w:val="-3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383838"/>
          <w:spacing w:val="0"/>
          <w:w w:val="50"/>
        </w:rPr>
        <w:t>a</w:t>
      </w:r>
      <w:r>
        <w:rPr>
          <w:rFonts w:ascii="Times New Roman" w:hAnsi="Times New Roman" w:cs="Times New Roman" w:eastAsia="Times New Roman"/>
          <w:sz w:val="36"/>
          <w:szCs w:val="36"/>
          <w:color w:val="383838"/>
          <w:spacing w:val="0"/>
          <w:w w:val="50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383838"/>
          <w:spacing w:val="4"/>
          <w:w w:val="5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50"/>
        </w:rPr>
        <w:t>Mavıc;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5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7"/>
          <w:w w:val="50"/>
        </w:rPr>
        <w:t> 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59"/>
          <w:b/>
          <w:bCs/>
        </w:rPr>
        <w:t>7017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0" w:after="0" w:line="183" w:lineRule="exact"/>
        <w:ind w:left="505" w:right="1698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i/>
        </w:rPr>
        <w:t>1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i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33"/>
          <w:w w:val="100"/>
          <w:i/>
        </w:rPr>
        <w:t> 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84"/>
          <w:i/>
        </w:rPr>
        <w:t>1</w:t>
      </w:r>
      <w:r>
        <w:rPr>
          <w:rFonts w:ascii="Arial" w:hAnsi="Arial" w:cs="Arial" w:eastAsia="Arial"/>
          <w:sz w:val="17"/>
          <w:szCs w:val="17"/>
          <w:color w:val="484848"/>
          <w:spacing w:val="2"/>
          <w:w w:val="84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06" w:right="1329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80" w:right="260"/>
          <w:cols w:num="4" w:equalWidth="0">
            <w:col w:w="1935" w:space="218"/>
            <w:col w:w="3770" w:space="171"/>
            <w:col w:w="874" w:space="1410"/>
            <w:col w:w="3002"/>
          </w:cols>
        </w:sectPr>
      </w:pPr>
      <w:rPr/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60"/>
        </w:sectPr>
      </w:pPr>
      <w:rPr/>
    </w:p>
    <w:p>
      <w:pPr>
        <w:spacing w:before="22" w:after="0" w:line="240" w:lineRule="auto"/>
        <w:ind w:right="-20"/>
        <w:jc w:val="righ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v:group style="position:absolute;margin-left:18.577814pt;margin-top:30.871254pt;width:560.174325pt;height:748.947988pt;mso-position-horizontal-relative:page;mso-position-vertical-relative:page;z-index:-16294" coordorigin="372,617" coordsize="11203,14979">
            <v:shape style="position:absolute;left:10080;top:7411;width:730;height:192" type="#_x0000_t75">
              <v:imagedata r:id="rId33" o:title=""/>
            </v:shape>
            <v:group style="position:absolute;left:388;top:639;width:11161;height:2" coordorigin="388,639" coordsize="11161,2">
              <v:shape style="position:absolute;left:388;top:639;width:11161;height:2" coordorigin="388,639" coordsize="11161,0" path="m388,639l11549,639e" filled="f" stroked="t" strokeweight=".70998pt" strokecolor="#606060">
                <v:path arrowok="t"/>
              </v:shape>
            </v:group>
            <v:group style="position:absolute;left:393;top:625;width:2;height:14931" coordorigin="393,625" coordsize="2,14931">
              <v:shape style="position:absolute;left:393;top:625;width:2;height:14931" coordorigin="393,625" coordsize="0,14931" path="m393,15556l393,625e" filled="f" stroked="t" strokeweight=".70998pt" strokecolor="#545454">
                <v:path arrowok="t"/>
              </v:shape>
            </v:group>
            <v:group style="position:absolute;left:2428;top:634;width:2;height:1497" coordorigin="2428,634" coordsize="2,1497">
              <v:shape style="position:absolute;left:2428;top:634;width:2;height:1497" coordorigin="2428,634" coordsize="0,1497" path="m2428,2131l2428,634e" filled="f" stroked="t" strokeweight=".70998pt" strokecolor="#4F4F4F">
                <v:path arrowok="t"/>
              </v:shape>
            </v:group>
            <v:group style="position:absolute;left:9154;top:625;width:2;height:1497" coordorigin="9154,625" coordsize="2,1497">
              <v:shape style="position:absolute;left:9154;top:625;width:2;height:1497" coordorigin="9154,625" coordsize="0,1497" path="m9154,2121l9154,625e" filled="f" stroked="t" strokeweight=".70998pt" strokecolor="#545454">
                <v:path arrowok="t"/>
              </v:shape>
            </v:group>
            <v:group style="position:absolute;left:11544;top:629;width:2;height:3318" coordorigin="11544,629" coordsize="2,3318">
              <v:shape style="position:absolute;left:11544;top:629;width:2;height:3318" coordorigin="11544,629" coordsize="0,3318" path="m11544,3947l11544,629e" filled="f" stroked="t" strokeweight=".70998pt" strokecolor="#646464">
                <v:path arrowok="t"/>
              </v:shape>
            </v:group>
            <v:group style="position:absolute;left:388;top:2119;width:11166;height:2" coordorigin="388,2119" coordsize="11166,2">
              <v:shape style="position:absolute;left:388;top:2119;width:11166;height:2" coordorigin="388,2119" coordsize="11166,0" path="m388,2119l11554,2119e" filled="f" stroked="t" strokeweight=".70998pt" strokecolor="#5B5B5B">
                <v:path arrowok="t"/>
              </v:shape>
            </v:group>
            <v:group style="position:absolute;left:388;top:2336;width:11166;height:2" coordorigin="388,2336" coordsize="11166,2">
              <v:shape style="position:absolute;left:388;top:2336;width:11166;height:2" coordorigin="388,2336" coordsize="11166,0" path="m388,2336l11554,2336e" filled="f" stroked="t" strokeweight=".70998pt" strokecolor="#606060">
                <v:path arrowok="t"/>
              </v:shape>
            </v:group>
            <v:group style="position:absolute;left:388;top:2551;width:11166;height:2" coordorigin="388,2551" coordsize="11166,2">
              <v:shape style="position:absolute;left:388;top:2551;width:11166;height:2" coordorigin="388,2551" coordsize="11166,0" path="m388,2551l11554,2551e" filled="f" stroked="t" strokeweight=".70998pt" strokecolor="#5B5B5B">
                <v:path arrowok="t"/>
              </v:shape>
            </v:group>
            <v:group style="position:absolute;left:383;top:2767;width:11175;height:2" coordorigin="383,2767" coordsize="11175,2">
              <v:shape style="position:absolute;left:383;top:2767;width:11175;height:2" coordorigin="383,2767" coordsize="11175,0" path="m383,2767l11558,2767e" filled="f" stroked="t" strokeweight=".70998pt" strokecolor="#5B5B5B">
                <v:path arrowok="t"/>
              </v:shape>
            </v:group>
            <v:group style="position:absolute;left:388;top:2982;width:11166;height:2" coordorigin="388,2982" coordsize="11166,2">
              <v:shape style="position:absolute;left:388;top:2982;width:11166;height:2" coordorigin="388,2982" coordsize="11166,0" path="m388,2982l11554,2982e" filled="f" stroked="t" strokeweight=".70998pt" strokecolor="#5B5B5B">
                <v:path arrowok="t"/>
              </v:shape>
            </v:group>
            <v:group style="position:absolute;left:388;top:3199;width:11166;height:2" coordorigin="388,3199" coordsize="11166,2">
              <v:shape style="position:absolute;left:388;top:3199;width:11166;height:2" coordorigin="388,3199" coordsize="11166,0" path="m388,3199l11554,3199e" filled="f" stroked="t" strokeweight=".70998pt" strokecolor="#5B5B5B">
                <v:path arrowok="t"/>
              </v:shape>
            </v:group>
            <v:group style="position:absolute;left:3910;top:3166;width:2;height:782" coordorigin="3910,3166" coordsize="2,782">
              <v:shape style="position:absolute;left:3910;top:3166;width:2;height:782" coordorigin="3910,3166" coordsize="0,782" path="m3910,3947l3910,3166e" filled="f" stroked="t" strokeweight=".70998pt" strokecolor="#4F4F4F">
                <v:path arrowok="t"/>
              </v:shape>
            </v:group>
            <v:group style="position:absolute;left:7000;top:3194;width:2;height:748" coordorigin="7000,3194" coordsize="2,748">
              <v:shape style="position:absolute;left:7000;top:3194;width:2;height:748" coordorigin="7000,3194" coordsize="0,748" path="m7000,3943l7000,3194e" filled="f" stroked="t" strokeweight=".70998pt" strokecolor="#545454">
                <v:path arrowok="t"/>
              </v:shape>
            </v:group>
            <v:group style="position:absolute;left:2426;top:3924;width:2;height:11642" coordorigin="2426,3924" coordsize="2,11642">
              <v:shape style="position:absolute;left:2426;top:3924;width:2;height:11642" coordorigin="2426,3924" coordsize="0,11642" path="m2426,15565l2426,3924e" filled="f" stroked="t" strokeweight=".70998pt" strokecolor="#4B4B4B">
                <v:path arrowok="t"/>
              </v:shape>
            </v:group>
            <v:group style="position:absolute;left:388;top:3933;width:11166;height:2" coordorigin="388,3933" coordsize="11166,2">
              <v:shape style="position:absolute;left:388;top:3933;width:11166;height:2" coordorigin="388,3933" coordsize="11166,0" path="m388,3933l11554,3933e" filled="f" stroked="t" strokeweight=".70998pt" strokecolor="#545454">
                <v:path arrowok="t"/>
              </v:shape>
            </v:group>
            <v:group style="position:absolute;left:388;top:4210;width:11175;height:2" coordorigin="388,4210" coordsize="11175,2">
              <v:shape style="position:absolute;left:388;top:4210;width:11175;height:2" coordorigin="388,4210" coordsize="11175,0" path="m388,4210l11563,4210e" filled="f" stroked="t" strokeweight=".70998pt" strokecolor="#5B5B5B">
                <v:path arrowok="t"/>
              </v:shape>
            </v:group>
            <v:group style="position:absolute;left:2423;top:4429;width:9135;height:2" coordorigin="2423,4429" coordsize="9135,2">
              <v:shape style="position:absolute;left:2423;top:4429;width:9135;height:2" coordorigin="2423,4429" coordsize="9135,0" path="m2423,4429l11558,4429e" filled="f" stroked="t" strokeweight=".70998pt" strokecolor="#5B5B5B">
                <v:path arrowok="t"/>
              </v:shape>
            </v:group>
            <v:group style="position:absolute;left:11554;top:4205;width:2;height:11384" coordorigin="11554,4205" coordsize="2,11384">
              <v:shape style="position:absolute;left:11554;top:4205;width:2;height:11384" coordorigin="11554,4205" coordsize="0,11384" path="m11554,15589l11554,4205e" filled="f" stroked="t" strokeweight=".70998pt" strokecolor="#646464">
                <v:path arrowok="t"/>
              </v:shape>
            </v:group>
            <v:group style="position:absolute;left:4951;top:5392;width:6608;height:2" coordorigin="4951,5392" coordsize="6608,2">
              <v:shape style="position:absolute;left:4951;top:5392;width:6608;height:2" coordorigin="4951,5392" coordsize="6608,0" path="m4951,5392l11558,5392e" filled="f" stroked="t" strokeweight=".70998pt" strokecolor="#606060">
                <v:path arrowok="t"/>
              </v:shape>
            </v:group>
            <v:group style="position:absolute;left:2419;top:5606;width:9140;height:2" coordorigin="2419,5606" coordsize="9140,2">
              <v:shape style="position:absolute;left:2419;top:5606;width:9140;height:2" coordorigin="2419,5606" coordsize="9140,0" path="m2419,5606l11558,5606e" filled="f" stroked="t" strokeweight=".70998pt" strokecolor="#5B5B5B">
                <v:path arrowok="t"/>
              </v:shape>
            </v:group>
            <v:group style="position:absolute;left:2423;top:6260;width:9140;height:2" coordorigin="2423,6260" coordsize="9140,2">
              <v:shape style="position:absolute;left:2423;top:6260;width:9140;height:2" coordorigin="2423,6260" coordsize="9140,0" path="m2423,6260l11563,6260e" filled="f" stroked="t" strokeweight=".70998pt" strokecolor="#5B5B5B">
                <v:path arrowok="t"/>
              </v:shape>
            </v:group>
            <v:group style="position:absolute;left:7852;top:5826;width:2;height:658" coordorigin="7852,5826" coordsize="2,658">
              <v:shape style="position:absolute;left:7852;top:5826;width:2;height:658" coordorigin="7852,5826" coordsize="0,658" path="m7852,6484l7852,5826e" filled="f" stroked="t" strokeweight=".94664pt" strokecolor="#606060">
                <v:path arrowok="t"/>
              </v:shape>
            </v:group>
            <v:group style="position:absolute;left:2423;top:6474;width:9135;height:2" coordorigin="2423,6474" coordsize="9135,2">
              <v:shape style="position:absolute;left:2423;top:6474;width:9135;height:2" coordorigin="2423,6474" coordsize="9135,0" path="m2423,6474l11558,6474e" filled="f" stroked="t" strokeweight=".70998pt" strokecolor="#606060">
                <v:path arrowok="t"/>
              </v:shape>
            </v:group>
            <v:group style="position:absolute;left:383;top:5835;width:11175;height:2" coordorigin="383,5835" coordsize="11175,2">
              <v:shape style="position:absolute;left:383;top:5835;width:11175;height:2" coordorigin="383,5835" coordsize="11175,0" path="m383,5835l11558,5835e" filled="f" stroked="t" strokeweight=".70998pt" strokecolor="#5B5B5B">
                <v:path arrowok="t"/>
              </v:shape>
            </v:group>
            <v:group style="position:absolute;left:383;top:6693;width:11175;height:2" coordorigin="383,6693" coordsize="11175,2">
              <v:shape style="position:absolute;left:383;top:6693;width:11175;height:2" coordorigin="383,6693" coordsize="11175,0" path="m383,6693l11558,6693e" filled="f" stroked="t" strokeweight=".70998pt" strokecolor="#5B5B5B">
                <v:path arrowok="t"/>
              </v:shape>
            </v:group>
            <v:group style="position:absolute;left:388;top:7118;width:11175;height:2" coordorigin="388,7118" coordsize="11175,2">
              <v:shape style="position:absolute;left:388;top:7118;width:11175;height:2" coordorigin="388,7118" coordsize="11175,0" path="m388,7118l11563,7118e" filled="f" stroked="t" strokeweight=".70998pt" strokecolor="#606060">
                <v:path arrowok="t"/>
              </v:shape>
            </v:group>
            <v:group style="position:absolute;left:4960;top:7113;width:2;height:667" coordorigin="4960,7113" coordsize="2,667">
              <v:shape style="position:absolute;left:4960;top:7113;width:2;height:667" coordorigin="4960,7113" coordsize="0,667" path="m4960,7780l4960,7113e" filled="f" stroked="t" strokeweight=".94664pt" strokecolor="#575757">
                <v:path arrowok="t"/>
              </v:shape>
            </v:group>
            <v:group style="position:absolute;left:4951;top:7337;width:6608;height:2" coordorigin="4951,7337" coordsize="6608,2">
              <v:shape style="position:absolute;left:4951;top:7337;width:6608;height:2" coordorigin="4951,7337" coordsize="6608,0" path="m4951,7337l11558,7337e" filled="f" stroked="t" strokeweight=".70998pt" strokecolor="#606060">
                <v:path arrowok="t"/>
              </v:shape>
            </v:group>
            <v:group style="position:absolute;left:4951;top:7556;width:6608;height:2" coordorigin="4951,7556" coordsize="6608,2">
              <v:shape style="position:absolute;left:4951;top:7556;width:6608;height:2" coordorigin="4951,7556" coordsize="6608,0" path="m4951,7556l11558,7556e" filled="f" stroked="t" strokeweight=".70998pt" strokecolor="#646464">
                <v:path arrowok="t"/>
              </v:shape>
            </v:group>
            <v:group style="position:absolute;left:383;top:9616;width:11175;height:2" coordorigin="383,9616" coordsize="11175,2">
              <v:shape style="position:absolute;left:383;top:9616;width:11175;height:2" coordorigin="383,9616" coordsize="11175,0" path="m383,9616l11558,9616e" filled="f" stroked="t" strokeweight=".70998pt" strokecolor="#606060">
                <v:path arrowok="t"/>
              </v:shape>
            </v:group>
            <v:group style="position:absolute;left:383;top:7771;width:11180;height:2" coordorigin="383,7771" coordsize="11180,2">
              <v:shape style="position:absolute;left:383;top:7771;width:11180;height:2" coordorigin="383,7771" coordsize="11180,0" path="m383,7771l11563,7771e" filled="f" stroked="t" strokeweight=".70998pt" strokecolor="#606060">
                <v:path arrowok="t"/>
              </v:shape>
            </v:group>
            <v:group style="position:absolute;left:383;top:8574;width:11175;height:2" coordorigin="383,8574" coordsize="11175,2">
              <v:shape style="position:absolute;left:383;top:8574;width:11175;height:2" coordorigin="383,8574" coordsize="11175,0" path="m383,8574l11558,8574e" filled="f" stroked="t" strokeweight=".70998pt" strokecolor="#606060">
                <v:path arrowok="t"/>
              </v:shape>
            </v:group>
            <v:group style="position:absolute;left:866;top:10669;width:10702;height:2" coordorigin="866,10669" coordsize="10702,2">
              <v:shape style="position:absolute;left:866;top:10669;width:10702;height:2" coordorigin="866,10669" coordsize="10702,0" path="m866,10669l11568,10669e" filled="f" stroked="t" strokeweight=".70998pt" strokecolor="#606060">
                <v:path arrowok="t"/>
              </v:shape>
            </v:group>
            <v:group style="position:absolute;left:1179;top:11032;width:2;height:4524" coordorigin="1179,11032" coordsize="2,4524">
              <v:shape style="position:absolute;left:1179;top:11032;width:2;height:4524" coordorigin="1179,11032" coordsize="0,4524" path="m1179,15556l1179,11032e" filled="f" stroked="t" strokeweight=".70998pt" strokecolor="#4F4F4F">
                <v:path arrowok="t"/>
              </v:shape>
            </v:group>
            <v:group style="position:absolute;left:1751;top:10870;width:2;height:4691" coordorigin="1751,10870" coordsize="2,4691">
              <v:shape style="position:absolute;left:1751;top:10870;width:2;height:4691" coordorigin="1751,10870" coordsize="0,4691" path="m1751,15561l1751,10870e" filled="f" stroked="t" strokeweight=".70998pt" strokecolor="#4F4F4F">
                <v:path arrowok="t"/>
              </v:shape>
            </v:group>
            <v:group style="position:absolute;left:383;top:9954;width:11180;height:2" coordorigin="383,9954" coordsize="11180,2">
              <v:shape style="position:absolute;left:383;top:9954;width:11180;height:2" coordorigin="383,9954" coordsize="11180,0" path="m383,9954l11563,9954e" filled="f" stroked="t" strokeweight=".70998pt" strokecolor="#606060">
                <v:path arrowok="t"/>
              </v:shape>
            </v:group>
            <v:group style="position:absolute;left:379;top:10190;width:11185;height:2" coordorigin="379,10190" coordsize="11185,2">
              <v:shape style="position:absolute;left:379;top:10190;width:11185;height:2" coordorigin="379,10190" coordsize="11185,0" path="m379,10190l11563,10190e" filled="f" stroked="t" strokeweight=".70998pt" strokecolor="#606060">
                <v:path arrowok="t"/>
              </v:shape>
            </v:group>
            <v:group style="position:absolute;left:379;top:11117;width:11185;height:2" coordorigin="379,11117" coordsize="11185,2">
              <v:shape style="position:absolute;left:379;top:11117;width:11185;height:2" coordorigin="379,11117" coordsize="11185,0" path="m379,11117l11563,11117e" filled="f" stroked="t" strokeweight=".70998pt" strokecolor="#606060">
                <v:path arrowok="t"/>
              </v:shape>
            </v:group>
            <v:group style="position:absolute;left:379;top:13187;width:2054;height:2" coordorigin="379,13187" coordsize="2054,2">
              <v:shape style="position:absolute;left:379;top:13187;width:2054;height:2" coordorigin="379,13187" coordsize="2054,0" path="m379,13187l2433,13187e" filled="f" stroked="t" strokeweight=".70998pt" strokecolor="#5B5B5B">
                <v:path arrowok="t"/>
              </v:shape>
            </v:group>
            <v:group style="position:absolute;left:383;top:15563;width:11185;height:2" coordorigin="383,15563" coordsize="11185,2">
              <v:shape style="position:absolute;left:383;top:15563;width:11185;height:2" coordorigin="383,15563" coordsize="11185,0" path="m383,15563l11568,15563e" filled="f" stroked="t" strokeweight=".70998pt" strokecolor="#676767">
                <v:path arrowok="t"/>
              </v:shape>
            </v:group>
            <v:group style="position:absolute;left:7407;top:10874;width:2;height:4701" coordorigin="7407,10874" coordsize="2,4701">
              <v:shape style="position:absolute;left:7407;top:10874;width:2;height:4701" coordorigin="7407,10874" coordsize="0,4701" path="m7407,15575l7407,10874e" filled="f" stroked="t" strokeweight=".70998pt" strokecolor="#57575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9"/>
          <w:szCs w:val="29"/>
          <w:color w:val="6B6D6D"/>
          <w:w w:val="73"/>
          <w:b/>
          <w:bCs/>
        </w:rPr>
        <w:t>Abdurrah</w:t>
      </w:r>
      <w:r>
        <w:rPr>
          <w:rFonts w:ascii="Times New Roman" w:hAnsi="Times New Roman" w:cs="Times New Roman" w:eastAsia="Times New Roman"/>
          <w:sz w:val="29"/>
          <w:szCs w:val="29"/>
          <w:color w:val="6B6D6D"/>
          <w:spacing w:val="13"/>
          <w:w w:val="73"/>
          <w:b/>
          <w:bCs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99A8BF"/>
          <w:spacing w:val="0"/>
          <w:w w:val="63"/>
          <w:b/>
          <w:bCs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0" w:after="0" w:line="274" w:lineRule="exact"/>
        <w:ind w:right="202"/>
        <w:jc w:val="right"/>
        <w:tabs>
          <w:tab w:pos="78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595B5B"/>
          <w:w w:val="83"/>
        </w:rPr>
        <w:t>ltf</w:t>
      </w:r>
      <w:r>
        <w:rPr>
          <w:rFonts w:ascii="Arial" w:hAnsi="Arial" w:cs="Arial" w:eastAsia="Arial"/>
          <w:sz w:val="24"/>
          <w:szCs w:val="24"/>
          <w:color w:val="595B5B"/>
          <w:spacing w:val="-11"/>
          <w:w w:val="84"/>
        </w:rPr>
        <w:t>a</w:t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156"/>
        </w:rPr>
        <w:t>i'</w:t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100"/>
        </w:rPr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59"/>
          <w:b/>
          <w:bCs/>
        </w:rPr>
        <w:t>r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44" w:after="0" w:line="241" w:lineRule="exact"/>
        <w:ind w:left="90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484848"/>
          <w:w w:val="79"/>
          <w:position w:val="-4"/>
        </w:rPr>
        <w:t>OP</w:t>
      </w:r>
      <w:r>
        <w:rPr>
          <w:rFonts w:ascii="Arial" w:hAnsi="Arial" w:cs="Arial" w:eastAsia="Arial"/>
          <w:sz w:val="25"/>
          <w:szCs w:val="25"/>
          <w:color w:val="484848"/>
          <w:spacing w:val="-17"/>
          <w:w w:val="80"/>
          <w:position w:val="-4"/>
        </w:rPr>
        <w:t>Ç</w:t>
      </w:r>
      <w:r>
        <w:rPr>
          <w:rFonts w:ascii="Arial" w:hAnsi="Arial" w:cs="Arial" w:eastAsia="Arial"/>
          <w:sz w:val="25"/>
          <w:szCs w:val="25"/>
          <w:color w:val="6B6D6D"/>
          <w:spacing w:val="0"/>
          <w:w w:val="88"/>
          <w:position w:val="-4"/>
        </w:rPr>
        <w:t>U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66" w:lineRule="exact"/>
        <w:ind w:left="52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shape style="position:absolute;margin-left:432.959991pt;margin-top:-82.967804pt;width:115.199997pt;height:96.959999pt;mso-position-horizontal-relative:page;mso-position-vertical-relative:paragraph;z-index:-16293" type="#_x0000_t75">
            <v:imagedata r:id="rId34" o:title=""/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0.567169pt;margin-top:4.335704pt;width:6.0648pt;height:12pt;mso-position-horizontal-relative:page;mso-position-vertical-relative:paragraph;z-index:-16291" type="#_x0000_t202" filled="f" stroked="f">
            <v:textbox inset="0,0,0,0">
              <w:txbxContent>
                <w:p>
                  <w:pPr>
                    <w:spacing w:before="0" w:after="0" w:line="240" w:lineRule="exact"/>
                    <w:ind w:right="-76"/>
                    <w:jc w:val="left"/>
                    <w:rPr>
                      <w:rFonts w:ascii="Times New Roman" w:hAnsi="Times New Roman" w:cs="Times New Roman" w:eastAsia="Times New Roman"/>
                      <w:sz w:val="24"/>
                      <w:szCs w:val="2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484848"/>
                      <w:spacing w:val="0"/>
                      <w:w w:val="70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4"/>
          <w:szCs w:val="24"/>
          <w:color w:val="595B5B"/>
          <w:w w:val="143"/>
          <w:position w:val="-1"/>
        </w:rPr>
        <w:t>..</w:t>
      </w:r>
      <w:r>
        <w:rPr>
          <w:rFonts w:ascii="Times New Roman" w:hAnsi="Times New Roman" w:cs="Times New Roman" w:eastAsia="Times New Roman"/>
          <w:sz w:val="24"/>
          <w:szCs w:val="24"/>
          <w:color w:val="595B5B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8"/>
          <w:position w:val="-1"/>
        </w:rPr>
        <w:t>Ula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  <w:position w:val="-1"/>
        </w:rPr>
        <w:t>EŞBAH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right="-20"/>
        <w:jc w:val="left"/>
        <w:tabs>
          <w:tab w:pos="360" w:val="left"/>
          <w:tab w:pos="9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595B5B"/>
          <w:spacing w:val="0"/>
          <w:w w:val="100"/>
          <w:position w:val="1"/>
        </w:rPr>
        <w:t>9</w:t>
      </w:r>
      <w:r>
        <w:rPr>
          <w:rFonts w:ascii="Times New Roman" w:hAnsi="Times New Roman" w:cs="Times New Roman" w:eastAsia="Times New Roman"/>
          <w:sz w:val="24"/>
          <w:szCs w:val="24"/>
          <w:color w:val="595B5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595B5B"/>
          <w:spacing w:val="0"/>
          <w:w w:val="100"/>
          <w:position w:val="1"/>
        </w:rPr>
      </w:r>
      <w:r>
        <w:rPr>
          <w:rFonts w:ascii="Arial" w:hAnsi="Arial" w:cs="Arial" w:eastAsia="Arial"/>
          <w:sz w:val="23"/>
          <w:szCs w:val="23"/>
          <w:color w:val="484848"/>
          <w:spacing w:val="0"/>
          <w:w w:val="77"/>
          <w:position w:val="1"/>
        </w:rPr>
        <w:t>mırı</w:t>
      </w:r>
      <w:r>
        <w:rPr>
          <w:rFonts w:ascii="Arial" w:hAnsi="Arial" w:cs="Arial" w:eastAsia="Arial"/>
          <w:sz w:val="23"/>
          <w:szCs w:val="23"/>
          <w:color w:val="48484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48484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1"/>
        </w:rPr>
        <w:t>Itf.Eri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60"/>
          <w:cols w:num="2" w:equalWidth="0">
            <w:col w:w="3533" w:space="366"/>
            <w:col w:w="7481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68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784569pt;margin-top:-17.313019pt;width:30.690001pt;height:46.5pt;mso-position-horizontal-relative:page;mso-position-vertical-relative:paragraph;z-index:-16284" type="#_x0000_t202" filled="f" stroked="f">
            <v:textbox inset="0,0,0,0">
              <w:txbxContent>
                <w:p>
                  <w:pPr>
                    <w:spacing w:before="0" w:after="0" w:line="930" w:lineRule="exact"/>
                    <w:ind w:right="-179"/>
                    <w:jc w:val="left"/>
                    <w:rPr>
                      <w:rFonts w:ascii="Times New Roman" w:hAnsi="Times New Roman" w:cs="Times New Roman" w:eastAsia="Times New Roman"/>
                      <w:sz w:val="93"/>
                      <w:szCs w:val="9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3"/>
                      <w:szCs w:val="93"/>
                      <w:color w:val="2B2B2B"/>
                      <w:spacing w:val="0"/>
                      <w:w w:val="132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3"/>
                      <w:szCs w:val="9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164" w:lineRule="exact"/>
        <w:ind w:left="3793" w:right="-20"/>
        <w:jc w:val="left"/>
        <w:tabs>
          <w:tab w:pos="996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-5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14"/>
          <w:position w:val="-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-5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-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14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-5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14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-5"/>
        </w:rPr>
        <w:t>BAŞKANLIGl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9"/>
          <w:szCs w:val="9"/>
          <w:color w:val="3F3F3F"/>
          <w:spacing w:val="0"/>
          <w:w w:val="61"/>
          <w:position w:val="0"/>
        </w:rPr>
        <w:t>o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128" w:lineRule="exact"/>
        <w:ind w:left="871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B2B2B"/>
          <w:spacing w:val="0"/>
          <w:w w:val="120"/>
          <w:position w:val="-1"/>
        </w:rPr>
        <w:t>!ZMIR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600" w:right="-20"/>
        <w:jc w:val="left"/>
        <w:tabs>
          <w:tab w:pos="3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  <w:position w:val="-1"/>
        </w:rPr>
        <w:t>BÜYÜKSEHIR</w:t>
      </w:r>
      <w:r>
        <w:rPr>
          <w:rFonts w:ascii="Arial" w:hAnsi="Arial" w:cs="Arial" w:eastAsia="Arial"/>
          <w:sz w:val="15"/>
          <w:szCs w:val="15"/>
          <w:color w:val="2B2B2B"/>
          <w:spacing w:val="-12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6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6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6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6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left="642" w:right="-20"/>
        <w:jc w:val="left"/>
        <w:tabs>
          <w:tab w:pos="4440" w:val="left"/>
          <w:tab w:pos="1036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4"/>
          <w:szCs w:val="14"/>
          <w:color w:val="2B2B2B"/>
          <w:spacing w:val="0"/>
          <w:w w:val="113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2B2B2B"/>
          <w:spacing w:val="-36"/>
          <w:w w:val="113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</w:r>
      <w:r>
        <w:rPr>
          <w:rFonts w:ascii="Arial" w:hAnsi="Arial" w:cs="Arial" w:eastAsia="Arial"/>
          <w:sz w:val="11"/>
          <w:szCs w:val="11"/>
          <w:color w:val="B6B6B8"/>
          <w:spacing w:val="0"/>
          <w:w w:val="344"/>
          <w:position w:val="13"/>
        </w:rPr>
        <w:t>'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4" w:right="-20"/>
        <w:jc w:val="left"/>
        <w:tabs>
          <w:tab w:pos="1480" w:val="left"/>
          <w:tab w:pos="3160" w:val="left"/>
          <w:tab w:pos="554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4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7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7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5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12:50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4"/>
        </w:rPr>
        <w:t>_Iret: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5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0507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649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37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65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33" w:right="-20"/>
        <w:jc w:val="left"/>
        <w:tabs>
          <w:tab w:pos="1500" w:val="left"/>
          <w:tab w:pos="3160" w:val="left"/>
          <w:tab w:pos="4540" w:val="left"/>
          <w:tab w:pos="55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15.05.2017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-3"/>
          <w:w w:val="53"/>
          <w:position w:val="0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3118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4"/>
          <w:position w:val="0"/>
        </w:rPr>
        <w:t>IBlldiJiı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6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Otwzha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1"/>
          <w:position w:val="0"/>
        </w:rPr>
        <w:t>TÜRKER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Taşkö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kalıvaltı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salon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karşısı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Ttıpına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köyü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38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9"/>
        </w:rPr>
        <w:t>Dottıı.ı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8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llıpına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Köy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no:5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FQÇA/LzMİR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38" w:right="-20"/>
        <w:jc w:val="left"/>
        <w:tabs>
          <w:tab w:pos="1500" w:val="left"/>
          <w:tab w:pos="4480" w:val="left"/>
          <w:tab w:pos="6500" w:val="left"/>
          <w:tab w:pos="7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4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0"/>
        </w:rPr>
        <w:t>Arazi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0"/>
        </w:rPr>
        <w:t>YaneınL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  <w:position w:val="0"/>
        </w:rPr>
        <w:t>Kıvılcım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72" w:lineRule="exact"/>
        <w:ind w:left="138" w:right="-20"/>
        <w:jc w:val="left"/>
        <w:tabs>
          <w:tab w:pos="364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>1s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7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  <w:position w:val="4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93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4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" w:lineRule="exact"/>
        <w:ind w:left="3631" w:right="515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1"/>
        </w:rPr>
        <w:t>Betona11ne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1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1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4"/>
          <w:position w:val="-11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60" w:bottom="280" w:left="200" w:right="220"/>
        </w:sectPr>
      </w:pPr>
      <w:rPr/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677" w:lineRule="exact"/>
        <w:ind w:right="-159"/>
        <w:jc w:val="left"/>
        <w:tabs>
          <w:tab w:pos="540" w:val="left"/>
          <w:tab w:pos="1060" w:val="left"/>
          <w:tab w:pos="1560" w:val="left"/>
        </w:tabs>
        <w:rPr>
          <w:rFonts w:ascii="Arial" w:hAnsi="Arial" w:cs="Arial" w:eastAsia="Arial"/>
          <w:sz w:val="52"/>
          <w:szCs w:val="52"/>
        </w:rPr>
      </w:pPr>
      <w:rPr/>
      <w:r>
        <w:rPr/>
        <w:br w:type="column"/>
      </w:r>
      <w:r>
        <w:rPr>
          <w:rFonts w:ascii="Arial" w:hAnsi="Arial" w:cs="Arial" w:eastAsia="Arial"/>
          <w:sz w:val="52"/>
          <w:szCs w:val="52"/>
          <w:color w:val="1A1A1A"/>
          <w:spacing w:val="0"/>
          <w:w w:val="61"/>
          <w:position w:val="-15"/>
        </w:rPr>
        <w:t>ı</w:t>
      </w:r>
      <w:r>
        <w:rPr>
          <w:rFonts w:ascii="Arial" w:hAnsi="Arial" w:cs="Arial" w:eastAsia="Arial"/>
          <w:sz w:val="52"/>
          <w:szCs w:val="52"/>
          <w:color w:val="1A1A1A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52"/>
          <w:szCs w:val="52"/>
          <w:color w:val="1A1A1A"/>
          <w:spacing w:val="0"/>
          <w:w w:val="100"/>
          <w:position w:val="-15"/>
        </w:rPr>
      </w:r>
      <w:r>
        <w:rPr>
          <w:rFonts w:ascii="Arial" w:hAnsi="Arial" w:cs="Arial" w:eastAsia="Arial"/>
          <w:sz w:val="52"/>
          <w:szCs w:val="52"/>
          <w:color w:val="1A1A1A"/>
          <w:spacing w:val="0"/>
          <w:w w:val="100"/>
          <w:i/>
          <w:position w:val="-15"/>
        </w:rPr>
        <w:t>ı</w:t>
      </w:r>
      <w:r>
        <w:rPr>
          <w:rFonts w:ascii="Arial" w:hAnsi="Arial" w:cs="Arial" w:eastAsia="Arial"/>
          <w:sz w:val="52"/>
          <w:szCs w:val="52"/>
          <w:color w:val="1A1A1A"/>
          <w:spacing w:val="-129"/>
          <w:w w:val="100"/>
          <w:i/>
          <w:position w:val="-15"/>
        </w:rPr>
        <w:t> </w:t>
      </w:r>
      <w:r>
        <w:rPr>
          <w:rFonts w:ascii="Arial" w:hAnsi="Arial" w:cs="Arial" w:eastAsia="Arial"/>
          <w:sz w:val="52"/>
          <w:szCs w:val="52"/>
          <w:color w:val="1A1A1A"/>
          <w:spacing w:val="0"/>
          <w:w w:val="100"/>
          <w:i/>
          <w:position w:val="-15"/>
        </w:rPr>
        <w:tab/>
      </w:r>
      <w:r>
        <w:rPr>
          <w:rFonts w:ascii="Arial" w:hAnsi="Arial" w:cs="Arial" w:eastAsia="Arial"/>
          <w:sz w:val="52"/>
          <w:szCs w:val="52"/>
          <w:color w:val="1A1A1A"/>
          <w:spacing w:val="0"/>
          <w:w w:val="100"/>
          <w:i/>
          <w:position w:val="-15"/>
        </w:rPr>
      </w:r>
      <w:r>
        <w:rPr>
          <w:rFonts w:ascii="Times New Roman" w:hAnsi="Times New Roman" w:cs="Times New Roman" w:eastAsia="Times New Roman"/>
          <w:sz w:val="38"/>
          <w:szCs w:val="38"/>
          <w:color w:val="696969"/>
          <w:spacing w:val="0"/>
          <w:w w:val="51"/>
          <w:position w:val="-15"/>
        </w:rPr>
        <w:t>J</w:t>
      </w:r>
      <w:r>
        <w:rPr>
          <w:rFonts w:ascii="Times New Roman" w:hAnsi="Times New Roman" w:cs="Times New Roman" w:eastAsia="Times New Roman"/>
          <w:sz w:val="38"/>
          <w:szCs w:val="38"/>
          <w:color w:val="696969"/>
          <w:spacing w:val="-47"/>
          <w:w w:val="51"/>
          <w:position w:val="-15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696969"/>
          <w:spacing w:val="0"/>
          <w:w w:val="100"/>
          <w:position w:val="-15"/>
        </w:rPr>
        <w:tab/>
      </w:r>
      <w:r>
        <w:rPr>
          <w:rFonts w:ascii="Times New Roman" w:hAnsi="Times New Roman" w:cs="Times New Roman" w:eastAsia="Times New Roman"/>
          <w:sz w:val="38"/>
          <w:szCs w:val="38"/>
          <w:color w:val="696969"/>
          <w:spacing w:val="0"/>
          <w:w w:val="100"/>
          <w:position w:val="-15"/>
        </w:rPr>
      </w:r>
      <w:r>
        <w:rPr>
          <w:rFonts w:ascii="Arial" w:hAnsi="Arial" w:cs="Arial" w:eastAsia="Arial"/>
          <w:sz w:val="52"/>
          <w:szCs w:val="52"/>
          <w:color w:val="2B2B2B"/>
          <w:spacing w:val="0"/>
          <w:w w:val="51"/>
          <w:position w:val="12"/>
        </w:rPr>
        <w:t>ı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15" w:lineRule="exact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8"/>
          <w:position w:val="-1"/>
        </w:rPr>
        <w:t>ı3:35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" w:lineRule="exact"/>
        <w:ind w:right="-20"/>
        <w:jc w:val="left"/>
        <w:rPr>
          <w:rFonts w:ascii="Times New Roman" w:hAnsi="Times New Roman" w:cs="Times New Roman" w:eastAsia="Times New Roman"/>
          <w:sz w:val="3"/>
          <w:szCs w:val="3"/>
        </w:rPr>
      </w:pPr>
      <w:rPr/>
      <w:r>
        <w:rPr>
          <w:rFonts w:ascii="Times New Roman" w:hAnsi="Times New Roman" w:cs="Times New Roman" w:eastAsia="Times New Roman"/>
          <w:sz w:val="3"/>
          <w:szCs w:val="3"/>
          <w:color w:val="545454"/>
          <w:spacing w:val="0"/>
          <w:w w:val="61"/>
        </w:rPr>
        <w:t>1</w:t>
      </w:r>
      <w:r>
        <w:rPr>
          <w:rFonts w:ascii="Times New Roman" w:hAnsi="Times New Roman" w:cs="Times New Roman" w:eastAsia="Times New Roman"/>
          <w:sz w:val="3"/>
          <w:szCs w:val="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20"/>
          <w:cols w:num="3" w:equalWidth="0">
            <w:col w:w="4106" w:space="368"/>
            <w:col w:w="1651" w:space="629"/>
            <w:col w:w="4746"/>
          </w:cols>
        </w:sectPr>
      </w:pPr>
      <w:rPr/>
    </w:p>
    <w:p>
      <w:pPr>
        <w:spacing w:before="0" w:after="0" w:line="277" w:lineRule="exact"/>
        <w:ind w:left="128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2B2B2B"/>
          <w:w w:val="51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2B2B2B"/>
          <w:spacing w:val="7"/>
          <w:w w:val="5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Kemal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SEVGiLIOGL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5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5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9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lKiracı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-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21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</w:rPr>
        <w:t>ÇETiN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22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0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7"/>
          <w:w w:val="13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Şaba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TAN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24" w:lineRule="exact"/>
        <w:ind w:left="124" w:right="2336" w:firstLine="2107"/>
        <w:jc w:val="left"/>
        <w:tabs>
          <w:tab w:pos="2160" w:val="left"/>
          <w:tab w:pos="476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46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1"/>
          <w:w w:val="14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7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35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3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2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12:51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13:05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lGiden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lı\raç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0"/>
        </w:rPr>
        <w:t>595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152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87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12"/>
          <w:w w:val="65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4"/>
          <w:position w:val="-1"/>
        </w:rPr>
        <w:t>ektri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5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706" w:right="456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w w:val="11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4697" w:right="379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22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2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5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7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9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185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Dogalgaz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47" w:right="-20"/>
        <w:jc w:val="left"/>
        <w:tabs>
          <w:tab w:pos="470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37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37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3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ı2:50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76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21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15:20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185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P5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  <w:position w:val="0"/>
        </w:rPr>
        <w:t>089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218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Şenol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KAYMAK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28" w:right="-20"/>
        <w:jc w:val="left"/>
        <w:tabs>
          <w:tab w:pos="2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2"/>
        </w:rPr>
        <w:t>p!ayı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Görüldügü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varıldıgında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arazide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zeyti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agaçlarını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157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5"/>
          <w:position w:val="-1"/>
        </w:rPr>
        <w:t>!Yanmakta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oldut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w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-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left="4746" w:right="393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2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5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7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5" w:lineRule="exact"/>
        <w:ind w:left="152" w:right="-20"/>
        <w:jc w:val="left"/>
        <w:tabs>
          <w:tab w:pos="2220" w:val="left"/>
          <w:tab w:pos="4780" w:val="left"/>
          <w:tab w:pos="6560" w:val="left"/>
          <w:tab w:pos="8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24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24"/>
          <w:position w:val="-4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5"/>
          <w:w w:val="12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>jKöpü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76"/>
          <w:position w:val="-3"/>
        </w:rPr>
        <w:t>K_g.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3"/>
        </w:rPr>
        <w:t>jK.K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74"/>
          <w:position w:val="-3"/>
        </w:rPr>
        <w:t>K_g.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5" w:lineRule="exact"/>
        <w:ind w:left="4677" w:right="3137"/>
        <w:jc w:val="center"/>
        <w:tabs>
          <w:tab w:pos="6580" w:val="left"/>
          <w:tab w:pos="808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2B2B2B"/>
          <w:spacing w:val="0"/>
          <w:w w:val="50"/>
          <w:position w:val="3"/>
        </w:rPr>
        <w:t>t7</w:t>
      </w:r>
      <w:r>
        <w:rPr>
          <w:rFonts w:ascii="Times New Roman" w:hAnsi="Times New Roman" w:cs="Times New Roman" w:eastAsia="Times New Roman"/>
          <w:sz w:val="26"/>
          <w:szCs w:val="26"/>
          <w:color w:val="2B2B2B"/>
          <w:spacing w:val="17"/>
          <w:w w:val="5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1A1A1A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1A1A1A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1A1A1A"/>
          <w:spacing w:val="0"/>
          <w:w w:val="100"/>
          <w:position w:val="0"/>
        </w:rPr>
      </w:r>
      <w:r>
        <w:rPr>
          <w:rFonts w:ascii="Arial" w:hAnsi="Arial" w:cs="Arial" w:eastAsia="Arial"/>
          <w:sz w:val="28"/>
          <w:szCs w:val="28"/>
          <w:color w:val="2B2B2B"/>
          <w:spacing w:val="0"/>
          <w:w w:val="103"/>
          <w:position w:val="-2"/>
        </w:rPr>
        <w:t>J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219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Kemal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SEVGiLIOGLUN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7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26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zeyti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agacı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görmüştü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3"/>
        </w:rPr>
        <w:t>zaraı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94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6"/>
          <w:position w:val="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21"/>
          <w:position w:val="0"/>
        </w:rPr>
        <w:t>5.000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2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ÇETİN'e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tarlaya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  <w:position w:val="0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dönümlü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16000m2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arazide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ekili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  <w:position w:val="0"/>
        </w:rPr>
        <w:t>olan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51" w:lineRule="auto"/>
        <w:ind w:left="2233" w:right="2653" w:firstLine="-2066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  <w:position w:val="0"/>
        </w:rPr>
        <w:t>!Yaklaşı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?dönüm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7000m2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Arp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yanara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görmüştü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1"/>
          <w:position w:val="0"/>
        </w:rPr>
        <w:t>IO.OOOtl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20"/>
          <w:position w:val="0"/>
        </w:rPr>
        <w:t>ahmini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tl.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2138" w:right="43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9"/>
        </w:rPr>
        <w:t>kuıı.ı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8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51" w:lineRule="auto"/>
        <w:ind w:left="2189" w:right="314" w:firstLine="-202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     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oıı.ışturmada;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Kemal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SEVGİLİOGL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ismli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vatandaşa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tarlada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işçi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olara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çalışa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Semi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KESER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0"/>
        </w:rPr>
        <w:t>temizlik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yapma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amacı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kullandıgı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biçme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makinesini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dikkatsizli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taşiara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çarpması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çıka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0"/>
        </w:rPr>
        <w:t>kıvılcımların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uru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  <w:position w:val="0"/>
        </w:rPr>
        <w:t>_yangı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  <w:position w:val="0"/>
        </w:rPr>
        <w:t>_çıktıgı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23"/>
          <w:position w:val="0"/>
        </w:rPr>
        <w:t>varılm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2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23"/>
          <w:position w:val="0"/>
        </w:rPr>
        <w:t>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152" w:right="-20"/>
        <w:jc w:val="left"/>
        <w:tabs>
          <w:tab w:pos="218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  <w:position w:val="1"/>
        </w:rPr>
        <w:t>§l..gortalı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5"/>
          <w:position w:val="-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-2"/>
          <w:w w:val="105"/>
          <w:position w:val="-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5"/>
          <w:position w:val="-1"/>
        </w:rPr>
        <w:t>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6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!Jereç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1" w:lineRule="auto"/>
        <w:ind w:left="152" w:right="6105" w:firstLine="102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213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213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1"/>
          <w:w w:val="2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Kime</w:t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Foça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İlçe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Jandarmaya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0"/>
        </w:rPr>
        <w:t>edilmişti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4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7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7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eslim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0"/>
        </w:rPr>
        <w:t>Edildigi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left="176" w:right="-20"/>
        <w:jc w:val="left"/>
        <w:tabs>
          <w:tab w:pos="2180" w:val="left"/>
          <w:tab w:pos="6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lfarih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15.05.2017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  <w:position w:val="0"/>
        </w:rPr>
        <w:t>_liaati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0"/>
        </w:rPr>
        <w:t>15:35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4" w:lineRule="exact"/>
        <w:ind w:left="262" w:right="-20"/>
        <w:jc w:val="left"/>
        <w:tabs>
          <w:tab w:pos="1060" w:val="left"/>
          <w:tab w:pos="1580" w:val="left"/>
          <w:tab w:pos="5220" w:val="left"/>
          <w:tab w:pos="8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0"/>
          <w:position w:val="1"/>
        </w:rPr>
        <w:t>PİDE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Yeni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Foça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Foça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Orma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351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67" w:lineRule="exact"/>
        <w:ind w:left="2865" w:right="-20"/>
        <w:jc w:val="left"/>
        <w:tabs>
          <w:tab w:pos="8880" w:val="left"/>
          <w:tab w:pos="9360" w:val="left"/>
        </w:tabs>
        <w:rPr>
          <w:rFonts w:ascii="Times New Roman" w:hAnsi="Times New Roman" w:cs="Times New Roman" w:eastAsia="Times New Roman"/>
          <w:sz w:val="35"/>
          <w:szCs w:val="35"/>
        </w:rPr>
      </w:pPr>
      <w:rPr/>
      <w:r>
        <w:rPr/>
        <w:pict>
          <v:group style="position:absolute;margin-left:147.312592pt;margin-top:18.981062pt;width:6.42559pt;height:.1pt;mso-position-horizontal-relative:page;mso-position-vertical-relative:paragraph;z-index:-16289" coordorigin="2946,380" coordsize="129,2">
            <v:shape style="position:absolute;left:2946;top:380;width:129;height:2" coordorigin="2946,380" coordsize="129,0" path="m2946,380l3075,380e" filled="f" stroked="t" strokeweight="1.665894pt" strokecolor="#4F5793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7.051422pt;margin-top:7.934485pt;width:334.493622pt;height:61.504563pt;mso-position-horizontal-relative:page;mso-position-vertical-relative:paragraph;z-index:-16283" type="#_x0000_t202" filled="f" stroked="f">
            <v:textbox inset="0,0,0,0">
              <w:txbxContent>
                <w:p>
                  <w:pPr>
                    <w:spacing w:before="0" w:after="0" w:line="1230" w:lineRule="exact"/>
                    <w:ind w:right="-225"/>
                    <w:jc w:val="left"/>
                    <w:tabs>
                      <w:tab w:pos="1080" w:val="left"/>
                      <w:tab w:pos="4120" w:val="left"/>
                    </w:tabs>
                    <w:rPr>
                      <w:rFonts w:ascii="Times New Roman" w:hAnsi="Times New Roman" w:cs="Times New Roman" w:eastAsia="Times New Roman"/>
                      <w:sz w:val="103"/>
                      <w:szCs w:val="10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497BC1"/>
                      <w:w w:val="92"/>
                      <w:position w:val="23"/>
                    </w:rPr>
                    <w:t>=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497BC1"/>
                      <w:spacing w:val="-2"/>
                      <w:w w:val="93"/>
                      <w:position w:val="23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3169BD"/>
                      <w:spacing w:val="-9"/>
                      <w:w w:val="44"/>
                      <w:position w:val="23"/>
                    </w:rPr>
                    <w:t>Y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2B79EB"/>
                      <w:spacing w:val="0"/>
                      <w:w w:val="126"/>
                      <w:position w:val="23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2B79EB"/>
                      <w:spacing w:val="0"/>
                      <w:w w:val="100"/>
                      <w:position w:val="23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2B79EB"/>
                      <w:spacing w:val="0"/>
                      <w:w w:val="100"/>
                      <w:position w:val="23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364183"/>
                      <w:spacing w:val="0"/>
                      <w:w w:val="83"/>
                      <w:i/>
                      <w:position w:val="23"/>
                    </w:rPr>
                    <w:t>914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364183"/>
                      <w:spacing w:val="0"/>
                      <w:w w:val="100"/>
                      <w:i/>
                      <w:position w:val="23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364183"/>
                      <w:spacing w:val="0"/>
                      <w:w w:val="100"/>
                      <w:i/>
                      <w:position w:val="23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03"/>
                      <w:szCs w:val="103"/>
                      <w:color w:val="364183"/>
                      <w:spacing w:val="0"/>
                      <w:w w:val="79"/>
                      <w:i/>
                      <w:position w:val="-4"/>
                    </w:rPr>
                    <w:t>C</w:t>
                  </w:r>
                  <w:r>
                    <w:rPr>
                      <w:rFonts w:ascii="Times New Roman" w:hAnsi="Times New Roman" w:cs="Times New Roman" w:eastAsia="Times New Roman"/>
                      <w:sz w:val="103"/>
                      <w:szCs w:val="103"/>
                      <w:color w:val="364183"/>
                      <w:spacing w:val="-43"/>
                      <w:w w:val="80"/>
                      <w:i/>
                      <w:position w:val="-4"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sz w:val="103"/>
                      <w:szCs w:val="103"/>
                      <w:color w:val="828283"/>
                      <w:spacing w:val="-47"/>
                      <w:w w:val="37"/>
                      <w:i/>
                      <w:position w:val="-4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03"/>
                      <w:szCs w:val="103"/>
                      <w:color w:val="A3A1A3"/>
                      <w:spacing w:val="-78"/>
                      <w:w w:val="26"/>
                      <w:i/>
                      <w:position w:val="-4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03"/>
                      <w:szCs w:val="103"/>
                      <w:color w:val="A3A1A3"/>
                      <w:spacing w:val="-189"/>
                      <w:w w:val="26"/>
                      <w:i/>
                      <w:position w:val="-4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2B2B2B"/>
                      <w:spacing w:val="-130"/>
                      <w:w w:val="41"/>
                      <w:i/>
                      <w:position w:val="16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B6B6B8"/>
                      <w:spacing w:val="-34"/>
                      <w:w w:val="75"/>
                      <w:i/>
                      <w:position w:val="16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494F70"/>
                      <w:spacing w:val="0"/>
                      <w:w w:val="56"/>
                      <w:i/>
                      <w:position w:val="16"/>
                    </w:rPr>
                    <w:t>51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494F70"/>
                      <w:spacing w:val="12"/>
                      <w:w w:val="56"/>
                      <w:i/>
                      <w:position w:val="16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103"/>
                      <w:szCs w:val="103"/>
                      <w:color w:val="B6B6B8"/>
                      <w:spacing w:val="0"/>
                      <w:w w:val="25"/>
                      <w:position w:val="-4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03"/>
                      <w:szCs w:val="10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9"/>
          <w:position w:val="11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35"/>
          <w:szCs w:val="35"/>
          <w:color w:val="2B2B2B"/>
          <w:spacing w:val="-1"/>
          <w:w w:val="59"/>
          <w:position w:val="1"/>
        </w:rPr>
        <w:t>3</w:t>
      </w:r>
      <w:r>
        <w:rPr>
          <w:rFonts w:ascii="Times New Roman" w:hAnsi="Times New Roman" w:cs="Times New Roman" w:eastAsia="Times New Roman"/>
          <w:sz w:val="45"/>
          <w:szCs w:val="45"/>
          <w:color w:val="2B2B2B"/>
          <w:spacing w:val="0"/>
          <w:w w:val="59"/>
          <w:position w:val="0"/>
        </w:rPr>
        <w:t>p</w:t>
      </w:r>
      <w:r>
        <w:rPr>
          <w:rFonts w:ascii="Times New Roman" w:hAnsi="Times New Roman" w:cs="Times New Roman" w:eastAsia="Times New Roman"/>
          <w:sz w:val="45"/>
          <w:szCs w:val="45"/>
          <w:color w:val="2B2B2B"/>
          <w:spacing w:val="-64"/>
          <w:w w:val="59"/>
          <w:position w:val="0"/>
        </w:rPr>
        <w:t> </w:t>
      </w:r>
      <w:r>
        <w:rPr>
          <w:rFonts w:ascii="Times New Roman" w:hAnsi="Times New Roman" w:cs="Times New Roman" w:eastAsia="Times New Roman"/>
          <w:sz w:val="45"/>
          <w:szCs w:val="45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45"/>
          <w:szCs w:val="45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5"/>
          <w:szCs w:val="35"/>
          <w:color w:val="2B2B2B"/>
          <w:spacing w:val="0"/>
          <w:w w:val="77"/>
          <w:position w:val="0"/>
        </w:rPr>
        <w:t>b</w:t>
      </w:r>
      <w:r>
        <w:rPr>
          <w:rFonts w:ascii="Times New Roman" w:hAnsi="Times New Roman" w:cs="Times New Roman" w:eastAsia="Times New Roman"/>
          <w:sz w:val="35"/>
          <w:szCs w:val="35"/>
          <w:color w:val="2B2B2B"/>
          <w:spacing w:val="0"/>
          <w:w w:val="77"/>
          <w:position w:val="0"/>
        </w:rPr>
        <w:t>\</w:t>
      </w:r>
      <w:r>
        <w:rPr>
          <w:rFonts w:ascii="Times New Roman" w:hAnsi="Times New Roman" w:cs="Times New Roman" w:eastAsia="Times New Roman"/>
          <w:sz w:val="35"/>
          <w:szCs w:val="35"/>
          <w:color w:val="2B2B2B"/>
          <w:spacing w:val="-1"/>
          <w:w w:val="77"/>
          <w:position w:val="0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2B2B2B"/>
          <w:spacing w:val="0"/>
          <w:w w:val="77"/>
          <w:position w:val="0"/>
        </w:rPr>
        <w:t>n11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322" w:lineRule="exact"/>
        <w:ind w:left="186" w:right="-20"/>
        <w:jc w:val="left"/>
        <w:tabs>
          <w:tab w:pos="2600" w:val="left"/>
          <w:tab w:pos="2980" w:val="left"/>
        </w:tabs>
        <w:rPr>
          <w:rFonts w:ascii="Arial" w:hAnsi="Arial" w:cs="Arial" w:eastAsia="Arial"/>
          <w:sz w:val="33"/>
          <w:szCs w:val="33"/>
        </w:rPr>
      </w:pPr>
      <w:rPr/>
      <w:r>
        <w:rPr/>
        <w:pict>
          <v:group style="position:absolute;margin-left:119.230392pt;margin-top:2.900076pt;width:57.116355pt;height:.1pt;mso-position-horizontal-relative:page;mso-position-vertical-relative:paragraph;z-index:-16288" coordorigin="2385,58" coordsize="1142,2">
            <v:shape style="position:absolute;left:2385;top:58;width:1142;height:2" coordorigin="2385,58" coordsize="1142,0" path="m2385,58l3527,58e" filled="f" stroked="t" strokeweight="2.855818pt" strokecolor="#4F8CDF">
              <v:path arrowok="t"/>
            </v:shape>
          </v:group>
          <w10:wrap type="none"/>
        </w:pict>
      </w:r>
      <w:r>
        <w:rPr/>
        <w:pict>
          <v:group style="position:absolute;margin-left:189.197922pt;margin-top:3.019598pt;width:40.457418pt;height:.1pt;mso-position-horizontal-relative:page;mso-position-vertical-relative:paragraph;z-index:-16287" coordorigin="3784,60" coordsize="809,2">
            <v:shape style="position:absolute;left:3784;top:60;width:809;height:2" coordorigin="3784,60" coordsize="809,0" path="m3784,60l4593,60e" filled="f" stroked="t" strokeweight="2.617833pt" strokecolor="#3B70C8">
              <v:path arrowok="t"/>
            </v:shape>
          </v:group>
          <w10:wrap type="none"/>
        </w:pict>
      </w:r>
      <w:r>
        <w:rPr/>
        <w:pict>
          <v:group style="position:absolute;margin-left:191.339783pt;margin-top:10.908098pt;width:40.219433pt;height:.1pt;mso-position-horizontal-relative:page;mso-position-vertical-relative:paragraph;z-index:-16286" coordorigin="3827,218" coordsize="804,2">
            <v:shape style="position:absolute;left:3827;top:218;width:804;height:2" coordorigin="3827,218" coordsize="804,0" path="m3827,218l4631,218e" filled="f" stroked="t" strokeweight=".713954pt" strokecolor="#6B74A8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B2B2B"/>
          <w:w w:val="103"/>
          <w:position w:val="-4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w w:val="100"/>
          <w:position w:val="-4"/>
        </w:rPr>
      </w:r>
      <w:r>
        <w:rPr>
          <w:rFonts w:ascii="Arial" w:hAnsi="Arial" w:cs="Arial" w:eastAsia="Arial"/>
          <w:sz w:val="33"/>
          <w:szCs w:val="33"/>
          <w:color w:val="3169BD"/>
          <w:w w:val="73"/>
          <w:b/>
          <w:bCs/>
          <w:position w:val="-5"/>
        </w:rPr>
        <w:t>ı</w:t>
      </w:r>
      <w:r>
        <w:rPr>
          <w:rFonts w:ascii="Arial" w:hAnsi="Arial" w:cs="Arial" w:eastAsia="Arial"/>
          <w:sz w:val="33"/>
          <w:szCs w:val="33"/>
          <w:color w:val="3169BD"/>
          <w:w w:val="100"/>
          <w:b/>
          <w:bCs/>
          <w:position w:val="-5"/>
        </w:rPr>
        <w:tab/>
      </w:r>
      <w:r>
        <w:rPr>
          <w:rFonts w:ascii="Arial" w:hAnsi="Arial" w:cs="Arial" w:eastAsia="Arial"/>
          <w:sz w:val="33"/>
          <w:szCs w:val="33"/>
          <w:color w:val="3169BD"/>
          <w:w w:val="100"/>
          <w:b/>
          <w:bCs/>
          <w:position w:val="-5"/>
        </w:rPr>
      </w:r>
      <w:r>
        <w:rPr>
          <w:rFonts w:ascii="Arial" w:hAnsi="Arial" w:cs="Arial" w:eastAsia="Arial"/>
          <w:sz w:val="33"/>
          <w:szCs w:val="33"/>
          <w:color w:val="4283E2"/>
          <w:w w:val="109"/>
          <w:position w:val="-5"/>
        </w:rPr>
        <w:t>"</w:t>
      </w:r>
      <w:r>
        <w:rPr>
          <w:rFonts w:ascii="Arial" w:hAnsi="Arial" w:cs="Arial" w:eastAsia="Arial"/>
          <w:sz w:val="33"/>
          <w:szCs w:val="33"/>
          <w:color w:val="4283E2"/>
          <w:spacing w:val="-10"/>
          <w:w w:val="100"/>
          <w:position w:val="-5"/>
        </w:rPr>
        <w:t> </w:t>
      </w:r>
      <w:r>
        <w:rPr>
          <w:rFonts w:ascii="Arial" w:hAnsi="Arial" w:cs="Arial" w:eastAsia="Arial"/>
          <w:sz w:val="33"/>
          <w:szCs w:val="33"/>
          <w:color w:val="7093CC"/>
          <w:spacing w:val="0"/>
          <w:w w:val="70"/>
          <w:position w:val="-5"/>
        </w:rPr>
        <w:t>''</w:t>
      </w:r>
      <w:r>
        <w:rPr>
          <w:rFonts w:ascii="Arial" w:hAnsi="Arial" w:cs="Arial" w:eastAsia="Arial"/>
          <w:sz w:val="33"/>
          <w:szCs w:val="33"/>
          <w:color w:val="7093CC"/>
          <w:spacing w:val="0"/>
          <w:w w:val="71"/>
          <w:position w:val="-5"/>
        </w:rPr>
      </w:r>
      <w:r>
        <w:rPr>
          <w:rFonts w:ascii="Arial" w:hAnsi="Arial" w:cs="Arial" w:eastAsia="Arial"/>
          <w:sz w:val="33"/>
          <w:szCs w:val="33"/>
          <w:color w:val="7093CC"/>
          <w:spacing w:val="0"/>
          <w:w w:val="71"/>
          <w:strike/>
          <w:position w:val="-5"/>
        </w:rPr>
        <w:t>·</w:t>
      </w:r>
      <w:r>
        <w:rPr>
          <w:rFonts w:ascii="Arial" w:hAnsi="Arial" w:cs="Arial" w:eastAsia="Arial"/>
          <w:sz w:val="33"/>
          <w:szCs w:val="33"/>
          <w:color w:val="7093CC"/>
          <w:spacing w:val="0"/>
          <w:w w:val="71"/>
          <w:strike/>
          <w:position w:val="-5"/>
        </w:rPr>
      </w:r>
      <w:r>
        <w:rPr>
          <w:rFonts w:ascii="Arial" w:hAnsi="Arial" w:cs="Arial" w:eastAsia="Arial"/>
          <w:sz w:val="33"/>
          <w:szCs w:val="33"/>
          <w:color w:val="7093CC"/>
          <w:spacing w:val="-5"/>
          <w:w w:val="99"/>
          <w:strike/>
          <w:position w:val="-5"/>
        </w:rPr>
        <w:t> </w:t>
      </w:r>
      <w:r>
        <w:rPr>
          <w:rFonts w:ascii="Arial" w:hAnsi="Arial" w:cs="Arial" w:eastAsia="Arial"/>
          <w:sz w:val="33"/>
          <w:szCs w:val="33"/>
          <w:color w:val="7093CC"/>
          <w:spacing w:val="-5"/>
          <w:w w:val="99"/>
          <w:position w:val="-5"/>
        </w:rPr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407" w:lineRule="atLeast"/>
        <w:ind w:left="2729" w:right="1063"/>
        <w:jc w:val="center"/>
        <w:tabs>
          <w:tab w:pos="3400" w:val="left"/>
          <w:tab w:pos="8560" w:val="left"/>
          <w:tab w:pos="10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97BC1"/>
          <w:spacing w:val="-14"/>
          <w:w w:val="116"/>
          <w:position w:val="1"/>
        </w:rPr>
        <w:t>a</w:t>
      </w:r>
      <w:r>
        <w:rPr>
          <w:rFonts w:ascii="Arial" w:hAnsi="Arial" w:cs="Arial" w:eastAsia="Arial"/>
          <w:sz w:val="19"/>
          <w:szCs w:val="19"/>
          <w:color w:val="80A3CA"/>
          <w:spacing w:val="0"/>
          <w:w w:val="228"/>
          <w:position w:val="1"/>
        </w:rPr>
        <w:t>i</w:t>
      </w:r>
      <w:r>
        <w:rPr>
          <w:rFonts w:ascii="Arial" w:hAnsi="Arial" w:cs="Arial" w:eastAsia="Arial"/>
          <w:sz w:val="19"/>
          <w:szCs w:val="19"/>
          <w:color w:val="80A3C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9"/>
          <w:szCs w:val="19"/>
          <w:color w:val="80A3CA"/>
          <w:spacing w:val="-4"/>
          <w:w w:val="191"/>
          <w:position w:val="1"/>
        </w:rPr>
        <w:t>.</w:t>
      </w:r>
      <w:r>
        <w:rPr>
          <w:rFonts w:ascii="Arial" w:hAnsi="Arial" w:cs="Arial" w:eastAsia="Arial"/>
          <w:sz w:val="19"/>
          <w:szCs w:val="19"/>
          <w:color w:val="497BC1"/>
          <w:spacing w:val="0"/>
          <w:w w:val="376"/>
          <w:position w:val="1"/>
        </w:rPr>
        <w:t>,</w:t>
      </w:r>
      <w:r>
        <w:rPr>
          <w:rFonts w:ascii="Arial" w:hAnsi="Arial" w:cs="Arial" w:eastAsia="Arial"/>
          <w:sz w:val="19"/>
          <w:szCs w:val="19"/>
          <w:color w:val="497BC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9"/>
          <w:szCs w:val="19"/>
          <w:color w:val="497BC1"/>
          <w:spacing w:val="0"/>
          <w:w w:val="100"/>
          <w:position w:val="1"/>
        </w:rPr>
      </w:r>
      <w:r>
        <w:rPr>
          <w:rFonts w:ascii="Arial" w:hAnsi="Arial" w:cs="Arial" w:eastAsia="Arial"/>
          <w:sz w:val="23"/>
          <w:szCs w:val="23"/>
          <w:color w:val="2B2B2B"/>
          <w:spacing w:val="1"/>
          <w:w w:val="259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0"/>
        </w:rPr>
        <w:t>tfaiy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0"/>
          <w:w w:val="10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19"/>
          <w:position w:val="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02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46"/>
          <w:position w:val="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B6B6B8"/>
          <w:spacing w:val="-41"/>
          <w:w w:val="107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07" w:lineRule="atLeast"/>
        <w:ind w:left="240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83E2"/>
          <w:spacing w:val="0"/>
          <w:w w:val="100"/>
          <w:b/>
          <w:bCs/>
        </w:rPr>
        <w:t>M··L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10" w:lineRule="atLeast"/>
        <w:ind w:left="2656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97BC1"/>
          <w:spacing w:val="0"/>
          <w:w w:val="100"/>
        </w:rPr>
        <w:t>lf</w:t>
      </w:r>
      <w:r>
        <w:rPr>
          <w:rFonts w:ascii="Arial" w:hAnsi="Arial" w:cs="Arial" w:eastAsia="Arial"/>
          <w:sz w:val="19"/>
          <w:szCs w:val="19"/>
          <w:color w:val="497BC1"/>
          <w:spacing w:val="0"/>
          <w:w w:val="100"/>
        </w:rPr>
        <w:t>  </w:t>
      </w:r>
      <w:r>
        <w:rPr>
          <w:rFonts w:ascii="Arial" w:hAnsi="Arial" w:cs="Arial" w:eastAsia="Arial"/>
          <w:sz w:val="19"/>
          <w:szCs w:val="19"/>
          <w:color w:val="497BC1"/>
          <w:spacing w:val="1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6283B5"/>
          <w:spacing w:val="0"/>
          <w:w w:val="100"/>
        </w:rPr>
        <w:t>ye</w:t>
      </w:r>
      <w:r>
        <w:rPr>
          <w:rFonts w:ascii="Arial" w:hAnsi="Arial" w:cs="Arial" w:eastAsia="Arial"/>
          <w:sz w:val="19"/>
          <w:szCs w:val="19"/>
          <w:color w:val="6283B5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6283B5"/>
          <w:spacing w:val="1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80A3CA"/>
          <w:spacing w:val="0"/>
          <w:w w:val="191"/>
        </w:rPr>
        <w:t>..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20"/>
        </w:sectPr>
      </w:pPr>
      <w:rPr/>
    </w:p>
    <w:p>
      <w:pPr>
        <w:spacing w:before="0" w:after="0" w:line="109" w:lineRule="exact"/>
        <w:ind w:left="2499" w:right="-20"/>
        <w:jc w:val="left"/>
        <w:tabs>
          <w:tab w:pos="524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19"/>
          <w:szCs w:val="19"/>
          <w:color w:val="2B79EB"/>
          <w:spacing w:val="0"/>
          <w:w w:val="100"/>
          <w:position w:val="3"/>
        </w:rPr>
        <w:t>2.Po</w:t>
      </w:r>
      <w:r>
        <w:rPr>
          <w:rFonts w:ascii="Arial" w:hAnsi="Arial" w:cs="Arial" w:eastAsia="Arial"/>
          <w:sz w:val="19"/>
          <w:szCs w:val="19"/>
          <w:color w:val="2B79EB"/>
          <w:spacing w:val="-29"/>
          <w:w w:val="100"/>
          <w:position w:val="3"/>
        </w:rPr>
        <w:t>%</w:t>
      </w:r>
      <w:r>
        <w:rPr>
          <w:rFonts w:ascii="Arial" w:hAnsi="Arial" w:cs="Arial" w:eastAsia="Arial"/>
          <w:sz w:val="19"/>
          <w:szCs w:val="19"/>
          <w:color w:val="7CA5F7"/>
          <w:spacing w:val="0"/>
          <w:w w:val="100"/>
          <w:position w:val="3"/>
        </w:rPr>
        <w:t>s</w:t>
      </w:r>
      <w:r>
        <w:rPr>
          <w:rFonts w:ascii="Arial" w:hAnsi="Arial" w:cs="Arial" w:eastAsia="Arial"/>
          <w:sz w:val="19"/>
          <w:szCs w:val="19"/>
          <w:color w:val="7CA5F7"/>
          <w:spacing w:val="33"/>
          <w:w w:val="10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7CA5F7"/>
          <w:spacing w:val="0"/>
          <w:w w:val="98"/>
          <w:position w:val="3"/>
        </w:rPr>
        <w:t>r:</w:t>
      </w:r>
      <w:r>
        <w:rPr>
          <w:rFonts w:ascii="Arial" w:hAnsi="Arial" w:cs="Arial" w:eastAsia="Arial"/>
          <w:sz w:val="19"/>
          <w:szCs w:val="19"/>
          <w:color w:val="4283E2"/>
          <w:spacing w:val="0"/>
          <w:w w:val="98"/>
          <w:position w:val="3"/>
        </w:rPr>
        <w:t>ruolar</w:t>
      </w:r>
      <w:r>
        <w:rPr>
          <w:rFonts w:ascii="Arial" w:hAnsi="Arial" w:cs="Arial" w:eastAsia="Arial"/>
          <w:sz w:val="19"/>
          <w:szCs w:val="19"/>
          <w:color w:val="4283E2"/>
          <w:spacing w:val="-10"/>
          <w:w w:val="98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2B79EB"/>
          <w:spacing w:val="0"/>
          <w:w w:val="100"/>
          <w:position w:val="3"/>
        </w:rPr>
        <w:t>Amiri</w:t>
      </w:r>
      <w:r>
        <w:rPr>
          <w:rFonts w:ascii="Arial" w:hAnsi="Arial" w:cs="Arial" w:eastAsia="Arial"/>
          <w:sz w:val="19"/>
          <w:szCs w:val="19"/>
          <w:color w:val="2B79EB"/>
          <w:spacing w:val="-48"/>
          <w:w w:val="10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2B79EB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9"/>
          <w:szCs w:val="19"/>
          <w:color w:val="2B79EB"/>
          <w:spacing w:val="0"/>
          <w:w w:val="100"/>
          <w:position w:val="3"/>
        </w:rPr>
      </w:r>
      <w:r>
        <w:rPr>
          <w:rFonts w:ascii="Arial" w:hAnsi="Arial" w:cs="Arial" w:eastAsia="Arial"/>
          <w:sz w:val="25"/>
          <w:szCs w:val="25"/>
          <w:color w:val="364183"/>
          <w:spacing w:val="0"/>
          <w:w w:val="76"/>
          <w:i/>
          <w:position w:val="3"/>
        </w:rPr>
        <w:t>'If.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0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4"/>
        </w:rPr>
        <w:t>Şaba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-14"/>
        </w:rPr>
        <w:t>TAN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4" w:lineRule="exact"/>
        <w:ind w:left="133" w:right="-20"/>
        <w:jc w:val="left"/>
        <w:rPr>
          <w:rFonts w:ascii="Times New Roman" w:hAnsi="Times New Roman" w:cs="Times New Roman" w:eastAsia="Times New Roman"/>
          <w:sz w:val="61"/>
          <w:szCs w:val="6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1"/>
          <w:szCs w:val="61"/>
          <w:color w:val="B6B6B8"/>
          <w:spacing w:val="-1"/>
          <w:w w:val="19"/>
          <w:position w:val="-1"/>
        </w:rPr>
        <w:t>-</w:t>
      </w:r>
      <w:r>
        <w:rPr>
          <w:rFonts w:ascii="Times New Roman" w:hAnsi="Times New Roman" w:cs="Times New Roman" w:eastAsia="Times New Roman"/>
          <w:sz w:val="61"/>
          <w:szCs w:val="61"/>
          <w:color w:val="A3A1A3"/>
          <w:spacing w:val="0"/>
          <w:w w:val="19"/>
          <w:position w:val="-1"/>
        </w:rPr>
        <w:t>--</w:t>
      </w:r>
      <w:r>
        <w:rPr>
          <w:rFonts w:ascii="Times New Roman" w:hAnsi="Times New Roman" w:cs="Times New Roman" w:eastAsia="Times New Roman"/>
          <w:sz w:val="61"/>
          <w:szCs w:val="61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right="-82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Arial" w:hAnsi="Arial" w:cs="Arial" w:eastAsia="Arial"/>
          <w:sz w:val="28"/>
          <w:szCs w:val="28"/>
          <w:color w:val="494F70"/>
          <w:w w:val="92"/>
          <w:position w:val="-1"/>
        </w:rPr>
        <w:t>ın</w:t>
      </w:r>
      <w:r>
        <w:rPr>
          <w:rFonts w:ascii="Times New Roman" w:hAnsi="Times New Roman" w:cs="Times New Roman" w:eastAsia="Times New Roman"/>
          <w:sz w:val="26"/>
          <w:szCs w:val="26"/>
          <w:color w:val="494F70"/>
          <w:w w:val="103"/>
          <w:i/>
          <w:position w:val="-1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494F70"/>
          <w:w w:val="104"/>
          <w:i/>
          <w:position w:val="-1"/>
        </w:rPr>
        <w:t>(</w:t>
      </w:r>
      <w:r>
        <w:rPr>
          <w:rFonts w:ascii="Times New Roman" w:hAnsi="Times New Roman" w:cs="Times New Roman" w:eastAsia="Times New Roman"/>
          <w:sz w:val="26"/>
          <w:szCs w:val="26"/>
          <w:color w:val="494F70"/>
          <w:w w:val="103"/>
          <w:i/>
          <w:position w:val="-1"/>
        </w:rPr>
        <w:t>f</w:t>
      </w:r>
      <w:r>
        <w:rPr>
          <w:rFonts w:ascii="Times New Roman" w:hAnsi="Times New Roman" w:cs="Times New Roman" w:eastAsia="Times New Roman"/>
          <w:sz w:val="26"/>
          <w:szCs w:val="26"/>
          <w:color w:val="494F70"/>
          <w:spacing w:val="-19"/>
          <w:w w:val="103"/>
          <w:i/>
          <w:position w:val="-1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696969"/>
          <w:spacing w:val="-2"/>
          <w:w w:val="82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494F70"/>
          <w:spacing w:val="-172"/>
          <w:w w:val="90"/>
          <w:i/>
          <w:position w:val="-1"/>
        </w:rPr>
        <w:t>&gt;</w:t>
      </w:r>
      <w:r>
        <w:rPr>
          <w:rFonts w:ascii="Times New Roman" w:hAnsi="Times New Roman" w:cs="Times New Roman" w:eastAsia="Times New Roman"/>
          <w:sz w:val="26"/>
          <w:szCs w:val="26"/>
          <w:color w:val="696969"/>
          <w:spacing w:val="0"/>
          <w:w w:val="81"/>
          <w:i/>
          <w:position w:val="-1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696969"/>
          <w:spacing w:val="-31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45454"/>
          <w:spacing w:val="0"/>
          <w:w w:val="48"/>
          <w:i/>
          <w:position w:val="-1"/>
        </w:rPr>
        <w:t>'tlle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163" w:lineRule="exact"/>
        <w:ind w:left="119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77"/>
          <w:position w:val="-2"/>
        </w:rPr>
        <w:t>,-;,,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65" w:lineRule="exact"/>
        <w:ind w:left="186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16"/>
          <w:szCs w:val="16"/>
          <w:color w:val="131A82"/>
          <w:w w:val="60"/>
          <w:i/>
          <w:position w:val="1"/>
        </w:rPr>
        <w:t>"</w:t>
      </w:r>
      <w:r>
        <w:rPr>
          <w:rFonts w:ascii="Arial" w:hAnsi="Arial" w:cs="Arial" w:eastAsia="Arial"/>
          <w:sz w:val="16"/>
          <w:szCs w:val="16"/>
          <w:color w:val="131A82"/>
          <w:spacing w:val="-29"/>
          <w:w w:val="100"/>
          <w:i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A3A1A3"/>
          <w:spacing w:val="3"/>
          <w:w w:val="117"/>
          <w:i/>
          <w:position w:val="1"/>
        </w:rPr>
        <w:t>1</w:t>
      </w:r>
      <w:r>
        <w:rPr>
          <w:rFonts w:ascii="Arial" w:hAnsi="Arial" w:cs="Arial" w:eastAsia="Arial"/>
          <w:sz w:val="28"/>
          <w:szCs w:val="28"/>
          <w:color w:val="A3A1A3"/>
          <w:spacing w:val="0"/>
          <w:w w:val="78"/>
          <w:position w:val="1"/>
        </w:rPr>
        <w:t>r</w:t>
      </w:r>
      <w:r>
        <w:rPr>
          <w:rFonts w:ascii="Arial" w:hAnsi="Arial" w:cs="Arial" w:eastAsia="Arial"/>
          <w:sz w:val="28"/>
          <w:szCs w:val="28"/>
          <w:color w:val="A3A1A3"/>
          <w:spacing w:val="-51"/>
          <w:w w:val="100"/>
          <w:position w:val="1"/>
        </w:rPr>
        <w:t> </w:t>
      </w:r>
      <w:r>
        <w:rPr>
          <w:rFonts w:ascii="Arial" w:hAnsi="Arial" w:cs="Arial" w:eastAsia="Arial"/>
          <w:sz w:val="28"/>
          <w:szCs w:val="28"/>
          <w:color w:val="696969"/>
          <w:spacing w:val="0"/>
          <w:w w:val="100"/>
          <w:position w:val="1"/>
        </w:rPr>
        <w:t>·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34" w:lineRule="atLeast"/>
        <w:ind w:left="-32" w:right="858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10"/>
          <w:szCs w:val="10"/>
          <w:color w:val="828283"/>
          <w:spacing w:val="0"/>
          <w:w w:val="159"/>
        </w:rPr>
        <w:t>.;;</w:t>
      </w:r>
      <w:r>
        <w:rPr>
          <w:rFonts w:ascii="Arial" w:hAnsi="Arial" w:cs="Arial" w:eastAsia="Arial"/>
          <w:sz w:val="10"/>
          <w:szCs w:val="10"/>
          <w:color w:val="828283"/>
          <w:spacing w:val="0"/>
          <w:w w:val="159"/>
        </w:rPr>
        <w:t> </w:t>
      </w:r>
      <w:r>
        <w:rPr>
          <w:rFonts w:ascii="Arial" w:hAnsi="Arial" w:cs="Arial" w:eastAsia="Arial"/>
          <w:sz w:val="10"/>
          <w:szCs w:val="10"/>
          <w:color w:val="828283"/>
          <w:spacing w:val="31"/>
          <w:w w:val="159"/>
        </w:rPr>
        <w:t> </w:t>
      </w:r>
      <w:r>
        <w:rPr>
          <w:rFonts w:ascii="Arial" w:hAnsi="Arial" w:cs="Arial" w:eastAsia="Arial"/>
          <w:sz w:val="7"/>
          <w:szCs w:val="7"/>
          <w:color w:val="3F3F3F"/>
          <w:spacing w:val="0"/>
          <w:w w:val="159"/>
        </w:rPr>
        <w:t>"</w:t>
      </w:r>
      <w:r>
        <w:rPr>
          <w:rFonts w:ascii="Arial" w:hAnsi="Arial" w:cs="Arial" w:eastAsia="Arial"/>
          <w:sz w:val="7"/>
          <w:szCs w:val="7"/>
          <w:color w:val="3F3F3F"/>
          <w:spacing w:val="0"/>
          <w:w w:val="159"/>
        </w:rPr>
        <w:t>   </w:t>
      </w:r>
      <w:r>
        <w:rPr>
          <w:rFonts w:ascii="Arial" w:hAnsi="Arial" w:cs="Arial" w:eastAsia="Arial"/>
          <w:sz w:val="7"/>
          <w:szCs w:val="7"/>
          <w:color w:val="3F3F3F"/>
          <w:spacing w:val="18"/>
          <w:w w:val="15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3A1A3"/>
          <w:spacing w:val="0"/>
          <w:w w:val="240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00" w:right="220"/>
          <w:cols w:num="3" w:equalWidth="0">
            <w:col w:w="5760" w:space="3221"/>
            <w:col w:w="847" w:space="243"/>
            <w:col w:w="1429"/>
          </w:cols>
        </w:sectPr>
      </w:pPr>
      <w:rPr/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432" w:lineRule="exact"/>
        <w:ind w:right="-20"/>
        <w:jc w:val="right"/>
        <w:tabs>
          <w:tab w:pos="460" w:val="left"/>
        </w:tabs>
        <w:rPr>
          <w:rFonts w:ascii="Arial" w:hAnsi="Arial" w:cs="Arial" w:eastAsia="Arial"/>
          <w:sz w:val="52"/>
          <w:szCs w:val="52"/>
        </w:rPr>
      </w:pPr>
      <w:rPr/>
      <w:r>
        <w:rPr/>
        <w:pict>
          <v:group style="position:absolute;margin-left:175.513794pt;margin-top:-.708893pt;width:1.665894pt;height:28.679091pt;mso-position-horizontal-relative:page;mso-position-vertical-relative:paragraph;z-index:-16285" coordorigin="3510,-14" coordsize="33,574">
            <v:group style="position:absolute;left:3529;top:0;width:2;height:163" coordorigin="3529,0" coordsize="2,163">
              <v:shape style="position:absolute;left:3529;top:0;width:2;height:163" coordorigin="3529,0" coordsize="0,163" path="m3529,163l3529,0e" filled="f" stroked="t" strokeweight="1.427909pt" strokecolor="#5760A3">
                <v:path arrowok="t"/>
              </v:shape>
            </v:group>
            <v:group style="position:absolute;left:3522;top:105;width:2;height:244" coordorigin="3522,105" coordsize="2,244">
              <v:shape style="position:absolute;left:3522;top:105;width:2;height:244" coordorigin="3522,105" coordsize="0,244" path="m3522,349l3522,105e" filled="f" stroked="t" strokeweight="1.189924pt" strokecolor="#2F3877">
                <v:path arrowok="t"/>
              </v:shape>
            </v:group>
            <v:group style="position:absolute;left:3527;top:277;width:2;height:268" coordorigin="3527,277" coordsize="2,268">
              <v:shape style="position:absolute;left:3527;top:277;width:2;height:268" coordorigin="3527,277" coordsize="0,268" path="m3527,545l3527,277e" filled="f" stroked="t" strokeweight="1.427909pt" strokecolor="#444F8C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52"/>
          <w:szCs w:val="52"/>
          <w:color w:val="4D5BA3"/>
          <w:w w:val="99"/>
          <w:i/>
          <w:position w:val="-14"/>
        </w:rPr>
      </w:r>
      <w:r>
        <w:rPr>
          <w:rFonts w:ascii="Arial" w:hAnsi="Arial" w:cs="Arial" w:eastAsia="Arial"/>
          <w:sz w:val="52"/>
          <w:szCs w:val="52"/>
          <w:color w:val="4D5BA3"/>
          <w:w w:val="99"/>
          <w:i/>
          <w:u w:val="thick" w:color="5B67AC"/>
          <w:position w:val="-14"/>
        </w:rPr>
        <w:t> </w:t>
      </w:r>
      <w:r>
        <w:rPr>
          <w:rFonts w:ascii="Arial" w:hAnsi="Arial" w:cs="Arial" w:eastAsia="Arial"/>
          <w:sz w:val="52"/>
          <w:szCs w:val="52"/>
          <w:color w:val="4D5BA3"/>
          <w:w w:val="100"/>
          <w:i/>
          <w:u w:val="thick" w:color="5B67AC"/>
          <w:position w:val="-14"/>
        </w:rPr>
        <w:tab/>
      </w:r>
      <w:r>
        <w:rPr>
          <w:rFonts w:ascii="Arial" w:hAnsi="Arial" w:cs="Arial" w:eastAsia="Arial"/>
          <w:sz w:val="52"/>
          <w:szCs w:val="52"/>
          <w:color w:val="4D5BA3"/>
          <w:w w:val="100"/>
          <w:i/>
          <w:u w:val="thick" w:color="5B67AC"/>
          <w:position w:val="-14"/>
        </w:rPr>
      </w:r>
      <w:r>
        <w:rPr>
          <w:rFonts w:ascii="Arial" w:hAnsi="Arial" w:cs="Arial" w:eastAsia="Arial"/>
          <w:sz w:val="52"/>
          <w:szCs w:val="52"/>
          <w:color w:val="4D5BA3"/>
          <w:spacing w:val="-33"/>
          <w:w w:val="77"/>
          <w:i/>
          <w:u w:val="thick" w:color="5B67AC"/>
          <w:position w:val="-14"/>
        </w:rPr>
        <w:t>I</w:t>
      </w:r>
      <w:r>
        <w:rPr>
          <w:rFonts w:ascii="Arial" w:hAnsi="Arial" w:cs="Arial" w:eastAsia="Arial"/>
          <w:sz w:val="52"/>
          <w:szCs w:val="52"/>
          <w:color w:val="4D5BA3"/>
          <w:spacing w:val="-33"/>
          <w:w w:val="77"/>
          <w:i/>
          <w:u w:val="thick" w:color="5B67AC"/>
          <w:position w:val="-14"/>
        </w:rPr>
      </w:r>
      <w:r>
        <w:rPr>
          <w:rFonts w:ascii="Arial" w:hAnsi="Arial" w:cs="Arial" w:eastAsia="Arial"/>
          <w:sz w:val="52"/>
          <w:szCs w:val="52"/>
          <w:color w:val="4D5BA3"/>
          <w:spacing w:val="-33"/>
          <w:w w:val="77"/>
          <w:i/>
          <w:position w:val="-14"/>
        </w:rPr>
      </w:r>
      <w:r>
        <w:rPr>
          <w:rFonts w:ascii="Arial" w:hAnsi="Arial" w:cs="Arial" w:eastAsia="Arial"/>
          <w:sz w:val="52"/>
          <w:szCs w:val="52"/>
          <w:color w:val="4D5BA3"/>
          <w:spacing w:val="-33"/>
          <w:w w:val="77"/>
          <w:i/>
          <w:position w:val="-14"/>
        </w:rPr>
      </w:r>
      <w:r>
        <w:rPr>
          <w:rFonts w:ascii="Arial" w:hAnsi="Arial" w:cs="Arial" w:eastAsia="Arial"/>
          <w:sz w:val="52"/>
          <w:szCs w:val="52"/>
          <w:color w:val="526087"/>
          <w:spacing w:val="0"/>
          <w:w w:val="75"/>
          <w:i/>
          <w:position w:val="-14"/>
        </w:rPr>
        <w:t>.</w:t>
      </w:r>
      <w:r>
        <w:rPr>
          <w:rFonts w:ascii="Arial" w:hAnsi="Arial" w:cs="Arial" w:eastAsia="Arial"/>
          <w:sz w:val="52"/>
          <w:szCs w:val="52"/>
          <w:color w:val="526087"/>
          <w:spacing w:val="-108"/>
          <w:w w:val="100"/>
          <w:i/>
          <w:position w:val="-14"/>
        </w:rPr>
        <w:t> </w:t>
      </w:r>
      <w:r>
        <w:rPr>
          <w:rFonts w:ascii="Arial" w:hAnsi="Arial" w:cs="Arial" w:eastAsia="Arial"/>
          <w:sz w:val="52"/>
          <w:szCs w:val="52"/>
          <w:color w:val="4D5BA3"/>
          <w:spacing w:val="0"/>
          <w:w w:val="36"/>
          <w:i/>
          <w:position w:val="-14"/>
        </w:rPr>
        <w:t>A</w:t>
      </w:r>
      <w:r>
        <w:rPr>
          <w:rFonts w:ascii="Arial" w:hAnsi="Arial" w:cs="Arial" w:eastAsia="Arial"/>
          <w:sz w:val="52"/>
          <w:szCs w:val="52"/>
          <w:color w:val="4D5BA3"/>
          <w:spacing w:val="-54"/>
          <w:w w:val="100"/>
          <w:i/>
          <w:position w:val="-14"/>
        </w:rPr>
        <w:t> </w:t>
      </w:r>
      <w:r>
        <w:rPr>
          <w:rFonts w:ascii="Arial" w:hAnsi="Arial" w:cs="Arial" w:eastAsia="Arial"/>
          <w:sz w:val="52"/>
          <w:szCs w:val="52"/>
          <w:color w:val="364183"/>
          <w:spacing w:val="-54"/>
          <w:w w:val="90"/>
          <w:i/>
          <w:position w:val="-14"/>
        </w:rPr>
      </w:r>
      <w:r>
        <w:rPr>
          <w:rFonts w:ascii="Arial" w:hAnsi="Arial" w:cs="Arial" w:eastAsia="Arial"/>
          <w:sz w:val="52"/>
          <w:szCs w:val="52"/>
          <w:color w:val="364183"/>
          <w:spacing w:val="0"/>
          <w:w w:val="90"/>
          <w:i/>
          <w:u w:val="single" w:color="5764B3"/>
          <w:position w:val="-14"/>
        </w:rPr>
        <w:t>/</w:t>
      </w:r>
      <w:r>
        <w:rPr>
          <w:rFonts w:ascii="Arial" w:hAnsi="Arial" w:cs="Arial" w:eastAsia="Arial"/>
          <w:sz w:val="52"/>
          <w:szCs w:val="52"/>
          <w:color w:val="364183"/>
          <w:spacing w:val="0"/>
          <w:w w:val="90"/>
          <w:i/>
          <w:u w:val="single" w:color="5764B3"/>
          <w:position w:val="-14"/>
        </w:rPr>
      </w:r>
      <w:r>
        <w:rPr>
          <w:rFonts w:ascii="Arial" w:hAnsi="Arial" w:cs="Arial" w:eastAsia="Arial"/>
          <w:sz w:val="52"/>
          <w:szCs w:val="52"/>
          <w:color w:val="364183"/>
          <w:spacing w:val="0"/>
          <w:w w:val="91"/>
          <w:i/>
          <w:u w:val="single" w:color="5764B3"/>
          <w:position w:val="-14"/>
        </w:rPr>
        <w:t>)</w:t>
      </w:r>
      <w:r>
        <w:rPr>
          <w:rFonts w:ascii="Arial" w:hAnsi="Arial" w:cs="Arial" w:eastAsia="Arial"/>
          <w:sz w:val="52"/>
          <w:szCs w:val="52"/>
          <w:color w:val="364183"/>
          <w:spacing w:val="0"/>
          <w:w w:val="91"/>
          <w:i/>
          <w:u w:val="single" w:color="5764B3"/>
          <w:position w:val="-14"/>
        </w:rPr>
      </w:r>
      <w:r>
        <w:rPr>
          <w:rFonts w:ascii="Arial" w:hAnsi="Arial" w:cs="Arial" w:eastAsia="Arial"/>
          <w:sz w:val="52"/>
          <w:szCs w:val="52"/>
          <w:color w:val="364183"/>
          <w:spacing w:val="8"/>
          <w:w w:val="99"/>
          <w:i/>
          <w:u w:val="single" w:color="5764B3"/>
          <w:position w:val="-14"/>
        </w:rPr>
        <w:t> </w:t>
      </w:r>
      <w:r>
        <w:rPr>
          <w:rFonts w:ascii="Arial" w:hAnsi="Arial" w:cs="Arial" w:eastAsia="Arial"/>
          <w:sz w:val="52"/>
          <w:szCs w:val="52"/>
          <w:color w:val="364183"/>
          <w:spacing w:val="8"/>
          <w:w w:val="99"/>
          <w:i/>
          <w:position w:val="-14"/>
        </w:rPr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left="357" w:right="-20"/>
        <w:jc w:val="left"/>
        <w:tabs>
          <w:tab w:pos="3560" w:val="left"/>
          <w:tab w:pos="450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>İtf.Er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42"/>
          <w:szCs w:val="42"/>
          <w:color w:val="213AC1"/>
          <w:spacing w:val="-111"/>
          <w:w w:val="91"/>
          <w:i/>
          <w:position w:val="0"/>
        </w:rPr>
        <w:t>-</w:t>
      </w:r>
      <w:r>
        <w:rPr>
          <w:rFonts w:ascii="Times New Roman" w:hAnsi="Times New Roman" w:cs="Times New Roman" w:eastAsia="Times New Roman"/>
          <w:sz w:val="42"/>
          <w:szCs w:val="42"/>
          <w:color w:val="494F70"/>
          <w:spacing w:val="0"/>
          <w:w w:val="66"/>
          <w:i/>
          <w:position w:val="0"/>
        </w:rPr>
        <w:t>{"</w:t>
      </w:r>
      <w:r>
        <w:rPr>
          <w:rFonts w:ascii="Times New Roman" w:hAnsi="Times New Roman" w:cs="Times New Roman" w:eastAsia="Times New Roman"/>
          <w:sz w:val="42"/>
          <w:szCs w:val="42"/>
          <w:color w:val="494F70"/>
          <w:spacing w:val="-44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545454"/>
          <w:spacing w:val="0"/>
          <w:w w:val="34"/>
          <w:i/>
          <w:position w:val="0"/>
        </w:rPr>
        <w:t>.ı;;;</w:t>
      </w:r>
      <w:r>
        <w:rPr>
          <w:rFonts w:ascii="Times New Roman" w:hAnsi="Times New Roman" w:cs="Times New Roman" w:eastAsia="Times New Roman"/>
          <w:sz w:val="42"/>
          <w:szCs w:val="42"/>
          <w:color w:val="545454"/>
          <w:spacing w:val="0"/>
          <w:w w:val="100"/>
          <w:i/>
          <w:position w:val="0"/>
        </w:rPr>
        <w:tab/>
      </w:r>
      <w:r>
        <w:rPr>
          <w:rFonts w:ascii="Times New Roman" w:hAnsi="Times New Roman" w:cs="Times New Roman" w:eastAsia="Times New Roman"/>
          <w:sz w:val="42"/>
          <w:szCs w:val="42"/>
          <w:color w:val="545454"/>
          <w:spacing w:val="0"/>
          <w:w w:val="100"/>
          <w:i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69"/>
          <w:position w:val="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828283"/>
          <w:spacing w:val="0"/>
          <w:w w:val="167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828283"/>
          <w:spacing w:val="-11"/>
          <w:w w:val="100"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545454"/>
          <w:spacing w:val="0"/>
          <w:w w:val="152"/>
          <w:i/>
          <w:position w:val="0"/>
        </w:rPr>
        <w:t>i</w:t>
      </w:r>
      <w:r>
        <w:rPr>
          <w:rFonts w:ascii="Arial" w:hAnsi="Arial" w:cs="Arial" w:eastAsia="Arial"/>
          <w:sz w:val="21"/>
          <w:szCs w:val="21"/>
          <w:color w:val="545454"/>
          <w:spacing w:val="31"/>
          <w:w w:val="152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545454"/>
          <w:spacing w:val="0"/>
          <w:w w:val="51"/>
          <w:position w:val="0"/>
        </w:rPr>
        <w:t>,o.•.ıl</w:t>
      </w:r>
      <w:r>
        <w:rPr>
          <w:rFonts w:ascii="Times New Roman" w:hAnsi="Times New Roman" w:cs="Times New Roman" w:eastAsia="Times New Roman"/>
          <w:sz w:val="31"/>
          <w:szCs w:val="31"/>
          <w:color w:val="545454"/>
          <w:spacing w:val="0"/>
          <w:w w:val="51"/>
          <w:position w:val="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545454"/>
          <w:spacing w:val="6"/>
          <w:w w:val="51"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3F3F3F"/>
          <w:spacing w:val="0"/>
          <w:w w:val="85"/>
          <w:i/>
          <w:position w:val="0"/>
        </w:rPr>
        <w:t>e!lf</w:t>
      </w:r>
      <w:r>
        <w:rPr>
          <w:rFonts w:ascii="Arial" w:hAnsi="Arial" w:cs="Arial" w:eastAsia="Arial"/>
          <w:sz w:val="26"/>
          <w:szCs w:val="26"/>
          <w:color w:val="3F3F3F"/>
          <w:spacing w:val="0"/>
          <w:w w:val="86"/>
          <w:i/>
          <w:position w:val="0"/>
        </w:rPr>
        <w:t>•</w:t>
      </w:r>
      <w:r>
        <w:rPr>
          <w:rFonts w:ascii="Arial" w:hAnsi="Arial" w:cs="Arial" w:eastAsia="Arial"/>
          <w:sz w:val="26"/>
          <w:szCs w:val="26"/>
          <w:color w:val="3F3F3F"/>
          <w:spacing w:val="-33"/>
          <w:w w:val="100"/>
          <w:i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B6B6B8"/>
          <w:spacing w:val="0"/>
          <w:w w:val="138"/>
          <w:i/>
          <w:position w:val="0"/>
        </w:rPr>
        <w:t>'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39" w:lineRule="exact"/>
        <w:ind w:left="3965" w:right="890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545454"/>
          <w:spacing w:val="0"/>
          <w:w w:val="100"/>
          <w:position w:val="-2"/>
        </w:rPr>
        <w:t>a</w:t>
      </w:r>
      <w:r>
        <w:rPr>
          <w:rFonts w:ascii="Arial" w:hAnsi="Arial" w:cs="Arial" w:eastAsia="Arial"/>
          <w:sz w:val="24"/>
          <w:szCs w:val="24"/>
          <w:color w:val="545454"/>
          <w:spacing w:val="16"/>
          <w:w w:val="100"/>
          <w:position w:val="-2"/>
        </w:rPr>
        <w:t> </w:t>
      </w:r>
      <w:r>
        <w:rPr>
          <w:rFonts w:ascii="Arial" w:hAnsi="Arial" w:cs="Arial" w:eastAsia="Arial"/>
          <w:sz w:val="24"/>
          <w:szCs w:val="24"/>
          <w:color w:val="545454"/>
          <w:spacing w:val="0"/>
          <w:w w:val="100"/>
          <w:position w:val="-2"/>
        </w:rPr>
        <w:t>Qı\</w:t>
      </w:r>
      <w:r>
        <w:rPr>
          <w:rFonts w:ascii="Arial" w:hAnsi="Arial" w:cs="Arial" w:eastAsia="Arial"/>
          <w:sz w:val="24"/>
          <w:szCs w:val="24"/>
          <w:color w:val="545454"/>
          <w:spacing w:val="0"/>
          <w:w w:val="100"/>
          <w:position w:val="-2"/>
        </w:rPr>
        <w:t>4</w:t>
      </w:r>
      <w:r>
        <w:rPr>
          <w:rFonts w:ascii="Arial" w:hAnsi="Arial" w:cs="Arial" w:eastAsia="Arial"/>
          <w:sz w:val="24"/>
          <w:szCs w:val="24"/>
          <w:color w:val="545454"/>
          <w:spacing w:val="0"/>
          <w:w w:val="100"/>
          <w:position w:val="-2"/>
        </w:rPr>
        <w:t>\</w:t>
      </w:r>
      <w:r>
        <w:rPr>
          <w:rFonts w:ascii="Arial" w:hAnsi="Arial" w:cs="Arial" w:eastAsia="Arial"/>
          <w:sz w:val="24"/>
          <w:szCs w:val="24"/>
          <w:color w:val="545454"/>
          <w:spacing w:val="43"/>
          <w:w w:val="100"/>
          <w:position w:val="-2"/>
        </w:rPr>
        <w:t> </w:t>
      </w:r>
      <w:r>
        <w:rPr>
          <w:rFonts w:ascii="Arial" w:hAnsi="Arial" w:cs="Arial" w:eastAsia="Arial"/>
          <w:sz w:val="24"/>
          <w:szCs w:val="24"/>
          <w:color w:val="545454"/>
          <w:spacing w:val="0"/>
          <w:w w:val="107"/>
          <w:position w:val="-2"/>
        </w:rPr>
        <w:t>./Yfııı</w:t>
      </w:r>
      <w:r>
        <w:rPr>
          <w:rFonts w:ascii="Arial" w:hAnsi="Arial" w:cs="Arial" w:eastAsia="Arial"/>
          <w:sz w:val="24"/>
          <w:szCs w:val="24"/>
          <w:color w:val="545454"/>
          <w:spacing w:val="-15"/>
          <w:w w:val="107"/>
          <w:position w:val="-2"/>
        </w:rPr>
        <w:t>t</w:t>
      </w:r>
      <w:r>
        <w:rPr>
          <w:rFonts w:ascii="Arial" w:hAnsi="Arial" w:cs="Arial" w:eastAsia="Arial"/>
          <w:sz w:val="24"/>
          <w:szCs w:val="24"/>
          <w:color w:val="2B2B2B"/>
          <w:spacing w:val="-33"/>
          <w:w w:val="96"/>
          <w:position w:val="-2"/>
        </w:rPr>
        <w:t>•</w:t>
      </w:r>
      <w:r>
        <w:rPr>
          <w:rFonts w:ascii="Arial" w:hAnsi="Arial" w:cs="Arial" w:eastAsia="Arial"/>
          <w:sz w:val="24"/>
          <w:szCs w:val="24"/>
          <w:color w:val="545454"/>
          <w:spacing w:val="0"/>
          <w:w w:val="50"/>
          <w:position w:val="-2"/>
        </w:rPr>
        <w:t>!·"</w:t>
      </w:r>
      <w:r>
        <w:rPr>
          <w:rFonts w:ascii="Arial" w:hAnsi="Arial" w:cs="Arial" w:eastAsia="Arial"/>
          <w:sz w:val="24"/>
          <w:szCs w:val="24"/>
          <w:color w:val="545454"/>
          <w:spacing w:val="0"/>
          <w:w w:val="51"/>
          <w:position w:val="-2"/>
        </w:rPr>
        <w:t>)</w:t>
      </w:r>
      <w:r>
        <w:rPr>
          <w:rFonts w:ascii="Arial" w:hAnsi="Arial" w:cs="Arial" w:eastAsia="Arial"/>
          <w:sz w:val="24"/>
          <w:szCs w:val="24"/>
          <w:color w:val="545454"/>
          <w:spacing w:val="0"/>
          <w:w w:val="50"/>
          <w:position w:val="-2"/>
        </w:rPr>
        <w:t>.'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left="4067" w:right="1043"/>
        <w:jc w:val="center"/>
        <w:tabs>
          <w:tab w:pos="4600" w:val="left"/>
          <w:tab w:pos="522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7.980179pt;margin-top:3.076808pt;width:64.631163pt;height:57pt;mso-position-horizontal-relative:page;mso-position-vertical-relative:paragraph;z-index:-16282" type="#_x0000_t202" filled="f" stroked="f">
            <v:textbox inset="0,0,0,0">
              <w:txbxContent>
                <w:p>
                  <w:pPr>
                    <w:spacing w:before="0" w:after="0" w:line="1140" w:lineRule="exact"/>
                    <w:ind w:right="-211"/>
                    <w:jc w:val="left"/>
                    <w:rPr>
                      <w:rFonts w:ascii="Times New Roman" w:hAnsi="Times New Roman" w:cs="Times New Roman" w:eastAsia="Times New Roman"/>
                      <w:sz w:val="114"/>
                      <w:szCs w:val="11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4"/>
                      <w:szCs w:val="114"/>
                      <w:color w:val="494F70"/>
                      <w:spacing w:val="0"/>
                      <w:w w:val="65"/>
                      <w:i/>
                      <w:position w:val="-1"/>
                    </w:rPr>
                    <w:t>fff!tf</w:t>
                  </w:r>
                  <w:r>
                    <w:rPr>
                      <w:rFonts w:ascii="Times New Roman" w:hAnsi="Times New Roman" w:cs="Times New Roman" w:eastAsia="Times New Roman"/>
                      <w:sz w:val="114"/>
                      <w:szCs w:val="11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828283"/>
          <w:spacing w:val="7"/>
          <w:w w:val="137"/>
          <w:position w:val="-1"/>
        </w:rPr>
        <w:t>'</w:t>
      </w:r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0"/>
          <w:w w:val="57"/>
          <w:i/>
          <w:position w:val="-1"/>
        </w:rPr>
        <w:t>"'1·</w:t>
      </w:r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0"/>
          <w:w w:val="100"/>
          <w:i/>
          <w:position w:val="-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0"/>
          <w:w w:val="100"/>
          <w:i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00"/>
          <w:position w:val="-1"/>
        </w:rPr>
        <w:t>6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50"/>
          <w:position w:val="-1"/>
        </w:rPr>
        <w:t>"..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2B2B2B"/>
          <w:spacing w:val="0"/>
          <w:w w:val="100"/>
          <w:position w:val="-1"/>
        </w:rPr>
        <w:t>,,</w:t>
      </w:r>
      <w:r>
        <w:rPr>
          <w:rFonts w:ascii="Times New Roman" w:hAnsi="Times New Roman" w:cs="Times New Roman" w:eastAsia="Times New Roman"/>
          <w:sz w:val="16"/>
          <w:szCs w:val="16"/>
          <w:color w:val="2B2B2B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F3F3F"/>
          <w:spacing w:val="0"/>
          <w:w w:val="71"/>
          <w:position w:val="-1"/>
        </w:rPr>
        <w:t>\</w:t>
      </w:r>
      <w:r>
        <w:rPr>
          <w:rFonts w:ascii="Times New Roman" w:hAnsi="Times New Roman" w:cs="Times New Roman" w:eastAsia="Times New Roman"/>
          <w:sz w:val="16"/>
          <w:szCs w:val="16"/>
          <w:color w:val="3F3F3F"/>
          <w:spacing w:val="0"/>
          <w:w w:val="71"/>
          <w:position w:val="-1"/>
        </w:rPr>
        <w:t>-'</w:t>
      </w:r>
      <w:r>
        <w:rPr>
          <w:rFonts w:ascii="Times New Roman" w:hAnsi="Times New Roman" w:cs="Times New Roman" w:eastAsia="Times New Roman"/>
          <w:sz w:val="16"/>
          <w:szCs w:val="16"/>
          <w:color w:val="3F3F3F"/>
          <w:spacing w:val="-4"/>
          <w:w w:val="71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F3F3F"/>
          <w:spacing w:val="0"/>
          <w:w w:val="235"/>
          <w:i/>
          <w:position w:val="-1"/>
        </w:rPr>
        <w:t>/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85" w:lineRule="exact"/>
        <w:ind w:left="4113" w:right="1206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828283"/>
          <w:spacing w:val="0"/>
          <w:w w:val="70"/>
          <w:position w:val="-4"/>
        </w:rPr>
        <w:t>·•</w:t>
      </w:r>
      <w:r>
        <w:rPr>
          <w:rFonts w:ascii="Times New Roman" w:hAnsi="Times New Roman" w:cs="Times New Roman" w:eastAsia="Times New Roman"/>
          <w:sz w:val="17"/>
          <w:szCs w:val="17"/>
          <w:color w:val="828283"/>
          <w:spacing w:val="0"/>
          <w:w w:val="70"/>
          <w:position w:val="-4"/>
        </w:rPr>
        <w:t>     </w:t>
      </w:r>
      <w:r>
        <w:rPr>
          <w:rFonts w:ascii="Times New Roman" w:hAnsi="Times New Roman" w:cs="Times New Roman" w:eastAsia="Times New Roman"/>
          <w:sz w:val="17"/>
          <w:szCs w:val="17"/>
          <w:color w:val="828283"/>
          <w:spacing w:val="16"/>
          <w:w w:val="7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28283"/>
          <w:spacing w:val="0"/>
          <w:w w:val="100"/>
          <w:i/>
          <w:position w:val="-4"/>
        </w:rPr>
        <w:t>ix</w:t>
      </w:r>
      <w:r>
        <w:rPr>
          <w:rFonts w:ascii="Times New Roman" w:hAnsi="Times New Roman" w:cs="Times New Roman" w:eastAsia="Times New Roman"/>
          <w:sz w:val="17"/>
          <w:szCs w:val="17"/>
          <w:color w:val="828283"/>
          <w:spacing w:val="0"/>
          <w:w w:val="100"/>
          <w:i/>
          <w:position w:val="-4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828283"/>
          <w:spacing w:val="30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311"/>
          <w:position w:val="-4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-70"/>
          <w:w w:val="311"/>
          <w:position w:val="-4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2B2B2B"/>
          <w:spacing w:val="0"/>
          <w:w w:val="127"/>
          <w:i/>
          <w:position w:val="-4"/>
        </w:rPr>
        <w:t>k</w:t>
      </w:r>
      <w:r>
        <w:rPr>
          <w:rFonts w:ascii="Times New Roman" w:hAnsi="Times New Roman" w:cs="Times New Roman" w:eastAsia="Times New Roman"/>
          <w:sz w:val="14"/>
          <w:szCs w:val="14"/>
          <w:color w:val="2B2B2B"/>
          <w:spacing w:val="16"/>
          <w:w w:val="127"/>
          <w:i/>
          <w:position w:val="-4"/>
        </w:rPr>
        <w:t> </w:t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  <w:position w:val="-4"/>
        </w:rPr>
        <w:t>\ı</w:t>
      </w:r>
      <w:r>
        <w:rPr>
          <w:rFonts w:ascii="Arial" w:hAnsi="Arial" w:cs="Arial" w:eastAsia="Arial"/>
          <w:sz w:val="15"/>
          <w:szCs w:val="15"/>
          <w:color w:val="2B2B2B"/>
          <w:spacing w:val="-1"/>
          <w:w w:val="100"/>
          <w:position w:val="-4"/>
        </w:rPr>
        <w:t> </w:t>
      </w:r>
      <w:r>
        <w:rPr>
          <w:rFonts w:ascii="Arial" w:hAnsi="Arial" w:cs="Arial" w:eastAsia="Arial"/>
          <w:sz w:val="15"/>
          <w:szCs w:val="15"/>
          <w:color w:val="3F3F3F"/>
          <w:spacing w:val="0"/>
          <w:w w:val="100"/>
          <w:position w:val="-4"/>
        </w:rPr>
        <w:t>...</w:t>
      </w:r>
      <w:r>
        <w:rPr>
          <w:rFonts w:ascii="Arial" w:hAnsi="Arial" w:cs="Arial" w:eastAsia="Arial"/>
          <w:sz w:val="15"/>
          <w:szCs w:val="15"/>
          <w:color w:val="3F3F3F"/>
          <w:spacing w:val="0"/>
          <w:w w:val="100"/>
          <w:position w:val="-4"/>
        </w:rPr>
        <w:t> </w:t>
      </w:r>
      <w:r>
        <w:rPr>
          <w:rFonts w:ascii="Arial" w:hAnsi="Arial" w:cs="Arial" w:eastAsia="Arial"/>
          <w:sz w:val="15"/>
          <w:szCs w:val="15"/>
          <w:color w:val="3F3F3F"/>
          <w:spacing w:val="16"/>
          <w:w w:val="100"/>
          <w:position w:val="-4"/>
        </w:rPr>
        <w:t> </w:t>
      </w:r>
      <w:r>
        <w:rPr>
          <w:rFonts w:ascii="Arial" w:hAnsi="Arial" w:cs="Arial" w:eastAsia="Arial"/>
          <w:sz w:val="15"/>
          <w:szCs w:val="15"/>
          <w:color w:val="3F3F3F"/>
          <w:spacing w:val="0"/>
          <w:w w:val="164"/>
          <w:position w:val="-4"/>
        </w:rPr>
        <w:t>/'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00" w:right="220"/>
          <w:cols w:num="2" w:equalWidth="0">
            <w:col w:w="4213" w:space="547"/>
            <w:col w:w="6740"/>
          </w:cols>
        </w:sectPr>
      </w:pPr>
      <w:rPr/>
    </w:p>
    <w:p>
      <w:pPr>
        <w:spacing w:before="0" w:after="0" w:line="91" w:lineRule="exact"/>
        <w:ind w:left="3860" w:right="-20"/>
        <w:jc w:val="left"/>
        <w:tabs>
          <w:tab w:pos="906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42"/>
          <w:szCs w:val="42"/>
          <w:color w:val="3F3F3F"/>
          <w:spacing w:val="-7"/>
          <w:w w:val="77"/>
          <w:i/>
          <w:position w:val="-29"/>
        </w:rPr>
        <w:t>.</w:t>
      </w:r>
      <w:r>
        <w:rPr>
          <w:rFonts w:ascii="Arial" w:hAnsi="Arial" w:cs="Arial" w:eastAsia="Arial"/>
          <w:sz w:val="34"/>
          <w:szCs w:val="34"/>
          <w:color w:val="4D5BA3"/>
          <w:spacing w:val="0"/>
          <w:w w:val="77"/>
          <w:i/>
          <w:position w:val="-29"/>
        </w:rPr>
        <w:t>"</w:t>
      </w:r>
      <w:r>
        <w:rPr>
          <w:rFonts w:ascii="Arial" w:hAnsi="Arial" w:cs="Arial" w:eastAsia="Arial"/>
          <w:sz w:val="34"/>
          <w:szCs w:val="34"/>
          <w:color w:val="4D5BA3"/>
          <w:spacing w:val="-72"/>
          <w:w w:val="77"/>
          <w:i/>
          <w:position w:val="-29"/>
        </w:rPr>
        <w:t> </w:t>
      </w:r>
      <w:r>
        <w:rPr>
          <w:rFonts w:ascii="Arial" w:hAnsi="Arial" w:cs="Arial" w:eastAsia="Arial"/>
          <w:sz w:val="34"/>
          <w:szCs w:val="34"/>
          <w:color w:val="4D5BA3"/>
          <w:spacing w:val="0"/>
          <w:w w:val="100"/>
          <w:i/>
          <w:position w:val="-29"/>
        </w:rPr>
        <w:tab/>
      </w:r>
      <w:r>
        <w:rPr>
          <w:rFonts w:ascii="Arial" w:hAnsi="Arial" w:cs="Arial" w:eastAsia="Arial"/>
          <w:sz w:val="34"/>
          <w:szCs w:val="34"/>
          <w:color w:val="4D5BA3"/>
          <w:spacing w:val="0"/>
          <w:w w:val="100"/>
          <w:i/>
          <w:position w:val="-29"/>
        </w:rPr>
      </w:r>
      <w:r>
        <w:rPr>
          <w:rFonts w:ascii="Times New Roman" w:hAnsi="Times New Roman" w:cs="Times New Roman" w:eastAsia="Times New Roman"/>
          <w:sz w:val="9"/>
          <w:szCs w:val="9"/>
          <w:color w:val="A3A1A3"/>
          <w:spacing w:val="0"/>
          <w:w w:val="70"/>
          <w:position w:val="-3"/>
        </w:rPr>
        <w:t>..</w:t>
      </w:r>
      <w:r>
        <w:rPr>
          <w:rFonts w:ascii="Times New Roman" w:hAnsi="Times New Roman" w:cs="Times New Roman" w:eastAsia="Times New Roman"/>
          <w:sz w:val="9"/>
          <w:szCs w:val="9"/>
          <w:color w:val="A3A1A3"/>
          <w:spacing w:val="3"/>
          <w:w w:val="70"/>
          <w:position w:val="-3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A3A1A3"/>
          <w:spacing w:val="0"/>
          <w:w w:val="177"/>
          <w:position w:val="-3"/>
        </w:rPr>
        <w:t>'</w:t>
      </w:r>
      <w:r>
        <w:rPr>
          <w:rFonts w:ascii="Times New Roman" w:hAnsi="Times New Roman" w:cs="Times New Roman" w:eastAsia="Times New Roman"/>
          <w:sz w:val="9"/>
          <w:szCs w:val="9"/>
          <w:color w:val="A3A1A3"/>
          <w:spacing w:val="2"/>
          <w:w w:val="176"/>
          <w:position w:val="-3"/>
        </w:rPr>
        <w:t>\</w:t>
      </w:r>
      <w:r>
        <w:rPr>
          <w:rFonts w:ascii="Times New Roman" w:hAnsi="Times New Roman" w:cs="Times New Roman" w:eastAsia="Times New Roman"/>
          <w:sz w:val="9"/>
          <w:szCs w:val="9"/>
          <w:color w:val="696969"/>
          <w:spacing w:val="0"/>
          <w:w w:val="181"/>
          <w:position w:val="-3"/>
        </w:rPr>
        <w:t>,</w:t>
      </w:r>
      <w:r>
        <w:rPr>
          <w:rFonts w:ascii="Times New Roman" w:hAnsi="Times New Roman" w:cs="Times New Roman" w:eastAsia="Times New Roman"/>
          <w:sz w:val="9"/>
          <w:szCs w:val="9"/>
          <w:color w:val="696969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9"/>
          <w:szCs w:val="9"/>
          <w:color w:val="696969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3A1A3"/>
          <w:spacing w:val="0"/>
          <w:w w:val="100"/>
          <w:position w:val="-3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A3A1A3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9"/>
          <w:szCs w:val="9"/>
          <w:color w:val="A3A1A3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2B2B2B"/>
          <w:spacing w:val="0"/>
          <w:w w:val="51"/>
          <w:position w:val="-14"/>
        </w:rPr>
        <w:t>..</w:t>
      </w:r>
      <w:r>
        <w:rPr>
          <w:rFonts w:ascii="Times New Roman" w:hAnsi="Times New Roman" w:cs="Times New Roman" w:eastAsia="Times New Roman"/>
          <w:sz w:val="26"/>
          <w:szCs w:val="26"/>
          <w:color w:val="2B2B2B"/>
          <w:spacing w:val="-36"/>
          <w:w w:val="51"/>
          <w:position w:val="-14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2B2B2B"/>
          <w:spacing w:val="-15"/>
          <w:w w:val="144"/>
          <w:position w:val="-3"/>
        </w:rPr>
        <w:t>J</w:t>
      </w:r>
      <w:r>
        <w:rPr>
          <w:rFonts w:ascii="Times New Roman" w:hAnsi="Times New Roman" w:cs="Times New Roman" w:eastAsia="Times New Roman"/>
          <w:sz w:val="26"/>
          <w:szCs w:val="26"/>
          <w:color w:val="2B2B2B"/>
          <w:spacing w:val="-11"/>
          <w:w w:val="51"/>
          <w:position w:val="-14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2B2B2B"/>
          <w:spacing w:val="-9"/>
          <w:w w:val="144"/>
          <w:position w:val="-3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2B2B2B"/>
          <w:spacing w:val="0"/>
          <w:w w:val="51"/>
          <w:position w:val="-14"/>
        </w:rPr>
        <w:t>..</w:t>
      </w:r>
      <w:r>
        <w:rPr>
          <w:rFonts w:ascii="Times New Roman" w:hAnsi="Times New Roman" w:cs="Times New Roman" w:eastAsia="Times New Roman"/>
          <w:sz w:val="26"/>
          <w:szCs w:val="26"/>
          <w:color w:val="2B2B2B"/>
          <w:spacing w:val="0"/>
          <w:w w:val="100"/>
          <w:position w:val="-14"/>
        </w:rPr>
        <w:t>  </w:t>
      </w:r>
      <w:r>
        <w:rPr>
          <w:rFonts w:ascii="Times New Roman" w:hAnsi="Times New Roman" w:cs="Times New Roman" w:eastAsia="Times New Roman"/>
          <w:sz w:val="26"/>
          <w:szCs w:val="26"/>
          <w:color w:val="2B2B2B"/>
          <w:spacing w:val="-32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6B6B8"/>
          <w:spacing w:val="0"/>
          <w:w w:val="174"/>
          <w:position w:val="-3"/>
        </w:rPr>
        <w:t>...</w:t>
      </w:r>
      <w:r>
        <w:rPr>
          <w:rFonts w:ascii="Times New Roman" w:hAnsi="Times New Roman" w:cs="Times New Roman" w:eastAsia="Times New Roman"/>
          <w:sz w:val="9"/>
          <w:szCs w:val="9"/>
          <w:color w:val="B6B6B8"/>
          <w:spacing w:val="15"/>
          <w:w w:val="174"/>
          <w:position w:val="-3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3A1A3"/>
          <w:spacing w:val="0"/>
          <w:w w:val="100"/>
          <w:position w:val="-3"/>
        </w:rPr>
        <w:t>...,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4.874051pt;margin-top:30.121849pt;width:565.927880pt;height:790.520139pt;mso-position-horizontal-relative:page;mso-position-vertical-relative:page;z-index:-16290" coordorigin="297,602" coordsize="11319,15810">
            <v:group style="position:absolute;left:305;top:631;width:7116;height:2" coordorigin="305,631" coordsize="7116,2">
              <v:shape style="position:absolute;left:305;top:631;width:7116;height:2" coordorigin="305,631" coordsize="7116,0" path="m305,631l7420,631e" filled="f" stroked="t" strokeweight=".713954pt" strokecolor="#5B5B5B">
                <v:path arrowok="t"/>
              </v:shape>
            </v:group>
            <v:group style="position:absolute;left:309;top:612;width:2;height:555" coordorigin="309,612" coordsize="2,555">
              <v:shape style="position:absolute;left:309;top:612;width:2;height:555" coordorigin="309,612" coordsize="0,555" path="m309,1167l309,612e" filled="f" stroked="t" strokeweight=".47597pt" strokecolor="#575757">
                <v:path arrowok="t"/>
              </v:shape>
            </v:group>
            <v:group style="position:absolute;left:7363;top:631;width:357;height:2" coordorigin="7363,631" coordsize="357,2">
              <v:shape style="position:absolute;left:7363;top:631;width:357;height:2" coordorigin="7363,631" coordsize="357,0" path="m7363,631l7720,631e" filled="f" stroked="t" strokeweight=".47597pt" strokecolor="#343434">
                <v:path arrowok="t"/>
              </v:shape>
            </v:group>
            <v:group style="position:absolute;left:7663;top:631;width:3884;height:2" coordorigin="7663,631" coordsize="3884,2">
              <v:shape style="position:absolute;left:7663;top:631;width:3884;height:2" coordorigin="7663,631" coordsize="3884,0" path="m7663,631l11547,631e" filled="f" stroked="t" strokeweight=".713954pt" strokecolor="#4F4F4F">
                <v:path arrowok="t"/>
              </v:shape>
            </v:group>
            <v:group style="position:absolute;left:9103;top:626;width:2;height:1076" coordorigin="9103,626" coordsize="2,1076">
              <v:shape style="position:absolute;left:9103;top:626;width:2;height:1076" coordorigin="9103,626" coordsize="0,1076" path="m9103,1702l9103,626e" filled="f" stroked="t" strokeweight=".951939pt" strokecolor="#484848">
                <v:path arrowok="t"/>
              </v:shape>
            </v:group>
            <v:group style="position:absolute;left:11545;top:622;width:2;height:545" coordorigin="11545,622" coordsize="2,545">
              <v:shape style="position:absolute;left:11545;top:622;width:2;height:545" coordorigin="11545,622" coordsize="0,545" path="m11545,1167l11545,622e" filled="f" stroked="t" strokeweight=".237985pt" strokecolor="#343434">
                <v:path arrowok="t"/>
              </v:shape>
            </v:group>
            <v:group style="position:absolute;left:314;top:612;width:2;height:5058" coordorigin="314,612" coordsize="2,5058">
              <v:shape style="position:absolute;left:314;top:612;width:2;height:5058" coordorigin="314,612" coordsize="0,5058" path="m314,5670l314,612e" filled="f" stroked="t" strokeweight=".951939pt" strokecolor="#545454">
                <v:path arrowok="t"/>
              </v:shape>
            </v:group>
            <v:group style="position:absolute;left:2337;top:626;width:2;height:1530" coordorigin="2337,626" coordsize="2,1530">
              <v:shape style="position:absolute;left:2337;top:626;width:2;height:1530" coordorigin="2337,626" coordsize="0,1530" path="m2337,2156l2337,626e" filled="f" stroked="t" strokeweight=".713954pt" strokecolor="#3B3B3B">
                <v:path arrowok="t"/>
              </v:shape>
            </v:group>
            <v:group style="position:absolute;left:314;top:1147;width:2;height:1014" coordorigin="314,1147" coordsize="2,1014">
              <v:shape style="position:absolute;left:314;top:1147;width:2;height:1014" coordorigin="314,1147" coordsize="0,1014" path="m314,2161l314,1147e" filled="f" stroked="t" strokeweight=".951939pt" strokecolor="#747474">
                <v:path arrowok="t"/>
              </v:shape>
            </v:group>
            <v:group style="position:absolute;left:2342;top:1425;width:2;height:277" coordorigin="2342,1425" coordsize="2,277">
              <v:shape style="position:absolute;left:2342;top:1425;width:2;height:277" coordorigin="2342,1425" coordsize="0,277" path="m2342,1702l2342,1425e" filled="f" stroked="t" strokeweight=".47597pt" strokecolor="#181818">
                <v:path arrowok="t"/>
              </v:shape>
            </v:group>
            <v:group style="position:absolute;left:305;top:2149;width:2770;height:2" coordorigin="305,2149" coordsize="2770,2">
              <v:shape style="position:absolute;left:305;top:2149;width:2770;height:2" coordorigin="305,2149" coordsize="2770,0" path="m305,2149l3075,2149e" filled="f" stroked="t" strokeweight=".713954pt" strokecolor="#575757">
                <v:path arrowok="t"/>
              </v:shape>
            </v:group>
            <v:group style="position:absolute;left:3018;top:2147;width:538;height:2" coordorigin="3018,2147" coordsize="538,2">
              <v:shape style="position:absolute;left:3018;top:2147;width:538;height:2" coordorigin="3018,2147" coordsize="538,0" path="m3018,2147l3555,2147e" filled="f" stroked="t" strokeweight=".47597pt" strokecolor="#383838">
                <v:path arrowok="t"/>
              </v:shape>
            </v:group>
            <v:group style="position:absolute;left:3498;top:2147;width:3151;height:2" coordorigin="3498,2147" coordsize="3151,2">
              <v:shape style="position:absolute;left:3498;top:2147;width:3151;height:2" coordorigin="3498,2147" coordsize="3151,0" path="m3498,2147l6649,2147e" filled="f" stroked="t" strokeweight=".713954pt" strokecolor="#545454">
                <v:path arrowok="t"/>
              </v:shape>
            </v:group>
            <v:group style="position:absolute;left:6592;top:2147;width:362;height:2" coordorigin="6592,2147" coordsize="362,2">
              <v:shape style="position:absolute;left:6592;top:2147;width:362;height:2" coordorigin="6592,2147" coordsize="362,0" path="m6592,2147l6954,2147e" filled="f" stroked="t" strokeweight=".47597pt" strokecolor="#3B3B3B">
                <v:path arrowok="t"/>
              </v:shape>
            </v:group>
            <v:group style="position:absolute;left:6840;top:2147;width:881;height:2" coordorigin="6840,2147" coordsize="881,2">
              <v:shape style="position:absolute;left:6840;top:2147;width:881;height:2" coordorigin="6840,2147" coordsize="881,0" path="m6840,2147l7720,2147e" filled="f" stroked="t" strokeweight=".951939pt" strokecolor="#4F4F4F">
                <v:path arrowok="t"/>
              </v:shape>
            </v:group>
            <v:group style="position:absolute;left:7663;top:2147;width:262;height:2" coordorigin="7663,2147" coordsize="262,2">
              <v:shape style="position:absolute;left:7663;top:2147;width:262;height:2" coordorigin="7663,2147" coordsize="262,0" path="m7663,2147l7925,2147e" filled="f" stroked="t" strokeweight=".47597pt" strokecolor="#383838">
                <v:path arrowok="t"/>
              </v:shape>
            </v:group>
            <v:group style="position:absolute;left:9112;top:626;width:2;height:1530" coordorigin="9112,626" coordsize="2,1530">
              <v:shape style="position:absolute;left:9112;top:626;width:2;height:1530" coordorigin="9112,626" coordsize="0,1530" path="m9112,2156l9112,626e" filled="f" stroked="t" strokeweight=".713954pt" strokecolor="#383838">
                <v:path arrowok="t"/>
              </v:shape>
            </v:group>
            <v:group style="position:absolute;left:7868;top:2144;width:3694;height:2" coordorigin="7868,2144" coordsize="3694,2">
              <v:shape style="position:absolute;left:7868;top:2144;width:3694;height:2" coordorigin="7868,2144" coordsize="3694,0" path="m7868,2144l11561,2144e" filled="f" stroked="t" strokeweight=".713954pt" strokecolor="#4B4B4B">
                <v:path arrowok="t"/>
              </v:shape>
            </v:group>
            <v:group style="position:absolute;left:305;top:2386;width:11252;height:2" coordorigin="305,2386" coordsize="11252,2">
              <v:shape style="position:absolute;left:305;top:2386;width:11252;height:2" coordorigin="305,2386" coordsize="11252,0" path="m305,2386l11557,2386e" filled="f" stroked="t" strokeweight=".713954pt" strokecolor="#545454">
                <v:path arrowok="t"/>
              </v:shape>
            </v:group>
            <v:group style="position:absolute;left:11547;top:1425;width:2;height:277" coordorigin="11547,1425" coordsize="2,277">
              <v:shape style="position:absolute;left:11547;top:1425;width:2;height:277" coordorigin="11547,1425" coordsize="0,277" path="m11547,1702l11547,1425e" filled="f" stroked="t" strokeweight=".47597pt" strokecolor="#444444">
                <v:path arrowok="t"/>
              </v:shape>
            </v:group>
            <v:group style="position:absolute;left:11557;top:612;width:2;height:4241" coordorigin="11557,612" coordsize="2,4241">
              <v:shape style="position:absolute;left:11557;top:612;width:2;height:4241" coordorigin="11557,612" coordsize="0,4241" path="m11557,4853l11557,612e" filled="f" stroked="t" strokeweight=".713954pt" strokecolor="#545454">
                <v:path arrowok="t"/>
              </v:shape>
            </v:group>
            <v:group style="position:absolute;left:314;top:2627;width:11247;height:2" coordorigin="314,2627" coordsize="11247,2">
              <v:shape style="position:absolute;left:314;top:2627;width:11247;height:2" coordorigin="314,2627" coordsize="11247,0" path="m314,2627l11561,2627e" filled="f" stroked="t" strokeweight=".713954pt" strokecolor="#4B4B4B">
                <v:path arrowok="t"/>
              </v:shape>
            </v:group>
            <v:group style="position:absolute;left:328;top:612;width:2;height:10652" coordorigin="328,612" coordsize="2,10652">
              <v:shape style="position:absolute;left:328;top:612;width:2;height:10652" coordorigin="328,612" coordsize="0,10652" path="m328,11264l328,612e" filled="f" stroked="t" strokeweight=".713954pt" strokecolor="#4B4B4B">
                <v:path arrowok="t"/>
              </v:shape>
            </v:group>
            <v:group style="position:absolute;left:11552;top:2333;width:2;height:306" coordorigin="11552,2333" coordsize="2,306">
              <v:shape style="position:absolute;left:11552;top:2333;width:2;height:306" coordorigin="11552,2333" coordsize="0,306" path="m11552,2639l11552,2333e" filled="f" stroked="t" strokeweight=".47597pt" strokecolor="#2F2F2F">
                <v:path arrowok="t"/>
              </v:shape>
            </v:group>
            <v:group style="position:absolute;left:309;top:2866;width:6340;height:2" coordorigin="309,2866" coordsize="6340,2">
              <v:shape style="position:absolute;left:309;top:2866;width:6340;height:2" coordorigin="309,2866" coordsize="6340,0" path="m309,2866l6649,2866e" filled="f" stroked="t" strokeweight=".713954pt" strokecolor="#4F4F4F">
                <v:path arrowok="t"/>
              </v:shape>
            </v:group>
            <v:group style="position:absolute;left:6592;top:2864;width:362;height:2" coordorigin="6592,2864" coordsize="362,2">
              <v:shape style="position:absolute;left:6592;top:2864;width:362;height:2" coordorigin="6592,2864" coordsize="362,0" path="m6592,2864l6954,2864e" filled="f" stroked="t" strokeweight=".47597pt" strokecolor="#383838">
                <v:path arrowok="t"/>
              </v:shape>
            </v:group>
            <v:group style="position:absolute;left:6897;top:2864;width:838;height:2" coordorigin="6897,2864" coordsize="838,2">
              <v:shape style="position:absolute;left:6897;top:2864;width:838;height:2" coordorigin="6897,2864" coordsize="838,0" path="m6897,2864l7735,2864e" filled="f" stroked="t" strokeweight=".951939pt" strokecolor="#4F4F4F">
                <v:path arrowok="t"/>
              </v:shape>
            </v:group>
            <v:group style="position:absolute;left:7663;top:2864;width:262;height:2" coordorigin="7663,2864" coordsize="262,2">
              <v:shape style="position:absolute;left:7663;top:2864;width:262;height:2" coordorigin="7663,2864" coordsize="262,0" path="m7663,2864l7925,2864e" filled="f" stroked="t" strokeweight=".47597pt" strokecolor="#3F3F3F">
                <v:path arrowok="t"/>
              </v:shape>
            </v:group>
            <v:group style="position:absolute;left:7868;top:2861;width:3698;height:2" coordorigin="7868,2861" coordsize="3698,2">
              <v:shape style="position:absolute;left:7868;top:2861;width:3698;height:2" coordorigin="7868,2861" coordsize="3698,0" path="m7868,2861l11566,2861e" filled="f" stroked="t" strokeweight=".713954pt" strokecolor="#4B4B4B">
                <v:path arrowok="t"/>
              </v:shape>
            </v:group>
            <v:group style="position:absolute;left:309;top:3105;width:6340;height:2" coordorigin="309,3105" coordsize="6340,2">
              <v:shape style="position:absolute;left:309;top:3105;width:6340;height:2" coordorigin="309,3105" coordsize="6340,0" path="m309,3105l6649,3105e" filled="f" stroked="t" strokeweight=".713954pt" strokecolor="#676767">
                <v:path arrowok="t"/>
              </v:shape>
            </v:group>
            <v:group style="position:absolute;left:6592;top:3103;width:362;height:2" coordorigin="6592,3103" coordsize="362,2">
              <v:shape style="position:absolute;left:6592;top:3103;width:362;height:2" coordorigin="6592,3103" coordsize="362,0" path="m6592,3103l6954,3103e" filled="f" stroked="t" strokeweight=".47597pt" strokecolor="#545454">
                <v:path arrowok="t"/>
              </v:shape>
            </v:group>
            <v:group style="position:absolute;left:6897;top:3100;width:4669;height:2" coordorigin="6897,3100" coordsize="4669,2">
              <v:shape style="position:absolute;left:6897;top:3100;width:4669;height:2" coordorigin="6897,3100" coordsize="4669,0" path="m6897,3100l11566,3100e" filled="f" stroked="t" strokeweight=".713954pt" strokecolor="#646464">
                <v:path arrowok="t"/>
              </v:shape>
            </v:group>
            <v:group style="position:absolute;left:314;top:3342;width:3241;height:2" coordorigin="314,3342" coordsize="3241,2">
              <v:shape style="position:absolute;left:314;top:3342;width:3241;height:2" coordorigin="314,3342" coordsize="3241,0" path="m314,3342l3555,3342e" filled="f" stroked="t" strokeweight=".47597pt" strokecolor="#575757">
                <v:path arrowok="t"/>
              </v:shape>
            </v:group>
            <v:group style="position:absolute;left:3498;top:3344;width:8068;height:2" coordorigin="3498,3344" coordsize="8068,2">
              <v:shape style="position:absolute;left:3498;top:3344;width:8068;height:2" coordorigin="3498,3344" coordsize="8068,0" path="m3498,3344l11566,3344e" filled="f" stroked="t" strokeweight=".713954pt" strokecolor="#5B5B5B">
                <v:path arrowok="t"/>
              </v:shape>
            </v:group>
            <v:group style="position:absolute;left:11557;top:3079;width:2;height:282" coordorigin="11557,3079" coordsize="2,282">
              <v:shape style="position:absolute;left:11557;top:3079;width:2;height:282" coordorigin="11557,3079" coordsize="0,282" path="m11557,3361l11557,3079e" filled="f" stroked="t" strokeweight=".47597pt" strokecolor="#343434">
                <v:path arrowok="t"/>
              </v:shape>
            </v:group>
            <v:group style="position:absolute;left:3846;top:3342;width:2;height:268" coordorigin="3846,3342" coordsize="2,268">
              <v:shape style="position:absolute;left:3846;top:3342;width:2;height:268" coordorigin="3846,3342" coordsize="0,268" path="m3846,3610l3846,3342e" filled="f" stroked="t" strokeweight=".47597pt" strokecolor="#282828">
                <v:path arrowok="t"/>
              </v:shape>
            </v:group>
            <v:group style="position:absolute;left:6947;top:3337;width:2;height:1009" coordorigin="6947,3337" coordsize="2,1009">
              <v:shape style="position:absolute;left:6947;top:3337;width:2;height:1009" coordorigin="6947,3337" coordsize="0,1009" path="m6947,4346l6947,3337e" filled="f" stroked="t" strokeweight=".951939pt" strokecolor="#4B4B4B">
                <v:path arrowok="t"/>
              </v:shape>
            </v:group>
            <v:group style="position:absolute;left:6921;top:3581;width:2161;height:2" coordorigin="6921,3581" coordsize="2161,2">
              <v:shape style="position:absolute;left:6921;top:3581;width:2161;height:2" coordorigin="6921,3581" coordsize="2161,0" path="m6921,3581l9082,3581e" filled="f" stroked="t" strokeweight=".713954pt" strokecolor="#444444">
                <v:path arrowok="t"/>
              </v:shape>
            </v:group>
            <v:group style="position:absolute;left:9082;top:3581;width:362;height:2" coordorigin="9082,3581" coordsize="362,2">
              <v:shape style="position:absolute;left:9082;top:3581;width:362;height:2" coordorigin="9082,3581" coordsize="362,0" path="m9082,3581l9443,3581e" filled="f" stroked="t" strokeweight=".237985pt" strokecolor="#000000">
                <v:path arrowok="t"/>
              </v:shape>
            </v:group>
            <v:group style="position:absolute;left:9443;top:3581;width:2142;height:2" coordorigin="9443,3581" coordsize="2142,2">
              <v:shape style="position:absolute;left:9443;top:3581;width:2142;height:2" coordorigin="9443,3581" coordsize="2142,0" path="m9443,3581l11585,3581e" filled="f" stroked="t" strokeweight=".237985pt" strokecolor="#575757">
                <v:path arrowok="t"/>
              </v:shape>
            </v:group>
            <v:group style="position:absolute;left:3848;top:3552;width:2;height:526" coordorigin="3848,3552" coordsize="2,526">
              <v:shape style="position:absolute;left:3848;top:3552;width:2;height:526" coordorigin="3848,3552" coordsize="0,526" path="m3848,4078l3848,3552e" filled="f" stroked="t" strokeweight=".951939pt" strokecolor="#4F4F4F">
                <v:path arrowok="t"/>
              </v:shape>
            </v:group>
            <v:group style="position:absolute;left:3836;top:4023;width:1395;height:2" coordorigin="3836,4023" coordsize="1395,2">
              <v:shape style="position:absolute;left:3836;top:4023;width:1395;height:2" coordorigin="3836,4023" coordsize="1395,0" path="m3836,4023l5231,4023e" filled="f" stroked="t" strokeweight=".951939pt" strokecolor="#545454">
                <v:path arrowok="t"/>
              </v:shape>
            </v:group>
            <v:group style="position:absolute;left:5174;top:4026;width:500;height:2" coordorigin="5174,4026" coordsize="500,2">
              <v:shape style="position:absolute;left:5174;top:4026;width:500;height:2" coordorigin="5174,4026" coordsize="500,0" path="m5174,4026l5674,4026e" filled="f" stroked="t" strokeweight=".47597pt" strokecolor="#3F3F3F">
                <v:path arrowok="t"/>
              </v:shape>
            </v:group>
            <v:group style="position:absolute;left:5616;top:4021;width:552;height:2" coordorigin="5616,4021" coordsize="552,2">
              <v:shape style="position:absolute;left:5616;top:4021;width:552;height:2" coordorigin="5616,4021" coordsize="552,0" path="m5616,4021l6169,4021e" filled="f" stroked="t" strokeweight=".47597pt" strokecolor="#838383">
                <v:path arrowok="t"/>
              </v:shape>
            </v:group>
            <v:group style="position:absolute;left:5807;top:4018;width:428;height:2" coordorigin="5807,4018" coordsize="428,2">
              <v:shape style="position:absolute;left:5807;top:4018;width:428;height:2" coordorigin="5807,4018" coordsize="428,0" path="m5807,4018l6235,4018e" filled="f" stroked="t" strokeweight=".47597pt" strokecolor="#AFAFAF">
                <v:path arrowok="t"/>
              </v:shape>
            </v:group>
            <v:group style="position:absolute;left:6292;top:4021;width:666;height:2" coordorigin="6292,4021" coordsize="666,2">
              <v:shape style="position:absolute;left:6292;top:4021;width:666;height:2" coordorigin="6292,4021" coordsize="666,0" path="m6292,4021l6959,4021e" filled="f" stroked="t" strokeweight=".47597pt" strokecolor="#A0A0A0">
                <v:path arrowok="t"/>
              </v:shape>
            </v:group>
            <v:group style="position:absolute;left:314;top:4332;width:747;height:2" coordorigin="314,4332" coordsize="747,2">
              <v:shape style="position:absolute;left:314;top:4332;width:747;height:2" coordorigin="314,4332" coordsize="747,0" path="m314,4332l1061,4332e" filled="f" stroked="t" strokeweight=".47597pt" strokecolor="#2F2F2F">
                <v:path arrowok="t"/>
              </v:shape>
            </v:group>
            <v:group style="position:absolute;left:1004;top:4334;width:1942;height:2" coordorigin="1004,4334" coordsize="1942,2">
              <v:shape style="position:absolute;left:1004;top:4334;width:1942;height:2" coordorigin="1004,4334" coordsize="1942,0" path="m1004,4334l2946,4334e" filled="f" stroked="t" strokeweight=".713954pt" strokecolor="#4F4F4F">
                <v:path arrowok="t"/>
              </v:shape>
            </v:group>
            <v:group style="position:absolute;left:2780;top:4334;width:295;height:2" coordorigin="2780,4334" coordsize="295,2">
              <v:shape style="position:absolute;left:2780;top:4334;width:295;height:2" coordorigin="2780,4334" coordsize="295,0" path="m2780,4334l3075,4334e" filled="f" stroked="t" strokeweight=".713954pt" strokecolor="#3B3B3B">
                <v:path arrowok="t"/>
              </v:shape>
            </v:group>
            <v:group style="position:absolute;left:3018;top:4336;width:538;height:2" coordorigin="3018,4336" coordsize="538,2">
              <v:shape style="position:absolute;left:3018;top:4336;width:538;height:2" coordorigin="3018,4336" coordsize="538,0" path="m3018,4336l3555,4336e" filled="f" stroked="t" strokeweight=".47597pt" strokecolor="#1C1C1C">
                <v:path arrowok="t"/>
              </v:shape>
            </v:group>
            <v:group style="position:absolute;left:3848;top:3997;width:2;height:349" coordorigin="3848,3997" coordsize="2,349">
              <v:shape style="position:absolute;left:3848;top:3997;width:2;height:349" coordorigin="3848,3997" coordsize="0,349" path="m3848,4346l3848,3997e" filled="f" stroked="t" strokeweight=".713954pt" strokecolor="#383838">
                <v:path arrowok="t"/>
              </v:shape>
            </v:group>
            <v:group style="position:absolute;left:3498;top:4332;width:2175;height:2" coordorigin="3498,4332" coordsize="2175,2">
              <v:shape style="position:absolute;left:3498;top:4332;width:2175;height:2" coordorigin="3498,4332" coordsize="2175,0" path="m3498,4332l5674,4332e" filled="f" stroked="t" strokeweight="1.189924pt" strokecolor="#3B3B3B">
                <v:path arrowok="t"/>
              </v:shape>
            </v:group>
            <v:group style="position:absolute;left:5616;top:4334;width:5954;height:2" coordorigin="5616,4334" coordsize="5954,2">
              <v:shape style="position:absolute;left:5616;top:4334;width:5954;height:2" coordorigin="5616,4334" coordsize="5954,0" path="m5616,4334l11571,4334e" filled="f" stroked="t" strokeweight=".951939pt" strokecolor="#4F4F4F">
                <v:path arrowok="t"/>
              </v:shape>
            </v:group>
            <v:group style="position:absolute;left:2308;top:4312;width:2;height:263" coordorigin="2308,4312" coordsize="2,263">
              <v:shape style="position:absolute;left:2308;top:4312;width:2;height:263" coordorigin="2308,4312" coordsize="0,263" path="m2308,4575l2308,4312e" filled="f" stroked="t" strokeweight=".713954pt" strokecolor="#5B5B5B">
                <v:path arrowok="t"/>
              </v:shape>
            </v:group>
            <v:group style="position:absolute;left:319;top:4807;width:4960;height:2" coordorigin="319,4807" coordsize="4960,2">
              <v:shape style="position:absolute;left:319;top:4807;width:4960;height:2" coordorigin="319,4807" coordsize="4960,0" path="m319,4807l5279,4807e" filled="f" stroked="t" strokeweight=".713954pt" strokecolor="#646464">
                <v:path arrowok="t"/>
              </v:shape>
            </v:group>
            <v:group style="position:absolute;left:324;top:4547;width:2;height:3873" coordorigin="324,4547" coordsize="2,3873">
              <v:shape style="position:absolute;left:324;top:4547;width:2;height:3873" coordorigin="324,4547" coordsize="0,3873" path="m324,8419l324,4547e" filled="f" stroked="t" strokeweight=".47597pt" strokecolor="#4B4B4B">
                <v:path arrowok="t"/>
              </v:shape>
            </v:group>
            <v:group style="position:absolute;left:1594;top:4807;width:752;height:2" coordorigin="1594,4807" coordsize="752,2">
              <v:shape style="position:absolute;left:1594;top:4807;width:752;height:2" coordorigin="1594,4807" coordsize="752,0" path="m1594,4807l2347,4807e" filled="f" stroked="t" strokeweight=".47597pt" strokecolor="#4F4F4F">
                <v:path arrowok="t"/>
              </v:shape>
            </v:group>
            <v:group style="position:absolute;left:2308;top:4575;width:2;height:249" coordorigin="2308,4575" coordsize="2,249">
              <v:shape style="position:absolute;left:2308;top:4575;width:2;height:249" coordorigin="2308,4575" coordsize="0,249" path="m2308,4824l2308,4575e" filled="f" stroked="t" strokeweight=".713954pt" strokecolor="#777777">
                <v:path arrowok="t"/>
              </v:shape>
            </v:group>
            <v:group style="position:absolute;left:5840;top:4810;width:3270;height:2" coordorigin="5840,4810" coordsize="3270,2">
              <v:shape style="position:absolute;left:5840;top:4810;width:3270;height:2" coordorigin="5840,4810" coordsize="3270,0" path="m5840,4810l9110,4810e" filled="f" stroked="t" strokeweight=".713954pt" strokecolor="#606060">
                <v:path arrowok="t"/>
              </v:shape>
            </v:group>
            <v:group style="position:absolute;left:5174;top:4810;width:723;height:2" coordorigin="5174,4810" coordsize="723,2">
              <v:shape style="position:absolute;left:5174;top:4810;width:723;height:2" coordorigin="5174,4810" coordsize="723,0" path="m5174,4810l5897,4810e" filled="f" stroked="t" strokeweight=".47597pt" strokecolor="#484848">
                <v:path arrowok="t"/>
              </v:shape>
            </v:group>
            <v:group style="position:absolute;left:9053;top:4810;width:419;height:2" coordorigin="9053,4810" coordsize="419,2">
              <v:shape style="position:absolute;left:9053;top:4810;width:419;height:2" coordorigin="9053,4810" coordsize="419,0" path="m9053,4810l9472,4810e" filled="f" stroked="t" strokeweight=".47597pt" strokecolor="#4F4F4F">
                <v:path arrowok="t"/>
              </v:shape>
            </v:group>
            <v:group style="position:absolute;left:9362;top:4810;width:2208;height:2" coordorigin="9362,4810" coordsize="2208,2">
              <v:shape style="position:absolute;left:9362;top:4810;width:2208;height:2" coordorigin="9362,4810" coordsize="2208,0" path="m9362,4810l11571,4810e" filled="f" stroked="t" strokeweight=".713954pt" strokecolor="#606060">
                <v:path arrowok="t"/>
              </v:shape>
            </v:group>
            <v:group style="position:absolute;left:2308;top:4810;width:2;height:225" coordorigin="2308,4810" coordsize="2,225">
              <v:shape style="position:absolute;left:2308;top:4810;width:2;height:225" coordorigin="2308,4810" coordsize="0,225" path="m2308,5034l2308,4810e" filled="f" stroked="t" strokeweight=".713954pt" strokecolor="#606060">
                <v:path arrowok="t"/>
              </v:shape>
            </v:group>
            <v:group style="position:absolute;left:2347;top:5049;width:2980;height:2" coordorigin="2347,5049" coordsize="2980,2">
              <v:shape style="position:absolute;left:2347;top:5049;width:2980;height:2" coordorigin="2347,5049" coordsize="2980,0" path="m2347,5049l5326,5049e" filled="f" stroked="t" strokeweight=".713954pt" strokecolor="#777777">
                <v:path arrowok="t"/>
              </v:shape>
            </v:group>
            <v:group style="position:absolute;left:5174;top:5049;width:500;height:2" coordorigin="5174,5049" coordsize="500,2">
              <v:shape style="position:absolute;left:5174;top:5049;width:500;height:2" coordorigin="5174,5049" coordsize="500,0" path="m5174,5049l5674,5049e" filled="f" stroked="t" strokeweight=".47597pt" strokecolor="#6B6B6B">
                <v:path arrowok="t"/>
              </v:shape>
            </v:group>
            <v:group style="position:absolute;left:5616;top:5049;width:281;height:2" coordorigin="5616,5049" coordsize="281,2">
              <v:shape style="position:absolute;left:5616;top:5049;width:281;height:2" coordorigin="5616,5049" coordsize="281,0" path="m5616,5049l5897,5049e" filled="f" stroked="t" strokeweight=".47597pt" strokecolor="#545454">
                <v:path arrowok="t"/>
              </v:shape>
            </v:group>
            <v:group style="position:absolute;left:5840;top:5051;width:5735;height:2" coordorigin="5840,5051" coordsize="5735,2">
              <v:shape style="position:absolute;left:5840;top:5051;width:5735;height:2" coordorigin="5840,5051" coordsize="5735,0" path="m5840,5051l11576,5051e" filled="f" stroked="t" strokeweight=".713954pt" strokecolor="#707070">
                <v:path arrowok="t"/>
              </v:shape>
            </v:group>
            <v:group style="position:absolute;left:7363;top:5049;width:424;height:2" coordorigin="7363,5049" coordsize="424,2">
              <v:shape style="position:absolute;left:7363;top:5049;width:424;height:2" coordorigin="7363,5049" coordsize="424,0" path="m7363,5049l7787,5049e" filled="f" stroked="t" strokeweight=".47597pt" strokecolor="#5B5B5B">
                <v:path arrowok="t"/>
              </v:shape>
            </v:group>
            <v:group style="position:absolute;left:9053;top:5049;width:419;height:2" coordorigin="9053,5049" coordsize="419,2">
              <v:shape style="position:absolute;left:9053;top:5049;width:419;height:2" coordorigin="9053,5049" coordsize="419,0" path="m9053,5049l9472,5049e" filled="f" stroked="t" strokeweight=".47597pt" strokecolor="#575757">
                <v:path arrowok="t"/>
              </v:shape>
            </v:group>
            <v:group style="position:absolute;left:11566;top:4781;width:2;height:292" coordorigin="11566,4781" coordsize="2,292">
              <v:shape style="position:absolute;left:11566;top:4781;width:2;height:292" coordorigin="11566,4781" coordsize="0,292" path="m11566,5073l11566,4781e" filled="f" stroked="t" strokeweight=".47597pt" strokecolor="#343434">
                <v:path arrowok="t"/>
              </v:shape>
            </v:group>
            <v:group style="position:absolute;left:2308;top:5034;width:2;height:1233" coordorigin="2308,5034" coordsize="2,1233">
              <v:shape style="position:absolute;left:2308;top:5034;width:2;height:1233" coordorigin="2308,5034" coordsize="0,1233" path="m2308,6268l2308,5034e" filled="f" stroked="t" strokeweight=".237985pt" strokecolor="#000000">
                <v:path arrowok="t"/>
              </v:shape>
            </v:group>
            <v:group style="position:absolute;left:4912;top:5039;width:2;height:277" coordorigin="4912,5039" coordsize="2,277">
              <v:shape style="position:absolute;left:4912;top:5039;width:2;height:277" coordorigin="4912,5039" coordsize="0,277" path="m4912,5316l4912,5039e" filled="f" stroked="t" strokeweight=".47597pt" strokecolor="#383838">
                <v:path arrowok="t"/>
              </v:shape>
            </v:group>
            <v:group style="position:absolute;left:7692;top:5030;width:2;height:258" coordorigin="7692,5030" coordsize="2,258">
              <v:shape style="position:absolute;left:7692;top:5030;width:2;height:258" coordorigin="7692,5030" coordsize="0,258" path="m7692,5288l7692,5030e" filled="f" stroked="t" strokeweight=".237985pt" strokecolor="#606060">
                <v:path arrowok="t"/>
              </v:shape>
            </v:group>
            <v:group style="position:absolute;left:11576;top:2629;width:2;height:4604" coordorigin="11576,2629" coordsize="2,4604">
              <v:shape style="position:absolute;left:11576;top:2629;width:2;height:4604" coordorigin="11576,2629" coordsize="0,4604" path="m11576,7234l11576,2629e" filled="f" stroked="t" strokeweight=".47597pt" strokecolor="#545454">
                <v:path arrowok="t"/>
              </v:shape>
            </v:group>
            <v:group style="position:absolute;left:4902;top:5536;width:2051;height:2" coordorigin="4902,5536" coordsize="2051,2">
              <v:shape style="position:absolute;left:4902;top:5536;width:2051;height:2" coordorigin="4902,5536" coordsize="2051,0" path="m4902,5536l6954,5536e" filled="f" stroked="t" strokeweight=".713954pt" strokecolor="#5B5B5B">
                <v:path arrowok="t"/>
              </v:shape>
            </v:group>
            <v:group style="position:absolute;left:4914;top:5259;width:2;height:1960" coordorigin="4914,5259" coordsize="2,1960">
              <v:shape style="position:absolute;left:4914;top:5259;width:2;height:1960" coordorigin="4914,5259" coordsize="0,1960" path="m4914,7219l4914,5259e" filled="f" stroked="t" strokeweight=".951939pt" strokecolor="#484848">
                <v:path arrowok="t"/>
              </v:shape>
            </v:group>
            <v:group style="position:absolute;left:6897;top:5536;width:524;height:2" coordorigin="6897,5536" coordsize="524,2">
              <v:shape style="position:absolute;left:6897;top:5536;width:524;height:2" coordorigin="6897,5536" coordsize="524,0" path="m6897,5536l7420,5536e" filled="f" stroked="t" strokeweight=".47597pt" strokecolor="#3B3B3B">
                <v:path arrowok="t"/>
              </v:shape>
            </v:group>
            <v:group style="position:absolute;left:7363;top:5536;width:4212;height:2" coordorigin="7363,5536" coordsize="4212,2">
              <v:shape style="position:absolute;left:7363;top:5536;width:4212;height:2" coordorigin="7363,5536" coordsize="4212,0" path="m7363,5536l11576,5536e" filled="f" stroked="t" strokeweight=".713954pt" strokecolor="#575757">
                <v:path arrowok="t"/>
              </v:shape>
            </v:group>
            <v:group style="position:absolute;left:7692;top:5288;width:2;height:239" coordorigin="7692,5288" coordsize="2,239">
              <v:shape style="position:absolute;left:7692;top:5288;width:2;height:239" coordorigin="7692,5288" coordsize="0,239" path="m7692,5527l7692,5288e" filled="f" stroked="t" strokeweight=".237985pt" strokecolor="#A0A0A0">
                <v:path arrowok="t"/>
              </v:shape>
            </v:group>
            <v:group style="position:absolute;left:4902;top:5775;width:2518;height:2" coordorigin="4902,5775" coordsize="2518,2">
              <v:shape style="position:absolute;left:4902;top:5775;width:2518;height:2" coordorigin="4902,5775" coordsize="2518,0" path="m4902,5775l7420,5775e" filled="f" stroked="t" strokeweight=".47597pt" strokecolor="#575757">
                <v:path arrowok="t"/>
              </v:shape>
            </v:group>
            <v:group style="position:absolute;left:7363;top:5775;width:357;height:2" coordorigin="7363,5775" coordsize="357,2">
              <v:shape style="position:absolute;left:7363;top:5775;width:357;height:2" coordorigin="7363,5775" coordsize="357,0" path="m7363,5775l7720,5775e" filled="f" stroked="t" strokeweight=".47597pt" strokecolor="#3F3F3F">
                <v:path arrowok="t"/>
              </v:shape>
            </v:group>
            <v:group style="position:absolute;left:7663;top:5775;width:1447;height:2" coordorigin="7663,5775" coordsize="1447,2">
              <v:shape style="position:absolute;left:7663;top:5775;width:1447;height:2" coordorigin="7663,5775" coordsize="1447,0" path="m7663,5775l9110,5775e" filled="f" stroked="t" strokeweight=".713954pt" strokecolor="#606060">
                <v:path arrowok="t"/>
              </v:shape>
            </v:group>
            <v:group style="position:absolute;left:9053;top:5775;width:419;height:2" coordorigin="9053,5775" coordsize="419,2">
              <v:shape style="position:absolute;left:9053;top:5775;width:419;height:2" coordorigin="9053,5775" coordsize="419,0" path="m9053,5775l9472,5775e" filled="f" stroked="t" strokeweight=".47597pt" strokecolor="#4B4B4B">
                <v:path arrowok="t"/>
              </v:shape>
            </v:group>
            <v:group style="position:absolute;left:9348;top:5775;width:2228;height:2" coordorigin="9348,5775" coordsize="2228,2">
              <v:shape style="position:absolute;left:9348;top:5775;width:2228;height:2" coordorigin="9348,5775" coordsize="2228,0" path="m9348,5775l11576,5775e" filled="f" stroked="t" strokeweight=".713954pt" strokecolor="#606060">
                <v:path arrowok="t"/>
              </v:shape>
            </v:group>
            <v:group style="position:absolute;left:328;top:5728;width:2;height:306" coordorigin="328,5728" coordsize="2,306">
              <v:shape style="position:absolute;left:328;top:5728;width:2;height:306" coordorigin="328,5728" coordsize="0,306" path="m328,6034l328,5728e" filled="f" stroked="t" strokeweight=".47597pt" strokecolor="#232323">
                <v:path arrowok="t"/>
              </v:shape>
            </v:group>
            <v:group style="position:absolute;left:4907;top:6022;width:6678;height:2" coordorigin="4907,6022" coordsize="6678,2">
              <v:shape style="position:absolute;left:4907;top:6022;width:6678;height:2" coordorigin="4907,6022" coordsize="6678,0" path="m4907,6022l11585,6022e" filled="f" stroked="t" strokeweight=".951939pt" strokecolor="#4F4F4F">
                <v:path arrowok="t"/>
              </v:shape>
            </v:group>
            <v:group style="position:absolute;left:11573;top:5723;width:2;height:320" coordorigin="11573,5723" coordsize="2,320">
              <v:shape style="position:absolute;left:11573;top:5723;width:2;height:320" coordorigin="11573,5723" coordsize="0,320" path="m11573,6043l11573,5723e" filled="f" stroked="t" strokeweight=".713954pt" strokecolor="#3F3F3F">
                <v:path arrowok="t"/>
              </v:shape>
            </v:group>
            <v:group style="position:absolute;left:2351;top:6256;width:723;height:2" coordorigin="2351,6256" coordsize="723,2">
              <v:shape style="position:absolute;left:2351;top:6256;width:723;height:2" coordorigin="2351,6256" coordsize="723,0" path="m2351,6256l3075,6256e" filled="f" stroked="t" strokeweight=".713954pt" strokecolor="#444444">
                <v:path arrowok="t"/>
              </v:shape>
            </v:group>
            <v:group style="position:absolute;left:3018;top:6258;width:538;height:2" coordorigin="3018,6258" coordsize="538,2">
              <v:shape style="position:absolute;left:3018;top:6258;width:538;height:2" coordorigin="3018,6258" coordsize="538,0" path="m3018,6258l3555,6258e" filled="f" stroked="t" strokeweight=".47597pt" strokecolor="#282828">
                <v:path arrowok="t"/>
              </v:shape>
            </v:group>
            <v:group style="position:absolute;left:3498;top:6258;width:1161;height:2" coordorigin="3498,6258" coordsize="1161,2">
              <v:shape style="position:absolute;left:3498;top:6258;width:1161;height:2" coordorigin="3498,6258" coordsize="1161,0" path="m3498,6258l4660,6258e" filled="f" stroked="t" strokeweight=".951939pt" strokecolor="#575757">
                <v:path arrowok="t"/>
              </v:shape>
            </v:group>
            <v:group style="position:absolute;left:4603;top:6258;width:324;height:2" coordorigin="4603,6258" coordsize="324,2">
              <v:shape style="position:absolute;left:4603;top:6258;width:324;height:2" coordorigin="4603,6258" coordsize="324,0" path="m4603,6258l4926,6258e" filled="f" stroked="t" strokeweight=".47597pt" strokecolor="#282828">
                <v:path arrowok="t"/>
              </v:shape>
            </v:group>
            <v:group style="position:absolute;left:4855;top:6261;width:6730;height:2" coordorigin="4855,6261" coordsize="6730,2">
              <v:shape style="position:absolute;left:4855;top:6261;width:6730;height:2" coordorigin="4855,6261" coordsize="6730,0" path="m4855,6261l11585,6261e" filled="f" stroked="t" strokeweight=".713954pt" strokecolor="#545454">
                <v:path arrowok="t"/>
              </v:shape>
            </v:group>
            <v:group style="position:absolute;left:319;top:6497;width:914;height:2" coordorigin="319,6497" coordsize="914,2">
              <v:shape style="position:absolute;left:319;top:6497;width:914;height:2" coordorigin="319,6497" coordsize="914,0" path="m319,6497l1233,6497e" filled="f" stroked="t" strokeweight=".713954pt" strokecolor="#6B6B6B">
                <v:path arrowok="t"/>
              </v:shape>
            </v:group>
            <v:group style="position:absolute;left:1004;top:6495;width:647;height:2" coordorigin="1004,6495" coordsize="647,2">
              <v:shape style="position:absolute;left:1004;top:6495;width:647;height:2" coordorigin="1004,6495" coordsize="647,0" path="m1004,6495l1652,6495e" filled="f" stroked="t" strokeweight=".47597pt" strokecolor="#545454">
                <v:path arrowok="t"/>
              </v:shape>
            </v:group>
            <v:group style="position:absolute;left:1285;top:6495;width:1057;height:2" coordorigin="1285,6495" coordsize="1057,2">
              <v:shape style="position:absolute;left:1285;top:6495;width:1057;height:2" coordorigin="1285,6495" coordsize="1057,0" path="m1285,6495l2342,6495e" filled="f" stroked="t" strokeweight=".951939pt" strokecolor="#6B6B6B">
                <v:path arrowok="t"/>
              </v:shape>
            </v:group>
            <v:group style="position:absolute;left:2308;top:6268;width:2;height:507" coordorigin="2308,6268" coordsize="2,507">
              <v:shape style="position:absolute;left:2308;top:6268;width:2;height:507" coordorigin="2308,6268" coordsize="0,507" path="m2308,6775l2308,6268e" filled="f" stroked="t" strokeweight=".237985pt" strokecolor="#676767">
                <v:path arrowok="t"/>
              </v:shape>
            </v:group>
            <v:group style="position:absolute;left:2280;top:6497;width:1575;height:2" coordorigin="2280,6497" coordsize="1575,2">
              <v:shape style="position:absolute;left:2280;top:6497;width:1575;height:2" coordorigin="2280,6497" coordsize="1575,0" path="m2280,6497l3855,6497e" filled="f" stroked="t" strokeweight=".47597pt" strokecolor="#575757">
                <v:path arrowok="t"/>
              </v:shape>
            </v:group>
            <v:group style="position:absolute;left:3798;top:6500;width:1128;height:2" coordorigin="3798,6500" coordsize="1128,2">
              <v:shape style="position:absolute;left:3798;top:6500;width:1128;height:2" coordorigin="3798,6500" coordsize="1128,0" path="m3798,6500l4926,6500e" filled="f" stroked="t" strokeweight=".951939pt" strokecolor="#676767">
                <v:path arrowok="t"/>
              </v:shape>
            </v:group>
            <v:group style="position:absolute;left:4855;top:6502;width:2565;height:2" coordorigin="4855,6502" coordsize="2565,2">
              <v:shape style="position:absolute;left:4855;top:6502;width:2565;height:2" coordorigin="4855,6502" coordsize="2565,0" path="m4855,6502l7420,6502e" filled="f" stroked="t" strokeweight=".47597pt" strokecolor="#545454">
                <v:path arrowok="t"/>
              </v:shape>
            </v:group>
            <v:group style="position:absolute;left:7363;top:6502;width:357;height:2" coordorigin="7363,6502" coordsize="357,2">
              <v:shape style="position:absolute;left:7363;top:6502;width:357;height:2" coordorigin="7363,6502" coordsize="357,0" path="m7363,6502l7720,6502e" filled="f" stroked="t" strokeweight=".47597pt" strokecolor="#3B3B3B">
                <v:path arrowok="t"/>
              </v:shape>
            </v:group>
            <v:group style="position:absolute;left:7663;top:6502;width:1447;height:2" coordorigin="7663,6502" coordsize="1447,2">
              <v:shape style="position:absolute;left:7663;top:6502;width:1447;height:2" coordorigin="7663,6502" coordsize="1447,0" path="m7663,6502l9110,6502e" filled="f" stroked="t" strokeweight=".713954pt" strokecolor="#5B5B5B">
                <v:path arrowok="t"/>
              </v:shape>
            </v:group>
            <v:group style="position:absolute;left:9053;top:6502;width:419;height:2" coordorigin="9053,6502" coordsize="419,2">
              <v:shape style="position:absolute;left:9053;top:6502;width:419;height:2" coordorigin="9053,6502" coordsize="419,0" path="m9053,6502l9472,6502e" filled="f" stroked="t" strokeweight=".47597pt" strokecolor="#4F4F4F">
                <v:path arrowok="t"/>
              </v:shape>
            </v:group>
            <v:group style="position:absolute;left:9348;top:6502;width:2232;height:2" coordorigin="9348,6502" coordsize="2232,2">
              <v:shape style="position:absolute;left:9348;top:6502;width:2232;height:2" coordorigin="9348,6502" coordsize="2232,0" path="m9348,6502l11580,6502e" filled="f" stroked="t" strokeweight=".713954pt" strokecolor="#646464">
                <v:path arrowok="t"/>
              </v:shape>
            </v:group>
            <v:group style="position:absolute;left:7692;top:6478;width:2;height:296" coordorigin="7692,6478" coordsize="2,296">
              <v:shape style="position:absolute;left:7692;top:6478;width:2;height:296" coordorigin="7692,6478" coordsize="0,296" path="m7692,6775l7692,6478e" filled="f" stroked="t" strokeweight=".237985pt" strokecolor="#3B3B3B">
                <v:path arrowok="t"/>
              </v:shape>
            </v:group>
            <v:group style="position:absolute;left:11578;top:6449;width:2;height:354" coordorigin="11578,6449" coordsize="2,354">
              <v:shape style="position:absolute;left:11578;top:6449;width:2;height:354" coordorigin="11578,6449" coordsize="0,354" path="m11578,6803l11578,6449e" filled="f" stroked="t" strokeweight=".47597pt" strokecolor="#444444">
                <v:path arrowok="t"/>
              </v:shape>
            </v:group>
            <v:group style="position:absolute;left:2308;top:6775;width:2;height:421" coordorigin="2308,6775" coordsize="2,421">
              <v:shape style="position:absolute;left:2308;top:6775;width:2;height:421" coordorigin="2308,6775" coordsize="0,421" path="m2308,7195l2308,6775e" filled="f" stroked="t" strokeweight=".237985pt" strokecolor="#000000">
                <v:path arrowok="t"/>
              </v:shape>
            </v:group>
            <v:group style="position:absolute;left:2351;top:6966;width:1504;height:2" coordorigin="2351,6966" coordsize="1504,2">
              <v:shape style="position:absolute;left:2351;top:6966;width:1504;height:2" coordorigin="2351,6966" coordsize="1504,0" path="m2351,6966l3855,6966e" filled="f" stroked="t" strokeweight=".47597pt" strokecolor="#575757">
                <v:path arrowok="t"/>
              </v:shape>
            </v:group>
            <v:group style="position:absolute;left:3655;top:6968;width:1623;height:2" coordorigin="3655,6968" coordsize="1623,2">
              <v:shape style="position:absolute;left:3655;top:6968;width:1623;height:2" coordorigin="3655,6968" coordsize="1623,0" path="m3655,6968l5279,6968e" filled="f" stroked="t" strokeweight=".951939pt" strokecolor="#676767">
                <v:path arrowok="t"/>
              </v:shape>
            </v:group>
            <v:group style="position:absolute;left:5174;top:6971;width:723;height:2" coordorigin="5174,6971" coordsize="723,2">
              <v:shape style="position:absolute;left:5174;top:6971;width:723;height:2" coordorigin="5174,6971" coordsize="723,0" path="m5174,6971l5897,6971e" filled="f" stroked="t" strokeweight=".47597pt" strokecolor="#444444">
                <v:path arrowok="t"/>
              </v:shape>
            </v:group>
            <v:group style="position:absolute;left:5840;top:6968;width:1114;height:2" coordorigin="5840,6968" coordsize="1114,2">
              <v:shape style="position:absolute;left:5840;top:6968;width:1114;height:2" coordorigin="5840,6968" coordsize="1114,0" path="m5840,6968l6954,6968e" filled="f" stroked="t" strokeweight=".951939pt" strokecolor="#6B6B6B">
                <v:path arrowok="t"/>
              </v:shape>
            </v:group>
            <v:group style="position:absolute;left:6897;top:6971;width:828;height:2" coordorigin="6897,6971" coordsize="828,2">
              <v:shape style="position:absolute;left:6897;top:6971;width:828;height:2" coordorigin="6897,6971" coordsize="828,0" path="m6897,6971l7725,6971e" filled="f" stroked="t" strokeweight=".47597pt" strokecolor="#3B3B3B">
                <v:path arrowok="t"/>
              </v:shape>
            </v:group>
            <v:group style="position:absolute;left:7692;top:6775;width:2;height:186" coordorigin="7692,6775" coordsize="2,186">
              <v:shape style="position:absolute;left:7692;top:6775;width:2;height:186" coordorigin="7692,6775" coordsize="0,186" path="m7692,6961l7692,6775e" filled="f" stroked="t" strokeweight=".237985pt" strokecolor="#000000">
                <v:path arrowok="t"/>
              </v:shape>
            </v:group>
            <v:group style="position:absolute;left:7663;top:6971;width:3927;height:2" coordorigin="7663,6971" coordsize="3927,2">
              <v:shape style="position:absolute;left:7663;top:6971;width:3927;height:2" coordorigin="7663,6971" coordsize="3927,0" path="m7663,6971l11590,6971e" filled="f" stroked="t" strokeweight=".713954pt" strokecolor="#5B5B5B">
                <v:path arrowok="t"/>
              </v:shape>
            </v:group>
            <v:group style="position:absolute;left:2361;top:7212;width:9224;height:2" coordorigin="2361,7212" coordsize="9224,2">
              <v:shape style="position:absolute;left:2361;top:7212;width:9224;height:2" coordorigin="2361,7212" coordsize="9224,0" path="m2361,7212l11585,7212e" filled="f" stroked="t" strokeweight=".713954pt" strokecolor="#4F4F4F">
                <v:path arrowok="t"/>
              </v:shape>
            </v:group>
            <v:group style="position:absolute;left:7692;top:6947;width:2;height:258" coordorigin="7692,6947" coordsize="2,258">
              <v:shape style="position:absolute;left:7692;top:6947;width:2;height:258" coordorigin="7692,6947" coordsize="0,258" path="m7692,7205l7692,6947e" filled="f" stroked="t" strokeweight=".237985pt" strokecolor="#4B4B4B">
                <v:path arrowok="t"/>
              </v:shape>
            </v:group>
            <v:group style="position:absolute;left:333;top:7449;width:11261;height:2" coordorigin="333,7449" coordsize="11261,2">
              <v:shape style="position:absolute;left:333;top:7449;width:11261;height:2" coordorigin="333,7449" coordsize="11261,0" path="m333,7449l11595,7449e" filled="f" stroked="t" strokeweight=".713954pt" strokecolor="#545454">
                <v:path arrowok="t"/>
              </v:shape>
            </v:group>
            <v:group style="position:absolute;left:2308;top:7195;width:2;height:268" coordorigin="2308,7195" coordsize="2,268">
              <v:shape style="position:absolute;left:2308;top:7195;width:2;height:268" coordorigin="2308,7195" coordsize="0,268" path="m2308,7463l2308,7195e" filled="f" stroked="t" strokeweight=".237985pt" strokecolor="#545454">
                <v:path arrowok="t"/>
              </v:shape>
            </v:group>
            <v:group style="position:absolute;left:11592;top:5881;width:2;height:5369" coordorigin="11592,5881" coordsize="2,5369">
              <v:shape style="position:absolute;left:11592;top:5881;width:2;height:5369" coordorigin="11592,5881" coordsize="0,5369" path="m11592,11249l11592,5881e" filled="f" stroked="t" strokeweight=".713954pt" strokecolor="#545454">
                <v:path arrowok="t"/>
              </v:shape>
            </v:group>
            <v:group style="position:absolute;left:338;top:7420;width:2;height:301" coordorigin="338,7420" coordsize="2,301">
              <v:shape style="position:absolute;left:338;top:7420;width:2;height:301" coordorigin="338,7420" coordsize="0,301" path="m338,7721l338,7420e" filled="f" stroked="t" strokeweight=".47597pt" strokecolor="#2F2F2F">
                <v:path arrowok="t"/>
              </v:shape>
            </v:group>
            <v:group style="position:absolute;left:2308;top:7449;width:2;height:698" coordorigin="2308,7449" coordsize="2,698">
              <v:shape style="position:absolute;left:2308;top:7449;width:2;height:698" coordorigin="2308,7449" coordsize="0,698" path="m2308,8147l2308,7449e" filled="f" stroked="t" strokeweight=".237985pt" strokecolor="#2F2F2F">
                <v:path arrowok="t"/>
              </v:shape>
            </v:group>
            <v:group style="position:absolute;left:328;top:7917;width:5907;height:2" coordorigin="328,7917" coordsize="5907,2">
              <v:shape style="position:absolute;left:328;top:7917;width:5907;height:2" coordorigin="328,7917" coordsize="5907,0" path="m328,7917l6235,7917e" filled="f" stroked="t" strokeweight=".951939pt" strokecolor="#545454">
                <v:path arrowok="t"/>
              </v:shape>
            </v:group>
            <v:group style="position:absolute;left:340;top:7664;width:2;height:5422" coordorigin="340,7664" coordsize="2,5422">
              <v:shape style="position:absolute;left:340;top:7664;width:2;height:5422" coordorigin="340,7664" coordsize="0,5422" path="m340,13085l340,7664e" filled="f" stroked="t" strokeweight=".713954pt" strokecolor="#4B4B4B">
                <v:path arrowok="t"/>
              </v:shape>
            </v:group>
            <v:group style="position:absolute;left:6178;top:7922;width:471;height:2" coordorigin="6178,7922" coordsize="471,2">
              <v:shape style="position:absolute;left:6178;top:7922;width:471;height:2" coordorigin="6178,7922" coordsize="471,0" path="m6178,7922l6649,7922e" filled="f" stroked="t" strokeweight=".47597pt" strokecolor="#232323">
                <v:path arrowok="t"/>
              </v:shape>
            </v:group>
            <v:group style="position:absolute;left:6592;top:7924;width:362;height:2" coordorigin="6592,7924" coordsize="362,2">
              <v:shape style="position:absolute;left:6592;top:7924;width:362;height:2" coordorigin="6592,7924" coordsize="362,0" path="m6592,7924l6954,7924e" filled="f" stroked="t" strokeweight=".713954pt" strokecolor="#3B3B3B">
                <v:path arrowok="t"/>
              </v:shape>
            </v:group>
            <v:group style="position:absolute;left:6749;top:7924;width:4845;height:2" coordorigin="6749,7924" coordsize="4845,2">
              <v:shape style="position:absolute;left:6749;top:7924;width:4845;height:2" coordorigin="6749,7924" coordsize="4845,0" path="m6749,7924l11595,7924e" filled="f" stroked="t" strokeweight=".713954pt" strokecolor="#4F4F4F">
                <v:path arrowok="t"/>
              </v:shape>
            </v:group>
            <v:group style="position:absolute;left:4924;top:7908;width:2;height:746" coordorigin="4924,7908" coordsize="2,746">
              <v:shape style="position:absolute;left:4924;top:7908;width:2;height:746" coordorigin="4924,7908" coordsize="0,746" path="m4924,8653l4924,7908e" filled="f" stroked="t" strokeweight=".951939pt" strokecolor="#484848">
                <v:path arrowok="t"/>
              </v:shape>
            </v:group>
            <v:group style="position:absolute;left:4917;top:8166;width:6673;height:2" coordorigin="4917,8166" coordsize="6673,2">
              <v:shape style="position:absolute;left:4917;top:8166;width:6673;height:2" coordorigin="4917,8166" coordsize="6673,0" path="m4917,8166l11590,8166e" filled="f" stroked="t" strokeweight=".713954pt" strokecolor="#545454">
                <v:path arrowok="t"/>
              </v:shape>
            </v:group>
            <v:group style="position:absolute;left:2308;top:8147;width:2;height:263" coordorigin="2308,8147" coordsize="2,263">
              <v:shape style="position:absolute;left:2308;top:8147;width:2;height:263" coordorigin="2308,8147" coordsize="0,263" path="m2308,8410l2308,8147e" filled="f" stroked="t" strokeweight=".237985pt" strokecolor="#000000">
                <v:path arrowok="t"/>
              </v:shape>
            </v:group>
            <v:group style="position:absolute;left:4926;top:8402;width:747;height:2" coordorigin="4926,8402" coordsize="747,2">
              <v:shape style="position:absolute;left:4926;top:8402;width:747;height:2" coordorigin="4926,8402" coordsize="747,0" path="m4926,8402l5674,8402e" filled="f" stroked="t" strokeweight=".713954pt" strokecolor="#3B3B3B">
                <v:path arrowok="t"/>
              </v:shape>
            </v:group>
            <v:group style="position:absolute;left:5616;top:8405;width:281;height:2" coordorigin="5616,8405" coordsize="281,2">
              <v:shape style="position:absolute;left:5616;top:8405;width:281;height:2" coordorigin="5616,8405" coordsize="281,0" path="m5616,8405l5897,8405e" filled="f" stroked="t" strokeweight=".47597pt" strokecolor="#1C1C1C">
                <v:path arrowok="t"/>
              </v:shape>
            </v:group>
            <v:group style="position:absolute;left:5840;top:8407;width:395;height:2" coordorigin="5840,8407" coordsize="395,2">
              <v:shape style="position:absolute;left:5840;top:8407;width:395;height:2" coordorigin="5840,8407" coordsize="395,0" path="m5840,8407l6235,8407e" filled="f" stroked="t" strokeweight=".47597pt" strokecolor="#383838">
                <v:path arrowok="t"/>
              </v:shape>
            </v:group>
            <v:group style="position:absolute;left:6097;top:8410;width:5502;height:2" coordorigin="6097,8410" coordsize="5502,2">
              <v:shape style="position:absolute;left:6097;top:8410;width:5502;height:2" coordorigin="6097,8410" coordsize="5502,0" path="m6097,8410l11599,8410e" filled="f" stroked="t" strokeweight=".951939pt" strokecolor="#545454">
                <v:path arrowok="t"/>
              </v:shape>
            </v:group>
            <v:group style="position:absolute;left:333;top:8634;width:728;height:2" coordorigin="333,8634" coordsize="728,2">
              <v:shape style="position:absolute;left:333;top:8634;width:728;height:2" coordorigin="333,8634" coordsize="728,0" path="m333,8634l1061,8634e" filled="f" stroked="t" strokeweight=".47597pt" strokecolor="#3F3F3F">
                <v:path arrowok="t"/>
              </v:shape>
            </v:group>
            <v:group style="position:absolute;left:1004;top:8637;width:1861;height:2" coordorigin="1004,8637" coordsize="1861,2">
              <v:shape style="position:absolute;left:1004;top:8637;width:1861;height:2" coordorigin="1004,8637" coordsize="1861,0" path="m1004,8637l2865,8637e" filled="f" stroked="t" strokeweight=".951939pt" strokecolor="#606060">
                <v:path arrowok="t"/>
              </v:shape>
            </v:group>
            <v:group style="position:absolute;left:2308;top:8410;width:2;height:258" coordorigin="2308,8410" coordsize="2,258">
              <v:shape style="position:absolute;left:2308;top:8410;width:2;height:258" coordorigin="2308,8410" coordsize="0,258" path="m2308,8668l2308,8410e" filled="f" stroked="t" strokeweight=".237985pt" strokecolor="#545454">
                <v:path arrowok="t"/>
              </v:shape>
            </v:group>
            <v:group style="position:absolute;left:2780;top:8637;width:295;height:2" coordorigin="2780,8637" coordsize="295,2">
              <v:shape style="position:absolute;left:2780;top:8637;width:295;height:2" coordorigin="2780,8637" coordsize="295,0" path="m2780,8637l3075,8637e" filled="f" stroked="t" strokeweight=".47597pt" strokecolor="#4B4B4B">
                <v:path arrowok="t"/>
              </v:shape>
            </v:group>
            <v:group style="position:absolute;left:3018;top:8639;width:538;height:2" coordorigin="3018,8639" coordsize="538,2">
              <v:shape style="position:absolute;left:3018;top:8639;width:538;height:2" coordorigin="3018,8639" coordsize="538,0" path="m3018,8639l3555,8639e" filled="f" stroked="t" strokeweight=".47597pt" strokecolor="#2F2F2F">
                <v:path arrowok="t"/>
              </v:shape>
            </v:group>
            <v:group style="position:absolute;left:3498;top:8641;width:1428;height:2" coordorigin="3498,8641" coordsize="1428,2">
              <v:shape style="position:absolute;left:3498;top:8641;width:1428;height:2" coordorigin="3498,8641" coordsize="1428,0" path="m3498,8641l4926,8641e" filled="f" stroked="t" strokeweight=".951939pt" strokecolor="#606060">
                <v:path arrowok="t"/>
              </v:shape>
            </v:group>
            <v:group style="position:absolute;left:4888;top:8410;width:2;height:258" coordorigin="4888,8410" coordsize="2,258">
              <v:shape style="position:absolute;left:4888;top:8410;width:2;height:258" coordorigin="4888,8410" coordsize="0,258" path="m4888,8668l4888,8410e" filled="f" stroked="t" strokeweight=".713954pt" strokecolor="#6B6B6B">
                <v:path arrowok="t"/>
              </v:shape>
            </v:group>
            <v:group style="position:absolute;left:4855;top:8641;width:819;height:2" coordorigin="4855,8641" coordsize="819,2">
              <v:shape style="position:absolute;left:4855;top:8641;width:819;height:2" coordorigin="4855,8641" coordsize="819,0" path="m4855,8641l5674,8641e" filled="f" stroked="t" strokeweight=".713954pt" strokecolor="#484848">
                <v:path arrowok="t"/>
              </v:shape>
            </v:group>
            <v:group style="position:absolute;left:5616;top:8644;width:281;height:2" coordorigin="5616,8644" coordsize="281,2">
              <v:shape style="position:absolute;left:5616;top:8644;width:281;height:2" coordorigin="5616,8644" coordsize="281,0" path="m5616,8644l5897,8644e" filled="f" stroked="t" strokeweight=".47597pt" strokecolor="#2B2B2B">
                <v:path arrowok="t"/>
              </v:shape>
            </v:group>
            <v:group style="position:absolute;left:5840;top:8646;width:395;height:2" coordorigin="5840,8646" coordsize="395,2">
              <v:shape style="position:absolute;left:5840;top:8646;width:395;height:2" coordorigin="5840,8646" coordsize="395,0" path="m5840,8646l6235,8646e" filled="f" stroked="t" strokeweight=".47597pt" strokecolor="#3F3F3F">
                <v:path arrowok="t"/>
              </v:shape>
            </v:group>
            <v:group style="position:absolute;left:6092;top:8649;width:5507;height:2" coordorigin="6092,8649" coordsize="5507,2">
              <v:shape style="position:absolute;left:6092;top:8649;width:5507;height:2" coordorigin="6092,8649" coordsize="5507,0" path="m6092,8649l11599,8649e" filled="f" stroked="t" strokeweight=".713954pt" strokecolor="#545454">
                <v:path arrowok="t"/>
              </v:shape>
            </v:group>
            <v:group style="position:absolute;left:2308;top:8653;width:2;height:693" coordorigin="2308,8653" coordsize="2,693">
              <v:shape style="position:absolute;left:2308;top:8653;width:2;height:693" coordorigin="2308,8653" coordsize="0,693" path="m2308,9347l2308,8653e" filled="f" stroked="t" strokeweight=".237985pt" strokecolor="#000000">
                <v:path arrowok="t"/>
              </v:shape>
            </v:group>
            <v:group style="position:absolute;left:11592;top:7401;width:2;height:2692" coordorigin="11592,7401" coordsize="2,2692">
              <v:shape style="position:absolute;left:11592;top:7401;width:2;height:2692" coordorigin="11592,7401" coordsize="0,2692" path="m11592,10092l11592,7401e" filled="f" stroked="t" strokeweight=".713954pt" strokecolor="#4F4F4F">
                <v:path arrowok="t"/>
              </v:shape>
            </v:group>
            <v:group style="position:absolute;left:11590;top:8854;width:2;height:306" coordorigin="11590,8854" coordsize="2,306">
              <v:shape style="position:absolute;left:11590;top:8854;width:2;height:306" coordorigin="11590,8854" coordsize="0,306" path="m11590,9160l11590,8854e" filled="f" stroked="t" strokeweight=".47597pt" strokecolor="#2F2F2F">
                <v:path arrowok="t"/>
              </v:shape>
            </v:group>
            <v:group style="position:absolute;left:338;top:9576;width:7106;height:2" coordorigin="338,9576" coordsize="7106,2">
              <v:shape style="position:absolute;left:338;top:9576;width:7106;height:2" coordorigin="338,9576" coordsize="7106,0" path="m338,9576l7444,9576e" filled="f" stroked="t" strokeweight=".951939pt" strokecolor="#575757">
                <v:path arrowok="t"/>
              </v:shape>
            </v:group>
            <v:group style="position:absolute;left:343;top:9318;width:2;height:287" coordorigin="343,9318" coordsize="2,287">
              <v:shape style="position:absolute;left:343;top:9318;width:2;height:287" coordorigin="343,9318" coordsize="0,287" path="m343,9605l343,9318e" filled="f" stroked="t" strokeweight=".47597pt" strokecolor="#3B3B3B">
                <v:path arrowok="t"/>
              </v:shape>
            </v:group>
            <v:group style="position:absolute;left:2308;top:9347;width:2;height:478" coordorigin="2308,9347" coordsize="2,478">
              <v:shape style="position:absolute;left:2308;top:9347;width:2;height:478" coordorigin="2308,9347" coordsize="0,478" path="m2308,9825l2308,9347e" filled="f" stroked="t" strokeweight=".237985pt" strokecolor="#282828">
                <v:path arrowok="t"/>
              </v:shape>
            </v:group>
            <v:group style="position:absolute;left:7363;top:9583;width:562;height:2" coordorigin="7363,9583" coordsize="562,2">
              <v:shape style="position:absolute;left:7363;top:9583;width:562;height:2" coordorigin="7363,9583" coordsize="562,0" path="m7363,9583l7925,9583e" filled="f" stroked="t" strokeweight=".713954pt" strokecolor="#484848">
                <v:path arrowok="t"/>
              </v:shape>
            </v:group>
            <v:group style="position:absolute;left:7868;top:9586;width:3732;height:2" coordorigin="7868,9586" coordsize="3732,2">
              <v:shape style="position:absolute;left:7868;top:9586;width:3732;height:2" coordorigin="7868,9586" coordsize="3732,0" path="m7868,9586l11599,9586e" filled="f" stroked="t" strokeweight=".713954pt" strokecolor="#545454">
                <v:path arrowok="t"/>
              </v:shape>
            </v:group>
            <v:group style="position:absolute;left:343;top:9533;width:2;height:320" coordorigin="343,9533" coordsize="2,320">
              <v:shape style="position:absolute;left:343;top:9533;width:2;height:320" coordorigin="343,9533" coordsize="0,320" path="m343,9853l343,9533e" filled="f" stroked="t" strokeweight=".47597pt" strokecolor="#282828">
                <v:path arrowok="t"/>
              </v:shape>
            </v:group>
            <v:group style="position:absolute;left:2308;top:9825;width:2;height:464" coordorigin="2308,9825" coordsize="2,464">
              <v:shape style="position:absolute;left:2308;top:9825;width:2;height:464" coordorigin="2308,9825" coordsize="0,464" path="m2308,10289l2308,9825e" filled="f" stroked="t" strokeweight=".237985pt" strokecolor="#000000">
                <v:path arrowok="t"/>
              </v:shape>
            </v:group>
            <v:group style="position:absolute;left:343;top:10494;width:1999;height:2" coordorigin="343,10494" coordsize="1999,2">
              <v:shape style="position:absolute;left:343;top:10494;width:1999;height:2" coordorigin="343,10494" coordsize="1999,0" path="m343,10494l2342,10494e" filled="f" stroked="t" strokeweight=".47597pt" strokecolor="#545454">
                <v:path arrowok="t"/>
              </v:shape>
            </v:group>
            <v:group style="position:absolute;left:2308;top:10289;width:2;height:229" coordorigin="2308,10289" coordsize="2,229">
              <v:shape style="position:absolute;left:2308;top:10289;width:2;height:229" coordorigin="2308,10289" coordsize="0,229" path="m2308,10518l2308,10289e" filled="f" stroked="t" strokeweight=".237985pt" strokecolor="#3F3F3F">
                <v:path arrowok="t"/>
              </v:shape>
            </v:group>
            <v:group style="position:absolute;left:428;top:10506;width:7292;height:2" coordorigin="428,10506" coordsize="7292,2">
              <v:shape style="position:absolute;left:428;top:10506;width:7292;height:2" coordorigin="428,10506" coordsize="7292,0" path="m428,10506l7720,10506e" filled="f" stroked="t" strokeweight=".713954pt" strokecolor="#646464">
                <v:path arrowok="t"/>
              </v:shape>
            </v:group>
            <v:group style="position:absolute;left:7663;top:10516;width:262;height:2" coordorigin="7663,10516" coordsize="262,2">
              <v:shape style="position:absolute;left:7663;top:10516;width:262;height:2" coordorigin="7663,10516" coordsize="262,0" path="m7663,10516l7925,10516e" filled="f" stroked="t" strokeweight=".951939pt" strokecolor="#777777">
                <v:path arrowok="t"/>
              </v:shape>
            </v:group>
            <v:group style="position:absolute;left:7868;top:10516;width:3741;height:2" coordorigin="7868,10516" coordsize="3741,2">
              <v:shape style="position:absolute;left:7868;top:10516;width:3741;height:2" coordorigin="7868,10516" coordsize="3741,0" path="m7868,10516l11609,10516e" filled="f" stroked="t" strokeweight=".713954pt" strokecolor="#646464">
                <v:path arrowok="t"/>
              </v:shape>
            </v:group>
            <v:group style="position:absolute;left:345;top:10475;width:2;height:521" coordorigin="345,10475" coordsize="2,521">
              <v:shape style="position:absolute;left:345;top:10475;width:2;height:521" coordorigin="345,10475" coordsize="0,521" path="m345,10996l345,10475e" filled="f" stroked="t" strokeweight=".237985pt" strokecolor="#2B2B2B">
                <v:path arrowok="t"/>
              </v:shape>
            </v:group>
            <v:group style="position:absolute;left:809;top:10745;width:1533;height:2" coordorigin="809,10745" coordsize="1533,2">
              <v:shape style="position:absolute;left:809;top:10745;width:1533;height:2" coordorigin="809,10745" coordsize="1533,0" path="m809,10745l2342,10745e" filled="f" stroked="t" strokeweight=".47597pt" strokecolor="#646464">
                <v:path arrowok="t"/>
              </v:shape>
            </v:group>
            <v:group style="position:absolute;left:2308;top:10504;width:2;height:282" coordorigin="2308,10504" coordsize="2,282">
              <v:shape style="position:absolute;left:2308;top:10504;width:2;height:282" coordorigin="2308,10504" coordsize="0,282" path="m2308,10786l2308,10504e" filled="f" stroked="t" strokeweight=".237985pt" strokecolor="#5B5B5B">
                <v:path arrowok="t"/>
              </v:shape>
            </v:group>
            <v:group style="position:absolute;left:2280;top:10745;width:1575;height:2" coordorigin="2280,10745" coordsize="1575,2">
              <v:shape style="position:absolute;left:2280;top:10745;width:1575;height:2" coordorigin="2280,10745" coordsize="1575,0" path="m2280,10745l3855,10745e" filled="f" stroked="t" strokeweight=".47597pt" strokecolor="#4B4B4B">
                <v:path arrowok="t"/>
              </v:shape>
            </v:group>
            <v:group style="position:absolute;left:2394;top:10755;width:6716;height:2" coordorigin="2394,10755" coordsize="6716,2">
              <v:shape style="position:absolute;left:2394;top:10755;width:6716;height:2" coordorigin="2394,10755" coordsize="6716,0" path="m2394,10755l9110,10755e" filled="f" stroked="t" strokeweight=".713954pt" strokecolor="#575757">
                <v:path arrowok="t"/>
              </v:shape>
            </v:group>
            <v:group style="position:absolute;left:5616;top:10747;width:281;height:2" coordorigin="5616,10747" coordsize="281,2">
              <v:shape style="position:absolute;left:5616;top:10747;width:281;height:2" coordorigin="5616,10747" coordsize="281,0" path="m5616,10747l5897,10747e" filled="f" stroked="t" strokeweight=".47597pt" strokecolor="#3B3B3B">
                <v:path arrowok="t"/>
              </v:shape>
            </v:group>
            <v:group style="position:absolute;left:5840;top:10750;width:395;height:2" coordorigin="5840,10750" coordsize="395,2">
              <v:shape style="position:absolute;left:5840;top:10750;width:395;height:2" coordorigin="5840,10750" coordsize="395,0" path="m5840,10750l6235,10750e" filled="f" stroked="t" strokeweight=".713954pt" strokecolor="#4F4F4F">
                <v:path arrowok="t"/>
              </v:shape>
            </v:group>
            <v:group style="position:absolute;left:6178;top:10752;width:471;height:2" coordorigin="6178,10752" coordsize="471,2">
              <v:shape style="position:absolute;left:6178;top:10752;width:471;height:2" coordorigin="6178,10752" coordsize="471,0" path="m6178,10752l6649,10752e" filled="f" stroked="t" strokeweight=".47597pt" strokecolor="#2B2B2B">
                <v:path arrowok="t"/>
              </v:shape>
            </v:group>
            <v:group style="position:absolute;left:6592;top:10755;width:362;height:2" coordorigin="6592,10755" coordsize="362,2">
              <v:shape style="position:absolute;left:6592;top:10755;width:362;height:2" coordorigin="6592,10755" coordsize="362,0" path="m6592,10755l6954,10755e" filled="f" stroked="t" strokeweight=".47597pt" strokecolor="#444444">
                <v:path arrowok="t"/>
              </v:shape>
            </v:group>
            <v:group style="position:absolute;left:9053;top:10762;width:2556;height:2" coordorigin="9053,10762" coordsize="2556,2">
              <v:shape style="position:absolute;left:9053;top:10762;width:2556;height:2" coordorigin="9053,10762" coordsize="2556,0" path="m9053,10762l11609,10762e" filled="f" stroked="t" strokeweight=".713954pt" strokecolor="#545454">
                <v:path arrowok="t"/>
              </v:shape>
            </v:group>
            <v:group style="position:absolute;left:11599;top:10475;width:2;height:339" coordorigin="11599,10475" coordsize="2,339">
              <v:shape style="position:absolute;left:11599;top:10475;width:2;height:339" coordorigin="11599,10475" coordsize="0,339" path="m11599,10814l11599,10475e" filled="f" stroked="t" strokeweight=".47597pt" strokecolor="#383838">
                <v:path arrowok="t"/>
              </v:shape>
            </v:group>
            <v:group style="position:absolute;left:719;top:10977;width:2208;height:2" coordorigin="719,10977" coordsize="2208,2">
              <v:shape style="position:absolute;left:719;top:10977;width:2208;height:2" coordorigin="719,10977" coordsize="2208,0" path="m719,10977l2927,10977e" filled="f" stroked="t" strokeweight=".951939pt" strokecolor="#575757">
                <v:path arrowok="t"/>
              </v:shape>
            </v:group>
            <v:group style="position:absolute;left:2308;top:10771;width:2;height:196" coordorigin="2308,10771" coordsize="2,196">
              <v:shape style="position:absolute;left:2308;top:10771;width:2;height:196" coordorigin="2308,10771" coordsize="0,196" path="m2308,10967l2308,10771e" filled="f" stroked="t" strokeweight=".237985pt" strokecolor="#000000">
                <v:path arrowok="t"/>
              </v:shape>
            </v:group>
            <v:group style="position:absolute;left:2780;top:10979;width:295;height:2" coordorigin="2780,10979" coordsize="295,2">
              <v:shape style="position:absolute;left:2780;top:10979;width:295;height:2" coordorigin="2780,10979" coordsize="295,0" path="m2780,10979l3075,10979e" filled="f" stroked="t" strokeweight=".713954pt" strokecolor="#444444">
                <v:path arrowok="t"/>
              </v:shape>
            </v:group>
            <v:group style="position:absolute;left:3018;top:10982;width:538;height:2" coordorigin="3018,10982" coordsize="538,2">
              <v:shape style="position:absolute;left:3018;top:10982;width:538;height:2" coordorigin="3018,10982" coordsize="538,0" path="m3018,10982l3555,10982e" filled="f" stroked="t" strokeweight=".47597pt" strokecolor="#282828">
                <v:path arrowok="t"/>
              </v:shape>
            </v:group>
            <v:group style="position:absolute;left:3498;top:10982;width:5931;height:2" coordorigin="3498,10982" coordsize="5931,2">
              <v:shape style="position:absolute;left:3498;top:10982;width:5931;height:2" coordorigin="3498,10982" coordsize="5931,0" path="m3498,10982l9429,10982e" filled="f" stroked="t" strokeweight=".713954pt" strokecolor="#545454">
                <v:path arrowok="t"/>
              </v:shape>
            </v:group>
            <v:group style="position:absolute;left:5174;top:10987;width:1061;height:2" coordorigin="5174,10987" coordsize="1061,2">
              <v:shape style="position:absolute;left:5174;top:10987;width:1061;height:2" coordorigin="5174,10987" coordsize="1061,0" path="m5174,10987l6235,10987e" filled="f" stroked="t" strokeweight=".47597pt" strokecolor="#4B4B4B">
                <v:path arrowok="t"/>
              </v:shape>
            </v:group>
            <v:group style="position:absolute;left:6178;top:10989;width:776;height:2" coordorigin="6178,10989" coordsize="776,2">
              <v:shape style="position:absolute;left:6178;top:10989;width:776;height:2" coordorigin="6178,10989" coordsize="776,0" path="m6178,10989l6954,10989e" filled="f" stroked="t" strokeweight=".237985pt" strokecolor="#343434">
                <v:path arrowok="t"/>
              </v:shape>
            </v:group>
            <v:group style="position:absolute;left:7192;top:10987;width:733;height:2" coordorigin="7192,10987" coordsize="733,2">
              <v:shape style="position:absolute;left:7192;top:10987;width:733;height:2" coordorigin="7192,10987" coordsize="733,0" path="m7192,10987l7925,10987e" filled="f" stroked="t" strokeweight=".47597pt" strokecolor="#707070">
                <v:path arrowok="t"/>
              </v:shape>
            </v:group>
            <v:group style="position:absolute;left:7868;top:10989;width:743;height:2" coordorigin="7868,10989" coordsize="743,2">
              <v:shape style="position:absolute;left:7868;top:10989;width:743;height:2" coordorigin="7868,10989" coordsize="743,0" path="m7868,10989l8610,10989e" filled="f" stroked="t" strokeweight=".237985pt" strokecolor="#5B5B5B">
                <v:path arrowok="t"/>
              </v:shape>
            </v:group>
            <v:group style="position:absolute;left:9082;top:10958;width:2499;height:2" coordorigin="9082,10958" coordsize="2499,2">
              <v:shape style="position:absolute;left:9082;top:10958;width:2499;height:2" coordorigin="9082,10958" coordsize="2499,0" path="m9082,10958l11580,10958e" filled="f" stroked="t" strokeweight=".237985pt" strokecolor="#000000">
                <v:path arrowok="t"/>
              </v:shape>
            </v:group>
            <v:group style="position:absolute;left:11602;top:8252;width:2;height:2739" coordorigin="11602,8252" coordsize="2,2739">
              <v:shape style="position:absolute;left:11602;top:8252;width:2;height:2739" coordorigin="11602,8252" coordsize="0,2739" path="m11602,10991l11602,8252e" filled="f" stroked="t" strokeweight=".713954pt" strokecolor="#4F4F4F">
                <v:path arrowok="t"/>
              </v:shape>
            </v:group>
            <v:group style="position:absolute;left:2308;top:10953;width:2;height:268" coordorigin="2308,10953" coordsize="2,268">
              <v:shape style="position:absolute;left:2308;top:10953;width:2;height:268" coordorigin="2308,10953" coordsize="0,268" path="m2308,11221l2308,10953e" filled="f" stroked="t" strokeweight=".237985pt" strokecolor="#5B5B5B">
                <v:path arrowok="t"/>
              </v:shape>
            </v:group>
            <v:group style="position:absolute;left:347;top:11450;width:1994;height:2" coordorigin="347,11450" coordsize="1994,2">
              <v:shape style="position:absolute;left:347;top:11450;width:1994;height:2" coordorigin="347,11450" coordsize="1994,0" path="m347,11450l2342,11450e" filled="f" stroked="t" strokeweight=".47597pt" strokecolor="#444444">
                <v:path arrowok="t"/>
              </v:shape>
            </v:group>
            <v:group style="position:absolute;left:350;top:7726;width:2;height:5359" coordorigin="350,7726" coordsize="2,5359">
              <v:shape style="position:absolute;left:350;top:7726;width:2;height:5359" coordorigin="350,7726" coordsize="0,5359" path="m350,13085l350,7726e" filled="f" stroked="t" strokeweight=".713954pt" strokecolor="#484848">
                <v:path arrowok="t"/>
              </v:shape>
            </v:group>
            <v:group style="position:absolute;left:2308;top:11221;width:2;height:502" coordorigin="2308,11221" coordsize="2,502">
              <v:shape style="position:absolute;left:2308;top:11221;width:2;height:502" coordorigin="2308,11221" coordsize="0,502" path="m2308,11723l2308,11221e" filled="f" stroked="t" strokeweight=".237985pt" strokecolor="#2F2F2F">
                <v:path arrowok="t"/>
              </v:shape>
            </v:group>
            <v:group style="position:absolute;left:2280;top:11455;width:557;height:2" coordorigin="2280,11455" coordsize="557,2">
              <v:shape style="position:absolute;left:2280;top:11455;width:557;height:2" coordorigin="2280,11455" coordsize="557,0" path="m2280,11455l2837,11455e" filled="f" stroked="t" strokeweight=".47597pt" strokecolor="#343434">
                <v:path arrowok="t"/>
              </v:shape>
            </v:group>
            <v:group style="position:absolute;left:2780;top:11457;width:776;height:2" coordorigin="2780,11457" coordsize="776,2">
              <v:shape style="position:absolute;left:2780;top:11457;width:776;height:2" coordorigin="2780,11457" coordsize="776,0" path="m2780,11457l3555,11457e" filled="f" stroked="t" strokeweight=".47597pt" strokecolor="#484848">
                <v:path arrowok="t"/>
              </v:shape>
            </v:group>
            <v:group style="position:absolute;left:3446;top:11462;width:2228;height:2" coordorigin="3446,11462" coordsize="2228,2">
              <v:shape style="position:absolute;left:3446;top:11462;width:2228;height:2" coordorigin="3446,11462" coordsize="2228,0" path="m3446,11462l5674,11462e" filled="f" stroked="t" strokeweight=".951939pt" strokecolor="#676767">
                <v:path arrowok="t"/>
              </v:shape>
            </v:group>
            <v:group style="position:absolute;left:5616;top:11474;width:4726;height:2" coordorigin="5616,11474" coordsize="4726,2">
              <v:shape style="position:absolute;left:5616;top:11474;width:4726;height:2" coordorigin="5616,11474" coordsize="4726,0" path="m5616,11474l10343,11474e" filled="f" stroked="t" strokeweight=".713954pt" strokecolor="#4F4F4F">
                <v:path arrowok="t"/>
              </v:shape>
            </v:group>
            <v:group style="position:absolute;left:6178;top:11469;width:471;height:2" coordorigin="6178,11469" coordsize="471,2">
              <v:shape style="position:absolute;left:6178;top:11469;width:471;height:2" coordorigin="6178,11469" coordsize="471,0" path="m6178,11469l6649,11469e" filled="f" stroked="t" strokeweight=".47597pt" strokecolor="#2B2B2B">
                <v:path arrowok="t"/>
              </v:shape>
            </v:group>
            <v:group style="position:absolute;left:6897;top:11474;width:823;height:2" coordorigin="6897,11474" coordsize="823,2">
              <v:shape style="position:absolute;left:6897;top:11474;width:823;height:2" coordorigin="6897,11474" coordsize="823,0" path="m6897,11474l7720,11474e" filled="f" stroked="t" strokeweight=".47597pt" strokecolor="#3B3B3B">
                <v:path arrowok="t"/>
              </v:shape>
            </v:group>
            <v:group style="position:absolute;left:7801;top:11477;width:1594;height:2" coordorigin="7801,11477" coordsize="1594,2">
              <v:shape style="position:absolute;left:7801;top:11477;width:1594;height:2" coordorigin="7801,11477" coordsize="1594,0" path="m7801,11477l9396,11477e" filled="f" stroked="t" strokeweight=".951939pt" strokecolor="#646464">
                <v:path arrowok="t"/>
              </v:shape>
            </v:group>
            <v:group style="position:absolute;left:9415;top:11484;width:2194;height:2" coordorigin="9415,11484" coordsize="2194,2">
              <v:shape style="position:absolute;left:9415;top:11484;width:2194;height:2" coordorigin="9415,11484" coordsize="2194,0" path="m9415,11484l11609,11484e" filled="f" stroked="t" strokeweight=".713954pt" strokecolor="#545454">
                <v:path arrowok="t"/>
              </v:shape>
            </v:group>
            <v:group style="position:absolute;left:11604;top:11192;width:2;height:559" coordorigin="11604,11192" coordsize="2,559">
              <v:shape style="position:absolute;left:11604;top:11192;width:2;height:559" coordorigin="11604,11192" coordsize="0,559" path="m11604,11751l11604,11192e" filled="f" stroked="t" strokeweight=".47597pt" strokecolor="#3F3F3F">
                <v:path arrowok="t"/>
              </v:shape>
            </v:group>
            <v:group style="position:absolute;left:347;top:11689;width:1994;height:2" coordorigin="347,11689" coordsize="1994,2">
              <v:shape style="position:absolute;left:347;top:11689;width:1994;height:2" coordorigin="347,11689" coordsize="1994,0" path="m347,11689l2342,11689e" filled="f" stroked="t" strokeweight=".47597pt" strokecolor="#484848">
                <v:path arrowok="t"/>
              </v:shape>
            </v:group>
            <v:group style="position:absolute;left:314;top:11450;width:2;height:273" coordorigin="314,11450" coordsize="2,273">
              <v:shape style="position:absolute;left:314;top:11450;width:2;height:273" coordorigin="314,11450" coordsize="0,273" path="m314,11723l314,11450e" filled="f" stroked="t" strokeweight=".237985pt" strokecolor="#000000">
                <v:path arrowok="t"/>
              </v:shape>
            </v:group>
            <v:group style="position:absolute;left:2280;top:11694;width:3089;height:2" coordorigin="2280,11694" coordsize="3089,2">
              <v:shape style="position:absolute;left:2280;top:11694;width:3089;height:2" coordorigin="2280,11694" coordsize="3089,0" path="m2280,11694l5369,11694e" filled="f" stroked="t" strokeweight=".951939pt" strokecolor="#5B5B5B">
                <v:path arrowok="t"/>
              </v:shape>
            </v:group>
            <v:group style="position:absolute;left:2637;top:11704;width:3037;height:2" coordorigin="2637,11704" coordsize="3037,2">
              <v:shape style="position:absolute;left:2637;top:11704;width:3037;height:2" coordorigin="2637,11704" coordsize="3037,0" path="m2637,11704l5674,11704e" filled="f" stroked="t" strokeweight=".713954pt" strokecolor="#575757">
                <v:path arrowok="t"/>
              </v:shape>
            </v:group>
            <v:group style="position:absolute;left:5616;top:11704;width:281;height:2" coordorigin="5616,11704" coordsize="281,2">
              <v:shape style="position:absolute;left:5616;top:11704;width:281;height:2" coordorigin="5616,11704" coordsize="281,0" path="m5616,11704l5897,11704e" filled="f" stroked="t" strokeweight=".47597pt" strokecolor="#2B2B2B">
                <v:path arrowok="t"/>
              </v:shape>
            </v:group>
            <v:group style="position:absolute;left:2637;top:11713;width:8653;height:2" coordorigin="2637,11713" coordsize="8653,2">
              <v:shape style="position:absolute;left:2637;top:11713;width:8653;height:2" coordorigin="2637,11713" coordsize="8653,0" path="m2637,11713l11290,11713e" filled="f" stroked="t" strokeweight=".47597pt" strokecolor="#4B4B4B">
                <v:path arrowok="t"/>
              </v:shape>
            </v:group>
            <v:group style="position:absolute;left:7363;top:11713;width:357;height:2" coordorigin="7363,11713" coordsize="357,2">
              <v:shape style="position:absolute;left:7363;top:11713;width:357;height:2" coordorigin="7363,11713" coordsize="357,0" path="m7363,11713l7720,11713e" filled="f" stroked="t" strokeweight=".47597pt" strokecolor="#2F2F2F">
                <v:path arrowok="t"/>
              </v:shape>
            </v:group>
            <v:group style="position:absolute;left:9415;top:11720;width:2194;height:2" coordorigin="9415,11720" coordsize="2194,2">
              <v:shape style="position:absolute;left:9415;top:11720;width:2194;height:2" coordorigin="9415,11720" coordsize="2194,0" path="m9415,11720l11609,11720e" filled="f" stroked="t" strokeweight=".47597pt" strokecolor="#3B3B3B">
                <v:path arrowok="t"/>
              </v:shape>
            </v:group>
            <v:group style="position:absolute;left:343;top:11933;width:4888;height:2" coordorigin="343,11933" coordsize="4888,2">
              <v:shape style="position:absolute;left:343;top:11933;width:4888;height:2" coordorigin="343,11933" coordsize="4888,0" path="m343,11933l5231,11933e" filled="f" stroked="t" strokeweight=".951939pt" strokecolor="#606060">
                <v:path arrowok="t"/>
              </v:shape>
            </v:group>
            <v:group style="position:absolute;left:345;top:11818;width:2;height:344" coordorigin="345,11818" coordsize="2,344">
              <v:shape style="position:absolute;left:345;top:11818;width:2;height:344" coordorigin="345,11818" coordsize="0,344" path="m345,12163l345,11818e" filled="f" stroked="t" strokeweight=".237985pt" strokecolor="#777777">
                <v:path arrowok="t"/>
              </v:shape>
            </v:group>
            <v:group style="position:absolute;left:1033;top:11708;width:2;height:722" coordorigin="1033,11708" coordsize="2,722">
              <v:shape style="position:absolute;left:1033;top:11708;width:2;height:722" coordorigin="1033,11708" coordsize="0,722" path="m1033,12430l1033,11708e" filled="f" stroked="t" strokeweight=".237985pt" strokecolor="#5B5B5B">
                <v:path arrowok="t"/>
              </v:shape>
            </v:group>
            <v:group style="position:absolute;left:1623;top:11708;width:2;height:722" coordorigin="1623,11708" coordsize="2,722">
              <v:shape style="position:absolute;left:1623;top:11708;width:2;height:722" coordorigin="1623,11708" coordsize="0,722" path="m1623,12430l1623,11708e" filled="f" stroked="t" strokeweight=".237985pt" strokecolor="#5B5B5B">
                <v:path arrowok="t"/>
              </v:shape>
            </v:group>
            <v:group style="position:absolute;left:2308;top:11708;width:2;height:722" coordorigin="2308,11708" coordsize="2,722">
              <v:shape style="position:absolute;left:2308;top:11708;width:2;height:722" coordorigin="2308,11708" coordsize="0,722" path="m2308,12430l2308,11708e" filled="f" stroked="t" strokeweight=".237985pt" strokecolor="#444444">
                <v:path arrowok="t"/>
              </v:shape>
            </v:group>
            <v:group style="position:absolute;left:2756;top:11950;width:4198;height:2" coordorigin="2756,11950" coordsize="4198,2">
              <v:shape style="position:absolute;left:2756;top:11950;width:4198;height:2" coordorigin="2756,11950" coordsize="4198,0" path="m2756,11950l6954,11950e" filled="f" stroked="t" strokeweight=".713954pt" strokecolor="#545454">
                <v:path arrowok="t"/>
              </v:shape>
            </v:group>
            <v:group style="position:absolute;left:6897;top:11959;width:4712;height:2" coordorigin="6897,11959" coordsize="4712,2">
              <v:shape style="position:absolute;left:6897;top:11959;width:4712;height:2" coordorigin="6897,11959" coordsize="4712,0" path="m6897,11959l11609,11959e" filled="f" stroked="t" strokeweight=".713954pt" strokecolor="#4F4F4F">
                <v:path arrowok="t"/>
              </v:shape>
            </v:group>
            <v:group style="position:absolute;left:7392;top:11708;width:2;height:3882" coordorigin="7392,11708" coordsize="2,3882">
              <v:shape style="position:absolute;left:7392;top:11708;width:2;height:3882" coordorigin="7392,11708" coordsize="0,3882" path="m7392,15591l7392,11708e" filled="f" stroked="t" strokeweight=".713954pt" strokecolor="#4B4B4B">
                <v:path arrowok="t"/>
              </v:shape>
            </v:group>
            <v:group style="position:absolute;left:11602;top:11608;width:2;height:2543" coordorigin="11602,11608" coordsize="2,2543">
              <v:shape style="position:absolute;left:11602;top:11608;width:2;height:2543" coordorigin="11602,11608" coordsize="0,2543" path="m11602,14151l11602,11608e" filled="f" stroked="t" strokeweight=".713954pt" strokecolor="#575757">
                <v:path arrowok="t"/>
              </v:shape>
            </v:group>
            <v:group style="position:absolute;left:314;top:12430;width:2;height:3963" coordorigin="314,12430" coordsize="2,3963">
              <v:shape style="position:absolute;left:314;top:12430;width:2;height:3963" coordorigin="314,12430" coordsize="0,3963" path="m314,16394l314,12430e" filled="f" stroked="t" strokeweight=".237985pt" strokecolor="#000000">
                <v:path arrowok="t"/>
              </v:shape>
            </v:group>
            <v:group style="position:absolute;left:1033;top:12430;width:2;height:502" coordorigin="1033,12430" coordsize="2,502">
              <v:shape style="position:absolute;left:1033;top:12430;width:2;height:502" coordorigin="1033,12430" coordsize="0,502" path="m1033,12932l1033,12430e" filled="f" stroked="t" strokeweight=".237985pt" strokecolor="#000000">
                <v:path arrowok="t"/>
              </v:shape>
            </v:group>
            <v:group style="position:absolute;left:1623;top:12430;width:2;height:1520" coordorigin="1623,12430" coordsize="2,1520">
              <v:shape style="position:absolute;left:1623;top:12430;width:2;height:1520" coordorigin="1623,12430" coordsize="0,1520" path="m1623,13951l1623,12430e" filled="f" stroked="t" strokeweight=".237985pt" strokecolor="#000000">
                <v:path arrowok="t"/>
              </v:shape>
            </v:group>
            <v:group style="position:absolute;left:2308;top:12430;width:2;height:1520" coordorigin="2308,12430" coordsize="2,1520">
              <v:shape style="position:absolute;left:2308;top:12430;width:2;height:1520" coordorigin="2308,12430" coordsize="0,1520" path="m2308,13951l2308,12430e" filled="f" stroked="t" strokeweight=".237985pt" strokecolor="#000000">
                <v:path arrowok="t"/>
              </v:shape>
            </v:group>
            <v:group style="position:absolute;left:11607;top:12402;width:2;height:559" coordorigin="11607,12402" coordsize="2,559">
              <v:shape style="position:absolute;left:11607;top:12402;width:2;height:559" coordorigin="11607,12402" coordsize="0,559" path="m11607,12961l11607,12402e" filled="f" stroked="t" strokeweight=".47597pt" strokecolor="#4B4B4B">
                <v:path arrowok="t"/>
              </v:shape>
            </v:group>
            <v:group style="position:absolute;left:1033;top:12932;width:2;height:363" coordorigin="1033,12932" coordsize="2,363">
              <v:shape style="position:absolute;left:1033;top:12932;width:2;height:363" coordorigin="1033,12932" coordsize="0,363" path="m1033,13296l1033,12932e" filled="f" stroked="t" strokeweight=".237985pt" strokecolor="#5B5B5B">
                <v:path arrowok="t"/>
              </v:shape>
            </v:group>
            <v:group style="position:absolute;left:11576;top:13090;width:2;height:382" coordorigin="11576,13090" coordsize="2,382">
              <v:shape style="position:absolute;left:11576;top:13090;width:2;height:382" coordorigin="11576,13090" coordsize="0,382" path="m11576,13473l11576,13090e" filled="f" stroked="t" strokeweight=".237985pt" strokecolor="#000000">
                <v:path arrowok="t"/>
              </v:shape>
            </v:group>
            <v:group style="position:absolute;left:1033;top:13296;width:2;height:655" coordorigin="1033,13296" coordsize="2,655">
              <v:shape style="position:absolute;left:1033;top:13296;width:2;height:655" coordorigin="1033,13296" coordsize="0,655" path="m1033,13951l1033,13296e" filled="f" stroked="t" strokeweight=".237985pt" strokecolor="#000000">
                <v:path arrowok="t"/>
              </v:shape>
            </v:group>
            <v:group style="position:absolute;left:7406;top:12583;width:2;height:3815" coordorigin="7406,12583" coordsize="2,3815">
              <v:shape style="position:absolute;left:7406;top:12583;width:2;height:3815" coordorigin="7406,12583" coordsize="0,3815" path="m7406,16399l7406,12583e" filled="f" stroked="t" strokeweight=".713954pt" strokecolor="#4B4B4B">
                <v:path arrowok="t"/>
              </v:shape>
            </v:group>
            <v:group style="position:absolute;left:11607;top:13444;width:2;height:1415" coordorigin="11607,13444" coordsize="2,1415">
              <v:shape style="position:absolute;left:11607;top:13444;width:2;height:1415" coordorigin="11607,13444" coordsize="0,1415" path="m11607,14859l11607,13444e" filled="f" stroked="t" strokeweight=".47597pt" strokecolor="#707070">
                <v:path arrowok="t"/>
              </v:shape>
            </v:group>
            <v:group style="position:absolute;left:314;top:13946;width:723;height:2" coordorigin="314,13946" coordsize="723,2">
              <v:shape style="position:absolute;left:314;top:13946;width:723;height:2" coordorigin="314,13946" coordsize="723,0" path="m314,13946l1038,13946e" filled="f" stroked="t" strokeweight=".237985pt" strokecolor="#4F4F4F">
                <v:path arrowok="t"/>
              </v:shape>
            </v:group>
            <v:group style="position:absolute;left:1033;top:13946;width:1280;height:2" coordorigin="1033,13946" coordsize="1280,2">
              <v:shape style="position:absolute;left:1033;top:13946;width:1280;height:2" coordorigin="1033,13946" coordsize="1280,0" path="m1033,13946l2313,13946e" filled="f" stroked="t" strokeweight=".237985pt" strokecolor="#0F0F0F">
                <v:path arrowok="t"/>
              </v:shape>
            </v:group>
            <v:group style="position:absolute;left:7896;top:13946;width:1185;height:2" coordorigin="7896,13946" coordsize="1185,2">
              <v:shape style="position:absolute;left:7896;top:13946;width:1185;height:2" coordorigin="7896,13946" coordsize="1185,0" path="m7896,13946l9082,13946e" filled="f" stroked="t" strokeweight=".713954pt" strokecolor="#444877">
                <v:path arrowok="t"/>
              </v:shape>
            </v:group>
            <v:group style="position:absolute;left:9082;top:13946;width:2499;height:2" coordorigin="9082,13946" coordsize="2499,2">
              <v:shape style="position:absolute;left:9082;top:13946;width:2499;height:2" coordorigin="9082,13946" coordsize="2499,0" path="m9082,13946l11580,13946e" filled="f" stroked="t" strokeweight="1.665894pt" strokecolor="#2F3B97">
                <v:path arrowok="t"/>
              </v:shape>
            </v:group>
            <v:group style="position:absolute;left:1033;top:13946;width:2;height:143" coordorigin="1033,13946" coordsize="2,143">
              <v:shape style="position:absolute;left:1033;top:13946;width:2;height:143" coordorigin="1033,13946" coordsize="0,143" path="m1033,14089l1033,13946e" filled="f" stroked="t" strokeweight=".237985pt" strokecolor="#6B6B6B">
                <v:path arrowok="t"/>
              </v:shape>
            </v:group>
            <v:group style="position:absolute;left:1623;top:13946;width:2;height:143" coordorigin="1623,13946" coordsize="2,143">
              <v:shape style="position:absolute;left:1623;top:13946;width:2;height:143" coordorigin="1623,13946" coordsize="0,143" path="m1623,14089l1623,13946e" filled="f" stroked="t" strokeweight=".237985pt" strokecolor="#5B6060">
                <v:path arrowok="t"/>
              </v:shape>
            </v:group>
            <v:group style="position:absolute;left:2308;top:13946;width:2;height:143" coordorigin="2308,13946" coordsize="2,143">
              <v:shape style="position:absolute;left:2308;top:13946;width:2;height:143" coordorigin="2308,13946" coordsize="0,143" path="m2308,14089l2308,13946e" filled="f" stroked="t" strokeweight=".237985pt" strokecolor="#676767">
                <v:path arrowok="t"/>
              </v:shape>
            </v:group>
            <v:group style="position:absolute;left:9443;top:13673;width:2;height:445" coordorigin="9443,13673" coordsize="2,445">
              <v:shape style="position:absolute;left:9443;top:13673;width:2;height:445" coordorigin="9443,13673" coordsize="0,445" path="m9443,14118l9443,13673e" filled="f" stroked="t" strokeweight="3.569772pt" strokecolor="#4B548C">
                <v:path arrowok="t"/>
              </v:shape>
            </v:group>
            <v:group style="position:absolute;left:1033;top:14089;width:2;height:1592" coordorigin="1033,14089" coordsize="2,1592">
              <v:shape style="position:absolute;left:1033;top:14089;width:2;height:1592" coordorigin="1033,14089" coordsize="0,1592" path="m1033,15681l1033,14089e" filled="f" stroked="t" strokeweight=".237985pt" strokecolor="#000000">
                <v:path arrowok="t"/>
              </v:shape>
            </v:group>
            <v:group style="position:absolute;left:1623;top:14089;width:2;height:1592" coordorigin="1623,14089" coordsize="2,1592">
              <v:shape style="position:absolute;left:1623;top:14089;width:2;height:1592" coordorigin="1623,14089" coordsize="0,1592" path="m1623,15681l1623,14089e" filled="f" stroked="t" strokeweight=".237985pt" strokecolor="#000000">
                <v:path arrowok="t"/>
              </v:shape>
            </v:group>
            <v:group style="position:absolute;left:2308;top:14089;width:2;height:1592" coordorigin="2308,14089" coordsize="2,1592">
              <v:shape style="position:absolute;left:2308;top:14089;width:2;height:1592" coordorigin="2308,14089" coordsize="0,1592" path="m2308,15681l2308,14089e" filled="f" stroked="t" strokeweight=".237985pt" strokecolor="#000000">
                <v:path arrowok="t"/>
              </v:shape>
            </v:group>
            <v:group style="position:absolute;left:11576;top:14089;width:2;height:2300" coordorigin="11576,14089" coordsize="2,2300">
              <v:shape style="position:absolute;left:11576;top:14089;width:2;height:2300" coordorigin="11576,14089" coordsize="0,2300" path="m11576,16389l11576,14089e" filled="f" stroked="t" strokeweight=".237985pt" strokecolor="#000000">
                <v:path arrowok="t"/>
              </v:shape>
            </v:group>
            <v:group style="position:absolute;left:7406;top:14835;width:2;height:258" coordorigin="7406,14835" coordsize="2,258">
              <v:shape style="position:absolute;left:7406;top:14835;width:2;height:258" coordorigin="7406,14835" coordsize="0,258" path="m7406,15093l7406,14835e" filled="f" stroked="t" strokeweight=".47597pt" strokecolor="#343434">
                <v:path arrowok="t"/>
              </v:shape>
            </v:group>
            <v:group style="position:absolute;left:366;top:16360;width:4964;height:2" coordorigin="366,16360" coordsize="4964,2">
              <v:shape style="position:absolute;left:366;top:16360;width:4964;height:2" coordorigin="366,16360" coordsize="4964,0" path="m366,16360l5331,16360e" filled="f" stroked="t" strokeweight=".713954pt" strokecolor="#676767">
                <v:path arrowok="t"/>
              </v:shape>
            </v:group>
            <v:group style="position:absolute;left:1033;top:15681;width:2;height:712" coordorigin="1033,15681" coordsize="2,712">
              <v:shape style="position:absolute;left:1033;top:15681;width:2;height:712" coordorigin="1033,15681" coordsize="0,712" path="m1033,16394l1033,15681e" filled="f" stroked="t" strokeweight=".237985pt" strokecolor="#6B6B6B">
                <v:path arrowok="t"/>
              </v:shape>
            </v:group>
            <v:group style="position:absolute;left:1623;top:15681;width:2;height:712" coordorigin="1623,15681" coordsize="2,712">
              <v:shape style="position:absolute;left:1623;top:15681;width:2;height:712" coordorigin="1623,15681" coordsize="0,712" path="m1623,16394l1623,15681e" filled="f" stroked="t" strokeweight=".237985pt" strokecolor="#646464">
                <v:path arrowok="t"/>
              </v:shape>
            </v:group>
            <v:group style="position:absolute;left:2308;top:15681;width:2;height:712" coordorigin="2308,15681" coordsize="2,712">
              <v:shape style="position:absolute;left:2308;top:15681;width:2;height:712" coordorigin="2308,15681" coordsize="0,712" path="m2308,16394l2308,15681e" filled="f" stroked="t" strokeweight=".237985pt" strokecolor="#707070">
                <v:path arrowok="t"/>
              </v:shape>
            </v:group>
            <v:group style="position:absolute;left:2780;top:16365;width:2551;height:2" coordorigin="2780,16365" coordsize="2551,2">
              <v:shape style="position:absolute;left:2780;top:16365;width:2551;height:2" coordorigin="2780,16365" coordsize="2551,0" path="m2780,16365l5331,16365e" filled="f" stroked="t" strokeweight=".713954pt" strokecolor="#545454">
                <v:path arrowok="t"/>
              </v:shape>
            </v:group>
            <v:group style="position:absolute;left:1195;top:16372;width:4902;height:2" coordorigin="1195,16372" coordsize="4902,2">
              <v:shape style="position:absolute;left:1195;top:16372;width:4902;height:2" coordorigin="1195,16372" coordsize="4902,0" path="m1195,16372l6097,16372e" filled="f" stroked="t" strokeweight=".47597pt" strokecolor="#545454">
                <v:path arrowok="t"/>
              </v:shape>
            </v:group>
            <v:group style="position:absolute;left:1861;top:16382;width:4374;height:2" coordorigin="1861,16382" coordsize="4374,2">
              <v:shape style="position:absolute;left:1861;top:16382;width:4374;height:2" coordorigin="1861,16382" coordsize="4374,0" path="m1861,16382l6235,16382e" filled="f" stroked="t" strokeweight=".713954pt" strokecolor="#5B5B5B">
                <v:path arrowok="t"/>
              </v:shape>
            </v:group>
            <v:group style="position:absolute;left:6178;top:16389;width:471;height:2" coordorigin="6178,16389" coordsize="471,2">
              <v:shape style="position:absolute;left:6178;top:16389;width:471;height:2" coordorigin="6178,16389" coordsize="471,0" path="m6178,16389l6649,16389e" filled="f" stroked="t" strokeweight=".47597pt" strokecolor="#3F3F3F">
                <v:path arrowok="t"/>
              </v:shape>
            </v:group>
            <v:group style="position:absolute;left:4955;top:16396;width:6083;height:2" coordorigin="4955,16396" coordsize="6083,2">
              <v:shape style="position:absolute;left:4955;top:16396;width:6083;height:2" coordorigin="4955,16396" coordsize="6083,0" path="m4955,16396l11038,16396e" filled="f" stroked="t" strokeweight=".47597pt" strokecolor="#4F4F4F">
                <v:path arrowok="t"/>
              </v:shape>
            </v:group>
            <v:group style="position:absolute;left:6744;top:16408;width:4864;height:2" coordorigin="6744,16408" coordsize="4864,2">
              <v:shape style="position:absolute;left:6744;top:16408;width:4864;height:2" coordorigin="6744,16408" coordsize="4864,0" path="m6744,16408l11609,16408e" filled="f" stroked="t" strokeweight=".47597pt" strokecolor="#4F4F4F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9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88" w:lineRule="exact"/>
        <w:ind w:right="389"/>
        <w:jc w:val="right"/>
        <w:rPr>
          <w:rFonts w:ascii="Arial" w:hAnsi="Arial" w:cs="Arial" w:eastAsia="Arial"/>
          <w:sz w:val="34"/>
          <w:szCs w:val="34"/>
        </w:rPr>
      </w:pPr>
      <w:rPr/>
      <w:r>
        <w:rPr/>
        <w:br w:type="column"/>
      </w:r>
      <w:r>
        <w:rPr>
          <w:rFonts w:ascii="Arial" w:hAnsi="Arial" w:cs="Arial" w:eastAsia="Arial"/>
          <w:sz w:val="34"/>
          <w:szCs w:val="34"/>
          <w:color w:val="696969"/>
          <w:spacing w:val="0"/>
          <w:w w:val="80"/>
          <w:i/>
          <w:position w:val="-5"/>
        </w:rPr>
        <w:t>: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left="33" w:right="-84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545454"/>
          <w:spacing w:val="0"/>
          <w:w w:val="100"/>
          <w:position w:val="2"/>
        </w:rPr>
        <w:t>.A.</w:t>
      </w:r>
      <w:r>
        <w:rPr>
          <w:rFonts w:ascii="Times New Roman" w:hAnsi="Times New Roman" w:cs="Times New Roman" w:eastAsia="Times New Roman"/>
          <w:sz w:val="28"/>
          <w:szCs w:val="28"/>
          <w:color w:val="545454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45454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545454"/>
          <w:spacing w:val="0"/>
          <w:w w:val="107"/>
          <w:b/>
          <w:bCs/>
          <w:position w:val="2"/>
        </w:rPr>
        <w:t>erimK</w:t>
      </w:r>
      <w:r>
        <w:rPr>
          <w:rFonts w:ascii="Times New Roman" w:hAnsi="Times New Roman" w:cs="Times New Roman" w:eastAsia="Times New Roman"/>
          <w:sz w:val="29"/>
          <w:szCs w:val="29"/>
          <w:color w:val="545454"/>
          <w:spacing w:val="-10"/>
          <w:w w:val="107"/>
          <w:b/>
          <w:bCs/>
          <w:position w:val="2"/>
        </w:rPr>
        <w:t>O</w:t>
      </w:r>
      <w:r>
        <w:rPr>
          <w:rFonts w:ascii="Times New Roman" w:hAnsi="Times New Roman" w:cs="Times New Roman" w:eastAsia="Times New Roman"/>
          <w:sz w:val="29"/>
          <w:szCs w:val="29"/>
          <w:color w:val="2B2B2B"/>
          <w:spacing w:val="0"/>
          <w:w w:val="107"/>
          <w:b/>
          <w:bCs/>
          <w:position w:val="2"/>
        </w:rPr>
        <w:t>SE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right="-5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</w:rPr>
        <w:t>itfaiy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B2B2B"/>
          <w:spacing w:val="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</w:rPr>
        <w:t>Kuz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B2B2B"/>
          <w:spacing w:val="5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10"/>
        </w:rPr>
        <w:t>Çige</w:t>
      </w:r>
      <w:r>
        <w:rPr>
          <w:rFonts w:ascii="Arial" w:hAnsi="Arial" w:cs="Arial" w:eastAsia="Arial"/>
          <w:sz w:val="19"/>
          <w:szCs w:val="19"/>
          <w:color w:val="2B2B2B"/>
          <w:spacing w:val="14"/>
          <w:w w:val="110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10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İtf.Şoför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20"/>
          <w:cols w:num="3" w:equalWidth="0">
            <w:col w:w="560" w:space="1825"/>
            <w:col w:w="2014" w:space="628"/>
            <w:col w:w="6473"/>
          </w:cols>
        </w:sectPr>
      </w:pPr>
      <w:rPr/>
    </w:p>
    <w:p>
      <w:pPr>
        <w:spacing w:before="0" w:after="0" w:line="667" w:lineRule="exact"/>
        <w:ind w:left="1063" w:right="-20"/>
        <w:jc w:val="left"/>
        <w:tabs>
          <w:tab w:pos="4360" w:val="left"/>
          <w:tab w:pos="9600" w:val="left"/>
        </w:tabs>
        <w:rPr>
          <w:rFonts w:ascii="Times New Roman" w:hAnsi="Times New Roman" w:cs="Times New Roman" w:eastAsia="Times New Roman"/>
          <w:sz w:val="99"/>
          <w:szCs w:val="99"/>
        </w:rPr>
      </w:pPr>
      <w:rPr/>
      <w:r>
        <w:rPr>
          <w:rFonts w:ascii="Arial" w:hAnsi="Arial" w:cs="Arial" w:eastAsia="Arial"/>
          <w:sz w:val="86"/>
          <w:szCs w:val="86"/>
          <w:color w:val="383838"/>
          <w:spacing w:val="0"/>
          <w:w w:val="179"/>
          <w:b/>
          <w:bCs/>
          <w:i/>
          <w:position w:val="-26"/>
        </w:rPr>
        <w:t>l</w:t>
      </w:r>
      <w:r>
        <w:rPr>
          <w:rFonts w:ascii="Arial" w:hAnsi="Arial" w:cs="Arial" w:eastAsia="Arial"/>
          <w:sz w:val="86"/>
          <w:szCs w:val="86"/>
          <w:color w:val="383838"/>
          <w:spacing w:val="0"/>
          <w:w w:val="100"/>
          <w:b/>
          <w:bCs/>
          <w:i/>
          <w:position w:val="-26"/>
        </w:rPr>
        <w:tab/>
      </w:r>
      <w:r>
        <w:rPr>
          <w:rFonts w:ascii="Arial" w:hAnsi="Arial" w:cs="Arial" w:eastAsia="Arial"/>
          <w:sz w:val="86"/>
          <w:szCs w:val="86"/>
          <w:color w:val="383838"/>
          <w:spacing w:val="0"/>
          <w:w w:val="100"/>
          <w:b/>
          <w:bCs/>
          <w:i/>
          <w:position w:val="-26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7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7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7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7"/>
        </w:rPr>
      </w:r>
      <w:r>
        <w:rPr>
          <w:rFonts w:ascii="Arial" w:hAnsi="Arial" w:cs="Arial" w:eastAsia="Arial"/>
          <w:sz w:val="94"/>
          <w:szCs w:val="94"/>
          <w:color w:val="797979"/>
          <w:spacing w:val="-752"/>
          <w:w w:val="151"/>
          <w:position w:val="-44"/>
        </w:rPr>
        <w:t>M</w:t>
      </w:r>
      <w:r>
        <w:rPr>
          <w:rFonts w:ascii="Times New Roman" w:hAnsi="Times New Roman" w:cs="Times New Roman" w:eastAsia="Times New Roman"/>
          <w:sz w:val="99"/>
          <w:szCs w:val="99"/>
          <w:color w:val="797979"/>
          <w:spacing w:val="0"/>
          <w:w w:val="201"/>
          <w:position w:val="-83"/>
        </w:rPr>
        <w:t>-</w:t>
      </w:r>
      <w:r>
        <w:rPr>
          <w:rFonts w:ascii="Times New Roman" w:hAnsi="Times New Roman" w:cs="Times New Roman" w:eastAsia="Times New Roman"/>
          <w:sz w:val="99"/>
          <w:szCs w:val="99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ind w:left="4418" w:right="460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532.138pt;margin-top:8.440672pt;width:.1pt;height:12.705504pt;mso-position-horizontal-relative:page;mso-position-vertical-relative:paragraph;z-index:-16280" coordorigin="10643,169" coordsize="2,254">
            <v:shape style="position:absolute;left:10643;top:169;width:2;height:254" coordorigin="10643,169" coordsize="0,254" path="m10643,423l10643,169e" filled="f" stroked="t" strokeweight="1.196622pt" strokecolor="#A0A3A8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8"/>
          <w:position w:val="-2"/>
        </w:rPr>
        <w:t>BAŞKANLIGI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30" w:lineRule="exact"/>
        <w:ind w:left="1063" w:right="-20"/>
        <w:jc w:val="left"/>
        <w:tabs>
          <w:tab w:pos="39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.727867pt;margin-top:6.333296pt;width:51.148127pt;height:7.5pt;mso-position-horizontal-relative:page;mso-position-vertical-relative:paragraph;z-index:-16275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83838"/>
                      <w:spacing w:val="0"/>
                      <w:w w:val="104"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9"/>
        </w:rPr>
        <w:t>IZ</w:t>
      </w:r>
      <w:r>
        <w:rPr>
          <w:rFonts w:ascii="Arial" w:hAnsi="Arial" w:cs="Arial" w:eastAsia="Arial"/>
          <w:sz w:val="14"/>
          <w:szCs w:val="14"/>
          <w:color w:val="383838"/>
          <w:spacing w:val="-1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19"/>
          <w:position w:val="9"/>
        </w:rPr>
        <w:t>MIR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5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838" w:right="-20"/>
        <w:jc w:val="left"/>
        <w:tabs>
          <w:tab w:pos="50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4B4B4B"/>
          <w:spacing w:val="0"/>
          <w:w w:val="114"/>
          <w:position w:val="1"/>
        </w:rPr>
        <w:t>BELEDIYESI</w:t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  <w:position w:val="0"/>
        </w:rPr>
        <w:t>YANGIN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40" w:after="0" w:line="234" w:lineRule="auto"/>
        <w:ind w:left="306" w:right="3229" w:firstLine="-10"/>
        <w:jc w:val="left"/>
        <w:tabs>
          <w:tab w:pos="1520" w:val="left"/>
          <w:tab w:pos="3360" w:val="left"/>
          <w:tab w:pos="4580" w:val="left"/>
          <w:tab w:pos="5740" w:val="left"/>
          <w:tab w:pos="7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7"/>
          <w:w w:val="98"/>
          <w:position w:val="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69"/>
          <w:position w:val="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  <w:position w:val="0"/>
        </w:rPr>
        <w:t>15/05/2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97"/>
          <w:position w:val="0"/>
        </w:rPr>
        <w:t>0</w:t>
      </w:r>
      <w:r>
        <w:rPr>
          <w:rFonts w:ascii="Arial" w:hAnsi="Arial" w:cs="Arial" w:eastAsia="Arial"/>
          <w:sz w:val="23"/>
          <w:szCs w:val="23"/>
          <w:color w:val="383838"/>
          <w:spacing w:val="8"/>
          <w:w w:val="212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  <w:position w:val="0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0"/>
          <w:position w:val="0"/>
        </w:rPr>
        <w:t>[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10"/>
          <w:w w:val="90"/>
          <w:position w:val="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0"/>
          <w:position w:val="0"/>
        </w:rPr>
        <w:t>ildirim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0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9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4"/>
          <w:position w:val="0"/>
        </w:rPr>
        <w:t>[Bildirim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12:32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trel: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30"/>
          <w:position w:val="0"/>
        </w:rPr>
        <w:t>ııo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3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5"/>
          <w:position w:val="1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5/05/2017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0"/>
          <w:position w:val="0"/>
        </w:rPr>
        <w:t>!Kayıt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15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8"/>
          <w:position w:val="0"/>
        </w:rPr>
        <w:t>31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6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3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6"/>
          <w:w w:val="93"/>
          <w:position w:val="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  <w:position w:val="0"/>
        </w:rPr>
        <w:t>ildirim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Santral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  <w:position w:val="0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:Kona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269/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13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306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DoğruAdres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Kona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269/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9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13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306" w:right="-20"/>
        <w:jc w:val="left"/>
        <w:tabs>
          <w:tab w:pos="1500" w:val="left"/>
          <w:tab w:pos="4520" w:val="left"/>
          <w:tab w:pos="68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Bina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Devre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207" w:lineRule="exact"/>
        <w:ind w:left="311" w:right="-20"/>
        <w:jc w:val="left"/>
        <w:tabs>
          <w:tab w:pos="3840" w:val="left"/>
          <w:tab w:pos="69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8.864655pt;margin-top:10.12356pt;width:52.599839pt;height:31.439459pt;mso-position-horizontal-relative:page;mso-position-vertical-relative:paragraph;z-index:-16274" type="#_x0000_t202" filled="f" stroked="f">
            <v:textbox inset="0,0,0,0">
              <w:txbxContent>
                <w:p>
                  <w:pPr>
                    <w:spacing w:before="0" w:after="0" w:line="629" w:lineRule="exact"/>
                    <w:ind w:right="-134"/>
                    <w:jc w:val="left"/>
                    <w:tabs>
                      <w:tab w:pos="600" w:val="left"/>
                    </w:tabs>
                    <w:rPr>
                      <w:rFonts w:ascii="Arial" w:hAnsi="Arial" w:cs="Arial" w:eastAsia="Arial"/>
                      <w:sz w:val="53"/>
                      <w:szCs w:val="53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A8AAAA"/>
                      <w:spacing w:val="0"/>
                      <w:w w:val="51"/>
                      <w:position w:val="-3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A8AAAA"/>
                      <w:spacing w:val="0"/>
                      <w:w w:val="100"/>
                      <w:position w:val="-3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A8AAAA"/>
                      <w:spacing w:val="0"/>
                      <w:w w:val="100"/>
                      <w:position w:val="-3"/>
                    </w:rPr>
                  </w:r>
                  <w:r>
                    <w:rPr>
                      <w:rFonts w:ascii="Arial" w:hAnsi="Arial" w:cs="Arial" w:eastAsia="Arial"/>
                      <w:sz w:val="53"/>
                      <w:szCs w:val="53"/>
                      <w:color w:val="A8AAAA"/>
                      <w:spacing w:val="0"/>
                      <w:w w:val="210"/>
                      <w:position w:val="7"/>
                    </w:rPr>
                    <w:t>ı</w:t>
                  </w:r>
                  <w:r>
                    <w:rPr>
                      <w:rFonts w:ascii="Arial" w:hAnsi="Arial" w:cs="Arial" w:eastAsia="Arial"/>
                      <w:sz w:val="53"/>
                      <w:szCs w:val="53"/>
                      <w:color w:val="A8AAAA"/>
                      <w:spacing w:val="-117"/>
                      <w:w w:val="211"/>
                      <w:position w:val="7"/>
                    </w:rPr>
                    <w:t>-</w:t>
                  </w:r>
                  <w:r>
                    <w:rPr>
                      <w:rFonts w:ascii="Arial" w:hAnsi="Arial" w:cs="Arial" w:eastAsia="Arial"/>
                      <w:sz w:val="53"/>
                      <w:szCs w:val="5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1"/>
          <w:position w:val="-1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0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:Mesken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30" w:lineRule="exact"/>
        <w:ind w:left="3848" w:right="-20"/>
        <w:jc w:val="left"/>
        <w:tabs>
          <w:tab w:pos="700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1"/>
        </w:rPr>
        <w:t>Beıonarme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1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1"/>
        </w:rPr>
        <w:t>Ahşap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0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Di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00"/>
          <w:position w:val="0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</w:r>
      <w:r>
        <w:rPr>
          <w:rFonts w:ascii="Arial" w:hAnsi="Arial" w:cs="Arial" w:eastAsia="Arial"/>
          <w:sz w:val="23"/>
          <w:szCs w:val="23"/>
          <w:color w:val="797979"/>
          <w:spacing w:val="-20"/>
          <w:w w:val="124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606060"/>
          <w:spacing w:val="-10"/>
          <w:w w:val="82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0"/>
          <w:w w:val="73"/>
          <w:position w:val="1"/>
        </w:rPr>
        <w:t>...</w:t>
      </w:r>
      <w:r>
        <w:rPr>
          <w:rFonts w:ascii="Arial" w:hAnsi="Arial" w:cs="Arial" w:eastAsia="Arial"/>
          <w:sz w:val="23"/>
          <w:szCs w:val="23"/>
          <w:color w:val="797979"/>
          <w:spacing w:val="-29"/>
          <w:w w:val="73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73"/>
          <w:position w:val="1"/>
        </w:rPr>
        <w:t>.....</w:t>
      </w:r>
      <w:r>
        <w:rPr>
          <w:rFonts w:ascii="Arial" w:hAnsi="Arial" w:cs="Arial" w:eastAsia="Arial"/>
          <w:sz w:val="23"/>
          <w:szCs w:val="23"/>
          <w:color w:val="606060"/>
          <w:spacing w:val="-40"/>
          <w:w w:val="73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-24"/>
          <w:w w:val="124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76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606060"/>
          <w:spacing w:val="-29"/>
          <w:w w:val="76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-27"/>
          <w:w w:val="124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72"/>
          <w:position w:val="1"/>
        </w:rPr>
        <w:t>..</w:t>
      </w:r>
      <w:r>
        <w:rPr>
          <w:rFonts w:ascii="Arial" w:hAnsi="Arial" w:cs="Arial" w:eastAsia="Arial"/>
          <w:sz w:val="23"/>
          <w:szCs w:val="23"/>
          <w:color w:val="606060"/>
          <w:spacing w:val="4"/>
          <w:w w:val="72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0"/>
          <w:w w:val="82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0"/>
          <w:w w:val="82"/>
          <w:imprint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0"/>
          <w:w w:val="82"/>
          <w:imprint/>
          <w:position w:val="1"/>
        </w:rPr>
      </w:r>
      <w:r>
        <w:rPr>
          <w:rFonts w:ascii="Arial" w:hAnsi="Arial" w:cs="Arial" w:eastAsia="Arial"/>
          <w:sz w:val="23"/>
          <w:szCs w:val="23"/>
          <w:color w:val="797979"/>
          <w:spacing w:val="0"/>
          <w:w w:val="82"/>
          <w:position w:val="1"/>
        </w:rPr>
      </w:r>
      <w:r>
        <w:rPr>
          <w:rFonts w:ascii="Arial" w:hAnsi="Arial" w:cs="Arial" w:eastAsia="Arial"/>
          <w:sz w:val="23"/>
          <w:szCs w:val="23"/>
          <w:color w:val="797979"/>
          <w:spacing w:val="-34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606060"/>
          <w:spacing w:val="-32"/>
          <w:w w:val="82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4"/>
          <w:w w:val="61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71"/>
          <w:position w:val="1"/>
        </w:rPr>
        <w:t>....</w:t>
      </w:r>
      <w:r>
        <w:rPr>
          <w:rFonts w:ascii="Arial" w:hAnsi="Arial" w:cs="Arial" w:eastAsia="Arial"/>
          <w:sz w:val="23"/>
          <w:szCs w:val="23"/>
          <w:color w:val="606060"/>
          <w:spacing w:val="-41"/>
          <w:w w:val="71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-20"/>
          <w:w w:val="124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76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76"/>
          <w:imprint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76"/>
          <w:imprint/>
          <w:position w:val="1"/>
        </w:rPr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76"/>
          <w:position w:val="1"/>
        </w:rPr>
      </w:r>
      <w:r>
        <w:rPr>
          <w:rFonts w:ascii="Arial" w:hAnsi="Arial" w:cs="Arial" w:eastAsia="Arial"/>
          <w:sz w:val="23"/>
          <w:szCs w:val="23"/>
          <w:color w:val="606060"/>
          <w:spacing w:val="-38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-18"/>
          <w:w w:val="76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73"/>
          <w:position w:val="1"/>
        </w:rPr>
        <w:t>.....</w:t>
      </w:r>
      <w:r>
        <w:rPr>
          <w:rFonts w:ascii="Arial" w:hAnsi="Arial" w:cs="Arial" w:eastAsia="Arial"/>
          <w:sz w:val="23"/>
          <w:szCs w:val="23"/>
          <w:color w:val="606060"/>
          <w:spacing w:val="-18"/>
          <w:w w:val="73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15"/>
          <w:w w:val="82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72"/>
          <w:position w:val="1"/>
        </w:rPr>
        <w:t>.....</w:t>
      </w:r>
      <w:r>
        <w:rPr>
          <w:rFonts w:ascii="Arial" w:hAnsi="Arial" w:cs="Arial" w:eastAsia="Arial"/>
          <w:sz w:val="23"/>
          <w:szCs w:val="23"/>
          <w:color w:val="606060"/>
          <w:spacing w:val="-10"/>
          <w:w w:val="72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0"/>
          <w:w w:val="82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-37"/>
          <w:w w:val="82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76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4B4B4B"/>
          <w:spacing w:val="-5"/>
          <w:w w:val="76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-10"/>
          <w:w w:val="82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70"/>
          <w:position w:val="1"/>
        </w:rPr>
        <w:t>....</w:t>
      </w:r>
      <w:r>
        <w:rPr>
          <w:rFonts w:ascii="Arial" w:hAnsi="Arial" w:cs="Arial" w:eastAsia="Arial"/>
          <w:sz w:val="23"/>
          <w:szCs w:val="23"/>
          <w:color w:val="606060"/>
          <w:spacing w:val="-18"/>
          <w:w w:val="70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0"/>
          <w:w w:val="71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-5"/>
          <w:w w:val="71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76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606060"/>
          <w:spacing w:val="-15"/>
          <w:w w:val="76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-22"/>
          <w:w w:val="103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4B4B4B"/>
          <w:spacing w:val="-18"/>
          <w:w w:val="103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-22"/>
          <w:w w:val="103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82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606060"/>
          <w:spacing w:val="-33"/>
          <w:w w:val="82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-18"/>
          <w:w w:val="103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606060"/>
          <w:spacing w:val="-15"/>
          <w:w w:val="82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-20"/>
          <w:w w:val="124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606060"/>
          <w:spacing w:val="4"/>
          <w:w w:val="61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-10"/>
          <w:w w:val="82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606060"/>
          <w:spacing w:val="-10"/>
          <w:w w:val="82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0"/>
          <w:w w:val="71"/>
          <w:position w:val="1"/>
        </w:rPr>
        <w:t>......</w:t>
      </w:r>
      <w:r>
        <w:rPr>
          <w:rFonts w:ascii="Arial" w:hAnsi="Arial" w:cs="Arial" w:eastAsia="Arial"/>
          <w:sz w:val="23"/>
          <w:szCs w:val="23"/>
          <w:color w:val="797979"/>
          <w:spacing w:val="-18"/>
          <w:w w:val="71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606060"/>
          <w:spacing w:val="-15"/>
          <w:w w:val="82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909090"/>
          <w:spacing w:val="-20"/>
          <w:w w:val="124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69"/>
          <w:position w:val="1"/>
        </w:rPr>
        <w:t>..</w:t>
      </w:r>
      <w:r>
        <w:rPr>
          <w:rFonts w:ascii="Arial" w:hAnsi="Arial" w:cs="Arial" w:eastAsia="Arial"/>
          <w:sz w:val="23"/>
          <w:szCs w:val="23"/>
          <w:color w:val="606060"/>
          <w:spacing w:val="-10"/>
          <w:w w:val="69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0"/>
          <w:w w:val="82"/>
          <w:position w:val="1"/>
        </w:rPr>
        <w:t>..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319" w:lineRule="exact"/>
        <w:ind w:left="4198" w:right="-20"/>
        <w:jc w:val="left"/>
        <w:tabs>
          <w:tab w:pos="4660" w:val="left"/>
          <w:tab w:pos="5260" w:val="left"/>
          <w:tab w:pos="69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9"/>
        </w:rPr>
        <w:t>X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9"/>
        </w:rPr>
      </w:r>
      <w:r>
        <w:rPr>
          <w:rFonts w:ascii="Arial" w:hAnsi="Arial" w:cs="Arial" w:eastAsia="Arial"/>
          <w:sz w:val="31"/>
          <w:szCs w:val="31"/>
          <w:color w:val="181818"/>
          <w:spacing w:val="0"/>
          <w:w w:val="52"/>
          <w:position w:val="-3"/>
        </w:rPr>
        <w:t>ı</w:t>
      </w:r>
      <w:r>
        <w:rPr>
          <w:rFonts w:ascii="Arial" w:hAnsi="Arial" w:cs="Arial" w:eastAsia="Arial"/>
          <w:sz w:val="31"/>
          <w:szCs w:val="31"/>
          <w:color w:val="181818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1"/>
          <w:szCs w:val="31"/>
          <w:color w:val="181818"/>
          <w:spacing w:val="0"/>
          <w:w w:val="100"/>
          <w:position w:val="-3"/>
        </w:rPr>
      </w:r>
      <w:r>
        <w:rPr>
          <w:rFonts w:ascii="Arial" w:hAnsi="Arial" w:cs="Arial" w:eastAsia="Arial"/>
          <w:sz w:val="31"/>
          <w:szCs w:val="31"/>
          <w:color w:val="383838"/>
          <w:spacing w:val="0"/>
          <w:w w:val="52"/>
          <w:position w:val="-3"/>
        </w:rPr>
        <w:t>ı</w:t>
      </w:r>
      <w:r>
        <w:rPr>
          <w:rFonts w:ascii="Arial" w:hAnsi="Arial" w:cs="Arial" w:eastAsia="Arial"/>
          <w:sz w:val="31"/>
          <w:szCs w:val="31"/>
          <w:color w:val="383838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1"/>
          <w:szCs w:val="31"/>
          <w:color w:val="38383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87"/>
          <w:position w:val="10"/>
        </w:rPr>
        <w:t>fı'ııngırıı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30"/>
          <w:w w:val="87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7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1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7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1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4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1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8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00"/>
          <w:position w:val="1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20" w:bottom="280" w:left="0" w:right="220"/>
        </w:sectPr>
      </w:pPr>
      <w:rPr/>
    </w:p>
    <w:p>
      <w:pPr>
        <w:spacing w:before="0" w:after="0" w:line="184" w:lineRule="exact"/>
        <w:ind w:left="311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8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7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4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16"/>
        </w:rPr>
        <w:t>ahibi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tabs>
          <w:tab w:pos="31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34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Nail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ARSLAN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31"/>
        </w:rPr>
        <w:t>irn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8"/>
          <w:w w:val="131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Nail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ARSLAN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20"/>
          <w:cols w:num="3" w:equalWidth="0">
            <w:col w:w="1242" w:space="1137"/>
            <w:col w:w="421" w:space="86"/>
            <w:col w:w="881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97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0" w:after="0" w:line="240" w:lineRule="auto"/>
        <w:ind w:left="5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36"/>
        </w:rPr>
        <w:t>miri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3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-27"/>
          <w:w w:val="13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Fati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Gökme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SlMAVLI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0" w:after="0" w:line="202" w:lineRule="exact"/>
        <w:ind w:right="2482"/>
        <w:jc w:val="left"/>
        <w:tabs>
          <w:tab w:pos="2620" w:val="left"/>
          <w:tab w:pos="5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f'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8"/>
          <w:w w:val="9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6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32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3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5"/>
          <w:w w:val="13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12:33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12:35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f'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\raç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EF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1"/>
        </w:rPr>
        <w:t>24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20"/>
          <w:cols w:num="2" w:equalWidth="0">
            <w:col w:w="732" w:space="1594"/>
            <w:col w:w="9374"/>
          </w:cols>
        </w:sectPr>
      </w:pPr>
      <w:rPr/>
    </w:p>
    <w:p>
      <w:pPr>
        <w:spacing w:before="0" w:after="0" w:line="277" w:lineRule="exact"/>
        <w:ind w:left="311" w:right="-20"/>
        <w:jc w:val="left"/>
        <w:tabs>
          <w:tab w:pos="49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4"/>
          <w:position w:val="-2"/>
        </w:rPr>
        <w:t>Elc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5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trikArıza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7" w:after="0" w:line="240" w:lineRule="auto"/>
        <w:ind w:left="4892" w:right="478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5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5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5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6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55" w:lineRule="auto"/>
        <w:ind w:left="2345" w:right="4454" w:firstLine="2566"/>
        <w:jc w:val="left"/>
        <w:tabs>
          <w:tab w:pos="49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06060"/>
          <w:w w:val="95"/>
        </w:rPr>
        <w:t>Em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iyet-Jandarma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196" w:lineRule="exact"/>
        <w:ind w:left="2341" w:right="2627" w:firstLine="-2034"/>
        <w:jc w:val="left"/>
        <w:tabs>
          <w:tab w:pos="2380" w:val="left"/>
          <w:tab w:pos="4880" w:val="left"/>
          <w:tab w:pos="78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  <w:position w:val="1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2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1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30"/>
          <w:position w:val="0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3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4"/>
          <w:w w:val="13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0"/>
          <w:position w:val="0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4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21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9"/>
          <w:position w:val="1"/>
        </w:rPr>
        <w:t>Sayıs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2"/>
          <w:w w:val="99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45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45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1"/>
          <w:position w:val="0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1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21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234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left="234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4" w:lineRule="auto"/>
        <w:ind w:left="2377" w:right="113" w:firstLine="-2099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</w:rPr>
        <w:t>lGiayı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fJla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görüldü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</w:rPr>
        <w:t>Tarafımı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zca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işlem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yapılmadı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11"/>
        </w:rPr>
        <w:t>apıldı.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20"/>
        </w:sectPr>
      </w:pPr>
      <w:rPr/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3" w:lineRule="exact"/>
        <w:ind w:left="328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  <w:position w:val="-1"/>
        </w:rPr>
        <w:t>öndürme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20"/>
          <w:cols w:num="2" w:equalWidth="0">
            <w:col w:w="1432" w:space="3479"/>
            <w:col w:w="6789"/>
          </w:cols>
        </w:sectPr>
      </w:pPr>
      <w:rPr/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0" w:after="0" w:line="206" w:lineRule="exact"/>
        <w:ind w:left="328" w:right="4055" w:firstLine="201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4.58963pt;margin-top:-19.846283pt;width:334.096991pt;height:22.844219pt;mso-position-horizontal-relative:page;mso-position-vertical-relative:paragraph;z-index:-16276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221" w:hRule="exact"/>
                    </w:trPr>
                    <w:tc>
                      <w:tcPr>
                        <w:tcW w:w="1213" w:type="dxa"/>
                        <w:tcBorders>
                          <w:top w:val="single" w:sz="5.743784" w:space="0" w:color="5B5B5B"/>
                          <w:bottom w:val="single" w:sz="7.658384" w:space="0" w:color="6B6B6B"/>
                          <w:left w:val="single" w:sz="3.829192" w:space="0" w:color="2B2B2B"/>
                          <w:right w:val="nil" w:sz="6" w:space="0" w:color="auto"/>
                        </w:tcBorders>
                      </w:tcPr>
                      <w:p>
                        <w:pPr>
                          <w:spacing w:before="7" w:after="0" w:line="194" w:lineRule="exact"/>
                          <w:ind w:left="5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83838"/>
                            <w:spacing w:val="0"/>
                            <w:w w:val="134"/>
                            <w:position w:val="-1"/>
                          </w:rPr>
                          <w:t>um3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1922" w:type="dxa"/>
                        <w:tcBorders>
                          <w:top w:val="single" w:sz="5.743784" w:space="0" w:color="5B5B5B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2" w:after="0" w:line="240" w:lineRule="auto"/>
                          <w:ind w:left="72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83838"/>
                            <w:spacing w:val="0"/>
                            <w:w w:val="100"/>
                          </w:rPr>
                          <w:t>ıKöpükKg.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586" w:type="dxa"/>
                        <w:tcBorders>
                          <w:top w:val="single" w:sz="5.743784" w:space="0" w:color="5B5B5B"/>
                          <w:bottom w:val="single" w:sz="5.743784" w:space="0" w:color="676767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2" w:after="0" w:line="202" w:lineRule="exact"/>
                          <w:ind w:left="383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83838"/>
                            <w:spacing w:val="0"/>
                            <w:w w:val="90"/>
                            <w:position w:val="-1"/>
                          </w:rPr>
                          <w:t>ıK.K.T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83838"/>
                            <w:spacing w:val="0"/>
                            <w:w w:val="90"/>
                            <w:position w:val="-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83838"/>
                            <w:spacing w:val="12"/>
                            <w:w w:val="9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83838"/>
                            <w:spacing w:val="0"/>
                            <w:w w:val="100"/>
                            <w:position w:val="-1"/>
                          </w:rPr>
                          <w:t>Kg.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1956" w:type="dxa"/>
                        <w:tcBorders>
                          <w:top w:val="single" w:sz="5.743784" w:space="0" w:color="707070"/>
                          <w:bottom w:val="single" w:sz="5.743784" w:space="0" w:color="676767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04" w:lineRule="exact"/>
                          <w:ind w:left="38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83838"/>
                            <w:spacing w:val="0"/>
                            <w:w w:val="100"/>
                          </w:rPr>
                          <w:t>K:0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83838"/>
                            <w:spacing w:val="0"/>
                            <w:w w:val="100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83838"/>
                            <w:spacing w:val="-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83838"/>
                            <w:spacing w:val="0"/>
                            <w:w w:val="100"/>
                          </w:rPr>
                          <w:t>Kg.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6" w:hRule="exact"/>
                    </w:trPr>
                    <w:tc>
                      <w:tcPr>
                        <w:tcW w:w="1213" w:type="dxa"/>
                        <w:tcBorders>
                          <w:top w:val="single" w:sz="7.658384" w:space="0" w:color="6B6B6B"/>
                          <w:bottom w:val="nil" w:sz="6" w:space="0" w:color="auto"/>
                          <w:left w:val="single" w:sz="3.829192" w:space="0" w:color="2B2B2B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922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31" w:after="0" w:line="240" w:lineRule="auto"/>
                          <w:ind w:left="692" w:right="1125"/>
                          <w:jc w:val="center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83838"/>
                            <w:spacing w:val="0"/>
                            <w:w w:val="35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586" w:type="dxa"/>
                        <w:tcBorders>
                          <w:top w:val="single" w:sz="5.743784" w:space="0" w:color="676767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23" w:after="0" w:line="240" w:lineRule="auto"/>
                          <w:ind w:left="383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B4B4B"/>
                            <w:spacing w:val="0"/>
                            <w:w w:val="46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956" w:type="dxa"/>
                        <w:tcBorders>
                          <w:top w:val="single" w:sz="5.743784" w:space="0" w:color="676767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23" w:after="0" w:line="240" w:lineRule="auto"/>
                          <w:ind w:left="38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B4B4B"/>
                            <w:spacing w:val="0"/>
                            <w:w w:val="46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Daire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kavrulma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görmüştür.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11"/>
        </w:rPr>
        <w:t>öndürnıe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3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96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6"/>
        </w:rPr>
        <w:t>rrahmini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6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Binada: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6"/>
        </w:rPr>
        <w:t>OTL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9"/>
        </w:rPr>
        <w:t>Eşyada:750TL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Toplam: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750TL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4" w:lineRule="exact"/>
        <w:ind w:left="30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232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2"/>
        </w:rPr>
        <w:t>rt'angı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mi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girişindeki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tarafta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bulunan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06" w:lineRule="exact"/>
        <w:ind w:left="2341" w:right="237" w:firstLine="-2039"/>
        <w:jc w:val="left"/>
        <w:tabs>
          <w:tab w:pos="23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'lektri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panastında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saatine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gire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kabloları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yüklenme,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ısınma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yıpranma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vb.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sebeplerle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yapınası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konun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malzemesini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40" w:lineRule="auto"/>
        <w:ind w:left="237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angınm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6" w:after="0" w:line="240" w:lineRule="auto"/>
        <w:ind w:left="297" w:right="-20"/>
        <w:jc w:val="left"/>
        <w:tabs>
          <w:tab w:pos="2360" w:val="left"/>
          <w:tab w:pos="70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2"/>
        </w:rPr>
        <w:t>Sigortalı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1"/>
        </w:rPr>
        <w:t>irkeıiıı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ıl3edeli: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3" w:lineRule="exact"/>
        <w:ind w:left="742" w:right="-20"/>
        <w:jc w:val="left"/>
        <w:tabs>
          <w:tab w:pos="2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lereç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Yok.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20"/>
        </w:sectPr>
      </w:pPr>
      <w:rPr/>
    </w:p>
    <w:p>
      <w:pPr>
        <w:spacing w:before="0" w:after="0" w:line="239" w:lineRule="exact"/>
        <w:ind w:left="297" w:right="-7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383838"/>
          <w:w w:val="144"/>
          <w:position w:val="4"/>
        </w:rPr>
        <w:t>\</w:t>
      </w:r>
      <w:r>
        <w:rPr>
          <w:rFonts w:ascii="Arial" w:hAnsi="Arial" w:cs="Arial" w:eastAsia="Arial"/>
          <w:sz w:val="17"/>
          <w:szCs w:val="17"/>
          <w:color w:val="383838"/>
          <w:spacing w:val="-5"/>
          <w:w w:val="144"/>
          <w:position w:val="4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0"/>
          <w:w w:val="97"/>
          <w:position w:val="-1"/>
        </w:rPr>
        <w:t>a</w:t>
      </w:r>
      <w:r>
        <w:rPr>
          <w:rFonts w:ascii="Arial" w:hAnsi="Arial" w:cs="Arial" w:eastAsia="Arial"/>
          <w:sz w:val="17"/>
          <w:szCs w:val="17"/>
          <w:color w:val="383838"/>
          <w:spacing w:val="-10"/>
          <w:w w:val="144"/>
          <w:position w:val="4"/>
        </w:rPr>
        <w:t>"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  <w:position w:val="-1"/>
        </w:rPr>
        <w:t>ngın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-10"/>
          <w:w w:val="136"/>
          <w:position w:val="4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8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9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8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9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8"/>
          <w:position w:val="-1"/>
        </w:rPr>
        <w:t>ın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"/>
          <w:w w:val="104"/>
          <w:position w:val="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9"/>
          <w:w w:val="97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4"/>
          <w:position w:val="4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3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ıne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left="29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NailARSLAN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20"/>
          <w:cols w:num="2" w:equalWidth="0">
            <w:col w:w="1811" w:space="530"/>
            <w:col w:w="9359"/>
          </w:cols>
        </w:sectPr>
      </w:pPr>
      <w:rPr/>
    </w:p>
    <w:p>
      <w:pPr>
        <w:spacing w:before="79" w:after="0" w:line="240" w:lineRule="auto"/>
        <w:ind w:left="372" w:right="-20"/>
        <w:jc w:val="left"/>
        <w:tabs>
          <w:tab w:pos="2340" w:val="left"/>
          <w:tab w:pos="62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06060"/>
          <w:w w:val="167"/>
        </w:rPr>
        <w:t>ihi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3"/>
        </w:rPr>
        <w:t>ıı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7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DöııüşU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5"/>
        </w:rPr>
        <w:t>rııri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.0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5.2017</w:t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81"/>
        </w:rPr>
        <w:t>ISaa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49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4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4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12:50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02" w:lineRule="auto"/>
        <w:ind w:left="2465" w:right="1509" w:firstLine="-2854"/>
        <w:jc w:val="left"/>
        <w:tabs>
          <w:tab w:pos="1180" w:val="left"/>
          <w:tab w:pos="1680" w:val="left"/>
          <w:tab w:pos="2320" w:val="left"/>
          <w:tab w:pos="4720" w:val="left"/>
          <w:tab w:pos="894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Arial" w:hAnsi="Arial" w:cs="Arial" w:eastAsia="Arial"/>
          <w:sz w:val="21"/>
          <w:szCs w:val="21"/>
          <w:color w:val="606060"/>
          <w:spacing w:val="-138"/>
          <w:w w:val="444"/>
          <w:position w:val="-11"/>
        </w:rPr>
        <w:t>-</w:t>
      </w:r>
      <w:r>
        <w:rPr>
          <w:rFonts w:ascii="Arial" w:hAnsi="Arial" w:cs="Arial" w:eastAsia="Arial"/>
          <w:sz w:val="26"/>
          <w:szCs w:val="26"/>
          <w:color w:val="4B4B4B"/>
          <w:spacing w:val="0"/>
          <w:w w:val="118"/>
          <w:position w:val="-5"/>
        </w:rPr>
        <w:t>"</w:t>
      </w:r>
      <w:r>
        <w:rPr>
          <w:rFonts w:ascii="Arial" w:hAnsi="Arial" w:cs="Arial" w:eastAsia="Arial"/>
          <w:sz w:val="26"/>
          <w:szCs w:val="26"/>
          <w:color w:val="4B4B4B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6"/>
          <w:szCs w:val="26"/>
          <w:color w:val="4B4B4B"/>
          <w:spacing w:val="0"/>
          <w:w w:val="100"/>
          <w:position w:val="-5"/>
        </w:rPr>
      </w:r>
      <w:r>
        <w:rPr>
          <w:rFonts w:ascii="Arial" w:hAnsi="Arial" w:cs="Arial" w:eastAsia="Arial"/>
          <w:sz w:val="26"/>
          <w:szCs w:val="26"/>
          <w:color w:val="606060"/>
          <w:spacing w:val="0"/>
          <w:w w:val="73"/>
          <w:position w:val="-5"/>
        </w:rPr>
        <w:t>oıo</w:t>
      </w:r>
      <w:r>
        <w:rPr>
          <w:rFonts w:ascii="Arial" w:hAnsi="Arial" w:cs="Arial" w:eastAsia="Arial"/>
          <w:sz w:val="26"/>
          <w:szCs w:val="26"/>
          <w:color w:val="606060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6"/>
          <w:szCs w:val="26"/>
          <w:color w:val="606060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piDE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EKİP: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Hata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2.Posta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8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4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57"/>
          <w:b/>
          <w:bCs/>
          <w:position w:val="8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33"/>
          <w:w w:val="57"/>
          <w:b/>
          <w:bCs/>
          <w:position w:val="8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57"/>
          <w:b/>
          <w:bCs/>
          <w:i/>
          <w:position w:val="8"/>
        </w:rPr>
        <w:t>B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57"/>
          <w:b/>
          <w:bCs/>
          <w:i/>
          <w:position w:val="8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10"/>
          <w:w w:val="57"/>
          <w:b/>
          <w:bCs/>
          <w:i/>
          <w:position w:val="8"/>
        </w:rPr>
        <w:t> </w:t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57"/>
          <w:position w:val="8"/>
        </w:rPr>
        <w:t>Mayıs</w:t>
      </w:r>
      <w:r>
        <w:rPr>
          <w:rFonts w:ascii="Arial" w:hAnsi="Arial" w:cs="Arial" w:eastAsia="Arial"/>
          <w:sz w:val="24"/>
          <w:szCs w:val="24"/>
          <w:color w:val="383838"/>
          <w:spacing w:val="30"/>
          <w:w w:val="57"/>
          <w:position w:val="8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63"/>
          <w:b/>
          <w:bCs/>
          <w:position w:val="8"/>
        </w:rPr>
        <w:t>2017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4930" w:right="5859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4"/>
        </w:rPr>
        <w:t>EkipAmiri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3" w:lineRule="exact"/>
        <w:ind w:left="445" w:right="-20"/>
        <w:jc w:val="left"/>
        <w:tabs>
          <w:tab w:pos="918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4"/>
          <w:szCs w:val="14"/>
          <w:color w:val="4B4B4B"/>
          <w:spacing w:val="0"/>
          <w:w w:val="100"/>
          <w:position w:val="-2"/>
        </w:rPr>
        <w:t>'G</w:t>
      </w:r>
      <w:r>
        <w:rPr>
          <w:rFonts w:ascii="Arial" w:hAnsi="Arial" w:cs="Arial" w:eastAsia="Arial"/>
          <w:sz w:val="14"/>
          <w:szCs w:val="14"/>
          <w:color w:val="4B4B4B"/>
          <w:spacing w:val="-36"/>
          <w:w w:val="100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100"/>
          <w:position w:val="-2"/>
        </w:rPr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0"/>
          <w:i/>
          <w:position w:val="4"/>
        </w:rPr>
        <w:t>1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0"/>
          <w:i/>
          <w:position w:val="4"/>
        </w:rPr>
        <w:t> </w:t>
      </w:r>
      <w:r>
        <w:rPr>
          <w:rFonts w:ascii="Arial" w:hAnsi="Arial" w:cs="Arial" w:eastAsia="Arial"/>
          <w:sz w:val="17"/>
          <w:szCs w:val="17"/>
          <w:color w:val="4B4B4B"/>
          <w:spacing w:val="41"/>
          <w:w w:val="100"/>
          <w:i/>
          <w:position w:val="4"/>
        </w:rPr>
        <w:t> 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0"/>
          <w:i/>
          <w:position w:val="4"/>
        </w:rPr>
        <w:t>12017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51" w:lineRule="exact"/>
        <w:ind w:left="483" w:right="-20"/>
        <w:jc w:val="left"/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383838"/>
          <w:spacing w:val="0"/>
          <w:w w:val="105"/>
          <w:position w:val="-1"/>
        </w:rPr>
        <w:t>(!.)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110" w:lineRule="exact"/>
        <w:ind w:left="483"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0"/>
          <w:w w:val="80"/>
        </w:rPr>
        <w:t>;;..,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20"/>
        </w:sectPr>
      </w:pPr>
      <w:rPr/>
    </w:p>
    <w:p>
      <w:pPr>
        <w:spacing w:before="0" w:after="0" w:line="312" w:lineRule="exact"/>
        <w:ind w:right="-20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3"/>
          <w:w w:val="66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52"/>
          <w:w w:val="62"/>
          <w:i/>
          <w:position w:val="6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66"/>
          <w:position w:val="-3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24"/>
          <w:w w:val="65"/>
          <w:position w:val="-3"/>
        </w:rPr>
        <w:t>;</w:t>
      </w:r>
      <w:r>
        <w:rPr>
          <w:rFonts w:ascii="Arial" w:hAnsi="Arial" w:cs="Arial" w:eastAsia="Arial"/>
          <w:sz w:val="23"/>
          <w:szCs w:val="23"/>
          <w:color w:val="383838"/>
          <w:spacing w:val="-118"/>
          <w:w w:val="62"/>
          <w:i/>
          <w:position w:val="6"/>
        </w:rPr>
        <w:t>B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65"/>
          <w:position w:val="-3"/>
        </w:rPr>
        <w:t>:::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31" w:lineRule="exact"/>
        <w:ind w:right="-94"/>
        <w:jc w:val="left"/>
        <w:tabs>
          <w:tab w:pos="1120" w:val="left"/>
          <w:tab w:pos="1480" w:val="left"/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83838"/>
          <w:spacing w:val="-6"/>
          <w:w w:val="83"/>
          <w:i/>
          <w:position w:val="1"/>
        </w:rPr>
        <w:t>F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83"/>
          <w:i/>
          <w:position w:val="1"/>
        </w:rPr>
        <w:t>k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83"/>
          <w:i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19"/>
          <w:w w:val="83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B4B4B"/>
          <w:spacing w:val="0"/>
          <w:w w:val="100"/>
          <w:b/>
          <w:bCs/>
          <w:position w:val="-14"/>
        </w:rPr>
        <w:t>alil</w:t>
      </w:r>
      <w:r>
        <w:rPr>
          <w:rFonts w:ascii="Times New Roman" w:hAnsi="Times New Roman" w:cs="Times New Roman" w:eastAsia="Times New Roman"/>
          <w:sz w:val="30"/>
          <w:szCs w:val="30"/>
          <w:color w:val="4B4B4B"/>
          <w:spacing w:val="1"/>
          <w:w w:val="100"/>
          <w:b/>
          <w:bCs/>
          <w:position w:val="-1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B4B4B"/>
          <w:spacing w:val="0"/>
          <w:w w:val="100"/>
          <w:b/>
          <w:bCs/>
          <w:position w:val="-14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4B4B4B"/>
          <w:spacing w:val="0"/>
          <w:w w:val="57"/>
          <w:b/>
          <w:bCs/>
          <w:position w:val="-14"/>
        </w:rPr>
        <w:t>•</w:t>
      </w:r>
      <w:r>
        <w:rPr>
          <w:rFonts w:ascii="Times New Roman" w:hAnsi="Times New Roman" w:cs="Times New Roman" w:eastAsia="Times New Roman"/>
          <w:sz w:val="30"/>
          <w:szCs w:val="30"/>
          <w:color w:val="4B4B4B"/>
          <w:spacing w:val="0"/>
          <w:w w:val="100"/>
          <w:b/>
          <w:bCs/>
          <w:position w:val="-14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4B4B4B"/>
          <w:spacing w:val="0"/>
          <w:w w:val="100"/>
          <w:b/>
          <w:bCs/>
          <w:position w:val="-14"/>
        </w:rPr>
      </w:r>
      <w:r>
        <w:rPr>
          <w:rFonts w:ascii="Times New Roman" w:hAnsi="Times New Roman" w:cs="Times New Roman" w:eastAsia="Times New Roman"/>
          <w:sz w:val="29"/>
          <w:szCs w:val="29"/>
          <w:color w:val="4B4B4B"/>
          <w:spacing w:val="0"/>
          <w:w w:val="100"/>
          <w:b/>
          <w:bCs/>
          <w:position w:val="-14"/>
        </w:rPr>
        <w:t>Ç</w:t>
      </w:r>
      <w:r>
        <w:rPr>
          <w:rFonts w:ascii="Times New Roman" w:hAnsi="Times New Roman" w:cs="Times New Roman" w:eastAsia="Times New Roman"/>
          <w:sz w:val="29"/>
          <w:szCs w:val="29"/>
          <w:color w:val="4B4B4B"/>
          <w:spacing w:val="-62"/>
          <w:w w:val="100"/>
          <w:b/>
          <w:bCs/>
          <w:position w:val="-1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B4B4B"/>
          <w:spacing w:val="0"/>
          <w:w w:val="100"/>
          <w:b/>
          <w:bCs/>
          <w:position w:val="-14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4B4B4B"/>
          <w:spacing w:val="0"/>
          <w:w w:val="100"/>
          <w:b/>
          <w:bCs/>
          <w:position w:val="-14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4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4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383838"/>
          <w:w w:val="257"/>
          <w:position w:val="-3"/>
        </w:rPr>
        <w:t>İ</w:t>
      </w:r>
      <w:r>
        <w:rPr>
          <w:rFonts w:ascii="Arial" w:hAnsi="Arial" w:cs="Arial" w:eastAsia="Arial"/>
          <w:sz w:val="17"/>
          <w:szCs w:val="17"/>
          <w:color w:val="383838"/>
          <w:spacing w:val="-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3"/>
        </w:rPr>
        <w:t>tfaiye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  <w:position w:val="-3"/>
        </w:rPr>
        <w:t>Birim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96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3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749" w:lineRule="exact"/>
        <w:ind w:left="48" w:right="-20"/>
        <w:jc w:val="left"/>
        <w:rPr>
          <w:rFonts w:ascii="Arial" w:hAnsi="Arial" w:cs="Arial" w:eastAsia="Arial"/>
          <w:sz w:val="46"/>
          <w:szCs w:val="46"/>
        </w:rPr>
      </w:pPr>
      <w:rPr/>
      <w:r>
        <w:rPr>
          <w:rFonts w:ascii="Arial" w:hAnsi="Arial" w:cs="Arial" w:eastAsia="Arial"/>
          <w:sz w:val="144"/>
          <w:szCs w:val="144"/>
          <w:color w:val="4B4B4B"/>
          <w:spacing w:val="-330"/>
          <w:w w:val="72"/>
          <w:position w:val="-54"/>
        </w:rPr>
        <w:t>(</w:t>
      </w:r>
      <w:r>
        <w:rPr>
          <w:rFonts w:ascii="Times New Roman" w:hAnsi="Times New Roman" w:cs="Times New Roman" w:eastAsia="Times New Roman"/>
          <w:sz w:val="66"/>
          <w:szCs w:val="66"/>
          <w:color w:val="797979"/>
          <w:spacing w:val="-16"/>
          <w:w w:val="119"/>
          <w:position w:val="-43"/>
        </w:rPr>
        <w:t>ı</w:t>
      </w:r>
      <w:r>
        <w:rPr>
          <w:rFonts w:ascii="Times New Roman" w:hAnsi="Times New Roman" w:cs="Times New Roman" w:eastAsia="Times New Roman"/>
          <w:sz w:val="66"/>
          <w:szCs w:val="66"/>
          <w:color w:val="797979"/>
          <w:spacing w:val="-172"/>
          <w:w w:val="119"/>
          <w:position w:val="-43"/>
        </w:rPr>
        <w:t>l</w:t>
      </w:r>
      <w:r>
        <w:rPr>
          <w:rFonts w:ascii="Arial" w:hAnsi="Arial" w:cs="Arial" w:eastAsia="Arial"/>
          <w:sz w:val="144"/>
          <w:szCs w:val="144"/>
          <w:color w:val="4B4B4B"/>
          <w:spacing w:val="-67"/>
          <w:w w:val="71"/>
          <w:position w:val="-54"/>
        </w:rPr>
        <w:t>'</w:t>
      </w:r>
      <w:r>
        <w:rPr>
          <w:rFonts w:ascii="Times New Roman" w:hAnsi="Times New Roman" w:cs="Times New Roman" w:eastAsia="Times New Roman"/>
          <w:sz w:val="66"/>
          <w:szCs w:val="66"/>
          <w:color w:val="797979"/>
          <w:spacing w:val="-261"/>
          <w:w w:val="120"/>
          <w:position w:val="-43"/>
        </w:rPr>
        <w:t>f</w:t>
      </w:r>
      <w:r>
        <w:rPr>
          <w:rFonts w:ascii="Arial" w:hAnsi="Arial" w:cs="Arial" w:eastAsia="Arial"/>
          <w:sz w:val="144"/>
          <w:szCs w:val="144"/>
          <w:color w:val="4B4B4B"/>
          <w:spacing w:val="-353"/>
          <w:w w:val="72"/>
          <w:position w:val="-54"/>
        </w:rPr>
        <w:t>J</w:t>
      </w:r>
      <w:r>
        <w:rPr>
          <w:rFonts w:ascii="Times New Roman" w:hAnsi="Times New Roman" w:cs="Times New Roman" w:eastAsia="Times New Roman"/>
          <w:sz w:val="66"/>
          <w:szCs w:val="66"/>
          <w:color w:val="797979"/>
          <w:spacing w:val="36"/>
          <w:w w:val="119"/>
          <w:position w:val="-43"/>
        </w:rPr>
        <w:t>:</w:t>
      </w:r>
      <w:r>
        <w:rPr>
          <w:rFonts w:ascii="Arial" w:hAnsi="Arial" w:cs="Arial" w:eastAsia="Arial"/>
          <w:sz w:val="144"/>
          <w:szCs w:val="144"/>
          <w:color w:val="4B4B4B"/>
          <w:spacing w:val="0"/>
          <w:w w:val="71"/>
          <w:position w:val="-54"/>
        </w:rPr>
        <w:t>f</w:t>
      </w:r>
      <w:r>
        <w:rPr>
          <w:rFonts w:ascii="Arial" w:hAnsi="Arial" w:cs="Arial" w:eastAsia="Arial"/>
          <w:sz w:val="144"/>
          <w:szCs w:val="144"/>
          <w:color w:val="4B4B4B"/>
          <w:spacing w:val="49"/>
          <w:w w:val="71"/>
          <w:position w:val="-54"/>
        </w:rPr>
        <w:t>r</w:t>
      </w:r>
      <w:r>
        <w:rPr>
          <w:rFonts w:ascii="Arial" w:hAnsi="Arial" w:cs="Arial" w:eastAsia="Arial"/>
          <w:sz w:val="46"/>
          <w:szCs w:val="46"/>
          <w:color w:val="606060"/>
          <w:spacing w:val="0"/>
          <w:w w:val="81"/>
          <w:position w:val="-43"/>
        </w:rPr>
        <w:t>f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20"/>
          <w:cols w:num="3" w:equalWidth="0">
            <w:col w:w="587" w:space="2352"/>
            <w:col w:w="2895" w:space="3049"/>
            <w:col w:w="2817"/>
          </w:cols>
        </w:sectPr>
      </w:pPr>
      <w:rPr/>
    </w:p>
    <w:p>
      <w:pPr>
        <w:spacing w:before="0" w:after="0" w:line="227" w:lineRule="exact"/>
        <w:ind w:left="2714" w:right="-20"/>
        <w:jc w:val="left"/>
        <w:tabs>
          <w:tab w:pos="878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pict>
          <v:group style="position:absolute;margin-left:442.989624pt;margin-top:1.309565pt;width:.1pt;height:5.753436pt;mso-position-horizontal-relative:page;mso-position-vertical-relative:paragraph;z-index:-16279" coordorigin="8860,26" coordsize="2,115">
            <v:shape style="position:absolute;left:8860;top:26;width:2;height:115" coordorigin="8860,26" coordsize="0,115" path="m8860,141l8860,26e" filled="f" stroked="t" strokeweight="1.196622pt" strokecolor="#747474">
              <v:path arrowok="t"/>
            </v:shape>
          </v:group>
          <w10:wrap type="none"/>
        </w:pict>
      </w:r>
      <w:r>
        <w:rPr/>
        <w:pict>
          <v:group style="position:absolute;margin-left:440.237396pt;margin-top:7.303933pt;width:2.512907pt;height:26.367503pt;mso-position-horizontal-relative:page;mso-position-vertical-relative:paragraph;z-index:-16278" coordorigin="8805,146" coordsize="50,527">
            <v:group style="position:absolute;left:8836;top:160;width:2;height:259" coordorigin="8836,160" coordsize="2,259">
              <v:shape style="position:absolute;left:8836;top:160;width:2;height:259" coordorigin="8836,160" coordsize="0,259" path="m8836,419l8836,160e" filled="f" stroked="t" strokeweight="1.435947pt" strokecolor="#7C7C7C">
                <v:path arrowok="t"/>
              </v:shape>
            </v:group>
            <v:group style="position:absolute;left:8822;top:314;width:2;height:278" coordorigin="8822,314" coordsize="2,278">
              <v:shape style="position:absolute;left:8822;top:314;width:2;height:278" coordorigin="8822,314" coordsize="0,278" path="m8822,592l8822,314e" filled="f" stroked="t" strokeweight="1.675271pt" strokecolor="#747474">
                <v:path arrowok="t"/>
              </v:shape>
            </v:group>
            <v:group style="position:absolute;left:8841;top:525;width:2;height:134" coordorigin="8841,525" coordsize="2,134">
              <v:shape style="position:absolute;left:8841;top:525;width:2;height:134" coordorigin="8841,525" coordsize="0,134" path="m8841,659l8841,525e" filled="f" stroked="t" strokeweight="1.435947pt" strokecolor="#70707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7.898193pt;margin-top:11.355307pt;width:23.820501pt;height:30.5pt;mso-position-horizontal-relative:page;mso-position-vertical-relative:paragraph;z-index:-16273" type="#_x0000_t202" filled="f" stroked="f">
            <v:textbox inset="0,0,0,0">
              <w:txbxContent>
                <w:p>
                  <w:pPr>
                    <w:spacing w:before="0" w:after="0" w:line="610" w:lineRule="exact"/>
                    <w:ind w:right="-132"/>
                    <w:jc w:val="left"/>
                    <w:rPr>
                      <w:rFonts w:ascii="Arial" w:hAnsi="Arial" w:cs="Arial" w:eastAsia="Arial"/>
                      <w:sz w:val="61"/>
                      <w:szCs w:val="61"/>
                    </w:rPr>
                  </w:pPr>
                  <w:rPr/>
                  <w:r>
                    <w:rPr>
                      <w:rFonts w:ascii="Arial" w:hAnsi="Arial" w:cs="Arial" w:eastAsia="Arial"/>
                      <w:sz w:val="61"/>
                      <w:szCs w:val="61"/>
                      <w:color w:val="606060"/>
                      <w:w w:val="70"/>
                      <w:i/>
                      <w:position w:val="-1"/>
                    </w:rPr>
                    <w:t>"'</w:t>
                  </w:r>
                  <w:r>
                    <w:rPr>
                      <w:rFonts w:ascii="Arial" w:hAnsi="Arial" w:cs="Arial" w:eastAsia="Arial"/>
                      <w:sz w:val="61"/>
                      <w:szCs w:val="61"/>
                      <w:color w:val="606060"/>
                      <w:w w:val="71"/>
                      <w:i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61"/>
                      <w:szCs w:val="61"/>
                      <w:color w:val="00000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  <w:position w:val="-2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  <w:position w:val="-2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0"/>
          <w:w w:val="84"/>
          <w:position w:val="-2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84"/>
          <w:position w:val="-2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84"/>
          <w:position w:val="-20"/>
        </w:rPr>
        <w:t>kez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9"/>
          <w:w w:val="84"/>
          <w:position w:val="-2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  <w:position w:val="-20"/>
        </w:rPr>
        <w:t>Grup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1"/>
          <w:w w:val="84"/>
          <w:position w:val="-2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0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0"/>
        </w:rPr>
      </w:r>
      <w:r>
        <w:rPr>
          <w:rFonts w:ascii="Times New Roman" w:hAnsi="Times New Roman" w:cs="Times New Roman" w:eastAsia="Times New Roman"/>
          <w:sz w:val="29"/>
          <w:szCs w:val="29"/>
          <w:color w:val="4B4B4B"/>
          <w:spacing w:val="0"/>
          <w:w w:val="50"/>
          <w:position w:val="-27"/>
        </w:rPr>
        <w:t>;:</w:t>
      </w:r>
      <w:r>
        <w:rPr>
          <w:rFonts w:ascii="Times New Roman" w:hAnsi="Times New Roman" w:cs="Times New Roman" w:eastAsia="Times New Roman"/>
          <w:sz w:val="29"/>
          <w:szCs w:val="29"/>
          <w:color w:val="4B4B4B"/>
          <w:spacing w:val="0"/>
          <w:w w:val="51"/>
          <w:position w:val="-27"/>
        </w:rPr>
        <w:t>J</w:t>
      </w:r>
      <w:r>
        <w:rPr>
          <w:rFonts w:ascii="Times New Roman" w:hAnsi="Times New Roman" w:cs="Times New Roman" w:eastAsia="Times New Roman"/>
          <w:sz w:val="29"/>
          <w:szCs w:val="29"/>
          <w:color w:val="4B4B4B"/>
          <w:spacing w:val="-47"/>
          <w:w w:val="100"/>
          <w:position w:val="-27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797979"/>
          <w:spacing w:val="4"/>
          <w:w w:val="60"/>
          <w:position w:val="-27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606060"/>
          <w:spacing w:val="0"/>
          <w:w w:val="60"/>
          <w:position w:val="-27"/>
        </w:rPr>
        <w:t>mı</w:t>
      </w:r>
      <w:r>
        <w:rPr>
          <w:rFonts w:ascii="Times New Roman" w:hAnsi="Times New Roman" w:cs="Times New Roman" w:eastAsia="Times New Roman"/>
          <w:sz w:val="29"/>
          <w:szCs w:val="29"/>
          <w:color w:val="606060"/>
          <w:spacing w:val="20"/>
          <w:w w:val="60"/>
          <w:position w:val="-27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797979"/>
          <w:spacing w:val="-39"/>
          <w:w w:val="101"/>
          <w:position w:val="-27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606060"/>
          <w:spacing w:val="-1"/>
          <w:w w:val="51"/>
          <w:position w:val="-27"/>
        </w:rPr>
        <w:t>Y</w:t>
      </w:r>
      <w:r>
        <w:rPr>
          <w:rFonts w:ascii="Times New Roman" w:hAnsi="Times New Roman" w:cs="Times New Roman" w:eastAsia="Times New Roman"/>
          <w:sz w:val="27"/>
          <w:szCs w:val="27"/>
          <w:color w:val="797979"/>
          <w:spacing w:val="15"/>
          <w:w w:val="69"/>
          <w:position w:val="-27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4B4B4B"/>
          <w:spacing w:val="0"/>
          <w:w w:val="55"/>
          <w:position w:val="-27"/>
        </w:rPr>
        <w:t>n</w:t>
      </w:r>
      <w:r>
        <w:rPr>
          <w:rFonts w:ascii="Times New Roman" w:hAnsi="Times New Roman" w:cs="Times New Roman" w:eastAsia="Times New Roman"/>
          <w:sz w:val="27"/>
          <w:szCs w:val="27"/>
          <w:color w:val="4B4B4B"/>
          <w:spacing w:val="0"/>
          <w:w w:val="54"/>
          <w:position w:val="-27"/>
        </w:rPr>
        <w:t>c</w:t>
      </w:r>
      <w:r>
        <w:rPr>
          <w:rFonts w:ascii="Times New Roman" w:hAnsi="Times New Roman" w:cs="Times New Roman" w:eastAsia="Times New Roman"/>
          <w:sz w:val="27"/>
          <w:szCs w:val="27"/>
          <w:color w:val="4B4B4B"/>
          <w:spacing w:val="-10"/>
          <w:w w:val="100"/>
          <w:position w:val="-27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A3A38C"/>
          <w:spacing w:val="0"/>
          <w:w w:val="72"/>
          <w:position w:val="-27"/>
        </w:rPr>
        <w:t>'</w:t>
      </w:r>
      <w:r>
        <w:rPr>
          <w:rFonts w:ascii="Times New Roman" w:hAnsi="Times New Roman" w:cs="Times New Roman" w:eastAsia="Times New Roman"/>
          <w:sz w:val="27"/>
          <w:szCs w:val="27"/>
          <w:color w:val="A3A38C"/>
          <w:spacing w:val="9"/>
          <w:w w:val="72"/>
          <w:position w:val="-27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797979"/>
          <w:spacing w:val="12"/>
          <w:w w:val="115"/>
          <w:position w:val="-27"/>
        </w:rPr>
        <w:t>.</w:t>
      </w:r>
      <w:r>
        <w:rPr>
          <w:rFonts w:ascii="Arial" w:hAnsi="Arial" w:cs="Arial" w:eastAsia="Arial"/>
          <w:sz w:val="34"/>
          <w:szCs w:val="34"/>
          <w:color w:val="606060"/>
          <w:spacing w:val="0"/>
          <w:w w:val="175"/>
          <w:position w:val="-9"/>
        </w:rPr>
        <w:t>s</w:t>
      </w:r>
      <w:r>
        <w:rPr>
          <w:rFonts w:ascii="Arial" w:hAnsi="Arial" w:cs="Arial" w:eastAsia="Arial"/>
          <w:sz w:val="34"/>
          <w:szCs w:val="34"/>
          <w:color w:val="606060"/>
          <w:spacing w:val="34"/>
          <w:w w:val="100"/>
          <w:position w:val="-9"/>
        </w:rPr>
        <w:t> </w:t>
      </w:r>
      <w:r>
        <w:rPr>
          <w:rFonts w:ascii="Arial" w:hAnsi="Arial" w:cs="Arial" w:eastAsia="Arial"/>
          <w:sz w:val="34"/>
          <w:szCs w:val="34"/>
          <w:color w:val="BABCBA"/>
          <w:spacing w:val="0"/>
          <w:w w:val="69"/>
          <w:position w:val="-9"/>
        </w:rPr>
        <w:t>.</w:t>
      </w:r>
      <w:r>
        <w:rPr>
          <w:rFonts w:ascii="Arial" w:hAnsi="Arial" w:cs="Arial" w:eastAsia="Arial"/>
          <w:sz w:val="34"/>
          <w:szCs w:val="34"/>
          <w:color w:val="BABCBA"/>
          <w:spacing w:val="0"/>
          <w:w w:val="69"/>
          <w:position w:val="-9"/>
        </w:rPr>
        <w:t> </w:t>
      </w:r>
      <w:r>
        <w:rPr>
          <w:rFonts w:ascii="Arial" w:hAnsi="Arial" w:cs="Arial" w:eastAsia="Arial"/>
          <w:sz w:val="34"/>
          <w:szCs w:val="34"/>
          <w:color w:val="BABCBA"/>
          <w:spacing w:val="31"/>
          <w:w w:val="69"/>
          <w:position w:val="-9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BABCBA"/>
          <w:spacing w:val="-13"/>
          <w:w w:val="77"/>
          <w:i/>
          <w:position w:val="-27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606060"/>
          <w:spacing w:val="0"/>
          <w:w w:val="178"/>
          <w:i/>
          <w:position w:val="-27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right="1048"/>
        <w:jc w:val="right"/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177.937759pt;margin-top:9.253649pt;width:3.23088pt;height:29.243818pt;mso-position-horizontal-relative:page;mso-position-vertical-relative:paragraph;z-index:-16277" coordorigin="3559,185" coordsize="65,585">
            <v:group style="position:absolute;left:3576;top:202;width:2;height:393" coordorigin="3576,202" coordsize="2,393">
              <v:shape style="position:absolute;left:3576;top:202;width:2;height:393" coordorigin="3576,202" coordsize="0,393" path="m3576,595l3576,202e" filled="f" stroked="t" strokeweight="1.675271pt" strokecolor="#3434A3">
                <v:path arrowok="t"/>
              </v:shape>
            </v:group>
            <v:group style="position:absolute;left:3607;top:475;width:2;height:278" coordorigin="3607,475" coordsize="2,278">
              <v:shape style="position:absolute;left:3607;top:475;width:2;height:278" coordorigin="3607,475" coordsize="0,278" path="m3607,753l3607,475e" filled="f" stroked="t" strokeweight="1.675271pt" strokecolor="#3B3BAC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7"/>
          <w:szCs w:val="27"/>
          <w:color w:val="A8AAAA"/>
          <w:spacing w:val="0"/>
          <w:w w:val="49"/>
          <w:position w:val="-1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A8AAAA"/>
          <w:spacing w:val="0"/>
          <w:w w:val="49"/>
          <w:position w:val="-1"/>
        </w:rPr>
        <w:t>    </w:t>
      </w:r>
      <w:r>
        <w:rPr>
          <w:rFonts w:ascii="Times New Roman" w:hAnsi="Times New Roman" w:cs="Times New Roman" w:eastAsia="Times New Roman"/>
          <w:sz w:val="27"/>
          <w:szCs w:val="27"/>
          <w:color w:val="A8AAAA"/>
          <w:spacing w:val="6"/>
          <w:w w:val="49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606060"/>
          <w:spacing w:val="0"/>
          <w:w w:val="90"/>
          <w:position w:val="-1"/>
        </w:rPr>
        <w:t>eJcU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right="1381"/>
        <w:jc w:val="righ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606060"/>
          <w:w w:val="53"/>
          <w:position w:val="-4"/>
        </w:rPr>
        <w:t>Oll&lt;</w:t>
      </w:r>
      <w:r>
        <w:rPr>
          <w:rFonts w:ascii="Times New Roman" w:hAnsi="Times New Roman" w:cs="Times New Roman" w:eastAsia="Times New Roman"/>
          <w:sz w:val="21"/>
          <w:szCs w:val="21"/>
          <w:color w:val="606060"/>
          <w:spacing w:val="5"/>
          <w:w w:val="54"/>
          <w:position w:val="-4"/>
        </w:rPr>
        <w:t>J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0"/>
          <w:w w:val="81"/>
          <w:position w:val="-4"/>
        </w:rPr>
        <w:t>iifı0!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11"/>
          <w:w w:val="81"/>
          <w:position w:val="-4"/>
        </w:rPr>
        <w:t>4</w:t>
      </w:r>
      <w:r>
        <w:rPr>
          <w:rFonts w:ascii="Times New Roman" w:hAnsi="Times New Roman" w:cs="Times New Roman" w:eastAsia="Times New Roman"/>
          <w:sz w:val="31"/>
          <w:szCs w:val="31"/>
          <w:color w:val="797979"/>
          <w:spacing w:val="-10"/>
          <w:w w:val="84"/>
          <w:position w:val="-4"/>
        </w:rPr>
        <w:t>S</w:t>
      </w:r>
      <w:r>
        <w:rPr>
          <w:rFonts w:ascii="Times New Roman" w:hAnsi="Times New Roman" w:cs="Times New Roman" w:eastAsia="Times New Roman"/>
          <w:sz w:val="31"/>
          <w:szCs w:val="31"/>
          <w:color w:val="606060"/>
          <w:spacing w:val="0"/>
          <w:w w:val="96"/>
          <w:position w:val="-4"/>
        </w:rPr>
        <w:t>i</w:t>
      </w:r>
      <w:r>
        <w:rPr>
          <w:rFonts w:ascii="Times New Roman" w:hAnsi="Times New Roman" w:cs="Times New Roman" w:eastAsia="Times New Roman"/>
          <w:sz w:val="31"/>
          <w:szCs w:val="31"/>
          <w:color w:val="606060"/>
          <w:spacing w:val="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B4B4B"/>
          <w:spacing w:val="-8"/>
          <w:w w:val="105"/>
          <w:position w:val="-4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797979"/>
          <w:spacing w:val="0"/>
          <w:w w:val="111"/>
          <w:position w:val="-4"/>
        </w:rPr>
        <w:t>ft.'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82" w:lineRule="exact"/>
        <w:ind w:right="1162"/>
        <w:jc w:val="right"/>
        <w:tabs>
          <w:tab w:pos="152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909090"/>
          <w:spacing w:val="0"/>
          <w:w w:val="150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909090"/>
          <w:spacing w:val="-18"/>
          <w:w w:val="15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909090"/>
          <w:spacing w:val="0"/>
          <w:w w:val="150"/>
        </w:rPr>
        <w:t>'</w:t>
      </w:r>
      <w:r>
        <w:rPr>
          <w:rFonts w:ascii="Times New Roman" w:hAnsi="Times New Roman" w:cs="Times New Roman" w:eastAsia="Times New Roman"/>
          <w:sz w:val="8"/>
          <w:szCs w:val="8"/>
          <w:color w:val="909090"/>
          <w:spacing w:val="0"/>
          <w:w w:val="15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909090"/>
          <w:spacing w:val="22"/>
          <w:w w:val="15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4B4B4B"/>
          <w:spacing w:val="0"/>
          <w:w w:val="150"/>
        </w:rPr>
        <w:t>('.)</w:t>
      </w:r>
      <w:r>
        <w:rPr>
          <w:rFonts w:ascii="Times New Roman" w:hAnsi="Times New Roman" w:cs="Times New Roman" w:eastAsia="Times New Roman"/>
          <w:sz w:val="8"/>
          <w:szCs w:val="8"/>
          <w:color w:val="4B4B4B"/>
          <w:spacing w:val="0"/>
          <w:w w:val="150"/>
        </w:rPr>
        <w:t>    </w:t>
      </w:r>
      <w:r>
        <w:rPr>
          <w:rFonts w:ascii="Times New Roman" w:hAnsi="Times New Roman" w:cs="Times New Roman" w:eastAsia="Times New Roman"/>
          <w:sz w:val="8"/>
          <w:szCs w:val="8"/>
          <w:color w:val="4B4B4B"/>
          <w:spacing w:val="11"/>
          <w:w w:val="15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909090"/>
          <w:spacing w:val="0"/>
          <w:w w:val="90"/>
          <w:b/>
          <w:bCs/>
        </w:rPr>
        <w:t>41</w:t>
      </w:r>
      <w:r>
        <w:rPr>
          <w:rFonts w:ascii="Times New Roman" w:hAnsi="Times New Roman" w:cs="Times New Roman" w:eastAsia="Times New Roman"/>
          <w:sz w:val="8"/>
          <w:szCs w:val="8"/>
          <w:color w:val="909090"/>
          <w:spacing w:val="0"/>
          <w:w w:val="90"/>
          <w:b/>
          <w:bCs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909090"/>
          <w:spacing w:val="0"/>
          <w:w w:val="100"/>
          <w:b/>
          <w:bCs/>
        </w:rPr>
        <w:t>·</w:t>
      </w:r>
      <w:r>
        <w:rPr>
          <w:rFonts w:ascii="Times New Roman" w:hAnsi="Times New Roman" w:cs="Times New Roman" w:eastAsia="Times New Roman"/>
          <w:sz w:val="8"/>
          <w:szCs w:val="8"/>
          <w:color w:val="909090"/>
          <w:spacing w:val="0"/>
          <w:w w:val="100"/>
          <w:b/>
          <w:bCs/>
        </w:rPr>
        <w:t>      </w:t>
      </w:r>
      <w:r>
        <w:rPr>
          <w:rFonts w:ascii="Times New Roman" w:hAnsi="Times New Roman" w:cs="Times New Roman" w:eastAsia="Times New Roman"/>
          <w:sz w:val="8"/>
          <w:szCs w:val="8"/>
          <w:color w:val="909090"/>
          <w:spacing w:val="1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8AAAA"/>
          <w:spacing w:val="0"/>
          <w:w w:val="302"/>
        </w:rPr>
        <w:t>'</w:t>
      </w:r>
      <w:r>
        <w:rPr>
          <w:rFonts w:ascii="Times New Roman" w:hAnsi="Times New Roman" w:cs="Times New Roman" w:eastAsia="Times New Roman"/>
          <w:sz w:val="8"/>
          <w:szCs w:val="8"/>
          <w:color w:val="A8AAAA"/>
          <w:spacing w:val="2"/>
          <w:w w:val="302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8AAAA"/>
          <w:spacing w:val="0"/>
          <w:w w:val="100"/>
        </w:rPr>
        <w:t>...,._,</w:t>
      </w:r>
      <w:r>
        <w:rPr>
          <w:rFonts w:ascii="Times New Roman" w:hAnsi="Times New Roman" w:cs="Times New Roman" w:eastAsia="Times New Roman"/>
          <w:sz w:val="8"/>
          <w:szCs w:val="8"/>
          <w:color w:val="A8AAA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8AAA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BABCBA"/>
          <w:spacing w:val="0"/>
          <w:w w:val="65"/>
        </w:rPr>
        <w:t>....</w:t>
      </w:r>
      <w:r>
        <w:rPr>
          <w:rFonts w:ascii="Times New Roman" w:hAnsi="Times New Roman" w:cs="Times New Roman" w:eastAsia="Times New Roman"/>
          <w:sz w:val="8"/>
          <w:szCs w:val="8"/>
          <w:color w:val="BABCBA"/>
          <w:spacing w:val="-12"/>
          <w:w w:val="65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607969"/>
          <w:spacing w:val="-9"/>
          <w:w w:val="166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A8AAAA"/>
          <w:spacing w:val="0"/>
          <w:w w:val="277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A8AAAA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8"/>
          <w:szCs w:val="8"/>
          <w:color w:val="A8AAA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8AAAA"/>
          <w:spacing w:val="0"/>
          <w:w w:val="122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A8AAA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A8AAAA"/>
          <w:spacing w:val="0"/>
          <w:w w:val="100"/>
        </w:rPr>
      </w:r>
      <w:r>
        <w:rPr>
          <w:rFonts w:ascii="Times New Roman" w:hAnsi="Times New Roman" w:cs="Times New Roman" w:eastAsia="Times New Roman"/>
          <w:sz w:val="8"/>
          <w:szCs w:val="8"/>
          <w:color w:val="A8AAAA"/>
          <w:spacing w:val="0"/>
          <w:w w:val="121"/>
          <w:i/>
        </w:rPr>
        <w:t>'</w:t>
      </w:r>
      <w:r>
        <w:rPr>
          <w:rFonts w:ascii="Times New Roman" w:hAnsi="Times New Roman" w:cs="Times New Roman" w:eastAsia="Times New Roman"/>
          <w:sz w:val="8"/>
          <w:szCs w:val="8"/>
          <w:color w:val="A8AAAA"/>
          <w:spacing w:val="0"/>
          <w:w w:val="122"/>
          <w:i/>
        </w:rPr>
        <w:t>(,)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0" w:after="0" w:line="219" w:lineRule="exact"/>
        <w:ind w:right="1094"/>
        <w:jc w:val="right"/>
        <w:tabs>
          <w:tab w:pos="520" w:val="left"/>
          <w:tab w:pos="4200" w:val="left"/>
          <w:tab w:pos="464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Arial" w:hAnsi="Arial" w:cs="Arial" w:eastAsia="Arial"/>
          <w:sz w:val="45"/>
          <w:szCs w:val="45"/>
          <w:color w:val="211C7E"/>
          <w:w w:val="64"/>
          <w:position w:val="-19"/>
        </w:rPr>
        <w:t>·</w:t>
      </w:r>
      <w:r>
        <w:rPr>
          <w:rFonts w:ascii="Arial" w:hAnsi="Arial" w:cs="Arial" w:eastAsia="Arial"/>
          <w:sz w:val="45"/>
          <w:szCs w:val="45"/>
          <w:color w:val="211C7E"/>
          <w:w w:val="100"/>
          <w:position w:val="-19"/>
        </w:rPr>
        <w:tab/>
      </w:r>
      <w:r>
        <w:rPr>
          <w:rFonts w:ascii="Arial" w:hAnsi="Arial" w:cs="Arial" w:eastAsia="Arial"/>
          <w:sz w:val="45"/>
          <w:szCs w:val="45"/>
          <w:color w:val="211C7E"/>
          <w:w w:val="100"/>
          <w:position w:val="-19"/>
        </w:rPr>
      </w:r>
      <w:r>
        <w:rPr>
          <w:rFonts w:ascii="Times New Roman" w:hAnsi="Times New Roman" w:cs="Times New Roman" w:eastAsia="Times New Roman"/>
          <w:sz w:val="44"/>
          <w:szCs w:val="44"/>
          <w:color w:val="3A428C"/>
          <w:w w:val="159"/>
          <w:i/>
          <w:position w:val="-19"/>
        </w:rPr>
        <w:t>y--</w:t>
      </w:r>
      <w:r>
        <w:rPr>
          <w:rFonts w:ascii="Times New Roman" w:hAnsi="Times New Roman" w:cs="Times New Roman" w:eastAsia="Times New Roman"/>
          <w:sz w:val="44"/>
          <w:szCs w:val="44"/>
          <w:color w:val="3A428C"/>
          <w:w w:val="100"/>
          <w:i/>
          <w:position w:val="-19"/>
        </w:rPr>
        <w:tab/>
      </w:r>
      <w:r>
        <w:rPr>
          <w:rFonts w:ascii="Times New Roman" w:hAnsi="Times New Roman" w:cs="Times New Roman" w:eastAsia="Times New Roman"/>
          <w:sz w:val="44"/>
          <w:szCs w:val="44"/>
          <w:color w:val="3A428C"/>
          <w:w w:val="100"/>
          <w:i/>
          <w:position w:val="-19"/>
        </w:rPr>
      </w:r>
      <w:r>
        <w:rPr>
          <w:rFonts w:ascii="Times New Roman" w:hAnsi="Times New Roman" w:cs="Times New Roman" w:eastAsia="Times New Roman"/>
          <w:sz w:val="16"/>
          <w:szCs w:val="16"/>
          <w:color w:val="606060"/>
          <w:w w:val="136"/>
          <w:b/>
          <w:bCs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606060"/>
          <w:spacing w:val="-25"/>
          <w:w w:val="136"/>
          <w:b/>
          <w:bCs/>
          <w:i/>
          <w:position w:val="-1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909090"/>
          <w:spacing w:val="-24"/>
          <w:w w:val="106"/>
          <w:b/>
          <w:bCs/>
          <w:i/>
          <w:position w:val="-1"/>
        </w:rPr>
        <w:t>6</w:t>
      </w:r>
      <w:r>
        <w:rPr>
          <w:rFonts w:ascii="Times New Roman" w:hAnsi="Times New Roman" w:cs="Times New Roman" w:eastAsia="Times New Roman"/>
          <w:sz w:val="16"/>
          <w:szCs w:val="16"/>
          <w:color w:val="606060"/>
          <w:spacing w:val="-14"/>
          <w:w w:val="72"/>
          <w:b/>
          <w:bCs/>
          <w:i/>
          <w:position w:val="-1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A8AAAA"/>
          <w:spacing w:val="-8"/>
          <w:w w:val="56"/>
          <w:b/>
          <w:bCs/>
          <w:i/>
          <w:position w:val="-1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797979"/>
          <w:spacing w:val="0"/>
          <w:w w:val="60"/>
          <w:b/>
          <w:bCs/>
          <w:i/>
          <w:position w:val="-1"/>
        </w:rPr>
        <w:t>':·</w:t>
      </w:r>
      <w:r>
        <w:rPr>
          <w:rFonts w:ascii="Times New Roman" w:hAnsi="Times New Roman" w:cs="Times New Roman" w:eastAsia="Times New Roman"/>
          <w:sz w:val="16"/>
          <w:szCs w:val="16"/>
          <w:color w:val="797979"/>
          <w:spacing w:val="0"/>
          <w:w w:val="100"/>
          <w:b/>
          <w:bCs/>
          <w:i/>
          <w:position w:val="-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797979"/>
          <w:spacing w:val="0"/>
          <w:w w:val="100"/>
          <w:b/>
          <w:bCs/>
          <w:i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909090"/>
          <w:spacing w:val="0"/>
          <w:w w:val="100"/>
          <w:position w:val="-1"/>
        </w:rPr>
        <w:t>{</w:t>
      </w:r>
      <w:r>
        <w:rPr>
          <w:rFonts w:ascii="Times New Roman" w:hAnsi="Times New Roman" w:cs="Times New Roman" w:eastAsia="Times New Roman"/>
          <w:sz w:val="16"/>
          <w:szCs w:val="16"/>
          <w:color w:val="A8AAAA"/>
          <w:spacing w:val="0"/>
          <w:w w:val="100"/>
          <w:i/>
          <w:position w:val="-1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A8AAAA"/>
          <w:spacing w:val="4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8AAAA"/>
          <w:spacing w:val="0"/>
          <w:w w:val="100"/>
          <w:i/>
          <w:position w:val="-1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A8AAAA"/>
          <w:spacing w:val="0"/>
          <w:w w:val="100"/>
          <w:i/>
          <w:position w:val="-1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A8AAAA"/>
          <w:spacing w:val="35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ABCBA"/>
          <w:spacing w:val="0"/>
          <w:w w:val="74"/>
          <w:position w:val="-1"/>
        </w:rPr>
        <w:t>\</w:t>
      </w:r>
      <w:r>
        <w:rPr>
          <w:rFonts w:ascii="Times New Roman" w:hAnsi="Times New Roman" w:cs="Times New Roman" w:eastAsia="Times New Roman"/>
          <w:sz w:val="16"/>
          <w:szCs w:val="16"/>
          <w:color w:val="BABCBA"/>
          <w:spacing w:val="0"/>
          <w:w w:val="74"/>
          <w:position w:val="-1"/>
        </w:rPr>
        <w:t>     </w:t>
      </w:r>
      <w:r>
        <w:rPr>
          <w:rFonts w:ascii="Times New Roman" w:hAnsi="Times New Roman" w:cs="Times New Roman" w:eastAsia="Times New Roman"/>
          <w:sz w:val="16"/>
          <w:szCs w:val="16"/>
          <w:color w:val="BABCBA"/>
          <w:spacing w:val="19"/>
          <w:w w:val="74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8AAAA"/>
          <w:spacing w:val="0"/>
          <w:w w:val="100"/>
          <w:position w:val="-1"/>
        </w:rPr>
        <w:t>....</w:t>
      </w:r>
      <w:r>
        <w:rPr>
          <w:rFonts w:ascii="Times New Roman" w:hAnsi="Times New Roman" w:cs="Times New Roman" w:eastAsia="Times New Roman"/>
          <w:sz w:val="16"/>
          <w:szCs w:val="16"/>
          <w:color w:val="A8AAA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8AAAA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8AAAA"/>
          <w:spacing w:val="-27"/>
          <w:w w:val="73"/>
          <w:b/>
          <w:bCs/>
          <w:position w:val="-1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909090"/>
          <w:spacing w:val="0"/>
          <w:w w:val="51"/>
          <w:b/>
          <w:bCs/>
          <w:position w:val="-1"/>
        </w:rPr>
        <w:t>s.-</w:t>
      </w:r>
      <w:r>
        <w:rPr>
          <w:rFonts w:ascii="Times New Roman" w:hAnsi="Times New Roman" w:cs="Times New Roman" w:eastAsia="Times New Roman"/>
          <w:sz w:val="12"/>
          <w:szCs w:val="12"/>
          <w:color w:val="909090"/>
          <w:spacing w:val="-19"/>
          <w:w w:val="51"/>
          <w:b/>
          <w:bCs/>
          <w:position w:val="-1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BABCBA"/>
          <w:spacing w:val="0"/>
          <w:w w:val="68"/>
          <w:b/>
          <w:bCs/>
          <w:position w:val="-1"/>
        </w:rPr>
        <w:t>..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04" w:lineRule="exact"/>
        <w:ind w:left="440" w:right="-20"/>
        <w:jc w:val="left"/>
        <w:tabs>
          <w:tab w:pos="9140" w:val="left"/>
          <w:tab w:pos="10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383838"/>
          <w:spacing w:val="0"/>
          <w:w w:val="81"/>
          <w:position w:val="-5"/>
        </w:rPr>
        <w:t>c;;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-5"/>
        </w:rPr>
      </w:r>
      <w:r>
        <w:rPr>
          <w:rFonts w:ascii="Arial" w:hAnsi="Arial" w:cs="Arial" w:eastAsia="Arial"/>
          <w:sz w:val="14"/>
          <w:szCs w:val="14"/>
          <w:color w:val="797979"/>
          <w:spacing w:val="0"/>
          <w:w w:val="150"/>
          <w:position w:val="-6"/>
        </w:rPr>
        <w:t>;.</w:t>
      </w:r>
      <w:r>
        <w:rPr>
          <w:rFonts w:ascii="Arial" w:hAnsi="Arial" w:cs="Arial" w:eastAsia="Arial"/>
          <w:sz w:val="14"/>
          <w:szCs w:val="14"/>
          <w:color w:val="797979"/>
          <w:spacing w:val="44"/>
          <w:w w:val="150"/>
          <w:position w:val="-6"/>
        </w:rPr>
        <w:t> </w:t>
      </w:r>
      <w:r>
        <w:rPr>
          <w:rFonts w:ascii="Arial" w:hAnsi="Arial" w:cs="Arial" w:eastAsia="Arial"/>
          <w:sz w:val="14"/>
          <w:szCs w:val="14"/>
          <w:color w:val="A8AAAA"/>
          <w:spacing w:val="0"/>
          <w:w w:val="69"/>
          <w:position w:val="-6"/>
        </w:rPr>
        <w:t>•</w:t>
      </w:r>
      <w:r>
        <w:rPr>
          <w:rFonts w:ascii="Arial" w:hAnsi="Arial" w:cs="Arial" w:eastAsia="Arial"/>
          <w:sz w:val="14"/>
          <w:szCs w:val="14"/>
          <w:color w:val="A8AAAA"/>
          <w:spacing w:val="0"/>
          <w:w w:val="69"/>
          <w:position w:val="-6"/>
        </w:rPr>
        <w:t>     </w:t>
      </w:r>
      <w:r>
        <w:rPr>
          <w:rFonts w:ascii="Arial" w:hAnsi="Arial" w:cs="Arial" w:eastAsia="Arial"/>
          <w:sz w:val="14"/>
          <w:szCs w:val="14"/>
          <w:color w:val="A8AAAA"/>
          <w:spacing w:val="15"/>
          <w:w w:val="69"/>
          <w:position w:val="-6"/>
        </w:rPr>
        <w:t> </w:t>
      </w:r>
      <w:r>
        <w:rPr>
          <w:rFonts w:ascii="Arial" w:hAnsi="Arial" w:cs="Arial" w:eastAsia="Arial"/>
          <w:sz w:val="14"/>
          <w:szCs w:val="14"/>
          <w:color w:val="797979"/>
          <w:spacing w:val="0"/>
          <w:w w:val="291"/>
          <w:i/>
          <w:position w:val="-6"/>
        </w:rPr>
        <w:t>l</w:t>
      </w:r>
      <w:r>
        <w:rPr>
          <w:rFonts w:ascii="Arial" w:hAnsi="Arial" w:cs="Arial" w:eastAsia="Arial"/>
          <w:sz w:val="14"/>
          <w:szCs w:val="14"/>
          <w:color w:val="A8AAAA"/>
          <w:spacing w:val="0"/>
          <w:w w:val="164"/>
          <w:i/>
          <w:position w:val="-6"/>
        </w:rPr>
        <w:t>t</w:t>
      </w:r>
      <w:r>
        <w:rPr>
          <w:rFonts w:ascii="Arial" w:hAnsi="Arial" w:cs="Arial" w:eastAsia="Arial"/>
          <w:sz w:val="14"/>
          <w:szCs w:val="14"/>
          <w:color w:val="A8AAAA"/>
          <w:spacing w:val="0"/>
          <w:w w:val="165"/>
          <w:i/>
          <w:position w:val="-6"/>
        </w:rPr>
        <w:t>(</w:t>
      </w:r>
      <w:r>
        <w:rPr>
          <w:rFonts w:ascii="Arial" w:hAnsi="Arial" w:cs="Arial" w:eastAsia="Arial"/>
          <w:sz w:val="14"/>
          <w:szCs w:val="14"/>
          <w:color w:val="A8AAAA"/>
          <w:spacing w:val="0"/>
          <w:w w:val="164"/>
          <w:i/>
          <w:position w:val="-6"/>
        </w:rPr>
        <w:t>'·</w:t>
      </w:r>
      <w:r>
        <w:rPr>
          <w:rFonts w:ascii="Arial" w:hAnsi="Arial" w:cs="Arial" w:eastAsia="Arial"/>
          <w:sz w:val="14"/>
          <w:szCs w:val="14"/>
          <w:color w:val="A8AAAA"/>
          <w:spacing w:val="0"/>
          <w:w w:val="100"/>
          <w:i/>
          <w:position w:val="-6"/>
        </w:rPr>
        <w:tab/>
      </w:r>
      <w:r>
        <w:rPr>
          <w:rFonts w:ascii="Arial" w:hAnsi="Arial" w:cs="Arial" w:eastAsia="Arial"/>
          <w:sz w:val="14"/>
          <w:szCs w:val="14"/>
          <w:color w:val="A8AAAA"/>
          <w:spacing w:val="0"/>
          <w:w w:val="100"/>
          <w:i/>
          <w:position w:val="-6"/>
        </w:rPr>
      </w:r>
      <w:r>
        <w:rPr>
          <w:rFonts w:ascii="Times New Roman" w:hAnsi="Times New Roman" w:cs="Times New Roman" w:eastAsia="Times New Roman"/>
          <w:sz w:val="18"/>
          <w:szCs w:val="18"/>
          <w:color w:val="909090"/>
          <w:spacing w:val="0"/>
          <w:w w:val="52"/>
          <w:position w:val="-11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20"/>
        </w:sectPr>
      </w:pPr>
      <w:rPr/>
    </w:p>
    <w:p>
      <w:pPr>
        <w:spacing w:before="51" w:after="0" w:line="240" w:lineRule="auto"/>
        <w:ind w:right="-20"/>
        <w:jc w:val="right"/>
        <w:rPr>
          <w:rFonts w:ascii="Arial" w:hAnsi="Arial" w:cs="Arial" w:eastAsia="Arial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1.698914pt;margin-top:4.753740pt;width:22.697562pt;height:17.5pt;mso-position-horizontal-relative:page;mso-position-vertical-relative:paragraph;z-index:-16272" type="#_x0000_t202" filled="f" stroked="f">
            <v:textbox inset="0,0,0,0">
              <w:txbxContent>
                <w:p>
                  <w:pPr>
                    <w:spacing w:before="0" w:after="0" w:line="350" w:lineRule="exact"/>
                    <w:ind w:right="-93"/>
                    <w:jc w:val="left"/>
                    <w:rPr>
                      <w:rFonts w:ascii="Arial" w:hAnsi="Arial" w:cs="Arial" w:eastAsia="Arial"/>
                      <w:sz w:val="35"/>
                      <w:szCs w:val="35"/>
                    </w:rPr>
                  </w:pPr>
                  <w:rPr/>
                  <w:r>
                    <w:rPr>
                      <w:rFonts w:ascii="Arial" w:hAnsi="Arial" w:cs="Arial" w:eastAsia="Arial"/>
                      <w:sz w:val="35"/>
                      <w:szCs w:val="35"/>
                      <w:color w:val="383F6B"/>
                      <w:w w:val="93"/>
                    </w:rPr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383F6B"/>
                      <w:spacing w:val="0"/>
                      <w:w w:val="100"/>
                      <w:strike/>
                    </w:rPr>
                    <w:t>lhi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383F6B"/>
                      <w:spacing w:val="0"/>
                      <w:w w:val="100"/>
                      <w:strike/>
                    </w:rPr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383F6B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383F6B"/>
                      <w:spacing w:val="-52"/>
                      <w:w w:val="100"/>
                    </w:rPr>
                    <w:t>ı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606060"/>
                      <w:spacing w:val="0"/>
                      <w:w w:val="100"/>
                    </w:rPr>
                    <w:t>;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53"/>
        </w:rPr>
        <w:t>:::r::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209" w:lineRule="exact"/>
        <w:ind w:right="-20"/>
        <w:jc w:val="left"/>
        <w:tabs>
          <w:tab w:pos="62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797979"/>
          <w:spacing w:val="0"/>
          <w:w w:val="79"/>
          <w:b/>
          <w:bCs/>
          <w:position w:val="-4"/>
        </w:rPr>
        <w:t>A</w:t>
      </w:r>
      <w:r>
        <w:rPr>
          <w:rFonts w:ascii="Arial" w:hAnsi="Arial" w:cs="Arial" w:eastAsia="Arial"/>
          <w:sz w:val="26"/>
          <w:szCs w:val="26"/>
          <w:color w:val="797979"/>
          <w:spacing w:val="-7"/>
          <w:w w:val="79"/>
          <w:b/>
          <w:bCs/>
          <w:position w:val="-4"/>
        </w:rPr>
        <w:t>b</w:t>
      </w:r>
      <w:r>
        <w:rPr>
          <w:rFonts w:ascii="Arial" w:hAnsi="Arial" w:cs="Arial" w:eastAsia="Arial"/>
          <w:sz w:val="26"/>
          <w:szCs w:val="26"/>
          <w:color w:val="606060"/>
          <w:spacing w:val="0"/>
          <w:w w:val="79"/>
          <w:b/>
          <w:bCs/>
          <w:position w:val="-4"/>
        </w:rPr>
        <w:t>d</w:t>
      </w:r>
      <w:r>
        <w:rPr>
          <w:rFonts w:ascii="Arial" w:hAnsi="Arial" w:cs="Arial" w:eastAsia="Arial"/>
          <w:sz w:val="26"/>
          <w:szCs w:val="26"/>
          <w:color w:val="606060"/>
          <w:spacing w:val="-56"/>
          <w:w w:val="79"/>
          <w:b/>
          <w:bCs/>
          <w:position w:val="-4"/>
        </w:rPr>
        <w:t> </w:t>
      </w:r>
      <w:r>
        <w:rPr>
          <w:rFonts w:ascii="Arial" w:hAnsi="Arial" w:cs="Arial" w:eastAsia="Arial"/>
          <w:sz w:val="26"/>
          <w:szCs w:val="26"/>
          <w:color w:val="606060"/>
          <w:spacing w:val="0"/>
          <w:w w:val="100"/>
          <w:b/>
          <w:bCs/>
          <w:position w:val="-4"/>
        </w:rPr>
        <w:tab/>
      </w:r>
      <w:r>
        <w:rPr>
          <w:rFonts w:ascii="Arial" w:hAnsi="Arial" w:cs="Arial" w:eastAsia="Arial"/>
          <w:sz w:val="26"/>
          <w:szCs w:val="26"/>
          <w:color w:val="606060"/>
          <w:spacing w:val="0"/>
          <w:w w:val="100"/>
          <w:b/>
          <w:bCs/>
          <w:position w:val="-4"/>
        </w:rPr>
      </w:r>
      <w:r>
        <w:rPr>
          <w:rFonts w:ascii="Arial" w:hAnsi="Arial" w:cs="Arial" w:eastAsia="Arial"/>
          <w:sz w:val="26"/>
          <w:szCs w:val="26"/>
          <w:color w:val="4B4B4B"/>
          <w:spacing w:val="0"/>
          <w:w w:val="308"/>
          <w:b/>
          <w:bCs/>
          <w:position w:val="-4"/>
        </w:rPr>
        <w:t>r</w:t>
      </w:r>
      <w:r>
        <w:rPr>
          <w:rFonts w:ascii="Arial" w:hAnsi="Arial" w:cs="Arial" w:eastAsia="Arial"/>
          <w:sz w:val="26"/>
          <w:szCs w:val="26"/>
          <w:color w:val="606060"/>
          <w:spacing w:val="0"/>
          <w:w w:val="76"/>
          <w:b/>
          <w:bCs/>
          <w:position w:val="-4"/>
        </w:rPr>
        <w:t>TOPÇU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75" w:lineRule="exact"/>
        <w:ind w:right="-82"/>
        <w:jc w:val="left"/>
        <w:tabs>
          <w:tab w:pos="1140" w:val="left"/>
          <w:tab w:pos="2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797979"/>
          <w:w w:val="78"/>
          <w:position w:val="-11"/>
        </w:rPr>
      </w:r>
      <w:r>
        <w:rPr>
          <w:rFonts w:ascii="Times New Roman" w:hAnsi="Times New Roman" w:cs="Times New Roman" w:eastAsia="Times New Roman"/>
          <w:sz w:val="28"/>
          <w:szCs w:val="28"/>
          <w:color w:val="797979"/>
          <w:spacing w:val="-24"/>
          <w:w w:val="78"/>
          <w:strike/>
          <w:position w:val="-11"/>
        </w:rPr>
        <w:t>!</w:t>
      </w:r>
      <w:r>
        <w:rPr>
          <w:rFonts w:ascii="Times New Roman" w:hAnsi="Times New Roman" w:cs="Times New Roman" w:eastAsia="Times New Roman"/>
          <w:sz w:val="28"/>
          <w:szCs w:val="28"/>
          <w:color w:val="797979"/>
          <w:spacing w:val="-24"/>
          <w:w w:val="78"/>
          <w:strike/>
          <w:position w:val="-11"/>
        </w:rPr>
      </w:r>
      <w:r>
        <w:rPr>
          <w:rFonts w:ascii="Times New Roman" w:hAnsi="Times New Roman" w:cs="Times New Roman" w:eastAsia="Times New Roman"/>
          <w:sz w:val="28"/>
          <w:szCs w:val="28"/>
          <w:color w:val="797979"/>
          <w:spacing w:val="-24"/>
          <w:w w:val="78"/>
          <w:strike/>
          <w:position w:val="-11"/>
        </w:rPr>
      </w:r>
      <w:r>
        <w:rPr>
          <w:rFonts w:ascii="Arial" w:hAnsi="Arial" w:cs="Arial" w:eastAsia="Arial"/>
          <w:sz w:val="9"/>
          <w:szCs w:val="9"/>
          <w:color w:val="606060"/>
          <w:spacing w:val="-25"/>
          <w:w w:val="278"/>
          <w:strike/>
          <w:position w:val="-11"/>
        </w:rPr>
        <w:t>I</w:t>
      </w:r>
      <w:r>
        <w:rPr>
          <w:rFonts w:ascii="Arial" w:hAnsi="Arial" w:cs="Arial" w:eastAsia="Arial"/>
          <w:sz w:val="9"/>
          <w:szCs w:val="9"/>
          <w:color w:val="606060"/>
          <w:spacing w:val="-25"/>
          <w:w w:val="278"/>
          <w:strike/>
          <w:position w:val="-11"/>
        </w:rPr>
      </w:r>
      <w:r>
        <w:rPr>
          <w:rFonts w:ascii="Arial" w:hAnsi="Arial" w:cs="Arial" w:eastAsia="Arial"/>
          <w:sz w:val="9"/>
          <w:szCs w:val="9"/>
          <w:color w:val="606060"/>
          <w:spacing w:val="0"/>
          <w:w w:val="99"/>
          <w:strike/>
          <w:position w:val="-11"/>
        </w:rPr>
        <w:t> </w:t>
      </w:r>
      <w:r>
        <w:rPr>
          <w:rFonts w:ascii="Arial" w:hAnsi="Arial" w:cs="Arial" w:eastAsia="Arial"/>
          <w:sz w:val="9"/>
          <w:szCs w:val="9"/>
          <w:color w:val="606060"/>
          <w:spacing w:val="-5"/>
          <w:w w:val="100"/>
          <w:strike/>
          <w:position w:val="-11"/>
        </w:rPr>
        <w:t> </w:t>
      </w:r>
      <w:r>
        <w:rPr>
          <w:rFonts w:ascii="Arial" w:hAnsi="Arial" w:cs="Arial" w:eastAsia="Arial"/>
          <w:sz w:val="9"/>
          <w:szCs w:val="9"/>
          <w:color w:val="606060"/>
          <w:spacing w:val="-5"/>
          <w:w w:val="100"/>
          <w:strike/>
          <w:position w:val="-11"/>
        </w:rPr>
      </w:r>
      <w:r>
        <w:rPr>
          <w:rFonts w:ascii="Arial" w:hAnsi="Arial" w:cs="Arial" w:eastAsia="Arial"/>
          <w:sz w:val="9"/>
          <w:szCs w:val="9"/>
          <w:color w:val="606060"/>
          <w:spacing w:val="-5"/>
          <w:w w:val="100"/>
          <w:strike/>
          <w:position w:val="-11"/>
        </w:rPr>
      </w:r>
      <w:r>
        <w:rPr>
          <w:rFonts w:ascii="Arial" w:hAnsi="Arial" w:cs="Arial" w:eastAsia="Arial"/>
          <w:sz w:val="9"/>
          <w:szCs w:val="9"/>
          <w:color w:val="383F6B"/>
          <w:spacing w:val="0"/>
          <w:w w:val="194"/>
          <w:strike/>
          <w:position w:val="-11"/>
        </w:rPr>
        <w:t>L-I.</w:t>
      </w:r>
      <w:r>
        <w:rPr>
          <w:rFonts w:ascii="Arial" w:hAnsi="Arial" w:cs="Arial" w:eastAsia="Arial"/>
          <w:sz w:val="9"/>
          <w:szCs w:val="9"/>
          <w:color w:val="383F6B"/>
          <w:spacing w:val="-2"/>
          <w:w w:val="194"/>
          <w:strike/>
          <w:position w:val="-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347C"/>
          <w:spacing w:val="0"/>
          <w:w w:val="100"/>
          <w:strike/>
          <w:position w:val="-11"/>
        </w:rPr>
        <w:t>..dii'..</w:t>
      </w:r>
      <w:r>
        <w:rPr>
          <w:rFonts w:ascii="Times New Roman" w:hAnsi="Times New Roman" w:cs="Times New Roman" w:eastAsia="Times New Roman"/>
          <w:sz w:val="20"/>
          <w:szCs w:val="20"/>
          <w:color w:val="28347C"/>
          <w:spacing w:val="-2"/>
          <w:w w:val="100"/>
          <w:strike/>
          <w:position w:val="-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347C"/>
          <w:spacing w:val="0"/>
          <w:w w:val="100"/>
          <w:strike/>
          <w:position w:val="-1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347C"/>
          <w:spacing w:val="0"/>
          <w:w w:val="100"/>
          <w:strike/>
          <w:position w:val="-11"/>
        </w:rPr>
      </w:r>
      <w:r>
        <w:rPr>
          <w:rFonts w:ascii="Times New Roman" w:hAnsi="Times New Roman" w:cs="Times New Roman" w:eastAsia="Times New Roman"/>
          <w:sz w:val="20"/>
          <w:szCs w:val="20"/>
          <w:color w:val="28347C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20"/>
          <w:szCs w:val="20"/>
          <w:color w:val="28347C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347C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1"/>
        </w:rPr>
        <w:t>Olca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1"/>
        </w:rPr>
        <w:t>ARSLAN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A8AAAA"/>
          <w:w w:val="91"/>
          <w:b/>
          <w:bCs/>
        </w:rPr>
        <w:t>--</w:t>
      </w:r>
      <w:r>
        <w:rPr>
          <w:rFonts w:ascii="Arial" w:hAnsi="Arial" w:cs="Arial" w:eastAsia="Arial"/>
          <w:sz w:val="7"/>
          <w:szCs w:val="7"/>
          <w:color w:val="A8AAAA"/>
          <w:spacing w:val="-13"/>
          <w:w w:val="214"/>
          <w:b/>
          <w:bCs/>
        </w:rPr>
        <w:t>.</w:t>
      </w:r>
      <w:r>
        <w:rPr>
          <w:rFonts w:ascii="Arial" w:hAnsi="Arial" w:cs="Arial" w:eastAsia="Arial"/>
          <w:sz w:val="7"/>
          <w:szCs w:val="7"/>
          <w:color w:val="A8AAAA"/>
          <w:spacing w:val="-9"/>
          <w:w w:val="214"/>
          <w:b/>
          <w:bCs/>
        </w:rPr>
        <w:t>.</w:t>
      </w:r>
      <w:r>
        <w:rPr>
          <w:rFonts w:ascii="Arial" w:hAnsi="Arial" w:cs="Arial" w:eastAsia="Arial"/>
          <w:sz w:val="7"/>
          <w:szCs w:val="7"/>
          <w:color w:val="909090"/>
          <w:spacing w:val="0"/>
          <w:w w:val="219"/>
          <w:b/>
          <w:bCs/>
        </w:rPr>
        <w:t>"':</w:t>
      </w:r>
      <w:r>
        <w:rPr>
          <w:rFonts w:ascii="Arial" w:hAnsi="Arial" w:cs="Arial" w:eastAsia="Arial"/>
          <w:sz w:val="7"/>
          <w:szCs w:val="7"/>
          <w:color w:val="909090"/>
          <w:spacing w:val="-6"/>
          <w:w w:val="219"/>
          <w:b/>
          <w:bCs/>
        </w:rPr>
        <w:t>;</w:t>
      </w:r>
      <w:r>
        <w:rPr>
          <w:rFonts w:ascii="Arial" w:hAnsi="Arial" w:cs="Arial" w:eastAsia="Arial"/>
          <w:sz w:val="7"/>
          <w:szCs w:val="7"/>
          <w:color w:val="909090"/>
          <w:spacing w:val="-2"/>
          <w:w w:val="219"/>
          <w:b/>
          <w:bCs/>
        </w:rPr>
        <w:t>,</w:t>
      </w:r>
      <w:r>
        <w:rPr>
          <w:rFonts w:ascii="Arial" w:hAnsi="Arial" w:cs="Arial" w:eastAsia="Arial"/>
          <w:sz w:val="7"/>
          <w:szCs w:val="7"/>
          <w:color w:val="909090"/>
          <w:spacing w:val="0"/>
          <w:w w:val="113"/>
          <w:b/>
          <w:bCs/>
        </w:rPr>
        <w:t>...;lr..,..ı</w:t>
      </w:r>
      <w:r>
        <w:rPr>
          <w:rFonts w:ascii="Arial" w:hAnsi="Arial" w:cs="Arial" w:eastAsia="Arial"/>
          <w:sz w:val="7"/>
          <w:szCs w:val="7"/>
          <w:color w:val="909090"/>
          <w:spacing w:val="-10"/>
          <w:w w:val="100"/>
          <w:b/>
          <w:bCs/>
        </w:rPr>
        <w:t> </w:t>
      </w:r>
      <w:r>
        <w:rPr>
          <w:rFonts w:ascii="Arial" w:hAnsi="Arial" w:cs="Arial" w:eastAsia="Arial"/>
          <w:sz w:val="7"/>
          <w:szCs w:val="7"/>
          <w:color w:val="A8AAAA"/>
          <w:spacing w:val="0"/>
          <w:w w:val="149"/>
          <w:b/>
          <w:bCs/>
        </w:rPr>
        <w:t>ı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20"/>
          <w:cols w:num="3" w:equalWidth="0">
            <w:col w:w="585" w:space="2091"/>
            <w:col w:w="3392" w:space="3251"/>
            <w:col w:w="2381"/>
          </w:cols>
        </w:sectPr>
      </w:pPr>
      <w:rPr/>
    </w:p>
    <w:p>
      <w:pPr>
        <w:spacing w:before="20" w:after="0" w:line="240" w:lineRule="auto"/>
        <w:ind w:right="-20"/>
        <w:jc w:val="right"/>
        <w:tabs>
          <w:tab w:pos="110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pict>
          <v:group style="position:absolute;margin-left:13.162847pt;margin-top:20.257492pt;width:566.600735pt;height:755.25692pt;mso-position-horizontal-relative:page;mso-position-vertical-relative:page;z-index:-16281" coordorigin="263,405" coordsize="11332,15105">
            <v:group style="position:absolute;left:282;top:427;width:11287;height:2" coordorigin="282,427" coordsize="11287,2">
              <v:shape style="position:absolute;left:282;top:427;width:11287;height:2" coordorigin="282,427" coordsize="11287,0" path="m282,427l11569,427e" filled="f" stroked="t" strokeweight=".717973pt" strokecolor="#646464">
                <v:path arrowok="t"/>
              </v:shape>
            </v:group>
            <v:group style="position:absolute;left:294;top:412;width:2;height:3313" coordorigin="294,412" coordsize="2,3313">
              <v:shape style="position:absolute;left:294;top:412;width:2;height:3313" coordorigin="294,412" coordsize="0,3313" path="m294,3725l294,412e" filled="f" stroked="t" strokeweight=".478649pt" strokecolor="#444444">
                <v:path arrowok="t"/>
              </v:shape>
            </v:group>
            <v:group style="position:absolute;left:2278;top:432;width:622;height:2" coordorigin="2278,432" coordsize="622,2">
              <v:shape style="position:absolute;left:2278;top:432;width:622;height:2" coordorigin="2278,432" coordsize="622,0" path="m2278,432l2901,432e" filled="f" stroked="t" strokeweight=".478649pt" strokecolor="#343434">
                <v:path arrowok="t"/>
              </v:shape>
            </v:group>
            <v:group style="position:absolute;left:2843;top:429;width:455;height:2" coordorigin="2843,429" coordsize="455,2">
              <v:shape style="position:absolute;left:2843;top:429;width:455;height:2" coordorigin="2843,429" coordsize="455,0" path="m2843,429l3298,429e" filled="f" stroked="t" strokeweight=".478649pt" strokecolor="#4B4B4B">
                <v:path arrowok="t"/>
              </v:shape>
            </v:group>
            <v:group style="position:absolute;left:7328;top:432;width:503;height:2" coordorigin="7328,432" coordsize="503,2">
              <v:shape style="position:absolute;left:7328;top:432;width:503;height:2" coordorigin="7328,432" coordsize="503,0" path="m7328,432l7831,432e" filled="f" stroked="t" strokeweight=".478649pt" strokecolor="#2B2B2B">
                <v:path arrowok="t"/>
              </v:shape>
            </v:group>
            <v:group style="position:absolute;left:7773;top:434;width:1532;height:2" coordorigin="7773,434" coordsize="1532,2">
              <v:shape style="position:absolute;left:7773;top:434;width:1532;height:2" coordorigin="7773,434" coordsize="1532,0" path="m7773,434l9305,434e" filled="f" stroked="t" strokeweight=".478649pt" strokecolor="#545454">
                <v:path arrowok="t"/>
              </v:shape>
            </v:group>
            <v:group style="position:absolute;left:9224;top:432;width:2345;height:2" coordorigin="9224,432" coordsize="2345,2">
              <v:shape style="position:absolute;left:9224;top:432;width:2345;height:2" coordorigin="9224,432" coordsize="2345,0" path="m9224,432l11569,432e" filled="f" stroked="t" strokeweight=".957298pt" strokecolor="#7C7C7C">
                <v:path arrowok="t"/>
              </v:shape>
            </v:group>
            <v:group style="position:absolute;left:11562;top:422;width:2;height:3059" coordorigin="11562,422" coordsize="2,3059">
              <v:shape style="position:absolute;left:11562;top:422;width:2;height:3059" coordorigin="11562,422" coordsize="0,3059" path="m11562,3481l11562,422e" filled="f" stroked="t" strokeweight=".717973pt" strokecolor="#646464">
                <v:path arrowok="t"/>
              </v:shape>
            </v:group>
            <v:group style="position:absolute;left:2329;top:427;width:2;height:1505" coordorigin="2329,427" coordsize="2,1505">
              <v:shape style="position:absolute;left:2329;top:427;width:2;height:1505" coordorigin="2329,427" coordsize="0,1505" path="m2329,1932l2329,427e" filled="f" stroked="t" strokeweight=".957298pt" strokecolor="#606060">
                <v:path arrowok="t"/>
              </v:shape>
            </v:group>
            <v:group style="position:absolute;left:9145;top:427;width:2;height:1026" coordorigin="9145,427" coordsize="2,1026">
              <v:shape style="position:absolute;left:9145;top:427;width:2;height:1026" coordorigin="9145,427" coordsize="0,1026" path="m9145,1453l9145,427e" filled="f" stroked="t" strokeweight=".957298pt" strokecolor="#676767">
                <v:path arrowok="t"/>
              </v:shape>
            </v:group>
            <v:group style="position:absolute;left:287;top:1918;width:517;height:2" coordorigin="287,1918" coordsize="517,2">
              <v:shape style="position:absolute;left:287;top:1918;width:517;height:2" coordorigin="287,1918" coordsize="517,0" path="m287,1918l804,1918e" filled="f" stroked="t" strokeweight=".957298pt" strokecolor="#707070">
                <v:path arrowok="t"/>
              </v:shape>
            </v:group>
            <v:group style="position:absolute;left:747;top:1925;width:2877;height:2" coordorigin="747,1925" coordsize="2877,2">
              <v:shape style="position:absolute;left:747;top:1925;width:2877;height:2" coordorigin="747,1925" coordsize="2877,0" path="m747,1925l3623,1925e" filled="f" stroked="t" strokeweight=".478649pt" strokecolor="#484848">
                <v:path arrowok="t"/>
              </v:shape>
            </v:group>
            <v:group style="position:absolute;left:3566;top:1930;width:4035;height:2" coordorigin="3566,1930" coordsize="4035,2">
              <v:shape style="position:absolute;left:3566;top:1930;width:4035;height:2" coordorigin="3566,1930" coordsize="4035,0" path="m3566,1930l7601,1930e" filled="f" stroked="t" strokeweight=".957298pt" strokecolor="#676767">
                <v:path arrowok="t"/>
              </v:shape>
            </v:group>
            <v:group style="position:absolute;left:7544;top:1930;width:2326;height:2" coordorigin="7544,1930" coordsize="2326,2">
              <v:shape style="position:absolute;left:7544;top:1930;width:2326;height:2" coordorigin="7544,1930" coordsize="2326,0" path="m7544,1930l9870,1930e" filled="f" stroked="t" strokeweight=".478649pt" strokecolor="#4B4B4B">
                <v:path arrowok="t"/>
              </v:shape>
            </v:group>
            <v:group style="position:absolute;left:9147;top:1395;width:2;height:542" coordorigin="9147,1395" coordsize="2,542">
              <v:shape style="position:absolute;left:9147;top:1395;width:2;height:542" coordorigin="9147,1395" coordsize="0,542" path="m9147,1937l9147,1395e" filled="f" stroked="t" strokeweight=".478649pt" strokecolor="#484848">
                <v:path arrowok="t"/>
              </v:shape>
            </v:group>
            <v:group style="position:absolute;left:8683;top:1930;width:2886;height:2" coordorigin="8683,1930" coordsize="2886,2">
              <v:shape style="position:absolute;left:8683;top:1930;width:2886;height:2" coordorigin="8683,1930" coordsize="2886,0" path="m8683,1930l11569,1930e" filled="f" stroked="t" strokeweight=".957298pt" strokecolor="#707070">
                <v:path arrowok="t"/>
              </v:shape>
            </v:group>
            <v:group style="position:absolute;left:287;top:2143;width:5433;height:2" coordorigin="287,2143" coordsize="5433,2">
              <v:shape style="position:absolute;left:287;top:2143;width:5433;height:2" coordorigin="287,2143" coordsize="5433,0" path="m287,2143l5720,2143e" filled="f" stroked="t" strokeweight=".957298pt" strokecolor="#676767">
                <v:path arrowok="t"/>
              </v:shape>
            </v:group>
            <v:group style="position:absolute;left:5662;top:2148;width:1723;height:2" coordorigin="5662,2148" coordsize="1723,2">
              <v:shape style="position:absolute;left:5662;top:2148;width:1723;height:2" coordorigin="5662,2148" coordsize="1723,0" path="m5662,2148l7386,2148e" filled="f" stroked="t" strokeweight=".478649pt" strokecolor="#4B4B4B">
                <v:path arrowok="t"/>
              </v:shape>
            </v:group>
            <v:group style="position:absolute;left:7328;top:2146;width:4241;height:2" coordorigin="7328,2146" coordsize="4241,2">
              <v:shape style="position:absolute;left:7328;top:2146;width:4241;height:2" coordorigin="7328,2146" coordsize="4241,0" path="m7328,2146l11569,2146e" filled="f" stroked="t" strokeweight=".717973pt" strokecolor="#676767">
                <v:path arrowok="t"/>
              </v:shape>
            </v:group>
            <v:group style="position:absolute;left:11559;top:1879;width:2;height:945" coordorigin="11559,1879" coordsize="2,945">
              <v:shape style="position:absolute;left:11559;top:1879;width:2;height:945" coordorigin="11559,1879" coordsize="0,945" path="m11559,2824l11559,1879e" filled="f" stroked="t" strokeweight=".478649pt" strokecolor="#484848">
                <v:path arrowok="t"/>
              </v:shape>
            </v:group>
            <v:group style="position:absolute;left:287;top:2354;width:1254;height:2" coordorigin="287,2354" coordsize="1254,2">
              <v:shape style="position:absolute;left:287;top:2354;width:1254;height:2" coordorigin="287,2354" coordsize="1254,0" path="m287,2354l1541,2354e" filled="f" stroked="t" strokeweight=".478649pt" strokecolor="#575757">
                <v:path arrowok="t"/>
              </v:shape>
            </v:group>
            <v:group style="position:absolute;left:1484;top:2359;width:1814;height:2" coordorigin="1484,2359" coordsize="1814,2">
              <v:shape style="position:absolute;left:1484;top:2359;width:1814;height:2" coordorigin="1484,2359" coordsize="1814,0" path="m1484,2359l3298,2359e" filled="f" stroked="t" strokeweight=".478649pt" strokecolor="#383838">
                <v:path arrowok="t"/>
              </v:shape>
            </v:group>
            <v:group style="position:absolute;left:3240;top:2359;width:5926;height:2" coordorigin="3240,2359" coordsize="5926,2">
              <v:shape style="position:absolute;left:3240;top:2359;width:5926;height:2" coordorigin="3240,2359" coordsize="5926,0" path="m3240,2359l9166,2359e" filled="f" stroked="t" strokeweight=".717973pt" strokecolor="#5B5B5B">
                <v:path arrowok="t"/>
              </v:shape>
            </v:group>
            <v:group style="position:absolute;left:9109;top:2364;width:761;height:2" coordorigin="9109,2364" coordsize="761,2">
              <v:shape style="position:absolute;left:9109;top:2364;width:761;height:2" coordorigin="9109,2364" coordsize="761,0" path="m9109,2364l9870,2364e" filled="f" stroked="t" strokeweight=".478649pt" strokecolor="#444444">
                <v:path arrowok="t"/>
              </v:shape>
            </v:group>
            <v:group style="position:absolute;left:9755;top:2361;width:1809;height:2" coordorigin="9755,2361" coordsize="1809,2">
              <v:shape style="position:absolute;left:9755;top:2361;width:1809;height:2" coordorigin="9755,2361" coordsize="1809,0" path="m9755,2361l11564,2361e" filled="f" stroked="t" strokeweight=".957298pt" strokecolor="#777777">
                <v:path arrowok="t"/>
              </v:shape>
            </v:group>
            <v:group style="position:absolute;left:287;top:2577;width:11277;height:2" coordorigin="287,2577" coordsize="11277,2">
              <v:shape style="position:absolute;left:287;top:2577;width:11277;height:2" coordorigin="287,2577" coordsize="11277,0" path="m287,2577l11564,2577e" filled="f" stroked="t" strokeweight=".717973pt" strokecolor="#606060">
                <v:path arrowok="t"/>
              </v:shape>
            </v:group>
            <v:group style="position:absolute;left:6289;top:2579;width:1096;height:2" coordorigin="6289,2579" coordsize="1096,2">
              <v:shape style="position:absolute;left:6289;top:2579;width:1096;height:2" coordorigin="6289,2579" coordsize="1096,0" path="m6289,2579l7386,2579e" filled="f" stroked="t" strokeweight=".478649pt" strokecolor="#343434">
                <v:path arrowok="t"/>
              </v:shape>
            </v:group>
            <v:group style="position:absolute;left:7328;top:2579;width:503;height:2" coordorigin="7328,2579" coordsize="503,2">
              <v:shape style="position:absolute;left:7328;top:2579;width:503;height:2" coordorigin="7328,2579" coordsize="503,0" path="m7328,2579l7831,2579e" filled="f" stroked="t" strokeweight=".478649pt" strokecolor="#1F1F1F">
                <v:path arrowok="t"/>
              </v:shape>
            </v:group>
            <v:group style="position:absolute;left:287;top:2795;width:4629;height:2" coordorigin="287,2795" coordsize="4629,2">
              <v:shape style="position:absolute;left:287;top:2795;width:4629;height:2" coordorigin="287,2795" coordsize="4629,0" path="m287,2795l4916,2795e" filled="f" stroked="t" strokeweight=".957298pt" strokecolor="#676767">
                <v:path arrowok="t"/>
              </v:shape>
            </v:group>
            <v:group style="position:absolute;left:4858;top:2795;width:862;height:2" coordorigin="4858,2795" coordsize="862,2">
              <v:shape style="position:absolute;left:4858;top:2795;width:862;height:2" coordorigin="4858,2795" coordsize="862,0" path="m4858,2795l5720,2795e" filled="f" stroked="t" strokeweight=".478649pt" strokecolor="#2B2B2B">
                <v:path arrowok="t"/>
              </v:shape>
            </v:group>
            <v:group style="position:absolute;left:5662;top:2798;width:4207;height:2" coordorigin="5662,2798" coordsize="4207,2">
              <v:shape style="position:absolute;left:5662;top:2798;width:4207;height:2" coordorigin="5662,2798" coordsize="4207,0" path="m5662,2798l9870,2798e" filled="f" stroked="t" strokeweight=".957298pt" strokecolor="#676767">
                <v:path arrowok="t"/>
              </v:shape>
            </v:group>
            <v:group style="position:absolute;left:9812;top:2795;width:895;height:2" coordorigin="9812,2795" coordsize="895,2">
              <v:shape style="position:absolute;left:9812;top:2795;width:895;height:2" coordorigin="9812,2795" coordsize="895,0" path="m9812,2795l10707,2795e" filled="f" stroked="t" strokeweight=".478649pt" strokecolor="#545454">
                <v:path arrowok="t"/>
              </v:shape>
            </v:group>
            <v:group style="position:absolute;left:10650;top:2795;width:919;height:2" coordorigin="10650,2795" coordsize="919,2">
              <v:shape style="position:absolute;left:10650;top:2795;width:919;height:2" coordorigin="10650,2795" coordsize="919,0" path="m10650,2795l11569,2795e" filled="f" stroked="t" strokeweight=".717973pt" strokecolor="#7C7C7C">
                <v:path arrowok="t"/>
              </v:shape>
            </v:group>
            <v:group style="position:absolute;left:287;top:3016;width:4365;height:2" coordorigin="287,3016" coordsize="4365,2">
              <v:shape style="position:absolute;left:287;top:3016;width:4365;height:2" coordorigin="287,3016" coordsize="4365,0" path="m287,3016l4652,3016e" filled="f" stroked="t" strokeweight=".957298pt" strokecolor="#646464">
                <v:path arrowok="t"/>
              </v:shape>
            </v:group>
            <v:group style="position:absolute;left:4308;top:3018;width:2039;height:2" coordorigin="4308,3018" coordsize="2039,2">
              <v:shape style="position:absolute;left:4308;top:3018;width:2039;height:2" coordorigin="4308,3018" coordsize="2039,0" path="m4308,3018l6347,3018e" filled="f" stroked="t" strokeweight=".478649pt" strokecolor="#4F4F4F">
                <v:path arrowok="t"/>
              </v:shape>
            </v:group>
            <v:group style="position:absolute;left:6155;top:3016;width:5418;height:2" coordorigin="6155,3016" coordsize="5418,2">
              <v:shape style="position:absolute;left:6155;top:3016;width:5418;height:2" coordorigin="6155,3016" coordsize="5418,0" path="m6155,3016l11574,3016e" filled="f" stroked="t" strokeweight=".717973pt" strokecolor="#646464">
                <v:path arrowok="t"/>
              </v:shape>
            </v:group>
            <v:group style="position:absolute;left:9812;top:3016;width:895;height:2" coordorigin="9812,3016" coordsize="895,2">
              <v:shape style="position:absolute;left:9812;top:3016;width:895;height:2" coordorigin="9812,3016" coordsize="895,0" path="m9812,3016l10707,3016e" filled="f" stroked="t" strokeweight=".478649pt" strokecolor="#484848">
                <v:path arrowok="t"/>
              </v:shape>
            </v:group>
            <v:group style="position:absolute;left:3832;top:3006;width:2;height:762" coordorigin="3832,3006" coordsize="2,762">
              <v:shape style="position:absolute;left:3832;top:3006;width:2;height:762" coordorigin="3832,3006" coordsize="0,762" path="m3832,3769l3832,3006e" filled="f" stroked="t" strokeweight=".717973pt" strokecolor="#4B4B4B">
                <v:path arrowok="t"/>
              </v:shape>
            </v:group>
            <v:group style="position:absolute;left:6960;top:3006;width:2;height:758" coordorigin="6960,3006" coordsize="2,758">
              <v:shape style="position:absolute;left:6960;top:3006;width:2;height:758" coordorigin="6960,3006" coordsize="0,758" path="m6960,3764l6960,3006e" filled="f" stroked="t" strokeweight=".957298pt" strokecolor="#676767">
                <v:path arrowok="t"/>
              </v:shape>
            </v:group>
            <v:group style="position:absolute;left:3824;top:3442;width:1895;height:2" coordorigin="3824,3442" coordsize="1895,2">
              <v:shape style="position:absolute;left:3824;top:3442;width:1895;height:2" coordorigin="3824,3442" coordsize="1895,0" path="m3824,3442l5720,3442e" filled="f" stroked="t" strokeweight=".957298pt" strokecolor="#606060">
                <v:path arrowok="t"/>
              </v:shape>
            </v:group>
            <v:group style="position:absolute;left:5662;top:3438;width:828;height:2" coordorigin="5662,3438" coordsize="828,2">
              <v:shape style="position:absolute;left:5662;top:3438;width:828;height:2" coordorigin="5662,3438" coordsize="828,0" path="m5662,3438l6490,3438e" filled="f" stroked="t" strokeweight=".717973pt" strokecolor="#ACACAC">
                <v:path arrowok="t"/>
              </v:shape>
            </v:group>
            <v:group style="position:absolute;left:282;top:3752;width:4083;height:2" coordorigin="282,3752" coordsize="4083,2">
              <v:shape style="position:absolute;left:282;top:3752;width:4083;height:2" coordorigin="282,3752" coordsize="4083,0" path="m282,3752l4365,3752e" filled="f" stroked="t" strokeweight=".957298pt" strokecolor="#646464">
                <v:path arrowok="t"/>
              </v:shape>
            </v:group>
            <v:group style="position:absolute;left:3566;top:3754;width:2235;height:2" coordorigin="3566,3754" coordsize="2235,2">
              <v:shape style="position:absolute;left:3566;top:3754;width:2235;height:2" coordorigin="3566,3754" coordsize="2235,0" path="m3566,3754l5801,3754e" filled="f" stroked="t" strokeweight=".957298pt" strokecolor="#3F3F3F">
                <v:path arrowok="t"/>
              </v:shape>
            </v:group>
            <v:group style="position:absolute;left:5662;top:3754;width:4207;height:2" coordorigin="5662,3754" coordsize="4207,2">
              <v:shape style="position:absolute;left:5662;top:3754;width:4207;height:2" coordorigin="5662,3754" coordsize="4207,0" path="m5662,3754l9870,3754e" filled="f" stroked="t" strokeweight=".957298pt" strokecolor="#676767">
                <v:path arrowok="t"/>
              </v:shape>
            </v:group>
            <v:group style="position:absolute;left:9812;top:3754;width:364;height:2" coordorigin="9812,3754" coordsize="364,2">
              <v:shape style="position:absolute;left:9812;top:3754;width:364;height:2" coordorigin="9812,3754" coordsize="364,0" path="m9812,3754l10176,3754e" filled="f" stroked="t" strokeweight=".478649pt" strokecolor="#3F3F3F">
                <v:path arrowok="t"/>
              </v:shape>
            </v:group>
            <v:group style="position:absolute;left:10119;top:3754;width:589;height:2" coordorigin="10119,3754" coordsize="589,2">
              <v:shape style="position:absolute;left:10119;top:3754;width:589;height:2" coordorigin="10119,3754" coordsize="589,0" path="m10119,3754l10707,3754e" filled="f" stroked="t" strokeweight=".478649pt" strokecolor="#545454">
                <v:path arrowok="t"/>
              </v:shape>
            </v:group>
            <v:group style="position:absolute;left:10650;top:3754;width:924;height:2" coordorigin="10650,3754" coordsize="924,2">
              <v:shape style="position:absolute;left:10650;top:3754;width:924;height:2" coordorigin="10650,3754" coordsize="924,0" path="m10650,3754l11574,3754e" filled="f" stroked="t" strokeweight=".717973pt" strokecolor="#7C7C7C">
                <v:path arrowok="t"/>
              </v:shape>
            </v:group>
            <v:group style="position:absolute;left:11564;top:3423;width:2;height:580" coordorigin="11564,3423" coordsize="2,580">
              <v:shape style="position:absolute;left:11564;top:3423;width:2;height:580" coordorigin="11564,3423" coordsize="0,580" path="m11564,4003l11564,3423e" filled="f" stroked="t" strokeweight=".957298pt" strokecolor="#909090">
                <v:path arrowok="t"/>
              </v:shape>
            </v:group>
            <v:group style="position:absolute;left:282;top:4023;width:1259;height:2" coordorigin="282,4023" coordsize="1259,2">
              <v:shape style="position:absolute;left:282;top:4023;width:1259;height:2" coordorigin="282,4023" coordsize="1259,0" path="m282,4023l1541,4023e" filled="f" stroked="t" strokeweight=".478649pt" strokecolor="#4B4B4B">
                <v:path arrowok="t"/>
              </v:shape>
            </v:group>
            <v:group style="position:absolute;left:1484;top:4027;width:1417;height:2" coordorigin="1484,4027" coordsize="1417,2">
              <v:shape style="position:absolute;left:1484;top:4027;width:1417;height:2" coordorigin="1484,4027" coordsize="1417,0" path="m1484,4027l2901,4027e" filled="f" stroked="t" strokeweight=".478649pt" strokecolor="#2F2F2F">
                <v:path arrowok="t"/>
              </v:shape>
            </v:group>
            <v:group style="position:absolute;left:2326;top:3745;width:2;height:2469" coordorigin="2326,3745" coordsize="2,2469">
              <v:shape style="position:absolute;left:2326;top:3745;width:2;height:2469" coordorigin="2326,3745" coordsize="0,2469" path="m2326,6214l2326,3745e" filled="f" stroked="t" strokeweight=".478649pt" strokecolor="#3F3F3F">
                <v:path arrowok="t"/>
              </v:shape>
            </v:group>
            <v:group style="position:absolute;left:2843;top:4030;width:2073;height:2" coordorigin="2843,4030" coordsize="2073,2">
              <v:shape style="position:absolute;left:2843;top:4030;width:2073;height:2" coordorigin="2843,4030" coordsize="2073,0" path="m2843,4030l4916,4030e" filled="f" stroked="t" strokeweight=".478649pt" strokecolor="#444444">
                <v:path arrowok="t"/>
              </v:shape>
            </v:group>
            <v:group style="position:absolute;left:4858;top:4032;width:862;height:2" coordorigin="4858,4032" coordsize="862,2">
              <v:shape style="position:absolute;left:4858;top:4032;width:862;height:2" coordorigin="4858,4032" coordsize="862,0" path="m4858,4032l5720,4032e" filled="f" stroked="t" strokeweight=".478649pt" strokecolor="#2B2B2B">
                <v:path arrowok="t"/>
              </v:shape>
            </v:group>
            <v:group style="position:absolute;left:5662;top:4032;width:3197;height:2" coordorigin="5662,4032" coordsize="3197,2">
              <v:shape style="position:absolute;left:5662;top:4032;width:3197;height:2" coordorigin="5662,4032" coordsize="3197,0" path="m5662,4032l8860,4032e" filled="f" stroked="t" strokeweight=".957298pt" strokecolor="#646464">
                <v:path arrowok="t"/>
              </v:shape>
            </v:group>
            <v:group style="position:absolute;left:8802;top:4032;width:1374;height:2" coordorigin="8802,4032" coordsize="1374,2">
              <v:shape style="position:absolute;left:8802;top:4032;width:1374;height:2" coordorigin="8802,4032" coordsize="1374,0" path="m8802,4032l10176,4032e" filled="f" stroked="t" strokeweight=".478649pt" strokecolor="#3B3B3B">
                <v:path arrowok="t"/>
              </v:shape>
            </v:group>
            <v:group style="position:absolute;left:10119;top:4030;width:1455;height:2" coordorigin="10119,4030" coordsize="1455,2">
              <v:shape style="position:absolute;left:10119;top:4030;width:1455;height:2" coordorigin="10119,4030" coordsize="1455,0" path="m10119,4030l11574,4030e" filled="f" stroked="t" strokeweight=".957298pt" strokecolor="#808080">
                <v:path arrowok="t"/>
              </v:shape>
            </v:group>
            <v:group style="position:absolute;left:11567;top:3706;width:2;height:364" coordorigin="11567,3706" coordsize="2,364">
              <v:shape style="position:absolute;left:11567;top:3706;width:2;height:364" coordorigin="11567,3706" coordsize="0,364" path="m11567,4071l11567,3706e" filled="f" stroked="t" strokeweight=".717973pt" strokecolor="#A8A8A8">
                <v:path arrowok="t"/>
              </v:shape>
            </v:group>
            <v:group style="position:absolute;left:2321;top:4250;width:4662;height:2" coordorigin="2321,4250" coordsize="4662,2">
              <v:shape style="position:absolute;left:2321;top:4250;width:4662;height:2" coordorigin="2321,4250" coordsize="4662,0" path="m2321,4250l6983,4250e" filled="f" stroked="t" strokeweight=".957298pt" strokecolor="#646464">
                <v:path arrowok="t"/>
              </v:shape>
            </v:group>
            <v:group style="position:absolute;left:6926;top:4248;width:905;height:2" coordorigin="6926,4248" coordsize="905,2">
              <v:shape style="position:absolute;left:6926;top:4248;width:905;height:2" coordorigin="6926,4248" coordsize="905,0" path="m6926,4248l7831,4248e" filled="f" stroked="t" strokeweight=".478649pt" strokecolor="#383838">
                <v:path arrowok="t"/>
              </v:shape>
            </v:group>
            <v:group style="position:absolute;left:7773;top:4248;width:1087;height:2" coordorigin="7773,4248" coordsize="1087,2">
              <v:shape style="position:absolute;left:7773;top:4248;width:1087;height:2" coordorigin="7773,4248" coordsize="1087,0" path="m7773,4248l8860,4248e" filled="f" stroked="t" strokeweight=".478649pt" strokecolor="#4B4B4B">
                <v:path arrowok="t"/>
              </v:shape>
            </v:group>
            <v:group style="position:absolute;left:8606;top:4248;width:2963;height:2" coordorigin="8606,4248" coordsize="2963,2">
              <v:shape style="position:absolute;left:8606;top:4248;width:2963;height:2" coordorigin="8606,4248" coordsize="2963,0" path="m8606,4248l11569,4248e" filled="f" stroked="t" strokeweight=".717973pt" strokecolor="#676767">
                <v:path arrowok="t"/>
              </v:shape>
            </v:group>
            <v:group style="position:absolute;left:11564;top:3769;width:2;height:503" coordorigin="11564,3769" coordsize="2,503">
              <v:shape style="position:absolute;left:11564;top:3769;width:2;height:503" coordorigin="11564,3769" coordsize="0,503" path="m11564,4272l11564,3769e" filled="f" stroked="t" strokeweight=".478649pt" strokecolor="#939393">
                <v:path arrowok="t"/>
              </v:shape>
            </v:group>
            <v:group style="position:absolute;left:4892;top:4238;width:2;height:1875" coordorigin="4892,4238" coordsize="2,1875">
              <v:shape style="position:absolute;left:4892;top:4238;width:2;height:1875" coordorigin="4892,4238" coordsize="0,1875" path="m4892,6113l4892,4238e" filled="f" stroked="t" strokeweight=".478649pt" strokecolor="#343434">
                <v:path arrowok="t"/>
              </v:shape>
            </v:group>
            <v:group style="position:absolute;left:4882;top:4684;width:1436;height:2" coordorigin="4882,4684" coordsize="1436,2">
              <v:shape style="position:absolute;left:4882;top:4684;width:1436;height:2" coordorigin="4882,4684" coordsize="1436,0" path="m4882,4684l6318,4684e" filled="f" stroked="t" strokeweight=".478649pt" strokecolor="#282828">
                <v:path arrowok="t"/>
              </v:shape>
            </v:group>
            <v:group style="position:absolute;left:7816;top:4243;width:2;height:475" coordorigin="7816,4243" coordsize="2,475">
              <v:shape style="position:absolute;left:7816;top:4243;width:2;height:475" coordorigin="7816,4243" coordsize="0,475" path="m7816,4718l7816,4243e" filled="f" stroked="t" strokeweight=".717973pt" strokecolor="#646464">
                <v:path arrowok="t"/>
              </v:shape>
            </v:group>
            <v:group style="position:absolute;left:11564;top:4205;width:2;height:1036" coordorigin="11564,4205" coordsize="2,1036">
              <v:shape style="position:absolute;left:11564;top:4205;width:2;height:1036" coordorigin="11564,4205" coordsize="0,1036" path="m11564,5240l11564,4205e" filled="f" stroked="t" strokeweight=".478649pt" strokecolor="#444444">
                <v:path arrowok="t"/>
              </v:shape>
            </v:group>
            <v:group style="position:absolute;left:6318;top:4684;width:1254;height:2" coordorigin="6318,4684" coordsize="1254,2">
              <v:shape style="position:absolute;left:6318;top:4684;width:1254;height:2" coordorigin="6318,4684" coordsize="1254,0" path="m6318,4684l7572,4684e" filled="f" stroked="t" strokeweight=".478649pt" strokecolor="#000000">
                <v:path arrowok="t"/>
              </v:shape>
            </v:group>
            <v:group style="position:absolute;left:7572;top:4684;width:239;height:2" coordorigin="7572,4684" coordsize="239,2">
              <v:shape style="position:absolute;left:7572;top:4684;width:239;height:2" coordorigin="7572,4684" coordsize="239,0" path="m7572,4684l7812,4684e" filled="f" stroked="t" strokeweight=".478649pt" strokecolor="#4F4F4F">
                <v:path arrowok="t"/>
              </v:shape>
            </v:group>
            <v:group style="position:absolute;left:7792;top:4684;width:1039;height:2" coordorigin="7792,4684" coordsize="1039,2">
              <v:shape style="position:absolute;left:7792;top:4684;width:1039;height:2" coordorigin="7792,4684" coordsize="1039,0" path="m7792,4684l8831,4684e" filled="f" stroked="t" strokeweight=".478649pt" strokecolor="#707070">
                <v:path arrowok="t"/>
              </v:shape>
            </v:group>
            <v:group style="position:absolute;left:8831;top:4684;width:1848;height:2" coordorigin="8831,4684" coordsize="1848,2">
              <v:shape style="position:absolute;left:8831;top:4684;width:1848;height:2" coordorigin="8831,4684" coordsize="1848,0" path="m8831,4684l10679,4684e" filled="f" stroked="t" strokeweight=".478649pt" strokecolor="#000000">
                <v:path arrowok="t"/>
              </v:shape>
            </v:group>
            <v:group style="position:absolute;left:10679;top:4684;width:890;height:2" coordorigin="10679,4684" coordsize="890,2">
              <v:shape style="position:absolute;left:10679;top:4684;width:890;height:2" coordorigin="10679,4684" coordsize="890,0" path="m10679,4684l11569,4684e" filled="f" stroked="t" strokeweight=".478649pt" strokecolor="#444444">
                <v:path arrowok="t"/>
              </v:shape>
            </v:group>
            <v:group style="position:absolute;left:4887;top:4967;width:6682;height:2" coordorigin="4887,4967" coordsize="6682,2">
              <v:shape style="position:absolute;left:4887;top:4967;width:6682;height:2" coordorigin="4887,4967" coordsize="6682,0" path="m4887,4967l11569,4967e" filled="f" stroked="t" strokeweight=".717973pt" strokecolor="#707070">
                <v:path arrowok="t"/>
              </v:shape>
            </v:group>
            <v:group style="position:absolute;left:6754;top:4967;width:1699;height:2" coordorigin="6754,4967" coordsize="1699,2">
              <v:shape style="position:absolute;left:6754;top:4967;width:1699;height:2" coordorigin="6754,4967" coordsize="1699,0" path="m6754,4967l8453,4967e" filled="f" stroked="t" strokeweight=".478649pt" strokecolor="#484848">
                <v:path arrowok="t"/>
              </v:shape>
            </v:group>
            <v:group style="position:absolute;left:7773;top:4967;width:1087;height:2" coordorigin="7773,4967" coordsize="1087,2">
              <v:shape style="position:absolute;left:7773;top:4967;width:1087;height:2" coordorigin="7773,4967" coordsize="1087,0" path="m7773,4967l8860,4967e" filled="f" stroked="t" strokeweight=".478649pt" strokecolor="#5B5B5B">
                <v:path arrowok="t"/>
              </v:shape>
            </v:group>
            <v:group style="position:absolute;left:4887;top:5214;width:2096;height:2" coordorigin="4887,5214" coordsize="2096,2">
              <v:shape style="position:absolute;left:4887;top:5214;width:2096;height:2" coordorigin="4887,5214" coordsize="2096,0" path="m4887,5214l6983,5214e" filled="f" stroked="t" strokeweight=".478649pt" strokecolor="#545454">
                <v:path arrowok="t"/>
              </v:shape>
            </v:group>
            <v:group style="position:absolute;left:8802;top:5212;width:1374;height:2" coordorigin="8802,5212" coordsize="1374,2">
              <v:shape style="position:absolute;left:8802;top:5212;width:1374;height:2" coordorigin="8802,5212" coordsize="1374,0" path="m8802,5212l10176,5212e" filled="f" stroked="t" strokeweight=".478649pt" strokecolor="#484848">
                <v:path arrowok="t"/>
              </v:shape>
            </v:group>
            <v:group style="position:absolute;left:6409;top:5209;width:5160;height:2" coordorigin="6409,5209" coordsize="5160,2">
              <v:shape style="position:absolute;left:6409;top:5209;width:5160;height:2" coordorigin="6409,5209" coordsize="5160,0" path="m6409,5209l11569,5209e" filled="f" stroked="t" strokeweight=".957298pt" strokecolor="#6B6B6B">
                <v:path arrowok="t"/>
              </v:shape>
            </v:group>
            <v:group style="position:absolute;left:2321;top:5435;width:9228;height:2" coordorigin="2321,5435" coordsize="9228,2">
              <v:shape style="position:absolute;left:2321;top:5435;width:9228;height:2" coordorigin="2321,5435" coordsize="9228,0" path="m2321,5435l11550,5435e" filled="f" stroked="t" strokeweight=".717973pt" strokecolor="#606060">
                <v:path arrowok="t"/>
              </v:shape>
            </v:group>
            <v:group style="position:absolute;left:8802;top:5432;width:1067;height:2" coordorigin="8802,5432" coordsize="1067,2">
              <v:shape style="position:absolute;left:8802;top:5432;width:1067;height:2" coordorigin="8802,5432" coordsize="1067,0" path="m8802,5432l9870,5432e" filled="f" stroked="t" strokeweight=".478649pt" strokecolor="#3F3F3F">
                <v:path arrowok="t"/>
              </v:shape>
            </v:group>
            <v:group style="position:absolute;left:9812;top:5432;width:364;height:2" coordorigin="9812,5432" coordsize="364,2">
              <v:shape style="position:absolute;left:9812;top:5432;width:364;height:2" coordorigin="9812,5432" coordsize="364,0" path="m9812,5432l10176,5432e" filled="f" stroked="t" strokeweight=".478649pt" strokecolor="#2B2B2B">
                <v:path arrowok="t"/>
              </v:shape>
            </v:group>
            <v:group style="position:absolute;left:10119;top:5432;width:589;height:2" coordorigin="10119,5432" coordsize="589,2">
              <v:shape style="position:absolute;left:10119;top:5432;width:589;height:2" coordorigin="10119,5432" coordsize="589,0" path="m10119,5432l10707,5432e" filled="f" stroked="t" strokeweight=".478649pt" strokecolor="#444444">
                <v:path arrowok="t"/>
              </v:shape>
            </v:group>
            <v:group style="position:absolute;left:10650;top:5430;width:924;height:2" coordorigin="10650,5430" coordsize="924,2">
              <v:shape style="position:absolute;left:10650;top:5430;width:924;height:2" coordorigin="10650,5430" coordsize="924,0" path="m10650,5430l11574,5430e" filled="f" stroked="t" strokeweight=".957298pt" strokecolor="#838383">
                <v:path arrowok="t"/>
              </v:shape>
            </v:group>
            <v:group style="position:absolute;left:278;top:5658;width:527;height:2" coordorigin="278,5658" coordsize="527,2">
              <v:shape style="position:absolute;left:278;top:5658;width:527;height:2" coordorigin="278,5658" coordsize="527,0" path="m278,5658l804,5658e" filled="f" stroked="t" strokeweight=".957298pt" strokecolor="#7C7C7C">
                <v:path arrowok="t"/>
              </v:shape>
            </v:group>
            <v:group style="position:absolute;left:287;top:3788;width:2;height:1903" coordorigin="287,3788" coordsize="2,1903">
              <v:shape style="position:absolute;left:287;top:3788;width:2;height:1903" coordorigin="287,3788" coordsize="0,1903" path="m287,5691l287,3788e" filled="f" stroked="t" strokeweight=".478649pt" strokecolor="#383838">
                <v:path arrowok="t"/>
              </v:shape>
            </v:group>
            <v:group style="position:absolute;left:747;top:5665;width:795;height:2" coordorigin="747,5665" coordsize="795,2">
              <v:shape style="position:absolute;left:747;top:5665;width:795;height:2" coordorigin="747,5665" coordsize="795,0" path="m747,5665l1541,5665e" filled="f" stroked="t" strokeweight=".478649pt" strokecolor="#606060">
                <v:path arrowok="t"/>
              </v:shape>
            </v:group>
            <v:group style="position:absolute;left:1484;top:5667;width:866;height:2" coordorigin="1484,5667" coordsize="866,2">
              <v:shape style="position:absolute;left:1484;top:5667;width:866;height:2" coordorigin="1484,5667" coordsize="866,0" path="m1484,5667l2350,5667e" filled="f" stroked="t" strokeweight=".478649pt" strokecolor="#4B4B4B">
                <v:path arrowok="t"/>
              </v:shape>
            </v:group>
            <v:group style="position:absolute;left:2283;top:5665;width:4700;height:2" coordorigin="2283,5665" coordsize="4700,2">
              <v:shape style="position:absolute;left:2283;top:5665;width:4700;height:2" coordorigin="2283,5665" coordsize="4700,0" path="m2283,5665l6983,5665e" filled="f" stroked="t" strokeweight=".717973pt" strokecolor="#606060">
                <v:path arrowok="t"/>
              </v:shape>
            </v:group>
            <v:group style="position:absolute;left:6926;top:5667;width:460;height:2" coordorigin="6926,5667" coordsize="460,2">
              <v:shape style="position:absolute;left:6926;top:5667;width:460;height:2" coordorigin="6926,5667" coordsize="460,0" path="m6926,5667l7386,5667e" filled="f" stroked="t" strokeweight=".478649pt" strokecolor="#282828">
                <v:path arrowok="t"/>
              </v:shape>
            </v:group>
            <v:group style="position:absolute;left:7328;top:5662;width:273;height:2" coordorigin="7328,5662" coordsize="273,2">
              <v:shape style="position:absolute;left:7328;top:5662;width:273;height:2" coordorigin="7328,5662" coordsize="273,0" path="m7328,5662l7601,5662e" filled="f" stroked="t" strokeweight=".717973pt" strokecolor="#545454">
                <v:path arrowok="t"/>
              </v:shape>
            </v:group>
            <v:group style="position:absolute;left:7453;top:5665;width:2101;height:2" coordorigin="7453,5665" coordsize="2101,2">
              <v:shape style="position:absolute;left:7453;top:5665;width:2101;height:2" coordorigin="7453,5665" coordsize="2101,0" path="m7453,5665l9554,5665e" filled="f" stroked="t" strokeweight=".957298pt" strokecolor="#707070">
                <v:path arrowok="t"/>
              </v:shape>
            </v:group>
            <v:group style="position:absolute;left:9247;top:5667;width:622;height:2" coordorigin="9247,5667" coordsize="622,2">
              <v:shape style="position:absolute;left:9247;top:5667;width:622;height:2" coordorigin="9247,5667" coordsize="622,0" path="m9247,5667l9870,5667e" filled="f" stroked="t" strokeweight=".717973pt" strokecolor="#5B5B5B">
                <v:path arrowok="t"/>
              </v:shape>
            </v:group>
            <v:group style="position:absolute;left:9812;top:5662;width:364;height:2" coordorigin="9812,5662" coordsize="364,2">
              <v:shape style="position:absolute;left:9812;top:5662;width:364;height:2" coordorigin="9812,5662" coordsize="364,0" path="m9812,5662l10176,5662e" filled="f" stroked="t" strokeweight=".478649pt" strokecolor="#343434">
                <v:path arrowok="t"/>
              </v:shape>
            </v:group>
            <v:group style="position:absolute;left:10119;top:5662;width:589;height:2" coordorigin="10119,5662" coordsize="589,2">
              <v:shape style="position:absolute;left:10119;top:5662;width:589;height:2" coordorigin="10119,5662" coordsize="589,0" path="m10119,5662l10707,5662e" filled="f" stroked="t" strokeweight=".478649pt" strokecolor="#484848">
                <v:path arrowok="t"/>
              </v:shape>
            </v:group>
            <v:group style="position:absolute;left:10650;top:5665;width:929;height:2" coordorigin="10650,5665" coordsize="929,2">
              <v:shape style="position:absolute;left:10650;top:5665;width:929;height:2" coordorigin="10650,5665" coordsize="929,0" path="m10650,5665l11579,5665e" filled="f" stroked="t" strokeweight=".717973pt" strokecolor="#6B6B6B">
                <v:path arrowok="t"/>
              </v:shape>
            </v:group>
            <v:group style="position:absolute;left:7816;top:5653;width:2;height:662" coordorigin="7816,5653" coordsize="2,662">
              <v:shape style="position:absolute;left:7816;top:5653;width:2;height:662" coordorigin="7816,5653" coordsize="0,662" path="m7816,6314l7816,5653e" filled="f" stroked="t" strokeweight=".957298pt" strokecolor="#707070">
                <v:path arrowok="t"/>
              </v:shape>
            </v:group>
            <v:group style="position:absolute;left:2317;top:6091;width:1532;height:2" coordorigin="2317,6091" coordsize="1532,2">
              <v:shape style="position:absolute;left:2317;top:6091;width:1532;height:2" coordorigin="2317,6091" coordsize="1532,0" path="m2317,6091l3848,6091e" filled="f" stroked="t" strokeweight=".717973pt" strokecolor="#5B5B5B">
                <v:path arrowok="t"/>
              </v:shape>
            </v:group>
            <v:group style="position:absolute;left:3791;top:6094;width:1130;height:2" coordorigin="3791,6094" coordsize="1130,2">
              <v:shape style="position:absolute;left:3791;top:6094;width:1130;height:2" coordorigin="3791,6094" coordsize="1130,0" path="m3791,6094l4921,6094e" filled="f" stroked="t" strokeweight=".478649pt" strokecolor="#3F3F3F">
                <v:path arrowok="t"/>
              </v:shape>
            </v:group>
            <v:group style="position:absolute;left:4854;top:6089;width:866;height:2" coordorigin="4854,6089" coordsize="866,2">
              <v:shape style="position:absolute;left:4854;top:6089;width:866;height:2" coordorigin="4854,6089" coordsize="866,0" path="m4854,6089l5720,6089e" filled="f" stroked="t" strokeweight=".717973pt" strokecolor="#575757">
                <v:path arrowok="t"/>
              </v:shape>
            </v:group>
            <v:group style="position:absolute;left:5303;top:6091;width:2537;height:2" coordorigin="5303,6091" coordsize="2537,2">
              <v:shape style="position:absolute;left:5303;top:6091;width:2537;height:2" coordorigin="5303,6091" coordsize="2537,0" path="m5303,6091l7840,6091e" filled="f" stroked="t" strokeweight=".957298pt" strokecolor="#6B6B6B">
                <v:path arrowok="t"/>
              </v:shape>
            </v:group>
            <v:group style="position:absolute;left:7764;top:6091;width:1541;height:2" coordorigin="7764,6091" coordsize="1541,2">
              <v:shape style="position:absolute;left:7764;top:6091;width:1541;height:2" coordorigin="7764,6091" coordsize="1541,0" path="m7764,6091l9305,6091e" filled="f" stroked="t" strokeweight=".478649pt" strokecolor="#575757">
                <v:path arrowok="t"/>
              </v:shape>
            </v:group>
            <v:group style="position:absolute;left:9247;top:6089;width:2331;height:2" coordorigin="9247,6089" coordsize="2331,2">
              <v:shape style="position:absolute;left:9247;top:6089;width:2331;height:2" coordorigin="9247,6089" coordsize="2331,0" path="m9247,6089l11579,6089e" filled="f" stroked="t" strokeweight=".717973pt" strokecolor="#707070">
                <v:path arrowok="t"/>
              </v:shape>
            </v:group>
            <v:group style="position:absolute;left:2317;top:6310;width:4030;height:2" coordorigin="2317,6310" coordsize="4030,2">
              <v:shape style="position:absolute;left:2317;top:6310;width:4030;height:2" coordorigin="2317,6310" coordsize="4030,0" path="m2317,6310l6347,6310e" filled="f" stroked="t" strokeweight=".717973pt" strokecolor="#676767">
                <v:path arrowok="t"/>
              </v:shape>
            </v:group>
            <v:group style="position:absolute;left:4892;top:6046;width:2;height:273" coordorigin="4892,6046" coordsize="2,273">
              <v:shape style="position:absolute;left:4892;top:6046;width:2;height:273" coordorigin="4892,6046" coordsize="0,273" path="m4892,6319l4892,6046e" filled="f" stroked="t" strokeweight=".717973pt" strokecolor="#5B5B5B">
                <v:path arrowok="t"/>
              </v:shape>
            </v:group>
            <v:group style="position:absolute;left:6289;top:6310;width:694;height:2" coordorigin="6289,6310" coordsize="694,2">
              <v:shape style="position:absolute;left:6289;top:6310;width:694;height:2" coordorigin="6289,6310" coordsize="694,0" path="m6289,6310l6983,6310e" filled="f" stroked="t" strokeweight=".478649pt" strokecolor="#4B4B4B">
                <v:path arrowok="t"/>
              </v:shape>
            </v:group>
            <v:group style="position:absolute;left:6926;top:6307;width:2944;height:2" coordorigin="6926,6307" coordsize="2944,2">
              <v:shape style="position:absolute;left:6926;top:6307;width:2944;height:2" coordorigin="6926,6307" coordsize="2944,0" path="m6926,6307l9870,6307e" filled="f" stroked="t" strokeweight=".957298pt" strokecolor="#6B6B6B">
                <v:path arrowok="t"/>
              </v:shape>
            </v:group>
            <v:group style="position:absolute;left:9812;top:6305;width:364;height:2" coordorigin="9812,6305" coordsize="364,2">
              <v:shape style="position:absolute;left:9812;top:6305;width:364;height:2" coordorigin="9812,6305" coordsize="364,0" path="m9812,6305l10176,6305e" filled="f" stroked="t" strokeweight=".478649pt" strokecolor="#3F3F3F">
                <v:path arrowok="t"/>
              </v:shape>
            </v:group>
            <v:group style="position:absolute;left:10119;top:6305;width:589;height:2" coordorigin="10119,6305" coordsize="589,2">
              <v:shape style="position:absolute;left:10119;top:6305;width:589;height:2" coordorigin="10119,6305" coordsize="589,0" path="m10119,6305l10707,6305e" filled="f" stroked="t" strokeweight=".478649pt" strokecolor="#545454">
                <v:path arrowok="t"/>
              </v:shape>
            </v:group>
            <v:group style="position:absolute;left:10650;top:6305;width:929;height:2" coordorigin="10650,6305" coordsize="929,2">
              <v:shape style="position:absolute;left:10650;top:6305;width:929;height:2" coordorigin="10650,6305" coordsize="929,0" path="m10650,6305l11579,6305e" filled="f" stroked="t" strokeweight=".717973pt" strokecolor="#7C7C7C">
                <v:path arrowok="t"/>
              </v:shape>
            </v:group>
            <v:group style="position:absolute;left:278;top:6523;width:4088;height:2" coordorigin="278,6523" coordsize="4088,2">
              <v:shape style="position:absolute;left:278;top:6523;width:4088;height:2" coordorigin="278,6523" coordsize="4088,0" path="m278,6523l4365,6523e" filled="f" stroked="t" strokeweight=".957298pt" strokecolor="#6B6B6B">
                <v:path arrowok="t"/>
              </v:shape>
            </v:group>
            <v:group style="position:absolute;left:285;top:412;width:2;height:15084" coordorigin="285,412" coordsize="2,15084">
              <v:shape style="position:absolute;left:285;top:412;width:2;height:15084" coordorigin="285,412" coordsize="0,15084" path="m285,15496l285,412e" filled="f" stroked="t" strokeweight=".717973pt" strokecolor="#4F4F4F">
                <v:path arrowok="t"/>
              </v:shape>
            </v:group>
            <v:group style="position:absolute;left:4308;top:6525;width:2039;height:2" coordorigin="4308,6525" coordsize="2039,2">
              <v:shape style="position:absolute;left:4308;top:6525;width:2039;height:2" coordorigin="4308,6525" coordsize="2039,0" path="m4308,6525l6347,6525e" filled="f" stroked="t" strokeweight=".478649pt" strokecolor="#444444">
                <v:path arrowok="t"/>
              </v:shape>
            </v:group>
            <v:group style="position:absolute;left:6146;top:6525;width:2714;height:2" coordorigin="6146,6525" coordsize="2714,2">
              <v:shape style="position:absolute;left:6146;top:6525;width:2714;height:2" coordorigin="6146,6525" coordsize="2714,0" path="m6146,6525l8860,6525e" filled="f" stroked="t" strokeweight=".957298pt" strokecolor="#646464">
                <v:path arrowok="t"/>
              </v:shape>
            </v:group>
            <v:group style="position:absolute;left:8802;top:6525;width:1067;height:2" coordorigin="8802,6525" coordsize="1067,2">
              <v:shape style="position:absolute;left:8802;top:6525;width:1067;height:2" coordorigin="8802,6525" coordsize="1067,0" path="m8802,6525l9870,6525e" filled="f" stroked="t" strokeweight=".478649pt" strokecolor="#545454">
                <v:path arrowok="t"/>
              </v:shape>
            </v:group>
            <v:group style="position:absolute;left:9812;top:6523;width:1766;height:2" coordorigin="9812,6523" coordsize="1766,2">
              <v:shape style="position:absolute;left:9812;top:6523;width:1766;height:2" coordorigin="9812,6523" coordsize="1766,0" path="m9812,6523l11579,6523e" filled="f" stroked="t" strokeweight=".957298pt" strokecolor="#808080">
                <v:path arrowok="t"/>
              </v:shape>
            </v:group>
            <v:group style="position:absolute;left:11569;top:4018;width:2;height:5073" coordorigin="11569,4018" coordsize="2,5073">
              <v:shape style="position:absolute;left:11569;top:4018;width:2;height:5073" coordorigin="11569,4018" coordsize="0,5073" path="m11569,9090l11569,4018e" filled="f" stroked="t" strokeweight=".717973pt" strokecolor="#676767">
                <v:path arrowok="t"/>
              </v:shape>
            </v:group>
            <v:group style="position:absolute;left:278;top:7158;width:11272;height:2" coordorigin="278,7158" coordsize="11272,2">
              <v:shape style="position:absolute;left:278;top:7158;width:11272;height:2" coordorigin="278,7158" coordsize="11272,0" path="m278,7158l11550,7158e" filled="f" stroked="t" strokeweight=".957298pt" strokecolor="#676767">
                <v:path arrowok="t"/>
              </v:shape>
            </v:group>
            <v:group style="position:absolute;left:5581;top:7161;width:1230;height:2" coordorigin="5581,7161" coordsize="1230,2">
              <v:shape style="position:absolute;left:5581;top:7161;width:1230;height:2" coordorigin="5581,7161" coordsize="1230,0" path="m5581,7161l6811,7161e" filled="f" stroked="t" strokeweight=".717973pt" strokecolor="#5B5B5B">
                <v:path arrowok="t"/>
              </v:shape>
            </v:group>
            <v:group style="position:absolute;left:8802;top:7158;width:1374;height:2" coordorigin="8802,7158" coordsize="1374,2">
              <v:shape style="position:absolute;left:8802;top:7158;width:1374;height:2" coordorigin="8802,7158" coordsize="1374,0" path="m8802,7158l10176,7158e" filled="f" stroked="t" strokeweight=".478649pt" strokecolor="#484848">
                <v:path arrowok="t"/>
              </v:shape>
            </v:group>
            <v:group style="position:absolute;left:10119;top:7158;width:589;height:2" coordorigin="10119,7158" coordsize="589,2">
              <v:shape style="position:absolute;left:10119;top:7158;width:589;height:2" coordorigin="10119,7158" coordsize="589,0" path="m10119,7158l10707,7158e" filled="f" stroked="t" strokeweight=".478649pt" strokecolor="#5B5B5B">
                <v:path arrowok="t"/>
              </v:shape>
            </v:group>
            <v:group style="position:absolute;left:10511;top:7156;width:1063;height:2" coordorigin="10511,7156" coordsize="1063,2">
              <v:shape style="position:absolute;left:10511;top:7156;width:1063;height:2" coordorigin="10511,7156" coordsize="1063,0" path="m10511,7156l11574,7156e" filled="f" stroked="t" strokeweight=".957298pt" strokecolor="#838383">
                <v:path arrowok="t"/>
              </v:shape>
            </v:group>
            <v:group style="position:absolute;left:4897;top:7153;width:2;height:681" coordorigin="4897,7153" coordsize="2,681">
              <v:shape style="position:absolute;left:4897;top:7153;width:2;height:681" coordorigin="4897,7153" coordsize="0,681" path="m4897,7834l4897,7153e" filled="f" stroked="t" strokeweight=".478649pt" strokecolor="#2B2B2B">
                <v:path arrowok="t"/>
              </v:shape>
            </v:group>
            <v:group style="position:absolute;left:11569;top:7105;width:2;height:542" coordorigin="11569,7105" coordsize="2,542">
              <v:shape style="position:absolute;left:11569;top:7105;width:2;height:542" coordorigin="11569,7105" coordsize="0,542" path="m11569,7647l11569,7105e" filled="f" stroked="t" strokeweight=".478649pt" strokecolor="#484848">
                <v:path arrowok="t"/>
              </v:shape>
            </v:group>
            <v:group style="position:absolute;left:278;top:7822;width:3346;height:2" coordorigin="278,7822" coordsize="3346,2">
              <v:shape style="position:absolute;left:278;top:7822;width:3346;height:2" coordorigin="278,7822" coordsize="3346,0" path="m278,7822l3623,7822e" filled="f" stroked="t" strokeweight=".478649pt" strokecolor="#3F3F3F">
                <v:path arrowok="t"/>
              </v:shape>
            </v:group>
            <v:group style="position:absolute;left:3566;top:7825;width:2781;height:2" coordorigin="3566,7825" coordsize="2781,2">
              <v:shape style="position:absolute;left:3566;top:7825;width:2781;height:2" coordorigin="3566,7825" coordsize="2781,0" path="m3566,7825l6347,7825e" filled="f" stroked="t" strokeweight=".957298pt" strokecolor="#646464">
                <v:path arrowok="t"/>
              </v:shape>
            </v:group>
            <v:group style="position:absolute;left:6289;top:7825;width:694;height:2" coordorigin="6289,7825" coordsize="694,2">
              <v:shape style="position:absolute;left:6289;top:7825;width:694;height:2" coordorigin="6289,7825" coordsize="694,0" path="m6289,7825l6983,7825e" filled="f" stroked="t" strokeweight=".478649pt" strokecolor="#4F4F4F">
                <v:path arrowok="t"/>
              </v:shape>
            </v:group>
            <v:group style="position:absolute;left:6926;top:7825;width:460;height:2" coordorigin="6926,7825" coordsize="460,2">
              <v:shape style="position:absolute;left:6926;top:7825;width:460;height:2" coordorigin="6926,7825" coordsize="460,0" path="m6926,7825l7386,7825e" filled="f" stroked="t" strokeweight=".478649pt" strokecolor="#383838">
                <v:path arrowok="t"/>
              </v:shape>
            </v:group>
            <v:group style="position:absolute;left:7328;top:7820;width:273;height:2" coordorigin="7328,7820" coordsize="273,2">
              <v:shape style="position:absolute;left:7328;top:7820;width:273;height:2" coordorigin="7328,7820" coordsize="273,0" path="m7328,7820l7601,7820e" filled="f" stroked="t" strokeweight=".717973pt" strokecolor="#4F4F4F">
                <v:path arrowok="t"/>
              </v:shape>
            </v:group>
            <v:group style="position:absolute;left:7505;top:7822;width:2365;height:2" coordorigin="7505,7822" coordsize="2365,2">
              <v:shape style="position:absolute;left:7505;top:7822;width:2365;height:2" coordorigin="7505,7822" coordsize="2365,0" path="m7505,7822l9870,7822e" filled="f" stroked="t" strokeweight=".957298pt" strokecolor="#6B6B6B">
                <v:path arrowok="t"/>
              </v:shape>
            </v:group>
            <v:group style="position:absolute;left:9812;top:7825;width:364;height:2" coordorigin="9812,7825" coordsize="364,2">
              <v:shape style="position:absolute;left:9812;top:7825;width:364;height:2" coordorigin="9812,7825" coordsize="364,0" path="m9812,7825l10176,7825e" filled="f" stroked="t" strokeweight=".717973pt" strokecolor="#575757">
                <v:path arrowok="t"/>
              </v:shape>
            </v:group>
            <v:group style="position:absolute;left:10119;top:7820;width:589;height:2" coordorigin="10119,7820" coordsize="589,2">
              <v:shape style="position:absolute;left:10119;top:7820;width:589;height:2" coordorigin="10119,7820" coordsize="589,0" path="m10119,7820l10707,7820e" filled="f" stroked="t" strokeweight=".478649pt" strokecolor="#4B4B4B">
                <v:path arrowok="t"/>
              </v:shape>
            </v:group>
            <v:group style="position:absolute;left:10650;top:7820;width:933;height:2" coordorigin="10650,7820" coordsize="933,2">
              <v:shape style="position:absolute;left:10650;top:7820;width:933;height:2" coordorigin="10650,7820" coordsize="933,0" path="m10650,7820l11583,7820e" filled="f" stroked="t" strokeweight=".717973pt" strokecolor="#838383">
                <v:path arrowok="t"/>
              </v:shape>
            </v:group>
            <v:group style="position:absolute;left:273;top:8625;width:4643;height:2" coordorigin="273,8625" coordsize="4643,2">
              <v:shape style="position:absolute;left:273;top:8625;width:4643;height:2" coordorigin="273,8625" coordsize="4643,0" path="m273,8625l4916,8625e" filled="f" stroked="t" strokeweight=".957298pt" strokecolor="#6B6B6B">
                <v:path arrowok="t"/>
              </v:shape>
            </v:group>
            <v:group style="position:absolute;left:4858;top:8625;width:862;height:2" coordorigin="4858,8625" coordsize="862,2">
              <v:shape style="position:absolute;left:4858;top:8625;width:862;height:2" coordorigin="4858,8625" coordsize="862,0" path="m4858,8625l5720,8625e" filled="f" stroked="t" strokeweight=".478649pt" strokecolor="#383838">
                <v:path arrowok="t"/>
              </v:shape>
            </v:group>
            <v:group style="position:absolute;left:5662;top:8625;width:684;height:2" coordorigin="5662,8625" coordsize="684,2">
              <v:shape style="position:absolute;left:5662;top:8625;width:684;height:2" coordorigin="5662,8625" coordsize="684,0" path="m5662,8625l6347,8625e" filled="f" stroked="t" strokeweight=".478649pt" strokecolor="#545454">
                <v:path arrowok="t"/>
              </v:shape>
            </v:group>
            <v:group style="position:absolute;left:6141;top:8625;width:4743;height:2" coordorigin="6141,8625" coordsize="4743,2">
              <v:shape style="position:absolute;left:6141;top:8625;width:4743;height:2" coordorigin="6141,8625" coordsize="4743,0" path="m6141,8625l10884,8625e" filled="f" stroked="t" strokeweight=".717973pt" strokecolor="#676767">
                <v:path arrowok="t"/>
              </v:shape>
            </v:group>
            <v:group style="position:absolute;left:8802;top:8625;width:1067;height:2" coordorigin="8802,8625" coordsize="1067,2">
              <v:shape style="position:absolute;left:8802;top:8625;width:1067;height:2" coordorigin="8802,8625" coordsize="1067,0" path="m8802,8625l9870,8625e" filled="f" stroked="t" strokeweight=".478649pt" strokecolor="#545454">
                <v:path arrowok="t"/>
              </v:shape>
            </v:group>
            <v:group style="position:absolute;left:9812;top:8621;width:1771;height:2" coordorigin="9812,8621" coordsize="1771,2">
              <v:shape style="position:absolute;left:9812;top:8621;width:1771;height:2" coordorigin="9812,8621" coordsize="1771,0" path="m9812,8621l11583,8621e" filled="f" stroked="t" strokeweight=".717973pt" strokecolor="#808080">
                <v:path arrowok="t"/>
              </v:shape>
            </v:group>
            <v:group style="position:absolute;left:2324;top:6051;width:2;height:3490" coordorigin="2324,6051" coordsize="2,3490">
              <v:shape style="position:absolute;left:2324;top:6051;width:2;height:3490" coordorigin="2324,6051" coordsize="0,3490" path="m2324,9541l2324,6051e" filled="f" stroked="t" strokeweight=".957298pt" strokecolor="#606060">
                <v:path arrowok="t"/>
              </v:shape>
            </v:group>
            <v:group style="position:absolute;left:11576;top:9033;width:2;height:1055" coordorigin="11576,9033" coordsize="2,1055">
              <v:shape style="position:absolute;left:11576;top:9033;width:2;height:1055" coordorigin="11576,9033" coordsize="0,1055" path="m11576,10088l11576,9033e" filled="f" stroked="t" strokeweight=".478649pt" strokecolor="#4F4F4F">
                <v:path arrowok="t"/>
              </v:shape>
            </v:group>
            <v:group style="position:absolute;left:273;top:9515;width:6711;height:2" coordorigin="273,9515" coordsize="6711,2">
              <v:shape style="position:absolute;left:273;top:9515;width:6711;height:2" coordorigin="273,9515" coordsize="6711,0" path="m273,9515l6983,9515e" filled="f" stroked="t" strokeweight=".957298pt" strokecolor="#646464">
                <v:path arrowok="t"/>
              </v:shape>
            </v:group>
            <v:group style="position:absolute;left:6926;top:9512;width:905;height:2" coordorigin="6926,9512" coordsize="905,2">
              <v:shape style="position:absolute;left:6926;top:9512;width:905;height:2" coordorigin="6926,9512" coordsize="905,0" path="m6926,9512l7831,9512e" filled="f" stroked="t" strokeweight=".478649pt" strokecolor="#444444">
                <v:path arrowok="t"/>
              </v:shape>
            </v:group>
            <v:group style="position:absolute;left:7773;top:9512;width:3805;height:2" coordorigin="7773,9512" coordsize="3805,2">
              <v:shape style="position:absolute;left:7773;top:9512;width:3805;height:2" coordorigin="7773,9512" coordsize="3805,0" path="m7773,9512l11579,9512e" filled="f" stroked="t" strokeweight=".717973pt" strokecolor="#6B6B6B">
                <v:path arrowok="t"/>
              </v:shape>
            </v:group>
            <v:group style="position:absolute;left:268;top:9776;width:1244;height:2" coordorigin="268,9776" coordsize="1244,2">
              <v:shape style="position:absolute;left:268;top:9776;width:1244;height:2" coordorigin="268,9776" coordsize="1244,0" path="m268,9776l1513,9776e" filled="f" stroked="t" strokeweight=".478649pt" strokecolor="#575757">
                <v:path arrowok="t"/>
              </v:shape>
            </v:group>
            <v:group style="position:absolute;left:1513;top:9776;width:5270;height:2" coordorigin="1513,9776" coordsize="5270,2">
              <v:shape style="position:absolute;left:1513;top:9776;width:5270;height:2" coordorigin="1513,9776" coordsize="5270,0" path="m1513,9776l6782,9776e" filled="f" stroked="t" strokeweight=".478649pt" strokecolor="#0F0F0F">
                <v:path arrowok="t"/>
              </v:shape>
            </v:group>
            <v:group style="position:absolute;left:2326;top:9464;width:2;height:729" coordorigin="2326,9464" coordsize="2,729">
              <v:shape style="position:absolute;left:2326;top:9464;width:2;height:729" coordorigin="2326,9464" coordsize="0,729" path="m2326,10193l2326,9464e" filled="f" stroked="t" strokeweight=".478649pt" strokecolor="#2F2F2F">
                <v:path arrowok="t"/>
              </v:shape>
            </v:group>
            <v:group style="position:absolute;left:6782;top:9776;width:1020;height:2" coordorigin="6782,9776" coordsize="1020,2">
              <v:shape style="position:absolute;left:6782;top:9776;width:1020;height:2" coordorigin="6782,9776" coordsize="1020,0" path="m6782,9776l7802,9776e" filled="f" stroked="t" strokeweight=".478649pt" strokecolor="#232323">
                <v:path arrowok="t"/>
              </v:shape>
            </v:group>
            <v:group style="position:absolute;left:7802;top:9776;width:2877;height:2" coordorigin="7802,9776" coordsize="2877,2">
              <v:shape style="position:absolute;left:7802;top:9776;width:2877;height:2" coordorigin="7802,9776" coordsize="2877,0" path="m7802,9776l10679,9776e" filled="f" stroked="t" strokeweight=".478649pt" strokecolor="#000000">
                <v:path arrowok="t"/>
              </v:shape>
            </v:group>
            <v:group style="position:absolute;left:10679;top:9776;width:890;height:2" coordorigin="10679,9776" coordsize="890,2">
              <v:shape style="position:absolute;left:10679;top:9776;width:890;height:2" coordorigin="10679,9776" coordsize="890,0" path="m10679,9776l11569,9776e" filled="f" stroked="t" strokeweight=".478649pt" strokecolor="#5B5B5B">
                <v:path arrowok="t"/>
              </v:shape>
            </v:group>
            <v:group style="position:absolute;left:723;top:10083;width:818;height:2" coordorigin="723,10083" coordsize="818,2">
              <v:shape style="position:absolute;left:723;top:10083;width:818;height:2" coordorigin="723,10083" coordsize="818,0" path="m723,10083l1541,10083e" filled="f" stroked="t" strokeweight=".478649pt" strokecolor="#4F4F4F">
                <v:path arrowok="t"/>
              </v:shape>
            </v:group>
            <v:group style="position:absolute;left:1484;top:10085;width:1814;height:2" coordorigin="1484,10085" coordsize="1814,2">
              <v:shape style="position:absolute;left:1484;top:10085;width:1814;height:2" coordorigin="1484,10085" coordsize="1814,0" path="m1484,10085l3298,10085e" filled="f" stroked="t" strokeweight=".239324pt" strokecolor="#2B2B2B">
                <v:path arrowok="t"/>
              </v:shape>
            </v:group>
            <v:group style="position:absolute;left:3240;top:10085;width:1125;height:2" coordorigin="3240,10085" coordsize="1125,2">
              <v:shape style="position:absolute;left:3240;top:10085;width:1125;height:2" coordorigin="3240,10085" coordsize="1125,0" path="m3240,10085l4365,10085e" filled="f" stroked="t" strokeweight=".239324pt" strokecolor="#444444">
                <v:path arrowok="t"/>
              </v:shape>
            </v:group>
            <v:group style="position:absolute;left:4308;top:10083;width:2039;height:2" coordorigin="4308,10083" coordsize="2039,2">
              <v:shape style="position:absolute;left:4308;top:10083;width:2039;height:2" coordorigin="4308,10083" coordsize="2039,0" path="m4308,10083l6347,10083e" filled="f" stroked="t" strokeweight=".478649pt" strokecolor="#606060">
                <v:path arrowok="t"/>
              </v:shape>
            </v:group>
            <v:group style="position:absolute;left:6289;top:10085;width:1311;height:2" coordorigin="6289,10085" coordsize="1311,2">
              <v:shape style="position:absolute;left:6289;top:10085;width:1311;height:2" coordorigin="6289,10085" coordsize="1311,0" path="m6289,10085l7601,10085e" filled="f" stroked="t" strokeweight=".239324pt" strokecolor="#383838">
                <v:path arrowok="t"/>
              </v:shape>
            </v:group>
            <v:group style="position:absolute;left:7544;top:10080;width:3164;height:2" coordorigin="7544,10080" coordsize="3164,2">
              <v:shape style="position:absolute;left:7544;top:10080;width:3164;height:2" coordorigin="7544,10080" coordsize="3164,0" path="m7544,10080l10707,10080e" filled="f" stroked="t" strokeweight=".478649pt" strokecolor="#646464">
                <v:path arrowok="t"/>
              </v:shape>
            </v:group>
            <v:group style="position:absolute;left:10650;top:10080;width:933;height:2" coordorigin="10650,10080" coordsize="933,2">
              <v:shape style="position:absolute;left:10650;top:10080;width:933;height:2" coordorigin="10650,10080" coordsize="933,0" path="m10650,10080l11583,10080e" filled="f" stroked="t" strokeweight=".717973pt" strokecolor="#7C7C7C">
                <v:path arrowok="t"/>
              </v:shape>
            </v:group>
            <v:group style="position:absolute;left:2317;top:10164;width:2;height:134" coordorigin="2317,10164" coordsize="2,134">
              <v:shape style="position:absolute;left:2317;top:10164;width:2;height:134" coordorigin="2317,10164" coordsize="0,134" path="m2317,10299l2317,10164e" filled="f" stroked="t" strokeweight=".478649pt" strokecolor="#3F3F3F">
                <v:path arrowok="t"/>
              </v:shape>
            </v:group>
            <v:group style="position:absolute;left:273;top:10565;width:2379;height:2" coordorigin="273,10565" coordsize="2379,2">
              <v:shape style="position:absolute;left:273;top:10565;width:2379;height:2" coordorigin="273,10565" coordsize="2379,0" path="m273,10565l2652,10565e" filled="f" stroked="t" strokeweight=".478649pt" strokecolor="#4B4B4B">
                <v:path arrowok="t"/>
              </v:shape>
            </v:group>
            <v:group style="position:absolute;left:2326;top:10270;width:2;height:734" coordorigin="2326,10270" coordsize="2,734">
              <v:shape style="position:absolute;left:2326;top:10270;width:2;height:734" coordorigin="2326,10270" coordsize="0,734" path="m2326,11003l2326,10270e" filled="f" stroked="t" strokeweight=".478649pt" strokecolor="#444444">
                <v:path arrowok="t"/>
              </v:shape>
            </v:group>
            <v:group style="position:absolute;left:2594;top:10567;width:306;height:2" coordorigin="2594,10567" coordsize="306,2">
              <v:shape style="position:absolute;left:2594;top:10567;width:306;height:2" coordorigin="2594,10567" coordsize="306,0" path="m2594,10567l2901,10567e" filled="f" stroked="t" strokeweight=".478649pt" strokecolor="#383838">
                <v:path arrowok="t"/>
              </v:shape>
            </v:group>
            <v:group style="position:absolute;left:2843;top:10567;width:455;height:2" coordorigin="2843,10567" coordsize="455,2">
              <v:shape style="position:absolute;left:2843;top:10567;width:455;height:2" coordorigin="2843,10567" coordsize="455,0" path="m2843,10567l3298,10567e" filled="f" stroked="t" strokeweight=".478649pt" strokecolor="#545454">
                <v:path arrowok="t"/>
              </v:shape>
            </v:group>
            <v:group style="position:absolute;left:3226;top:10565;width:8362;height:2" coordorigin="3226,10565" coordsize="8362,2">
              <v:shape style="position:absolute;left:3226;top:10565;width:8362;height:2" coordorigin="3226,10565" coordsize="8362,0" path="m3226,10565l11588,10565e" filled="f" stroked="t" strokeweight=".717973pt" strokecolor="#646464">
                <v:path arrowok="t"/>
              </v:shape>
            </v:group>
            <v:group style="position:absolute;left:6289;top:10567;width:694;height:2" coordorigin="6289,10567" coordsize="694,2">
              <v:shape style="position:absolute;left:6289;top:10567;width:694;height:2" coordorigin="6289,10567" coordsize="694,0" path="m6289,10567l6983,10567e" filled="f" stroked="t" strokeweight=".478649pt" strokecolor="#484848">
                <v:path arrowok="t"/>
              </v:shape>
            </v:group>
            <v:group style="position:absolute;left:6926;top:10567;width:460;height:2" coordorigin="6926,10567" coordsize="460,2">
              <v:shape style="position:absolute;left:6926;top:10567;width:460;height:2" coordorigin="6926,10567" coordsize="460,0" path="m6926,10567l7386,10567e" filled="f" stroked="t" strokeweight=".478649pt" strokecolor="#2F2F2F">
                <v:path arrowok="t"/>
              </v:shape>
            </v:group>
            <v:group style="position:absolute;left:6261;top:10562;width:1340;height:2" coordorigin="6261,10562" coordsize="1340,2">
              <v:shape style="position:absolute;left:6261;top:10562;width:1340;height:2" coordorigin="6261,10562" coordsize="1340,0" path="m6261,10562l7601,10562e" filled="f" stroked="t" strokeweight=".717973pt" strokecolor="#484848">
                <v:path arrowok="t"/>
              </v:shape>
            </v:group>
            <v:group style="position:absolute;left:8802;top:10562;width:364;height:2" coordorigin="8802,10562" coordsize="364,2">
              <v:shape style="position:absolute;left:8802;top:10562;width:364;height:2" coordorigin="8802,10562" coordsize="364,0" path="m8802,10562l9166,10562e" filled="f" stroked="t" strokeweight=".478649pt" strokecolor="#575757">
                <v:path arrowok="t"/>
              </v:shape>
            </v:group>
            <v:group style="position:absolute;left:9109;top:10562;width:1599;height:2" coordorigin="9109,10562" coordsize="1599,2">
              <v:shape style="position:absolute;left:9109;top:10562;width:1599;height:2" coordorigin="9109,10562" coordsize="1599,0" path="m9109,10562l10707,10562e" filled="f" stroked="t" strokeweight=".478649pt" strokecolor="#3F3F3F">
                <v:path arrowok="t"/>
              </v:shape>
            </v:group>
            <v:group style="position:absolute;left:761;top:10788;width:3087;height:2" coordorigin="761,10788" coordsize="3087,2">
              <v:shape style="position:absolute;left:761;top:10788;width:3087;height:2" coordorigin="761,10788" coordsize="3087,0" path="m761,10788l3848,10788e" filled="f" stroked="t" strokeweight=".478649pt" strokecolor="#676767">
                <v:path arrowok="t"/>
              </v:shape>
            </v:group>
            <v:group style="position:absolute;left:3791;top:10785;width:1929;height:2" coordorigin="3791,10785" coordsize="1929,2">
              <v:shape style="position:absolute;left:3791;top:10785;width:1929;height:2" coordorigin="3791,10785" coordsize="1929,0" path="m3791,10785l5720,10785e" filled="f" stroked="t" strokeweight=".239324pt" strokecolor="#383838">
                <v:path arrowok="t"/>
              </v:shape>
            </v:group>
            <v:group style="position:absolute;left:5662;top:10785;width:1852;height:2" coordorigin="5662,10785" coordsize="1852,2">
              <v:shape style="position:absolute;left:5662;top:10785;width:1852;height:2" coordorigin="5662,10785" coordsize="1852,0" path="m5662,10785l7515,10785e" filled="f" stroked="t" strokeweight=".717973pt" strokecolor="#676767">
                <v:path arrowok="t"/>
              </v:shape>
            </v:group>
            <v:group style="position:absolute;left:268;top:10970;width:1249;height:2" coordorigin="268,10970" coordsize="1249,2">
              <v:shape style="position:absolute;left:268;top:10970;width:1249;height:2" coordorigin="268,10970" coordsize="1249,0" path="m268,10970l1517,10970e" filled="f" stroked="t" strokeweight=".478649pt" strokecolor="#808080">
                <v:path arrowok="t"/>
              </v:shape>
            </v:group>
            <v:group style="position:absolute;left:1513;top:10812;width:2;height:163" coordorigin="1513,10812" coordsize="2,163">
              <v:shape style="position:absolute;left:1513;top:10812;width:2;height:163" coordorigin="1513,10812" coordsize="0,163" path="m1513,10975l1513,10812e" filled="f" stroked="t" strokeweight=".478649pt" strokecolor="#000000">
                <v:path arrowok="t"/>
              </v:shape>
            </v:group>
            <v:group style="position:absolute;left:1508;top:10970;width:818;height:2" coordorigin="1508,10970" coordsize="818,2">
              <v:shape style="position:absolute;left:1508;top:10970;width:818;height:2" coordorigin="1508,10970" coordsize="818,0" path="m1508,10970l2326,10970e" filled="f" stroked="t" strokeweight=".478649pt" strokecolor="#4F4F4F">
                <v:path arrowok="t"/>
              </v:shape>
            </v:group>
            <v:group style="position:absolute;left:282;top:412;width:2;height:15084" coordorigin="282,412" coordsize="2,15084">
              <v:shape style="position:absolute;left:282;top:412;width:2;height:15084" coordorigin="282,412" coordsize="0,15084" path="m282,15496l282,412e" filled="f" stroked="t" strokeweight=".717973pt" strokecolor="#4F4F4F">
                <v:path arrowok="t"/>
              </v:shape>
            </v:group>
            <v:group style="position:absolute;left:1079;top:10936;width:2;height:2018" coordorigin="1079,10936" coordsize="2,2018">
              <v:shape style="position:absolute;left:1079;top:10936;width:2;height:2018" coordorigin="1079,10936" coordsize="0,2018" path="m1079,12955l1079,10936e" filled="f" stroked="t" strokeweight=".478649pt" strokecolor="#383838">
                <v:path arrowok="t"/>
              </v:shape>
            </v:group>
            <v:group style="position:absolute;left:1513;top:10965;width:2;height:129" coordorigin="1513,10965" coordsize="2,129">
              <v:shape style="position:absolute;left:1513;top:10965;width:2;height:129" coordorigin="1513,10965" coordsize="0,129" path="m1513,11095l1513,10965e" filled="f" stroked="t" strokeweight=".478649pt" strokecolor="#3B3B3B">
                <v:path arrowok="t"/>
              </v:shape>
            </v:group>
            <v:group style="position:absolute;left:2326;top:10936;width:2;height:2786" coordorigin="2326,10936" coordsize="2,2786">
              <v:shape style="position:absolute;left:2326;top:10936;width:2;height:2786" coordorigin="2326,10936" coordsize="0,2786" path="m2326,13722l2326,10936e" filled="f" stroked="t" strokeweight=".957298pt" strokecolor="#646464">
                <v:path arrowok="t"/>
              </v:shape>
            </v:group>
            <v:group style="position:absolute;left:4887;top:10970;width:2068;height:2" coordorigin="4887,10970" coordsize="2068,2">
              <v:shape style="position:absolute;left:4887;top:10970;width:2068;height:2" coordorigin="4887,10970" coordsize="2068,0" path="m4887,10970l6955,10970e" filled="f" stroked="t" strokeweight=".478649pt" strokecolor="#000000">
                <v:path arrowok="t"/>
              </v:shape>
            </v:group>
            <v:group style="position:absolute;left:6955;top:10970;width:617;height:2" coordorigin="6955,10970" coordsize="617,2">
              <v:shape style="position:absolute;left:6955;top:10970;width:617;height:2" coordorigin="6955,10970" coordsize="617,0" path="m6955,10970l7572,10970e" filled="f" stroked="t" strokeweight=".478649pt" strokecolor="#747474">
                <v:path arrowok="t"/>
              </v:shape>
            </v:group>
            <v:group style="position:absolute;left:7572;top:10970;width:3106;height:2" coordorigin="7572,10970" coordsize="3106,2">
              <v:shape style="position:absolute;left:7572;top:10970;width:3106;height:2" coordorigin="7572,10970" coordsize="3106,0" path="m7572,10970l10679,10970e" filled="f" stroked="t" strokeweight=".478649pt" strokecolor="#000000">
                <v:path arrowok="t"/>
              </v:shape>
            </v:group>
            <v:group style="position:absolute;left:10679;top:10970;width:890;height:2" coordorigin="10679,10970" coordsize="890,2">
              <v:shape style="position:absolute;left:10679;top:10970;width:890;height:2" coordorigin="10679,10970" coordsize="890,0" path="m10679,10970l11569,10970e" filled="f" stroked="t" strokeweight=".478649pt" strokecolor="#777777">
                <v:path arrowok="t"/>
              </v:shape>
            </v:group>
            <v:group style="position:absolute;left:7364;top:10783;width:2;height:916" coordorigin="7364,10783" coordsize="2,916">
              <v:shape style="position:absolute;left:7364;top:10783;width:2;height:916" coordorigin="7364,10783" coordsize="0,916" path="m7364,11699l7364,10783e" filled="f" stroked="t" strokeweight=".957298pt" strokecolor="#6B6B6B">
                <v:path arrowok="t"/>
              </v:shape>
            </v:group>
            <v:group style="position:absolute;left:1513;top:11095;width:2;height:1832" coordorigin="1513,11095" coordsize="2,1832">
              <v:shape style="position:absolute;left:1513;top:11095;width:2;height:1832" coordorigin="1513,11095" coordsize="0,1832" path="m1513,12926l1513,11095e" filled="f" stroked="t" strokeweight=".478649pt" strokecolor="#000000">
                <v:path arrowok="t"/>
              </v:shape>
            </v:group>
            <v:group style="position:absolute;left:7572;top:10816;width:1259;height:2" coordorigin="7572,10816" coordsize="1259,2">
              <v:shape style="position:absolute;left:7572;top:10816;width:1259;height:2" coordorigin="7572,10816" coordsize="1259,0" path="m7572,10816l8831,10816e" filled="f" stroked="t" strokeweight=".478649pt" strokecolor="#000000">
                <v:path arrowok="t"/>
              </v:shape>
            </v:group>
            <v:group style="position:absolute;left:8802;top:10785;width:1067;height:2" coordorigin="8802,10785" coordsize="1067,2">
              <v:shape style="position:absolute;left:8802;top:10785;width:1067;height:2" coordorigin="8802,10785" coordsize="1067,0" path="m8802,10785l9870,10785e" filled="f" stroked="t" strokeweight=".239324pt" strokecolor="#5B5B5B">
                <v:path arrowok="t"/>
              </v:shape>
            </v:group>
            <v:group style="position:absolute;left:9812;top:10785;width:364;height:2" coordorigin="9812,10785" coordsize="364,2">
              <v:shape style="position:absolute;left:9812;top:10785;width:364;height:2" coordorigin="9812,10785" coordsize="364,0" path="m9812,10785l10176,10785e" filled="f" stroked="t" strokeweight=".239324pt" strokecolor="#707070">
                <v:path arrowok="t"/>
              </v:shape>
            </v:group>
            <v:group style="position:absolute;left:10119;top:10785;width:589;height:2" coordorigin="10119,10785" coordsize="589,2">
              <v:shape style="position:absolute;left:10119;top:10785;width:589;height:2" coordorigin="10119,10785" coordsize="589,0" path="m10119,10785l10707,10785e" filled="f" stroked="t" strokeweight=".239324pt" strokecolor="#878787">
                <v:path arrowok="t"/>
              </v:shape>
            </v:group>
            <v:group style="position:absolute;left:10679;top:10816;width:890;height:2" coordorigin="10679,10816" coordsize="890,2">
              <v:shape style="position:absolute;left:10679;top:10816;width:890;height:2" coordorigin="10679,10816" coordsize="890,0" path="m10679,10816l11569,10816e" filled="f" stroked="t" strokeweight=".478649pt" strokecolor="#808080">
                <v:path arrowok="t"/>
              </v:shape>
            </v:group>
            <v:group style="position:absolute;left:11576;top:9949;width:2;height:1971" coordorigin="11576,9949" coordsize="2,1971">
              <v:shape style="position:absolute;left:11576;top:9949;width:2;height:1971" coordorigin="11576,9949" coordsize="0,1971" path="m11576,11919l11576,9949e" filled="f" stroked="t" strokeweight=".957298pt" strokecolor="#747474">
                <v:path arrowok="t"/>
              </v:shape>
            </v:group>
            <v:group style="position:absolute;left:282;top:11430;width:2;height:1525" coordorigin="282,11430" coordsize="2,1525">
              <v:shape style="position:absolute;left:282;top:11430;width:2;height:1525" coordorigin="282,11430" coordsize="0,1525" path="m282,12955l282,11430e" filled="f" stroked="t" strokeweight=".478649pt" strokecolor="#343434">
                <v:path arrowok="t"/>
              </v:shape>
            </v:group>
            <v:group style="position:absolute;left:7366;top:11641;width:2;height:1314" coordorigin="7366,11641" coordsize="2,1314">
              <v:shape style="position:absolute;left:7366;top:11641;width:2;height:1314" coordorigin="7366,11641" coordsize="0,1314" path="m7366,12955l7366,11641e" filled="f" stroked="t" strokeweight=".478649pt" strokecolor="#383838">
                <v:path arrowok="t"/>
              </v:shape>
            </v:group>
            <v:group style="position:absolute;left:11581;top:11862;width:2;height:556" coordorigin="11581,11862" coordsize="2,556">
              <v:shape style="position:absolute;left:11581;top:11862;width:2;height:556" coordorigin="11581,11862" coordsize="0,556" path="m11581,12418l11581,11862e" filled="f" stroked="t" strokeweight=".478649pt" strokecolor="#4F4F4F">
                <v:path arrowok="t"/>
              </v:shape>
            </v:group>
            <v:group style="position:absolute;left:278;top:13111;width:2058;height:2" coordorigin="278,13111" coordsize="2058,2">
              <v:shape style="position:absolute;left:278;top:13111;width:2058;height:2" coordorigin="278,13111" coordsize="2058,0" path="m278,13111l2336,13111e" filled="f" stroked="t" strokeweight=".957298pt" strokecolor="#777777">
                <v:path arrowok="t"/>
              </v:shape>
            </v:group>
            <v:group style="position:absolute;left:1077;top:12897;width:2;height:240" coordorigin="1077,12897" coordsize="2,240">
              <v:shape style="position:absolute;left:1077;top:12897;width:2;height:240" coordorigin="1077,12897" coordsize="0,240" path="m1077,13137l1077,12897e" filled="f" stroked="t" strokeweight=".478649pt" strokecolor="#4B4B4B">
                <v:path arrowok="t"/>
              </v:shape>
            </v:group>
            <v:group style="position:absolute;left:1513;top:12926;width:2;height:182" coordorigin="1513,12926" coordsize="2,182">
              <v:shape style="position:absolute;left:1513;top:12926;width:2;height:182" coordorigin="1513,12926" coordsize="0,182" path="m1513,13108l1513,12926e" filled="f" stroked="t" strokeweight=".478649pt" strokecolor="#676767">
                <v:path arrowok="t"/>
              </v:shape>
            </v:group>
            <v:group style="position:absolute;left:1513;top:13089;width:2;height:187" coordorigin="1513,13089" coordsize="2,187">
              <v:shape style="position:absolute;left:1513;top:13089;width:2;height:187" coordorigin="1513,13089" coordsize="0,187" path="m1513,13276l1513,13089e" filled="f" stroked="t" strokeweight=".478649pt" strokecolor="#7C7C7C">
                <v:path arrowok="t"/>
              </v:shape>
            </v:group>
            <v:group style="position:absolute;left:1513;top:13276;width:2;height:1347" coordorigin="1513,13276" coordsize="2,1347">
              <v:shape style="position:absolute;left:1513;top:13276;width:2;height:1347" coordorigin="1513,13276" coordsize="0,1347" path="m1513,14623l1513,13276e" filled="f" stroked="t" strokeweight=".478649pt" strokecolor="#000000">
                <v:path arrowok="t"/>
              </v:shape>
            </v:group>
            <v:group style="position:absolute;left:1079;top:13233;width:2;height:249" coordorigin="1079,13233" coordsize="2,249">
              <v:shape style="position:absolute;left:1079;top:13233;width:2;height:249" coordorigin="1079,13233" coordsize="0,249" path="m1079,13482l1079,13233e" filled="f" stroked="t" strokeweight="1.196622pt" strokecolor="#7C7C7C">
                <v:path arrowok="t"/>
              </v:shape>
            </v:group>
            <v:group style="position:absolute;left:1079;top:13060;width:2;height:2440" coordorigin="1079,13060" coordsize="2,2440">
              <v:shape style="position:absolute;left:1079;top:13060;width:2;height:2440" coordorigin="1079,13060" coordsize="0,2440" path="m1079,15501l1079,13060e" filled="f" stroked="t" strokeweight=".957298pt" strokecolor="#676767">
                <v:path arrowok="t"/>
              </v:shape>
            </v:group>
            <v:group style="position:absolute;left:2326;top:13664;width:2;height:1836" coordorigin="2326,13664" coordsize="2,1836">
              <v:shape style="position:absolute;left:2326;top:13664;width:2;height:1836" coordorigin="2326,13664" coordsize="0,1836" path="m2326,15501l2326,13664e" filled="f" stroked="t" strokeweight=".478649pt" strokecolor="#2F2F2F">
                <v:path arrowok="t"/>
              </v:shape>
            </v:group>
            <v:group style="position:absolute;left:11581;top:12298;width:2;height:3193" coordorigin="11581,12298" coordsize="2,3193">
              <v:shape style="position:absolute;left:11581;top:12298;width:2;height:3193" coordorigin="11581,12298" coordsize="0,3193" path="m11581,15491l11581,12298e" filled="f" stroked="t" strokeweight=".957298pt" strokecolor="#707070">
                <v:path arrowok="t"/>
              </v:shape>
            </v:group>
            <v:group style="position:absolute;left:7369;top:12811;width:2;height:1458" coordorigin="7369,12811" coordsize="2,1458">
              <v:shape style="position:absolute;left:7369;top:12811;width:2;height:1458" coordorigin="7369,12811" coordsize="0,1458" path="m7369,14269l7369,12811e" filled="f" stroked="t" strokeweight=".957298pt" strokecolor="#6B6B6B">
                <v:path arrowok="t"/>
              </v:shape>
            </v:group>
            <v:group style="position:absolute;left:7366;top:14158;width:2;height:230" coordorigin="7366,14158" coordsize="2,230">
              <v:shape style="position:absolute;left:7366;top:14158;width:2;height:230" coordorigin="7366,14158" coordsize="0,230" path="m7366,14388l7366,14158e" filled="f" stroked="t" strokeweight=".717973pt" strokecolor="#4F4F4F">
                <v:path arrowok="t"/>
              </v:shape>
            </v:group>
            <v:group style="position:absolute;left:7371;top:14331;width:2;height:1170" coordorigin="7371,14331" coordsize="2,1170">
              <v:shape style="position:absolute;left:7371;top:14331;width:2;height:1170" coordorigin="7371,14331" coordsize="0,1170" path="m7371,15501l7371,14331e" filled="f" stroked="t" strokeweight=".478649pt" strokecolor="#2B2B2B">
                <v:path arrowok="t"/>
              </v:shape>
            </v:group>
            <v:group style="position:absolute;left:273;top:15494;width:2077;height:2" coordorigin="273,15494" coordsize="2077,2">
              <v:shape style="position:absolute;left:273;top:15494;width:2077;height:2" coordorigin="273,15494" coordsize="2077,0" path="m273,15494l2350,15494e" filled="f" stroked="t" strokeweight=".478649pt" strokecolor="#545454">
                <v:path arrowok="t"/>
              </v:shape>
            </v:group>
            <v:group style="position:absolute;left:1513;top:14623;width:2;height:868" coordorigin="1513,14623" coordsize="2,868">
              <v:shape style="position:absolute;left:1513;top:14623;width:2;height:868" coordorigin="1513,14623" coordsize="0,868" path="m1513,15491l1513,14623e" filled="f" stroked="t" strokeweight=".478649pt" strokecolor="#3B3B3B">
                <v:path arrowok="t"/>
              </v:shape>
            </v:group>
            <v:group style="position:absolute;left:2283;top:15496;width:617;height:2" coordorigin="2283,15496" coordsize="617,2">
              <v:shape style="position:absolute;left:2283;top:15496;width:617;height:2" coordorigin="2283,15496" coordsize="617,0" path="m2283,15496l2901,15496e" filled="f" stroked="t" strokeweight=".478649pt" strokecolor="#3B3B3B">
                <v:path arrowok="t"/>
              </v:shape>
            </v:group>
            <v:group style="position:absolute;left:2843;top:15496;width:455;height:2" coordorigin="2843,15496" coordsize="455,2">
              <v:shape style="position:absolute;left:2843;top:15496;width:455;height:2" coordorigin="2843,15496" coordsize="455,0" path="m2843,15496l3298,15496e" filled="f" stroked="t" strokeweight=".478649pt" strokecolor="#4F4F4F">
                <v:path arrowok="t"/>
              </v:shape>
            </v:group>
            <v:group style="position:absolute;left:1139;top:15491;width:10449;height:2" coordorigin="1139,15491" coordsize="10449,2">
              <v:shape style="position:absolute;left:1139;top:15491;width:10449;height:2" coordorigin="1139,15491" coordsize="10449,0" path="m1139,15491l11588,15491e" filled="f" stroked="t" strokeweight=".717973pt" strokecolor="#70707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2"/>
          <w:szCs w:val="12"/>
          <w:color w:val="909090"/>
          <w:spacing w:val="0"/>
          <w:w w:val="87"/>
        </w:rPr>
        <w:t>l</w:t>
      </w:r>
      <w:r>
        <w:rPr>
          <w:rFonts w:ascii="Times New Roman" w:hAnsi="Times New Roman" w:cs="Times New Roman" w:eastAsia="Times New Roman"/>
          <w:sz w:val="12"/>
          <w:szCs w:val="12"/>
          <w:color w:val="909090"/>
          <w:spacing w:val="-8"/>
          <w:w w:val="87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464F77"/>
          <w:spacing w:val="0"/>
          <w:w w:val="90"/>
        </w:rPr>
        <w:t>ft'CJT</w:t>
      </w:r>
      <w:r>
        <w:rPr>
          <w:rFonts w:ascii="Times New Roman" w:hAnsi="Times New Roman" w:cs="Times New Roman" w:eastAsia="Times New Roman"/>
          <w:sz w:val="12"/>
          <w:szCs w:val="12"/>
          <w:color w:val="464F77"/>
          <w:spacing w:val="0"/>
          <w:w w:val="91"/>
        </w:rPr>
        <w:t>)'</w:t>
      </w:r>
      <w:r>
        <w:rPr>
          <w:rFonts w:ascii="Times New Roman" w:hAnsi="Times New Roman" w:cs="Times New Roman" w:eastAsia="Times New Roman"/>
          <w:sz w:val="12"/>
          <w:szCs w:val="12"/>
          <w:color w:val="464F77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97979"/>
          <w:spacing w:val="0"/>
          <w:w w:val="149"/>
        </w:rPr>
        <w:t>"'</w:t>
      </w:r>
      <w:r>
        <w:rPr>
          <w:rFonts w:ascii="Times New Roman" w:hAnsi="Times New Roman" w:cs="Times New Roman" w:eastAsia="Times New Roman"/>
          <w:sz w:val="12"/>
          <w:szCs w:val="12"/>
          <w:color w:val="797979"/>
          <w:spacing w:val="7"/>
          <w:w w:val="14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23"/>
          <w:w w:val="129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5"/>
        </w:rPr>
        <w:t>u: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31"/>
          <w:szCs w:val="31"/>
          <w:color w:val="606060"/>
          <w:spacing w:val="0"/>
          <w:w w:val="18"/>
          <w:position w:val="-10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265" w:lineRule="exact"/>
        <w:ind w:right="-79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606060"/>
          <w:w w:val="87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606060"/>
          <w:spacing w:val="-37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4B4B4B"/>
          <w:spacing w:val="0"/>
          <w:w w:val="82"/>
          <w:i/>
        </w:rPr>
        <w:t>Amiri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İtf.Eri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20"/>
          <w:cols w:num="3" w:equalWidth="0">
            <w:col w:w="3800" w:space="407"/>
            <w:col w:w="545" w:space="445"/>
            <w:col w:w="650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0" w:lineRule="atLeast"/>
        <w:ind w:left="3539" w:right="5261" w:firstLine="-91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760002pt;margin-top:-16.91695pt;width:21.543676pt;height:42.5pt;mso-position-horizontal-relative:page;mso-position-vertical-relative:paragraph;z-index:-16250" type="#_x0000_t202" filled="f" stroked="f">
            <v:textbox inset="0,0,0,0">
              <w:txbxContent>
                <w:p>
                  <w:pPr>
                    <w:spacing w:before="0" w:after="0" w:line="850" w:lineRule="exact"/>
                    <w:ind w:right="-168"/>
                    <w:jc w:val="left"/>
                    <w:rPr>
                      <w:rFonts w:ascii="Arial" w:hAnsi="Arial" w:cs="Arial" w:eastAsia="Arial"/>
                      <w:sz w:val="85"/>
                      <w:szCs w:val="85"/>
                    </w:rPr>
                  </w:pPr>
                  <w:rPr/>
                  <w:r>
                    <w:rPr>
                      <w:rFonts w:ascii="Arial" w:hAnsi="Arial" w:cs="Arial" w:eastAsia="Arial"/>
                      <w:sz w:val="85"/>
                      <w:szCs w:val="85"/>
                      <w:color w:val="313131"/>
                      <w:spacing w:val="0"/>
                      <w:w w:val="182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7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BAŞKANLIGI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6" w:lineRule="exact"/>
        <w:ind w:left="837" w:right="4132"/>
        <w:jc w:val="center"/>
        <w:tabs>
          <w:tab w:pos="3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.32pt;margin-top:5.044039pt;width:51.534602pt;height:7.5pt;mso-position-horizontal-relative:page;mso-position-vertical-relative:paragraph;z-index:-16249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13131"/>
                      <w:spacing w:val="0"/>
                      <w:w w:val="103"/>
                      <w:b/>
                      <w:bCs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10"/>
        </w:rPr>
        <w:t>IZ</w:t>
      </w:r>
      <w:r>
        <w:rPr>
          <w:rFonts w:ascii="Arial" w:hAnsi="Arial" w:cs="Arial" w:eastAsia="Arial"/>
          <w:sz w:val="14"/>
          <w:szCs w:val="14"/>
          <w:color w:val="313131"/>
          <w:spacing w:val="10"/>
          <w:w w:val="100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10"/>
        </w:rPr>
        <w:t>MIR</w:t>
      </w:r>
      <w:r>
        <w:rPr>
          <w:rFonts w:ascii="Arial" w:hAnsi="Arial" w:cs="Arial" w:eastAsia="Arial"/>
          <w:sz w:val="14"/>
          <w:szCs w:val="14"/>
          <w:color w:val="313131"/>
          <w:spacing w:val="5"/>
          <w:w w:val="100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622" w:right="5985"/>
        <w:jc w:val="center"/>
        <w:tabs>
          <w:tab w:pos="40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507.360016pt;margin-top:2.005543pt;width:11.280001pt;height:.1pt;mso-position-horizontal-relative:page;mso-position-vertical-relative:paragraph;z-index:-16264" coordorigin="10147,40" coordsize="226,2">
            <v:shape style="position:absolute;left:10147;top:40;width:226;height:2" coordorigin="10147,40" coordsize="226,0" path="m10147,40l10373,40e" filled="f" stroked="t" strokeweight="2.88pt" strokecolor="#67707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15"/>
          <w:position w:val="1"/>
        </w:rPr>
        <w:t>BELEDIYESI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  <w:position w:val="0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7" w:right="-20"/>
        <w:jc w:val="left"/>
        <w:tabs>
          <w:tab w:pos="1360" w:val="left"/>
          <w:tab w:pos="3200" w:val="left"/>
          <w:tab w:pos="5600" w:val="left"/>
          <w:tab w:pos="766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7"/>
          <w:position w:val="1"/>
        </w:rPr>
        <w:t>Pla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7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2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9"/>
          <w:position w:val="1"/>
        </w:rPr>
        <w:t>15.05.20ı7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8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:50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9"/>
          <w:w w:val="83"/>
          <w:position w:val="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6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"/>
          <w:w w:val="106"/>
          <w:position w:val="0"/>
        </w:rPr>
        <w:t>e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93"/>
          <w:position w:val="0"/>
        </w:rPr>
        <w:t>ı: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36" w:right="-20"/>
        <w:jc w:val="left"/>
        <w:tabs>
          <w:tab w:pos="1360" w:val="left"/>
          <w:tab w:pos="3200" w:val="left"/>
          <w:tab w:pos="4440" w:val="left"/>
          <w:tab w:pos="5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w w:val="87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-1"/>
          <w:w w:val="12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ı5.05.2017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85"/>
        </w:rPr>
        <w:t>IK.ayıı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6"/>
          <w:w w:val="8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35"/>
        </w:rPr>
        <w:t>3ıı6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0"/>
        </w:rPr>
        <w:t>l13ildirim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7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9"/>
          <w:w w:val="7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13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</w:rPr>
        <w:t>Bildi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8E908E"/>
          <w:spacing w:val="-13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9"/>
        </w:rPr>
        <w:t>ile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Bayr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klı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</w:rPr>
        <w:t>Org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3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Nafiz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Gürma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7020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</w:rPr>
        <w:t>Üz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240" w:lineRule="auto"/>
        <w:ind w:left="136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4"/>
          <w:w w:val="118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18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12"/>
          <w:w w:val="118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8"/>
        </w:rPr>
        <w:t>ruAdres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11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45"/>
          <w:w w:val="11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Bayraklı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Org.Nafız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Gürma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7020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No:25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71" w:lineRule="auto"/>
        <w:ind w:left="146" w:right="2586" w:firstLine="-10"/>
        <w:jc w:val="left"/>
        <w:tabs>
          <w:tab w:pos="1520" w:val="left"/>
          <w:tab w:pos="3680" w:val="left"/>
          <w:tab w:pos="6540" w:val="left"/>
          <w:tab w:pos="68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8"/>
          <w:w w:val="89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84"/>
        </w:rPr>
        <w:t>anı::ı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78"/>
        </w:rPr>
        <w:t>ıı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2"/>
          <w:w w:val="7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OtYa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4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"/>
          <w:w w:val="8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7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7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9"/>
          <w:w w:val="7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Ihmal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24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23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24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2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"/>
          <w:w w:val="10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6"/>
        </w:rPr>
        <w:t>Kull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4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ım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7" w:lineRule="exact"/>
        <w:ind w:left="3702" w:right="-20"/>
        <w:jc w:val="left"/>
        <w:tabs>
          <w:tab w:pos="6240" w:val="left"/>
          <w:tab w:pos="6860" w:val="left"/>
        </w:tabs>
        <w:rPr>
          <w:rFonts w:ascii="Times New Roman" w:hAnsi="Times New Roman" w:cs="Times New Roman" w:eastAsia="Times New Roman"/>
          <w:sz w:val="6"/>
          <w:szCs w:val="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5.680008pt;margin-top:3.469531pt;width:33.985045pt;height:26pt;mso-position-horizontal-relative:page;mso-position-vertical-relative:paragraph;z-index:-16248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60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13131"/>
                      <w:spacing w:val="0"/>
                      <w:w w:val="56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13131"/>
                      <w:spacing w:val="-72"/>
                      <w:w w:val="56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13131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13131"/>
                      <w:spacing w:val="0"/>
                      <w:w w:val="56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Bel'oıııırmc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5"/>
          <w:w w:val="9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-7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lik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Diğer</w:t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6"/>
          <w:szCs w:val="6"/>
          <w:color w:val="5E5E60"/>
          <w:spacing w:val="0"/>
          <w:w w:val="180"/>
          <w:b/>
          <w:bCs/>
        </w:rPr>
        <w:t>nu•oooo•o•o•••••••••••••••••••ooooooooooooooooooooo•oooooo••••••••oooooouo•••uo••</w:t>
      </w:r>
      <w:r>
        <w:rPr>
          <w:rFonts w:ascii="Times New Roman" w:hAnsi="Times New Roman" w:cs="Times New Roman" w:eastAsia="Times New Roman"/>
          <w:sz w:val="6"/>
          <w:szCs w:val="6"/>
          <w:color w:val="5E5E60"/>
          <w:spacing w:val="-3"/>
          <w:w w:val="180"/>
          <w:b/>
          <w:bCs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13131"/>
          <w:spacing w:val="0"/>
          <w:w w:val="115"/>
          <w:b/>
          <w:bCs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</w:rPr>
      </w:r>
    </w:p>
    <w:p>
      <w:pPr>
        <w:spacing w:before="0" w:after="0" w:line="278" w:lineRule="exact"/>
        <w:ind w:left="5588" w:right="1654"/>
        <w:jc w:val="center"/>
        <w:tabs>
          <w:tab w:pos="6200" w:val="left"/>
          <w:tab w:pos="6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BDBDBD"/>
          <w:spacing w:val="0"/>
          <w:w w:val="52"/>
          <w:position w:val="-7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BDBDBD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BDBDBD"/>
          <w:spacing w:val="0"/>
          <w:w w:val="100"/>
          <w:position w:val="-7"/>
        </w:rPr>
      </w:r>
      <w:r>
        <w:rPr>
          <w:rFonts w:ascii="Arial" w:hAnsi="Arial" w:cs="Arial" w:eastAsia="Arial"/>
          <w:sz w:val="29"/>
          <w:szCs w:val="29"/>
          <w:color w:val="A8A8A8"/>
          <w:spacing w:val="0"/>
          <w:w w:val="52"/>
          <w:position w:val="-2"/>
        </w:rPr>
        <w:t>r</w:t>
      </w:r>
      <w:r>
        <w:rPr>
          <w:rFonts w:ascii="Arial" w:hAnsi="Arial" w:cs="Arial" w:eastAsia="Arial"/>
          <w:sz w:val="29"/>
          <w:szCs w:val="29"/>
          <w:color w:val="A8A8A8"/>
          <w:spacing w:val="-41"/>
          <w:w w:val="52"/>
          <w:position w:val="-2"/>
        </w:rPr>
        <w:t> </w:t>
      </w:r>
      <w:r>
        <w:rPr>
          <w:rFonts w:ascii="Arial" w:hAnsi="Arial" w:cs="Arial" w:eastAsia="Arial"/>
          <w:sz w:val="29"/>
          <w:szCs w:val="29"/>
          <w:color w:val="A8A8A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9"/>
          <w:szCs w:val="29"/>
          <w:color w:val="A8A8A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93"/>
          <w:position w:val="6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94"/>
          <w:position w:val="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-2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75"/>
          <w:position w:val="6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26"/>
          <w:w w:val="75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6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6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6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6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32"/>
          <w:position w:val="6"/>
        </w:rPr>
        <w:t>:ı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9"/>
          <w:w w:val="100"/>
          <w:position w:val="6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-1"/>
          <w:w w:val="177"/>
          <w:position w:val="6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2"/>
          <w:position w:val="6"/>
        </w:rPr>
        <w:t>:56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52" w:lineRule="exact"/>
        <w:ind w:left="141" w:right="-20"/>
        <w:jc w:val="left"/>
        <w:tabs>
          <w:tab w:pos="2160" w:val="left"/>
          <w:tab w:pos="2920" w:val="left"/>
          <w:tab w:pos="5780" w:val="left"/>
          <w:tab w:pos="1126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7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  <w:position w:val="7"/>
        </w:rPr>
        <w:t>Şeyi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"/>
          <w:w w:val="105"/>
          <w:position w:val="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54"/>
          <w:position w:val="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6"/>
        </w:rPr>
        <w:t>ahibi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  <w:position w:val="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-4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31"/>
          <w:position w:val="7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10"/>
          <w:w w:val="131"/>
          <w:position w:val="7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85"/>
          <w:position w:val="7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4"/>
          <w:position w:val="7"/>
        </w:rPr>
        <w:t>eni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-2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7"/>
        </w:rPr>
        <w:t>lemedi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7"/>
          <w:szCs w:val="17"/>
          <w:color w:val="A8A8A8"/>
          <w:spacing w:val="-11"/>
          <w:w w:val="51"/>
          <w:position w:val="7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2"/>
          <w:position w:val="7"/>
        </w:rPr>
        <w:t>Ki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4"/>
          <w:w w:val="103"/>
          <w:position w:val="7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96"/>
          <w:position w:val="7"/>
        </w:rPr>
        <w:t>ıı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8"/>
          <w:w w:val="96"/>
          <w:position w:val="7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62"/>
          <w:position w:val="7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7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7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129"/>
          <w:position w:val="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48"/>
          <w:w w:val="129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  <w:position w:val="7"/>
        </w:rPr>
        <w:t>Öğreni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-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7"/>
        </w:rPr>
        <w:t>lemedi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7"/>
        </w:rPr>
      </w:r>
      <w:r>
        <w:rPr>
          <w:rFonts w:ascii="Arial" w:hAnsi="Arial" w:cs="Arial" w:eastAsia="Arial"/>
          <w:sz w:val="41"/>
          <w:szCs w:val="41"/>
          <w:color w:val="BDBDBD"/>
          <w:spacing w:val="0"/>
          <w:w w:val="52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217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9"/>
        </w:rPr>
        <w:t>Cen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5"/>
          <w:w w:val="11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1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0"/>
          <w:w w:val="100"/>
        </w:rPr>
        <w:t>OLAR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1" w:lineRule="auto"/>
        <w:ind w:left="117" w:right="2496" w:firstLine="2118"/>
        <w:jc w:val="left"/>
        <w:tabs>
          <w:tab w:pos="2220" w:val="left"/>
          <w:tab w:pos="4740" w:val="left"/>
          <w:tab w:pos="7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49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8"/>
          <w:w w:val="14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6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rvıkı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9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-10"/>
          <w:w w:val="207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9"/>
          <w:w w:val="104"/>
        </w:rPr>
        <w:t>5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77"/>
        </w:rPr>
        <w:t>I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9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-6"/>
          <w:w w:val="207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27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5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54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lGiden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49"/>
          <w:position w:val="0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5"/>
          <w:w w:val="149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9"/>
          <w:position w:val="0"/>
        </w:rPr>
        <w:t>6ı55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8" w:after="0" w:line="240" w:lineRule="exact"/>
        <w:ind w:left="4773" w:right="3786" w:firstLine="-4627"/>
        <w:jc w:val="both"/>
        <w:tabs>
          <w:tab w:pos="4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9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       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2"/>
          <w:position w:val="0"/>
        </w:rPr>
        <w:t>:Gelmedi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2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-6"/>
          <w:w w:val="177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  <w:position w:val="0"/>
        </w:rPr>
        <w:t>12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    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3"/>
          <w:position w:val="0"/>
        </w:rPr>
        <w:t>:Gelmedi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  <w:position w:val="0"/>
        </w:rPr>
        <w:t>Emniyet-Jandarma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7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  <w:position w:val="0"/>
        </w:rPr>
        <w:t>Gelmedi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2190" w:right="-20"/>
        <w:jc w:val="left"/>
        <w:tabs>
          <w:tab w:pos="4760" w:val="left"/>
          <w:tab w:pos="7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3"/>
        </w:rPr>
        <w:t>:Gelmedi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4" w:after="0" w:line="241" w:lineRule="auto"/>
        <w:ind w:left="2190" w:right="2479" w:firstLine="-2054"/>
        <w:jc w:val="left"/>
        <w:tabs>
          <w:tab w:pos="2160" w:val="left"/>
          <w:tab w:pos="4800" w:val="left"/>
          <w:tab w:pos="7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rvıkı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---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53"/>
          <w:position w:val="1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0"/>
          <w:w w:val="153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:---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6"/>
          <w:position w:val="1"/>
        </w:rPr>
        <w:t>Sayısı:---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6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8"/>
          <w:position w:val="0"/>
        </w:rPr>
        <w:t>Saati:---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42" w:lineRule="exact"/>
        <w:ind w:left="2190" w:right="-20"/>
        <w:jc w:val="left"/>
        <w:tabs>
          <w:tab w:pos="482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2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2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2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2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5"/>
          <w:szCs w:val="25"/>
          <w:color w:val="484848"/>
          <w:spacing w:val="0"/>
          <w:w w:val="76"/>
          <w:position w:val="1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219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6"/>
        </w:rPr>
        <w:t>--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136" w:right="-20"/>
        <w:jc w:val="left"/>
        <w:tabs>
          <w:tab w:pos="22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6"/>
        </w:rPr>
        <w:t>varıldığında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yanınakla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730" w:right="4228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;3öndürmede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09" w:lineRule="exact"/>
        <w:ind w:left="136" w:right="-20"/>
        <w:jc w:val="left"/>
        <w:tabs>
          <w:tab w:pos="2260" w:val="left"/>
          <w:tab w:pos="4760" w:val="left"/>
          <w:tab w:pos="6700" w:val="left"/>
          <w:tab w:pos="8280" w:val="left"/>
          <w:tab w:pos="98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Sul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0"/>
          <w:position w:val="1"/>
        </w:rPr>
        <w:t>söndünne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3"/>
          <w:w w:val="40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2"/>
          <w:position w:val="-1"/>
        </w:rPr>
        <w:t>Köpük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ıK.K.T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88"/>
          <w:position w:val="-1"/>
        </w:rPr>
        <w:t>K:;0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88"/>
          <w:position w:val="-1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6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2"/>
          <w:position w:val="-1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59" w:lineRule="exact"/>
        <w:ind w:left="5136" w:right="1145"/>
        <w:jc w:val="center"/>
        <w:tabs>
          <w:tab w:pos="6660" w:val="left"/>
          <w:tab w:pos="7060" w:val="left"/>
          <w:tab w:pos="8240" w:val="left"/>
          <w:tab w:pos="8700" w:val="left"/>
          <w:tab w:pos="9840" w:val="left"/>
          <w:tab w:pos="1010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17"/>
          <w:szCs w:val="17"/>
          <w:color w:val="313131"/>
          <w:spacing w:val="0"/>
          <w:w w:val="65"/>
          <w:position w:val="2"/>
        </w:rPr>
        <w:t>O</w:t>
      </w:r>
      <w:r>
        <w:rPr>
          <w:rFonts w:ascii="Arial" w:hAnsi="Arial" w:cs="Arial" w:eastAsia="Arial"/>
          <w:sz w:val="17"/>
          <w:szCs w:val="17"/>
          <w:color w:val="313131"/>
          <w:spacing w:val="22"/>
          <w:w w:val="65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2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2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2"/>
        </w:rPr>
      </w:r>
      <w:r>
        <w:rPr>
          <w:rFonts w:ascii="Arial" w:hAnsi="Arial" w:cs="Arial" w:eastAsia="Arial"/>
          <w:sz w:val="12"/>
          <w:szCs w:val="12"/>
          <w:color w:val="5E5E60"/>
          <w:spacing w:val="0"/>
          <w:w w:val="51"/>
          <w:b/>
          <w:bCs/>
          <w:position w:val="-1"/>
        </w:rPr>
        <w:t>1</w:t>
      </w:r>
      <w:r>
        <w:rPr>
          <w:rFonts w:ascii="Arial" w:hAnsi="Arial" w:cs="Arial" w:eastAsia="Arial"/>
          <w:sz w:val="12"/>
          <w:szCs w:val="12"/>
          <w:color w:val="5E5E60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2"/>
          <w:szCs w:val="12"/>
          <w:color w:val="5E5E60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25"/>
          <w:szCs w:val="25"/>
          <w:color w:val="313131"/>
          <w:spacing w:val="0"/>
          <w:w w:val="77"/>
          <w:position w:val="1"/>
        </w:rPr>
        <w:t>---</w:t>
      </w:r>
      <w:r>
        <w:rPr>
          <w:rFonts w:ascii="Times New Roman" w:hAnsi="Times New Roman" w:cs="Times New Roman" w:eastAsia="Times New Roman"/>
          <w:sz w:val="25"/>
          <w:szCs w:val="25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37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5"/>
          <w:szCs w:val="25"/>
          <w:color w:val="1F1F1F"/>
          <w:spacing w:val="0"/>
          <w:w w:val="75"/>
          <w:position w:val="1"/>
        </w:rPr>
        <w:t>---</w:t>
      </w:r>
      <w:r>
        <w:rPr>
          <w:rFonts w:ascii="Times New Roman" w:hAnsi="Times New Roman" w:cs="Times New Roman" w:eastAsia="Times New Roman"/>
          <w:sz w:val="25"/>
          <w:szCs w:val="25"/>
          <w:color w:val="1F1F1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1F1F1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37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</w:r>
      <w:r>
        <w:rPr>
          <w:rFonts w:ascii="Arial" w:hAnsi="Arial" w:cs="Arial" w:eastAsia="Arial"/>
          <w:sz w:val="26"/>
          <w:szCs w:val="26"/>
          <w:color w:val="5E5E60"/>
          <w:spacing w:val="0"/>
          <w:w w:val="238"/>
          <w:position w:val="0"/>
        </w:rPr>
        <w:t>-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9" w:lineRule="auto"/>
        <w:ind w:left="146" w:right="5611" w:firstLine="-1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yandı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yok.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20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7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5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3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</w:rPr>
        <w:t>başlangıcının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9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otlarda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1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3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2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7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7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ve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30" w:lineRule="exact"/>
        <w:ind w:left="146" w:right="-20"/>
        <w:jc w:val="left"/>
        <w:tabs>
          <w:tab w:pos="22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3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3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3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  <w:position w:val="-1"/>
        </w:rPr>
        <w:t>oruşturmada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  <w:position w:val="-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  <w:position w:val="-1"/>
        </w:rPr>
        <w:t>yolda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2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  <w:position w:val="-1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  <w:position w:val="-1"/>
        </w:rPr>
        <w:t>geçe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7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  <w:position w:val="-1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  <w:position w:val="-1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yada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  <w:position w:val="-1"/>
        </w:rPr>
        <w:t>kişilerce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  <w:position w:val="-1"/>
        </w:rPr>
        <w:t>sehve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7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  <w:position w:val="-1"/>
        </w:rPr>
        <w:t>atıla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yada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  <w:position w:val="-1"/>
        </w:rPr>
        <w:t>düşürüle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  <w:position w:val="-1"/>
        </w:rPr>
        <w:t>sönmemi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5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  <w:position w:val="-1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left="220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757575"/>
          <w:w w:val="114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</w:rPr>
        <w:t>zmaritini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1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</w:rPr>
        <w:t>otları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4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4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</w:rPr>
        <w:t>sonuc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0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0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7" w:after="0" w:line="320" w:lineRule="atLeast"/>
        <w:ind w:left="146" w:right="3931" w:firstLine="-10"/>
        <w:jc w:val="left"/>
        <w:tabs>
          <w:tab w:pos="2180" w:val="left"/>
          <w:tab w:pos="2220" w:val="left"/>
          <w:tab w:pos="3240" w:val="left"/>
          <w:tab w:pos="4300" w:val="left"/>
          <w:tab w:pos="68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  <w:position w:val="1"/>
        </w:rPr>
        <w:t>Şirketi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7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64"/>
          <w:position w:val="1"/>
        </w:rPr>
        <w:t>--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93"/>
          <w:position w:val="0"/>
        </w:rPr>
        <w:t>IBed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8"/>
          <w:w w:val="93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61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"/>
          <w:w w:val="62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-17"/>
          <w:w w:val="154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  <w:position w:val="0"/>
        </w:rPr>
        <w:t>---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1"/>
          <w:position w:val="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  <w:position w:val="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2"/>
          <w:position w:val="0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7"/>
          <w:position w:val="0"/>
        </w:rPr>
        <w:t>Yok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u w:val="single" w:color="0000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u w:val="single" w:color="0000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u w:val="single" w:color="0000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88" w:lineRule="exact"/>
        <w:ind w:left="146" w:right="-20"/>
        <w:jc w:val="left"/>
        <w:tabs>
          <w:tab w:pos="224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4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4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4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34"/>
          <w:szCs w:val="34"/>
          <w:color w:val="484848"/>
          <w:spacing w:val="0"/>
          <w:w w:val="53"/>
          <w:position w:val="-1"/>
        </w:rPr>
        <w:t>--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54" w:lineRule="exact"/>
        <w:ind w:left="16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fes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im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  <w:position w:val="1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155" w:right="-20"/>
        <w:jc w:val="left"/>
        <w:tabs>
          <w:tab w:pos="2220" w:val="left"/>
          <w:tab w:pos="614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E5E60"/>
          <w:w w:val="96"/>
          <w:position w:val="-6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-2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6"/>
        </w:rPr>
        <w:t>i.i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4"/>
          <w:w w:val="100"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484848"/>
          <w:spacing w:val="0"/>
          <w:w w:val="100"/>
          <w:position w:val="-6"/>
        </w:rPr>
        <w:t>Oöıınşn</w:t>
      </w:r>
      <w:r>
        <w:rPr>
          <w:rFonts w:ascii="Arial" w:hAnsi="Arial" w:cs="Arial" w:eastAsia="Arial"/>
          <w:sz w:val="18"/>
          <w:szCs w:val="18"/>
          <w:color w:val="484848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8"/>
          <w:szCs w:val="18"/>
          <w:color w:val="484848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6"/>
          <w:szCs w:val="26"/>
          <w:color w:val="484848"/>
          <w:spacing w:val="0"/>
          <w:w w:val="62"/>
          <w:position w:val="-7"/>
        </w:rPr>
        <w:t>ra</w:t>
      </w:r>
      <w:r>
        <w:rPr>
          <w:rFonts w:ascii="Times New Roman" w:hAnsi="Times New Roman" w:cs="Times New Roman" w:eastAsia="Times New Roman"/>
          <w:sz w:val="26"/>
          <w:szCs w:val="26"/>
          <w:color w:val="484848"/>
          <w:spacing w:val="-4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88"/>
          <w:position w:val="-7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87"/>
          <w:position w:val="-7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7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7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  <w:position w:val="-7"/>
        </w:rPr>
        <w:t>ı5.05.20ı7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7"/>
        </w:rPr>
      </w:r>
      <w:r>
        <w:rPr>
          <w:rFonts w:ascii="Arial" w:hAnsi="Arial" w:cs="Arial" w:eastAsia="Arial"/>
          <w:sz w:val="24"/>
          <w:szCs w:val="24"/>
          <w:color w:val="5E5E60"/>
          <w:spacing w:val="0"/>
          <w:w w:val="55"/>
          <w:position w:val="-7"/>
        </w:rPr>
        <w:t>ISa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96"/>
          <w:position w:val="-7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-3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72"/>
          <w:position w:val="-7"/>
        </w:rPr>
        <w:t>t</w:t>
      </w:r>
      <w:r>
        <w:rPr>
          <w:rFonts w:ascii="Arial" w:hAnsi="Arial" w:cs="Arial" w:eastAsia="Arial"/>
          <w:sz w:val="18"/>
          <w:szCs w:val="18"/>
          <w:color w:val="5E5E60"/>
          <w:spacing w:val="0"/>
          <w:w w:val="182"/>
          <w:position w:val="-7"/>
        </w:rPr>
        <w:t>i</w:t>
      </w:r>
      <w:r>
        <w:rPr>
          <w:rFonts w:ascii="Arial" w:hAnsi="Arial" w:cs="Arial" w:eastAsia="Arial"/>
          <w:sz w:val="18"/>
          <w:szCs w:val="18"/>
          <w:color w:val="5E5E60"/>
          <w:spacing w:val="-31"/>
          <w:w w:val="100"/>
          <w:position w:val="-7"/>
        </w:rPr>
        <w:t> </w:t>
      </w:r>
      <w:r>
        <w:rPr>
          <w:rFonts w:ascii="Arial" w:hAnsi="Arial" w:cs="Arial" w:eastAsia="Arial"/>
          <w:sz w:val="18"/>
          <w:szCs w:val="18"/>
          <w:color w:val="757575"/>
          <w:spacing w:val="0"/>
          <w:w w:val="132"/>
          <w:position w:val="-7"/>
        </w:rPr>
        <w:t>:</w:t>
      </w:r>
      <w:r>
        <w:rPr>
          <w:rFonts w:ascii="Arial" w:hAnsi="Arial" w:cs="Arial" w:eastAsia="Arial"/>
          <w:sz w:val="18"/>
          <w:szCs w:val="18"/>
          <w:color w:val="757575"/>
          <w:spacing w:val="-12"/>
          <w:w w:val="132"/>
          <w:position w:val="-7"/>
        </w:rPr>
        <w:t> </w:t>
      </w:r>
      <w:r>
        <w:rPr>
          <w:rFonts w:ascii="Arial" w:hAnsi="Arial" w:cs="Arial" w:eastAsia="Arial"/>
          <w:sz w:val="22"/>
          <w:szCs w:val="22"/>
          <w:color w:val="313131"/>
          <w:spacing w:val="-12"/>
          <w:w w:val="148"/>
          <w:position w:val="-7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  <w:position w:val="-7"/>
        </w:rPr>
        <w:t>2: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8"/>
          <w:w w:val="100"/>
          <w:position w:val="-7"/>
        </w:rPr>
        <w:t> </w:t>
      </w:r>
      <w:r>
        <w:rPr>
          <w:rFonts w:ascii="Arial" w:hAnsi="Arial" w:cs="Arial" w:eastAsia="Arial"/>
          <w:sz w:val="22"/>
          <w:szCs w:val="22"/>
          <w:color w:val="313131"/>
          <w:spacing w:val="-10"/>
          <w:w w:val="173"/>
          <w:position w:val="-7"/>
        </w:rPr>
        <w:t>ı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65"/>
          <w:position w:val="-7"/>
        </w:rPr>
        <w:t>O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260" w:bottom="280" w:left="200" w:right="140"/>
        </w:sectPr>
      </w:pPr>
      <w:rPr/>
    </w:p>
    <w:p>
      <w:pPr>
        <w:spacing w:before="68" w:after="0" w:line="240" w:lineRule="auto"/>
        <w:ind w:left="136" w:right="-69"/>
        <w:jc w:val="left"/>
        <w:tabs>
          <w:tab w:pos="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484848"/>
          <w:spacing w:val="-2"/>
          <w:w w:val="177"/>
          <w:position w:val="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11"/>
          <w:position w:val="0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484848"/>
          <w:spacing w:val="-15"/>
          <w:w w:val="177"/>
          <w:position w:val="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7" w:lineRule="exact"/>
        <w:ind w:right="-82"/>
        <w:jc w:val="left"/>
        <w:tabs>
          <w:tab w:pos="5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25"/>
          <w:szCs w:val="25"/>
          <w:color w:val="5E5E60"/>
          <w:spacing w:val="-127"/>
          <w:w w:val="105"/>
          <w:position w:val="5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D3D3D3"/>
          <w:spacing w:val="0"/>
          <w:w w:val="7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D3D3D3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D3D3D3"/>
          <w:spacing w:val="-18"/>
          <w:w w:val="10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71"/>
          <w:position w:val="-2"/>
        </w:rPr>
        <w:t>10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7" w:after="0" w:line="200" w:lineRule="exact"/>
        <w:ind w:left="-47" w:right="1628"/>
        <w:jc w:val="right"/>
        <w:tabs>
          <w:tab w:pos="6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4"/>
          <w:position w:val="-1"/>
        </w:rPr>
        <w:t>piDE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9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Karşıyaka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2.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1"/>
          <w:position w:val="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8"/>
          <w:w w:val="102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9"/>
          <w:position w:val="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74" w:lineRule="exact"/>
        <w:ind w:right="1551"/>
        <w:jc w:val="righ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57"/>
          <w:b/>
          <w:bCs/>
          <w:position w:val="-4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34"/>
          <w:w w:val="57"/>
          <w:b/>
          <w:bCs/>
          <w:position w:val="-4"/>
        </w:rPr>
        <w:t> </w:t>
      </w:r>
      <w:r>
        <w:rPr>
          <w:rFonts w:ascii="Arial" w:hAnsi="Arial" w:cs="Arial" w:eastAsia="Arial"/>
          <w:sz w:val="33"/>
          <w:szCs w:val="33"/>
          <w:color w:val="313131"/>
          <w:spacing w:val="0"/>
          <w:w w:val="57"/>
          <w:position w:val="-4"/>
        </w:rPr>
        <w:t>a</w:t>
      </w:r>
      <w:r>
        <w:rPr>
          <w:rFonts w:ascii="Arial" w:hAnsi="Arial" w:cs="Arial" w:eastAsia="Arial"/>
          <w:sz w:val="33"/>
          <w:szCs w:val="33"/>
          <w:color w:val="313131"/>
          <w:spacing w:val="25"/>
          <w:w w:val="57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63"/>
          <w:position w:val="-4"/>
        </w:rPr>
        <w:t>MaYIS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63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28"/>
          <w:w w:val="63"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63"/>
          <w:b/>
          <w:bCs/>
          <w:position w:val="-4"/>
        </w:rPr>
        <w:t>2017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200" w:right="140"/>
          <w:cols w:num="3" w:equalWidth="0">
            <w:col w:w="637" w:space="420"/>
            <w:col w:w="924" w:space="208"/>
            <w:col w:w="9391"/>
          </w:cols>
        </w:sectPr>
      </w:pPr>
      <w:rPr/>
    </w:p>
    <w:p>
      <w:pPr>
        <w:spacing w:before="0" w:after="0" w:line="174" w:lineRule="exact"/>
        <w:ind w:left="2330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74" w:lineRule="exact"/>
        <w:ind w:left="-33" w:right="557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192" w:lineRule="exact"/>
        <w:ind w:left="198" w:right="5875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8"/>
          <w:position w:val="-1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00" w:right="140"/>
          <w:cols w:num="2" w:equalWidth="0">
            <w:col w:w="3825" w:space="789"/>
            <w:col w:w="6966"/>
          </w:cols>
        </w:sectPr>
      </w:pPr>
      <w:rPr/>
    </w:p>
    <w:p>
      <w:pPr>
        <w:spacing w:before="13" w:after="0" w:line="251" w:lineRule="exact"/>
        <w:ind w:left="299" w:right="-20"/>
        <w:jc w:val="left"/>
        <w:tabs>
          <w:tab w:pos="90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-3"/>
        </w:rPr>
        <w:t>'G</w:t>
      </w:r>
      <w:r>
        <w:rPr>
          <w:rFonts w:ascii="Arial" w:hAnsi="Arial" w:cs="Arial" w:eastAsia="Arial"/>
          <w:sz w:val="14"/>
          <w:szCs w:val="14"/>
          <w:color w:val="313131"/>
          <w:spacing w:val="-29"/>
          <w:w w:val="100"/>
          <w:position w:val="-3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-3"/>
        </w:rPr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position w:val="4"/>
        </w:rPr>
        <w:t>/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position w:val="4"/>
        </w:rPr>
        <w:t>  </w:t>
      </w:r>
      <w:r>
        <w:rPr>
          <w:rFonts w:ascii="Arial" w:hAnsi="Arial" w:cs="Arial" w:eastAsia="Arial"/>
          <w:sz w:val="17"/>
          <w:szCs w:val="17"/>
          <w:color w:val="313131"/>
          <w:spacing w:val="3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  <w:position w:val="5"/>
        </w:rPr>
        <w:t>/2017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54" w:lineRule="exact"/>
        <w:ind w:left="342" w:right="-20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313131"/>
          <w:w w:val="146"/>
        </w:rPr>
        <w:t>(</w:t>
      </w:r>
      <w:r>
        <w:rPr>
          <w:rFonts w:ascii="Arial" w:hAnsi="Arial" w:cs="Arial" w:eastAsia="Arial"/>
          <w:sz w:val="7"/>
          <w:szCs w:val="7"/>
          <w:color w:val="313131"/>
          <w:w w:val="145"/>
        </w:rPr>
        <w:t>!</w:t>
      </w:r>
      <w:r>
        <w:rPr>
          <w:rFonts w:ascii="Arial" w:hAnsi="Arial" w:cs="Arial" w:eastAsia="Arial"/>
          <w:sz w:val="7"/>
          <w:szCs w:val="7"/>
          <w:color w:val="313131"/>
          <w:w w:val="146"/>
        </w:rPr>
        <w:t>)</w:t>
      </w:r>
      <w:r>
        <w:rPr>
          <w:rFonts w:ascii="Arial" w:hAnsi="Arial" w:cs="Arial" w:eastAsia="Arial"/>
          <w:sz w:val="7"/>
          <w:szCs w:val="7"/>
          <w:color w:val="000000"/>
          <w:w w:val="100"/>
        </w:rPr>
      </w:r>
    </w:p>
    <w:p>
      <w:pPr>
        <w:spacing w:before="0" w:after="0" w:line="132" w:lineRule="exact"/>
        <w:ind w:left="342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0.472809pt;margin-top:6.525788pt;width:8.798697pt;height:53.336237pt;mso-position-horizontal-relative:page;mso-position-vertical-relative:paragraph;z-index:-16271" type="#_x0000_t202" filled="f" stroked="f">
            <v:textbox inset="0,0,0,0">
              <w:txbxContent>
                <w:p>
                  <w:pPr>
                    <w:spacing w:before="0" w:after="0" w:line="174" w:lineRule="exact"/>
                    <w:ind w:right="-45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13131"/>
                      <w:spacing w:val="0"/>
                      <w:w w:val="102"/>
                    </w:rPr>
                    <w:t>iri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5.607513pt;margin-top:6.525788pt;width:7.737763pt;height:53.336237pt;mso-position-horizontal-relative:page;mso-position-vertical-relative:paragraph;z-index:-16270" type="#_x0000_t202" filled="f" stroked="f">
            <v:textbox inset="0,0,0,0">
              <w:txbxContent>
                <w:p>
                  <w:pPr>
                    <w:spacing w:before="0" w:after="0" w:line="174" w:lineRule="exact"/>
                    <w:ind w:left="30" w:right="-65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13131"/>
                      <w:spacing w:val="0"/>
                      <w:w w:val="102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0"/>
          <w:w w:val="80"/>
        </w:rPr>
        <w:t>&gt;-.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0" w:after="0" w:line="271" w:lineRule="exact"/>
        <w:ind w:left="275" w:right="-20"/>
        <w:jc w:val="left"/>
        <w:tabs>
          <w:tab w:pos="8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495.607513pt;margin-top:2.079625pt;width:5.8785pt;height:52.663156pt;mso-position-horizontal-relative:page;mso-position-vertical-relative:paragraph;z-index:-16262" coordorigin="9912,42" coordsize="118,1053">
            <v:group style="position:absolute;left:9946;top:1065;width:2;height:20" coordorigin="9946,1065" coordsize="2,20">
              <v:shape style="position:absolute;left:9946;top:1065;width:2;height:20" coordorigin="9946,1065" coordsize="0,20" path="m9946,1085l9946,1065e" filled="f" stroked="t" strokeweight=".96pt" strokecolor="#2F34A8">
                <v:path arrowok="t"/>
              </v:shape>
            </v:group>
            <v:group style="position:absolute;left:9912;top:42;width:118;height:1023" coordorigin="9912,42" coordsize="118,1023">
              <v:shape style="position:absolute;left:9912;top:42;width:118;height:1023" coordorigin="9912,42" coordsize="118,1023" path="m9912,42l10030,42,10030,1065,9912,1065,9912,42e" filled="t" fillcolor="#EB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83.809998pt;margin-top:2.079625pt;width:5.4615pt;height:51.15967pt;mso-position-horizontal-relative:page;mso-position-vertical-relative:paragraph;z-index:-16259" coordorigin="9676,42" coordsize="109,1023">
            <v:shape style="position:absolute;left:9676;top:42;width:109;height:1023" coordorigin="9676,42" coordsize="109,1023" path="m9676,42l9785,42,9785,1065,9676,1065,9676,42e" filled="t" fillcolor="#EBED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5"/>
          <w:szCs w:val="25"/>
          <w:color w:val="313131"/>
          <w:spacing w:val="0"/>
          <w:w w:val="166"/>
          <w:position w:val="-6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313131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13131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8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8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8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8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8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1"/>
          <w:position w:val="8"/>
        </w:rPr>
        <w:t>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566" w:lineRule="exact"/>
        <w:ind w:left="4523" w:right="-20"/>
        <w:jc w:val="left"/>
        <w:tabs>
          <w:tab w:pos="9120" w:val="left"/>
        </w:tabs>
        <w:rPr>
          <w:rFonts w:ascii="Arial" w:hAnsi="Arial" w:cs="Arial" w:eastAsia="Arial"/>
          <w:sz w:val="75"/>
          <w:szCs w:val="75"/>
        </w:rPr>
      </w:pPr>
      <w:rPr/>
      <w:r>
        <w:rPr/>
        <w:pict>
          <v:group style="position:absolute;margin-left:256.080017pt;margin-top:13.101472pt;width:30.720001pt;height:.1pt;mso-position-horizontal-relative:page;mso-position-vertical-relative:paragraph;z-index:-16263" coordorigin="5122,262" coordsize="614,2">
            <v:shape style="position:absolute;left:5122;top:262;width:614;height:2" coordorigin="5122,262" coordsize="614,0" path="m5122,262l5736,262e" filled="f" stroked="t" strokeweight=".48pt" strokecolor="#000000">
              <v:path arrowok="t"/>
            </v:shape>
          </v:group>
          <w10:wrap type="none"/>
        </w:pict>
      </w:r>
      <w:r>
        <w:rPr/>
        <w:pict>
          <v:group style="position:absolute;margin-left:450.963165pt;margin-top:21.587759pt;width:.1pt;height:19.099610pt;mso-position-horizontal-relative:page;mso-position-vertical-relative:paragraph;z-index:-16258" coordorigin="9019,432" coordsize="2,382">
            <v:shape style="position:absolute;left:9019;top:432;width:2;height:382" coordorigin="9019,432" coordsize="0,382" path="m9019,814l9019,432e" filled="f" stroked="t" strokeweight="4.09434pt" strokecolor="#EB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  <w:position w:val="-8"/>
        </w:rPr>
        <w:t>Ceogi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"/>
          <w:w w:val="107"/>
          <w:position w:val="-8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7"/>
          <w:position w:val="-8"/>
        </w:rPr>
        <w:t>ÇACLAR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8"/>
          <w:w w:val="107"/>
          <w:position w:val="-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8"/>
        </w:rPr>
      </w:r>
      <w:r>
        <w:rPr>
          <w:rFonts w:ascii="Arial" w:hAnsi="Arial" w:cs="Arial" w:eastAsia="Arial"/>
          <w:sz w:val="75"/>
          <w:szCs w:val="75"/>
          <w:color w:val="5E5E60"/>
          <w:spacing w:val="0"/>
          <w:w w:val="65"/>
          <w:position w:val="-10"/>
        </w:rPr>
        <w:t>n</w:t>
      </w:r>
      <w:r>
        <w:rPr>
          <w:rFonts w:ascii="Arial" w:hAnsi="Arial" w:cs="Arial" w:eastAsia="Arial"/>
          <w:sz w:val="75"/>
          <w:szCs w:val="75"/>
          <w:color w:val="5E5E60"/>
          <w:spacing w:val="-20"/>
          <w:w w:val="65"/>
          <w:position w:val="-10"/>
        </w:rPr>
        <w:t>r</w:t>
      </w:r>
      <w:r>
        <w:rPr>
          <w:rFonts w:ascii="Arial" w:hAnsi="Arial" w:cs="Arial" w:eastAsia="Arial"/>
          <w:sz w:val="75"/>
          <w:szCs w:val="75"/>
          <w:color w:val="A8A8A8"/>
          <w:spacing w:val="-18"/>
          <w:w w:val="16"/>
          <w:position w:val="-10"/>
        </w:rPr>
        <w:t>·</w:t>
      </w:r>
      <w:r>
        <w:rPr>
          <w:rFonts w:ascii="Arial" w:hAnsi="Arial" w:cs="Arial" w:eastAsia="Arial"/>
          <w:sz w:val="75"/>
          <w:szCs w:val="75"/>
          <w:color w:val="8E908E"/>
          <w:spacing w:val="-66"/>
          <w:w w:val="21"/>
          <w:position w:val="-10"/>
        </w:rPr>
        <w:t>:</w:t>
      </w:r>
      <w:r>
        <w:rPr>
          <w:rFonts w:ascii="Arial" w:hAnsi="Arial" w:cs="Arial" w:eastAsia="Arial"/>
          <w:sz w:val="75"/>
          <w:szCs w:val="75"/>
          <w:color w:val="A8A8A8"/>
          <w:spacing w:val="-17"/>
          <w:w w:val="15"/>
          <w:position w:val="-10"/>
        </w:rPr>
        <w:t>.</w:t>
      </w:r>
      <w:r>
        <w:rPr>
          <w:rFonts w:ascii="Arial" w:hAnsi="Arial" w:cs="Arial" w:eastAsia="Arial"/>
          <w:sz w:val="75"/>
          <w:szCs w:val="75"/>
          <w:color w:val="5E5E60"/>
          <w:spacing w:val="-17"/>
          <w:w w:val="43"/>
          <w:position w:val="-10"/>
        </w:rPr>
      </w:r>
      <w:r>
        <w:rPr>
          <w:rFonts w:ascii="Arial" w:hAnsi="Arial" w:cs="Arial" w:eastAsia="Arial"/>
          <w:sz w:val="75"/>
          <w:szCs w:val="75"/>
          <w:color w:val="5E5E60"/>
          <w:spacing w:val="0"/>
          <w:w w:val="43"/>
          <w:emboss/>
          <w:position w:val="-10"/>
        </w:rPr>
        <w:t>·</w:t>
      </w:r>
      <w:r>
        <w:rPr>
          <w:rFonts w:ascii="Arial" w:hAnsi="Arial" w:cs="Arial" w:eastAsia="Arial"/>
          <w:sz w:val="75"/>
          <w:szCs w:val="75"/>
          <w:color w:val="5E5E60"/>
          <w:spacing w:val="0"/>
          <w:w w:val="43"/>
          <w:emboss/>
          <w:position w:val="-10"/>
        </w:rPr>
      </w:r>
      <w:r>
        <w:rPr>
          <w:rFonts w:ascii="Arial" w:hAnsi="Arial" w:cs="Arial" w:eastAsia="Arial"/>
          <w:sz w:val="75"/>
          <w:szCs w:val="75"/>
          <w:color w:val="5E5E60"/>
          <w:spacing w:val="0"/>
          <w:w w:val="43"/>
          <w:position w:val="-10"/>
        </w:rPr>
      </w:r>
      <w:r>
        <w:rPr>
          <w:rFonts w:ascii="Arial" w:hAnsi="Arial" w:cs="Arial" w:eastAsia="Arial"/>
          <w:sz w:val="75"/>
          <w:szCs w:val="75"/>
          <w:color w:val="5E5E60"/>
          <w:spacing w:val="0"/>
          <w:w w:val="43"/>
          <w:position w:val="-10"/>
        </w:rPr>
      </w:r>
      <w:r>
        <w:rPr>
          <w:rFonts w:ascii="Arial" w:hAnsi="Arial" w:cs="Arial" w:eastAsia="Arial"/>
          <w:sz w:val="75"/>
          <w:szCs w:val="75"/>
          <w:color w:val="A8A8A8"/>
          <w:spacing w:val="0"/>
          <w:w w:val="27"/>
          <w:position w:val="-10"/>
        </w:rPr>
        <w:t>,</w:t>
      </w:r>
      <w:r>
        <w:rPr>
          <w:rFonts w:ascii="Arial" w:hAnsi="Arial" w:cs="Arial" w:eastAsia="Arial"/>
          <w:sz w:val="75"/>
          <w:szCs w:val="75"/>
          <w:color w:val="A8A8A8"/>
          <w:spacing w:val="0"/>
          <w:w w:val="28"/>
          <w:position w:val="-10"/>
        </w:rPr>
        <w:t>·</w:t>
      </w:r>
      <w:r>
        <w:rPr>
          <w:rFonts w:ascii="Arial" w:hAnsi="Arial" w:cs="Arial" w:eastAsia="Arial"/>
          <w:sz w:val="75"/>
          <w:szCs w:val="75"/>
          <w:color w:val="000000"/>
          <w:spacing w:val="0"/>
          <w:w w:val="100"/>
          <w:position w:val="0"/>
        </w:rPr>
      </w:r>
    </w:p>
    <w:p>
      <w:pPr>
        <w:spacing w:before="0" w:after="0" w:line="70" w:lineRule="atLeast"/>
        <w:ind w:right="516"/>
        <w:jc w:val="right"/>
        <w:rPr>
          <w:rFonts w:ascii="Times New Roman" w:hAnsi="Times New Roman" w:cs="Times New Roman" w:eastAsia="Times New Roman"/>
          <w:sz w:val="107"/>
          <w:szCs w:val="10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0.724518pt;margin-top:58.573254pt;width:12.83351pt;height:12.460462pt;mso-position-horizontal-relative:page;mso-position-vertical-relative:paragraph;z-index:-16269" type="#_x0000_t202" filled="f" stroked="f">
            <v:textbox inset="0,0,0,0">
              <w:txbxContent>
                <w:p>
                  <w:pPr>
                    <w:spacing w:before="0" w:after="0" w:line="61" w:lineRule="exact"/>
                    <w:ind w:left="85" w:right="-20"/>
                    <w:jc w:val="left"/>
                    <w:rPr>
                      <w:rFonts w:ascii="Times New Roman" w:hAnsi="Times New Roman" w:cs="Times New Roman" w:eastAsia="Times New Roman"/>
                      <w:sz w:val="6"/>
                      <w:szCs w:val="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  <w:color w:val="BDBDBD"/>
                      <w:spacing w:val="0"/>
                      <w:w w:val="105"/>
                    </w:rPr>
                    <w:t>.,.</w:t>
                  </w:r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7.52652pt;margin-top:58.573254pt;width:23.58925pt;height:12.460462pt;mso-position-horizontal-relative:page;mso-position-vertical-relative:paragraph;z-index:-16268" type="#_x0000_t202" filled="f" stroked="f">
            <v:textbox inset="0,0,0,0">
              <w:txbxContent>
                <w:p>
                  <w:pPr>
                    <w:spacing w:before="0" w:after="0" w:line="61" w:lineRule="exact"/>
                    <w:ind w:left="89" w:right="-20"/>
                    <w:jc w:val="left"/>
                    <w:rPr>
                      <w:rFonts w:ascii="Times New Roman" w:hAnsi="Times New Roman" w:cs="Times New Roman" w:eastAsia="Times New Roman"/>
                      <w:sz w:val="6"/>
                      <w:szCs w:val="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  <w:color w:val="BDBDBD"/>
                      <w:spacing w:val="0"/>
                      <w:w w:val="165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  <w:color w:val="BDBDBD"/>
                      <w:spacing w:val="0"/>
                      <w:w w:val="165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  <w:color w:val="BDBDBD"/>
                      <w:spacing w:val="20"/>
                      <w:w w:val="16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  <w:color w:val="A8A8A8"/>
                      <w:spacing w:val="0"/>
                      <w:w w:val="165"/>
                    </w:rPr>
                    <w:t>..,</w:t>
                  </w:r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7.014008pt;margin-top:57.47221pt;width:4.55598pt;height:15.006837pt;mso-position-horizontal-relative:page;mso-position-vertical-relative:paragraph;z-index:-16267" type="#_x0000_t202" filled="f" stroked="f">
            <v:textbox inset="0,0,0,0">
              <w:txbxContent>
                <w:p>
                  <w:pPr>
                    <w:spacing w:before="60" w:after="0" w:line="240" w:lineRule="auto"/>
                    <w:ind w:left="29" w:right="-59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8E908E"/>
                      <w:spacing w:val="0"/>
                      <w:w w:val="131"/>
                      <w:i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3.113495pt;margin-top:56.952435pt;width:6.173485pt;height:15.688966pt;mso-position-horizontal-relative:page;mso-position-vertical-relative:paragraph;z-index:-16266" type="#_x0000_t202" filled="f" stroked="f">
            <v:textbox inset="0,0,0,0">
              <w:txbxContent>
                <w:p>
                  <w:pPr>
                    <w:spacing w:before="70" w:after="0" w:line="240" w:lineRule="auto"/>
                    <w:ind w:left="5" w:right="-65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A8A8A8"/>
                      <w:spacing w:val="0"/>
                      <w:w w:val="279"/>
                      <w:i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40.640015pt;margin-top:24.747269pt;width:102.960002pt;height:57.993289pt;mso-position-horizontal-relative:page;mso-position-vertical-relative:paragraph;z-index:-16261" coordorigin="8813,495" coordsize="2059,1160">
            <v:group style="position:absolute;left:8866;top:500;width:2;height:250" coordorigin="8866,500" coordsize="2,250">
              <v:shape style="position:absolute;left:8866;top:500;width:2;height:250" coordorigin="8866,500" coordsize="0,250" path="m8866,749l8866,500e" filled="f" stroked="t" strokeweight=".48pt" strokecolor="#AFAFAF">
                <v:path arrowok="t"/>
              </v:shape>
            </v:group>
            <v:group style="position:absolute;left:8861;top:740;width:2;height:466" coordorigin="8861,740" coordsize="2,466">
              <v:shape style="position:absolute;left:8861;top:740;width:2;height:466" coordorigin="8861,740" coordsize="0,466" path="m8861,1205l8861,740e" filled="f" stroked="t" strokeweight="1.68pt" strokecolor="#545454">
                <v:path arrowok="t"/>
              </v:shape>
            </v:group>
            <v:group style="position:absolute;left:8837;top:1114;width:2011;height:2" coordorigin="8837,1114" coordsize="2011,2">
              <v:shape style="position:absolute;left:8837;top:1114;width:2011;height:2" coordorigin="8837,1114" coordsize="2011,0" path="m8837,1114l10848,1114e" filled="f" stroked="t" strokeweight="2.4pt" strokecolor="#576077">
                <v:path arrowok="t"/>
              </v:shape>
            </v:group>
            <v:group style="position:absolute;left:8880;top:1114;width:2;height:134" coordorigin="8880,1114" coordsize="2,134">
              <v:shape style="position:absolute;left:8880;top:1114;width:2;height:134" coordorigin="8880,1114" coordsize="0,134" path="m8880,1249l8880,1114e" filled="f" stroked="t" strokeweight="1.68pt" strokecolor="#3F3F3F">
                <v:path arrowok="t"/>
              </v:shape>
            </v:group>
            <v:group style="position:absolute;left:8894;top:1225;width:2;height:130" coordorigin="8894,1225" coordsize="2,130">
              <v:shape style="position:absolute;left:8894;top:1225;width:2;height:130" coordorigin="8894,1225" coordsize="0,130" path="m8894,1354l8894,1225e" filled="f" stroked="t" strokeweight=".72pt" strokecolor="#6B6B6B">
                <v:path arrowok="t"/>
              </v:shape>
            </v:group>
            <v:group style="position:absolute;left:10112;top:749;width:2;height:323" coordorigin="10112,749" coordsize="2,323">
              <v:shape style="position:absolute;left:10112;top:749;width:2;height:323" coordorigin="10112,749" coordsize="0,323" path="m10112,1073l10112,749e" filled="f" stroked="t" strokeweight="3.21688pt" strokecolor="#EBEDED">
                <v:path arrowok="t"/>
              </v:shape>
            </v:group>
            <v:group style="position:absolute;left:9495;top:1157;width:47;height:81" coordorigin="9495,1157" coordsize="47,81">
              <v:shape style="position:absolute;left:9495;top:1157;width:47;height:81" coordorigin="9495,1157" coordsize="47,81" path="m9519,1238l9519,1157e" filled="f" stroked="t" strokeweight="2.4625pt" strokecolor="#EBEDED">
                <v:path arrowok="t"/>
              </v:shape>
            </v:group>
            <v:group style="position:absolute;left:9837;top:1157;width:34;height:81" coordorigin="9837,1157" coordsize="34,81">
              <v:shape style="position:absolute;left:9837;top:1157;width:34;height:81" coordorigin="9837,1157" coordsize="34,81" path="m9854,1238l9854,1157e" filled="f" stroked="t" strokeweight="1.8115pt" strokecolor="#EBEDED">
                <v:path arrowok="t"/>
              </v:shape>
            </v:group>
            <v:group style="position:absolute;left:10611;top:977;width:2;height:329" coordorigin="10611,977" coordsize="2,329">
              <v:shape style="position:absolute;left:10611;top:977;width:2;height:329" coordorigin="10611,977" coordsize="0,329" path="m10611,1306l10611,977e" filled="f" stroked="t" strokeweight="1.56533pt" strokecolor="#EBEDED">
                <v:path arrowok="t"/>
              </v:shape>
            </v:group>
            <v:group style="position:absolute;left:10739;top:981;width:2;height:314" coordorigin="10739,981" coordsize="2,314">
              <v:shape style="position:absolute;left:10739;top:981;width:2;height:314" coordorigin="10739,981" coordsize="0,314" path="m10739,1294l10739,981e" filled="f" stroked="t" strokeweight="2.616545pt" strokecolor="#CFD1D1">
                <v:path arrowok="t"/>
              </v:shape>
            </v:group>
            <v:group style="position:absolute;left:9414;top:1195;width:257;height:226" coordorigin="9414,1195" coordsize="257,226">
              <v:shape style="position:absolute;left:9414;top:1195;width:257;height:226" coordorigin="9414,1195" coordsize="257,226" path="m9414,1195l9671,1195,9671,1421,9414,1421,9414,1195e" filled="t" fillcolor="#EBEDED" stroked="f">
                <v:path arrowok="t"/>
                <v:fill/>
              </v:shape>
            </v:group>
            <v:group style="position:absolute;left:9751;top:1195;width:112;height:226" coordorigin="9751,1195" coordsize="112,226">
              <v:shape style="position:absolute;left:9751;top:1195;width:112;height:226" coordorigin="9751,1195" coordsize="112,226" path="m9751,1195l9862,1195,9862,1421,9751,1421,9751,1195xe" filled="t" fillcolor="#EBEDED" stroked="f">
                <v:path arrowok="t"/>
                <v:fill/>
              </v:shape>
            </v:group>
            <v:group style="position:absolute;left:9340;top:1149;width:91;height:300" coordorigin="9340,1149" coordsize="91,300">
              <v:shape style="position:absolute;left:9340;top:1149;width:91;height:300" coordorigin="9340,1149" coordsize="91,300" path="m9340,1149l9431,1149,9431,1450,9340,1450,9340,1149e" filled="t" fillcolor="#EBEDED" stroked="f">
                <v:path arrowok="t"/>
                <v:fill/>
              </v:shape>
            </v:group>
            <v:group style="position:absolute;left:9684;top:1170;width:2;height:273" coordorigin="9684,1170" coordsize="2,273">
              <v:shape style="position:absolute;left:9684;top:1170;width:2;height:273" coordorigin="9684,1170" coordsize="0,273" path="m9684,1443l9684,1170e" filled="f" stroked="t" strokeweight="1.4235pt" strokecolor="#EBEDED">
                <v:path arrowok="t"/>
              </v:shape>
            </v:group>
            <v:group style="position:absolute;left:9965;top:1177;width:74;height:2" coordorigin="9965,1177" coordsize="74,2">
              <v:shape style="position:absolute;left:9965;top:1177;width:74;height:2" coordorigin="9965,1177" coordsize="74,0" path="m9965,1177l10040,1177e" filled="f" stroked="t" strokeweight="3.8125pt" strokecolor="#EBEDED">
                <v:path arrowok="t"/>
              </v:shape>
            </v:group>
            <v:group style="position:absolute;left:9985;top:1195;width:237;height:226" coordorigin="9985,1195" coordsize="237,226">
              <v:shape style="position:absolute;left:9985;top:1195;width:237;height:226" coordorigin="9985,1195" coordsize="237,226" path="m9985,1195l10222,1195,10222,1421,9985,1421,9985,1195xe" filled="t" fillcolor="#EBEDED" stroked="f">
                <v:path arrowok="t"/>
                <v:fill/>
              </v:shape>
            </v:group>
            <v:group style="position:absolute;left:9862;top:1139;width:123;height:314" coordorigin="9862,1139" coordsize="123,314">
              <v:shape style="position:absolute;left:9862;top:1139;width:123;height:314" coordorigin="9862,1139" coordsize="123,314" path="m9862,1139l9985,1139,9985,1453,9862,1453,9862,1139e" filled="t" fillcolor="#EBEDED" stroked="f">
                <v:path arrowok="t"/>
                <v:fill/>
              </v:shape>
            </v:group>
            <v:group style="position:absolute;left:10005;top:1305;width:2;height:177" coordorigin="10005,1305" coordsize="2,177">
              <v:shape style="position:absolute;left:10005;top:1305;width:2;height:177" coordorigin="10005,1305" coordsize="0,177" path="m10005,1483l10005,1305e" filled="f" stroked="t" strokeweight="3.430925pt" strokecolor="#EBEDED">
                <v:path arrowok="t"/>
              </v:shape>
            </v:group>
            <v:group style="position:absolute;left:10149;top:1305;width:2;height:177" coordorigin="10149,1305" coordsize="2,177">
              <v:shape style="position:absolute;left:10149;top:1305;width:2;height:177" coordorigin="10149,1305" coordsize="0,177" path="m10149,1483l10149,1305e" filled="f" stroked="t" strokeweight="3.430925pt" strokecolor="#EBEDED">
                <v:path arrowok="t"/>
              </v:shape>
            </v:group>
            <v:group style="position:absolute;left:10463;top:1305;width:125;height:177" coordorigin="10463,1305" coordsize="125,177">
              <v:shape style="position:absolute;left:10463;top:1305;width:125;height:177" coordorigin="10463,1305" coordsize="125,177" path="m10463,1305l10588,1305,10588,1483,10463,1483,10463,1305e" filled="t" fillcolor="#EBEDED" stroked="f">
                <v:path arrowok="t"/>
                <v:fill/>
              </v:shape>
            </v:group>
            <v:group style="position:absolute;left:9897;top:1439;width:2;height:172" coordorigin="9897,1439" coordsize="2,172">
              <v:shape style="position:absolute;left:9897;top:1439;width:2;height:172" coordorigin="9897,1439" coordsize="0,172" path="m9897,1611l9897,1439e" filled="f" stroked="t" strokeweight="4.429pt" strokecolor="#EB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4"/>
          <w:szCs w:val="24"/>
          <w:color w:val="5E5E60"/>
          <w:spacing w:val="0"/>
          <w:w w:val="100"/>
        </w:rPr>
        <w:t>itliııfili'iao</w:t>
      </w:r>
      <w:r>
        <w:rPr>
          <w:rFonts w:ascii="Times New Roman" w:hAnsi="Times New Roman" w:cs="Times New Roman" w:eastAsia="Times New Roman"/>
          <w:sz w:val="24"/>
          <w:szCs w:val="24"/>
          <w:color w:val="5E5E6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A8A8A8"/>
          <w:spacing w:val="13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color w:val="A8A8A8"/>
          <w:spacing w:val="0"/>
          <w:w w:val="78"/>
          <w:imprint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A8A8A8"/>
          <w:spacing w:val="0"/>
          <w:w w:val="78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color w:val="A8A8A8"/>
          <w:spacing w:val="9"/>
          <w:w w:val="78"/>
        </w:rPr>
        <w:t> </w:t>
      </w:r>
      <w:r>
        <w:rPr>
          <w:rFonts w:ascii="Arial" w:hAnsi="Arial" w:cs="Arial" w:eastAsia="Arial"/>
          <w:sz w:val="64"/>
          <w:szCs w:val="64"/>
          <w:color w:val="5E5E60"/>
          <w:spacing w:val="0"/>
          <w:w w:val="54"/>
        </w:rPr>
        <w:t>Mct</w:t>
      </w:r>
      <w:r>
        <w:rPr>
          <w:rFonts w:ascii="Arial" w:hAnsi="Arial" w:cs="Arial" w:eastAsia="Arial"/>
          <w:sz w:val="64"/>
          <w:szCs w:val="64"/>
          <w:color w:val="5E5E60"/>
          <w:spacing w:val="-82"/>
          <w:w w:val="100"/>
        </w:rPr>
        <w:t> </w:t>
      </w:r>
      <w:r>
        <w:rPr>
          <w:rFonts w:ascii="Times New Roman" w:hAnsi="Times New Roman" w:cs="Times New Roman" w:eastAsia="Times New Roman"/>
          <w:sz w:val="107"/>
          <w:szCs w:val="107"/>
          <w:color w:val="0015BC"/>
          <w:spacing w:val="0"/>
          <w:w w:val="59"/>
        </w:rPr>
        <w:t>J</w:t>
      </w:r>
      <w:r>
        <w:rPr>
          <w:rFonts w:ascii="Times New Roman" w:hAnsi="Times New Roman" w:cs="Times New Roman" w:eastAsia="Times New Roman"/>
          <w:sz w:val="107"/>
          <w:szCs w:val="107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200" w:right="140"/>
        </w:sectPr>
      </w:pPr>
      <w:rPr/>
    </w:p>
    <w:p>
      <w:pPr>
        <w:spacing w:before="0" w:after="0" w:line="922" w:lineRule="atLeast"/>
        <w:ind w:right="-20"/>
        <w:jc w:val="right"/>
        <w:tabs>
          <w:tab w:pos="5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E5E60"/>
          <w:w w:val="10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E5E6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9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922" w:lineRule="atLeast"/>
        <w:ind w:right="-20"/>
        <w:jc w:val="left"/>
        <w:tabs>
          <w:tab w:pos="280" w:val="left"/>
          <w:tab w:pos="102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A8A8A8"/>
          <w:spacing w:val="0"/>
          <w:w w:val="100"/>
        </w:rPr>
        <w:t>.</w:t>
      </w:r>
      <w:r>
        <w:rPr>
          <w:rFonts w:ascii="Arial" w:hAnsi="Arial" w:cs="Arial" w:eastAsia="Arial"/>
          <w:sz w:val="28"/>
          <w:szCs w:val="28"/>
          <w:color w:val="A8A8A8"/>
          <w:spacing w:val="-76"/>
          <w:w w:val="100"/>
        </w:rPr>
        <w:t> </w:t>
      </w:r>
      <w:r>
        <w:rPr>
          <w:rFonts w:ascii="Arial" w:hAnsi="Arial" w:cs="Arial" w:eastAsia="Arial"/>
          <w:sz w:val="28"/>
          <w:szCs w:val="28"/>
          <w:color w:val="A8A8A8"/>
          <w:spacing w:val="0"/>
          <w:w w:val="100"/>
        </w:rPr>
        <w:tab/>
      </w:r>
      <w:r>
        <w:rPr>
          <w:rFonts w:ascii="Arial" w:hAnsi="Arial" w:cs="Arial" w:eastAsia="Arial"/>
          <w:sz w:val="28"/>
          <w:szCs w:val="28"/>
          <w:color w:val="A8A8A8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5E5E60"/>
          <w:spacing w:val="0"/>
          <w:w w:val="78"/>
          <w:position w:val="1"/>
        </w:rPr>
        <w:t>-</w:t>
      </w:r>
      <w:r>
        <w:rPr>
          <w:rFonts w:ascii="Arial" w:hAnsi="Arial" w:cs="Arial" w:eastAsia="Arial"/>
          <w:sz w:val="20"/>
          <w:szCs w:val="20"/>
          <w:color w:val="5E5E60"/>
          <w:spacing w:val="0"/>
          <w:w w:val="78"/>
          <w:position w:val="1"/>
        </w:rPr>
        <w:t>\</w:t>
      </w:r>
      <w:r>
        <w:rPr>
          <w:rFonts w:ascii="Arial" w:hAnsi="Arial" w:cs="Arial" w:eastAsia="Arial"/>
          <w:sz w:val="20"/>
          <w:szCs w:val="20"/>
          <w:color w:val="5E5E60"/>
          <w:spacing w:val="0"/>
          <w:w w:val="78"/>
          <w:position w:val="1"/>
        </w:rPr>
        <w:t>1</w:t>
      </w:r>
      <w:r>
        <w:rPr>
          <w:rFonts w:ascii="Arial" w:hAnsi="Arial" w:cs="Arial" w:eastAsia="Arial"/>
          <w:sz w:val="20"/>
          <w:szCs w:val="20"/>
          <w:color w:val="5E5E60"/>
          <w:spacing w:val="33"/>
          <w:w w:val="78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78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313131"/>
          <w:spacing w:val="-47"/>
          <w:w w:val="78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100"/>
          <w:position w:val="0"/>
        </w:rPr>
      </w:r>
      <w:r>
        <w:rPr>
          <w:rFonts w:ascii="Arial" w:hAnsi="Arial" w:cs="Arial" w:eastAsia="Arial"/>
          <w:sz w:val="20"/>
          <w:szCs w:val="20"/>
          <w:color w:val="757575"/>
          <w:spacing w:val="0"/>
          <w:w w:val="115"/>
          <w:position w:val="1"/>
        </w:rPr>
        <w:t>-.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40"/>
          <w:cols w:num="2" w:equalWidth="0">
            <w:col w:w="5591" w:space="3214"/>
            <w:col w:w="2775"/>
          </w:cols>
        </w:sectPr>
      </w:pPr>
      <w:rPr/>
    </w:p>
    <w:p>
      <w:pPr>
        <w:spacing w:before="0" w:after="0" w:line="304" w:lineRule="atLeast"/>
        <w:ind w:left="2522" w:right="-20"/>
        <w:jc w:val="left"/>
        <w:tabs>
          <w:tab w:pos="8820" w:val="left"/>
          <w:tab w:pos="10460" w:val="left"/>
        </w:tabs>
        <w:rPr>
          <w:rFonts w:ascii="Arial" w:hAnsi="Arial" w:cs="Arial" w:eastAsia="Arial"/>
          <w:sz w:val="68"/>
          <w:szCs w:val="6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Grup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6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ır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</w:r>
      <w:r>
        <w:rPr>
          <w:rFonts w:ascii="Arial" w:hAnsi="Arial" w:cs="Arial" w:eastAsia="Arial"/>
          <w:sz w:val="37"/>
          <w:szCs w:val="37"/>
          <w:color w:val="757575"/>
          <w:spacing w:val="25"/>
          <w:w w:val="77"/>
          <w:position w:val="-20"/>
        </w:rPr>
        <w:t>.</w:t>
      </w:r>
      <w:r>
        <w:rPr>
          <w:rFonts w:ascii="Arial" w:hAnsi="Arial" w:cs="Arial" w:eastAsia="Arial"/>
          <w:sz w:val="37"/>
          <w:szCs w:val="37"/>
          <w:color w:val="8E908E"/>
          <w:spacing w:val="0"/>
          <w:w w:val="103"/>
          <w:position w:val="-20"/>
        </w:rPr>
        <w:t>m</w:t>
      </w:r>
      <w:r>
        <w:rPr>
          <w:rFonts w:ascii="Arial" w:hAnsi="Arial" w:cs="Arial" w:eastAsia="Arial"/>
          <w:sz w:val="37"/>
          <w:szCs w:val="37"/>
          <w:color w:val="8E908E"/>
          <w:spacing w:val="0"/>
          <w:w w:val="100"/>
          <w:position w:val="-20"/>
        </w:rPr>
        <w:tab/>
      </w:r>
      <w:r>
        <w:rPr>
          <w:rFonts w:ascii="Arial" w:hAnsi="Arial" w:cs="Arial" w:eastAsia="Arial"/>
          <w:sz w:val="37"/>
          <w:szCs w:val="37"/>
          <w:color w:val="8E908E"/>
          <w:spacing w:val="0"/>
          <w:w w:val="100"/>
          <w:position w:val="-20"/>
        </w:rPr>
      </w:r>
      <w:r>
        <w:rPr>
          <w:rFonts w:ascii="Arial" w:hAnsi="Arial" w:cs="Arial" w:eastAsia="Arial"/>
          <w:sz w:val="68"/>
          <w:szCs w:val="68"/>
          <w:color w:val="5E5E60"/>
          <w:spacing w:val="0"/>
          <w:w w:val="120"/>
          <w:position w:val="-20"/>
        </w:rPr>
        <w:t>r</w:t>
      </w:r>
      <w:r>
        <w:rPr>
          <w:rFonts w:ascii="Arial" w:hAnsi="Arial" w:cs="Arial" w:eastAsia="Arial"/>
          <w:sz w:val="68"/>
          <w:szCs w:val="68"/>
          <w:color w:val="000000"/>
          <w:spacing w:val="0"/>
          <w:w w:val="100"/>
          <w:position w:val="0"/>
        </w:rPr>
      </w:r>
    </w:p>
    <w:p>
      <w:pPr>
        <w:spacing w:before="0" w:after="0" w:line="3" w:lineRule="atLeast"/>
        <w:ind w:right="1053"/>
        <w:jc w:val="right"/>
        <w:tabs>
          <w:tab w:pos="122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34"/>
          <w:szCs w:val="34"/>
          <w:color w:val="757575"/>
          <w:spacing w:val="0"/>
          <w:w w:val="64"/>
        </w:rPr>
        <w:t>-,</w:t>
      </w:r>
      <w:r>
        <w:rPr>
          <w:rFonts w:ascii="Times New Roman" w:hAnsi="Times New Roman" w:cs="Times New Roman" w:eastAsia="Times New Roman"/>
          <w:sz w:val="34"/>
          <w:szCs w:val="34"/>
          <w:color w:val="757575"/>
          <w:spacing w:val="0"/>
          <w:w w:val="64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757575"/>
          <w:spacing w:val="0"/>
          <w:w w:val="64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757575"/>
          <w:spacing w:val="0"/>
          <w:w w:val="64"/>
        </w:rPr>
        <w:t>r</w:t>
      </w:r>
      <w:r>
        <w:rPr>
          <w:rFonts w:ascii="Times New Roman" w:hAnsi="Times New Roman" w:cs="Times New Roman" w:eastAsia="Times New Roman"/>
          <w:sz w:val="34"/>
          <w:szCs w:val="34"/>
          <w:color w:val="757575"/>
          <w:spacing w:val="0"/>
          <w:w w:val="64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757575"/>
          <w:spacing w:val="0"/>
          <w:w w:val="64"/>
        </w:rPr>
        <w:t>·</w:t>
      </w:r>
      <w:r>
        <w:rPr>
          <w:rFonts w:ascii="Times New Roman" w:hAnsi="Times New Roman" w:cs="Times New Roman" w:eastAsia="Times New Roman"/>
          <w:sz w:val="34"/>
          <w:szCs w:val="34"/>
          <w:color w:val="757575"/>
          <w:spacing w:val="-6"/>
          <w:w w:val="63"/>
        </w:rPr>
        <w:t>ı</w:t>
      </w:r>
      <w:r>
        <w:rPr>
          <w:rFonts w:ascii="Times New Roman" w:hAnsi="Times New Roman" w:cs="Times New Roman" w:eastAsia="Times New Roman"/>
          <w:sz w:val="34"/>
          <w:szCs w:val="34"/>
          <w:color w:val="757575"/>
          <w:spacing w:val="0"/>
          <w:w w:val="56"/>
        </w:rPr>
        <w:t>..</w:t>
      </w:r>
      <w:r>
        <w:rPr>
          <w:rFonts w:ascii="Times New Roman" w:hAnsi="Times New Roman" w:cs="Times New Roman" w:eastAsia="Times New Roman"/>
          <w:sz w:val="34"/>
          <w:szCs w:val="34"/>
          <w:color w:val="757575"/>
          <w:spacing w:val="1"/>
          <w:w w:val="5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E5E60"/>
          <w:spacing w:val="0"/>
          <w:w w:val="102"/>
        </w:rPr>
        <w:t>a..</w:t>
      </w:r>
      <w:r>
        <w:rPr>
          <w:rFonts w:ascii="Times New Roman" w:hAnsi="Times New Roman" w:cs="Times New Roman" w:eastAsia="Times New Roman"/>
          <w:sz w:val="20"/>
          <w:szCs w:val="20"/>
          <w:color w:val="5E5E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E5E60"/>
          <w:spacing w:val="0"/>
          <w:w w:val="100"/>
        </w:rPr>
      </w:r>
      <w:r>
        <w:rPr>
          <w:rFonts w:ascii="Arial" w:hAnsi="Arial" w:cs="Arial" w:eastAsia="Arial"/>
          <w:sz w:val="28"/>
          <w:szCs w:val="28"/>
          <w:color w:val="3B4174"/>
          <w:spacing w:val="0"/>
          <w:w w:val="87"/>
        </w:rPr>
        <w:t>ıt</w:t>
      </w:r>
      <w:r>
        <w:rPr>
          <w:rFonts w:ascii="Arial" w:hAnsi="Arial" w:cs="Arial" w:eastAsia="Arial"/>
          <w:sz w:val="28"/>
          <w:szCs w:val="28"/>
          <w:color w:val="3B4174"/>
          <w:spacing w:val="-50"/>
          <w:w w:val="87"/>
        </w:rPr>
        <w:t>ı</w:t>
      </w:r>
      <w:r>
        <w:rPr>
          <w:rFonts w:ascii="Arial" w:hAnsi="Arial" w:cs="Arial" w:eastAsia="Arial"/>
          <w:sz w:val="28"/>
          <w:szCs w:val="28"/>
          <w:color w:val="313131"/>
          <w:spacing w:val="-10"/>
          <w:w w:val="39"/>
        </w:rPr>
        <w:t>1</w:t>
      </w:r>
      <w:r>
        <w:rPr>
          <w:rFonts w:ascii="Arial" w:hAnsi="Arial" w:cs="Arial" w:eastAsia="Arial"/>
          <w:sz w:val="28"/>
          <w:szCs w:val="28"/>
          <w:color w:val="5E5E60"/>
          <w:spacing w:val="0"/>
          <w:w w:val="86"/>
        </w:rPr>
        <w:t>rr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200" w:right="140"/>
        </w:sectPr>
      </w:pPr>
      <w:rPr/>
    </w:p>
    <w:p>
      <w:pPr>
        <w:spacing w:before="0" w:after="0" w:line="81" w:lineRule="atLeast"/>
        <w:ind w:left="4494" w:right="-131"/>
        <w:jc w:val="left"/>
        <w:tabs>
          <w:tab w:pos="860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pict>
          <v:group style="position:absolute;margin-left:480.505219pt;margin-top:25.879025pt;width:.1pt;height:5.012451pt;mso-position-horizontal-relative:page;mso-position-vertical-relative:paragraph;z-index:-16257" coordorigin="9610,518" coordsize="2,100">
            <v:shape style="position:absolute;left:9610;top:518;width:2;height:100" coordorigin="9610,518" coordsize="0,100" path="m9610,618l9610,518e" filled="f" stroked="t" strokeweight="2.62343pt" strokecolor="#EBEDED">
              <v:path arrowok="t"/>
            </v:shape>
          </v:group>
          <w10:wrap type="none"/>
        </w:pict>
      </w:r>
      <w:r>
        <w:rPr/>
        <w:pict>
          <v:group style="position:absolute;margin-left:503.772766pt;margin-top:25.879025pt;width:.1pt;height:4.841553pt;mso-position-horizontal-relative:page;mso-position-vertical-relative:paragraph;z-index:-16256" coordorigin="10075,518" coordsize="2,97">
            <v:shape style="position:absolute;left:10075;top:518;width:2;height:97" coordorigin="10075,518" coordsize="0,97" path="m10075,614l10075,518e" filled="f" stroked="t" strokeweight="2.6375pt" strokecolor="#EBEDED">
              <v:path arrowok="t"/>
            </v:shape>
          </v:group>
          <w10:wrap type="none"/>
        </w:pict>
      </w:r>
      <w:r>
        <w:rPr/>
        <w:pict>
          <v:group style="position:absolute;margin-left:509.755524pt;margin-top:23.893101pt;width:11.316641pt;height:11.380631pt;mso-position-horizontal-relative:page;mso-position-vertical-relative:paragraph;z-index:-16255" coordorigin="10195,478" coordsize="226,228">
            <v:group style="position:absolute;left:10381;top:519;width:2;height:94" coordorigin="10381,519" coordsize="2,94">
              <v:shape style="position:absolute;left:10381;top:519;width:2;height:94" coordorigin="10381,519" coordsize="0,94" path="m10381,613l10381,519e" filled="f" stroked="t" strokeweight="4.08464pt" strokecolor="#EBEDED">
                <v:path arrowok="t"/>
              </v:shape>
            </v:group>
            <v:group style="position:absolute;left:10195;top:584;width:129;height:121" coordorigin="10195,584" coordsize="129,121">
              <v:shape style="position:absolute;left:10195;top:584;width:129;height:121" coordorigin="10195,584" coordsize="129,121" path="m10195,584l10324,584,10324,705,10195,705,10195,584e" filled="t" fillcolor="#EB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71.478821pt;margin-top:31.736544pt;width:.1pt;height:8.185547pt;mso-position-horizontal-relative:page;mso-position-vertical-relative:paragraph;z-index:-16254" coordorigin="9430,635" coordsize="2,164">
            <v:shape style="position:absolute;left:9430;top:635;width:2;height:164" coordorigin="9430,635" coordsize="0,164" path="m9430,798l9430,635e" filled="f" stroked="t" strokeweight="1.4296pt" strokecolor="#EB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52"/>
          <w:szCs w:val="52"/>
          <w:color w:val="3B4174"/>
          <w:spacing w:val="0"/>
          <w:w w:val="600"/>
          <w:i/>
        </w:rPr>
        <w:t>?'</w:t>
      </w:r>
      <w:r>
        <w:rPr>
          <w:rFonts w:ascii="Times New Roman" w:hAnsi="Times New Roman" w:cs="Times New Roman" w:eastAsia="Times New Roman"/>
          <w:sz w:val="52"/>
          <w:szCs w:val="52"/>
          <w:color w:val="3B4174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52"/>
          <w:szCs w:val="52"/>
          <w:color w:val="3B4174"/>
          <w:spacing w:val="0"/>
          <w:w w:val="100"/>
          <w:i/>
        </w:rPr>
      </w:r>
      <w:r>
        <w:rPr>
          <w:rFonts w:ascii="Arial" w:hAnsi="Arial" w:cs="Arial" w:eastAsia="Arial"/>
          <w:sz w:val="26"/>
          <w:szCs w:val="26"/>
          <w:color w:val="5E5E60"/>
          <w:spacing w:val="0"/>
          <w:w w:val="128"/>
          <w:position w:val="29"/>
        </w:rPr>
        <w:t>'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81" w:lineRule="atLeast"/>
        <w:ind w:right="-20"/>
        <w:jc w:val="left"/>
        <w:tabs>
          <w:tab w:pos="660" w:val="left"/>
          <w:tab w:pos="134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"/>
          <w:szCs w:val="6"/>
          <w:color w:val="5E5E60"/>
          <w:spacing w:val="0"/>
          <w:w w:val="428"/>
          <w:i/>
        </w:rPr>
        <w:t>'</w:t>
      </w:r>
      <w:r>
        <w:rPr>
          <w:rFonts w:ascii="Times New Roman" w:hAnsi="Times New Roman" w:cs="Times New Roman" w:eastAsia="Times New Roman"/>
          <w:sz w:val="6"/>
          <w:szCs w:val="6"/>
          <w:color w:val="5E5E60"/>
          <w:spacing w:val="0"/>
          <w:w w:val="428"/>
          <w:i/>
        </w:rPr>
        <w:t>(</w:t>
      </w:r>
      <w:r>
        <w:rPr>
          <w:rFonts w:ascii="Times New Roman" w:hAnsi="Times New Roman" w:cs="Times New Roman" w:eastAsia="Times New Roman"/>
          <w:sz w:val="6"/>
          <w:szCs w:val="6"/>
          <w:color w:val="5E5E60"/>
          <w:spacing w:val="35"/>
          <w:w w:val="428"/>
          <w:i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757575"/>
          <w:spacing w:val="0"/>
          <w:w w:val="166"/>
          <w:b/>
          <w:bCs/>
        </w:rPr>
        <w:t>y</w:t>
      </w:r>
      <w:r>
        <w:rPr>
          <w:rFonts w:ascii="Times New Roman" w:hAnsi="Times New Roman" w:cs="Times New Roman" w:eastAsia="Times New Roman"/>
          <w:sz w:val="6"/>
          <w:szCs w:val="6"/>
          <w:color w:val="757575"/>
          <w:spacing w:val="0"/>
          <w:w w:val="166"/>
          <w:b/>
          <w:bCs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8E908E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8E908E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8E908E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6"/>
          <w:szCs w:val="6"/>
          <w:color w:val="757575"/>
          <w:spacing w:val="0"/>
          <w:w w:val="152"/>
        </w:rPr>
        <w:t>;</w:t>
      </w:r>
      <w:r>
        <w:rPr>
          <w:rFonts w:ascii="Times New Roman" w:hAnsi="Times New Roman" w:cs="Times New Roman" w:eastAsia="Times New Roman"/>
          <w:sz w:val="6"/>
          <w:szCs w:val="6"/>
          <w:color w:val="757575"/>
          <w:spacing w:val="0"/>
          <w:w w:val="152"/>
        </w:rPr>
        <w:t>-</w:t>
      </w:r>
      <w:r>
        <w:rPr>
          <w:rFonts w:ascii="Times New Roman" w:hAnsi="Times New Roman" w:cs="Times New Roman" w:eastAsia="Times New Roman"/>
          <w:sz w:val="6"/>
          <w:szCs w:val="6"/>
          <w:color w:val="757575"/>
          <w:spacing w:val="-6"/>
          <w:w w:val="15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8E908E"/>
          <w:spacing w:val="0"/>
          <w:w w:val="152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8E908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8E908E"/>
          <w:spacing w:val="0"/>
          <w:w w:val="218"/>
        </w:rPr>
        <w:t>;</w:t>
      </w:r>
      <w:r>
        <w:rPr>
          <w:rFonts w:ascii="Times New Roman" w:hAnsi="Times New Roman" w:cs="Times New Roman" w:eastAsia="Times New Roman"/>
          <w:sz w:val="6"/>
          <w:szCs w:val="6"/>
          <w:color w:val="8E908E"/>
          <w:spacing w:val="0"/>
          <w:w w:val="218"/>
        </w:rPr>
        <w:t>  </w:t>
      </w:r>
      <w:r>
        <w:rPr>
          <w:rFonts w:ascii="Times New Roman" w:hAnsi="Times New Roman" w:cs="Times New Roman" w:eastAsia="Times New Roman"/>
          <w:sz w:val="6"/>
          <w:szCs w:val="6"/>
          <w:color w:val="8E908E"/>
          <w:spacing w:val="10"/>
          <w:w w:val="218"/>
        </w:rPr>
        <w:t> </w:t>
      </w:r>
      <w:r>
        <w:rPr>
          <w:rFonts w:ascii="Arial" w:hAnsi="Arial" w:cs="Arial" w:eastAsia="Arial"/>
          <w:sz w:val="23"/>
          <w:szCs w:val="23"/>
          <w:color w:val="484848"/>
          <w:spacing w:val="-46"/>
          <w:w w:val="65"/>
          <w:b/>
          <w:bCs/>
        </w:rPr>
        <w:t>u</w:t>
      </w:r>
      <w:r>
        <w:rPr>
          <w:rFonts w:ascii="Arial" w:hAnsi="Arial" w:cs="Arial" w:eastAsia="Arial"/>
          <w:sz w:val="23"/>
          <w:szCs w:val="23"/>
          <w:color w:val="A8A8A8"/>
          <w:spacing w:val="0"/>
          <w:w w:val="45"/>
          <w:b/>
          <w:bCs/>
        </w:rPr>
        <w:t>.</w:t>
      </w:r>
      <w:r>
        <w:rPr>
          <w:rFonts w:ascii="Arial" w:hAnsi="Arial" w:cs="Arial" w:eastAsia="Arial"/>
          <w:sz w:val="23"/>
          <w:szCs w:val="23"/>
          <w:color w:val="A8A8A8"/>
          <w:spacing w:val="24"/>
          <w:w w:val="100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A8A8A8"/>
          <w:spacing w:val="0"/>
          <w:w w:val="82"/>
        </w:rPr>
        <w:t>,</w:t>
      </w:r>
      <w:r>
        <w:rPr>
          <w:rFonts w:ascii="Arial" w:hAnsi="Arial" w:cs="Arial" w:eastAsia="Arial"/>
          <w:sz w:val="23"/>
          <w:szCs w:val="23"/>
          <w:color w:val="A8A8A8"/>
          <w:spacing w:val="27"/>
          <w:w w:val="82"/>
        </w:rPr>
        <w:t> </w:t>
      </w:r>
      <w:r>
        <w:rPr>
          <w:rFonts w:ascii="Arial" w:hAnsi="Arial" w:cs="Arial" w:eastAsia="Arial"/>
          <w:sz w:val="23"/>
          <w:szCs w:val="23"/>
          <w:color w:val="757575"/>
          <w:spacing w:val="0"/>
          <w:w w:val="82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40"/>
          <w:cols w:num="2" w:equalWidth="0">
            <w:col w:w="8682" w:space="113"/>
            <w:col w:w="2785"/>
          </w:cols>
        </w:sectPr>
      </w:pPr>
      <w:rPr/>
    </w:p>
    <w:p>
      <w:pPr>
        <w:spacing w:before="0" w:after="0" w:line="420" w:lineRule="atLeast"/>
        <w:ind w:right="-20"/>
        <w:jc w:val="righ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17"/>
          <w:szCs w:val="17"/>
          <w:color w:val="A8A8A8"/>
          <w:spacing w:val="0"/>
          <w:w w:val="51"/>
        </w:rPr>
        <w:t>..</w:t>
      </w:r>
      <w:r>
        <w:rPr>
          <w:rFonts w:ascii="Arial" w:hAnsi="Arial" w:cs="Arial" w:eastAsia="Arial"/>
          <w:sz w:val="17"/>
          <w:szCs w:val="17"/>
          <w:color w:val="A8A8A8"/>
          <w:spacing w:val="0"/>
          <w:w w:val="51"/>
        </w:rPr>
        <w:t>   </w:t>
      </w:r>
      <w:r>
        <w:rPr>
          <w:rFonts w:ascii="Arial" w:hAnsi="Arial" w:cs="Arial" w:eastAsia="Arial"/>
          <w:sz w:val="17"/>
          <w:szCs w:val="17"/>
          <w:color w:val="A8A8A8"/>
          <w:spacing w:val="8"/>
          <w:w w:val="51"/>
        </w:rPr>
        <w:t> </w:t>
      </w:r>
      <w:r>
        <w:rPr>
          <w:rFonts w:ascii="Arial" w:hAnsi="Arial" w:cs="Arial" w:eastAsia="Arial"/>
          <w:sz w:val="23"/>
          <w:szCs w:val="23"/>
          <w:color w:val="757575"/>
          <w:spacing w:val="-22"/>
          <w:w w:val="103"/>
        </w:rPr>
        <w:t>.</w:t>
      </w:r>
      <w:r>
        <w:rPr>
          <w:rFonts w:ascii="Arial" w:hAnsi="Arial" w:cs="Arial" w:eastAsia="Arial"/>
          <w:sz w:val="23"/>
          <w:szCs w:val="23"/>
          <w:color w:val="A8A8A8"/>
          <w:spacing w:val="0"/>
          <w:w w:val="82"/>
        </w:rPr>
        <w:t>..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420" w:lineRule="atLeast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8E908E"/>
          <w:spacing w:val="12"/>
          <w:w w:val="80"/>
          <w:i/>
        </w:rPr>
        <w:t>'</w:t>
      </w:r>
      <w:r>
        <w:rPr>
          <w:rFonts w:ascii="Arial" w:hAnsi="Arial" w:cs="Arial" w:eastAsia="Arial"/>
          <w:sz w:val="27"/>
          <w:szCs w:val="27"/>
          <w:color w:val="757575"/>
          <w:spacing w:val="0"/>
          <w:w w:val="100"/>
          <w:i/>
        </w:rPr>
        <w:t>•J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40"/>
          <w:cols w:num="2" w:equalWidth="0">
            <w:col w:w="9789" w:space="484"/>
            <w:col w:w="1307"/>
          </w:cols>
        </w:sectPr>
      </w:pPr>
      <w:rPr/>
    </w:p>
    <w:p>
      <w:pPr>
        <w:spacing w:before="0" w:after="0" w:line="86" w:lineRule="atLeast"/>
        <w:ind w:right="-13"/>
        <w:jc w:val="righ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313131"/>
          <w:spacing w:val="0"/>
          <w:w w:val="80"/>
        </w:rPr>
        <w:t>"@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0" w:after="0" w:line="154" w:lineRule="exact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5.12001pt;margin-top:10.604745pt;width:58.196147pt;height:12.239998pt;mso-position-horizontal-relative:page;mso-position-vertical-relative:paragraph;z-index:-16246" type="#_x0000_t202" filled="f" stroked="f">
            <v:textbox inset="0,0,0,0">
              <w:txbxContent>
                <w:p>
                  <w:pPr>
                    <w:spacing w:before="0" w:after="0" w:line="245" w:lineRule="exact"/>
                    <w:ind w:right="-77"/>
                    <w:jc w:val="left"/>
                    <w:tabs>
                      <w:tab w:pos="1040" w:val="left"/>
                    </w:tabs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5E5E60"/>
                      <w:w w:val="84"/>
                    </w:rPr>
                    <w:t>Itfaiy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5E5E60"/>
                      <w:w w:val="85"/>
                    </w:rPr>
                    <w:t>e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5E5E60"/>
                      <w:spacing w:val="-28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757575"/>
                      <w:spacing w:val="0"/>
                      <w:w w:val="81"/>
                      <w:b/>
                      <w:bCs/>
                    </w:rPr>
                    <w:t>M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757575"/>
                      <w:spacing w:val="0"/>
                      <w:w w:val="100"/>
                      <w:b/>
                      <w:bCs/>
                    </w:rPr>
                    <w:tab/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757575"/>
                      <w:spacing w:val="0"/>
                      <w:w w:val="100"/>
                      <w:b/>
                      <w:bCs/>
                    </w:rPr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5E5E60"/>
                      <w:spacing w:val="0"/>
                      <w:w w:val="183"/>
                      <w:i/>
                    </w:rPr>
                    <w:t>ı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53"/>
        </w:rPr>
        <w:t>::r::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77" w:lineRule="exact"/>
        <w:ind w:right="-84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8E908E"/>
          <w:spacing w:val="-8"/>
          <w:w w:val="71"/>
          <w:b/>
          <w:bCs/>
          <w:position w:val="-2"/>
        </w:rPr>
        <w:t>A</w:t>
      </w:r>
      <w:r>
        <w:rPr>
          <w:rFonts w:ascii="Times New Roman" w:hAnsi="Times New Roman" w:cs="Times New Roman" w:eastAsia="Times New Roman"/>
          <w:sz w:val="29"/>
          <w:szCs w:val="29"/>
          <w:color w:val="757575"/>
          <w:spacing w:val="0"/>
          <w:w w:val="74"/>
          <w:b/>
          <w:bCs/>
          <w:position w:val="-2"/>
        </w:rPr>
        <w:t>bd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77" w:lineRule="exact"/>
        <w:ind w:right="-73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757575"/>
          <w:spacing w:val="0"/>
          <w:w w:val="100"/>
          <w:b/>
          <w:bCs/>
        </w:rPr>
        <w:t>nu</w:t>
      </w:r>
      <w:r>
        <w:rPr>
          <w:rFonts w:ascii="Arial" w:hAnsi="Arial" w:cs="Arial" w:eastAsia="Arial"/>
          <w:sz w:val="22"/>
          <w:szCs w:val="22"/>
          <w:color w:val="757575"/>
          <w:spacing w:val="11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color w:val="757575"/>
          <w:spacing w:val="0"/>
          <w:w w:val="105"/>
          <w:b/>
          <w:bCs/>
        </w:rPr>
        <w:t>n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0" w:after="0" w:line="181" w:lineRule="atLeast"/>
        <w:ind w:right="1144"/>
        <w:jc w:val="right"/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757575"/>
          <w:w w:val="122"/>
          <w:i/>
          <w:position w:val="1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-15"/>
          <w:w w:val="122"/>
          <w:i/>
          <w:position w:val="1"/>
        </w:rPr>
        <w:t>&gt;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-119"/>
          <w:w w:val="123"/>
          <w:i/>
          <w:position w:val="1"/>
        </w:rPr>
        <w:t>D</w:t>
      </w:r>
      <w:r>
        <w:rPr>
          <w:rFonts w:ascii="Arial" w:hAnsi="Arial" w:cs="Arial" w:eastAsia="Arial"/>
          <w:sz w:val="13"/>
          <w:szCs w:val="13"/>
          <w:color w:val="5E5E60"/>
          <w:spacing w:val="0"/>
          <w:w w:val="126"/>
          <w:i/>
          <w:position w:val="-6"/>
        </w:rPr>
        <w:t>.</w:t>
      </w:r>
      <w:r>
        <w:rPr>
          <w:rFonts w:ascii="Arial" w:hAnsi="Arial" w:cs="Arial" w:eastAsia="Arial"/>
          <w:sz w:val="13"/>
          <w:szCs w:val="13"/>
          <w:color w:val="5E5E60"/>
          <w:spacing w:val="-3"/>
          <w:w w:val="126"/>
          <w:i/>
          <w:position w:val="-6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-11"/>
          <w:w w:val="122"/>
          <w:i/>
          <w:position w:val="1"/>
        </w:rPr>
        <w:t>"</w:t>
      </w:r>
      <w:r>
        <w:rPr>
          <w:rFonts w:ascii="Arial" w:hAnsi="Arial" w:cs="Arial" w:eastAsia="Arial"/>
          <w:sz w:val="22"/>
          <w:szCs w:val="22"/>
          <w:color w:val="A8A8A8"/>
          <w:spacing w:val="-55"/>
          <w:w w:val="116"/>
          <w:position w:val="0"/>
        </w:rPr>
        <w:t>"</w:t>
      </w:r>
      <w:r>
        <w:rPr>
          <w:rFonts w:ascii="Arial" w:hAnsi="Arial" w:cs="Arial" w:eastAsia="Arial"/>
          <w:sz w:val="13"/>
          <w:szCs w:val="13"/>
          <w:color w:val="8E908E"/>
          <w:spacing w:val="-9"/>
          <w:w w:val="184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A8A8A8"/>
          <w:spacing w:val="0"/>
          <w:w w:val="205"/>
          <w:i/>
          <w:position w:val="1"/>
        </w:rPr>
        <w:t>·'</w:t>
      </w:r>
      <w:r>
        <w:rPr>
          <w:rFonts w:ascii="Times New Roman" w:hAnsi="Times New Roman" w:cs="Times New Roman" w:eastAsia="Times New Roman"/>
          <w:sz w:val="17"/>
          <w:szCs w:val="17"/>
          <w:color w:val="A8A8A8"/>
          <w:spacing w:val="0"/>
          <w:w w:val="206"/>
          <w:i/>
          <w:position w:val="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A8A8A8"/>
          <w:spacing w:val="8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E908E"/>
          <w:spacing w:val="-16"/>
          <w:w w:val="105"/>
          <w:i/>
          <w:position w:val="1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A8A8A8"/>
          <w:spacing w:val="0"/>
          <w:w w:val="277"/>
          <w:i/>
          <w:position w:val="1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A8A8A8"/>
          <w:spacing w:val="21"/>
          <w:w w:val="100"/>
          <w:i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A8A8A8"/>
          <w:spacing w:val="0"/>
          <w:w w:val="184"/>
          <w:position w:val="-6"/>
        </w:rPr>
        <w:t>.</w:t>
      </w:r>
      <w:r>
        <w:rPr>
          <w:rFonts w:ascii="Arial" w:hAnsi="Arial" w:cs="Arial" w:eastAsia="Arial"/>
          <w:sz w:val="13"/>
          <w:szCs w:val="13"/>
          <w:color w:val="A8A8A8"/>
          <w:spacing w:val="13"/>
          <w:w w:val="184"/>
          <w:position w:val="-6"/>
        </w:rPr>
        <w:t> </w:t>
      </w:r>
      <w:r>
        <w:rPr>
          <w:rFonts w:ascii="Arial" w:hAnsi="Arial" w:cs="Arial" w:eastAsia="Arial"/>
          <w:sz w:val="13"/>
          <w:szCs w:val="13"/>
          <w:color w:val="A8A8A8"/>
          <w:spacing w:val="0"/>
          <w:w w:val="184"/>
          <w:position w:val="-6"/>
        </w:rPr>
        <w:t>.</w:t>
      </w:r>
      <w:r>
        <w:rPr>
          <w:rFonts w:ascii="Arial" w:hAnsi="Arial" w:cs="Arial" w:eastAsia="Arial"/>
          <w:sz w:val="13"/>
          <w:szCs w:val="13"/>
          <w:color w:val="A8A8A8"/>
          <w:spacing w:val="-24"/>
          <w:w w:val="100"/>
          <w:position w:val="-6"/>
        </w:rPr>
        <w:t> </w:t>
      </w:r>
      <w:r>
        <w:rPr>
          <w:rFonts w:ascii="Arial" w:hAnsi="Arial" w:cs="Arial" w:eastAsia="Arial"/>
          <w:sz w:val="13"/>
          <w:szCs w:val="13"/>
          <w:color w:val="A8A8A8"/>
          <w:spacing w:val="0"/>
          <w:w w:val="74"/>
          <w:position w:val="-6"/>
        </w:rPr>
        <w:t>•</w:t>
      </w:r>
      <w:r>
        <w:rPr>
          <w:rFonts w:ascii="Arial" w:hAnsi="Arial" w:cs="Arial" w:eastAsia="Arial"/>
          <w:sz w:val="13"/>
          <w:szCs w:val="13"/>
          <w:color w:val="A8A8A8"/>
          <w:spacing w:val="26"/>
          <w:w w:val="74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E908E"/>
          <w:spacing w:val="-4"/>
          <w:w w:val="183"/>
          <w:i/>
          <w:position w:val="1"/>
        </w:rPr>
        <w:t>·</w:t>
      </w:r>
      <w:r>
        <w:rPr>
          <w:rFonts w:ascii="Arial" w:hAnsi="Arial" w:cs="Arial" w:eastAsia="Arial"/>
          <w:sz w:val="13"/>
          <w:szCs w:val="13"/>
          <w:color w:val="8E908E"/>
          <w:spacing w:val="-47"/>
          <w:w w:val="293"/>
          <w:position w:val="-6"/>
        </w:rPr>
        <w:t>.</w:t>
      </w:r>
      <w:r>
        <w:rPr>
          <w:rFonts w:ascii="Arial" w:hAnsi="Arial" w:cs="Arial" w:eastAsia="Arial"/>
          <w:sz w:val="13"/>
          <w:szCs w:val="13"/>
          <w:color w:val="A8A8A8"/>
          <w:spacing w:val="0"/>
          <w:w w:val="346"/>
          <w:position w:val="-6"/>
        </w:rPr>
        <w:t>,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98" w:lineRule="exact"/>
        <w:ind w:right="1122"/>
        <w:jc w:val="right"/>
        <w:tabs>
          <w:tab w:pos="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757575"/>
          <w:w w:val="80"/>
          <w:b/>
          <w:bCs/>
          <w:position w:val="-2"/>
        </w:rPr>
        <w:t>J..</w:t>
      </w:r>
      <w:r>
        <w:rPr>
          <w:rFonts w:ascii="Arial" w:hAnsi="Arial" w:cs="Arial" w:eastAsia="Arial"/>
          <w:sz w:val="15"/>
          <w:szCs w:val="15"/>
          <w:color w:val="757575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757575"/>
          <w:w w:val="100"/>
          <w:b/>
          <w:bCs/>
          <w:position w:val="-2"/>
        </w:rPr>
      </w:r>
      <w:r>
        <w:rPr>
          <w:rFonts w:ascii="Arial" w:hAnsi="Arial" w:cs="Arial" w:eastAsia="Arial"/>
          <w:sz w:val="7"/>
          <w:szCs w:val="7"/>
          <w:color w:val="A8A8A8"/>
          <w:spacing w:val="0"/>
          <w:w w:val="59"/>
          <w:b/>
          <w:bCs/>
          <w:position w:val="-2"/>
        </w:rPr>
        <w:t>1;;</w:t>
      </w:r>
      <w:r>
        <w:rPr>
          <w:rFonts w:ascii="Arial" w:hAnsi="Arial" w:cs="Arial" w:eastAsia="Arial"/>
          <w:sz w:val="7"/>
          <w:szCs w:val="7"/>
          <w:color w:val="A8A8A8"/>
          <w:spacing w:val="0"/>
          <w:w w:val="59"/>
          <w:b/>
          <w:bCs/>
          <w:position w:val="-2"/>
        </w:rPr>
        <w:t>       </w:t>
      </w:r>
      <w:r>
        <w:rPr>
          <w:rFonts w:ascii="Arial" w:hAnsi="Arial" w:cs="Arial" w:eastAsia="Arial"/>
          <w:sz w:val="7"/>
          <w:szCs w:val="7"/>
          <w:color w:val="A8A8A8"/>
          <w:spacing w:val="6"/>
          <w:w w:val="59"/>
          <w:b/>
          <w:bCs/>
          <w:position w:val="-2"/>
        </w:rPr>
        <w:t> </w:t>
      </w:r>
      <w:r>
        <w:rPr>
          <w:rFonts w:ascii="Arial" w:hAnsi="Arial" w:cs="Arial" w:eastAsia="Arial"/>
          <w:sz w:val="12"/>
          <w:szCs w:val="12"/>
          <w:color w:val="8E908E"/>
          <w:spacing w:val="-5"/>
          <w:w w:val="171"/>
          <w:b/>
          <w:bCs/>
          <w:i/>
          <w:position w:val="-2"/>
        </w:rPr>
        <w:t>\</w:t>
      </w:r>
      <w:r>
        <w:rPr>
          <w:rFonts w:ascii="Arial" w:hAnsi="Arial" w:cs="Arial" w:eastAsia="Arial"/>
          <w:sz w:val="12"/>
          <w:szCs w:val="12"/>
          <w:color w:val="757575"/>
          <w:spacing w:val="0"/>
          <w:w w:val="109"/>
          <w:b/>
          <w:bCs/>
          <w:i/>
          <w:position w:val="-2"/>
        </w:rPr>
        <w:t>i</w:t>
      </w:r>
      <w:r>
        <w:rPr>
          <w:rFonts w:ascii="Arial" w:hAnsi="Arial" w:cs="Arial" w:eastAsia="Arial"/>
          <w:sz w:val="12"/>
          <w:szCs w:val="12"/>
          <w:color w:val="757575"/>
          <w:spacing w:val="1"/>
          <w:w w:val="100"/>
          <w:b/>
          <w:bCs/>
          <w:i/>
          <w:position w:val="-2"/>
        </w:rPr>
        <w:t> </w:t>
      </w:r>
      <w:r>
        <w:rPr>
          <w:rFonts w:ascii="Arial" w:hAnsi="Arial" w:cs="Arial" w:eastAsia="Arial"/>
          <w:sz w:val="12"/>
          <w:szCs w:val="12"/>
          <w:color w:val="A8A8A8"/>
          <w:spacing w:val="0"/>
          <w:w w:val="100"/>
          <w:b/>
          <w:bCs/>
          <w:position w:val="-2"/>
        </w:rPr>
        <w:t>'•</w:t>
      </w:r>
      <w:r>
        <w:rPr>
          <w:rFonts w:ascii="Arial" w:hAnsi="Arial" w:cs="Arial" w:eastAsia="Arial"/>
          <w:sz w:val="12"/>
          <w:szCs w:val="12"/>
          <w:color w:val="A8A8A8"/>
          <w:spacing w:val="0"/>
          <w:w w:val="100"/>
          <w:b/>
          <w:bCs/>
          <w:position w:val="-2"/>
        </w:rPr>
        <w:t>  </w:t>
      </w:r>
      <w:r>
        <w:rPr>
          <w:rFonts w:ascii="Arial" w:hAnsi="Arial" w:cs="Arial" w:eastAsia="Arial"/>
          <w:sz w:val="12"/>
          <w:szCs w:val="12"/>
          <w:color w:val="A8A8A8"/>
          <w:spacing w:val="17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8A8A8"/>
          <w:spacing w:val="0"/>
          <w:w w:val="145"/>
          <w:b/>
          <w:bCs/>
          <w:position w:val="-2"/>
        </w:rPr>
        <w:t>3</w:t>
      </w:r>
      <w:r>
        <w:rPr>
          <w:rFonts w:ascii="Times New Roman" w:hAnsi="Times New Roman" w:cs="Times New Roman" w:eastAsia="Times New Roman"/>
          <w:sz w:val="7"/>
          <w:szCs w:val="7"/>
          <w:color w:val="A8A8A8"/>
          <w:spacing w:val="0"/>
          <w:w w:val="145"/>
          <w:b/>
          <w:bCs/>
          <w:position w:val="-2"/>
        </w:rPr>
        <w:t>    </w:t>
      </w:r>
      <w:r>
        <w:rPr>
          <w:rFonts w:ascii="Times New Roman" w:hAnsi="Times New Roman" w:cs="Times New Roman" w:eastAsia="Times New Roman"/>
          <w:sz w:val="7"/>
          <w:szCs w:val="7"/>
          <w:color w:val="A8A8A8"/>
          <w:spacing w:val="2"/>
          <w:w w:val="145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E908E"/>
          <w:spacing w:val="-17"/>
          <w:w w:val="376"/>
          <w:position w:val="-2"/>
        </w:rPr>
        <w:t>,</w:t>
      </w:r>
      <w:r>
        <w:rPr>
          <w:rFonts w:ascii="Times New Roman" w:hAnsi="Times New Roman" w:cs="Times New Roman" w:eastAsia="Times New Roman"/>
          <w:sz w:val="7"/>
          <w:szCs w:val="7"/>
          <w:color w:val="BDBDBD"/>
          <w:spacing w:val="-12"/>
          <w:w w:val="166"/>
          <w:position w:val="-2"/>
        </w:rPr>
        <w:t>·</w:t>
      </w:r>
      <w:r>
        <w:rPr>
          <w:rFonts w:ascii="Times New Roman" w:hAnsi="Times New Roman" w:cs="Times New Roman" w:eastAsia="Times New Roman"/>
          <w:sz w:val="7"/>
          <w:szCs w:val="7"/>
          <w:color w:val="BDBDBD"/>
          <w:spacing w:val="-22"/>
          <w:w w:val="165"/>
          <w:position w:val="-2"/>
        </w:rPr>
        <w:t>:</w:t>
      </w:r>
      <w:r>
        <w:rPr>
          <w:rFonts w:ascii="Times New Roman" w:hAnsi="Times New Roman" w:cs="Times New Roman" w:eastAsia="Times New Roman"/>
          <w:sz w:val="7"/>
          <w:szCs w:val="7"/>
          <w:color w:val="5E5E60"/>
          <w:spacing w:val="0"/>
          <w:w w:val="333"/>
          <w:position w:val="-2"/>
        </w:rPr>
        <w:t>·</w:t>
      </w:r>
      <w:r>
        <w:rPr>
          <w:rFonts w:ascii="Times New Roman" w:hAnsi="Times New Roman" w:cs="Times New Roman" w:eastAsia="Times New Roman"/>
          <w:sz w:val="7"/>
          <w:szCs w:val="7"/>
          <w:color w:val="5E5E60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5E5E60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E908E"/>
          <w:spacing w:val="-12"/>
          <w:w w:val="137"/>
          <w:b/>
          <w:bCs/>
          <w:i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0"/>
          <w:w w:val="111"/>
          <w:b/>
          <w:bCs/>
          <w:i/>
          <w:position w:val="-2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3" w:lineRule="exact"/>
        <w:ind w:right="-20"/>
        <w:jc w:val="left"/>
        <w:tabs>
          <w:tab w:pos="1280" w:val="left"/>
          <w:tab w:pos="522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1.360016pt;margin-top:3.615108pt;width:43.590598pt;height:6.0pt;mso-position-horizontal-relative:page;mso-position-vertical-relative:paragraph;z-index:-16247" type="#_x0000_t202" filled="f" stroked="f">
            <v:textbox inset="0,0,0,0">
              <w:txbxContent>
                <w:p>
                  <w:pPr>
                    <w:spacing w:before="0" w:after="0" w:line="120" w:lineRule="exact"/>
                    <w:ind w:right="-58"/>
                    <w:jc w:val="left"/>
                    <w:tabs>
                      <w:tab w:pos="680" w:val="left"/>
                    </w:tabs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Pr/>
                  <w:r>
                    <w:rPr>
                      <w:rFonts w:ascii="Arial" w:hAnsi="Arial" w:cs="Arial" w:eastAsia="Arial"/>
                      <w:sz w:val="12"/>
                      <w:szCs w:val="12"/>
                      <w:color w:val="BDBDBD"/>
                      <w:spacing w:val="0"/>
                      <w:w w:val="79"/>
                    </w:rPr>
                    <w:t>.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BDBDBD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BDBDBD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757575"/>
                      <w:spacing w:val="0"/>
                      <w:w w:val="172"/>
                    </w:rPr>
                    <w:t>../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5E5E60"/>
          <w:spacing w:val="0"/>
          <w:w w:val="81"/>
          <w:b/>
          <w:bCs/>
          <w:position w:val="-5"/>
        </w:rPr>
        <w:t>'fOPÇU</w:t>
      </w:r>
      <w:r>
        <w:rPr>
          <w:rFonts w:ascii="Arial" w:hAnsi="Arial" w:cs="Arial" w:eastAsia="Arial"/>
          <w:sz w:val="25"/>
          <w:szCs w:val="25"/>
          <w:color w:val="5E5E60"/>
          <w:spacing w:val="0"/>
          <w:w w:val="100"/>
          <w:b/>
          <w:bCs/>
          <w:position w:val="-5"/>
        </w:rPr>
        <w:tab/>
      </w:r>
      <w:r>
        <w:rPr>
          <w:rFonts w:ascii="Arial" w:hAnsi="Arial" w:cs="Arial" w:eastAsia="Arial"/>
          <w:sz w:val="25"/>
          <w:szCs w:val="25"/>
          <w:color w:val="5E5E60"/>
          <w:spacing w:val="0"/>
          <w:w w:val="100"/>
          <w:b/>
          <w:bCs/>
          <w:position w:val="-5"/>
        </w:rPr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67"/>
          <w:position w:val="-5"/>
        </w:rPr>
        <w:t>...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9"/>
          <w:szCs w:val="9"/>
          <w:color w:val="5E5E60"/>
          <w:spacing w:val="0"/>
          <w:w w:val="167"/>
          <w:i/>
          <w:position w:val="2"/>
        </w:rPr>
        <w:t>(</w:t>
      </w:r>
      <w:r>
        <w:rPr>
          <w:rFonts w:ascii="Times New Roman" w:hAnsi="Times New Roman" w:cs="Times New Roman" w:eastAsia="Times New Roman"/>
          <w:sz w:val="9"/>
          <w:szCs w:val="9"/>
          <w:color w:val="5E5E60"/>
          <w:spacing w:val="0"/>
          <w:w w:val="167"/>
          <w:i/>
          <w:position w:val="2"/>
        </w:rPr>
        <w:t>/</w:t>
      </w:r>
      <w:r>
        <w:rPr>
          <w:rFonts w:ascii="Times New Roman" w:hAnsi="Times New Roman" w:cs="Times New Roman" w:eastAsia="Times New Roman"/>
          <w:sz w:val="9"/>
          <w:szCs w:val="9"/>
          <w:color w:val="5E5E60"/>
          <w:spacing w:val="0"/>
          <w:w w:val="167"/>
          <w:i/>
          <w:position w:val="2"/>
        </w:rPr>
        <w:t>   </w:t>
      </w:r>
      <w:r>
        <w:rPr>
          <w:rFonts w:ascii="Times New Roman" w:hAnsi="Times New Roman" w:cs="Times New Roman" w:eastAsia="Times New Roman"/>
          <w:sz w:val="9"/>
          <w:szCs w:val="9"/>
          <w:color w:val="5E5E60"/>
          <w:spacing w:val="31"/>
          <w:w w:val="167"/>
          <w:i/>
          <w:position w:val="2"/>
        </w:rPr>
        <w:t> </w:t>
      </w:r>
      <w:r>
        <w:rPr>
          <w:rFonts w:ascii="Arial" w:hAnsi="Arial" w:cs="Arial" w:eastAsia="Arial"/>
          <w:sz w:val="12"/>
          <w:szCs w:val="12"/>
          <w:color w:val="313131"/>
          <w:spacing w:val="0"/>
          <w:w w:val="52"/>
          <w:position w:val="-6"/>
        </w:rPr>
        <w:t>1.'</w:t>
      </w:r>
      <w:r>
        <w:rPr>
          <w:rFonts w:ascii="Arial" w:hAnsi="Arial" w:cs="Arial" w:eastAsia="Arial"/>
          <w:sz w:val="12"/>
          <w:szCs w:val="12"/>
          <w:color w:val="313131"/>
          <w:spacing w:val="0"/>
          <w:w w:val="52"/>
          <w:position w:val="-6"/>
        </w:rPr>
        <w:t>1</w:t>
      </w:r>
      <w:r>
        <w:rPr>
          <w:rFonts w:ascii="Arial" w:hAnsi="Arial" w:cs="Arial" w:eastAsia="Arial"/>
          <w:sz w:val="12"/>
          <w:szCs w:val="12"/>
          <w:color w:val="313131"/>
          <w:spacing w:val="14"/>
          <w:w w:val="52"/>
          <w:position w:val="-6"/>
        </w:rPr>
        <w:t> </w:t>
      </w:r>
      <w:r>
        <w:rPr>
          <w:rFonts w:ascii="Arial" w:hAnsi="Arial" w:cs="Arial" w:eastAsia="Arial"/>
          <w:sz w:val="12"/>
          <w:szCs w:val="12"/>
          <w:color w:val="313131"/>
          <w:spacing w:val="-19"/>
          <w:w w:val="210"/>
          <w:position w:val="-6"/>
        </w:rPr>
        <w:t>.</w:t>
      </w:r>
      <w:r>
        <w:rPr>
          <w:rFonts w:ascii="Arial" w:hAnsi="Arial" w:cs="Arial" w:eastAsia="Arial"/>
          <w:sz w:val="12"/>
          <w:szCs w:val="12"/>
          <w:color w:val="8E908E"/>
          <w:spacing w:val="0"/>
          <w:w w:val="563"/>
          <w:position w:val="-6"/>
        </w:rPr>
        <w:t>,</w:t>
      </w:r>
      <w:r>
        <w:rPr>
          <w:rFonts w:ascii="Arial" w:hAnsi="Arial" w:cs="Arial" w:eastAsia="Arial"/>
          <w:sz w:val="12"/>
          <w:szCs w:val="12"/>
          <w:color w:val="8E908E"/>
          <w:spacing w:val="0"/>
          <w:w w:val="100"/>
          <w:position w:val="-6"/>
        </w:rPr>
        <w:t>  </w:t>
      </w:r>
      <w:r>
        <w:rPr>
          <w:rFonts w:ascii="Arial" w:hAnsi="Arial" w:cs="Arial" w:eastAsia="Arial"/>
          <w:sz w:val="12"/>
          <w:szCs w:val="12"/>
          <w:color w:val="8E908E"/>
          <w:spacing w:val="-3"/>
          <w:w w:val="100"/>
          <w:position w:val="-6"/>
        </w:rPr>
        <w:t> </w:t>
      </w:r>
      <w:r>
        <w:rPr>
          <w:rFonts w:ascii="Arial" w:hAnsi="Arial" w:cs="Arial" w:eastAsia="Arial"/>
          <w:sz w:val="12"/>
          <w:szCs w:val="12"/>
          <w:color w:val="8E908E"/>
          <w:spacing w:val="3"/>
          <w:w w:val="128"/>
          <w:position w:val="-6"/>
        </w:rPr>
        <w:t>•</w:t>
      </w:r>
      <w:r>
        <w:rPr>
          <w:rFonts w:ascii="Arial" w:hAnsi="Arial" w:cs="Arial" w:eastAsia="Arial"/>
          <w:sz w:val="12"/>
          <w:szCs w:val="12"/>
          <w:color w:val="757575"/>
          <w:spacing w:val="0"/>
          <w:w w:val="128"/>
          <w:position w:val="-6"/>
        </w:rPr>
        <w:t>'</w:t>
      </w:r>
      <w:r>
        <w:rPr>
          <w:rFonts w:ascii="Arial" w:hAnsi="Arial" w:cs="Arial" w:eastAsia="Arial"/>
          <w:sz w:val="12"/>
          <w:szCs w:val="12"/>
          <w:color w:val="757575"/>
          <w:spacing w:val="0"/>
          <w:w w:val="128"/>
          <w:position w:val="-6"/>
        </w:rPr>
        <w:t> </w:t>
      </w:r>
      <w:r>
        <w:rPr>
          <w:rFonts w:ascii="Arial" w:hAnsi="Arial" w:cs="Arial" w:eastAsia="Arial"/>
          <w:sz w:val="12"/>
          <w:szCs w:val="12"/>
          <w:color w:val="757575"/>
          <w:spacing w:val="9"/>
          <w:w w:val="128"/>
          <w:position w:val="-6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8A8A8"/>
          <w:spacing w:val="0"/>
          <w:w w:val="106"/>
          <w:position w:val="2"/>
        </w:rPr>
        <w:t>\</w:t>
      </w:r>
      <w:r>
        <w:rPr>
          <w:rFonts w:ascii="Times New Roman" w:hAnsi="Times New Roman" w:cs="Times New Roman" w:eastAsia="Times New Roman"/>
          <w:sz w:val="9"/>
          <w:szCs w:val="9"/>
          <w:color w:val="A8A8A8"/>
          <w:spacing w:val="0"/>
          <w:w w:val="107"/>
          <w:position w:val="2"/>
        </w:rPr>
        <w:t>1·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40"/>
          <w:cols w:num="4" w:equalWidth="0">
            <w:col w:w="445" w:space="2053"/>
            <w:col w:w="379" w:space="235"/>
            <w:col w:w="485" w:space="317"/>
            <w:col w:w="7666"/>
          </w:cols>
        </w:sectPr>
      </w:pPr>
      <w:rPr/>
    </w:p>
    <w:p>
      <w:pPr>
        <w:spacing w:before="0" w:after="0" w:line="206" w:lineRule="exact"/>
        <w:ind w:left="3938" w:right="-20"/>
        <w:jc w:val="left"/>
        <w:tabs>
          <w:tab w:pos="4880" w:val="left"/>
          <w:tab w:pos="9400" w:val="left"/>
        </w:tabs>
        <w:rPr>
          <w:rFonts w:ascii="Arial" w:hAnsi="Arial" w:cs="Arial" w:eastAsia="Arial"/>
          <w:sz w:val="7"/>
          <w:szCs w:val="7"/>
        </w:rPr>
      </w:pPr>
      <w:rPr/>
      <w:r>
        <w:rPr/>
        <w:pict>
          <v:group style="position:absolute;margin-left:14.88pt;margin-top:17.760pt;width:570.000012pt;height:756.360002pt;mso-position-horizontal-relative:page;mso-position-vertical-relative:page;z-index:-16265" coordorigin="298,355" coordsize="11400,15127">
            <v:group style="position:absolute;left:307;top:374;width:2237;height:2" coordorigin="307,374" coordsize="2237,2">
              <v:shape style="position:absolute;left:307;top:374;width:2237;height:2" coordorigin="307,374" coordsize="2237,0" path="m307,374l2544,374e" filled="f" stroked="t" strokeweight=".96pt" strokecolor="#5B5B5B">
                <v:path arrowok="t"/>
              </v:shape>
            </v:group>
            <v:group style="position:absolute;left:312;top:365;width:2;height:1032" coordorigin="312,365" coordsize="2,1032">
              <v:shape style="position:absolute;left:312;top:365;width:2;height:1032" coordorigin="312,365" coordsize="0,1032" path="m312,1397l312,365e" filled="f" stroked="t" strokeweight=".48pt" strokecolor="#3B3B3B">
                <v:path arrowok="t"/>
              </v:shape>
            </v:group>
            <v:group style="position:absolute;left:2362;top:365;width:2;height:1507" coordorigin="2362,365" coordsize="2,1507">
              <v:shape style="position:absolute;left:2362;top:365;width:2;height:1507" coordorigin="2362,365" coordsize="0,1507" path="m2362,1872l2362,365e" filled="f" stroked="t" strokeweight=".96pt" strokecolor="#5B5B5B">
                <v:path arrowok="t"/>
              </v:shape>
            </v:group>
            <v:group style="position:absolute;left:2309;top:374;width:9317;height:2" coordorigin="2309,374" coordsize="9317,2">
              <v:shape style="position:absolute;left:2309;top:374;width:9317;height:2" coordorigin="2309,374" coordsize="9317,0" path="m2309,374l11626,374e" filled="f" stroked="t" strokeweight=".72pt" strokecolor="#343434">
                <v:path arrowok="t"/>
              </v:shape>
            </v:group>
            <v:group style="position:absolute;left:2813;top:379;width:6082;height:2" coordorigin="2813,379" coordsize="6082,2">
              <v:shape style="position:absolute;left:2813;top:379;width:6082;height:2" coordorigin="2813,379" coordsize="6082,0" path="m2813,379l8894,379e" filled="f" stroked="t" strokeweight=".48pt" strokecolor="#2F2F2F">
                <v:path arrowok="t"/>
              </v:shape>
            </v:group>
            <v:group style="position:absolute;left:8866;top:365;width:1464;height:2" coordorigin="8866,365" coordsize="1464,2">
              <v:shape style="position:absolute;left:8866;top:365;width:1464;height:2" coordorigin="8866,365" coordsize="1464,0" path="m8866,365l10330,365e" filled="f" stroked="t" strokeweight=".48pt" strokecolor="#000000">
                <v:path arrowok="t"/>
              </v:shape>
            </v:group>
            <v:group style="position:absolute;left:9204;top:374;width:2;height:850" coordorigin="9204,374" coordsize="2,850">
              <v:shape style="position:absolute;left:9204;top:374;width:2;height:850" coordorigin="9204,374" coordsize="0,850" path="m9204,1224l9204,374e" filled="f" stroked="t" strokeweight=".48pt" strokecolor="#282828">
                <v:path arrowok="t"/>
              </v:shape>
            </v:group>
            <v:group style="position:absolute;left:10301;top:379;width:1325;height:2" coordorigin="10301,379" coordsize="1325,2">
              <v:shape style="position:absolute;left:10301;top:379;width:1325;height:2" coordorigin="10301,379" coordsize="1325,0" path="m10301,379l11626,379e" filled="f" stroked="t" strokeweight=".48pt" strokecolor="#343434">
                <v:path arrowok="t"/>
              </v:shape>
            </v:group>
            <v:group style="position:absolute;left:11616;top:365;width:2;height:586" coordorigin="11616,365" coordsize="2,586">
              <v:shape style="position:absolute;left:11616;top:365;width:2;height:586" coordorigin="11616,365" coordsize="0,586" path="m11616,950l11616,365e" filled="f" stroked="t" strokeweight=".72pt" strokecolor="#606060">
                <v:path arrowok="t"/>
              </v:shape>
            </v:group>
            <v:group style="position:absolute;left:11621;top:893;width:2;height:504" coordorigin="11621,893" coordsize="2,504">
              <v:shape style="position:absolute;left:11621;top:893;width:2;height:504" coordorigin="11621,893" coordsize="0,504" path="m11621,1397l11621,893e" filled="f" stroked="t" strokeweight=".48pt" strokecolor="#343434">
                <v:path arrowok="t"/>
              </v:shape>
            </v:group>
            <v:group style="position:absolute;left:9206;top:1152;width:2;height:730" coordorigin="9206,1152" coordsize="2,730">
              <v:shape style="position:absolute;left:9206;top:1152;width:2;height:730" coordorigin="9206,1152" coordsize="0,730" path="m9206,1882l9206,1152e" filled="f" stroked="t" strokeweight=".96pt" strokecolor="#545454">
                <v:path arrowok="t"/>
              </v:shape>
            </v:group>
            <v:group style="position:absolute;left:307;top:1862;width:2078;height:2" coordorigin="307,1862" coordsize="2078,2">
              <v:shape style="position:absolute;left:307;top:1862;width:2078;height:2" coordorigin="307,1862" coordsize="2078,0" path="m307,1862l2386,1862e" filled="f" stroked="t" strokeweight=".72pt" strokecolor="#545454">
                <v:path arrowok="t"/>
              </v:shape>
            </v:group>
            <v:group style="position:absolute;left:317;top:1339;width:2;height:989" coordorigin="317,1339" coordsize="2,989">
              <v:shape style="position:absolute;left:317;top:1339;width:2;height:989" coordorigin="317,1339" coordsize="0,989" path="m317,2328l317,1339e" filled="f" stroked="t" strokeweight=".72pt" strokecolor="#4B4B4B">
                <v:path arrowok="t"/>
              </v:shape>
            </v:group>
            <v:group style="position:absolute;left:2309;top:1867;width:1594;height:2" coordorigin="2309,1867" coordsize="1594,2">
              <v:shape style="position:absolute;left:2309;top:1867;width:1594;height:2" coordorigin="2309,1867" coordsize="1594,0" path="m2309,1867l3902,1867e" filled="f" stroked="t" strokeweight=".48pt" strokecolor="#2B2B2B">
                <v:path arrowok="t"/>
              </v:shape>
            </v:group>
            <v:group style="position:absolute;left:3845;top:1867;width:1920;height:2" coordorigin="3845,1867" coordsize="1920,2">
              <v:shape style="position:absolute;left:3845;top:1867;width:1920;height:2" coordorigin="3845,1867" coordsize="1920,0" path="m3845,1867l5765,1867e" filled="f" stroked="t" strokeweight=".48pt" strokecolor="#444444">
                <v:path arrowok="t"/>
              </v:shape>
            </v:group>
            <v:group style="position:absolute;left:5453;top:1872;width:6182;height:2" coordorigin="5453,1872" coordsize="6182,2">
              <v:shape style="position:absolute;left:5453;top:1872;width:6182;height:2" coordorigin="5453,1872" coordsize="6182,0" path="m5453,1872l11635,1872e" filled="f" stroked="t" strokeweight=".96pt" strokecolor="#676767">
                <v:path arrowok="t"/>
              </v:shape>
            </v:group>
            <v:group style="position:absolute;left:11626;top:374;width:2;height:1522" coordorigin="11626,374" coordsize="2,1522">
              <v:shape style="position:absolute;left:11626;top:374;width:2;height:1522" coordorigin="11626,374" coordsize="0,1522" path="m11626,1896l11626,374e" filled="f" stroked="t" strokeweight=".72pt" strokecolor="#4B4B4B">
                <v:path arrowok="t"/>
              </v:shape>
            </v:group>
            <v:group style="position:absolute;left:307;top:2083;width:2069;height:2" coordorigin="307,2083" coordsize="2069,2">
              <v:shape style="position:absolute;left:307;top:2083;width:2069;height:2" coordorigin="307,2083" coordsize="2069,0" path="m307,2083l2376,2083e" filled="f" stroked="t" strokeweight=".72pt" strokecolor="#575757">
                <v:path arrowok="t"/>
              </v:shape>
            </v:group>
            <v:group style="position:absolute;left:2318;top:2088;width:552;height:2" coordorigin="2318,2088" coordsize="552,2">
              <v:shape style="position:absolute;left:2318;top:2088;width:552;height:2" coordorigin="2318,2088" coordsize="552,0" path="m2318,2088l2870,2088e" filled="f" stroked="t" strokeweight=".48pt" strokecolor="#2F2F2F">
                <v:path arrowok="t"/>
              </v:shape>
            </v:group>
            <v:group style="position:absolute;left:2842;top:2078;width:2280;height:2" coordorigin="2842,2078" coordsize="2280,2">
              <v:shape style="position:absolute;left:2842;top:2078;width:2280;height:2" coordorigin="2842,2078" coordsize="2280,0" path="m2842,2078l5122,2078e" filled="f" stroked="t" strokeweight=".48pt" strokecolor="#3F3F3F">
                <v:path arrowok="t"/>
              </v:shape>
            </v:group>
            <v:group style="position:absolute;left:5093;top:2093;width:672;height:2" coordorigin="5093,2093" coordsize="672,2">
              <v:shape style="position:absolute;left:5093;top:2093;width:672;height:2" coordorigin="5093,2093" coordsize="672,0" path="m5093,2093l5765,2093e" filled="f" stroked="t" strokeweight=".72pt" strokecolor="#646464">
                <v:path arrowok="t"/>
              </v:shape>
            </v:group>
            <v:group style="position:absolute;left:5736;top:2078;width:1704;height:2" coordorigin="5736,2078" coordsize="1704,2">
              <v:shape style="position:absolute;left:5736;top:2078;width:1704;height:2" coordorigin="5736,2078" coordsize="1704,0" path="m5736,2078l7440,2078e" filled="f" stroked="t" strokeweight=".96pt" strokecolor="#3B3B3B">
                <v:path arrowok="t"/>
              </v:shape>
            </v:group>
            <v:group style="position:absolute;left:6230;top:2093;width:1613;height:2" coordorigin="6230,2093" coordsize="1613,2">
              <v:shape style="position:absolute;left:6230;top:2093;width:1613;height:2" coordorigin="6230,2093" coordsize="1613,0" path="m6230,2093l7843,2093e" filled="f" stroked="t" strokeweight=".96pt" strokecolor="#646464">
                <v:path arrowok="t"/>
              </v:shape>
            </v:group>
            <v:group style="position:absolute;left:7781;top:2078;width:538;height:2" coordorigin="7781,2078" coordsize="538,2">
              <v:shape style="position:absolute;left:7781;top:2078;width:538;height:2" coordorigin="7781,2078" coordsize="538,0" path="m7781,2078l8318,2078e" filled="f" stroked="t" strokeweight=".96pt" strokecolor="#3B3B3B">
                <v:path arrowok="t"/>
              </v:shape>
            </v:group>
            <v:group style="position:absolute;left:8222;top:2093;width:2376;height:2" coordorigin="8222,2093" coordsize="2376,2">
              <v:shape style="position:absolute;left:8222;top:2093;width:2376;height:2" coordorigin="8222,2093" coordsize="2376,0" path="m8222,2093l10598,2093e" filled="f" stroked="t" strokeweight=".96pt" strokecolor="#646464">
                <v:path arrowok="t"/>
              </v:shape>
            </v:group>
            <v:group style="position:absolute;left:10330;top:2078;width:1291;height:2" coordorigin="10330,2078" coordsize="1291,2">
              <v:shape style="position:absolute;left:10330;top:2078;width:1291;height:2" coordorigin="10330,2078" coordsize="1291,0" path="m10330,2078l11621,2078e" filled="f" stroked="t" strokeweight=".96pt" strokecolor="#444444">
                <v:path arrowok="t"/>
              </v:shape>
            </v:group>
            <v:group style="position:absolute;left:11626;top:1690;width:2;height:638" coordorigin="11626,1690" coordsize="2,638">
              <v:shape style="position:absolute;left:11626;top:1690;width:2;height:638" coordorigin="11626,1690" coordsize="0,638" path="m11626,2328l11626,1690e" filled="f" stroked="t" strokeweight=".96pt" strokecolor="#646464">
                <v:path arrowok="t"/>
              </v:shape>
            </v:group>
            <v:group style="position:absolute;left:312;top:2290;width:1234;height:2" coordorigin="312,2290" coordsize="1234,2">
              <v:shape style="position:absolute;left:312;top:2290;width:1234;height:2" coordorigin="312,2290" coordsize="1234,0" path="m312,2290l1546,2290e" filled="f" stroked="t" strokeweight=".96pt" strokecolor="#3F3F3F">
                <v:path arrowok="t"/>
              </v:shape>
            </v:group>
            <v:group style="position:absolute;left:1459;top:2304;width:4306;height:2" coordorigin="1459,2304" coordsize="4306,2">
              <v:shape style="position:absolute;left:1459;top:2304;width:4306;height:2" coordorigin="1459,2304" coordsize="4306,0" path="m1459,2304l5765,2304e" filled="f" stroked="t" strokeweight=".96pt" strokecolor="#676767">
                <v:path arrowok="t"/>
              </v:shape>
            </v:group>
            <v:group style="position:absolute;left:5707;top:2309;width:2102;height:2" coordorigin="5707,2309" coordsize="2102,2">
              <v:shape style="position:absolute;left:5707;top:2309;width:2102;height:2" coordorigin="5707,2309" coordsize="2102,0" path="m5707,2309l7810,2309e" filled="f" stroked="t" strokeweight=".48pt" strokecolor="#4F4F4F">
                <v:path arrowok="t"/>
              </v:shape>
            </v:group>
            <v:group style="position:absolute;left:7661;top:2304;width:1248;height:2" coordorigin="7661,2304" coordsize="1248,2">
              <v:shape style="position:absolute;left:7661;top:2304;width:1248;height:2" coordorigin="7661,2304" coordsize="1248,0" path="m7661,2304l8909,2304e" filled="f" stroked="t" strokeweight=".72pt" strokecolor="#606060">
                <v:path arrowok="t"/>
              </v:shape>
            </v:group>
            <v:group style="position:absolute;left:8837;top:2309;width:1522;height:2" coordorigin="8837,2309" coordsize="1522,2">
              <v:shape style="position:absolute;left:8837;top:2309;width:1522;height:2" coordorigin="8837,2309" coordsize="1522,0" path="m8837,2309l10358,2309e" filled="f" stroked="t" strokeweight=".48pt" strokecolor="#3B3B3B">
                <v:path arrowok="t"/>
              </v:shape>
            </v:group>
            <v:group style="position:absolute;left:10301;top:2304;width:1334;height:2" coordorigin="10301,2304" coordsize="1334,2">
              <v:shape style="position:absolute;left:10301;top:2304;width:1334;height:2" coordorigin="10301,2304" coordsize="1334,0" path="m10301,2304l11635,2304e" filled="f" stroked="t" strokeweight=".72pt" strokecolor="#606060">
                <v:path arrowok="t"/>
              </v:shape>
            </v:group>
            <v:group style="position:absolute;left:317;top:2525;width:6552;height:2" coordorigin="317,2525" coordsize="6552,2">
              <v:shape style="position:absolute;left:317;top:2525;width:6552;height:2" coordorigin="317,2525" coordsize="6552,0" path="m317,2525l6869,2525e" filled="f" stroked="t" strokeweight=".96pt" strokecolor="#5B5B5B">
                <v:path arrowok="t"/>
              </v:shape>
            </v:group>
            <v:group style="position:absolute;left:322;top:365;width:2;height:11866" coordorigin="322,365" coordsize="2,11866">
              <v:shape style="position:absolute;left:322;top:365;width:2;height:11866" coordorigin="322,365" coordsize="0,11866" path="m322,12230l322,365e" filled="f" stroked="t" strokeweight=".72pt" strokecolor="#3F3F3F">
                <v:path arrowok="t"/>
              </v:shape>
            </v:group>
            <v:group style="position:absolute;left:6811;top:2530;width:998;height:2" coordorigin="6811,2530" coordsize="998,2">
              <v:shape style="position:absolute;left:6811;top:2530;width:998;height:2" coordorigin="6811,2530" coordsize="998,0" path="m6811,2530l7810,2530e" filled="f" stroked="t" strokeweight=".48pt" strokecolor="#343434">
                <v:path arrowok="t"/>
              </v:shape>
            </v:group>
            <v:group style="position:absolute;left:7752;top:2525;width:595;height:2" coordorigin="7752,2525" coordsize="595,2">
              <v:shape style="position:absolute;left:7752;top:2525;width:595;height:2" coordorigin="7752,2525" coordsize="595,0" path="m7752,2525l8347,2525e" filled="f" stroked="t" strokeweight=".72pt" strokecolor="#545454">
                <v:path arrowok="t"/>
              </v:shape>
            </v:group>
            <v:group style="position:absolute;left:8290;top:2530;width:2069;height:2" coordorigin="8290,2530" coordsize="2069,2">
              <v:shape style="position:absolute;left:8290;top:2530;width:2069;height:2" coordorigin="8290,2530" coordsize="2069,0" path="m8290,2530l10358,2530e" filled="f" stroked="t" strokeweight=".48pt" strokecolor="#343434">
                <v:path arrowok="t"/>
              </v:shape>
            </v:group>
            <v:group style="position:absolute;left:10301;top:2525;width:1334;height:2" coordorigin="10301,2525" coordsize="1334,2">
              <v:shape style="position:absolute;left:10301;top:2525;width:1334;height:2" coordorigin="10301,2525" coordsize="1334,0" path="m10301,2525l11635,2525e" filled="f" stroked="t" strokeweight=".72pt" strokecolor="#5B5B5B">
                <v:path arrowok="t"/>
              </v:shape>
            </v:group>
            <v:group style="position:absolute;left:11630;top:2251;width:2;height:1454" coordorigin="11630,2251" coordsize="2,1454">
              <v:shape style="position:absolute;left:11630;top:2251;width:2;height:1454" coordorigin="11630,2251" coordsize="0,1454" path="m11630,3706l11630,2251e" filled="f" stroked="t" strokeweight=".48pt" strokecolor="#383838">
                <v:path arrowok="t"/>
              </v:shape>
            </v:group>
            <v:group style="position:absolute;left:317;top:2736;width:1258;height:2" coordorigin="317,2736" coordsize="1258,2">
              <v:shape style="position:absolute;left:317;top:2736;width:1258;height:2" coordorigin="317,2736" coordsize="1258,0" path="m317,2736l1574,2736e" filled="f" stroked="t" strokeweight=".96pt" strokecolor="#606060">
                <v:path arrowok="t"/>
              </v:shape>
            </v:group>
            <v:group style="position:absolute;left:1546;top:2731;width:4901;height:2" coordorigin="1546,2731" coordsize="4901,2">
              <v:shape style="position:absolute;left:1546;top:2731;width:4901;height:2" coordorigin="1546,2731" coordsize="4901,0" path="m1546,2731l6446,2731e" filled="f" stroked="t" strokeweight=".48pt" strokecolor="#343434">
                <v:path arrowok="t"/>
              </v:shape>
            </v:group>
            <v:group style="position:absolute;left:6077;top:2746;width:5558;height:2" coordorigin="6077,2746" coordsize="5558,2">
              <v:shape style="position:absolute;left:6077;top:2746;width:5558;height:2" coordorigin="6077,2746" coordsize="5558,0" path="m6077,2746l11635,2746e" filled="f" stroked="t" strokeweight=".96pt" strokecolor="#606060">
                <v:path arrowok="t"/>
              </v:shape>
            </v:group>
            <v:group style="position:absolute;left:307;top:2957;width:1430;height:2" coordorigin="307,2957" coordsize="1430,2">
              <v:shape style="position:absolute;left:307;top:2957;width:1430;height:2" coordorigin="307,2957" coordsize="1430,0" path="m307,2957l1738,2957e" filled="f" stroked="t" strokeweight=".96pt" strokecolor="#5B5B5B">
                <v:path arrowok="t"/>
              </v:shape>
            </v:group>
            <v:group style="position:absolute;left:1680;top:2962;width:4085;height:2" coordorigin="1680,2962" coordsize="4085,2">
              <v:shape style="position:absolute;left:1680;top:2962;width:4085;height:2" coordorigin="1680,2962" coordsize="4085,0" path="m1680,2962l5765,2962e" filled="f" stroked="t" strokeweight=".48pt" strokecolor="#2B2B2B">
                <v:path arrowok="t"/>
              </v:shape>
            </v:group>
            <v:group style="position:absolute;left:5736;top:2966;width:4594;height:2" coordorigin="5736,2966" coordsize="4594,2">
              <v:shape style="position:absolute;left:5736;top:2966;width:4594;height:2" coordorigin="5736,2966" coordsize="4594,0" path="m5736,2966l10330,2966e" filled="f" stroked="t" strokeweight=".48pt" strokecolor="#575757">
                <v:path arrowok="t"/>
              </v:shape>
            </v:group>
            <v:group style="position:absolute;left:10301;top:2962;width:1334;height:2" coordorigin="10301,2962" coordsize="1334,2">
              <v:shape style="position:absolute;left:10301;top:2962;width:1334;height:2" coordorigin="10301,2962" coordsize="1334,0" path="m10301,2962l11635,2962e" filled="f" stroked="t" strokeweight=".48pt" strokecolor="#343434">
                <v:path arrowok="t"/>
              </v:shape>
            </v:group>
            <v:group style="position:absolute;left:3883;top:2957;width:2;height:749" coordorigin="3883,2957" coordsize="2,749">
              <v:shape style="position:absolute;left:3883;top:2957;width:2;height:749" coordorigin="3883,2957" coordsize="0,749" path="m3883,3706l3883,2957e" filled="f" stroked="t" strokeweight=".48pt" strokecolor="#232323">
                <v:path arrowok="t"/>
              </v:shape>
            </v:group>
            <v:group style="position:absolute;left:7018;top:2957;width:2;height:749" coordorigin="7018,2957" coordsize="2,749">
              <v:shape style="position:absolute;left:7018;top:2957;width:2;height:749" coordorigin="7018,2957" coordsize="0,749" path="m7018,3706l7018,2957e" filled="f" stroked="t" strokeweight=".96pt" strokecolor="#606060">
                <v:path arrowok="t"/>
              </v:shape>
            </v:group>
            <v:group style="position:absolute;left:322;top:3163;width:2;height:250" coordorigin="322,3163" coordsize="2,250">
              <v:shape style="position:absolute;left:322;top:3163;width:2;height:250" coordorigin="322,3163" coordsize="0,250" path="m322,3413l322,3163e" filled="f" stroked="t" strokeweight=".48pt" strokecolor="#080808">
                <v:path arrowok="t"/>
              </v:shape>
            </v:group>
            <v:group style="position:absolute;left:3878;top:3384;width:1978;height:2" coordorigin="3878,3384" coordsize="1978,2">
              <v:shape style="position:absolute;left:3878;top:3384;width:1978;height:2" coordorigin="3878,3384" coordsize="1978,0" path="m3878,3384l5856,3384e" filled="f" stroked="t" strokeweight=".48pt" strokecolor="#383838">
                <v:path arrowok="t"/>
              </v:shape>
            </v:group>
            <v:group style="position:absolute;left:317;top:3696;width:3590;height:2" coordorigin="317,3696" coordsize="3590,2">
              <v:shape style="position:absolute;left:317;top:3696;width:3590;height:2" coordorigin="317,3696" coordsize="3590,0" path="m317,3696l3907,3696e" filled="f" stroked="t" strokeweight=".96pt" strokecolor="#5B5B5B">
                <v:path arrowok="t"/>
              </v:shape>
            </v:group>
            <v:group style="position:absolute;left:3840;top:3696;width:1925;height:2" coordorigin="3840,3696" coordsize="1925,2">
              <v:shape style="position:absolute;left:3840;top:3696;width:1925;height:2" coordorigin="3840,3696" coordsize="1925,0" path="m3840,3696l5765,3696e" filled="f" stroked="t" strokeweight=".96pt" strokecolor="#2F2F2F">
                <v:path arrowok="t"/>
              </v:shape>
            </v:group>
            <v:group style="position:absolute;left:5707;top:3696;width:5928;height:2" coordorigin="5707,3696" coordsize="5928,2">
              <v:shape style="position:absolute;left:5707;top:3696;width:5928;height:2" coordorigin="5707,3696" coordsize="5928,0" path="m5707,3696l11635,3696e" filled="f" stroked="t" strokeweight=".96pt" strokecolor="#606060">
                <v:path arrowok="t"/>
              </v:shape>
            </v:group>
            <v:group style="position:absolute;left:317;top:3974;width:11318;height:2" coordorigin="317,3974" coordsize="11318,2">
              <v:shape style="position:absolute;left:317;top:3974;width:11318;height:2" coordorigin="317,3974" coordsize="11318,0" path="m317,3974l11635,3974e" filled="f" stroked="t" strokeweight=".96pt" strokecolor="#646464">
                <v:path arrowok="t"/>
              </v:shape>
            </v:group>
            <v:group style="position:absolute;left:2371;top:3686;width:2;height:2458" coordorigin="2371,3686" coordsize="2,2458">
              <v:shape style="position:absolute;left:2371;top:3686;width:2;height:2458" coordorigin="2371,3686" coordsize="0,2458" path="m2371,6144l2371,3686e" filled="f" stroked="t" strokeweight=".96pt" strokecolor="#5B5B5B">
                <v:path arrowok="t"/>
              </v:shape>
            </v:group>
            <v:group style="position:absolute;left:2362;top:4195;width:9278;height:2" coordorigin="2362,4195" coordsize="9278,2">
              <v:shape style="position:absolute;left:2362;top:4195;width:9278;height:2" coordorigin="2362,4195" coordsize="9278,0" path="m2362,4195l11640,4195e" filled="f" stroked="t" strokeweight=".96pt" strokecolor="#606060">
                <v:path arrowok="t"/>
              </v:shape>
            </v:group>
            <v:group style="position:absolute;left:11630;top:3965;width:2;height:274" coordorigin="11630,3965" coordsize="2,274">
              <v:shape style="position:absolute;left:11630;top:3965;width:2;height:274" coordorigin="11630,3965" coordsize="0,274" path="m11630,4238l11630,3965e" filled="f" stroked="t" strokeweight=".48pt" strokecolor="#444444">
                <v:path arrowok="t"/>
              </v:shape>
            </v:group>
            <v:group style="position:absolute;left:322;top:4171;width:2;height:264" coordorigin="322,4171" coordsize="2,264">
              <v:shape style="position:absolute;left:322;top:4171;width:2;height:264" coordorigin="322,4171" coordsize="0,264" path="m322,4435l322,4171e" filled="f" stroked="t" strokeweight=".48pt" strokecolor="#2B2B2B">
                <v:path arrowok="t"/>
              </v:shape>
            </v:group>
            <v:group style="position:absolute;left:4949;top:4186;width:2;height:1906" coordorigin="4949,4186" coordsize="2,1906">
              <v:shape style="position:absolute;left:4949;top:4186;width:2;height:1906" coordorigin="4949,4186" coordsize="0,1906" path="m4949,6091l4949,4186e" filled="f" stroked="t" strokeweight=".48pt" strokecolor="#2B2B2B">
                <v:path arrowok="t"/>
              </v:shape>
            </v:group>
            <v:group style="position:absolute;left:4934;top:4637;width:1512;height:2" coordorigin="4934,4637" coordsize="1512,2">
              <v:shape style="position:absolute;left:4934;top:4637;width:1512;height:2" coordorigin="4934,4637" coordsize="1512,0" path="m4934,4637l6446,4637e" filled="f" stroked="t" strokeweight=".48pt" strokecolor="#343434">
                <v:path arrowok="t"/>
              </v:shape>
            </v:group>
            <v:group style="position:absolute;left:7781;top:4190;width:2;height:216" coordorigin="7781,4190" coordsize="2,216">
              <v:shape style="position:absolute;left:7781;top:4190;width:2;height:216" coordorigin="7781,4190" coordsize="0,216" path="m7781,4406l7781,4190e" filled="f" stroked="t" strokeweight=".48pt" strokecolor="#606060">
                <v:path arrowok="t"/>
              </v:shape>
            </v:group>
            <v:group style="position:absolute;left:11635;top:4162;width:2;height:1502" coordorigin="11635,4162" coordsize="2,1502">
              <v:shape style="position:absolute;left:11635;top:4162;width:2;height:1502" coordorigin="11635,4162" coordsize="0,1502" path="m11635,5664l11635,4162e" filled="f" stroked="t" strokeweight=".96pt" strokecolor="#606060">
                <v:path arrowok="t"/>
              </v:shape>
            </v:group>
            <v:group style="position:absolute;left:6446;top:4637;width:1339;height:2" coordorigin="6446,4637" coordsize="1339,2">
              <v:shape style="position:absolute;left:6446;top:4637;width:1339;height:2" coordorigin="6446,4637" coordsize="1339,0" path="m6446,4637l7786,4637e" filled="f" stroked="t" strokeweight=".48pt" strokecolor="#000000">
                <v:path arrowok="t"/>
              </v:shape>
            </v:group>
            <v:group style="position:absolute;left:7781;top:4406;width:2;height:235" coordorigin="7781,4406" coordsize="2,235">
              <v:shape style="position:absolute;left:7781;top:4406;width:2;height:235" coordorigin="7781,4406" coordsize="0,235" path="m7781,4642l7781,4406e" filled="f" stroked="t" strokeweight=".48pt" strokecolor="#000000">
                <v:path arrowok="t"/>
              </v:shape>
            </v:group>
            <v:group style="position:absolute;left:7776;top:4637;width:542;height:2" coordorigin="7776,4637" coordsize="542,2">
              <v:shape style="position:absolute;left:7776;top:4637;width:542;height:2" coordorigin="7776,4637" coordsize="542,0" path="m7776,4637l8318,4637e" filled="f" stroked="t" strokeweight=".48pt" strokecolor="#5B5B5B">
                <v:path arrowok="t"/>
              </v:shape>
            </v:group>
            <v:group style="position:absolute;left:8318;top:4637;width:3302;height:2" coordorigin="8318,4637" coordsize="3302,2">
              <v:shape style="position:absolute;left:8318;top:4637;width:3302;height:2" coordorigin="8318,4637" coordsize="3302,0" path="m8318,4637l11621,4637e" filled="f" stroked="t" strokeweight=".48pt" strokecolor="#000000">
                <v:path arrowok="t"/>
              </v:shape>
            </v:group>
            <v:group style="position:absolute;left:4944;top:4930;width:1925;height:2" coordorigin="4944,4930" coordsize="1925,2">
              <v:shape style="position:absolute;left:4944;top:4930;width:1925;height:2" coordorigin="4944,4930" coordsize="1925,0" path="m4944,4930l6869,4930e" filled="f" stroked="t" strokeweight=".48pt" strokecolor="#343434">
                <v:path arrowok="t"/>
              </v:shape>
            </v:group>
            <v:group style="position:absolute;left:6811;top:4925;width:4834;height:2" coordorigin="6811,4925" coordsize="4834,2">
              <v:shape style="position:absolute;left:6811;top:4925;width:4834;height:2" coordorigin="6811,4925" coordsize="4834,0" path="m6811,4925l11645,4925e" filled="f" stroked="t" strokeweight=".96pt" strokecolor="#606060">
                <v:path arrowok="t"/>
              </v:shape>
            </v:group>
            <v:group style="position:absolute;left:322;top:4886;width:2;height:542" coordorigin="322,4886" coordsize="2,542">
              <v:shape style="position:absolute;left:322;top:4886;width:2;height:542" coordorigin="322,4886" coordsize="0,542" path="m322,5429l322,4886e" filled="f" stroked="t" strokeweight=".48pt" strokecolor="#0F0F0F">
                <v:path arrowok="t"/>
              </v:shape>
            </v:group>
            <v:group style="position:absolute;left:4944;top:5170;width:2866;height:2" coordorigin="4944,5170" coordsize="2866,2">
              <v:shape style="position:absolute;left:4944;top:5170;width:2866;height:2" coordorigin="4944,5170" coordsize="2866,0" path="m4944,5170l7810,5170e" filled="f" stroked="t" strokeweight=".48pt" strokecolor="#383838">
                <v:path arrowok="t"/>
              </v:shape>
            </v:group>
            <v:group style="position:absolute;left:7680;top:5165;width:3965;height:2" coordorigin="7680,5165" coordsize="3965,2">
              <v:shape style="position:absolute;left:7680;top:5165;width:3965;height:2" coordorigin="7680,5165" coordsize="3965,0" path="m7680,5165l11645,5165e" filled="f" stroked="t" strokeweight=".96pt" strokecolor="#606060">
                <v:path arrowok="t"/>
              </v:shape>
            </v:group>
            <v:group style="position:absolute;left:2362;top:5386;width:7642;height:2" coordorigin="2362,5386" coordsize="7642,2">
              <v:shape style="position:absolute;left:2362;top:5386;width:7642;height:2" coordorigin="2362,5386" coordsize="7642,0" path="m2362,5386l10003,5386e" filled="f" stroked="t" strokeweight=".96pt" strokecolor="#5B5B5B">
                <v:path arrowok="t"/>
              </v:shape>
            </v:group>
            <v:group style="position:absolute;left:9955;top:5400;width:374;height:2" coordorigin="9955,5400" coordsize="374,2">
              <v:shape style="position:absolute;left:9955;top:5400;width:374;height:2" coordorigin="9955,5400" coordsize="374,0" path="m9955,5400l10330,5400e" filled="f" stroked="t" strokeweight=".96pt" strokecolor="#939393">
                <v:path arrowok="t"/>
              </v:shape>
            </v:group>
            <v:group style="position:absolute;left:10301;top:5381;width:1344;height:2" coordorigin="10301,5381" coordsize="1344,2">
              <v:shape style="position:absolute;left:10301;top:5381;width:1344;height:2" coordorigin="10301,5381" coordsize="1344,0" path="m10301,5381l11645,5381e" filled="f" stroked="t" strokeweight=".48pt" strokecolor="#2F2F2F">
                <v:path arrowok="t"/>
              </v:shape>
            </v:group>
            <v:group style="position:absolute;left:317;top:5606;width:485;height:2" coordorigin="317,5606" coordsize="485,2">
              <v:shape style="position:absolute;left:317;top:5606;width:485;height:2" coordorigin="317,5606" coordsize="485,0" path="m317,5606l802,5606e" filled="f" stroked="t" strokeweight=".96pt" strokecolor="#2F2F2F">
                <v:path arrowok="t"/>
              </v:shape>
            </v:group>
            <v:group style="position:absolute;left:542;top:5616;width:8866;height:2" coordorigin="542,5616" coordsize="8866,2">
              <v:shape style="position:absolute;left:542;top:5616;width:8866;height:2" coordorigin="542,5616" coordsize="8866,0" path="m542,5616l9408,5616e" filled="f" stroked="t" strokeweight=".96pt" strokecolor="#606060">
                <v:path arrowok="t"/>
              </v:shape>
            </v:group>
            <v:group style="position:absolute;left:9336;top:5606;width:994;height:2" coordorigin="9336,5606" coordsize="994,2">
              <v:shape style="position:absolute;left:9336;top:5606;width:994;height:2" coordorigin="9336,5606" coordsize="994,0" path="m9336,5606l10330,5606e" filled="f" stroked="t" strokeweight=".96pt" strokecolor="#3B3B3B">
                <v:path arrowok="t"/>
              </v:shape>
            </v:group>
            <v:group style="position:absolute;left:10301;top:5611;width:1344;height:2" coordorigin="10301,5611" coordsize="1344,2">
              <v:shape style="position:absolute;left:10301;top:5611;width:1344;height:2" coordorigin="10301,5611" coordsize="1344,0" path="m10301,5611l11645,5611e" filled="f" stroked="t" strokeweight=".48pt" strokecolor="#383838">
                <v:path arrowok="t"/>
              </v:shape>
            </v:group>
            <v:group style="position:absolute;left:7781;top:5597;width:2;height:658" coordorigin="7781,5597" coordsize="2,658">
              <v:shape style="position:absolute;left:7781;top:5597;width:2;height:658" coordorigin="7781,5597" coordsize="0,658" path="m7781,6254l7781,5597e" filled="f" stroked="t" strokeweight=".48pt" strokecolor="#646464">
                <v:path arrowok="t"/>
              </v:shape>
            </v:group>
            <v:group style="position:absolute;left:11640;top:5573;width:2;height:946" coordorigin="11640,5573" coordsize="2,946">
              <v:shape style="position:absolute;left:11640;top:5573;width:2;height:946" coordorigin="11640,5573" coordsize="0,946" path="m11640,6518l11640,5573e" filled="f" stroked="t" strokeweight=".48pt" strokecolor="#444444">
                <v:path arrowok="t"/>
              </v:shape>
            </v:group>
            <v:group style="position:absolute;left:322;top:5842;width:2;height:432" coordorigin="322,5842" coordsize="2,432">
              <v:shape style="position:absolute;left:322;top:5842;width:2;height:432" coordorigin="322,5842" coordsize="0,432" path="m322,6274l322,5842e" filled="f" stroked="t" strokeweight=".48pt" strokecolor="#0F0F0F">
                <v:path arrowok="t"/>
              </v:shape>
            </v:group>
            <v:group style="position:absolute;left:2362;top:6043;width:5107;height:2" coordorigin="2362,6043" coordsize="5107,2">
              <v:shape style="position:absolute;left:2362;top:6043;width:5107;height:2" coordorigin="2362,6043" coordsize="5107,0" path="m2362,6043l7469,6043e" filled="f" stroked="t" strokeweight=".48pt" strokecolor="#2B2B2B">
                <v:path arrowok="t"/>
              </v:shape>
            </v:group>
            <v:group style="position:absolute;left:7411;top:6038;width:4234;height:2" coordorigin="7411,6038" coordsize="4234,2">
              <v:shape style="position:absolute;left:7411;top:6038;width:4234;height:2" coordorigin="7411,6038" coordsize="4234,0" path="m7411,6038l11645,6038e" filled="f" stroked="t" strokeweight=".96pt" strokecolor="#646464">
                <v:path arrowok="t"/>
              </v:shape>
            </v:group>
            <v:group style="position:absolute;left:2371;top:6029;width:2;height:245" coordorigin="2371,6029" coordsize="2,245">
              <v:shape style="position:absolute;left:2371;top:6029;width:2;height:245" coordorigin="2371,6029" coordsize="0,245" path="m2371,6274l2371,6029e" filled="f" stroked="t" strokeweight=".72pt" strokecolor="#444444">
                <v:path arrowok="t"/>
              </v:shape>
            </v:group>
            <v:group style="position:absolute;left:2371;top:6259;width:8074;height:2" coordorigin="2371,6259" coordsize="8074,2">
              <v:shape style="position:absolute;left:2371;top:6259;width:8074;height:2" coordorigin="2371,6259" coordsize="8074,0" path="m2371,6259l10445,6259e" filled="f" stroked="t" strokeweight=".96pt" strokecolor="#646464">
                <v:path arrowok="t"/>
              </v:shape>
            </v:group>
            <v:group style="position:absolute;left:4954;top:6024;width:2;height:245" coordorigin="4954,6024" coordsize="2,245">
              <v:shape style="position:absolute;left:4954;top:6024;width:2;height:245" coordorigin="4954,6024" coordsize="0,245" path="m4954,6269l4954,6024e" filled="f" stroked="t" strokeweight=".72pt" strokecolor="#383838">
                <v:path arrowok="t"/>
              </v:shape>
            </v:group>
            <v:group style="position:absolute;left:10301;top:6254;width:1344;height:2" coordorigin="10301,6254" coordsize="1344,2">
              <v:shape style="position:absolute;left:10301;top:6254;width:1344;height:2" coordorigin="10301,6254" coordsize="1344,0" path="m10301,6254l11645,6254e" filled="f" stroked="t" strokeweight=".48pt" strokecolor="#383838">
                <v:path arrowok="t"/>
              </v:shape>
            </v:group>
            <v:group style="position:absolute;left:317;top:6475;width:514;height:2" coordorigin="317,6475" coordsize="514,2">
              <v:shape style="position:absolute;left:317;top:6475;width:514;height:2" coordorigin="317,6475" coordsize="514,0" path="m317,6475l830,6475e" filled="f" stroked="t" strokeweight=".48pt" strokecolor="#2F2F2F">
                <v:path arrowok="t"/>
              </v:shape>
            </v:group>
            <v:group style="position:absolute;left:326;top:6216;width:2;height:8875" coordorigin="326,6216" coordsize="2,8875">
              <v:shape style="position:absolute;left:326;top:6216;width:2;height:8875" coordorigin="326,6216" coordsize="0,8875" path="m326,15091l326,6216e" filled="f" stroked="t" strokeweight=".72pt" strokecolor="#4B4B4B">
                <v:path arrowok="t"/>
              </v:shape>
            </v:group>
            <v:group style="position:absolute;left:773;top:6480;width:8597;height:2" coordorigin="773,6480" coordsize="8597,2">
              <v:shape style="position:absolute;left:773;top:6480;width:8597;height:2" coordorigin="773,6480" coordsize="8597,0" path="m773,6480l9370,6480e" filled="f" stroked="t" strokeweight=".96pt" strokecolor="#646464">
                <v:path arrowok="t"/>
              </v:shape>
            </v:group>
            <v:group style="position:absolute;left:2376;top:6216;width:2;height:1584" coordorigin="2376,6216" coordsize="2,1584">
              <v:shape style="position:absolute;left:2376;top:6216;width:2;height:1584" coordorigin="2376,6216" coordsize="0,1584" path="m2376,7800l2376,6216e" filled="f" stroked="t" strokeweight=".48pt" strokecolor="#282828">
                <v:path arrowok="t"/>
              </v:shape>
            </v:group>
            <v:group style="position:absolute;left:9307;top:6475;width:2338;height:2" coordorigin="9307,6475" coordsize="2338,2">
              <v:shape style="position:absolute;left:9307;top:6475;width:2338;height:2" coordorigin="9307,6475" coordsize="2338,0" path="m9307,6475l11645,6475e" filled="f" stroked="t" strokeweight=".48pt" strokecolor="#383838">
                <v:path arrowok="t"/>
              </v:shape>
            </v:group>
            <v:group style="position:absolute;left:317;top:7114;width:9898;height:2" coordorigin="317,7114" coordsize="9898,2">
              <v:shape style="position:absolute;left:317;top:7114;width:9898;height:2" coordorigin="317,7114" coordsize="9898,0" path="m317,7114l10214,7114e" filled="f" stroked="t" strokeweight=".96pt" strokecolor="#606060">
                <v:path arrowok="t"/>
              </v:shape>
            </v:group>
            <v:group style="position:absolute;left:9955;top:7104;width:374;height:2" coordorigin="9955,7104" coordsize="374,2">
              <v:shape style="position:absolute;left:9955;top:7104;width:374;height:2" coordorigin="9955,7104" coordsize="374,0" path="m9955,7104l10330,7104e" filled="f" stroked="t" strokeweight=".96pt" strokecolor="#2B2B2B">
                <v:path arrowok="t"/>
              </v:shape>
            </v:group>
            <v:group style="position:absolute;left:10330;top:7104;width:1286;height:2" coordorigin="10330,7104" coordsize="1286,2">
              <v:shape style="position:absolute;left:10330;top:7104;width:1286;height:2" coordorigin="10330,7104" coordsize="1286,0" path="m10330,7104l11616,7104e" filled="f" stroked="t" strokeweight=".48pt" strokecolor="#383838">
                <v:path arrowok="t"/>
              </v:shape>
            </v:group>
            <v:group style="position:absolute;left:11640;top:6451;width:2;height:1795" coordorigin="11640,6451" coordsize="2,1795">
              <v:shape style="position:absolute;left:11640;top:6451;width:2;height:1795" coordorigin="11640,6451" coordsize="0,1795" path="m11640,8246l11640,6451e" filled="f" stroked="t" strokeweight=".48pt" strokecolor="#707070">
                <v:path arrowok="t"/>
              </v:shape>
            </v:group>
            <v:group style="position:absolute;left:4958;top:7104;width:2;height:682" coordorigin="4958,7104" coordsize="2,682">
              <v:shape style="position:absolute;left:4958;top:7104;width:2;height:682" coordorigin="4958,7104" coordsize="0,682" path="m4958,7786l4958,7104e" filled="f" stroked="t" strokeweight=".48pt" strokecolor="#383838">
                <v:path arrowok="t"/>
              </v:shape>
            </v:group>
            <v:group style="position:absolute;left:4954;top:7339;width:2856;height:2" coordorigin="4954,7339" coordsize="2856,2">
              <v:shape style="position:absolute;left:4954;top:7339;width:2856;height:2" coordorigin="4954,7339" coordsize="2856,0" path="m4954,7339l7810,7339e" filled="f" stroked="t" strokeweight=".48pt" strokecolor="#343434">
                <v:path arrowok="t"/>
              </v:shape>
            </v:group>
            <v:group style="position:absolute;left:7752;top:7334;width:3893;height:2" coordorigin="7752,7334" coordsize="3893,2">
              <v:shape style="position:absolute;left:7752;top:7334;width:3893;height:2" coordorigin="7752,7334" coordsize="3893,0" path="m7752,7334l11645,7334e" filled="f" stroked="t" strokeweight=".96pt" strokecolor="#646464">
                <v:path arrowok="t"/>
              </v:shape>
            </v:group>
            <v:group style="position:absolute;left:4954;top:7555;width:5030;height:2" coordorigin="4954,7555" coordsize="5030,2">
              <v:shape style="position:absolute;left:4954;top:7555;width:5030;height:2" coordorigin="4954,7555" coordsize="5030,0" path="m4954,7555l9984,7555e" filled="f" stroked="t" strokeweight=".96pt" strokecolor="#676767">
                <v:path arrowok="t"/>
              </v:shape>
            </v:group>
            <v:group style="position:absolute;left:9926;top:7550;width:1718;height:2" coordorigin="9926,7550" coordsize="1718,2">
              <v:shape style="position:absolute;left:9926;top:7550;width:1718;height:2" coordorigin="9926,7550" coordsize="1718,0" path="m9926,7550l11645,7550e" filled="f" stroked="t" strokeweight=".48pt" strokecolor="#3F3F3F">
                <v:path arrowok="t"/>
              </v:shape>
            </v:group>
            <v:group style="position:absolute;left:317;top:7776;width:9048;height:2" coordorigin="317,7776" coordsize="9048,2">
              <v:shape style="position:absolute;left:317;top:7776;width:9048;height:2" coordorigin="317,7776" coordsize="9048,0" path="m317,7776l9365,7776e" filled="f" stroked="t" strokeweight=".96pt" strokecolor="#676767">
                <v:path arrowok="t"/>
              </v:shape>
            </v:group>
            <v:group style="position:absolute;left:9336;top:7762;width:994;height:2" coordorigin="9336,7762" coordsize="994,2">
              <v:shape style="position:absolute;left:9336;top:7762;width:994;height:2" coordorigin="9336,7762" coordsize="994,0" path="m9336,7762l10330,7762e" filled="f" stroked="t" strokeweight=".48pt" strokecolor="#4B4B4B">
                <v:path arrowok="t"/>
              </v:shape>
            </v:group>
            <v:group style="position:absolute;left:10301;top:7766;width:1344;height:2" coordorigin="10301,7766" coordsize="1344,2">
              <v:shape style="position:absolute;left:10301;top:7766;width:1344;height:2" coordorigin="10301,7766" coordsize="1344,0" path="m10301,7766l11645,7766e" filled="f" stroked="t" strokeweight=".72pt" strokecolor="#5B5B5B">
                <v:path arrowok="t"/>
              </v:shape>
            </v:group>
            <v:group style="position:absolute;left:2376;top:7723;width:2;height:523" coordorigin="2376,7723" coordsize="2,523">
              <v:shape style="position:absolute;left:2376;top:7723;width:2;height:523" coordorigin="2376,7723" coordsize="0,523" path="m2376,8246l2376,7723e" filled="f" stroked="t" strokeweight=".48pt" strokecolor="#484848">
                <v:path arrowok="t"/>
              </v:shape>
            </v:group>
            <v:group style="position:absolute;left:326;top:8587;width:835;height:2" coordorigin="326,8587" coordsize="835,2">
              <v:shape style="position:absolute;left:326;top:8587;width:835;height:2" coordorigin="326,8587" coordsize="835,0" path="m326,8587l1162,8587e" filled="f" stroked="t" strokeweight=".48pt" strokecolor="#2F2F2F">
                <v:path arrowok="t"/>
              </v:shape>
            </v:group>
            <v:group style="position:absolute;left:1133;top:8578;width:1219;height:2" coordorigin="1133,8578" coordsize="1219,2">
              <v:shape style="position:absolute;left:1133;top:8578;width:1219;height:2" coordorigin="1133,8578" coordsize="1219,0" path="m1133,8578l2352,8578e" filled="f" stroked="t" strokeweight=".96pt" strokecolor="#1F1F1F">
                <v:path arrowok="t"/>
              </v:shape>
            </v:group>
            <v:group style="position:absolute;left:2376;top:8189;width:2;height:2102" coordorigin="2376,8189" coordsize="2,2102">
              <v:shape style="position:absolute;left:2376;top:8189;width:2;height:2102" coordorigin="2376,8189" coordsize="0,2102" path="m2376,10291l2376,8189e" filled="f" stroked="t" strokeweight=".48pt" strokecolor="#606060">
                <v:path arrowok="t"/>
              </v:shape>
            </v:group>
            <v:group style="position:absolute;left:2227;top:8592;width:936;height:2" coordorigin="2227,8592" coordsize="936,2">
              <v:shape style="position:absolute;left:2227;top:8592;width:936;height:2" coordorigin="2227,8592" coordsize="936,0" path="m2227,8592l3163,8592e" filled="f" stroked="t" strokeweight=".96pt" strokecolor="#575757">
                <v:path arrowok="t"/>
              </v:shape>
            </v:group>
            <v:group style="position:absolute;left:3058;top:8592;width:235;height:2" coordorigin="3058,8592" coordsize="235,2">
              <v:shape style="position:absolute;left:3058;top:8592;width:235;height:2" coordorigin="3058,8592" coordsize="235,0" path="m3058,8592l3293,8592e" filled="f" stroked="t" strokeweight=".72pt" strokecolor="#444444">
                <v:path arrowok="t"/>
              </v:shape>
            </v:group>
            <v:group style="position:absolute;left:3235;top:8587;width:389;height:2" coordorigin="3235,8587" coordsize="389,2">
              <v:shape style="position:absolute;left:3235;top:8587;width:389;height:2" coordorigin="3235,8587" coordsize="389,0" path="m3235,8587l3624,8587e" filled="f" stroked="t" strokeweight=".48pt" strokecolor="#2B2B2B">
                <v:path arrowok="t"/>
              </v:shape>
            </v:group>
            <v:group style="position:absolute;left:3595;top:8578;width:278;height:2" coordorigin="3595,8578" coordsize="278,2">
              <v:shape style="position:absolute;left:3595;top:8578;width:278;height:2" coordorigin="3595,8578" coordsize="278,0" path="m3595,8578l3874,8578e" filled="f" stroked="t" strokeweight=".48pt" strokecolor="#1C1C1C">
                <v:path arrowok="t"/>
              </v:shape>
            </v:group>
            <v:group style="position:absolute;left:3845;top:8587;width:691;height:2" coordorigin="3845,8587" coordsize="691,2">
              <v:shape style="position:absolute;left:3845;top:8587;width:691;height:2" coordorigin="3845,8587" coordsize="691,0" path="m3845,8587l4536,8587e" filled="f" stroked="t" strokeweight=".48pt" strokecolor="#282828">
                <v:path arrowok="t"/>
              </v:shape>
            </v:group>
            <v:group style="position:absolute;left:4507;top:8578;width:432;height:2" coordorigin="4507,8578" coordsize="432,2">
              <v:shape style="position:absolute;left:4507;top:8578;width:432;height:2" coordorigin="4507,8578" coordsize="432,0" path="m4507,8578l4939,8578e" filled="f" stroked="t" strokeweight=".96pt" strokecolor="#2F2F2F">
                <v:path arrowok="t"/>
              </v:shape>
            </v:group>
            <v:group style="position:absolute;left:4939;top:8578;width:797;height:2" coordorigin="4939,8578" coordsize="797,2">
              <v:shape style="position:absolute;left:4939;top:8578;width:797;height:2" coordorigin="4939,8578" coordsize="797,0" path="m4939,8578l5736,8578e" filled="f" stroked="t" strokeweight=".48pt" strokecolor="#282828">
                <v:path arrowok="t"/>
              </v:shape>
            </v:group>
            <v:group style="position:absolute;left:5707;top:8587;width:3658;height:2" coordorigin="5707,8587" coordsize="3658,2">
              <v:shape style="position:absolute;left:5707;top:8587;width:3658;height:2" coordorigin="5707,8587" coordsize="3658,0" path="m5707,8587l9365,8587e" filled="f" stroked="t" strokeweight=".48pt" strokecolor="#2F2F2F">
                <v:path arrowok="t"/>
              </v:shape>
            </v:group>
            <v:group style="position:absolute;left:9307;top:8582;width:2338;height:2" coordorigin="9307,8582" coordsize="2338,2">
              <v:shape style="position:absolute;left:9307;top:8582;width:2338;height:2" coordorigin="9307,8582" coordsize="2338,0" path="m9307,8582l11645,8582e" filled="f" stroked="t" strokeweight=".96pt" strokecolor="#606060">
                <v:path arrowok="t"/>
              </v:shape>
            </v:group>
            <v:group style="position:absolute;left:11611;top:8218;width:2;height:614" coordorigin="11611,8218" coordsize="2,614">
              <v:shape style="position:absolute;left:11611;top:8218;width:2;height:614" coordorigin="11611,8218" coordsize="0,614" path="m11611,8832l11611,8218e" filled="f" stroked="t" strokeweight=".48pt" strokecolor="#747474">
                <v:path arrowok="t"/>
              </v:shape>
            </v:group>
            <v:group style="position:absolute;left:331;top:8544;width:2;height:317" coordorigin="331,8544" coordsize="2,317">
              <v:shape style="position:absolute;left:331;top:8544;width:2;height:317" coordorigin="331,8544" coordsize="0,317" path="m331,8861l331,8544e" filled="f" stroked="t" strokeweight=".48pt" strokecolor="#2F2F2F">
                <v:path arrowok="t"/>
              </v:shape>
            </v:group>
            <v:group style="position:absolute;left:11611;top:8832;width:2;height:250" coordorigin="11611,8832" coordsize="2,250">
              <v:shape style="position:absolute;left:11611;top:8832;width:2;height:250" coordorigin="11611,8832" coordsize="0,250" path="m11611,9082l11611,8832e" filled="f" stroked="t" strokeweight=".48pt" strokecolor="#2F2F2F">
                <v:path arrowok="t"/>
              </v:shape>
            </v:group>
            <v:group style="position:absolute;left:317;top:9480;width:2064;height:2" coordorigin="317,9480" coordsize="2064,2">
              <v:shape style="position:absolute;left:317;top:9480;width:2064;height:2" coordorigin="317,9480" coordsize="2064,0" path="m317,9480l2381,9480e" filled="f" stroked="t" strokeweight=".48pt" strokecolor="#2B2B2B">
                <v:path arrowok="t"/>
              </v:shape>
            </v:group>
            <v:group style="position:absolute;left:2314;top:9475;width:7670;height:2" coordorigin="2314,9475" coordsize="7670,2">
              <v:shape style="position:absolute;left:2314;top:9475;width:7670;height:2" coordorigin="2314,9475" coordsize="7670,0" path="m2314,9475l9984,9475e" filled="f" stroked="t" strokeweight=".72pt" strokecolor="#4F4F4F">
                <v:path arrowok="t"/>
              </v:shape>
            </v:group>
            <v:group style="position:absolute;left:7123;top:9475;width:3235;height:2" coordorigin="7123,9475" coordsize="3235,2">
              <v:shape style="position:absolute;left:7123;top:9475;width:3235;height:2" coordorigin="7123,9475" coordsize="3235,0" path="m7123,9475l10358,9475e" filled="f" stroked="t" strokeweight=".96pt" strokecolor="#646464">
                <v:path arrowok="t"/>
              </v:shape>
            </v:group>
            <v:group style="position:absolute;left:10301;top:9470;width:1344;height:2" coordorigin="10301,9470" coordsize="1344,2">
              <v:shape style="position:absolute;left:10301;top:9470;width:1344;height:2" coordorigin="10301,9470" coordsize="1344,0" path="m10301,9470l11645,9470e" filled="f" stroked="t" strokeweight=".48pt" strokecolor="#383838">
                <v:path arrowok="t"/>
              </v:shape>
            </v:group>
            <v:group style="position:absolute;left:11611;top:9082;width:2;height:1642" coordorigin="11611,9082" coordsize="2,1642">
              <v:shape style="position:absolute;left:11611;top:9082;width:2;height:1642" coordorigin="11611,9082" coordsize="0,1642" path="m11611,10723l11611,9082e" filled="f" stroked="t" strokeweight=".48pt" strokecolor="#777777">
                <v:path arrowok="t"/>
              </v:shape>
            </v:group>
            <v:group style="position:absolute;left:317;top:9811;width:1421;height:2" coordorigin="317,9811" coordsize="1421,2">
              <v:shape style="position:absolute;left:317;top:9811;width:1421;height:2" coordorigin="317,9811" coordsize="1421,0" path="m317,9811l1738,9811e" filled="f" stroked="t" strokeweight=".96pt" strokecolor="#606060">
                <v:path arrowok="t"/>
              </v:shape>
            </v:group>
            <v:group style="position:absolute;left:1680;top:9816;width:701;height:2" coordorigin="1680,9816" coordsize="701,2">
              <v:shape style="position:absolute;left:1680;top:9816;width:701;height:2" coordorigin="1680,9816" coordsize="701,0" path="m1680,9816l2381,9816e" filled="f" stroked="t" strokeweight=".48pt" strokecolor="#343434">
                <v:path arrowok="t"/>
              </v:shape>
            </v:group>
            <v:group style="position:absolute;left:2314;top:9811;width:1310;height:2" coordorigin="2314,9811" coordsize="1310,2">
              <v:shape style="position:absolute;left:2314;top:9811;width:1310;height:2" coordorigin="2314,9811" coordsize="1310,0" path="m2314,9811l3624,9811e" filled="f" stroked="t" strokeweight=".72pt" strokecolor="#4F4F4F">
                <v:path arrowok="t"/>
              </v:shape>
            </v:group>
            <v:group style="position:absolute;left:3206;top:9811;width:6182;height:2" coordorigin="3206,9811" coordsize="6182,2">
              <v:shape style="position:absolute;left:3206;top:9811;width:6182;height:2" coordorigin="3206,9811" coordsize="6182,0" path="m3206,9811l9389,9811e" filled="f" stroked="t" strokeweight=".96pt" strokecolor="#646464">
                <v:path arrowok="t"/>
              </v:shape>
            </v:group>
            <v:group style="position:absolute;left:9336;top:9797;width:994;height:2" coordorigin="9336,9797" coordsize="994,2">
              <v:shape style="position:absolute;left:9336;top:9797;width:994;height:2" coordorigin="9336,9797" coordsize="994,0" path="m9336,9797l10330,9797e" filled="f" stroked="t" strokeweight=".48pt" strokecolor="#343434">
                <v:path arrowok="t"/>
              </v:shape>
            </v:group>
            <v:group style="position:absolute;left:10301;top:9802;width:1344;height:2" coordorigin="10301,9802" coordsize="1344,2">
              <v:shape style="position:absolute;left:10301;top:9802;width:1344;height:2" coordorigin="10301,9802" coordsize="1344,0" path="m10301,9802l11645,9802e" filled="f" stroked="t" strokeweight=".72pt" strokecolor="#5B5B5B">
                <v:path arrowok="t"/>
              </v:shape>
            </v:group>
            <v:group style="position:absolute;left:326;top:10046;width:1411;height:2" coordorigin="326,10046" coordsize="1411,2">
              <v:shape style="position:absolute;left:326;top:10046;width:1411;height:2" coordorigin="326,10046" coordsize="1411,0" path="m326,10046l1738,10046e" filled="f" stroked="t" strokeweight=".48pt" strokecolor="#383838">
                <v:path arrowok="t"/>
              </v:shape>
            </v:group>
            <v:group style="position:absolute;left:1680;top:10051;width:2006;height:2" coordorigin="1680,10051" coordsize="2006,2">
              <v:shape style="position:absolute;left:1680;top:10051;width:2006;height:2" coordorigin="1680,10051" coordsize="2006,0" path="m1680,10051l3686,10051e" filled="f" stroked="t" strokeweight=".96pt" strokecolor="#5B5B5B">
                <v:path arrowok="t"/>
              </v:shape>
            </v:group>
            <v:group style="position:absolute;left:4478;top:10046;width:490;height:2" coordorigin="4478,10046" coordsize="490,2">
              <v:shape style="position:absolute;left:4478;top:10046;width:490;height:2" coordorigin="4478,10046" coordsize="490,0" path="m4478,10046l4968,10046e" filled="f" stroked="t" strokeweight=".48pt" strokecolor="#282828">
                <v:path arrowok="t"/>
              </v:shape>
            </v:group>
            <v:group style="position:absolute;left:4939;top:10032;width:182;height:2" coordorigin="4939,10032" coordsize="182,2">
              <v:shape style="position:absolute;left:4939;top:10032;width:182;height:2" coordorigin="4939,10032" coordsize="182,0" path="m4939,10032l5122,10032e" filled="f" stroked="t" strokeweight=".48pt" strokecolor="#000000">
                <v:path arrowok="t"/>
              </v:shape>
            </v:group>
            <v:group style="position:absolute;left:5093;top:10046;width:1382;height:2" coordorigin="5093,10046" coordsize="1382,2">
              <v:shape style="position:absolute;left:5093;top:10046;width:1382;height:2" coordorigin="5093,10046" coordsize="1382,0" path="m5093,10046l6475,10046e" filled="f" stroked="t" strokeweight=".48pt" strokecolor="#383838">
                <v:path arrowok="t"/>
              </v:shape>
            </v:group>
            <v:group style="position:absolute;left:6418;top:10046;width:624;height:2" coordorigin="6418,10046" coordsize="624,2">
              <v:shape style="position:absolute;left:6418;top:10046;width:624;height:2" coordorigin="6418,10046" coordsize="624,0" path="m6418,10046l7042,10046e" filled="f" stroked="t" strokeweight=".48pt" strokecolor="#545454">
                <v:path arrowok="t"/>
              </v:shape>
            </v:group>
            <v:group style="position:absolute;left:6984;top:10042;width:4661;height:2" coordorigin="6984,10042" coordsize="4661,2">
              <v:shape style="position:absolute;left:6984;top:10042;width:4661;height:2" coordorigin="6984,10042" coordsize="4661,0" path="m6984,10042l11645,10042e" filled="f" stroked="t" strokeweight=".96pt" strokecolor="#646464">
                <v:path arrowok="t"/>
              </v:shape>
            </v:group>
            <v:group style="position:absolute;left:331;top:9998;width:2;height:5093" coordorigin="331,9998" coordsize="2,5093">
              <v:shape style="position:absolute;left:331;top:9998;width:2;height:5093" coordorigin="331,9998" coordsize="0,5093" path="m331,15091l331,9998e" filled="f" stroked="t" strokeweight=".72pt" strokecolor="#3F3F3F">
                <v:path arrowok="t"/>
              </v:shape>
            </v:group>
            <v:group style="position:absolute;left:326;top:10531;width:3298;height:2" coordorigin="326,10531" coordsize="3298,2">
              <v:shape style="position:absolute;left:326;top:10531;width:3298;height:2" coordorigin="326,10531" coordsize="3298,0" path="m326,10531l3624,10531e" filled="f" stroked="t" strokeweight=".96pt" strokecolor="#5B5B5B">
                <v:path arrowok="t"/>
              </v:shape>
            </v:group>
            <v:group style="position:absolute;left:2347;top:10282;width:2;height:442" coordorigin="2347,10282" coordsize="2,442">
              <v:shape style="position:absolute;left:2347;top:10282;width:2;height:442" coordorigin="2347,10282" coordsize="0,442" path="m2347,10723l2347,10282e" filled="f" stroked="t" strokeweight=".48pt" strokecolor="#606060">
                <v:path arrowok="t"/>
              </v:shape>
            </v:group>
            <v:group style="position:absolute;left:3595;top:10517;width:278;height:2" coordorigin="3595,10517" coordsize="278,2">
              <v:shape style="position:absolute;left:3595;top:10517;width:278;height:2" coordorigin="3595,10517" coordsize="278,0" path="m3595,10517l3874,10517e" filled="f" stroked="t" strokeweight=".96pt" strokecolor="#343434">
                <v:path arrowok="t"/>
              </v:shape>
            </v:group>
            <v:group style="position:absolute;left:3845;top:10531;width:758;height:2" coordorigin="3845,10531" coordsize="758,2">
              <v:shape style="position:absolute;left:3845;top:10531;width:758;height:2" coordorigin="3845,10531" coordsize="758,0" path="m3845,10531l4603,10531e" filled="f" stroked="t" strokeweight=".72pt" strokecolor="#5B5B5B">
                <v:path arrowok="t"/>
              </v:shape>
            </v:group>
            <v:group style="position:absolute;left:4507;top:10517;width:432;height:2" coordorigin="4507,10517" coordsize="432,2">
              <v:shape style="position:absolute;left:4507;top:10517;width:432;height:2" coordorigin="4507,10517" coordsize="432,0" path="m4507,10517l4939,10517e" filled="f" stroked="t" strokeweight=".48pt" strokecolor="#343434">
                <v:path arrowok="t"/>
              </v:shape>
            </v:group>
            <v:group style="position:absolute;left:4939;top:10517;width:797;height:2" coordorigin="4939,10517" coordsize="797,2">
              <v:shape style="position:absolute;left:4939;top:10517;width:797;height:2" coordorigin="4939,10517" coordsize="797,0" path="m4939,10517l5736,10517e" filled="f" stroked="t" strokeweight=".96pt" strokecolor="#383838">
                <v:path arrowok="t"/>
              </v:shape>
            </v:group>
            <v:group style="position:absolute;left:5736;top:10517;width:710;height:2" coordorigin="5736,10517" coordsize="710,2">
              <v:shape style="position:absolute;left:5736;top:10517;width:710;height:2" coordorigin="5736,10517" coordsize="710,0" path="m5736,10517l6446,10517e" filled="f" stroked="t" strokeweight=".48pt" strokecolor="#343434">
                <v:path arrowok="t"/>
              </v:shape>
            </v:group>
            <v:group style="position:absolute;left:6418;top:10526;width:2477;height:2" coordorigin="6418,10526" coordsize="2477,2">
              <v:shape style="position:absolute;left:6418;top:10526;width:2477;height:2" coordorigin="6418,10526" coordsize="2477,0" path="m6418,10526l8894,10526e" filled="f" stroked="t" strokeweight=".48pt" strokecolor="#343434">
                <v:path arrowok="t"/>
              </v:shape>
            </v:group>
            <v:group style="position:absolute;left:8837;top:10522;width:2808;height:2" coordorigin="8837,10522" coordsize="2808,2">
              <v:shape style="position:absolute;left:8837;top:10522;width:2808;height:2" coordorigin="8837,10522" coordsize="2808,0" path="m8837,10522l11645,10522e" filled="f" stroked="t" strokeweight=".96pt" strokecolor="#646464">
                <v:path arrowok="t"/>
              </v:shape>
            </v:group>
            <v:group style="position:absolute;left:778;top:10747;width:4987;height:2" coordorigin="778,10747" coordsize="4987,2">
              <v:shape style="position:absolute;left:778;top:10747;width:4987;height:2" coordorigin="778,10747" coordsize="4987,0" path="m778,10747l5765,10747e" filled="f" stroked="t" strokeweight=".48pt" strokecolor="#2F2F2F">
                <v:path arrowok="t"/>
              </v:shape>
            </v:group>
            <v:group style="position:absolute;left:5707;top:10742;width:4651;height:2" coordorigin="5707,10742" coordsize="4651,2">
              <v:shape style="position:absolute;left:5707;top:10742;width:4651;height:2" coordorigin="5707,10742" coordsize="4651,0" path="m5707,10742l10358,10742e" filled="f" stroked="t" strokeweight=".96pt" strokecolor="#606060">
                <v:path arrowok="t"/>
              </v:shape>
            </v:group>
            <v:group style="position:absolute;left:10301;top:10738;width:1344;height:2" coordorigin="10301,10738" coordsize="1344,2">
              <v:shape style="position:absolute;left:10301;top:10738;width:1344;height:2" coordorigin="10301,10738" coordsize="1344,0" path="m10301,10738l11645,10738e" filled="f" stroked="t" strokeweight=".48pt" strokecolor="#484848">
                <v:path arrowok="t"/>
              </v:shape>
            </v:group>
            <v:group style="position:absolute;left:336;top:10670;width:2;height:1560" coordorigin="336,10670" coordsize="2,1560">
              <v:shape style="position:absolute;left:336;top:10670;width:2;height:1560" coordorigin="336,10670" coordsize="0,1560" path="m336,12230l336,10670e" filled="f" stroked="t" strokeweight=".96pt" strokecolor="#575757">
                <v:path arrowok="t"/>
              </v:shape>
            </v:group>
            <v:group style="position:absolute;left:1718;top:10742;width:2;height:1224" coordorigin="1718,10742" coordsize="2,1224">
              <v:shape style="position:absolute;left:1718;top:10742;width:2;height:1224" coordorigin="1718,10742" coordsize="0,1224" path="m1718,11966l1718,10742e" filled="f" stroked="t" strokeweight=".96pt" strokecolor="#4F4F4F">
                <v:path arrowok="t"/>
              </v:shape>
            </v:group>
            <v:group style="position:absolute;left:2347;top:10714;width:2;height:82" coordorigin="2347,10714" coordsize="2,82">
              <v:shape style="position:absolute;left:2347;top:10714;width:2;height:82" coordorigin="2347,10714" coordsize="0,82" path="m2347,10795l2347,10714e" filled="f" stroked="t" strokeweight=".48pt" strokecolor="#2F2F2F">
                <v:path arrowok="t"/>
              </v:shape>
            </v:group>
            <v:group style="position:absolute;left:7445;top:10733;width:2;height:528" coordorigin="7445,10733" coordsize="2,528">
              <v:shape style="position:absolute;left:7445;top:10733;width:2;height:528" coordorigin="7445,10733" coordsize="0,528" path="m7445,11261l7445,10733e" filled="f" stroked="t" strokeweight=".48pt" strokecolor="#383838">
                <v:path arrowok="t"/>
              </v:shape>
            </v:group>
            <v:group style="position:absolute;left:11611;top:10714;width:2;height:82" coordorigin="11611,10714" coordsize="2,82">
              <v:shape style="position:absolute;left:11611;top:10714;width:2;height:82" coordorigin="11611,10714" coordsize="0,82" path="m11611,10795l11611,10714e" filled="f" stroked="t" strokeweight=".48pt" strokecolor="#343434">
                <v:path arrowok="t"/>
              </v:shape>
            </v:group>
            <v:group style="position:absolute;left:326;top:10982;width:8275;height:2" coordorigin="326,10982" coordsize="8275,2">
              <v:shape style="position:absolute;left:326;top:10982;width:8275;height:2" coordorigin="326,10982" coordsize="8275,0" path="m326,10982l8602,10982e" filled="f" stroked="t" strokeweight=".96pt" strokecolor="#646464">
                <v:path arrowok="t"/>
              </v:shape>
            </v:group>
            <v:group style="position:absolute;left:2347;top:10795;width:2;height:182" coordorigin="2347,10795" coordsize="2,182">
              <v:shape style="position:absolute;left:2347;top:10795;width:2;height:182" coordorigin="2347,10795" coordsize="0,182" path="m2347,10978l2347,10795e" filled="f" stroked="t" strokeweight=".48pt" strokecolor="#838383">
                <v:path arrowok="t"/>
              </v:shape>
            </v:group>
            <v:group style="position:absolute;left:8837;top:10978;width:1522;height:2" coordorigin="8837,10978" coordsize="1522,2">
              <v:shape style="position:absolute;left:8837;top:10978;width:1522;height:2" coordorigin="8837,10978" coordsize="1522,0" path="m8837,10978l10358,10978e" filled="f" stroked="t" strokeweight=".48pt" strokecolor="#383838">
                <v:path arrowok="t"/>
              </v:shape>
            </v:group>
            <v:group style="position:absolute;left:8318;top:10968;width:547;height:2" coordorigin="8318,10968" coordsize="547,2">
              <v:shape style="position:absolute;left:8318;top:10968;width:547;height:2" coordorigin="8318,10968" coordsize="547,0" path="m8318,10968l8866,10968e" filled="f" stroked="t" strokeweight=".96pt" strokecolor="#3B3B3B">
                <v:path arrowok="t"/>
              </v:shape>
            </v:group>
            <v:group style="position:absolute;left:10301;top:10973;width:1344;height:2" coordorigin="10301,10973" coordsize="1344,2">
              <v:shape style="position:absolute;left:10301;top:10973;width:1344;height:2" coordorigin="10301,10973" coordsize="1344,0" path="m10301,10973l11645,10973e" filled="f" stroked="t" strokeweight=".72pt" strokecolor="#545454">
                <v:path arrowok="t"/>
              </v:shape>
            </v:group>
            <v:group style="position:absolute;left:11611;top:10795;width:2;height:437" coordorigin="11611,10795" coordsize="2,437">
              <v:shape style="position:absolute;left:11611;top:10795;width:2;height:437" coordorigin="11611,10795" coordsize="0,437" path="m11611,11232l11611,10795e" filled="f" stroked="t" strokeweight=".48pt" strokecolor="#6B6B6B">
                <v:path arrowok="t"/>
              </v:shape>
            </v:group>
            <v:group style="position:absolute;left:1138;top:10930;width:2;height:331" coordorigin="1138,10930" coordsize="2,331">
              <v:shape style="position:absolute;left:1138;top:10930;width:2;height:331" coordorigin="1138,10930" coordsize="0,331" path="m1138,11261l1138,10930e" filled="f" stroked="t" strokeweight=".48pt" strokecolor="#232323">
                <v:path arrowok="t"/>
              </v:shape>
            </v:group>
            <v:group style="position:absolute;left:2347;top:10958;width:2;height:274" coordorigin="2347,10958" coordsize="2,274">
              <v:shape style="position:absolute;left:2347;top:10958;width:2;height:274" coordorigin="2347,10958" coordsize="0,274" path="m2347,11232l2347,10958e" filled="f" stroked="t" strokeweight=".48pt" strokecolor="#676767">
                <v:path arrowok="t"/>
              </v:shape>
            </v:group>
            <v:group style="position:absolute;left:1138;top:11203;width:2;height:859" coordorigin="1138,11203" coordsize="2,859">
              <v:shape style="position:absolute;left:1138;top:11203;width:2;height:859" coordorigin="1138,11203" coordsize="0,859" path="m1138,12062l1138,11203e" filled="f" stroked="t" strokeweight=".48pt" strokecolor="#0F0F0F">
                <v:path arrowok="t"/>
              </v:shape>
            </v:group>
            <v:group style="position:absolute;left:2347;top:11232;width:2;height:1771" coordorigin="2347,11232" coordsize="2,1771">
              <v:shape style="position:absolute;left:2347;top:11232;width:2;height:1771" coordorigin="2347,11232" coordsize="0,1771" path="m2347,13003l2347,11232e" filled="f" stroked="t" strokeweight=".48pt" strokecolor="#000000">
                <v:path arrowok="t"/>
              </v:shape>
            </v:group>
            <v:group style="position:absolute;left:7450;top:11203;width:2;height:250" coordorigin="7450,11203" coordsize="2,250">
              <v:shape style="position:absolute;left:7450;top:11203;width:2;height:250" coordorigin="7450,11203" coordsize="0,250" path="m7450,11453l7450,11203e" filled="f" stroked="t" strokeweight=".72pt" strokecolor="#4F4F4F">
                <v:path arrowok="t"/>
              </v:shape>
            </v:group>
            <v:group style="position:absolute;left:11611;top:11232;width:2;height:3494" coordorigin="11611,11232" coordsize="2,3494">
              <v:shape style="position:absolute;left:11611;top:11232;width:2;height:3494" coordorigin="11611,11232" coordsize="0,3494" path="m11611,14726l11611,11232e" filled="f" stroked="t" strokeweight=".48pt" strokecolor="#000000">
                <v:path arrowok="t"/>
              </v:shape>
            </v:group>
            <v:group style="position:absolute;left:7450;top:11328;width:2;height:1344" coordorigin="7450,11328" coordsize="2,1344">
              <v:shape style="position:absolute;left:7450;top:11328;width:2;height:1344" coordorigin="7450,11328" coordsize="0,1344" path="m7450,12672l7450,11328e" filled="f" stroked="t" strokeweight=".96pt" strokecolor="#646464">
                <v:path arrowok="t"/>
              </v:shape>
            </v:group>
            <v:group style="position:absolute;left:1723;top:11909;width:2;height:2659" coordorigin="1723,11909" coordsize="2,2659">
              <v:shape style="position:absolute;left:1723;top:11909;width:2;height:2659" coordorigin="1723,11909" coordsize="0,2659" path="m1723,14568l1723,11909e" filled="f" stroked="t" strokeweight=".48pt" strokecolor="#1C1C1C">
                <v:path arrowok="t"/>
              </v:shape>
            </v:group>
            <v:group style="position:absolute;left:336;top:12005;width:2;height:3470" coordorigin="336,12005" coordsize="2,3470">
              <v:shape style="position:absolute;left:336;top:12005;width:2;height:3470" coordorigin="336,12005" coordsize="0,3470" path="m336,15475l336,12005e" filled="f" stroked="t" strokeweight=".72pt" strokecolor="#343434">
                <v:path arrowok="t"/>
              </v:shape>
            </v:group>
            <v:group style="position:absolute;left:1142;top:12005;width:2;height:2760" coordorigin="1142,12005" coordsize="2,2760">
              <v:shape style="position:absolute;left:1142;top:12005;width:2;height:2760" coordorigin="1142,12005" coordsize="0,2760" path="m1142,14765l1142,12005e" filled="f" stroked="t" strokeweight=".96pt" strokecolor="#575757">
                <v:path arrowok="t"/>
              </v:shape>
            </v:group>
            <v:group style="position:absolute;left:341;top:12562;width:2;height:2194" coordorigin="341,12562" coordsize="2,2194">
              <v:shape style="position:absolute;left:341;top:12562;width:2;height:2194" coordorigin="341,12562" coordsize="0,2194" path="m341,14755l341,12562e" filled="f" stroked="t" strokeweight=".48pt" strokecolor="#1F1F1F">
                <v:path arrowok="t"/>
              </v:shape>
            </v:group>
            <v:group style="position:absolute;left:7454;top:12562;width:2;height:1838" coordorigin="7454,12562" coordsize="2,1838">
              <v:shape style="position:absolute;left:7454;top:12562;width:2;height:1838" coordorigin="7454,12562" coordsize="0,1838" path="m7454,14400l7454,12562e" filled="f" stroked="t" strokeweight=".48pt" strokecolor="#383838">
                <v:path arrowok="t"/>
              </v:shape>
            </v:group>
            <v:group style="position:absolute;left:336;top:13085;width:2045;height:2" coordorigin="336,13085" coordsize="2045,2">
              <v:shape style="position:absolute;left:336;top:13085;width:2045;height:2" coordorigin="336,13085" coordsize="2045,0" path="m336,13085l2381,13085e" filled="f" stroked="t" strokeweight=".96pt" strokecolor="#606060">
                <v:path arrowok="t"/>
              </v:shape>
            </v:group>
            <v:group style="position:absolute;left:2347;top:13003;width:2;height:120" coordorigin="2347,13003" coordsize="2,120">
              <v:shape style="position:absolute;left:2347;top:13003;width:2;height:120" coordorigin="2347,13003" coordsize="0,120" path="m2347,13123l2347,13003e" filled="f" stroked="t" strokeweight=".48pt" strokecolor="#5B5B5B">
                <v:path arrowok="t"/>
              </v:shape>
            </v:group>
            <v:group style="position:absolute;left:2347;top:13104;width:2;height:2352" coordorigin="2347,13104" coordsize="2,2352">
              <v:shape style="position:absolute;left:2347;top:13104;width:2;height:2352" coordorigin="2347,13104" coordsize="0,2352" path="m2347,15456l2347,13104e" filled="f" stroked="t" strokeweight=".48pt" strokecolor="#000000">
                <v:path arrowok="t"/>
              </v:shape>
            </v:group>
            <v:group style="position:absolute;left:7459;top:14342;width:2;height:1133" coordorigin="7459,14342" coordsize="2,1133">
              <v:shape style="position:absolute;left:7459;top:14342;width:2;height:1133" coordorigin="7459,14342" coordsize="0,1133" path="m7459,15475l7459,14342e" filled="f" stroked="t" strokeweight=".72pt" strokecolor="#4F4F4F">
                <v:path arrowok="t"/>
              </v:shape>
            </v:group>
            <v:group style="position:absolute;left:1728;top:14510;width:2;height:965" coordorigin="1728,14510" coordsize="2,965">
              <v:shape style="position:absolute;left:1728;top:14510;width:2;height:965" coordorigin="1728,14510" coordsize="0,965" path="m1728,15475l1728,14510e" filled="f" stroked="t" strokeweight=".72pt" strokecolor="#484848">
                <v:path arrowok="t"/>
              </v:shape>
            </v:group>
            <v:group style="position:absolute;left:346;top:15470;width:1402;height:2" coordorigin="346,15470" coordsize="1402,2">
              <v:shape style="position:absolute;left:346;top:15470;width:1402;height:2" coordorigin="346,15470" coordsize="1402,0" path="m346,15470l1747,15470e" filled="f" stroked="t" strokeweight=".48pt" strokecolor="#444444">
                <v:path arrowok="t"/>
              </v:shape>
            </v:group>
            <v:group style="position:absolute;left:346;top:14698;width:2;height:778" coordorigin="346,14698" coordsize="2,778">
              <v:shape style="position:absolute;left:346;top:14698;width:2;height:778" coordorigin="346,14698" coordsize="0,778" path="m346,15475l346,14698e" filled="f" stroked="t" strokeweight=".72pt" strokecolor="#4B4B4B">
                <v:path arrowok="t"/>
              </v:shape>
            </v:group>
            <v:group style="position:absolute;left:1147;top:14698;width:2;height:778" coordorigin="1147,14698" coordsize="2,778">
              <v:shape style="position:absolute;left:1147;top:14698;width:2;height:778" coordorigin="1147,14698" coordsize="0,778" path="m1147,15475l1147,14698e" filled="f" stroked="t" strokeweight=".48pt" strokecolor="#343434">
                <v:path arrowok="t"/>
              </v:shape>
            </v:group>
            <v:group style="position:absolute;left:1699;top:15451;width:1142;height:2" coordorigin="1699,15451" coordsize="1142,2">
              <v:shape style="position:absolute;left:1699;top:15451;width:1142;height:2" coordorigin="1699,15451" coordsize="1142,0" path="m1699,15451l2842,15451e" filled="f" stroked="t" strokeweight=".48pt" strokecolor="#7C7C7C">
                <v:path arrowok="t"/>
              </v:shape>
            </v:group>
            <v:group style="position:absolute;left:2813;top:15470;width:4056;height:2" coordorigin="2813,15470" coordsize="4056,2">
              <v:shape style="position:absolute;left:2813;top:15470;width:4056;height:2" coordorigin="2813,15470" coordsize="4056,0" path="m2813,15470l6869,15470e" filled="f" stroked="t" strokeweight=".48pt" strokecolor="#484848">
                <v:path arrowok="t"/>
              </v:shape>
            </v:group>
            <v:group style="position:absolute;left:6811;top:15466;width:4877;height:2" coordorigin="6811,15466" coordsize="4877,2">
              <v:shape style="position:absolute;left:6811;top:15466;width:4877;height:2" coordorigin="6811,15466" coordsize="4877,0" path="m6811,15466l11688,15466e" filled="f" stroked="t" strokeweight=".96pt" strokecolor="#7C7C7C">
                <v:path arrowok="t"/>
              </v:shape>
            </v:group>
            <v:group style="position:absolute;left:11611;top:14726;width:2;height:730" coordorigin="11611,14726" coordsize="2,730">
              <v:shape style="position:absolute;left:11611;top:14726;width:2;height:730" coordorigin="11611,14726" coordsize="0,730" path="m11611,15456l11611,14726e" filled="f" stroked="t" strokeweight=".48pt" strokecolor="#606060">
                <v:path arrowok="t"/>
              </v:shape>
            </v:group>
            <v:group style="position:absolute;left:6016;top:3697;width:2;height:229" coordorigin="6016,3697" coordsize="2,229">
              <v:shape style="position:absolute;left:6016;top:3697;width:2;height:229" coordorigin="6016,3697" coordsize="0,229" path="m6016,3926l6016,3697e" filled="f" stroked="t" strokeweight="1.32434pt" strokecolor="#EBEDED">
                <v:path arrowok="t"/>
              </v:shape>
            </v:group>
            <v:group style="position:absolute;left:1285;top:10727;width:2;height:256" coordorigin="1285,10727" coordsize="2,256">
              <v:shape style="position:absolute;left:1285;top:10727;width:2;height:256" coordorigin="1285,10727" coordsize="0,256" path="m1285,10983l1285,10727e" filled="f" stroked="t" strokeweight="1.7625pt" strokecolor="#EB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95.179749pt;margin-top:5.365352pt;width:.1pt;height:4.774903pt;mso-position-horizontal-relative:page;mso-position-vertical-relative:paragraph;z-index:-16253" coordorigin="9904,107" coordsize="2,95">
            <v:shape style="position:absolute;left:9904;top:107;width:2;height:95" coordorigin="9904,107" coordsize="0,95" path="m9904,203l9904,107e" filled="f" stroked="t" strokeweight="2.9905pt" strokecolor="#EBEDED">
              <v:path arrowok="t"/>
            </v:shape>
          </v:group>
          <w10:wrap type="none"/>
        </w:pict>
      </w:r>
      <w:r>
        <w:rPr/>
        <w:pict>
          <v:group style="position:absolute;margin-left:502.72821pt;margin-top:5.308956pt;width:.1pt;height:5.012451pt;mso-position-horizontal-relative:page;mso-position-vertical-relative:paragraph;z-index:-16252" coordorigin="10055,106" coordsize="2,100">
            <v:shape style="position:absolute;left:10055;top:106;width:2;height:100" coordorigin="10055,106" coordsize="0,100" path="m10055,206l10055,106e" filled="f" stroked="t" strokeweight="2.85338pt" strokecolor="#EBEDED">
              <v:path arrowok="t"/>
            </v:shape>
          </v:group>
          <w10:wrap type="none"/>
        </w:pict>
      </w:r>
      <w:r>
        <w:rPr/>
        <w:pict>
          <v:group style="position:absolute;margin-left:508.410278pt;margin-top:5.308956pt;width:.1pt;height:5.012451pt;mso-position-horizontal-relative:page;mso-position-vertical-relative:paragraph;z-index:-16251" coordorigin="10168,106" coordsize="2,100">
            <v:shape style="position:absolute;left:10168;top:106;width:2;height:100" coordorigin="10168,106" coordsize="0,100" path="m10168,206l10168,106e" filled="f" stroked="t" strokeweight="2.58556pt" strokecolor="#EB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0"/>
          <w:w w:val="100"/>
          <w:b/>
          <w:bCs/>
          <w:position w:val="-3"/>
        </w:rPr>
        <w:t>Qi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-10"/>
          <w:w w:val="100"/>
          <w:b/>
          <w:bCs/>
          <w:position w:val="-3"/>
        </w:rPr>
        <w:t> </w:t>
      </w:r>
      <w:r>
        <w:rPr>
          <w:rFonts w:ascii="Arial" w:hAnsi="Arial" w:cs="Arial" w:eastAsia="Arial"/>
          <w:sz w:val="24"/>
          <w:szCs w:val="24"/>
          <w:color w:val="5E5E60"/>
          <w:spacing w:val="0"/>
          <w:w w:val="73"/>
          <w:b/>
          <w:bCs/>
          <w:position w:val="-3"/>
        </w:rPr>
        <w:t>A</w:t>
      </w:r>
      <w:r>
        <w:rPr>
          <w:rFonts w:ascii="Arial" w:hAnsi="Arial" w:cs="Arial" w:eastAsia="Arial"/>
          <w:sz w:val="24"/>
          <w:szCs w:val="24"/>
          <w:color w:val="5E5E60"/>
          <w:spacing w:val="0"/>
          <w:w w:val="73"/>
          <w:b/>
          <w:bCs/>
          <w:position w:val="-3"/>
        </w:rPr>
        <w:t> </w:t>
      </w:r>
      <w:r>
        <w:rPr>
          <w:rFonts w:ascii="Arial" w:hAnsi="Arial" w:cs="Arial" w:eastAsia="Arial"/>
          <w:sz w:val="24"/>
          <w:szCs w:val="24"/>
          <w:color w:val="5E5E60"/>
          <w:spacing w:val="47"/>
          <w:w w:val="73"/>
          <w:b/>
          <w:bCs/>
          <w:position w:val="-3"/>
        </w:rPr>
        <w:t> </w:t>
      </w:r>
      <w:r>
        <w:rPr>
          <w:rFonts w:ascii="Arial" w:hAnsi="Arial" w:cs="Arial" w:eastAsia="Arial"/>
          <w:sz w:val="24"/>
          <w:szCs w:val="24"/>
          <w:color w:val="5E5E60"/>
          <w:spacing w:val="0"/>
          <w:w w:val="73"/>
          <w:position w:val="-3"/>
        </w:rPr>
        <w:t>.</w:t>
      </w:r>
      <w:r>
        <w:rPr>
          <w:rFonts w:ascii="Arial" w:hAnsi="Arial" w:cs="Arial" w:eastAsia="Arial"/>
          <w:sz w:val="24"/>
          <w:szCs w:val="24"/>
          <w:color w:val="5E5E60"/>
          <w:spacing w:val="8"/>
          <w:w w:val="73"/>
          <w:position w:val="-3"/>
        </w:rPr>
        <w:t> </w:t>
      </w:r>
      <w:r>
        <w:rPr>
          <w:rFonts w:ascii="Arial" w:hAnsi="Arial" w:cs="Arial" w:eastAsia="Arial"/>
          <w:sz w:val="24"/>
          <w:szCs w:val="24"/>
          <w:color w:val="5E5E60"/>
          <w:spacing w:val="0"/>
          <w:w w:val="100"/>
          <w:position w:val="-3"/>
        </w:rPr>
        <w:t>.</w:t>
      </w:r>
      <w:r>
        <w:rPr>
          <w:rFonts w:ascii="Arial" w:hAnsi="Arial" w:cs="Arial" w:eastAsia="Arial"/>
          <w:sz w:val="24"/>
          <w:szCs w:val="24"/>
          <w:color w:val="5E5E60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4"/>
          <w:szCs w:val="24"/>
          <w:color w:val="5E5E60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3"/>
        </w:rPr>
        <w:t>E?gı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3"/>
        </w:rPr>
        <w:t>OZER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3"/>
        </w:rPr>
      </w:r>
      <w:r>
        <w:rPr>
          <w:rFonts w:ascii="Arial" w:hAnsi="Arial" w:cs="Arial" w:eastAsia="Arial"/>
          <w:sz w:val="7"/>
          <w:szCs w:val="7"/>
          <w:color w:val="313131"/>
          <w:spacing w:val="0"/>
          <w:w w:val="78"/>
          <w:position w:val="-2"/>
        </w:rPr>
        <w:t>.....</w:t>
      </w:r>
      <w:r>
        <w:rPr>
          <w:rFonts w:ascii="Arial" w:hAnsi="Arial" w:cs="Arial" w:eastAsia="Arial"/>
          <w:sz w:val="7"/>
          <w:szCs w:val="7"/>
          <w:color w:val="313131"/>
          <w:spacing w:val="0"/>
          <w:w w:val="78"/>
          <w:position w:val="-2"/>
        </w:rPr>
        <w:t>  </w:t>
      </w:r>
      <w:r>
        <w:rPr>
          <w:rFonts w:ascii="Arial" w:hAnsi="Arial" w:cs="Arial" w:eastAsia="Arial"/>
          <w:sz w:val="7"/>
          <w:szCs w:val="7"/>
          <w:color w:val="313131"/>
          <w:spacing w:val="8"/>
          <w:w w:val="78"/>
          <w:position w:val="-2"/>
        </w:rPr>
        <w:t> </w:t>
      </w:r>
      <w:r>
        <w:rPr>
          <w:rFonts w:ascii="Arial" w:hAnsi="Arial" w:cs="Arial" w:eastAsia="Arial"/>
          <w:sz w:val="7"/>
          <w:szCs w:val="7"/>
          <w:color w:val="757575"/>
          <w:spacing w:val="0"/>
          <w:w w:val="111"/>
          <w:position w:val="-2"/>
        </w:rPr>
        <w:t>,...:,</w:t>
      </w:r>
      <w:r>
        <w:rPr>
          <w:rFonts w:ascii="Arial" w:hAnsi="Arial" w:cs="Arial" w:eastAsia="Arial"/>
          <w:sz w:val="7"/>
          <w:szCs w:val="7"/>
          <w:color w:val="757575"/>
          <w:spacing w:val="-18"/>
          <w:w w:val="111"/>
          <w:position w:val="-2"/>
        </w:rPr>
        <w:t>.</w:t>
      </w:r>
      <w:r>
        <w:rPr>
          <w:rFonts w:ascii="Arial" w:hAnsi="Arial" w:cs="Arial" w:eastAsia="Arial"/>
          <w:sz w:val="7"/>
          <w:szCs w:val="7"/>
          <w:color w:val="A8A8A8"/>
          <w:spacing w:val="0"/>
          <w:w w:val="115"/>
          <w:position w:val="-2"/>
        </w:rPr>
        <w:t>•</w:t>
      </w:r>
      <w:r>
        <w:rPr>
          <w:rFonts w:ascii="Arial" w:hAnsi="Arial" w:cs="Arial" w:eastAsia="Arial"/>
          <w:sz w:val="7"/>
          <w:szCs w:val="7"/>
          <w:color w:val="A8A8A8"/>
          <w:spacing w:val="-11"/>
          <w:w w:val="115"/>
          <w:position w:val="-2"/>
        </w:rPr>
        <w:t>•</w:t>
      </w:r>
      <w:r>
        <w:rPr>
          <w:rFonts w:ascii="Arial" w:hAnsi="Arial" w:cs="Arial" w:eastAsia="Arial"/>
          <w:sz w:val="7"/>
          <w:szCs w:val="7"/>
          <w:color w:val="A8A8A8"/>
          <w:spacing w:val="0"/>
          <w:w w:val="70"/>
          <w:b/>
          <w:bCs/>
          <w:position w:val="-2"/>
        </w:rPr>
        <w:t>.,..</w:t>
      </w:r>
      <w:r>
        <w:rPr>
          <w:rFonts w:ascii="Arial" w:hAnsi="Arial" w:cs="Arial" w:eastAsia="Arial"/>
          <w:sz w:val="7"/>
          <w:szCs w:val="7"/>
          <w:color w:val="A8A8A8"/>
          <w:spacing w:val="-11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7"/>
          <w:szCs w:val="7"/>
          <w:color w:val="757575"/>
          <w:spacing w:val="0"/>
          <w:w w:val="113"/>
          <w:b/>
          <w:bCs/>
          <w:position w:val="-2"/>
        </w:rPr>
        <w:t>-</w:t>
      </w:r>
      <w:r>
        <w:rPr>
          <w:rFonts w:ascii="Arial" w:hAnsi="Arial" w:cs="Arial" w:eastAsia="Arial"/>
          <w:sz w:val="7"/>
          <w:szCs w:val="7"/>
          <w:color w:val="757575"/>
          <w:spacing w:val="-17"/>
          <w:w w:val="113"/>
          <w:b/>
          <w:bCs/>
          <w:position w:val="-2"/>
        </w:rPr>
        <w:t>1</w:t>
      </w:r>
      <w:r>
        <w:rPr>
          <w:rFonts w:ascii="Arial" w:hAnsi="Arial" w:cs="Arial" w:eastAsia="Arial"/>
          <w:sz w:val="7"/>
          <w:szCs w:val="7"/>
          <w:color w:val="A8A8A8"/>
          <w:spacing w:val="0"/>
          <w:w w:val="88"/>
          <w:b/>
          <w:bCs/>
          <w:position w:val="-2"/>
        </w:rPr>
        <w:t>"</w:t>
      </w:r>
      <w:r>
        <w:rPr>
          <w:rFonts w:ascii="Arial" w:hAnsi="Arial" w:cs="Arial" w:eastAsia="Arial"/>
          <w:sz w:val="7"/>
          <w:szCs w:val="7"/>
          <w:color w:val="A8A8A8"/>
          <w:spacing w:val="-1"/>
          <w:w w:val="88"/>
          <w:b/>
          <w:bCs/>
          <w:position w:val="-2"/>
        </w:rPr>
        <w:t>f</w:t>
      </w:r>
      <w:r>
        <w:rPr>
          <w:rFonts w:ascii="Arial" w:hAnsi="Arial" w:cs="Arial" w:eastAsia="Arial"/>
          <w:sz w:val="7"/>
          <w:szCs w:val="7"/>
          <w:color w:val="8E908E"/>
          <w:spacing w:val="-6"/>
          <w:w w:val="229"/>
          <w:b/>
          <w:bCs/>
          <w:position w:val="-2"/>
        </w:rPr>
        <w:t>'</w:t>
      </w:r>
      <w:r>
        <w:rPr>
          <w:rFonts w:ascii="Arial" w:hAnsi="Arial" w:cs="Arial" w:eastAsia="Arial"/>
          <w:sz w:val="7"/>
          <w:szCs w:val="7"/>
          <w:color w:val="757575"/>
          <w:spacing w:val="0"/>
          <w:w w:val="90"/>
          <w:b/>
          <w:bCs/>
          <w:position w:val="-2"/>
        </w:rPr>
        <w:t>/ıı</w:t>
      </w:r>
      <w:r>
        <w:rPr>
          <w:rFonts w:ascii="Arial" w:hAnsi="Arial" w:cs="Arial" w:eastAsia="Arial"/>
          <w:sz w:val="7"/>
          <w:szCs w:val="7"/>
          <w:color w:val="757575"/>
          <w:spacing w:val="0"/>
          <w:w w:val="91"/>
          <w:b/>
          <w:bCs/>
          <w:position w:val="-2"/>
        </w:rPr>
        <w:t>(</w:t>
      </w:r>
      <w:r>
        <w:rPr>
          <w:rFonts w:ascii="Arial" w:hAnsi="Arial" w:cs="Arial" w:eastAsia="Arial"/>
          <w:sz w:val="7"/>
          <w:szCs w:val="7"/>
          <w:color w:val="757575"/>
          <w:spacing w:val="-8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7"/>
          <w:szCs w:val="7"/>
          <w:color w:val="8E908E"/>
          <w:spacing w:val="0"/>
          <w:w w:val="180"/>
          <w:b/>
          <w:bCs/>
          <w:position w:val="-2"/>
        </w:rPr>
        <w:t>y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left="4270" w:right="5828"/>
        <w:jc w:val="center"/>
        <w:tabs>
          <w:tab w:pos="49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155.520004pt;margin-top:10.467826pt;width:30.720001pt;height:.1pt;mso-position-horizontal-relative:page;mso-position-vertical-relative:paragraph;z-index:-16260" coordorigin="3110,209" coordsize="614,2">
            <v:shape style="position:absolute;left:3110;top:209;width:614;height:2" coordorigin="3110,209" coordsize="614,0" path="m3110,209l3725,209e" filled="f" stroked="t" strokeweight=".96pt" strokecolor="#4B54B8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3"/>
          <w:szCs w:val="23"/>
          <w:color w:val="5E5E60"/>
          <w:spacing w:val="0"/>
          <w:w w:val="81"/>
          <w:position w:val="1"/>
        </w:rPr>
        <w:t>mın</w:t>
      </w:r>
      <w:r>
        <w:rPr>
          <w:rFonts w:ascii="Arial" w:hAnsi="Arial" w:cs="Arial" w:eastAsia="Arial"/>
          <w:sz w:val="23"/>
          <w:szCs w:val="23"/>
          <w:color w:val="5E5E60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5E5E6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9"/>
          <w:position w:val="1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00" w:right="140"/>
        </w:sectPr>
      </w:pPr>
      <w:rPr/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802" w:right="4251" w:firstLine="-104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906219pt;margin-top:-13.417933pt;width:20.844251pt;height:43.0pt;mso-position-horizontal-relative:page;mso-position-vertical-relative:paragraph;z-index:-16240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rPr>
                      <w:rFonts w:ascii="Arial" w:hAnsi="Arial" w:cs="Arial" w:eastAsia="Arial"/>
                      <w:sz w:val="86"/>
                      <w:szCs w:val="86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262828"/>
                      <w:spacing w:val="0"/>
                      <w:w w:val="174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1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13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2"/>
          <w:w w:val="11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13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8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13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17"/>
          <w:w w:val="114"/>
        </w:rPr>
        <w:t>S</w:t>
      </w:r>
      <w:r>
        <w:rPr>
          <w:rFonts w:ascii="Arial" w:hAnsi="Arial" w:cs="Arial" w:eastAsia="Arial"/>
          <w:sz w:val="21"/>
          <w:szCs w:val="21"/>
          <w:color w:val="262828"/>
          <w:spacing w:val="14"/>
          <w:w w:val="227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13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14"/>
          <w:w w:val="114"/>
        </w:rPr>
        <w:t>G</w:t>
      </w:r>
      <w:r>
        <w:rPr>
          <w:rFonts w:ascii="Arial" w:hAnsi="Arial" w:cs="Arial" w:eastAsia="Arial"/>
          <w:sz w:val="20"/>
          <w:szCs w:val="20"/>
          <w:color w:val="262828"/>
          <w:spacing w:val="0"/>
          <w:w w:val="298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69" w:lineRule="exact"/>
        <w:ind w:left="878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62828"/>
          <w:spacing w:val="0"/>
          <w:w w:val="100"/>
        </w:rPr>
        <w:t>IZ</w:t>
      </w:r>
      <w:r>
        <w:rPr>
          <w:rFonts w:ascii="Arial" w:hAnsi="Arial" w:cs="Arial" w:eastAsia="Arial"/>
          <w:sz w:val="15"/>
          <w:szCs w:val="15"/>
          <w:color w:val="262828"/>
          <w:spacing w:val="-9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62828"/>
          <w:spacing w:val="0"/>
          <w:w w:val="110"/>
        </w:rPr>
        <w:t>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73" w:lineRule="exact"/>
        <w:ind w:left="598" w:right="-20"/>
        <w:jc w:val="left"/>
        <w:tabs>
          <w:tab w:pos="3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262828"/>
          <w:spacing w:val="0"/>
          <w:w w:val="100"/>
          <w:b/>
          <w:bCs/>
          <w:position w:val="-1"/>
        </w:rPr>
        <w:t>BÜYÜKSEHIR</w:t>
      </w:r>
      <w:r>
        <w:rPr>
          <w:rFonts w:ascii="Arial" w:hAnsi="Arial" w:cs="Arial" w:eastAsia="Arial"/>
          <w:sz w:val="17"/>
          <w:szCs w:val="17"/>
          <w:color w:val="262828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7"/>
          <w:szCs w:val="17"/>
          <w:color w:val="262828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15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2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15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15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15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13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7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13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13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2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13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0" w:lineRule="exact"/>
        <w:ind w:left="646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62828"/>
          <w:spacing w:val="0"/>
          <w:w w:val="114"/>
          <w:position w:val="10"/>
        </w:rPr>
        <w:t>BELEDIYESI</w:t>
      </w:r>
      <w:r>
        <w:rPr>
          <w:rFonts w:ascii="Arial" w:hAnsi="Arial" w:cs="Arial" w:eastAsia="Arial"/>
          <w:sz w:val="15"/>
          <w:szCs w:val="15"/>
          <w:color w:val="262828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5"/>
          <w:szCs w:val="15"/>
          <w:color w:val="262828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6"/>
          <w:w w:val="11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14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7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8" w:right="-20"/>
        <w:jc w:val="left"/>
        <w:tabs>
          <w:tab w:pos="1660" w:val="left"/>
          <w:tab w:pos="3160" w:val="left"/>
          <w:tab w:pos="552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w w:val="190"/>
        </w:rPr>
        <w:t>QJ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w w:val="104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828"/>
          <w:w w:val="104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9"/>
        </w:rPr>
        <w:t>05.20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2"/>
          <w:w w:val="11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96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94"/>
        </w:rPr>
        <w:t>il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9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8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Saa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1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6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14"/>
        </w:rPr>
        <w:t>19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5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"/>
          <w:w w:val="11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2"/>
          <w:w w:val="11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054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272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6"/>
        </w:rPr>
        <w:t>4974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56" w:lineRule="auto"/>
        <w:ind w:left="133" w:right="3213" w:firstLine="5"/>
        <w:jc w:val="left"/>
        <w:tabs>
          <w:tab w:pos="1660" w:val="left"/>
          <w:tab w:pos="3160" w:val="left"/>
          <w:tab w:pos="4520" w:val="left"/>
          <w:tab w:pos="5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ayıt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9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9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1"/>
          <w:w w:val="109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9"/>
          <w:position w:val="0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49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9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5"/>
          <w:w w:val="89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9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2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6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0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1"/>
          <w:position w:val="0"/>
        </w:rPr>
        <w:t>31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!Bil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9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irim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3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Kadi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4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"/>
          <w:w w:val="101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4"/>
          <w:position w:val="0"/>
        </w:rPr>
        <w:t>DIZ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Bildiri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2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Helvacı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Mahalle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1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2454/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üze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0"/>
          <w:w w:val="95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9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1"/>
          <w:w w:val="99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7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33" w:right="-20"/>
        <w:jc w:val="left"/>
        <w:tabs>
          <w:tab w:pos="1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84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7"/>
          <w:w w:val="84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4"/>
          <w:position w:val="1"/>
        </w:rPr>
        <w:t>,i;tm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6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96"/>
          <w:position w:val="0"/>
        </w:rPr>
        <w:t>He1vacı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4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2454/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89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LİA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11" w:lineRule="exact"/>
        <w:ind w:left="133" w:right="-20"/>
        <w:jc w:val="left"/>
        <w:tabs>
          <w:tab w:pos="1740" w:val="left"/>
          <w:tab w:pos="4860" w:val="left"/>
          <w:tab w:pos="6240" w:val="left"/>
          <w:tab w:pos="8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Tarla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100"/>
          <w:position w:val="-1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Arpa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1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8"/>
          <w:w w:val="10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2"/>
          <w:position w:val="-1"/>
        </w:rPr>
        <w:t>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66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1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4"/>
          <w:position w:val="-1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2"/>
          <w:w w:val="104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2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4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2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2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7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4"/>
          <w:w w:val="13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4"/>
          <w:position w:val="-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6"/>
          <w:w w:val="103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2"/>
          <w:position w:val="-2"/>
        </w:rPr>
        <w:t>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3" w:lineRule="exact"/>
        <w:ind w:left="133" w:right="-20"/>
        <w:jc w:val="left"/>
        <w:tabs>
          <w:tab w:pos="364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2"/>
        </w:rPr>
      </w:r>
      <w:r>
        <w:rPr>
          <w:rFonts w:ascii="Arial" w:hAnsi="Arial" w:cs="Arial" w:eastAsia="Arial"/>
          <w:sz w:val="27"/>
          <w:szCs w:val="27"/>
          <w:color w:val="262828"/>
          <w:spacing w:val="0"/>
          <w:w w:val="51"/>
          <w:position w:val="3"/>
        </w:rPr>
        <w:t>I</w:t>
      </w:r>
      <w:r>
        <w:rPr>
          <w:rFonts w:ascii="Arial" w:hAnsi="Arial" w:cs="Arial" w:eastAsia="Arial"/>
          <w:sz w:val="27"/>
          <w:szCs w:val="27"/>
          <w:color w:val="262828"/>
          <w:spacing w:val="5"/>
          <w:w w:val="51"/>
          <w:position w:val="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93"/>
          <w:position w:val="3"/>
        </w:rPr>
        <w:t>apını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94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3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5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0"/>
          <w:w w:val="100"/>
          <w:position w:val="-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5"/>
        </w:rPr>
        <w:t>anım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7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00" w:bottom="280" w:left="280" w:right="240"/>
        </w:sectPr>
      </w:pPr>
      <w:rPr/>
    </w:p>
    <w:p>
      <w:pPr>
        <w:spacing w:before="0" w:after="0" w:line="204" w:lineRule="exact"/>
        <w:ind w:left="366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315.264648pt;margin-top:10.006738pt;width:9.15pt;height:.1pt;mso-position-horizontal-relative:page;mso-position-vertical-relative:paragraph;z-index:-16241" coordorigin="6305,200" coordsize="183,2">
            <v:shape style="position:absolute;left:6305;top:200;width:183;height:2" coordorigin="6305,200" coordsize="183,0" path="m6305,200l6488,200e" filled="f" stroked="t" strokeweight=".4pt" strokecolor="#5A5A5A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5"/>
          <w:w w:val="9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"/>
          <w:w w:val="9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9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5"/>
          <w:w w:val="9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1"/>
        </w:rPr>
        <w:t>arıne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7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5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6"/>
          <w:w w:val="5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1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7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3"/>
          <w:w w:val="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47"/>
        </w:rPr>
        <w:t>tşa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47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9"/>
          <w:w w:val="14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5B6B5"/>
          <w:spacing w:val="-3"/>
          <w:w w:val="6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327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4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B5B5B"/>
          <w:w w:val="60"/>
        </w:rPr>
        <w:t>ll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12"/>
          <w:w w:val="6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0"/>
        </w:rPr>
        <w:t>ğer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16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3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43"/>
          <w:position w:val="-1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2"/>
          <w:position w:val="-1"/>
        </w:rPr>
        <w:t>:31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40"/>
          <w:cols w:num="3" w:equalWidth="0">
            <w:col w:w="6026" w:space="183"/>
            <w:col w:w="322" w:space="205"/>
            <w:col w:w="4664"/>
          </w:cols>
        </w:sectPr>
      </w:pPr>
      <w:rPr/>
    </w:p>
    <w:p>
      <w:pPr>
        <w:spacing w:before="81" w:after="0" w:line="240" w:lineRule="auto"/>
        <w:ind w:left="128" w:right="-20"/>
        <w:jc w:val="left"/>
        <w:tabs>
          <w:tab w:pos="2140" w:val="left"/>
          <w:tab w:pos="5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5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Veli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AY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9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YDIN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79"/>
          <w:position w:val="0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2"/>
          <w:w w:val="79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2"/>
          <w:position w:val="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92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8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5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6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eya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3" w:after="0" w:line="240" w:lineRule="auto"/>
        <w:ind w:left="22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35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33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28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Hacı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Efe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3"/>
        </w:rPr>
        <w:t>BARBAROS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24" w:lineRule="exact"/>
        <w:ind w:left="2169" w:right="-20"/>
        <w:jc w:val="left"/>
        <w:tabs>
          <w:tab w:pos="474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14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37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37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19"/>
          <w:w w:val="13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11.20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8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262828"/>
          <w:spacing w:val="0"/>
          <w:w w:val="255"/>
          <w:position w:val="0"/>
        </w:rPr>
        <w:t>ll</w:t>
      </w:r>
      <w:r>
        <w:rPr>
          <w:rFonts w:ascii="Arial" w:hAnsi="Arial" w:cs="Arial" w:eastAsia="Arial"/>
          <w:sz w:val="18"/>
          <w:szCs w:val="18"/>
          <w:color w:val="262828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5"/>
          <w:position w:val="0"/>
        </w:rPr>
        <w:t>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40"/>
        </w:sectPr>
      </w:pPr>
      <w:rPr/>
    </w:p>
    <w:p>
      <w:pPr>
        <w:spacing w:before="0" w:after="0" w:line="209" w:lineRule="exact"/>
        <w:ind w:left="12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4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7"/>
          <w:position w:val="-1"/>
        </w:rPr>
        <w:t>368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40"/>
          <w:cols w:num="2" w:equalWidth="0">
            <w:col w:w="616" w:space="1544"/>
            <w:col w:w="9240"/>
          </w:cols>
        </w:sectPr>
      </w:pPr>
      <w:rPr/>
    </w:p>
    <w:p>
      <w:pPr>
        <w:spacing w:before="0" w:after="0" w:line="257" w:lineRule="exact"/>
        <w:ind w:left="133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3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Anza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4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691" w:right="448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828"/>
          <w:w w:val="8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2" w:lineRule="auto"/>
        <w:ind w:left="2179" w:right="4118" w:firstLine="2525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.460287pt;margin-top:18.437956pt;width:19.561021pt;height:18pt;mso-position-horizontal-relative:page;mso-position-vertical-relative:paragraph;z-index:-16239" type="#_x0000_t202" filled="f" stroked="f">
            <v:textbox inset="0,0,0,0">
              <w:txbxContent>
                <w:p>
                  <w:pPr>
                    <w:spacing w:before="0" w:after="0" w:line="360" w:lineRule="exact"/>
                    <w:ind w:right="-94"/>
                    <w:jc w:val="left"/>
                    <w:rPr>
                      <w:rFonts w:ascii="Arial" w:hAnsi="Arial" w:cs="Arial" w:eastAsia="Arial"/>
                      <w:sz w:val="36"/>
                      <w:szCs w:val="36"/>
                    </w:rPr>
                  </w:pPr>
                  <w:rPr/>
                  <w:r>
                    <w:rPr>
                      <w:rFonts w:ascii="Arial" w:hAnsi="Arial" w:cs="Arial" w:eastAsia="Arial"/>
                      <w:sz w:val="36"/>
                      <w:szCs w:val="36"/>
                      <w:color w:val="424242"/>
                      <w:spacing w:val="0"/>
                      <w:w w:val="77"/>
                    </w:rPr>
                    <w:t>1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424242"/>
                      <w:spacing w:val="0"/>
                      <w:w w:val="77"/>
                    </w:rPr>
                    <w:t>\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424242"/>
                      <w:spacing w:val="29"/>
                      <w:w w:val="77"/>
                    </w:rPr>
                    <w:t> 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97999A"/>
                      <w:spacing w:val="0"/>
                      <w:w w:val="52"/>
                    </w:rPr>
                    <w:t>.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24" w:lineRule="exact"/>
        <w:ind w:left="2174" w:right="2471" w:firstLine="-1633"/>
        <w:jc w:val="left"/>
        <w:tabs>
          <w:tab w:pos="470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66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1"/>
          <w:position w:val="2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2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4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5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21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ardı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6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17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1"/>
        </w:rPr>
        <w:t>Adı-SoyadJ: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28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1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1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varıldıgında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yaklaşı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ekili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arpanı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2"/>
          <w:position w:val="0"/>
        </w:rPr>
        <w:t>bir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38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93"/>
        </w:rPr>
        <w:t>Şekild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8"/>
          <w:w w:val="9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93"/>
        </w:rPr>
        <w:t>_y_anmakta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3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1"/>
          <w:w w:val="10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5"/>
          <w:w w:val="48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4669" w:right="386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93" w:lineRule="exact"/>
        <w:ind w:left="128" w:right="-20"/>
        <w:jc w:val="left"/>
        <w:tabs>
          <w:tab w:pos="3200" w:val="left"/>
          <w:tab w:pos="4700" w:val="left"/>
          <w:tab w:pos="6600" w:val="left"/>
          <w:tab w:pos="8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3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15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35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9"/>
          <w:position w:val="-4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35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1"/>
          <w:position w:val="-4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2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5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0" w:lineRule="exact"/>
        <w:ind w:left="5098" w:right="-20"/>
        <w:jc w:val="left"/>
        <w:tabs>
          <w:tab w:pos="6600" w:val="left"/>
          <w:tab w:pos="814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3"/>
          <w:w w:val="100"/>
          <w:position w:val="4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8"/>
          <w:w w:val="100"/>
          <w:position w:val="4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4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4"/>
        </w:rPr>
        <w:t>ton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4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4"/>
        </w:rPr>
      </w:r>
      <w:r>
        <w:rPr>
          <w:rFonts w:ascii="Arial" w:hAnsi="Arial" w:cs="Arial" w:eastAsia="Arial"/>
          <w:sz w:val="31"/>
          <w:szCs w:val="31"/>
          <w:color w:val="262828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31"/>
          <w:szCs w:val="31"/>
          <w:color w:val="26282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1"/>
          <w:szCs w:val="31"/>
          <w:color w:val="262828"/>
          <w:spacing w:val="0"/>
          <w:w w:val="100"/>
          <w:position w:val="1"/>
        </w:rPr>
      </w:r>
      <w:r>
        <w:rPr>
          <w:rFonts w:ascii="Arial" w:hAnsi="Arial" w:cs="Arial" w:eastAsia="Arial"/>
          <w:sz w:val="41"/>
          <w:szCs w:val="41"/>
          <w:color w:val="5B5B5B"/>
          <w:spacing w:val="0"/>
          <w:w w:val="131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22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sonund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yaklaşı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arpa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2000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11"/>
        </w:rPr>
        <w:t>TL'di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3"/>
          <w:w w:val="11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40"/>
        </w:sectPr>
      </w:pPr>
      <w:rPr/>
    </w:p>
    <w:p>
      <w:pPr>
        <w:spacing w:before="10" w:after="0" w:line="240" w:lineRule="auto"/>
        <w:ind w:left="128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belirtile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adreste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kenanndaki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arpa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ekili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tarlada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1"/>
          <w:position w:val="-1"/>
        </w:rPr>
        <w:t>old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4"/>
          <w:w w:val="102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8"/>
          <w:position w:val="-1"/>
        </w:rPr>
        <w:t>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40"/>
          <w:cols w:num="2" w:equalWidth="0">
            <w:col w:w="1849" w:space="429"/>
            <w:col w:w="9122"/>
          </w:cols>
        </w:sectPr>
      </w:pPr>
      <w:rPr/>
    </w:p>
    <w:p>
      <w:pPr>
        <w:spacing w:before="14" w:after="0" w:line="251" w:lineRule="auto"/>
        <w:ind w:left="2160" w:right="67" w:firstLine="-2031"/>
        <w:jc w:val="left"/>
        <w:tabs>
          <w:tab w:pos="2140" w:val="left"/>
          <w:tab w:pos="3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"/>
          <w:w w:val="157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3"/>
        </w:rPr>
        <w:t>rülmü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ıla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2"/>
        </w:rPr>
        <w:t>düşürü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6"/>
          <w:w w:val="10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9"/>
        </w:rPr>
        <w:t>en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9"/>
          <w:w w:val="11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4"/>
        </w:rPr>
        <w:t>nm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6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</w:rPr>
        <w:t>iş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tarladaki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arpaları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olabilecegi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2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8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1"/>
          <w:w w:val="11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9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"/>
          <w:w w:val="9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7"/>
          <w:w w:val="104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0"/>
          <w:w w:val="11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0"/>
          <w:w w:val="10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9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9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6" w:lineRule="auto"/>
        <w:ind w:left="133" w:right="3938" w:firstLine="-5"/>
        <w:jc w:val="left"/>
        <w:tabs>
          <w:tab w:pos="214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"/>
          <w:w w:val="119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96"/>
          <w:position w:val="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97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1"/>
          <w:position w:val="0"/>
        </w:rPr>
        <w:t>!B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"/>
          <w:w w:val="91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3"/>
          <w:w w:val="101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111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89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4"/>
          <w:w w:val="89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3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28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lfarta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Veli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7"/>
          <w:position w:val="0"/>
        </w:rPr>
        <w:t>AYA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7"/>
          <w:position w:val="0"/>
        </w:rPr>
        <w:t>YDIN'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6"/>
          <w:position w:val="0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25" w:lineRule="exact"/>
        <w:ind w:left="128" w:right="-20"/>
        <w:jc w:val="left"/>
        <w:tabs>
          <w:tab w:pos="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62828"/>
          <w:spacing w:val="-15"/>
          <w:w w:val="167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72"/>
          <w:position w:val="-1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6B6D6E"/>
          <w:spacing w:val="1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4"/>
          <w:position w:val="-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0" w:lineRule="exact"/>
        <w:ind w:left="128" w:right="-20"/>
        <w:jc w:val="left"/>
        <w:tabs>
          <w:tab w:pos="2140" w:val="left"/>
          <w:tab w:pos="6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1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8"/>
          <w:szCs w:val="28"/>
          <w:color w:val="262828"/>
          <w:spacing w:val="0"/>
          <w:w w:val="59"/>
          <w:position w:val="0"/>
        </w:rPr>
        <w:t>If</w:t>
      </w:r>
      <w:r>
        <w:rPr>
          <w:rFonts w:ascii="Times New Roman" w:hAnsi="Times New Roman" w:cs="Times New Roman" w:eastAsia="Times New Roman"/>
          <w:sz w:val="28"/>
          <w:szCs w:val="28"/>
          <w:color w:val="262828"/>
          <w:spacing w:val="-5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9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3"/>
          <w:w w:val="13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6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1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76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76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2"/>
          <w:position w:val="0"/>
        </w:rPr>
        <w:t>aa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"/>
          <w:w w:val="11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6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2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0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20"/>
          <w:position w:val="0"/>
        </w:rPr>
        <w:t>12:20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228" w:right="-20"/>
        <w:jc w:val="left"/>
        <w:tabs>
          <w:tab w:pos="1020" w:val="left"/>
          <w:tab w:pos="1540" w:val="left"/>
          <w:tab w:pos="8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10"/>
          <w:position w:val="0"/>
        </w:rPr>
        <w:t>PİDE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1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Aliağa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3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"/>
          <w:w w:val="104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2316" w:right="-20"/>
        <w:jc w:val="left"/>
        <w:tabs>
          <w:tab w:pos="4820" w:val="left"/>
          <w:tab w:pos="858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3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2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color w:val="262828"/>
          <w:spacing w:val="0"/>
          <w:w w:val="66"/>
          <w:b/>
          <w:bCs/>
          <w:position w:val="6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262828"/>
          <w:spacing w:val="25"/>
          <w:w w:val="66"/>
          <w:b/>
          <w:bCs/>
          <w:position w:val="6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62828"/>
          <w:spacing w:val="0"/>
          <w:w w:val="66"/>
          <w:position w:val="6"/>
        </w:rPr>
        <w:t>6</w:t>
      </w:r>
      <w:r>
        <w:rPr>
          <w:rFonts w:ascii="Times New Roman" w:hAnsi="Times New Roman" w:cs="Times New Roman" w:eastAsia="Times New Roman"/>
          <w:sz w:val="27"/>
          <w:szCs w:val="27"/>
          <w:color w:val="262828"/>
          <w:spacing w:val="35"/>
          <w:w w:val="66"/>
          <w:position w:val="6"/>
        </w:rPr>
        <w:t> </w:t>
      </w:r>
      <w:r>
        <w:rPr>
          <w:rFonts w:ascii="Arial" w:hAnsi="Arial" w:cs="Arial" w:eastAsia="Arial"/>
          <w:sz w:val="24"/>
          <w:szCs w:val="24"/>
          <w:color w:val="262828"/>
          <w:spacing w:val="0"/>
          <w:w w:val="52"/>
          <w:position w:val="6"/>
        </w:rPr>
        <w:t>Mav1s</w:t>
      </w:r>
      <w:r>
        <w:rPr>
          <w:rFonts w:ascii="Arial" w:hAnsi="Arial" w:cs="Arial" w:eastAsia="Arial"/>
          <w:sz w:val="24"/>
          <w:szCs w:val="24"/>
          <w:color w:val="262828"/>
          <w:spacing w:val="30"/>
          <w:w w:val="52"/>
          <w:position w:val="6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62828"/>
          <w:spacing w:val="0"/>
          <w:w w:val="62"/>
          <w:b/>
          <w:bCs/>
          <w:position w:val="6"/>
        </w:rPr>
        <w:t>2017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10" w:after="0" w:line="214" w:lineRule="exact"/>
        <w:ind w:left="5016" w:right="537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3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80" w:right="240"/>
        </w:sectPr>
      </w:pPr>
      <w:rPr/>
    </w:p>
    <w:p>
      <w:pPr>
        <w:spacing w:before="73" w:after="0" w:line="309" w:lineRule="exact"/>
        <w:ind w:left="2506" w:right="-236"/>
        <w:jc w:val="left"/>
        <w:tabs>
          <w:tab w:pos="5140" w:val="left"/>
        </w:tabs>
        <w:rPr>
          <w:rFonts w:ascii="Arial" w:hAnsi="Arial" w:cs="Arial" w:eastAsia="Arial"/>
          <w:sz w:val="94"/>
          <w:szCs w:val="9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.786602pt;margin-top:14.369904pt;width:3.236745pt;height:9.5pt;mso-position-horizontal-relative:page;mso-position-vertical-relative:paragraph;z-index:-16236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8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62828"/>
                      <w:spacing w:val="0"/>
                      <w:w w:val="122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7CAAF2"/>
          <w:w w:val="102"/>
          <w:position w:val="-51"/>
        </w:rPr>
        <w:t>!tfaiy</w:t>
      </w:r>
      <w:r>
        <w:rPr>
          <w:rFonts w:ascii="Arial" w:hAnsi="Arial" w:cs="Arial" w:eastAsia="Arial"/>
          <w:sz w:val="18"/>
          <w:szCs w:val="18"/>
          <w:color w:val="7CAAF2"/>
          <w:spacing w:val="-28"/>
          <w:w w:val="103"/>
          <w:position w:val="-51"/>
        </w:rPr>
        <w:t>e</w:t>
      </w:r>
      <w:r>
        <w:rPr>
          <w:rFonts w:ascii="Arial" w:hAnsi="Arial" w:cs="Arial" w:eastAsia="Arial"/>
          <w:sz w:val="18"/>
          <w:szCs w:val="18"/>
          <w:color w:val="9CBFF4"/>
          <w:spacing w:val="0"/>
          <w:w w:val="38"/>
          <w:position w:val="-51"/>
        </w:rPr>
        <w:t>,</w:t>
      </w:r>
      <w:r>
        <w:rPr>
          <w:rFonts w:ascii="Arial" w:hAnsi="Arial" w:cs="Arial" w:eastAsia="Arial"/>
          <w:sz w:val="18"/>
          <w:szCs w:val="18"/>
          <w:color w:val="9CBFF4"/>
          <w:spacing w:val="0"/>
          <w:w w:val="39"/>
          <w:position w:val="-51"/>
        </w:rPr>
        <w:t>·</w:t>
      </w:r>
      <w:r>
        <w:rPr>
          <w:rFonts w:ascii="Arial" w:hAnsi="Arial" w:cs="Arial" w:eastAsia="Arial"/>
          <w:sz w:val="18"/>
          <w:szCs w:val="18"/>
          <w:color w:val="9CBFF4"/>
          <w:spacing w:val="-4"/>
          <w:w w:val="100"/>
          <w:position w:val="-51"/>
        </w:rPr>
        <w:t> </w:t>
      </w:r>
      <w:r>
        <w:rPr>
          <w:rFonts w:ascii="Arial" w:hAnsi="Arial" w:cs="Arial" w:eastAsia="Arial"/>
          <w:sz w:val="18"/>
          <w:szCs w:val="18"/>
          <w:color w:val="7CAAF2"/>
          <w:spacing w:val="0"/>
          <w:w w:val="100"/>
          <w:position w:val="-51"/>
        </w:rPr>
        <w:t>h·,zey</w:t>
      </w:r>
      <w:r>
        <w:rPr>
          <w:rFonts w:ascii="Arial" w:hAnsi="Arial" w:cs="Arial" w:eastAsia="Arial"/>
          <w:sz w:val="18"/>
          <w:szCs w:val="18"/>
          <w:color w:val="7CAAF2"/>
          <w:spacing w:val="35"/>
          <w:w w:val="100"/>
          <w:position w:val="-51"/>
        </w:rPr>
        <w:t> </w:t>
      </w:r>
      <w:r>
        <w:rPr>
          <w:rFonts w:ascii="Arial" w:hAnsi="Arial" w:cs="Arial" w:eastAsia="Arial"/>
          <w:sz w:val="35"/>
          <w:szCs w:val="35"/>
          <w:color w:val="7CAAF2"/>
          <w:spacing w:val="0"/>
          <w:w w:val="62"/>
          <w:position w:val="-51"/>
        </w:rPr>
        <w:t>B</w:t>
      </w:r>
      <w:r>
        <w:rPr>
          <w:rFonts w:ascii="Arial" w:hAnsi="Arial" w:cs="Arial" w:eastAsia="Arial"/>
          <w:sz w:val="35"/>
          <w:szCs w:val="35"/>
          <w:color w:val="7CAAF2"/>
          <w:spacing w:val="0"/>
          <w:w w:val="100"/>
          <w:position w:val="-51"/>
        </w:rPr>
        <w:tab/>
      </w:r>
      <w:r>
        <w:rPr>
          <w:rFonts w:ascii="Arial" w:hAnsi="Arial" w:cs="Arial" w:eastAsia="Arial"/>
          <w:sz w:val="35"/>
          <w:szCs w:val="35"/>
          <w:color w:val="7CAAF2"/>
          <w:spacing w:val="0"/>
          <w:w w:val="100"/>
          <w:position w:val="-51"/>
        </w:rPr>
      </w:r>
      <w:r>
        <w:rPr>
          <w:rFonts w:ascii="Arial" w:hAnsi="Arial" w:cs="Arial" w:eastAsia="Arial"/>
          <w:sz w:val="131"/>
          <w:szCs w:val="131"/>
          <w:color w:val="4459A8"/>
          <w:spacing w:val="0"/>
          <w:w w:val="57"/>
          <w:position w:val="-98"/>
        </w:rPr>
        <w:t>ı</w:t>
      </w:r>
      <w:r>
        <w:rPr>
          <w:rFonts w:ascii="Arial" w:hAnsi="Arial" w:cs="Arial" w:eastAsia="Arial"/>
          <w:sz w:val="131"/>
          <w:szCs w:val="131"/>
          <w:color w:val="4459A8"/>
          <w:spacing w:val="-250"/>
          <w:w w:val="100"/>
          <w:position w:val="-98"/>
        </w:rPr>
        <w:t> </w:t>
      </w:r>
      <w:r>
        <w:rPr>
          <w:rFonts w:ascii="Arial" w:hAnsi="Arial" w:cs="Arial" w:eastAsia="Arial"/>
          <w:sz w:val="131"/>
          <w:szCs w:val="131"/>
          <w:color w:val="263162"/>
          <w:spacing w:val="38"/>
          <w:w w:val="86"/>
          <w:position w:val="-98"/>
        </w:rPr>
        <w:t>'</w:t>
      </w:r>
      <w:r>
        <w:rPr>
          <w:rFonts w:ascii="Arial" w:hAnsi="Arial" w:cs="Arial" w:eastAsia="Arial"/>
          <w:sz w:val="94"/>
          <w:szCs w:val="94"/>
          <w:color w:val="3A4474"/>
          <w:spacing w:val="0"/>
          <w:w w:val="143"/>
          <w:position w:val="-98"/>
        </w:rPr>
        <w:t>ir</w:t>
      </w:r>
      <w:r>
        <w:rPr>
          <w:rFonts w:ascii="Arial" w:hAnsi="Arial" w:cs="Arial" w:eastAsia="Arial"/>
          <w:sz w:val="94"/>
          <w:szCs w:val="9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71" w:lineRule="atLeast"/>
        <w:ind w:right="-96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182495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30"/>
          <w:szCs w:val="30"/>
          <w:color w:val="182495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182495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97999A"/>
          <w:spacing w:val="0"/>
          <w:w w:val="194"/>
          <w:i/>
        </w:rPr>
        <w:t>'</w:t>
      </w:r>
      <w:r>
        <w:rPr>
          <w:rFonts w:ascii="Times New Roman" w:hAnsi="Times New Roman" w:cs="Times New Roman" w:eastAsia="Times New Roman"/>
          <w:sz w:val="30"/>
          <w:szCs w:val="30"/>
          <w:color w:val="97999A"/>
          <w:spacing w:val="-98"/>
          <w:w w:val="194"/>
          <w:i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B5B6B5"/>
          <w:spacing w:val="-15"/>
          <w:w w:val="96"/>
          <w:i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B5B6B5"/>
          <w:spacing w:val="-38"/>
          <w:w w:val="128"/>
          <w:i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97999A"/>
          <w:spacing w:val="0"/>
          <w:w w:val="44"/>
          <w:i/>
        </w:rPr>
        <w:t>;;</w:t>
      </w:r>
      <w:r>
        <w:rPr>
          <w:rFonts w:ascii="Times New Roman" w:hAnsi="Times New Roman" w:cs="Times New Roman" w:eastAsia="Times New Roman"/>
          <w:sz w:val="30"/>
          <w:szCs w:val="30"/>
          <w:color w:val="97999A"/>
          <w:spacing w:val="-67"/>
          <w:w w:val="44"/>
          <w:i/>
        </w:rPr>
        <w:t>-</w:t>
      </w:r>
      <w:r>
        <w:rPr>
          <w:rFonts w:ascii="Arial" w:hAnsi="Arial" w:cs="Arial" w:eastAsia="Arial"/>
          <w:sz w:val="22"/>
          <w:szCs w:val="22"/>
          <w:color w:val="6B6D6E"/>
          <w:spacing w:val="-29"/>
          <w:w w:val="144"/>
          <w:i/>
          <w:position w:val="14"/>
        </w:rPr>
        <w:t>/</w:t>
      </w:r>
      <w:r>
        <w:rPr>
          <w:rFonts w:ascii="Times New Roman" w:hAnsi="Times New Roman" w:cs="Times New Roman" w:eastAsia="Times New Roman"/>
          <w:sz w:val="30"/>
          <w:szCs w:val="30"/>
          <w:color w:val="97999A"/>
          <w:spacing w:val="0"/>
          <w:w w:val="44"/>
          <w:i/>
          <w:position w:val="0"/>
        </w:rPr>
        <w:t>--:</w:t>
      </w:r>
      <w:r>
        <w:rPr>
          <w:rFonts w:ascii="Times New Roman" w:hAnsi="Times New Roman" w:cs="Times New Roman" w:eastAsia="Times New Roman"/>
          <w:sz w:val="30"/>
          <w:szCs w:val="30"/>
          <w:color w:val="97999A"/>
          <w:spacing w:val="-74"/>
          <w:w w:val="44"/>
          <w:i/>
          <w:position w:val="0"/>
        </w:rPr>
        <w:t>:</w:t>
      </w:r>
      <w:r>
        <w:rPr>
          <w:rFonts w:ascii="Times New Roman" w:hAnsi="Times New Roman" w:cs="Times New Roman" w:eastAsia="Times New Roman"/>
          <w:sz w:val="30"/>
          <w:szCs w:val="30"/>
          <w:color w:val="6B6D6E"/>
          <w:spacing w:val="-33"/>
          <w:w w:val="146"/>
          <w:i/>
          <w:position w:val="0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858787"/>
          <w:spacing w:val="0"/>
          <w:w w:val="192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-34" w:right="16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262828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262828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62828"/>
          <w:spacing w:val="4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10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8" w:lineRule="atLeast"/>
        <w:ind w:left="185" w:right="1812"/>
        <w:jc w:val="center"/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31"/>
          <w:szCs w:val="31"/>
          <w:color w:val="5B5B5B"/>
          <w:spacing w:val="-39"/>
          <w:w w:val="77"/>
        </w:rPr>
        <w:t>·</w:t>
      </w:r>
      <w:r>
        <w:rPr>
          <w:rFonts w:ascii="Arial" w:hAnsi="Arial" w:cs="Arial" w:eastAsia="Arial"/>
          <w:sz w:val="31"/>
          <w:szCs w:val="31"/>
          <w:color w:val="97999A"/>
          <w:spacing w:val="0"/>
          <w:w w:val="53"/>
        </w:rPr>
        <w:t>·</w:t>
      </w:r>
      <w:r>
        <w:rPr>
          <w:rFonts w:ascii="Arial" w:hAnsi="Arial" w:cs="Arial" w:eastAsia="Arial"/>
          <w:sz w:val="31"/>
          <w:szCs w:val="31"/>
          <w:color w:val="97999A"/>
          <w:spacing w:val="14"/>
          <w:w w:val="53"/>
        </w:rPr>
        <w:t>·</w:t>
      </w:r>
      <w:r>
        <w:rPr>
          <w:rFonts w:ascii="Arial" w:hAnsi="Arial" w:cs="Arial" w:eastAsia="Arial"/>
          <w:sz w:val="31"/>
          <w:szCs w:val="31"/>
          <w:color w:val="B5B6B5"/>
          <w:spacing w:val="0"/>
          <w:w w:val="31"/>
        </w:rPr>
        <w:t>·</w:t>
      </w:r>
      <w:r>
        <w:rPr>
          <w:rFonts w:ascii="Arial" w:hAnsi="Arial" w:cs="Arial" w:eastAsia="Arial"/>
          <w:sz w:val="31"/>
          <w:szCs w:val="31"/>
          <w:color w:val="B5B6B5"/>
          <w:spacing w:val="34"/>
          <w:w w:val="100"/>
        </w:rPr>
        <w:t> </w:t>
      </w:r>
      <w:r>
        <w:rPr>
          <w:rFonts w:ascii="Arial" w:hAnsi="Arial" w:cs="Arial" w:eastAsia="Arial"/>
          <w:sz w:val="31"/>
          <w:szCs w:val="31"/>
          <w:color w:val="424242"/>
          <w:spacing w:val="0"/>
          <w:w w:val="61"/>
        </w:rPr>
        <w:t>·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80" w:right="240"/>
          <w:cols w:num="3" w:equalWidth="0">
            <w:col w:w="6466" w:space="1294"/>
            <w:col w:w="969" w:space="166"/>
            <w:col w:w="2505"/>
          </w:cols>
        </w:sectPr>
      </w:pPr>
      <w:rPr/>
    </w:p>
    <w:p>
      <w:pPr>
        <w:spacing w:before="0" w:after="0" w:line="336" w:lineRule="atLeast"/>
        <w:ind w:left="161" w:right="-20"/>
        <w:jc w:val="left"/>
        <w:tabs>
          <w:tab w:pos="2480" w:val="left"/>
          <w:tab w:pos="3500" w:val="left"/>
          <w:tab w:pos="8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>tfaiyeci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5682CC"/>
          <w:spacing w:val="0"/>
          <w:w w:val="100"/>
          <w:b/>
          <w:bCs/>
          <w:position w:val="3"/>
        </w:rPr>
        <w:t>ul</w:t>
      </w:r>
      <w:r>
        <w:rPr>
          <w:rFonts w:ascii="Arial" w:hAnsi="Arial" w:cs="Arial" w:eastAsia="Arial"/>
          <w:sz w:val="22"/>
          <w:szCs w:val="22"/>
          <w:color w:val="5682CC"/>
          <w:spacing w:val="-26"/>
          <w:w w:val="100"/>
          <w:b/>
          <w:bCs/>
          <w:position w:val="3"/>
        </w:rPr>
        <w:t>ı</w:t>
      </w:r>
      <w:r>
        <w:rPr>
          <w:rFonts w:ascii="Arial" w:hAnsi="Arial" w:cs="Arial" w:eastAsia="Arial"/>
          <w:sz w:val="22"/>
          <w:szCs w:val="22"/>
          <w:color w:val="7597CD"/>
          <w:spacing w:val="3"/>
          <w:w w:val="89"/>
          <w:b/>
          <w:bCs/>
          <w:position w:val="3"/>
        </w:rPr>
        <w:t>a</w:t>
      </w:r>
      <w:r>
        <w:rPr>
          <w:rFonts w:ascii="Arial" w:hAnsi="Arial" w:cs="Arial" w:eastAsia="Arial"/>
          <w:sz w:val="22"/>
          <w:szCs w:val="22"/>
          <w:color w:val="5682CC"/>
          <w:spacing w:val="0"/>
          <w:w w:val="202"/>
          <w:b/>
          <w:bCs/>
          <w:position w:val="3"/>
        </w:rPr>
        <w:t>&amp;ı</w:t>
      </w:r>
      <w:r>
        <w:rPr>
          <w:rFonts w:ascii="Arial" w:hAnsi="Arial" w:cs="Arial" w:eastAsia="Arial"/>
          <w:sz w:val="22"/>
          <w:szCs w:val="22"/>
          <w:color w:val="5682CC"/>
          <w:spacing w:val="0"/>
          <w:w w:val="100"/>
          <w:b/>
          <w:bCs/>
          <w:position w:val="3"/>
        </w:rPr>
        <w:tab/>
      </w:r>
      <w:r>
        <w:rPr>
          <w:rFonts w:ascii="Arial" w:hAnsi="Arial" w:cs="Arial" w:eastAsia="Arial"/>
          <w:sz w:val="22"/>
          <w:szCs w:val="22"/>
          <w:color w:val="5682CC"/>
          <w:spacing w:val="0"/>
          <w:w w:val="67"/>
          <w:b/>
          <w:bCs/>
          <w:position w:val="3"/>
        </w:rPr>
        <w:t>.</w:t>
      </w:r>
      <w:r>
        <w:rPr>
          <w:rFonts w:ascii="Arial" w:hAnsi="Arial" w:cs="Arial" w:eastAsia="Arial"/>
          <w:sz w:val="22"/>
          <w:szCs w:val="22"/>
          <w:color w:val="5682CC"/>
          <w:spacing w:val="6"/>
          <w:w w:val="67"/>
          <w:b/>
          <w:bCs/>
          <w:position w:val="3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3F7CDA"/>
          <w:spacing w:val="0"/>
          <w:w w:val="89"/>
          <w:b/>
          <w:bCs/>
          <w:position w:val="3"/>
        </w:rPr>
        <w:t>JXRAY</w:t>
      </w:r>
      <w:r>
        <w:rPr>
          <w:rFonts w:ascii="Times New Roman" w:hAnsi="Times New Roman" w:cs="Times New Roman" w:eastAsia="Times New Roman"/>
          <w:sz w:val="25"/>
          <w:szCs w:val="25"/>
          <w:color w:val="3F7CDA"/>
          <w:spacing w:val="0"/>
          <w:w w:val="100"/>
          <w:b/>
          <w:bCs/>
          <w:position w:val="3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F7CDA"/>
          <w:spacing w:val="0"/>
          <w:w w:val="100"/>
          <w:b/>
          <w:bCs/>
          <w:position w:val="3"/>
        </w:rPr>
      </w:r>
      <w:r>
        <w:rPr>
          <w:rFonts w:ascii="Times New Roman" w:hAnsi="Times New Roman" w:cs="Times New Roman" w:eastAsia="Times New Roman"/>
          <w:sz w:val="26"/>
          <w:szCs w:val="26"/>
          <w:color w:val="424242"/>
          <w:spacing w:val="0"/>
          <w:w w:val="68"/>
          <w:i/>
          <w:position w:val="1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424242"/>
          <w:spacing w:val="15"/>
          <w:w w:val="68"/>
          <w:i/>
          <w:position w:val="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424242"/>
          <w:spacing w:val="0"/>
          <w:w w:val="89"/>
          <w:position w:val="1"/>
        </w:rPr>
        <w:t>tfa</w:t>
      </w:r>
      <w:r>
        <w:rPr>
          <w:rFonts w:ascii="Times New Roman" w:hAnsi="Times New Roman" w:cs="Times New Roman" w:eastAsia="Times New Roman"/>
          <w:sz w:val="22"/>
          <w:szCs w:val="22"/>
          <w:color w:val="424242"/>
          <w:spacing w:val="-4"/>
          <w:w w:val="89"/>
          <w:position w:val="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62828"/>
          <w:spacing w:val="0"/>
          <w:w w:val="89"/>
          <w:position w:val="1"/>
        </w:rPr>
        <w:t>ye</w:t>
      </w:r>
      <w:r>
        <w:rPr>
          <w:rFonts w:ascii="Times New Roman" w:hAnsi="Times New Roman" w:cs="Times New Roman" w:eastAsia="Times New Roman"/>
          <w:sz w:val="22"/>
          <w:szCs w:val="22"/>
          <w:color w:val="262828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424242"/>
          <w:spacing w:val="0"/>
          <w:w w:val="41"/>
          <w:position w:val="1"/>
        </w:rPr>
        <w:t>-.</w:t>
      </w:r>
      <w:r>
        <w:rPr>
          <w:rFonts w:ascii="Times New Roman" w:hAnsi="Times New Roman" w:cs="Times New Roman" w:eastAsia="Times New Roman"/>
          <w:sz w:val="34"/>
          <w:szCs w:val="34"/>
          <w:color w:val="424242"/>
          <w:spacing w:val="-68"/>
          <w:w w:val="40"/>
          <w:position w:val="1"/>
        </w:rPr>
        <w:t>a</w:t>
      </w:r>
      <w:r>
        <w:rPr>
          <w:rFonts w:ascii="Times New Roman" w:hAnsi="Times New Roman" w:cs="Times New Roman" w:eastAsia="Times New Roman"/>
          <w:sz w:val="34"/>
          <w:szCs w:val="34"/>
          <w:color w:val="6B6D6E"/>
          <w:spacing w:val="-54"/>
          <w:w w:val="68"/>
          <w:position w:val="1"/>
        </w:rPr>
        <w:t>·</w:t>
      </w:r>
      <w:r>
        <w:rPr>
          <w:rFonts w:ascii="Times New Roman" w:hAnsi="Times New Roman" w:cs="Times New Roman" w:eastAsia="Times New Roman"/>
          <w:sz w:val="34"/>
          <w:szCs w:val="34"/>
          <w:color w:val="5B5B5B"/>
          <w:spacing w:val="0"/>
          <w:w w:val="91"/>
          <w:position w:val="1"/>
        </w:rPr>
        <w:t>i</w:t>
      </w:r>
      <w:r>
        <w:rPr>
          <w:rFonts w:ascii="Times New Roman" w:hAnsi="Times New Roman" w:cs="Times New Roman" w:eastAsia="Times New Roman"/>
          <w:sz w:val="34"/>
          <w:szCs w:val="34"/>
          <w:color w:val="5B5B5B"/>
          <w:spacing w:val="-45"/>
          <w:w w:val="92"/>
          <w:position w:val="1"/>
        </w:rPr>
        <w:t>!</w:t>
      </w:r>
      <w:r>
        <w:rPr>
          <w:rFonts w:ascii="Times New Roman" w:hAnsi="Times New Roman" w:cs="Times New Roman" w:eastAsia="Times New Roman"/>
          <w:sz w:val="34"/>
          <w:szCs w:val="34"/>
          <w:color w:val="424242"/>
          <w:spacing w:val="0"/>
          <w:w w:val="52"/>
          <w:position w:val="1"/>
        </w:rPr>
        <w:t>m</w:t>
      </w:r>
      <w:r>
        <w:rPr>
          <w:rFonts w:ascii="Times New Roman" w:hAnsi="Times New Roman" w:cs="Times New Roman" w:eastAsia="Times New Roman"/>
          <w:sz w:val="34"/>
          <w:szCs w:val="34"/>
          <w:color w:val="424242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1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40"/>
        </w:sectPr>
      </w:pPr>
      <w:rPr/>
    </w:p>
    <w:p>
      <w:pPr>
        <w:spacing w:before="0" w:after="0" w:line="114" w:lineRule="exact"/>
        <w:ind w:left="2402" w:right="-20"/>
        <w:jc w:val="left"/>
        <w:tabs>
          <w:tab w:pos="896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2.378967pt;margin-top:-7.531768pt;width:31.857852pt;height:25.5pt;mso-position-horizontal-relative:page;mso-position-vertical-relative:paragraph;z-index:-16238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6"/>
                    <w:jc w:val="left"/>
                    <w:rPr>
                      <w:rFonts w:ascii="Times New Roman" w:hAnsi="Times New Roman" w:cs="Times New Roman" w:eastAsia="Times New Roman"/>
                      <w:sz w:val="51"/>
                      <w:szCs w:val="5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424242"/>
                      <w:spacing w:val="-8"/>
                      <w:w w:val="79"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3A4474"/>
                      <w:spacing w:val="0"/>
                      <w:w w:val="74"/>
                    </w:rPr>
                    <w:t>Al:</w:t>
                  </w:r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4.407654pt;margin-top:5.343011pt;width:93.730593pt;height:9.5pt;mso-position-horizontal-relative:page;mso-position-vertical-relative:paragraph;z-index:-16237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tabs>
                      <w:tab w:pos="1560" w:val="left"/>
                    </w:tabs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62828"/>
                      <w:spacing w:val="4"/>
                      <w:w w:val="100"/>
                    </w:rPr>
                    <w:t>H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62828"/>
                      <w:spacing w:val="0"/>
                      <w:w w:val="100"/>
                    </w:rPr>
                    <w:t>ac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62828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62828"/>
                      <w:spacing w:val="19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62828"/>
                      <w:spacing w:val="0"/>
                      <w:w w:val="100"/>
                    </w:rPr>
                    <w:t>Ef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62828"/>
                      <w:spacing w:val="-20"/>
                      <w:w w:val="100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B4499"/>
                      <w:spacing w:val="0"/>
                      <w:w w:val="100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B4499"/>
                      <w:spacing w:val="-29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B4499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B4499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B56"/>
                      <w:spacing w:val="0"/>
                      <w:w w:val="285"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1C6DF4"/>
          <w:spacing w:val="0"/>
          <w:w w:val="100"/>
          <w:position w:val="10"/>
        </w:rPr>
        <w:t>2.</w:t>
      </w:r>
      <w:r>
        <w:rPr>
          <w:rFonts w:ascii="Times New Roman" w:hAnsi="Times New Roman" w:cs="Times New Roman" w:eastAsia="Times New Roman"/>
          <w:sz w:val="21"/>
          <w:szCs w:val="21"/>
          <w:color w:val="1C6DF4"/>
          <w:spacing w:val="-10"/>
          <w:w w:val="100"/>
          <w:position w:val="10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7CAAF2"/>
          <w:spacing w:val="0"/>
          <w:w w:val="100"/>
          <w:position w:val="10"/>
        </w:rPr>
        <w:t>osıa</w:t>
      </w:r>
      <w:r>
        <w:rPr>
          <w:rFonts w:ascii="Times New Roman" w:hAnsi="Times New Roman" w:cs="Times New Roman" w:eastAsia="Times New Roman"/>
          <w:sz w:val="21"/>
          <w:szCs w:val="21"/>
          <w:color w:val="7CAAF2"/>
          <w:spacing w:val="48"/>
          <w:w w:val="100"/>
          <w:position w:val="10"/>
        </w:rPr>
        <w:t> </w:t>
      </w:r>
      <w:r>
        <w:rPr>
          <w:rFonts w:ascii="Arial" w:hAnsi="Arial" w:cs="Arial" w:eastAsia="Arial"/>
          <w:sz w:val="18"/>
          <w:szCs w:val="18"/>
          <w:color w:val="367EF4"/>
          <w:spacing w:val="0"/>
          <w:w w:val="100"/>
          <w:position w:val="10"/>
        </w:rPr>
        <w:t>G</w:t>
      </w:r>
      <w:r>
        <w:rPr>
          <w:rFonts w:ascii="Arial" w:hAnsi="Arial" w:cs="Arial" w:eastAsia="Arial"/>
          <w:sz w:val="18"/>
          <w:szCs w:val="18"/>
          <w:color w:val="367EF4"/>
          <w:spacing w:val="-6"/>
          <w:w w:val="100"/>
          <w:position w:val="10"/>
        </w:rPr>
        <w:t>r</w:t>
      </w:r>
      <w:r>
        <w:rPr>
          <w:rFonts w:ascii="Arial" w:hAnsi="Arial" w:cs="Arial" w:eastAsia="Arial"/>
          <w:sz w:val="18"/>
          <w:szCs w:val="18"/>
          <w:color w:val="1C6DF4"/>
          <w:spacing w:val="0"/>
          <w:w w:val="100"/>
          <w:position w:val="10"/>
        </w:rPr>
        <w:t>uplar</w:t>
      </w:r>
      <w:r>
        <w:rPr>
          <w:rFonts w:ascii="Arial" w:hAnsi="Arial" w:cs="Arial" w:eastAsia="Arial"/>
          <w:sz w:val="18"/>
          <w:szCs w:val="18"/>
          <w:color w:val="1C6DF4"/>
          <w:spacing w:val="29"/>
          <w:w w:val="100"/>
          <w:position w:val="10"/>
        </w:rPr>
        <w:t> </w:t>
      </w:r>
      <w:r>
        <w:rPr>
          <w:rFonts w:ascii="Arial" w:hAnsi="Arial" w:cs="Arial" w:eastAsia="Arial"/>
          <w:sz w:val="18"/>
          <w:szCs w:val="18"/>
          <w:color w:val="1C6DF4"/>
          <w:spacing w:val="0"/>
          <w:w w:val="100"/>
          <w:position w:val="10"/>
        </w:rPr>
        <w:t>Amiri</w:t>
      </w:r>
      <w:r>
        <w:rPr>
          <w:rFonts w:ascii="Arial" w:hAnsi="Arial" w:cs="Arial" w:eastAsia="Arial"/>
          <w:sz w:val="18"/>
          <w:szCs w:val="18"/>
          <w:color w:val="1C6DF4"/>
          <w:spacing w:val="-25"/>
          <w:w w:val="100"/>
          <w:position w:val="10"/>
        </w:rPr>
        <w:t> </w:t>
      </w:r>
      <w:r>
        <w:rPr>
          <w:rFonts w:ascii="Arial" w:hAnsi="Arial" w:cs="Arial" w:eastAsia="Arial"/>
          <w:sz w:val="18"/>
          <w:szCs w:val="18"/>
          <w:color w:val="1C6DF4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8"/>
          <w:szCs w:val="18"/>
          <w:color w:val="1C6DF4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41"/>
          <w:szCs w:val="41"/>
          <w:color w:val="182495"/>
          <w:spacing w:val="-17"/>
          <w:w w:val="48"/>
          <w:i/>
          <w:position w:val="6"/>
        </w:rPr>
        <w:t>x</w:t>
      </w:r>
      <w:r>
        <w:rPr>
          <w:rFonts w:ascii="Times New Roman" w:hAnsi="Times New Roman" w:cs="Times New Roman" w:eastAsia="Times New Roman"/>
          <w:sz w:val="41"/>
          <w:szCs w:val="41"/>
          <w:color w:val="6B6D6E"/>
          <w:spacing w:val="-49"/>
          <w:w w:val="62"/>
          <w:i/>
          <w:position w:val="6"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97999A"/>
          <w:spacing w:val="-1"/>
          <w:w w:val="104"/>
          <w:position w:val="6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97999A"/>
          <w:spacing w:val="-64"/>
          <w:w w:val="104"/>
          <w:position w:val="6"/>
        </w:rPr>
        <w:t>_</w:t>
      </w:r>
      <w:r>
        <w:rPr>
          <w:rFonts w:ascii="Times New Roman" w:hAnsi="Times New Roman" w:cs="Times New Roman" w:eastAsia="Times New Roman"/>
          <w:sz w:val="41"/>
          <w:szCs w:val="41"/>
          <w:color w:val="6B6D6E"/>
          <w:spacing w:val="-11"/>
          <w:w w:val="62"/>
          <w:i/>
          <w:position w:val="6"/>
        </w:rPr>
        <w:t>-</w:t>
      </w:r>
      <w:r>
        <w:rPr>
          <w:rFonts w:ascii="Times New Roman" w:hAnsi="Times New Roman" w:cs="Times New Roman" w:eastAsia="Times New Roman"/>
          <w:sz w:val="13"/>
          <w:szCs w:val="13"/>
          <w:color w:val="B5B6B5"/>
          <w:spacing w:val="-23"/>
          <w:w w:val="100"/>
          <w:position w:val="6"/>
        </w:rPr>
        <w:t>,</w:t>
      </w:r>
      <w:r>
        <w:rPr>
          <w:rFonts w:ascii="Times New Roman" w:hAnsi="Times New Roman" w:cs="Times New Roman" w:eastAsia="Times New Roman"/>
          <w:sz w:val="41"/>
          <w:szCs w:val="41"/>
          <w:color w:val="B5B6B5"/>
          <w:spacing w:val="0"/>
          <w:w w:val="43"/>
          <w:i/>
          <w:position w:val="6"/>
        </w:rPr>
        <w:t>..</w:t>
      </w:r>
      <w:r>
        <w:rPr>
          <w:rFonts w:ascii="Times New Roman" w:hAnsi="Times New Roman" w:cs="Times New Roman" w:eastAsia="Times New Roman"/>
          <w:sz w:val="41"/>
          <w:szCs w:val="41"/>
          <w:color w:val="B5B6B5"/>
          <w:spacing w:val="-72"/>
          <w:w w:val="100"/>
          <w:i/>
          <w:position w:val="6"/>
        </w:rPr>
        <w:t> </w:t>
      </w:r>
      <w:r>
        <w:rPr>
          <w:rFonts w:ascii="Arial" w:hAnsi="Arial" w:cs="Arial" w:eastAsia="Arial"/>
          <w:sz w:val="23"/>
          <w:szCs w:val="23"/>
          <w:color w:val="B5B6B5"/>
          <w:spacing w:val="0"/>
          <w:w w:val="80"/>
          <w:position w:val="6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459" w:lineRule="exact"/>
        <w:ind w:left="5406" w:right="-131"/>
        <w:jc w:val="left"/>
        <w:tabs>
          <w:tab w:pos="8100" w:val="left"/>
        </w:tabs>
        <w:rPr>
          <w:rFonts w:ascii="Times New Roman" w:hAnsi="Times New Roman" w:cs="Times New Roman" w:eastAsia="Times New Roman"/>
          <w:sz w:val="61"/>
          <w:szCs w:val="61"/>
        </w:rPr>
      </w:pPr>
      <w:rPr/>
      <w:r>
        <w:rPr/>
        <w:pict>
          <v:group style="position:absolute;margin-left:423.854553pt;margin-top:16.573366pt;width:35.598087pt;height:.1pt;mso-position-horizontal-relative:page;mso-position-vertical-relative:paragraph;z-index:-16244" coordorigin="8477,331" coordsize="712,2">
            <v:shape style="position:absolute;left:8477;top:331;width:712;height:2" coordorigin="8477,331" coordsize="712,0" path="m8477,331l9189,331e" filled="f" stroked="t" strokeweight="1.661244pt" strokecolor="#4F5B7C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3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2"/>
          <w:w w:val="100"/>
          <w:position w:val="-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3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-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61"/>
          <w:szCs w:val="61"/>
          <w:color w:val="3A4474"/>
          <w:spacing w:val="0"/>
          <w:w w:val="125"/>
          <w:position w:val="-12"/>
        </w:rPr>
        <w:t>?</w:t>
      </w:r>
      <w:r>
        <w:rPr>
          <w:rFonts w:ascii="Times New Roman" w:hAnsi="Times New Roman" w:cs="Times New Roman" w:eastAsia="Times New Roman"/>
          <w:sz w:val="61"/>
          <w:szCs w:val="61"/>
          <w:color w:val="3A4474"/>
          <w:spacing w:val="-109"/>
          <w:w w:val="126"/>
          <w:position w:val="-12"/>
        </w:rPr>
        <w:t>"</w:t>
      </w:r>
      <w:r>
        <w:rPr>
          <w:rFonts w:ascii="Times New Roman" w:hAnsi="Times New Roman" w:cs="Times New Roman" w:eastAsia="Times New Roman"/>
          <w:sz w:val="61"/>
          <w:szCs w:val="61"/>
          <w:color w:val="5B5B5B"/>
          <w:spacing w:val="-112"/>
          <w:w w:val="127"/>
          <w:position w:val="-12"/>
        </w:rPr>
        <w:t>:</w:t>
      </w:r>
      <w:r>
        <w:rPr>
          <w:rFonts w:ascii="Times New Roman" w:hAnsi="Times New Roman" w:cs="Times New Roman" w:eastAsia="Times New Roman"/>
          <w:sz w:val="61"/>
          <w:szCs w:val="61"/>
          <w:color w:val="6B6D6E"/>
          <w:spacing w:val="-113"/>
          <w:w w:val="64"/>
          <w:position w:val="-12"/>
        </w:rPr>
        <w:t>x</w:t>
      </w:r>
      <w:r>
        <w:rPr>
          <w:rFonts w:ascii="Times New Roman" w:hAnsi="Times New Roman" w:cs="Times New Roman" w:eastAsia="Times New Roman"/>
          <w:sz w:val="61"/>
          <w:szCs w:val="61"/>
          <w:color w:val="6B6D6E"/>
          <w:spacing w:val="0"/>
          <w:w w:val="19"/>
          <w:position w:val="-12"/>
        </w:rPr>
        <w:t>nrJ</w:t>
      </w:r>
      <w:r>
        <w:rPr>
          <w:rFonts w:ascii="Times New Roman" w:hAnsi="Times New Roman" w:cs="Times New Roman" w:eastAsia="Times New Roman"/>
          <w:sz w:val="61"/>
          <w:szCs w:val="61"/>
          <w:color w:val="6B6D6E"/>
          <w:spacing w:val="17"/>
          <w:w w:val="18"/>
          <w:position w:val="-12"/>
        </w:rPr>
        <w:t>&gt;</w:t>
      </w:r>
      <w:r>
        <w:rPr>
          <w:rFonts w:ascii="Times New Roman" w:hAnsi="Times New Roman" w:cs="Times New Roman" w:eastAsia="Times New Roman"/>
          <w:sz w:val="61"/>
          <w:szCs w:val="61"/>
          <w:color w:val="858787"/>
          <w:spacing w:val="-194"/>
          <w:w w:val="26"/>
          <w:position w:val="-12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B5B6B5"/>
          <w:spacing w:val="-48"/>
          <w:w w:val="110"/>
          <w:position w:val="7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424242"/>
          <w:spacing w:val="-43"/>
          <w:w w:val="108"/>
          <w:position w:val="7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777CA3"/>
          <w:spacing w:val="-35"/>
          <w:w w:val="108"/>
          <w:position w:val="7"/>
        </w:rPr>
        <w:t>{</w:t>
      </w:r>
      <w:r>
        <w:rPr>
          <w:rFonts w:ascii="Times New Roman" w:hAnsi="Times New Roman" w:cs="Times New Roman" w:eastAsia="Times New Roman"/>
          <w:sz w:val="61"/>
          <w:szCs w:val="61"/>
          <w:color w:val="97999A"/>
          <w:spacing w:val="-232"/>
          <w:w w:val="31"/>
          <w:position w:val="-12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color w:val="5B5B5B"/>
          <w:spacing w:val="0"/>
          <w:w w:val="23"/>
          <w:position w:val="7"/>
        </w:rPr>
        <w:t>_</w:t>
      </w:r>
      <w:r>
        <w:rPr>
          <w:rFonts w:ascii="Times New Roman" w:hAnsi="Times New Roman" w:cs="Times New Roman" w:eastAsia="Times New Roman"/>
          <w:sz w:val="24"/>
          <w:szCs w:val="24"/>
          <w:color w:val="5B5B5B"/>
          <w:spacing w:val="-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61"/>
          <w:szCs w:val="61"/>
          <w:color w:val="97999A"/>
          <w:spacing w:val="0"/>
          <w:w w:val="30"/>
          <w:position w:val="-12"/>
        </w:rPr>
        <w:t>e</w:t>
      </w:r>
      <w:r>
        <w:rPr>
          <w:rFonts w:ascii="Times New Roman" w:hAnsi="Times New Roman" w:cs="Times New Roman" w:eastAsia="Times New Roman"/>
          <w:sz w:val="61"/>
          <w:szCs w:val="61"/>
          <w:color w:val="424242"/>
          <w:spacing w:val="0"/>
          <w:w w:val="39"/>
          <w:position w:val="-12"/>
        </w:rPr>
        <w:t>.</w:t>
      </w:r>
      <w:r>
        <w:rPr>
          <w:rFonts w:ascii="Times New Roman" w:hAnsi="Times New Roman" w:cs="Times New Roman" w:eastAsia="Times New Roman"/>
          <w:sz w:val="61"/>
          <w:szCs w:val="61"/>
          <w:color w:val="424242"/>
          <w:spacing w:val="4"/>
          <w:w w:val="39"/>
          <w:position w:val="-12"/>
        </w:rPr>
        <w:t>.</w:t>
      </w:r>
      <w:r>
        <w:rPr>
          <w:rFonts w:ascii="Times New Roman" w:hAnsi="Times New Roman" w:cs="Times New Roman" w:eastAsia="Times New Roman"/>
          <w:sz w:val="61"/>
          <w:szCs w:val="61"/>
          <w:color w:val="5B5B5B"/>
          <w:spacing w:val="-51"/>
          <w:w w:val="85"/>
          <w:position w:val="-12"/>
        </w:rPr>
        <w:t>,</w:t>
      </w:r>
      <w:r>
        <w:rPr>
          <w:rFonts w:ascii="Times New Roman" w:hAnsi="Times New Roman" w:cs="Times New Roman" w:eastAsia="Times New Roman"/>
          <w:sz w:val="61"/>
          <w:szCs w:val="61"/>
          <w:color w:val="262828"/>
          <w:spacing w:val="0"/>
          <w:w w:val="32"/>
          <w:position w:val="-12"/>
        </w:rPr>
        <w:t>,</w:t>
      </w:r>
      <w:r>
        <w:rPr>
          <w:rFonts w:ascii="Times New Roman" w:hAnsi="Times New Roman" w:cs="Times New Roman" w:eastAsia="Times New Roman"/>
          <w:sz w:val="61"/>
          <w:szCs w:val="61"/>
          <w:color w:val="000000"/>
          <w:spacing w:val="0"/>
          <w:w w:val="100"/>
          <w:position w:val="0"/>
        </w:rPr>
      </w:r>
    </w:p>
    <w:p>
      <w:pPr>
        <w:spacing w:before="0" w:after="0" w:line="124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1"/>
          <w:szCs w:val="41"/>
          <w:color w:val="97999A"/>
          <w:spacing w:val="-2"/>
          <w:w w:val="39"/>
          <w:position w:val="7"/>
        </w:rPr>
        <w:t>.</w:t>
      </w:r>
      <w:r>
        <w:rPr>
          <w:rFonts w:ascii="Times New Roman" w:hAnsi="Times New Roman" w:cs="Times New Roman" w:eastAsia="Times New Roman"/>
          <w:sz w:val="41"/>
          <w:szCs w:val="41"/>
          <w:color w:val="97999A"/>
          <w:spacing w:val="0"/>
          <w:w w:val="39"/>
          <w:position w:val="7"/>
        </w:rPr>
        <w:t>..</w:t>
      </w:r>
      <w:r>
        <w:rPr>
          <w:rFonts w:ascii="Times New Roman" w:hAnsi="Times New Roman" w:cs="Times New Roman" w:eastAsia="Times New Roman"/>
          <w:sz w:val="41"/>
          <w:szCs w:val="41"/>
          <w:color w:val="97999A"/>
          <w:spacing w:val="23"/>
          <w:w w:val="39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7999A"/>
          <w:spacing w:val="0"/>
          <w:w w:val="53"/>
          <w:position w:val="6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06" w:lineRule="exact"/>
        <w:ind w:left="399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858787"/>
          <w:spacing w:val="0"/>
          <w:w w:val="128"/>
          <w:position w:val="-5"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40"/>
          <w:cols w:num="2" w:equalWidth="0">
            <w:col w:w="9591" w:space="30"/>
            <w:col w:w="1779"/>
          </w:cols>
        </w:sectPr>
      </w:pPr>
      <w:rPr/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/>
        <w:pict>
          <v:group style="position:absolute;margin-left:18.748325pt;margin-top:34.733856pt;width:560.313887pt;height:776.507709pt;mso-position-horizontal-relative:page;mso-position-vertical-relative:page;z-index:-16245" coordorigin="375,695" coordsize="11206,15530">
            <v:group style="position:absolute;left:384;top:716;width:1566;height:2" coordorigin="384,716" coordsize="1566,2">
              <v:shape style="position:absolute;left:384;top:716;width:1566;height:2" coordorigin="384,716" coordsize="1566,0" path="m384,716l1951,716e" filled="f" stroked="t" strokeweight=".949282pt" strokecolor="#6B6B6B">
                <v:path arrowok="t"/>
              </v:shape>
            </v:group>
            <v:group style="position:absolute;left:1894;top:723;width:9649;height:2" coordorigin="1894,723" coordsize="9649,2">
              <v:shape style="position:absolute;left:1894;top:723;width:9649;height:2" coordorigin="1894,723" coordsize="9649,0" path="m1894,723l11543,723e" filled="f" stroked="t" strokeweight=".711962pt" strokecolor="#4F4F4F">
                <v:path arrowok="t"/>
              </v:shape>
            </v:group>
            <v:group style="position:absolute;left:2433;top:711;width:2;height:1532" coordorigin="2433,711" coordsize="2,1532">
              <v:shape style="position:absolute;left:2433;top:711;width:2;height:1532" coordorigin="2433,711" coordsize="0,1532" path="m2433,2244l2433,711e" filled="f" stroked="t" strokeweight=".949282pt" strokecolor="#4F4F4F">
                <v:path arrowok="t"/>
              </v:shape>
            </v:group>
            <v:group style="position:absolute;left:3346;top:721;width:242;height:2" coordorigin="3346,721" coordsize="242,2">
              <v:shape style="position:absolute;left:3346;top:721;width:242;height:2" coordorigin="3346,721" coordsize="242,0" path="m3346,721l3588,721e" filled="f" stroked="t" strokeweight=".474641pt" strokecolor="#383838">
                <v:path arrowok="t"/>
              </v:shape>
            </v:group>
            <v:group style="position:absolute;left:3531;top:721;width:256;height:2" coordorigin="3531,721" coordsize="256,2">
              <v:shape style="position:absolute;left:3531;top:721;width:256;height:2" coordorigin="3531,721" coordsize="256,0" path="m3531,721l3788,721e" filled="f" stroked="t" strokeweight=".474641pt" strokecolor="#1F1F1F">
                <v:path arrowok="t"/>
              </v:shape>
            </v:group>
            <v:group style="position:absolute;left:3731;top:721;width:214;height:2" coordorigin="3731,721" coordsize="214,2">
              <v:shape style="position:absolute;left:3731;top:721;width:214;height:2" coordorigin="3731,721" coordsize="214,0" path="m3731,721l3944,721e" filled="f" stroked="t" strokeweight=".474641pt" strokecolor="#3B3B3B">
                <v:path arrowok="t"/>
              </v:shape>
            </v:group>
            <v:group style="position:absolute;left:9170;top:721;width:2;height:1528" coordorigin="9170,721" coordsize="2,1528">
              <v:shape style="position:absolute;left:9170;top:721;width:2;height:1528" coordorigin="9170,721" coordsize="0,1528" path="m9170,2249l9170,721e" filled="f" stroked="t" strokeweight=".711962pt" strokecolor="#575757">
                <v:path arrowok="t"/>
              </v:shape>
            </v:group>
            <v:group style="position:absolute;left:9127;top:726;width:242;height:2" coordorigin="9127,726" coordsize="242,2">
              <v:shape style="position:absolute;left:9127;top:726;width:242;height:2" coordorigin="9127,726" coordsize="242,0" path="m9127,726l9369,726e" filled="f" stroked="t" strokeweight=".474641pt" strokecolor="#2B2B2B">
                <v:path arrowok="t"/>
              </v:shape>
            </v:group>
            <v:group style="position:absolute;left:11536;top:711;width:2;height:1795" coordorigin="11536,711" coordsize="2,1795">
              <v:shape style="position:absolute;left:11536;top:711;width:2;height:1795" coordorigin="11536,711" coordsize="0,1795" path="m11536,2506l11536,711e" filled="f" stroked="t" strokeweight=".949282pt" strokecolor="#5B5B5B">
                <v:path arrowok="t"/>
              </v:shape>
            </v:group>
            <v:group style="position:absolute;left:389;top:2237;width:3014;height:2" coordorigin="389,2237" coordsize="3014,2">
              <v:shape style="position:absolute;left:389;top:2237;width:3014;height:2" coordorigin="389,2237" coordsize="3014,0" path="m389,2237l3403,2237e" filled="f" stroked="t" strokeweight=".711962pt" strokecolor="#4F4F4F">
                <v:path arrowok="t"/>
              </v:shape>
            </v:group>
            <v:group style="position:absolute;left:3346;top:2239;width:242;height:2" coordorigin="3346,2239" coordsize="242,2">
              <v:shape style="position:absolute;left:3346;top:2239;width:242;height:2" coordorigin="3346,2239" coordsize="242,0" path="m3346,2239l3588,2239e" filled="f" stroked="t" strokeweight=".474641pt" strokecolor="#3B3B3B">
                <v:path arrowok="t"/>
              </v:shape>
            </v:group>
            <v:group style="position:absolute;left:3531;top:2239;width:256;height:2" coordorigin="3531,2239" coordsize="256,2">
              <v:shape style="position:absolute;left:3531;top:2239;width:256;height:2" coordorigin="3531,2239" coordsize="256,0" path="m3531,2239l3788,2239e" filled="f" stroked="t" strokeweight=".474641pt" strokecolor="#1F1F1F">
                <v:path arrowok="t"/>
              </v:shape>
            </v:group>
            <v:group style="position:absolute;left:3731;top:2239;width:7817;height:2" coordorigin="3731,2239" coordsize="7817,2">
              <v:shape style="position:absolute;left:3731;top:2239;width:7817;height:2" coordorigin="3731,2239" coordsize="7817,0" path="m3731,2239l11548,2239e" filled="f" stroked="t" strokeweight=".711962pt" strokecolor="#4F4F4F">
                <v:path arrowok="t"/>
              </v:shape>
            </v:group>
            <v:group style="position:absolute;left:389;top:2473;width:11154;height:2" coordorigin="389,2473" coordsize="11154,2">
              <v:shape style="position:absolute;left:389;top:2473;width:11154;height:2" coordorigin="389,2473" coordsize="11154,0" path="m389,2473l11543,2473e" filled="f" stroked="t" strokeweight=".711962pt" strokecolor="#4B4B4B">
                <v:path arrowok="t"/>
              </v:shape>
            </v:group>
            <v:group style="position:absolute;left:394;top:2158;width:2;height:349" coordorigin="394,2158" coordsize="2,349">
              <v:shape style="position:absolute;left:394;top:2158;width:2;height:349" coordorigin="394,2158" coordsize="0,349" path="m394,2506l394,2158e" filled="f" stroked="t" strokeweight=".711962pt" strokecolor="#343434">
                <v:path arrowok="t"/>
              </v:shape>
            </v:group>
            <v:group style="position:absolute;left:389;top:2712;width:5416;height:2" coordorigin="389,2712" coordsize="5416,2">
              <v:shape style="position:absolute;left:389;top:2712;width:5416;height:2" coordorigin="389,2712" coordsize="5416,0" path="m389,2712l5805,2712e" filled="f" stroked="t" strokeweight=".949282pt" strokecolor="#4F4F4F">
                <v:path arrowok="t"/>
              </v:shape>
            </v:group>
            <v:group style="position:absolute;left:5549;top:2716;width:3640;height:2" coordorigin="5549,2716" coordsize="3640,2">
              <v:shape style="position:absolute;left:5549;top:2716;width:3640;height:2" coordorigin="5549,2716" coordsize="3640,0" path="m5549,2716l9189,2716e" filled="f" stroked="t" strokeweight=".474641pt" strokecolor="#484B4B">
                <v:path arrowok="t"/>
              </v:shape>
            </v:group>
            <v:group style="position:absolute;left:8771;top:2716;width:683;height:2" coordorigin="8771,2716" coordsize="683,2">
              <v:shape style="position:absolute;left:8771;top:2716;width:683;height:2" coordorigin="8771,2716" coordsize="683,0" path="m8771,2716l9455,2716e" filled="f" stroked="t" strokeweight=".949282pt" strokecolor="#575757">
                <v:path arrowok="t"/>
              </v:shape>
            </v:group>
            <v:group style="position:absolute;left:9312;top:2716;width:726;height:2" coordorigin="9312,2716" coordsize="726,2">
              <v:shape style="position:absolute;left:9312;top:2716;width:726;height:2" coordorigin="9312,2716" coordsize="726,0" path="m9312,2716l10039,2716e" filled="f" stroked="t" strokeweight=".474641pt" strokecolor="#383838">
                <v:path arrowok="t"/>
              </v:shape>
            </v:group>
            <v:group style="position:absolute;left:9982;top:2716;width:1562;height:2" coordorigin="9982,2716" coordsize="1562,2">
              <v:shape style="position:absolute;left:9982;top:2716;width:1562;height:2" coordorigin="9982,2716" coordsize="1562,0" path="m9982,2716l11543,2716e" filled="f" stroked="t" strokeweight=".711962pt" strokecolor="#444444">
                <v:path arrowok="t"/>
              </v:shape>
            </v:group>
            <v:group style="position:absolute;left:11539;top:2435;width:2;height:549" coordorigin="11539,2435" coordsize="2,549">
              <v:shape style="position:absolute;left:11539;top:2435;width:2;height:549" coordorigin="11539,2435" coordsize="0,549" path="m11539,2984l11539,2435e" filled="f" stroked="t" strokeweight=".474641pt" strokecolor="#383838">
                <v:path arrowok="t"/>
              </v:shape>
            </v:group>
            <v:group style="position:absolute;left:384;top:2946;width:1566;height:2" coordorigin="384,2946" coordsize="1566,2">
              <v:shape style="position:absolute;left:384;top:2946;width:1566;height:2" coordorigin="384,2946" coordsize="1566,0" path="m384,2946l1951,2946e" filled="f" stroked="t" strokeweight=".711962pt" strokecolor="#484848">
                <v:path arrowok="t"/>
              </v:shape>
            </v:group>
            <v:group style="position:absolute;left:1894;top:2958;width:9654;height:2" coordorigin="1894,2958" coordsize="9654,2">
              <v:shape style="position:absolute;left:1894;top:2958;width:9654;height:2" coordorigin="1894,2958" coordsize="9654,0" path="m1894,2958l11548,2958e" filled="f" stroked="t" strokeweight=".711962pt" strokecolor="#4B4B4B">
                <v:path arrowok="t"/>
              </v:shape>
            </v:group>
            <v:group style="position:absolute;left:389;top:3192;width:11159;height:2" coordorigin="389,3192" coordsize="11159,2">
              <v:shape style="position:absolute;left:389;top:3192;width:11159;height:2" coordorigin="389,3192" coordsize="11159,0" path="m389,3192l11548,3192e" filled="f" stroked="t" strokeweight=".711962pt" strokecolor="#4B4B4B">
                <v:path arrowok="t"/>
              </v:shape>
            </v:group>
            <v:group style="position:absolute;left:9132;top:3194;width:702;height:2" coordorigin="9132,3194" coordsize="702,2">
              <v:shape style="position:absolute;left:9132;top:3194;width:702;height:2" coordorigin="9132,3194" coordsize="702,0" path="m9132,3194l9835,3194e" filled="f" stroked="t" strokeweight=".711962pt" strokecolor="#545454">
                <v:path arrowok="t"/>
              </v:shape>
            </v:group>
            <v:group style="position:absolute;left:11541;top:2912;width:2;height:1303" coordorigin="11541,2912" coordsize="2,1303">
              <v:shape style="position:absolute;left:11541;top:2912;width:2;height:1303" coordorigin="11541,2912" coordsize="0,1303" path="m11541,4216l11541,2912e" filled="f" stroked="t" strokeweight=".949282pt" strokecolor="#575757">
                <v:path arrowok="t"/>
              </v:shape>
            </v:group>
            <v:group style="position:absolute;left:389;top:3435;width:11159;height:2" coordorigin="389,3435" coordsize="11159,2">
              <v:shape style="position:absolute;left:389;top:3435;width:11159;height:2" coordorigin="389,3435" coordsize="11159,0" path="m389,3435l11548,3435e" filled="f" stroked="t" strokeweight=".711962pt" strokecolor="#4B4B4B">
                <v:path arrowok="t"/>
              </v:shape>
            </v:group>
            <v:group style="position:absolute;left:392;top:1208;width:2;height:578" coordorigin="392,1208" coordsize="2,578">
              <v:shape style="position:absolute;left:392;top:1208;width:2;height:578" coordorigin="392,1208" coordsize="0,578" path="m392,1786l392,1208e" filled="f" stroked="t" strokeweight=".474641pt" strokecolor="#676767">
                <v:path arrowok="t"/>
              </v:shape>
            </v:group>
            <v:group style="position:absolute;left:399;top:702;width:2;height:15511" coordorigin="399,702" coordsize="2,15511">
              <v:shape style="position:absolute;left:399;top:702;width:2;height:15511" coordorigin="399,702" coordsize="0,15511" path="m399,16213l399,702e" filled="f" stroked="t" strokeweight=".711962pt" strokecolor="#4F4F4F">
                <v:path arrowok="t"/>
              </v:shape>
            </v:group>
            <v:group style="position:absolute;left:3925;top:3428;width:2;height:750" coordorigin="3925,3428" coordsize="2,750">
              <v:shape style="position:absolute;left:3925;top:3428;width:2;height:750" coordorigin="3925,3428" coordsize="0,750" path="m3925,4177l3925,3428e" filled="f" stroked="t" strokeweight=".711962pt" strokecolor="#383B3B">
                <v:path arrowok="t"/>
              </v:shape>
            </v:group>
            <v:group style="position:absolute;left:3921;top:3786;width:1680;height:2" coordorigin="3921,3786" coordsize="1680,2">
              <v:shape style="position:absolute;left:3921;top:3786;width:1680;height:2" coordorigin="3921,3786" coordsize="1680,0" path="m3921,3786l5601,3786e" filled="f" stroked="t" strokeweight="1.423923pt" strokecolor="#484848">
                <v:path arrowok="t"/>
              </v:shape>
            </v:group>
            <v:group style="position:absolute;left:6749;top:3801;width:4799;height:2" coordorigin="6749,3801" coordsize="4799,2">
              <v:shape style="position:absolute;left:6749;top:3801;width:4799;height:2" coordorigin="6749,3801" coordsize="4799,0" path="m6749,3801l11548,3801e" filled="f" stroked="t" strokeweight="1.310113pt" strokecolor="#4F4F4F">
                <v:path arrowok="t"/>
              </v:shape>
            </v:group>
            <v:group style="position:absolute;left:7010;top:3428;width:2;height:396" coordorigin="7010,3428" coordsize="2,396">
              <v:shape style="position:absolute;left:7010;top:3428;width:2;height:396" coordorigin="7010,3428" coordsize="0,396" path="m7010,3824l7010,3428e" filled="f" stroked="t" strokeweight=".474641pt" strokecolor="#2B2B2B">
                <v:path arrowok="t"/>
              </v:shape>
            </v:group>
            <v:group style="position:absolute;left:384;top:4163;width:755;height:2" coordorigin="384,4163" coordsize="755,2">
              <v:shape style="position:absolute;left:384;top:4163;width:755;height:2" coordorigin="384,4163" coordsize="755,0" path="m384,4163l1139,4163e" filled="f" stroked="t" strokeweight=".474641pt" strokecolor="#444444">
                <v:path arrowok="t"/>
              </v:shape>
            </v:group>
            <v:group style="position:absolute;left:1082;top:4168;width:2506;height:2" coordorigin="1082,4168" coordsize="2506,2">
              <v:shape style="position:absolute;left:1082;top:4168;width:2506;height:2" coordorigin="1082,4168" coordsize="2506,0" path="m1082,4168l3588,4168e" filled="f" stroked="t" strokeweight=".711962pt" strokecolor="#606060">
                <v:path arrowok="t"/>
              </v:shape>
            </v:group>
            <v:group style="position:absolute;left:3531;top:4168;width:422;height:2" coordorigin="3531,4168" coordsize="422,2">
              <v:shape style="position:absolute;left:3531;top:4168;width:422;height:2" coordorigin="3531,4168" coordsize="422,0" path="m3531,4168l3954,4168e" filled="f" stroked="t" strokeweight=".474641pt" strokecolor="#3B3B3B">
                <v:path arrowok="t"/>
              </v:shape>
            </v:group>
            <v:group style="position:absolute;left:3925;top:3724;width:2;height:454" coordorigin="3925,3724" coordsize="2,454">
              <v:shape style="position:absolute;left:3925;top:3724;width:2;height:454" coordorigin="3925,3724" coordsize="0,454" path="m3925,4177l3925,3724e" filled="f" stroked="t" strokeweight=".949282pt" strokecolor="#484848">
                <v:path arrowok="t"/>
              </v:shape>
            </v:group>
            <v:group style="position:absolute;left:3883;top:4165;width:3161;height:2" coordorigin="3883,4165" coordsize="3161,2">
              <v:shape style="position:absolute;left:3883;top:4165;width:3161;height:2" coordorigin="3883,4165" coordsize="3161,0" path="m3883,4165l7044,4165e" filled="f" stroked="t" strokeweight=".949282pt" strokecolor="#484848">
                <v:path arrowok="t"/>
              </v:shape>
            </v:group>
            <v:group style="position:absolute;left:7013;top:3757;width:2;height:425" coordorigin="7013,3757" coordsize="2,425">
              <v:shape style="position:absolute;left:7013;top:3757;width:2;height:425" coordorigin="7013,3757" coordsize="0,425" path="m7013,4182l7013,3757e" filled="f" stroked="t" strokeweight=".949282pt" strokecolor="#4F4F4F">
                <v:path arrowok="t"/>
              </v:shape>
            </v:group>
            <v:group style="position:absolute;left:6972;top:4173;width:4580;height:2" coordorigin="6972,4173" coordsize="4580,2">
              <v:shape style="position:absolute;left:6972;top:4173;width:4580;height:2" coordorigin="6972,4173" coordsize="4580,0" path="m6972,4173l11553,4173e" filled="f" stroked="t" strokeweight=".711962pt" strokecolor="#5B5B5B">
                <v:path arrowok="t"/>
              </v:shape>
            </v:group>
            <v:group style="position:absolute;left:389;top:4442;width:1562;height:2" coordorigin="389,4442" coordsize="1562,2">
              <v:shape style="position:absolute;left:389;top:4442;width:1562;height:2" coordorigin="389,4442" coordsize="1562,0" path="m389,4442l1951,4442e" filled="f" stroked="t" strokeweight=".711962pt" strokecolor="#646464">
                <v:path arrowok="t"/>
              </v:shape>
            </v:group>
            <v:group style="position:absolute;left:1894;top:4442;width:565;height:2" coordorigin="1894,4442" coordsize="565,2">
              <v:shape style="position:absolute;left:1894;top:4442;width:565;height:2" coordorigin="1894,4442" coordsize="565,0" path="m1894,4442l2459,4442e" filled="f" stroked="t" strokeweight=".474641pt" strokecolor="#484848">
                <v:path arrowok="t"/>
              </v:shape>
            </v:group>
            <v:group style="position:absolute;left:2440;top:4163;width:2;height:12055" coordorigin="2440,4163" coordsize="2,12055">
              <v:shape style="position:absolute;left:2440;top:4163;width:2;height:12055" coordorigin="2440,4163" coordsize="0,12055" path="m2440,16218l2440,4163e" filled="f" stroked="t" strokeweight=".711962pt" strokecolor="#4B4B4B">
                <v:path arrowok="t"/>
              </v:shape>
            </v:group>
            <v:group style="position:absolute;left:2387;top:4447;width:6802;height:2" coordorigin="2387,4447" coordsize="6802,2">
              <v:shape style="position:absolute;left:2387;top:4447;width:6802;height:2" coordorigin="2387,4447" coordsize="6802,0" path="m2387,4447l9189,4447e" filled="f" stroked="t" strokeweight=".711962pt" strokecolor="#5B5B5B">
                <v:path arrowok="t"/>
              </v:shape>
            </v:group>
            <v:group style="position:absolute;left:9132;top:4449;width:161;height:2" coordorigin="9132,4449" coordsize="161,2">
              <v:shape style="position:absolute;left:9132;top:4449;width:161;height:2" coordorigin="9132,4449" coordsize="161,0" path="m9132,4449l9293,4449e" filled="f" stroked="t" strokeweight=".474641pt" strokecolor="#444444">
                <v:path arrowok="t"/>
              </v:shape>
            </v:group>
            <v:group style="position:absolute;left:9237;top:4447;width:2312;height:2" coordorigin="9237,4447" coordsize="2312,2">
              <v:shape style="position:absolute;left:9237;top:4447;width:2312;height:2" coordorigin="9237,4447" coordsize="2312,0" path="m9237,4447l11548,4447e" filled="f" stroked="t" strokeweight=".711962pt" strokecolor="#606060">
                <v:path arrowok="t"/>
              </v:shape>
            </v:group>
            <v:group style="position:absolute;left:11543;top:4144;width:2;height:329" coordorigin="11543,4144" coordsize="2,329">
              <v:shape style="position:absolute;left:11543;top:4144;width:2;height:329" coordorigin="11543,4144" coordsize="0,329" path="m11543,4473l11543,4144e" filled="f" stroked="t" strokeweight=".474641pt" strokecolor="#383838">
                <v:path arrowok="t"/>
              </v:shape>
            </v:group>
            <v:group style="position:absolute;left:2430;top:4691;width:7053;height:2" coordorigin="2430,4691" coordsize="7053,2">
              <v:shape style="position:absolute;left:2430;top:4691;width:7053;height:2" coordorigin="2430,4691" coordsize="7053,0" path="m2430,4691l9483,4691e" filled="f" stroked="t" strokeweight=".711962pt" strokecolor="#4B4B4B">
                <v:path arrowok="t"/>
              </v:shape>
            </v:group>
            <v:group style="position:absolute;left:9312;top:4693;width:726;height:2" coordorigin="9312,4693" coordsize="726,2">
              <v:shape style="position:absolute;left:9312;top:4693;width:726;height:2" coordorigin="9312,4693" coordsize="726,0" path="m9312,4693l10039,4693e" filled="f" stroked="t" strokeweight=".474641pt" strokecolor="#2F2F2F">
                <v:path arrowok="t"/>
              </v:shape>
            </v:group>
            <v:group style="position:absolute;left:9958;top:4693;width:1595;height:2" coordorigin="9958,4693" coordsize="1595,2">
              <v:shape style="position:absolute;left:9958;top:4693;width:1595;height:2" coordorigin="9958,4693" coordsize="1595,0" path="m9958,4693l11553,4693e" filled="f" stroked="t" strokeweight=".711962pt" strokecolor="#4F4F4F">
                <v:path arrowok="t"/>
              </v:shape>
            </v:group>
            <v:group style="position:absolute;left:2435;top:4655;width:2;height:535" coordorigin="2435,4655" coordsize="2,535">
              <v:shape style="position:absolute;left:2435;top:4655;width:2;height:535" coordorigin="2435,4655" coordsize="0,535" path="m2435,5189l2435,4655e" filled="f" stroked="t" strokeweight=".474641pt" strokecolor="#232323">
                <v:path arrowok="t"/>
              </v:shape>
            </v:group>
            <v:group style="position:absolute;left:4969;top:4679;width:2;height:511" coordorigin="4969,4679" coordsize="2,511">
              <v:shape style="position:absolute;left:4969;top:4679;width:2;height:511" coordorigin="4969,4679" coordsize="0,511" path="m4969,5189l4969,4679e" filled="f" stroked="t" strokeweight=".474641pt" strokecolor="#3B3B3B">
                <v:path arrowok="t"/>
              </v:shape>
            </v:group>
            <v:group style="position:absolute;left:4965;top:5173;width:6588;height:2" coordorigin="4965,5173" coordsize="6588,2">
              <v:shape style="position:absolute;left:4965;top:5173;width:6588;height:2" coordorigin="4965,5173" coordsize="6588,0" path="m4965,5173l11553,5173e" filled="f" stroked="t" strokeweight=".949282pt" strokecolor="#4F4F4F">
                <v:path arrowok="t"/>
              </v:shape>
            </v:group>
            <v:group style="position:absolute;left:7860;top:4683;width:2;height:497" coordorigin="7860,4683" coordsize="2,497">
              <v:shape style="position:absolute;left:7860;top:4683;width:2;height:497" coordorigin="7860,4683" coordsize="0,497" path="m7860,5180l7860,4683e" filled="f" stroked="t" strokeweight=".949282pt" strokecolor="#575757">
                <v:path arrowok="t"/>
              </v:shape>
            </v:group>
            <v:group style="position:absolute;left:11543;top:4402;width:2;height:1074" coordorigin="11543,4402" coordsize="2,1074">
              <v:shape style="position:absolute;left:11543;top:4402;width:2;height:1074" coordorigin="11543,4402" coordsize="0,1074" path="m11543,5476l11543,4402e" filled="f" stroked="t" strokeweight=".711962pt" strokecolor="#575757">
                <v:path arrowok="t"/>
              </v:shape>
            </v:group>
            <v:group style="position:absolute;left:4969;top:5132;width:2;height:793" coordorigin="4969,5132" coordsize="2,793">
              <v:shape style="position:absolute;left:4969;top:5132;width:2;height:793" coordorigin="4969,5132" coordsize="0,793" path="m4969,5925l4969,5132e" filled="f" stroked="t" strokeweight=".711962pt" strokecolor="#646460">
                <v:path arrowok="t"/>
              </v:shape>
            </v:group>
            <v:group style="position:absolute;left:4960;top:5414;width:4229;height:2" coordorigin="4960,5414" coordsize="4229,2">
              <v:shape style="position:absolute;left:4960;top:5414;width:4229;height:2" coordorigin="4960,5414" coordsize="4229,0" path="m4960,5414l9189,5414e" filled="f" stroked="t" strokeweight=".711962pt" strokecolor="#4B4B4B">
                <v:path arrowok="t"/>
              </v:shape>
            </v:group>
            <v:group style="position:absolute;left:9132;top:5414;width:237;height:2" coordorigin="9132,5414" coordsize="237,2">
              <v:shape style="position:absolute;left:9132;top:5414;width:237;height:2" coordorigin="9132,5414" coordsize="237,0" path="m9132,5414l9369,5414e" filled="f" stroked="t" strokeweight=".474641pt" strokecolor="#282828">
                <v:path arrowok="t"/>
              </v:shape>
            </v:group>
            <v:group style="position:absolute;left:9312;top:5414;width:2240;height:2" coordorigin="9312,5414" coordsize="2240,2">
              <v:shape style="position:absolute;left:9312;top:5414;width:2240;height:2" coordorigin="9312,5414" coordsize="2240,0" path="m9312,5414l11553,5414e" filled="f" stroked="t" strokeweight=".711962pt" strokecolor="#4F4F4F">
                <v:path arrowok="t"/>
              </v:shape>
            </v:group>
            <v:group style="position:absolute;left:4960;top:5653;width:2482;height:2" coordorigin="4960,5653" coordsize="2482,2">
              <v:shape style="position:absolute;left:4960;top:5653;width:2482;height:2" coordorigin="4960,5653" coordsize="2482,0" path="m4960,5653l7442,5653e" filled="f" stroked="t" strokeweight=".474641pt" strokecolor="#444444">
                <v:path arrowok="t"/>
              </v:shape>
            </v:group>
            <v:group style="position:absolute;left:7385;top:5655;width:494;height:2" coordorigin="7385,5655" coordsize="494,2">
              <v:shape style="position:absolute;left:7385;top:5655;width:494;height:2" coordorigin="7385,5655" coordsize="494,0" path="m7385,5655l7879,5655e" filled="f" stroked="t" strokeweight=".949282pt" strokecolor="#5B5B5B">
                <v:path arrowok="t"/>
              </v:shape>
            </v:group>
            <v:group style="position:absolute;left:7822;top:5653;width:1367;height:2" coordorigin="7822,5653" coordsize="1367,2">
              <v:shape style="position:absolute;left:7822;top:5653;width:1367;height:2" coordorigin="7822,5653" coordsize="1367,0" path="m7822,5653l9189,5653e" filled="f" stroked="t" strokeweight=".711962pt" strokecolor="#484848">
                <v:path arrowok="t"/>
              </v:shape>
            </v:group>
            <v:group style="position:absolute;left:9132;top:5653;width:161;height:2" coordorigin="9132,5653" coordsize="161,2">
              <v:shape style="position:absolute;left:9132;top:5653;width:161;height:2" coordorigin="9132,5653" coordsize="161,0" path="m9132,5653l9293,5653e" filled="f" stroked="t" strokeweight=".474641pt" strokecolor="#232323">
                <v:path arrowok="t"/>
              </v:shape>
            </v:group>
            <v:group style="position:absolute;left:9237;top:5653;width:133;height:2" coordorigin="9237,5653" coordsize="133,2">
              <v:shape style="position:absolute;left:9237;top:5653;width:133;height:2" coordorigin="9237,5653" coordsize="133,0" path="m9237,5653l9369,5653e" filled="f" stroked="t" strokeweight=".474641pt" strokecolor="#383838">
                <v:path arrowok="t"/>
              </v:shape>
            </v:group>
            <v:group style="position:absolute;left:9312;top:5653;width:2240;height:2" coordorigin="9312,5653" coordsize="2240,2">
              <v:shape style="position:absolute;left:9312;top:5653;width:2240;height:2" coordorigin="9312,5653" coordsize="2240,0" path="m9312,5653l11553,5653e" filled="f" stroked="t" strokeweight=".711962pt" strokecolor="#4F4F4F">
                <v:path arrowok="t"/>
              </v:shape>
            </v:group>
            <v:group style="position:absolute;left:2430;top:5891;width:546;height:2" coordorigin="2430,5891" coordsize="546,2">
              <v:shape style="position:absolute;left:2430;top:5891;width:546;height:2" coordorigin="2430,5891" coordsize="546,0" path="m2430,5891l2976,5891e" filled="f" stroked="t" strokeweight=".711962pt" strokecolor="#4B4B4B">
                <v:path arrowok="t"/>
              </v:shape>
            </v:group>
            <v:group style="position:absolute;left:2919;top:5891;width:484;height:2" coordorigin="2919,5891" coordsize="484,2">
              <v:shape style="position:absolute;left:2919;top:5891;width:484;height:2" coordorigin="2919,5891" coordsize="484,0" path="m2919,5891l3403,5891e" filled="f" stroked="t" strokeweight=".474641pt" strokecolor="#3F3F3F">
                <v:path arrowok="t"/>
              </v:shape>
            </v:group>
            <v:group style="position:absolute;left:3270;top:5894;width:8287;height:2" coordorigin="3270,5894" coordsize="8287,2">
              <v:shape style="position:absolute;left:3270;top:5894;width:8287;height:2" coordorigin="3270,5894" coordsize="8287,0" path="m3270,5894l11558,5894e" filled="f" stroked="t" strokeweight=".711962pt" strokecolor="#4F4F4F">
                <v:path arrowok="t"/>
              </v:shape>
            </v:group>
            <v:group style="position:absolute;left:759;top:6125;width:1191;height:2" coordorigin="759,6125" coordsize="1191,2">
              <v:shape style="position:absolute;left:759;top:6125;width:1191;height:2" coordorigin="759,6125" coordsize="1191,0" path="m759,6125l1951,6125e" filled="f" stroked="t" strokeweight=".711962pt" strokecolor="#444444">
                <v:path arrowok="t"/>
              </v:shape>
            </v:group>
            <v:group style="position:absolute;left:1832;top:6128;width:987;height:2" coordorigin="1832,6128" coordsize="987,2">
              <v:shape style="position:absolute;left:1832;top:6128;width:987;height:2" coordorigin="1832,6128" coordsize="987,0" path="m1832,6128l2819,6128e" filled="f" stroked="t" strokeweight=".949282pt" strokecolor="#575757">
                <v:path arrowok="t"/>
              </v:shape>
            </v:group>
            <v:group style="position:absolute;left:2435;top:5858;width:2;height:296" coordorigin="2435,5858" coordsize="2,296">
              <v:shape style="position:absolute;left:2435;top:5858;width:2;height:296" coordorigin="2435,5858" coordsize="0,296" path="m2435,6154l2435,5858e" filled="f" stroked="t" strokeweight=".474641pt" strokecolor="#232323">
                <v:path arrowok="t"/>
              </v:shape>
            </v:group>
            <v:group style="position:absolute;left:2387;top:6130;width:1400;height:2" coordorigin="2387,6130" coordsize="1400,2">
              <v:shape style="position:absolute;left:2387;top:6130;width:1400;height:2" coordorigin="2387,6130" coordsize="1400,0" path="m2387,6130l3788,6130e" filled="f" stroked="t" strokeweight=".474641pt" strokecolor="#444848">
                <v:path arrowok="t"/>
              </v:shape>
            </v:group>
            <v:group style="position:absolute;left:3427;top:6132;width:8126;height:2" coordorigin="3427,6132" coordsize="8126,2">
              <v:shape style="position:absolute;left:3427;top:6132;width:8126;height:2" coordorigin="3427,6132" coordsize="8126,0" path="m3427,6132l11553,6132e" filled="f" stroked="t" strokeweight=".711962pt" strokecolor="#4B4F4F">
                <v:path arrowok="t"/>
              </v:shape>
            </v:group>
            <v:group style="position:absolute;left:4969;top:5853;width:2;height:301" coordorigin="4969,5853" coordsize="2,301">
              <v:shape style="position:absolute;left:4969;top:5853;width:2;height:301" coordorigin="4969,5853" coordsize="0,301" path="m4969,6154l4969,5853e" filled="f" stroked="t" strokeweight=".474641pt" strokecolor="#3F3F3F">
                <v:path arrowok="t"/>
              </v:shape>
            </v:group>
            <v:group style="position:absolute;left:11553;top:3604;width:2;height:11682" coordorigin="11553,3604" coordsize="2,11682">
              <v:shape style="position:absolute;left:11553;top:3604;width:2;height:11682" coordorigin="11553,3604" coordsize="0,11682" path="m11553,15287l11553,3604e" filled="f" stroked="t" strokeweight=".711962pt" strokecolor="#545454">
                <v:path arrowok="t"/>
              </v:shape>
            </v:group>
            <v:group style="position:absolute;left:2440;top:6082;width:2;height:349" coordorigin="2440,6082" coordsize="2,349">
              <v:shape style="position:absolute;left:2440;top:6082;width:2;height:349" coordorigin="2440,6082" coordsize="0,349" path="m2440,6431l2440,6082e" filled="f" stroked="t" strokeweight=".711962pt" strokecolor="#343434">
                <v:path arrowok="t"/>
              </v:shape>
            </v:group>
            <v:group style="position:absolute;left:7862;top:6125;width:2;height:306" coordorigin="7862,6125" coordsize="2,306">
              <v:shape style="position:absolute;left:7862;top:6125;width:2;height:306" coordorigin="7862,6125" coordsize="0,306" path="m7862,6431l7862,6125e" filled="f" stroked="t" strokeweight=".474641pt" strokecolor="#383834">
                <v:path arrowok="t"/>
              </v:shape>
            </v:group>
            <v:group style="position:absolute;left:11543;top:6082;width:2;height:349" coordorigin="11543,6082" coordsize="2,349">
              <v:shape style="position:absolute;left:11543;top:6082;width:2;height:349" coordorigin="11543,6082" coordsize="0,349" path="m11543,6431l11543,6082e" filled="f" stroked="t" strokeweight=".711962pt" strokecolor="#484848">
                <v:path arrowok="t"/>
              </v:shape>
            </v:group>
            <v:group style="position:absolute;left:2425;top:6600;width:2326;height:2" coordorigin="2425,6600" coordsize="2326,2">
              <v:shape style="position:absolute;left:2425;top:6600;width:2326;height:2" coordorigin="2425,6600" coordsize="2326,0" path="m2425,6600l4751,6600e" filled="f" stroked="t" strokeweight=".711962pt" strokecolor="#545454">
                <v:path arrowok="t"/>
              </v:shape>
            </v:group>
            <v:group style="position:absolute;left:4694;top:6603;width:309;height:2" coordorigin="4694,6603" coordsize="309,2">
              <v:shape style="position:absolute;left:4694;top:6603;width:309;height:2" coordorigin="4694,6603" coordsize="309,0" path="m4694,6603l5003,6603e" filled="f" stroked="t" strokeweight=".474641pt" strokecolor="#282828">
                <v:path arrowok="t"/>
              </v:shape>
            </v:group>
            <v:group style="position:absolute;left:4972;top:6082;width:2;height:764" coordorigin="4972,6082" coordsize="2,764">
              <v:shape style="position:absolute;left:4972;top:6082;width:2;height:764" coordorigin="4972,6082" coordsize="0,764" path="m4972,6846l4972,6082e" filled="f" stroked="t" strokeweight=".949282pt" strokecolor="#5B5B5B">
                <v:path arrowok="t"/>
              </v:shape>
            </v:group>
            <v:group style="position:absolute;left:4932;top:6603;width:674;height:2" coordorigin="4932,6603" coordsize="674,2">
              <v:shape style="position:absolute;left:4932;top:6603;width:674;height:2" coordorigin="4932,6603" coordsize="674,0" path="m4932,6603l5606,6603e" filled="f" stroked="t" strokeweight=".949282pt" strokecolor="#545454">
                <v:path arrowok="t"/>
              </v:shape>
            </v:group>
            <v:group style="position:absolute;left:5549;top:6603;width:755;height:2" coordorigin="5549,6603" coordsize="755,2">
              <v:shape style="position:absolute;left:5549;top:6603;width:755;height:2" coordorigin="5549,6603" coordsize="755,0" path="m5549,6603l6303,6603e" filled="f" stroked="t" strokeweight=".474641pt" strokecolor="#3F3F3F">
                <v:path arrowok="t"/>
              </v:shape>
            </v:group>
            <v:group style="position:absolute;left:6246;top:6603;width:897;height:2" coordorigin="6246,6603" coordsize="897,2">
              <v:shape style="position:absolute;left:6246;top:6603;width:897;height:2" coordorigin="6246,6603" coordsize="897,0" path="m6246,6603l7143,6603e" filled="f" stroked="t" strokeweight=".949282pt" strokecolor="#5B5B5B">
                <v:path arrowok="t"/>
              </v:shape>
            </v:group>
            <v:group style="position:absolute;left:6977;top:6605;width:2459;height:2" coordorigin="6977,6605" coordsize="2459,2">
              <v:shape style="position:absolute;left:6977;top:6605;width:2459;height:2" coordorigin="6977,6605" coordsize="2459,0" path="m6977,6605l9436,6605e" filled="f" stroked="t" strokeweight=".711962pt" strokecolor="#484848">
                <v:path arrowok="t"/>
              </v:shape>
            </v:group>
            <v:group style="position:absolute;left:7865;top:6373;width:2;height:477" coordorigin="7865,6373" coordsize="2,477">
              <v:shape style="position:absolute;left:7865;top:6373;width:2;height:477" coordorigin="7865,6373" coordsize="0,477" path="m7865,6851l7865,6373e" filled="f" stroked="t" strokeweight=".711962pt" strokecolor="#4B4B4B">
                <v:path arrowok="t"/>
              </v:shape>
            </v:group>
            <v:group style="position:absolute;left:9312;top:6603;width:726;height:2" coordorigin="9312,6603" coordsize="726,2">
              <v:shape style="position:absolute;left:9312;top:6603;width:726;height:2" coordorigin="9312,6603" coordsize="726,0" path="m9312,6603l10039,6603e" filled="f" stroked="t" strokeweight=".474641pt" strokecolor="#343434">
                <v:path arrowok="t"/>
              </v:shape>
            </v:group>
            <v:group style="position:absolute;left:9982;top:6603;width:1571;height:2" coordorigin="9982,6603" coordsize="1571,2">
              <v:shape style="position:absolute;left:9982;top:6603;width:1571;height:2" coordorigin="9982,6603" coordsize="1571,0" path="m9982,6603l11553,6603e" filled="f" stroked="t" strokeweight=".711962pt" strokecolor="#4F4F4F">
                <v:path arrowok="t"/>
              </v:shape>
            </v:group>
            <v:group style="position:absolute;left:2425;top:6841;width:4642;height:2" coordorigin="2425,6841" coordsize="4642,2">
              <v:shape style="position:absolute;left:2425;top:6841;width:4642;height:2" coordorigin="2425,6841" coordsize="4642,0" path="m2425,6841l7067,6841e" filled="f" stroked="t" strokeweight=".711962pt" strokecolor="#4F4F4F">
                <v:path arrowok="t"/>
              </v:shape>
            </v:group>
            <v:group style="position:absolute;left:6977;top:6841;width:465;height:2" coordorigin="6977,6841" coordsize="465,2">
              <v:shape style="position:absolute;left:6977;top:6841;width:465;height:2" coordorigin="6977,6841" coordsize="465,0" path="m6977,6841l7442,6841e" filled="f" stroked="t" strokeweight=".474641pt" strokecolor="#343434">
                <v:path arrowok="t"/>
              </v:shape>
            </v:group>
            <v:group style="position:absolute;left:7385;top:6841;width:2031;height:2" coordorigin="7385,6841" coordsize="2031,2">
              <v:shape style="position:absolute;left:7385;top:6841;width:2031;height:2" coordorigin="7385,6841" coordsize="2031,0" path="m7385,6841l9417,6841e" filled="f" stroked="t" strokeweight=".711962pt" strokecolor="#4F4F4F">
                <v:path arrowok="t"/>
              </v:shape>
            </v:group>
            <v:group style="position:absolute;left:9312;top:6841;width:726;height:2" coordorigin="9312,6841" coordsize="726,2">
              <v:shape style="position:absolute;left:9312;top:6841;width:726;height:2" coordorigin="9312,6841" coordsize="726,0" path="m9312,6841l10039,6841e" filled="f" stroked="t" strokeweight=".474641pt" strokecolor="#343434">
                <v:path arrowok="t"/>
              </v:shape>
            </v:group>
            <v:group style="position:absolute;left:9982;top:6841;width:1576;height:2" coordorigin="9982,6841" coordsize="1576,2">
              <v:shape style="position:absolute;left:9982;top:6841;width:1576;height:2" coordorigin="9982,6841" coordsize="1576,0" path="m9982,6841l11558,6841e" filled="f" stroked="t" strokeweight=".711962pt" strokecolor="#484848">
                <v:path arrowok="t"/>
              </v:shape>
            </v:group>
            <v:group style="position:absolute;left:389;top:7075;width:750;height:2" coordorigin="389,7075" coordsize="750,2">
              <v:shape style="position:absolute;left:389;top:7075;width:750;height:2" coordorigin="389,7075" coordsize="750,0" path="m389,7075l1139,7075e" filled="f" stroked="t" strokeweight=".474641pt" strokecolor="#383838">
                <v:path arrowok="t"/>
              </v:shape>
            </v:group>
            <v:group style="position:absolute;left:916;top:7078;width:1049;height:2" coordorigin="916,7078" coordsize="1049,2">
              <v:shape style="position:absolute;left:916;top:7078;width:1049;height:2" coordorigin="916,7078" coordsize="1049,0" path="m916,7078l1965,7078e" filled="f" stroked="t" strokeweight=".949282pt" strokecolor="#545454">
                <v:path arrowok="t"/>
              </v:shape>
            </v:group>
            <v:group style="position:absolute;left:1894;top:7078;width:565;height:2" coordorigin="1894,7078" coordsize="565,2">
              <v:shape style="position:absolute;left:1894;top:7078;width:565;height:2" coordorigin="1894,7078" coordsize="565,0" path="m1894,7078l2459,7078e" filled="f" stroked="t" strokeweight=".474641pt" strokecolor="#383838">
                <v:path arrowok="t"/>
              </v:shape>
            </v:group>
            <v:group style="position:absolute;left:2387;top:7082;width:9170;height:2" coordorigin="2387,7082" coordsize="9170,2">
              <v:shape style="position:absolute;left:2387;top:7082;width:9170;height:2" coordorigin="2387,7082" coordsize="9170,0" path="m2387,7082l11558,7082e" filled="f" stroked="t" strokeweight=".711962pt" strokecolor="#4B4B4B">
                <v:path arrowok="t"/>
              </v:shape>
            </v:group>
            <v:group style="position:absolute;left:389;top:7546;width:750;height:2" coordorigin="389,7546" coordsize="750,2">
              <v:shape style="position:absolute;left:389;top:7546;width:750;height:2" coordorigin="389,7546" coordsize="750,0" path="m389,7546l1139,7546e" filled="f" stroked="t" strokeweight=".474641pt" strokecolor="#3B3B3B">
                <v:path arrowok="t"/>
              </v:shape>
            </v:group>
            <v:group style="position:absolute;left:1082;top:7548;width:8107;height:2" coordorigin="1082,7548" coordsize="8107,2">
              <v:shape style="position:absolute;left:1082;top:7548;width:8107;height:2" coordorigin="1082,7548" coordsize="8107,0" path="m1082,7548l9189,7548e" filled="f" stroked="t" strokeweight=".711962pt" strokecolor="#4B4B4B">
                <v:path arrowok="t"/>
              </v:shape>
            </v:group>
            <v:group style="position:absolute;left:9132;top:7553;width:237;height:2" coordorigin="9132,7553" coordsize="237,2">
              <v:shape style="position:absolute;left:9132;top:7553;width:237;height:2" coordorigin="9132,7553" coordsize="237,0" path="m9132,7553l9369,7553e" filled="f" stroked="t" strokeweight=".474641pt" strokecolor="#232323">
                <v:path arrowok="t"/>
              </v:shape>
            </v:group>
            <v:group style="position:absolute;left:9312;top:7553;width:2245;height:2" coordorigin="9312,7553" coordsize="2245,2">
              <v:shape style="position:absolute;left:9312;top:7553;width:2245;height:2" coordorigin="9312,7553" coordsize="2245,0" path="m9312,7553l11558,7553e" filled="f" stroked="t" strokeweight=".711962pt" strokecolor="#4F4F4F">
                <v:path arrowok="t"/>
              </v:shape>
            </v:group>
            <v:group style="position:absolute;left:4977;top:7543;width:2;height:267" coordorigin="4977,7543" coordsize="2,267">
              <v:shape style="position:absolute;left:4977;top:7543;width:2;height:267" coordorigin="4977,7543" coordsize="0,267" path="m4977,7810l4977,7543e" filled="f" stroked="t" strokeweight=".711962pt" strokecolor="#5B5B5B">
                <v:path arrowok="t"/>
              </v:shape>
            </v:group>
            <v:group style="position:absolute;left:4969;top:7794;width:6593;height:2" coordorigin="4969,7794" coordsize="6593,2">
              <v:shape style="position:absolute;left:4969;top:7794;width:6593;height:2" coordorigin="4969,7794" coordsize="6593,0" path="m4969,7794l11562,7794e" filled="f" stroked="t" strokeweight=".711962pt" strokecolor="#545454">
                <v:path arrowok="t"/>
              </v:shape>
            </v:group>
            <v:group style="position:absolute;left:4974;top:7753;width:2;height:525" coordorigin="4974,7753" coordsize="2,525">
              <v:shape style="position:absolute;left:4974;top:7753;width:2;height:525" coordorigin="4974,7753" coordsize="0,525" path="m4974,8278l4974,7753e" filled="f" stroked="t" strokeweight=".474641pt" strokecolor="#3F3F3F">
                <v:path arrowok="t"/>
              </v:shape>
            </v:group>
            <v:group style="position:absolute;left:4969;top:8035;width:6588;height:2" coordorigin="4969,8035" coordsize="6588,2">
              <v:shape style="position:absolute;left:4969;top:8035;width:6588;height:2" coordorigin="4969,8035" coordsize="6588,0" path="m4969,8035l11558,8035e" filled="f" stroked="t" strokeweight=".711962pt" strokecolor="#4F4F4F">
                <v:path arrowok="t"/>
              </v:shape>
            </v:group>
            <v:group style="position:absolute;left:389;top:8264;width:1395;height:2" coordorigin="389,8264" coordsize="1395,2">
              <v:shape style="position:absolute;left:389;top:8264;width:1395;height:2" coordorigin="389,8264" coordsize="1395,0" path="m389,8264l1785,8264e" filled="f" stroked="t" strokeweight=".711962pt" strokecolor="#4F4F4F">
                <v:path arrowok="t"/>
              </v:shape>
            </v:group>
            <v:group style="position:absolute;left:1728;top:8269;width:223;height:2" coordorigin="1728,8269" coordsize="223,2">
              <v:shape style="position:absolute;left:1728;top:8269;width:223;height:2" coordorigin="1728,8269" coordsize="223,0" path="m1728,8269l1951,8269e" filled="f" stroked="t" strokeweight=".474641pt" strokecolor="#2B2B2B">
                <v:path arrowok="t"/>
              </v:shape>
            </v:group>
            <v:group style="position:absolute;left:1894;top:8269;width:5140;height:2" coordorigin="1894,8269" coordsize="5140,2">
              <v:shape style="position:absolute;left:1894;top:8269;width:5140;height:2" coordorigin="1894,8269" coordsize="5140,0" path="m1894,8269l7034,8269e" filled="f" stroked="t" strokeweight=".949282pt" strokecolor="#4F4F4F">
                <v:path arrowok="t"/>
              </v:shape>
            </v:group>
            <v:group style="position:absolute;left:6977;top:8274;width:465;height:2" coordorigin="6977,8274" coordsize="465,2">
              <v:shape style="position:absolute;left:6977;top:8274;width:465;height:2" coordorigin="6977,8274" coordsize="465,0" path="m6977,8274l7442,8274e" filled="f" stroked="t" strokeweight=".474641pt" strokecolor="#232323">
                <v:path arrowok="t"/>
              </v:shape>
            </v:group>
            <v:group style="position:absolute;left:7385;top:8274;width:4172;height:2" coordorigin="7385,8274" coordsize="4172,2">
              <v:shape style="position:absolute;left:7385;top:8274;width:4172;height:2" coordorigin="7385,8274" coordsize="4172,0" path="m7385,8274l11558,8274e" filled="f" stroked="t" strokeweight=".711962pt" strokecolor="#4F4F4F">
                <v:path arrowok="t"/>
              </v:shape>
            </v:group>
            <v:group style="position:absolute;left:2435;top:8259;width:2;height:296" coordorigin="2435,8259" coordsize="2,296">
              <v:shape style="position:absolute;left:2435;top:8259;width:2;height:296" coordorigin="2435,8259" coordsize="0,296" path="m2435,8555l2435,8259e" filled="f" stroked="t" strokeweight=".474641pt" strokecolor="#2B2B2B">
                <v:path arrowok="t"/>
              </v:shape>
            </v:group>
            <v:group style="position:absolute;left:384;top:9073;width:3019;height:2" coordorigin="384,9073" coordsize="3019,2">
              <v:shape style="position:absolute;left:384;top:9073;width:3019;height:2" coordorigin="384,9073" coordsize="3019,0" path="m384,9073l3403,9073e" filled="f" stroked="t" strokeweight=".711962pt" strokecolor="#484848">
                <v:path arrowok="t"/>
              </v:shape>
            </v:group>
            <v:group style="position:absolute;left:3346;top:9076;width:598;height:2" coordorigin="3346,9076" coordsize="598,2">
              <v:shape style="position:absolute;left:3346;top:9076;width:598;height:2" coordorigin="3346,9076" coordsize="598,0" path="m3346,9076l3944,9076e" filled="f" stroked="t" strokeweight=".474641pt" strokecolor="#232323">
                <v:path arrowok="t"/>
              </v:shape>
            </v:group>
            <v:group style="position:absolute;left:3887;top:9078;width:7675;height:2" coordorigin="3887,9078" coordsize="7675,2">
              <v:shape style="position:absolute;left:3887;top:9078;width:7675;height:2" coordorigin="3887,9078" coordsize="7675,0" path="m3887,9078l11562,9078e" filled="f" stroked="t" strokeweight=".949282pt" strokecolor="#4F4F4F">
                <v:path arrowok="t"/>
              </v:shape>
            </v:group>
            <v:group style="position:absolute;left:9132;top:9078;width:161;height:2" coordorigin="9132,9078" coordsize="161,2">
              <v:shape style="position:absolute;left:9132;top:9078;width:161;height:2" coordorigin="9132,9078" coordsize="161,0" path="m9132,9078l9293,9078e" filled="f" stroked="t" strokeweight=".474641pt" strokecolor="#3B3B3B">
                <v:path arrowok="t"/>
              </v:shape>
            </v:group>
            <v:group style="position:absolute;left:394;top:9553;width:2;height:272" coordorigin="394,9553" coordsize="2,272">
              <v:shape style="position:absolute;left:394;top:9553;width:2;height:272" coordorigin="394,9553" coordsize="0,272" path="m394,9825l394,9553e" filled="f" stroked="t" strokeweight=".474641pt" strokecolor="#232323">
                <v:path arrowok="t"/>
              </v:shape>
            </v:group>
            <v:group style="position:absolute;left:389;top:10004;width:3588;height:2" coordorigin="389,10004" coordsize="3588,2">
              <v:shape style="position:absolute;left:389;top:10004;width:3588;height:2" coordorigin="389,10004" coordsize="3588,0" path="m389,10004l3977,10004e" filled="f" stroked="t" strokeweight=".949282pt" strokecolor="#4F4F4F">
                <v:path arrowok="t"/>
              </v:shape>
            </v:group>
            <v:group style="position:absolute;left:3887;top:10007;width:864;height:2" coordorigin="3887,10007" coordsize="864,2">
              <v:shape style="position:absolute;left:3887;top:10007;width:864;height:2" coordorigin="3887,10007" coordsize="864,0" path="m3887,10007l4751,10007e" filled="f" stroked="t" strokeweight=".474641pt" strokecolor="#383838">
                <v:path arrowok="t"/>
              </v:shape>
            </v:group>
            <v:group style="position:absolute;left:4604;top:10009;width:2174;height:2" coordorigin="4604,10009" coordsize="2174,2">
              <v:shape style="position:absolute;left:4604;top:10009;width:2174;height:2" coordorigin="4604,10009" coordsize="2174,0" path="m4604,10009l6778,10009e" filled="f" stroked="t" strokeweight=".711962pt" strokecolor="#4B4B4B">
                <v:path arrowok="t"/>
              </v:shape>
            </v:group>
            <v:group style="position:absolute;left:6721;top:10007;width:313;height:2" coordorigin="6721,10007" coordsize="313,2">
              <v:shape style="position:absolute;left:6721;top:10007;width:313;height:2" coordorigin="6721,10007" coordsize="313,0" path="m6721,10007l7034,10007e" filled="f" stroked="t" strokeweight=".474641pt" strokecolor="#383838">
                <v:path arrowok="t"/>
              </v:shape>
            </v:group>
            <v:group style="position:absolute;left:6939;top:10009;width:2250;height:2" coordorigin="6939,10009" coordsize="2250,2">
              <v:shape style="position:absolute;left:6939;top:10009;width:2250;height:2" coordorigin="6939,10009" coordsize="2250,0" path="m6939,10009l9189,10009e" filled="f" stroked="t" strokeweight=".711962pt" strokecolor="#4F4F4F">
                <v:path arrowok="t"/>
              </v:shape>
            </v:group>
            <v:group style="position:absolute;left:9132;top:10007;width:161;height:2" coordorigin="9132,10007" coordsize="161,2">
              <v:shape style="position:absolute;left:9132;top:10007;width:161;height:2" coordorigin="9132,10007" coordsize="161,0" path="m9132,10007l9293,10007e" filled="f" stroked="t" strokeweight=".474641pt" strokecolor="#282828">
                <v:path arrowok="t"/>
              </v:shape>
            </v:group>
            <v:group style="position:absolute;left:9237;top:10007;width:133;height:2" coordorigin="9237,10007" coordsize="133,2">
              <v:shape style="position:absolute;left:9237;top:10007;width:133;height:2" coordorigin="9237,10007" coordsize="133,0" path="m9237,10007l9369,10007e" filled="f" stroked="t" strokeweight=".474641pt" strokecolor="#3B3B3B">
                <v:path arrowok="t"/>
              </v:shape>
            </v:group>
            <v:group style="position:absolute;left:9312;top:10007;width:2250;height:2" coordorigin="9312,10007" coordsize="2250,2">
              <v:shape style="position:absolute;left:9312;top:10007;width:2250;height:2" coordorigin="9312,10007" coordsize="2250,0" path="m9312,10007l11562,10007e" filled="f" stroked="t" strokeweight=".711962pt" strokecolor="#4F4F4F">
                <v:path arrowok="t"/>
              </v:shape>
            </v:group>
            <v:group style="position:absolute;left:384;top:10241;width:1400;height:2" coordorigin="384,10241" coordsize="1400,2">
              <v:shape style="position:absolute;left:384;top:10241;width:1400;height:2" coordorigin="384,10241" coordsize="1400,0" path="m384,10241l1785,10241e" filled="f" stroked="t" strokeweight=".711962pt" strokecolor="#4F4F4F">
                <v:path arrowok="t"/>
              </v:shape>
            </v:group>
            <v:group style="position:absolute;left:1728;top:10245;width:223;height:2" coordorigin="1728,10245" coordsize="223,2">
              <v:shape style="position:absolute;left:1728;top:10245;width:223;height:2" coordorigin="1728,10245" coordsize="223,0" path="m1728,10245l1951,10245e" filled="f" stroked="t" strokeweight=".474641pt" strokecolor="#232323">
                <v:path arrowok="t"/>
              </v:shape>
            </v:group>
            <v:group style="position:absolute;left:1894;top:10248;width:9668;height:2" coordorigin="1894,10248" coordsize="9668,2">
              <v:shape style="position:absolute;left:1894;top:10248;width:9668;height:2" coordorigin="1894,10248" coordsize="9668,0" path="m1894,10248l11562,10248e" filled="f" stroked="t" strokeweight=".711962pt" strokecolor="#4F4F4F">
                <v:path arrowok="t"/>
              </v:shape>
            </v:group>
            <v:group style="position:absolute;left:389;top:10482;width:2587;height:2" coordorigin="389,10482" coordsize="2587,2">
              <v:shape style="position:absolute;left:389;top:10482;width:2587;height:2" coordorigin="389,10482" coordsize="2587,0" path="m389,10482l2976,10482e" filled="f" stroked="t" strokeweight=".711962pt" strokecolor="#4B4B4B">
                <v:path arrowok="t"/>
              </v:shape>
            </v:group>
            <v:group style="position:absolute;left:2919;top:10484;width:484;height:2" coordorigin="2919,10484" coordsize="484,2">
              <v:shape style="position:absolute;left:2919;top:10484;width:484;height:2" coordorigin="2919,10484" coordsize="484,0" path="m2919,10484l3403,10484e" filled="f" stroked="t" strokeweight=".474641pt" strokecolor="#2B2B2B">
                <v:path arrowok="t"/>
              </v:shape>
            </v:group>
            <v:group style="position:absolute;left:3346;top:10486;width:3731;height:2" coordorigin="3346,10486" coordsize="3731,2">
              <v:shape style="position:absolute;left:3346;top:10486;width:3731;height:2" coordorigin="3346,10486" coordsize="3731,0" path="m3346,10486l7077,10486e" filled="f" stroked="t" strokeweight=".949282pt" strokecolor="#4F4F4F">
                <v:path arrowok="t"/>
              </v:shape>
            </v:group>
            <v:group style="position:absolute;left:6977;top:10489;width:465;height:2" coordorigin="6977,10489" coordsize="465,2">
              <v:shape style="position:absolute;left:6977;top:10489;width:465;height:2" coordorigin="6977,10489" coordsize="465,0" path="m6977,10489l7442,10489e" filled="f" stroked="t" strokeweight=".474641pt" strokecolor="#2B2B2B">
                <v:path arrowok="t"/>
              </v:shape>
            </v:group>
            <v:group style="position:absolute;left:7385;top:10486;width:4182;height:2" coordorigin="7385,10486" coordsize="4182,2">
              <v:shape style="position:absolute;left:7385;top:10486;width:4182;height:2" coordorigin="7385,10486" coordsize="4182,0" path="m7385,10486l11567,10486e" filled="f" stroked="t" strokeweight=".711962pt" strokecolor="#4F4F4F">
                <v:path arrowok="t"/>
              </v:shape>
            </v:group>
            <v:group style="position:absolute;left:396;top:702;width:2;height:15511" coordorigin="396,702" coordsize="2,15511">
              <v:shape style="position:absolute;left:396;top:702;width:2;height:15511" coordorigin="396,702" coordsize="0,15511" path="m396,16213l396,702e" filled="f" stroked="t" strokeweight=".711962pt" strokecolor="#4F4F4F">
                <v:path arrowok="t"/>
              </v:shape>
            </v:group>
            <v:group style="position:absolute;left:712;top:10961;width:1158;height:2" coordorigin="712,10961" coordsize="1158,2">
              <v:shape style="position:absolute;left:712;top:10961;width:1158;height:2" coordorigin="712,10961" coordsize="1158,0" path="m712,10961l1870,10961e" filled="f" stroked="t" strokeweight=".711962pt" strokecolor="#4F4F4F">
                <v:path arrowok="t"/>
              </v:shape>
            </v:group>
            <v:group style="position:absolute;left:1728;top:10959;width:223;height:2" coordorigin="1728,10959" coordsize="223,2">
              <v:shape style="position:absolute;left:1728;top:10959;width:223;height:2" coordorigin="1728,10959" coordsize="223,0" path="m1728,10959l1951,10959e" filled="f" stroked="t" strokeweight=".711962pt" strokecolor="#1F1F1F">
                <v:path arrowok="t"/>
              </v:shape>
            </v:group>
            <v:group style="position:absolute;left:1894;top:10964;width:5140;height:2" coordorigin="1894,10964" coordsize="5140,2">
              <v:shape style="position:absolute;left:1894;top:10964;width:5140;height:2" coordorigin="1894,10964" coordsize="5140,0" path="m1894,10964l7034,10964e" filled="f" stroked="t" strokeweight=".711962pt" strokecolor="#4F4F4F">
                <v:path arrowok="t"/>
              </v:shape>
            </v:group>
            <v:group style="position:absolute;left:6977;top:10966;width:465;height:2" coordorigin="6977,10966" coordsize="465,2">
              <v:shape style="position:absolute;left:6977;top:10966;width:465;height:2" coordorigin="6977,10966" coordsize="465,0" path="m6977,10966l7442,10966e" filled="f" stroked="t" strokeweight=".474641pt" strokecolor="#2B2B2B">
                <v:path arrowok="t"/>
              </v:shape>
            </v:group>
            <v:group style="position:absolute;left:7385;top:10966;width:2065;height:2" coordorigin="7385,10966" coordsize="2065,2">
              <v:shape style="position:absolute;left:7385;top:10966;width:2065;height:2" coordorigin="7385,10966" coordsize="2065,0" path="m7385,10966l9450,10966e" filled="f" stroked="t" strokeweight=".711962pt" strokecolor="#545454">
                <v:path arrowok="t"/>
              </v:shape>
            </v:group>
            <v:group style="position:absolute;left:9312;top:10966;width:726;height:2" coordorigin="9312,10966" coordsize="726,2">
              <v:shape style="position:absolute;left:9312;top:10966;width:726;height:2" coordorigin="9312,10966" coordsize="726,0" path="m9312,10966l10039,10966e" filled="f" stroked="t" strokeweight=".474641pt" strokecolor="#343434">
                <v:path arrowok="t"/>
              </v:shape>
            </v:group>
            <v:group style="position:absolute;left:9982;top:10966;width:1581;height:2" coordorigin="9982,10966" coordsize="1581,2">
              <v:shape style="position:absolute;left:9982;top:10966;width:1581;height:2" coordorigin="9982,10966" coordsize="1581,0" path="m9982,10966l11562,10966e" filled="f" stroked="t" strokeweight=".711962pt" strokecolor="#4B4B4B">
                <v:path arrowok="t"/>
              </v:shape>
            </v:group>
            <v:group style="position:absolute;left:389;top:11198;width:1395;height:2" coordorigin="389,11198" coordsize="1395,2">
              <v:shape style="position:absolute;left:389;top:11198;width:1395;height:2" coordorigin="389,11198" coordsize="1395,0" path="m389,11198l1785,11198e" filled="f" stroked="t" strokeweight=".949282pt" strokecolor="#4F4F4F">
                <v:path arrowok="t"/>
              </v:shape>
            </v:group>
            <v:group style="position:absolute;left:1728;top:11200;width:223;height:2" coordorigin="1728,11200" coordsize="223,2">
              <v:shape style="position:absolute;left:1728;top:11200;width:223;height:2" coordorigin="1728,11200" coordsize="223,0" path="m1728,11200l1951,11200e" filled="f" stroked="t" strokeweight=".474641pt" strokecolor="#1C1C1C">
                <v:path arrowok="t"/>
              </v:shape>
            </v:group>
            <v:group style="position:absolute;left:1894;top:11202;width:9673;height:2" coordorigin="1894,11202" coordsize="9673,2">
              <v:shape style="position:absolute;left:1894;top:11202;width:9673;height:2" coordorigin="1894,11202" coordsize="9673,0" path="m1894,11202l11567,11202e" filled="f" stroked="t" strokeweight=".711962pt" strokecolor="#4F4F4F">
                <v:path arrowok="t"/>
              </v:shape>
            </v:group>
            <v:group style="position:absolute;left:11558;top:10918;width:2;height:315" coordorigin="11558,10918" coordsize="2,315">
              <v:shape style="position:absolute;left:11558;top:10918;width:2;height:315" coordorigin="11558,10918" coordsize="0,315" path="m11558,11234l11558,10918e" filled="f" stroked="t" strokeweight=".474641pt" strokecolor="#383838">
                <v:path arrowok="t"/>
              </v:shape>
            </v:group>
            <v:group style="position:absolute;left:384;top:11441;width:8529;height:2" coordorigin="384,11441" coordsize="8529,2">
              <v:shape style="position:absolute;left:384;top:11441;width:8529;height:2" coordorigin="384,11441" coordsize="8529,0" path="m384,11441l8914,11441e" filled="f" stroked="t" strokeweight=".711962pt" strokecolor="#545454">
                <v:path arrowok="t"/>
              </v:shape>
            </v:group>
            <v:group style="position:absolute;left:1111;top:11191;width:2;height:740" coordorigin="1111,11191" coordsize="2,740">
              <v:shape style="position:absolute;left:1111;top:11191;width:2;height:740" coordorigin="1111,11191" coordsize="0,740" path="m1111,11931l1111,11191e" filled="f" stroked="t" strokeweight=".237321pt" strokecolor="#575757">
                <v:path arrowok="t"/>
              </v:shape>
            </v:group>
            <v:group style="position:absolute;left:1773;top:11195;width:2;height:764" coordorigin="1773,11195" coordsize="2,764">
              <v:shape style="position:absolute;left:1773;top:11195;width:2;height:764" coordorigin="1773,11195" coordsize="0,764" path="m1773,11959l1773,11195e" filled="f" stroked="t" strokeweight=".949282pt" strokecolor="#575757">
                <v:path arrowok="t"/>
              </v:shape>
            </v:group>
            <v:group style="position:absolute;left:7423;top:11200;width:2;height:4989" coordorigin="7423,11200" coordsize="2,4989">
              <v:shape style="position:absolute;left:7423;top:11200;width:2;height:4989" coordorigin="7423,11200" coordsize="0,4989" path="m7423,16189l7423,11200e" filled="f" stroked="t" strokeweight=".711962pt" strokecolor="#4F4F4F">
                <v:path arrowok="t"/>
              </v:shape>
            </v:group>
            <v:group style="position:absolute;left:7822;top:11444;width:3750;height:2" coordorigin="7822,11444" coordsize="3750,2">
              <v:shape style="position:absolute;left:7822;top:11444;width:3750;height:2" coordorigin="7822,11444" coordsize="3750,0" path="m7822,11444l11572,11444e" filled="f" stroked="t" strokeweight=".711962pt" strokecolor="#545454">
                <v:path arrowok="t"/>
              </v:shape>
            </v:group>
            <v:group style="position:absolute;left:11562;top:5648;width:2;height:5820" coordorigin="11562,5648" coordsize="2,5820">
              <v:shape style="position:absolute;left:11562;top:5648;width:2;height:5820" coordorigin="11562,5648" coordsize="0,5820" path="m11562,11467l11562,5648e" filled="f" stroked="t" strokeweight=".949282pt" strokecolor="#4F4F4F">
                <v:path arrowok="t"/>
              </v:shape>
            </v:group>
            <v:group style="position:absolute;left:1111;top:11931;width:2;height:1346" coordorigin="1111,11931" coordsize="2,1346">
              <v:shape style="position:absolute;left:1111;top:11931;width:2;height:1346" coordorigin="1111,11931" coordsize="0,1346" path="m1111,13277l1111,11931e" filled="f" stroked="t" strokeweight=".237321pt" strokecolor="#000000">
                <v:path arrowok="t"/>
              </v:shape>
            </v:group>
            <v:group style="position:absolute;left:1770;top:11902;width:2;height:291" coordorigin="1770,11902" coordsize="2,291">
              <v:shape style="position:absolute;left:1770;top:11902;width:2;height:291" coordorigin="1770,11902" coordsize="0,291" path="m1770,12193l1770,11902e" filled="f" stroked="t" strokeweight=".474641pt" strokecolor="#383838">
                <v:path arrowok="t"/>
              </v:shape>
            </v:group>
            <v:group style="position:absolute;left:2425;top:12599;width:1543;height:2" coordorigin="2425,12599" coordsize="1543,2">
              <v:shape style="position:absolute;left:2425;top:12599;width:1543;height:2" coordorigin="2425,12599" coordsize="1543,0" path="m2425,12599l3968,12599e" filled="f" stroked="t" strokeweight="1.898565pt" strokecolor="#4F67AF">
                <v:path arrowok="t"/>
              </v:shape>
            </v:group>
            <v:group style="position:absolute;left:1770;top:12136;width:2;height:263" coordorigin="1770,12136" coordsize="2,263">
              <v:shape style="position:absolute;left:1770;top:12136;width:2;height:263" coordorigin="1770,12136" coordsize="0,263" path="m1770,12398l1770,12136e" filled="f" stroked="t" strokeweight=".474641pt" strokecolor="#131313">
                <v:path arrowok="t"/>
              </v:shape>
            </v:group>
            <v:group style="position:absolute;left:1770;top:12341;width:2;height:864" coordorigin="1770,12341" coordsize="2,864">
              <v:shape style="position:absolute;left:1770;top:12341;width:2;height:864" coordorigin="1770,12341" coordsize="0,864" path="m1770,13205l1770,12341e" filled="f" stroked="t" strokeweight=".949282pt" strokecolor="#4F4F4F">
                <v:path arrowok="t"/>
              </v:shape>
            </v:group>
            <v:group style="position:absolute;left:2440;top:12752;width:2;height:177" coordorigin="2440,12752" coordsize="2,177">
              <v:shape style="position:absolute;left:2440;top:12752;width:2;height:177" coordorigin="2440,12752" coordsize="0,177" path="m2440,12928l2440,12752e" filled="f" stroked="t" strokeweight=".474641pt" strokecolor="#0F0F0F">
                <v:path arrowok="t"/>
              </v:shape>
            </v:group>
            <v:group style="position:absolute;left:2440;top:12871;width:2;height:267" coordorigin="2440,12871" coordsize="2,267">
              <v:shape style="position:absolute;left:2440;top:12871;width:2;height:267" coordorigin="2440,12871" coordsize="0,267" path="m2440,13138l2440,12871e" filled="f" stroked="t" strokeweight=".474641pt" strokecolor="#282828">
                <v:path arrowok="t"/>
              </v:shape>
            </v:group>
            <v:group style="position:absolute;left:11562;top:12871;width:2;height:267" coordorigin="11562,12871" coordsize="2,267">
              <v:shape style="position:absolute;left:11562;top:12871;width:2;height:267" coordorigin="11562,12871" coordsize="0,267" path="m11562,13138l11562,12871e" filled="f" stroked="t" strokeweight=".474641pt" strokecolor="#2B2B2B">
                <v:path arrowok="t"/>
              </v:shape>
            </v:group>
            <v:group style="position:absolute;left:11565;top:13081;width:2;height:124" coordorigin="11565,13081" coordsize="2,124">
              <v:shape style="position:absolute;left:11565;top:13081;width:2;height:124" coordorigin="11565,13081" coordsize="0,124" path="m11565,13205l11565,13081e" filled="f" stroked="t" strokeweight=".474641pt" strokecolor="#3F3F3F">
                <v:path arrowok="t"/>
              </v:shape>
            </v:group>
            <v:group style="position:absolute;left:1770;top:13148;width:2;height:406" coordorigin="1770,13148" coordsize="2,406">
              <v:shape style="position:absolute;left:1770;top:13148;width:2;height:406" coordorigin="1770,13148" coordsize="0,406" path="m1770,13554l1770,13148e" filled="f" stroked="t" strokeweight=".711962pt" strokecolor="#383838">
                <v:path arrowok="t"/>
              </v:shape>
            </v:group>
            <v:group style="position:absolute;left:9282;top:12933;width:2;height:372" coordorigin="9282,12933" coordsize="2,372">
              <v:shape style="position:absolute;left:9282;top:12933;width:2;height:372" coordorigin="9282,12933" coordsize="0,372" path="m9282,13305l9282,12933e" filled="f" stroked="t" strokeweight="1.186603pt" strokecolor="#2F389C">
                <v:path arrowok="t"/>
              </v:shape>
            </v:group>
            <v:group style="position:absolute;left:9322;top:13105;width:2;height:201" coordorigin="9322,13105" coordsize="2,201">
              <v:shape style="position:absolute;left:9322;top:13105;width:2;height:201" coordorigin="9322,13105" coordsize="0,201" path="m9322,13305l9322,13105e" filled="f" stroked="t" strokeweight="1.186603pt" strokecolor="#2F38A8">
                <v:path arrowok="t"/>
              </v:shape>
            </v:group>
            <v:group style="position:absolute;left:9331;top:13277;width:2217;height:2" coordorigin="9331,13277" coordsize="2217,2">
              <v:shape style="position:absolute;left:9331;top:13277;width:2217;height:2" coordorigin="9331,13277" coordsize="2217,0" path="m9331,13277l11548,13277e" filled="f" stroked="t" strokeweight=".711962pt" strokecolor="#4857A3">
                <v:path arrowok="t"/>
              </v:shape>
            </v:group>
            <v:group style="position:absolute;left:11562;top:13148;width:2;height:1413" coordorigin="11562,13148" coordsize="2,1413">
              <v:shape style="position:absolute;left:11562;top:13148;width:2;height:1413" coordorigin="11562,13148" coordsize="0,1413" path="m11562,14561l11562,13148e" filled="f" stroked="t" strokeweight=".949282pt" strokecolor="#575757">
                <v:path arrowok="t"/>
              </v:shape>
            </v:group>
            <v:group style="position:absolute;left:389;top:13518;width:2060;height:2" coordorigin="389,13518" coordsize="2060,2">
              <v:shape style="position:absolute;left:389;top:13518;width:2060;height:2" coordorigin="389,13518" coordsize="2060,0" path="m389,13518l2449,13518e" filled="f" stroked="t" strokeweight=".949282pt" strokecolor="#575757">
                <v:path arrowok="t"/>
              </v:shape>
            </v:group>
            <v:group style="position:absolute;left:1111;top:13277;width:2;height:368" coordorigin="1111,13277" coordsize="2,368">
              <v:shape style="position:absolute;left:1111;top:13277;width:2;height:368" coordorigin="1111,13277" coordsize="0,368" path="m1111,13644l1111,13277e" filled="f" stroked="t" strokeweight=".237321pt" strokecolor="#575757">
                <v:path arrowok="t"/>
              </v:shape>
            </v:group>
            <v:group style="position:absolute;left:7428;top:13248;width:2;height:425" coordorigin="7428,13248" coordsize="2,425">
              <v:shape style="position:absolute;left:7428;top:13248;width:2;height:425" coordorigin="7428,13248" coordsize="0,425" path="m7428,13673l7428,13248e" filled="f" stroked="t" strokeweight=".474641pt" strokecolor="#282828">
                <v:path arrowok="t"/>
              </v:shape>
            </v:group>
            <v:group style="position:absolute;left:9132;top:13501;width:252;height:2" coordorigin="9132,13501" coordsize="252,2">
              <v:shape style="position:absolute;left:9132;top:13501;width:252;height:2" coordorigin="9132,13501" coordsize="252,0" path="m9132,13501l9384,13501e" filled="f" stroked="t" strokeweight="2.373206pt" strokecolor="#2F44A0">
                <v:path arrowok="t"/>
              </v:shape>
            </v:group>
            <v:group style="position:absolute;left:9263;top:13286;width:2;height:248" coordorigin="9263,13286" coordsize="2,248">
              <v:shape style="position:absolute;left:9263;top:13286;width:2;height:248" coordorigin="9263,13286" coordsize="0,248" path="m9263,13535l9263,13286e" filled="f" stroked="t" strokeweight="2.135885pt" strokecolor="#44548C">
                <v:path arrowok="t"/>
              </v:shape>
            </v:group>
            <v:group style="position:absolute;left:1111;top:13644;width:2;height:1614" coordorigin="1111,13644" coordsize="2,1614">
              <v:shape style="position:absolute;left:1111;top:13644;width:2;height:1614" coordorigin="1111,13644" coordsize="0,1614" path="m1111,15258l1111,13644e" filled="f" stroked="t" strokeweight=".237321pt" strokecolor="#000000">
                <v:path arrowok="t"/>
              </v:shape>
            </v:group>
            <v:group style="position:absolute;left:7433;top:13616;width:2;height:2602" coordorigin="7433,13616" coordsize="2,2602">
              <v:shape style="position:absolute;left:7433;top:13616;width:2;height:2602" coordorigin="7433,13616" coordsize="0,2602" path="m7433,16218l7433,13616e" filled="f" stroked="t" strokeweight=".711962pt" strokecolor="#545454">
                <v:path arrowok="t"/>
              </v:shape>
            </v:group>
            <v:group style="position:absolute;left:399;top:13754;width:2;height:520" coordorigin="399,13754" coordsize="2,520">
              <v:shape style="position:absolute;left:399;top:13754;width:2;height:520" coordorigin="399,13754" coordsize="0,520" path="m399,14275l399,13754e" filled="f" stroked="t" strokeweight=".474641pt" strokecolor="#2B2B2B">
                <v:path arrowok="t"/>
              </v:shape>
            </v:group>
            <v:group style="position:absolute;left:1773;top:13458;width:2;height:2755" coordorigin="1773,13458" coordsize="2,2755">
              <v:shape style="position:absolute;left:1773;top:13458;width:2;height:2755" coordorigin="1773,13458" coordsize="0,2755" path="m1773,16213l1773,13458e" filled="f" stroked="t" strokeweight=".711962pt" strokecolor="#4F4F4F">
                <v:path arrowok="t"/>
              </v:shape>
            </v:group>
            <v:group style="position:absolute;left:2440;top:13950;width:2;height:325" coordorigin="2440,13950" coordsize="2,325">
              <v:shape style="position:absolute;left:2440;top:13950;width:2;height:325" coordorigin="2440,13950" coordsize="0,325" path="m2440,14275l2440,13950e" filled="f" stroked="t" strokeweight=".474641pt" strokecolor="#1F1F1F">
                <v:path arrowok="t"/>
              </v:shape>
            </v:group>
            <v:group style="position:absolute;left:7433;top:14217;width:2;height:1972" coordorigin="7433,14217" coordsize="2,1972">
              <v:shape style="position:absolute;left:7433;top:14217;width:2;height:1972" coordorigin="7433,14217" coordsize="0,1972" path="m7433,16189l7433,14217e" filled="f" stroked="t" strokeweight=".474641pt" strokecolor="#4F4F4F">
                <v:path arrowok="t"/>
              </v:shape>
            </v:group>
            <v:group style="position:absolute;left:11567;top:14647;width:2;height:263" coordorigin="11567,14647" coordsize="2,263">
              <v:shape style="position:absolute;left:11567;top:14647;width:2;height:263" coordorigin="11567,14647" coordsize="0,263" path="m11567,14910l11567,14647e" filled="f" stroked="t" strokeweight=".474641pt" strokecolor="#383838">
                <v:path arrowok="t"/>
              </v:shape>
            </v:group>
            <v:group style="position:absolute;left:401;top:14852;width:2;height:434" coordorigin="401,14852" coordsize="2,434">
              <v:shape style="position:absolute;left:401;top:14852;width:2;height:434" coordorigin="401,14852" coordsize="0,434" path="m401,15287l401,14852e" filled="f" stroked="t" strokeweight=".474641pt" strokecolor="#3B3B3B">
                <v:path arrowok="t"/>
              </v:shape>
            </v:group>
            <v:group style="position:absolute;left:384;top:16206;width:6393;height:2" coordorigin="384,16206" coordsize="6393,2">
              <v:shape style="position:absolute;left:384;top:16206;width:6393;height:2" coordorigin="384,16206" coordsize="6393,0" path="m384,16206l6778,16206e" filled="f" stroked="t" strokeweight=".711962pt" strokecolor="#5B5B5B">
                <v:path arrowok="t"/>
              </v:shape>
            </v:group>
            <v:group style="position:absolute;left:1111;top:15258;width:2;height:950" coordorigin="1111,15258" coordsize="2,950">
              <v:shape style="position:absolute;left:1111;top:15258;width:2;height:950" coordorigin="1111,15258" coordsize="0,950" path="m1111,16208l1111,15258e" filled="f" stroked="t" strokeweight=".237321pt" strokecolor="#2B2B2B">
                <v:path arrowok="t"/>
              </v:shape>
            </v:group>
            <v:group style="position:absolute;left:1082;top:16206;width:712;height:2" coordorigin="1082,16206" coordsize="712,2">
              <v:shape style="position:absolute;left:1082;top:16206;width:712;height:2" coordorigin="1082,16206" coordsize="712,0" path="m1082,16206l1794,16206e" filled="f" stroked="t" strokeweight=".474641pt" strokecolor="#484848">
                <v:path arrowok="t"/>
              </v:shape>
            </v:group>
            <v:group style="position:absolute;left:6749;top:16199;width:674;height:2" coordorigin="6749,16199" coordsize="674,2">
              <v:shape style="position:absolute;left:6749;top:16199;width:674;height:2" coordorigin="6749,16199" coordsize="674,0" path="m6749,16199l7423,16199e" filled="f" stroked="t" strokeweight=".711962pt" strokecolor="#747474">
                <v:path arrowok="t"/>
              </v:shape>
            </v:group>
            <v:group style="position:absolute;left:7295;top:16208;width:4277;height:2" coordorigin="7295,16208" coordsize="4277,2">
              <v:shape style="position:absolute;left:7295;top:16208;width:4277;height:2" coordorigin="7295,16208" coordsize="4277,0" path="m7295,16208l11572,16208e" filled="f" stroked="t" strokeweight=".949282pt" strokecolor="#606060">
                <v:path arrowok="t"/>
              </v:shape>
            </v:group>
            <v:group style="position:absolute;left:9312;top:16206;width:959;height:2" coordorigin="9312,16206" coordsize="959,2">
              <v:shape style="position:absolute;left:9312;top:16206;width:959;height:2" coordorigin="9312,16206" coordsize="959,0" path="m9312,16206l10271,16206e" filled="f" stroked="t" strokeweight=".711962pt" strokecolor="#606464">
                <v:path arrowok="t"/>
              </v:shape>
            </v:group>
            <v:group style="position:absolute;left:11567;top:14910;width:2;height:1299" coordorigin="11567,14910" coordsize="2,1299">
              <v:shape style="position:absolute;left:11567;top:14910;width:2;height:1299" coordorigin="11567,14910" coordsize="0,1299" path="m11567,16208l11567,14910e" filled="f" stroked="t" strokeweight=".711962pt" strokecolor="#545454">
                <v:path arrowok="t"/>
              </v:shape>
            </v:group>
            <v:group style="position:absolute;left:9765;top:12827;width:2;height:399" coordorigin="9765,12827" coordsize="2,399">
              <v:shape style="position:absolute;left:9765;top:12827;width:2;height:399" coordorigin="9765,12827" coordsize="0,399" path="m9765,13226l9765,12827e" filled="f" stroked="t" strokeweight="3.7pt" strokecolor="#E9EBED">
                <v:path arrowok="t"/>
              </v:shape>
            </v:group>
            <v:group style="position:absolute;left:9542;top:12809;width:2;height:545" coordorigin="9542,12809" coordsize="2,545">
              <v:shape style="position:absolute;left:9542;top:12809;width:2;height:545" coordorigin="9542,12809" coordsize="0,545" path="m9542,13355l9542,12809e" filled="f" stroked="t" strokeweight="4.5075pt" strokecolor="#E9EBED">
                <v:path arrowok="t"/>
              </v:shape>
            </v:group>
            <v:group style="position:absolute;left:9474;top:13099;width:2;height:175" coordorigin="9474,13099" coordsize="2,175">
              <v:shape style="position:absolute;left:9474;top:13099;width:2;height:175" coordorigin="9474,13099" coordsize="0,175" path="m9474,13274l9474,13099e" filled="f" stroked="t" strokeweight="1.725pt" strokecolor="#E9EBED">
                <v:path arrowok="t"/>
              </v:shape>
            </v:group>
            <v:group style="position:absolute;left:9333;top:13357;width:2;height:323" coordorigin="9333,13357" coordsize="2,323">
              <v:shape style="position:absolute;left:9333;top:13357;width:2;height:323" coordorigin="9333,13357" coordsize="0,323" path="m9333,13680l9333,13357e" filled="f" stroked="t" strokeweight="3.4pt" strokecolor="#E9EBED">
                <v:path arrowok="t"/>
              </v:shape>
            </v:group>
            <w10:wrap type="none"/>
          </v:group>
        </w:pict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425" w:right="-20"/>
        <w:jc w:val="left"/>
        <w:tabs>
          <w:tab w:pos="3940" w:val="left"/>
        </w:tabs>
        <w:rPr>
          <w:rFonts w:ascii="Times New Roman" w:hAnsi="Times New Roman" w:cs="Times New Roman" w:eastAsia="Times New Roman"/>
          <w:sz w:val="62"/>
          <w:szCs w:val="62"/>
        </w:rPr>
      </w:pPr>
      <w:rPr/>
      <w:r>
        <w:rPr>
          <w:rFonts w:ascii="Times New Roman" w:hAnsi="Times New Roman" w:cs="Times New Roman" w:eastAsia="Times New Roman"/>
          <w:sz w:val="62"/>
          <w:szCs w:val="62"/>
          <w:color w:val="3B4499"/>
          <w:w w:val="142"/>
        </w:rPr>
        <w:t>@</w:t>
      </w:r>
      <w:r>
        <w:rPr>
          <w:rFonts w:ascii="Times New Roman" w:hAnsi="Times New Roman" w:cs="Times New Roman" w:eastAsia="Times New Roman"/>
          <w:sz w:val="62"/>
          <w:szCs w:val="62"/>
          <w:color w:val="3B4499"/>
          <w:spacing w:val="-34"/>
          <w:w w:val="143"/>
        </w:rPr>
        <w:t>,</w:t>
      </w:r>
      <w:r>
        <w:rPr>
          <w:rFonts w:ascii="Times New Roman" w:hAnsi="Times New Roman" w:cs="Times New Roman" w:eastAsia="Times New Roman"/>
          <w:sz w:val="62"/>
          <w:szCs w:val="62"/>
          <w:color w:val="263162"/>
          <w:spacing w:val="0"/>
          <w:w w:val="58"/>
        </w:rPr>
        <w:t>/</w:t>
      </w:r>
      <w:r>
        <w:rPr>
          <w:rFonts w:ascii="Times New Roman" w:hAnsi="Times New Roman" w:cs="Times New Roman" w:eastAsia="Times New Roman"/>
          <w:sz w:val="62"/>
          <w:szCs w:val="62"/>
          <w:color w:val="263162"/>
          <w:spacing w:val="0"/>
          <w:w w:val="59"/>
        </w:rPr>
        <w:t>-</w:t>
      </w:r>
      <w:r>
        <w:rPr>
          <w:rFonts w:ascii="Times New Roman" w:hAnsi="Times New Roman" w:cs="Times New Roman" w:eastAsia="Times New Roman"/>
          <w:sz w:val="62"/>
          <w:szCs w:val="62"/>
          <w:color w:val="2631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62"/>
          <w:szCs w:val="62"/>
          <w:color w:val="263162"/>
          <w:spacing w:val="0"/>
          <w:w w:val="100"/>
        </w:rPr>
      </w:r>
      <w:r>
        <w:rPr>
          <w:rFonts w:ascii="Times New Roman" w:hAnsi="Times New Roman" w:cs="Times New Roman" w:eastAsia="Times New Roman"/>
          <w:sz w:val="62"/>
          <w:szCs w:val="62"/>
          <w:color w:val="3B4499"/>
          <w:spacing w:val="0"/>
          <w:w w:val="67"/>
        </w:rPr>
        <w:t>-</w:t>
      </w:r>
      <w:r>
        <w:rPr>
          <w:rFonts w:ascii="Times New Roman" w:hAnsi="Times New Roman" w:cs="Times New Roman" w:eastAsia="Times New Roman"/>
          <w:sz w:val="62"/>
          <w:szCs w:val="62"/>
          <w:color w:val="000000"/>
          <w:spacing w:val="0"/>
          <w:w w:val="100"/>
        </w:rPr>
      </w:r>
    </w:p>
    <w:p>
      <w:pPr>
        <w:spacing w:before="21" w:after="0" w:line="240" w:lineRule="auto"/>
        <w:ind w:left="138" w:right="-93"/>
        <w:jc w:val="left"/>
        <w:tabs>
          <w:tab w:pos="242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14"/>
        </w:rPr>
        <w:t>Halk</w:t>
        <w:tab/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14"/>
        </w:rPr>
      </w:r>
      <w:r>
        <w:rPr>
          <w:rFonts w:ascii="Times New Roman" w:hAnsi="Times New Roman" w:cs="Times New Roman" w:eastAsia="Times New Roman"/>
          <w:sz w:val="28"/>
          <w:szCs w:val="28"/>
          <w:color w:val="262828"/>
          <w:spacing w:val="0"/>
          <w:w w:val="100"/>
          <w:b/>
          <w:bCs/>
          <w:position w:val="0"/>
        </w:rPr>
        <w:t>A.Keri</w:t>
      </w:r>
      <w:r>
        <w:rPr>
          <w:rFonts w:ascii="Times New Roman" w:hAnsi="Times New Roman" w:cs="Times New Roman" w:eastAsia="Times New Roman"/>
          <w:sz w:val="28"/>
          <w:szCs w:val="28"/>
          <w:color w:val="262828"/>
          <w:spacing w:val="0"/>
          <w:w w:val="100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62828"/>
          <w:spacing w:val="45"/>
          <w:w w:val="100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83B56"/>
          <w:spacing w:val="0"/>
          <w:w w:val="314"/>
          <w:b/>
          <w:bCs/>
          <w:position w:val="0"/>
        </w:rPr>
        <w:t>SE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33" w:after="0" w:line="240" w:lineRule="auto"/>
        <w:ind w:left="2402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424242"/>
          <w:spacing w:val="0"/>
          <w:w w:val="108"/>
        </w:rPr>
        <w:t>i</w:t>
      </w:r>
      <w:r>
        <w:rPr>
          <w:rFonts w:ascii="Arial" w:hAnsi="Arial" w:cs="Arial" w:eastAsia="Arial"/>
          <w:sz w:val="18"/>
          <w:szCs w:val="18"/>
          <w:color w:val="424242"/>
          <w:spacing w:val="1"/>
          <w:w w:val="108"/>
        </w:rPr>
        <w:t>t</w:t>
      </w:r>
      <w:r>
        <w:rPr>
          <w:rFonts w:ascii="Arial" w:hAnsi="Arial" w:cs="Arial" w:eastAsia="Arial"/>
          <w:sz w:val="18"/>
          <w:szCs w:val="18"/>
          <w:color w:val="262828"/>
          <w:spacing w:val="0"/>
          <w:w w:val="108"/>
        </w:rPr>
        <w:t>faiy</w:t>
      </w:r>
      <w:r>
        <w:rPr>
          <w:rFonts w:ascii="Arial" w:hAnsi="Arial" w:cs="Arial" w:eastAsia="Arial"/>
          <w:sz w:val="18"/>
          <w:szCs w:val="18"/>
          <w:color w:val="262828"/>
          <w:spacing w:val="0"/>
          <w:w w:val="108"/>
        </w:rPr>
        <w:t>e</w:t>
      </w:r>
      <w:r>
        <w:rPr>
          <w:rFonts w:ascii="Arial" w:hAnsi="Arial" w:cs="Arial" w:eastAsia="Arial"/>
          <w:sz w:val="18"/>
          <w:szCs w:val="18"/>
          <w:color w:val="262828"/>
          <w:spacing w:val="-12"/>
          <w:w w:val="108"/>
        </w:rPr>
        <w:t> </w:t>
      </w:r>
      <w:r>
        <w:rPr>
          <w:rFonts w:ascii="Arial" w:hAnsi="Arial" w:cs="Arial" w:eastAsia="Arial"/>
          <w:sz w:val="18"/>
          <w:szCs w:val="18"/>
          <w:color w:val="262828"/>
          <w:spacing w:val="0"/>
          <w:w w:val="100"/>
        </w:rPr>
        <w:t>Kuze</w:t>
      </w:r>
      <w:r>
        <w:rPr>
          <w:rFonts w:ascii="Arial" w:hAnsi="Arial" w:cs="Arial" w:eastAsia="Arial"/>
          <w:sz w:val="18"/>
          <w:szCs w:val="18"/>
          <w:color w:val="262828"/>
          <w:spacing w:val="0"/>
          <w:w w:val="100"/>
        </w:rPr>
        <w:t>y</w:t>
      </w:r>
      <w:r>
        <w:rPr>
          <w:rFonts w:ascii="Arial" w:hAnsi="Arial" w:cs="Arial" w:eastAsia="Arial"/>
          <w:sz w:val="18"/>
          <w:szCs w:val="18"/>
          <w:color w:val="262828"/>
          <w:spacing w:val="-1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62828"/>
          <w:spacing w:val="0"/>
          <w:w w:val="100"/>
        </w:rPr>
        <w:t>Bölg</w:t>
      </w:r>
      <w:r>
        <w:rPr>
          <w:rFonts w:ascii="Arial" w:hAnsi="Arial" w:cs="Arial" w:eastAsia="Arial"/>
          <w:sz w:val="18"/>
          <w:szCs w:val="18"/>
          <w:color w:val="262828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262828"/>
          <w:spacing w:val="14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62828"/>
          <w:spacing w:val="0"/>
          <w:w w:val="108"/>
        </w:rPr>
        <w:t>Amiri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21" w:lineRule="exact"/>
        <w:ind w:left="3949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5B5B5B"/>
          <w:spacing w:val="0"/>
          <w:w w:val="85"/>
        </w:rPr>
        <w:t>fia</w:t>
      </w:r>
      <w:r>
        <w:rPr>
          <w:rFonts w:ascii="Arial" w:hAnsi="Arial" w:cs="Arial" w:eastAsia="Arial"/>
          <w:sz w:val="21"/>
          <w:szCs w:val="21"/>
          <w:color w:val="5B5B5B"/>
          <w:spacing w:val="0"/>
          <w:w w:val="85"/>
        </w:rPr>
        <w:t>(</w:t>
      </w:r>
      <w:r>
        <w:rPr>
          <w:rFonts w:ascii="Arial" w:hAnsi="Arial" w:cs="Arial" w:eastAsia="Arial"/>
          <w:sz w:val="21"/>
          <w:szCs w:val="21"/>
          <w:color w:val="5B5B5B"/>
          <w:spacing w:val="1"/>
          <w:w w:val="85"/>
        </w:rPr>
        <w:t> </w:t>
      </w:r>
      <w:r>
        <w:rPr>
          <w:rFonts w:ascii="Arial" w:hAnsi="Arial" w:cs="Arial" w:eastAsia="Arial"/>
          <w:sz w:val="21"/>
          <w:szCs w:val="21"/>
          <w:color w:val="5B5B5B"/>
          <w:spacing w:val="0"/>
          <w:w w:val="85"/>
        </w:rPr>
        <w:t>:</w:t>
      </w:r>
      <w:r>
        <w:rPr>
          <w:rFonts w:ascii="Arial" w:hAnsi="Arial" w:cs="Arial" w:eastAsia="Arial"/>
          <w:sz w:val="21"/>
          <w:szCs w:val="21"/>
          <w:color w:val="5B5B5B"/>
          <w:spacing w:val="4"/>
          <w:w w:val="85"/>
        </w:rPr>
        <w:t>Ş</w:t>
      </w:r>
      <w:r>
        <w:rPr>
          <w:rFonts w:ascii="Arial" w:hAnsi="Arial" w:cs="Arial" w:eastAsia="Arial"/>
          <w:sz w:val="21"/>
          <w:szCs w:val="21"/>
          <w:color w:val="424242"/>
          <w:spacing w:val="0"/>
          <w:w w:val="34"/>
        </w:rPr>
        <w:t>t:</w:t>
      </w:r>
      <w:r>
        <w:rPr>
          <w:rFonts w:ascii="Arial" w:hAnsi="Arial" w:cs="Arial" w:eastAsia="Arial"/>
          <w:sz w:val="21"/>
          <w:szCs w:val="21"/>
          <w:color w:val="424242"/>
          <w:spacing w:val="2"/>
          <w:w w:val="35"/>
        </w:rPr>
        <w:t>J</w:t>
      </w:r>
      <w:r>
        <w:rPr>
          <w:rFonts w:ascii="Arial" w:hAnsi="Arial" w:cs="Arial" w:eastAsia="Arial"/>
          <w:sz w:val="21"/>
          <w:szCs w:val="21"/>
          <w:color w:val="6B6D6E"/>
          <w:spacing w:val="-10"/>
          <w:w w:val="80"/>
        </w:rPr>
        <w:t>b</w:t>
      </w:r>
      <w:r>
        <w:rPr>
          <w:rFonts w:ascii="Arial" w:hAnsi="Arial" w:cs="Arial" w:eastAsia="Arial"/>
          <w:sz w:val="21"/>
          <w:szCs w:val="21"/>
          <w:color w:val="858787"/>
          <w:spacing w:val="0"/>
          <w:w w:val="58"/>
        </w:rPr>
        <w:t>ıı</w:t>
      </w:r>
      <w:r>
        <w:rPr>
          <w:rFonts w:ascii="Arial" w:hAnsi="Arial" w:cs="Arial" w:eastAsia="Arial"/>
          <w:sz w:val="21"/>
          <w:szCs w:val="21"/>
          <w:color w:val="858787"/>
          <w:spacing w:val="0"/>
          <w:w w:val="59"/>
        </w:rPr>
        <w:t>i</w:t>
      </w:r>
      <w:r>
        <w:rPr>
          <w:rFonts w:ascii="Arial" w:hAnsi="Arial" w:cs="Arial" w:eastAsia="Arial"/>
          <w:sz w:val="21"/>
          <w:szCs w:val="21"/>
          <w:color w:val="858787"/>
          <w:spacing w:val="-11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262828"/>
          <w:spacing w:val="0"/>
          <w:w w:val="60"/>
        </w:rPr>
        <w:t>rıtıur</w:t>
      </w:r>
      <w:r>
        <w:rPr>
          <w:rFonts w:ascii="Arial" w:hAnsi="Arial" w:cs="Arial" w:eastAsia="Arial"/>
          <w:sz w:val="22"/>
          <w:szCs w:val="22"/>
          <w:color w:val="262828"/>
          <w:spacing w:val="-3"/>
          <w:w w:val="60"/>
        </w:rPr>
        <w:t>ı</w:t>
      </w:r>
      <w:r>
        <w:rPr>
          <w:rFonts w:ascii="Arial" w:hAnsi="Arial" w:cs="Arial" w:eastAsia="Arial"/>
          <w:sz w:val="22"/>
          <w:szCs w:val="22"/>
          <w:color w:val="424242"/>
          <w:spacing w:val="0"/>
          <w:w w:val="62"/>
        </w:rPr>
        <w:t>iı-</w:t>
      </w:r>
      <w:r>
        <w:rPr>
          <w:rFonts w:ascii="Arial" w:hAnsi="Arial" w:cs="Arial" w:eastAsia="Arial"/>
          <w:sz w:val="22"/>
          <w:szCs w:val="22"/>
          <w:color w:val="424242"/>
          <w:spacing w:val="-55"/>
          <w:w w:val="63"/>
        </w:rPr>
        <w:t>H</w:t>
      </w:r>
      <w:r>
        <w:rPr>
          <w:rFonts w:ascii="Arial" w:hAnsi="Arial" w:cs="Arial" w:eastAsia="Arial"/>
          <w:sz w:val="22"/>
          <w:szCs w:val="22"/>
          <w:color w:val="858787"/>
          <w:spacing w:val="0"/>
          <w:w w:val="130"/>
        </w:rPr>
        <w:t>ı',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0" w:after="0" w:line="749" w:lineRule="exact"/>
        <w:ind w:right="-20"/>
        <w:jc w:val="left"/>
        <w:tabs>
          <w:tab w:pos="3800" w:val="left"/>
          <w:tab w:pos="5040" w:val="left"/>
        </w:tabs>
        <w:rPr>
          <w:rFonts w:ascii="Times New Roman" w:hAnsi="Times New Roman" w:cs="Times New Roman" w:eastAsia="Times New Roman"/>
          <w:sz w:val="32"/>
          <w:szCs w:val="32"/>
        </w:rPr>
      </w:pPr>
      <w:rPr/>
      <w:r>
        <w:rPr/>
        <w:pict>
          <v:group style="position:absolute;margin-left:278.851685pt;margin-top:-.724819pt;width:58.618183pt;height:.1pt;mso-position-horizontal-relative:page;mso-position-vertical-relative:paragraph;z-index:-16243" coordorigin="5577,-14" coordsize="1172,2">
            <v:shape style="position:absolute;left:5577;top:-14;width:1172;height:2" coordorigin="5577,-14" coordsize="1172,0" path="m5577,-14l6749,-14e" filled="f" stroked="t" strokeweight=".237321pt" strokecolor="#000000">
              <v:path arrowok="t"/>
            </v:shape>
          </v:group>
          <w10:wrap type="none"/>
        </w:pict>
      </w:r>
      <w:r>
        <w:rPr/>
        <w:pict>
          <v:group style="position:absolute;margin-left:485.596008pt;margin-top:-1.718675pt;width:.1pt;height:31.377931pt;mso-position-horizontal-relative:page;mso-position-vertical-relative:paragraph;z-index:-16242" coordorigin="9712,-34" coordsize="2,628">
            <v:shape style="position:absolute;left:9712;top:-34;width:2;height:628" coordorigin="9712,-34" coordsize="0,628" path="m9712,593l9712,-34e" filled="f" stroked="t" strokeweight="3.41292pt" strokecolor="#E9EB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77"/>
          <w:szCs w:val="77"/>
          <w:color w:val="3A4474"/>
          <w:spacing w:val="0"/>
          <w:w w:val="100"/>
          <w:position w:val="-2"/>
        </w:rPr>
        <w:t>C</w:t>
      </w:r>
      <w:r>
        <w:rPr>
          <w:rFonts w:ascii="Arial" w:hAnsi="Arial" w:cs="Arial" w:eastAsia="Arial"/>
          <w:sz w:val="77"/>
          <w:szCs w:val="77"/>
          <w:color w:val="3A4474"/>
          <w:spacing w:val="0"/>
          <w:w w:val="100"/>
          <w:position w:val="-2"/>
        </w:rPr>
        <w:t>aı;;</w:t>
      </w:r>
      <w:r>
        <w:rPr>
          <w:rFonts w:ascii="Arial" w:hAnsi="Arial" w:cs="Arial" w:eastAsia="Arial"/>
          <w:sz w:val="77"/>
          <w:szCs w:val="77"/>
          <w:color w:val="3A4474"/>
          <w:spacing w:val="-43"/>
          <w:w w:val="100"/>
          <w:position w:val="-2"/>
        </w:rPr>
        <w:t> </w:t>
      </w:r>
      <w:r>
        <w:rPr>
          <w:rFonts w:ascii="Arial" w:hAnsi="Arial" w:cs="Arial" w:eastAsia="Arial"/>
          <w:sz w:val="77"/>
          <w:szCs w:val="77"/>
          <w:color w:val="424242"/>
          <w:spacing w:val="0"/>
          <w:w w:val="28"/>
          <w:position w:val="-2"/>
        </w:rPr>
        <w:t>N</w:t>
      </w:r>
      <w:r>
        <w:rPr>
          <w:rFonts w:ascii="Arial" w:hAnsi="Arial" w:cs="Arial" w:eastAsia="Arial"/>
          <w:sz w:val="77"/>
          <w:szCs w:val="77"/>
          <w:color w:val="424242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77"/>
          <w:szCs w:val="77"/>
          <w:color w:val="424242"/>
          <w:spacing w:val="0"/>
          <w:w w:val="100"/>
          <w:position w:val="-2"/>
        </w:rPr>
      </w:r>
      <w:r>
        <w:rPr>
          <w:rFonts w:ascii="Arial" w:hAnsi="Arial" w:cs="Arial" w:eastAsia="Arial"/>
          <w:sz w:val="46"/>
          <w:szCs w:val="46"/>
          <w:color w:val="424242"/>
          <w:spacing w:val="0"/>
          <w:w w:val="52"/>
          <w:position w:val="16"/>
        </w:rPr>
        <w:t>'&lt;:</w:t>
      </w:r>
      <w:r>
        <w:rPr>
          <w:rFonts w:ascii="Arial" w:hAnsi="Arial" w:cs="Arial" w:eastAsia="Arial"/>
          <w:sz w:val="46"/>
          <w:szCs w:val="46"/>
          <w:color w:val="424242"/>
          <w:spacing w:val="-86"/>
          <w:w w:val="52"/>
          <w:position w:val="16"/>
        </w:rPr>
        <w:t>:</w:t>
      </w:r>
      <w:r>
        <w:rPr>
          <w:rFonts w:ascii="Arial" w:hAnsi="Arial" w:cs="Arial" w:eastAsia="Arial"/>
          <w:sz w:val="46"/>
          <w:szCs w:val="46"/>
          <w:color w:val="262828"/>
          <w:spacing w:val="-43"/>
          <w:w w:val="30"/>
          <w:position w:val="16"/>
        </w:rPr>
        <w:t>.</w:t>
      </w:r>
      <w:r>
        <w:rPr>
          <w:rFonts w:ascii="Arial" w:hAnsi="Arial" w:cs="Arial" w:eastAsia="Arial"/>
          <w:sz w:val="46"/>
          <w:szCs w:val="46"/>
          <w:color w:val="424242"/>
          <w:spacing w:val="-58"/>
          <w:w w:val="92"/>
          <w:position w:val="16"/>
        </w:rPr>
        <w:t>.</w:t>
      </w:r>
      <w:r>
        <w:rPr>
          <w:rFonts w:ascii="Arial" w:hAnsi="Arial" w:cs="Arial" w:eastAsia="Arial"/>
          <w:sz w:val="46"/>
          <w:szCs w:val="46"/>
          <w:color w:val="424242"/>
          <w:spacing w:val="-8"/>
          <w:w w:val="27"/>
          <w:position w:val="16"/>
        </w:rPr>
        <w:t>'</w:t>
      </w:r>
      <w:r>
        <w:rPr>
          <w:rFonts w:ascii="Arial" w:hAnsi="Arial" w:cs="Arial" w:eastAsia="Arial"/>
          <w:sz w:val="46"/>
          <w:szCs w:val="46"/>
          <w:color w:val="6B6D6E"/>
          <w:spacing w:val="-99"/>
          <w:w w:val="50"/>
          <w:position w:val="16"/>
        </w:rPr>
        <w:t>:</w:t>
      </w:r>
      <w:r>
        <w:rPr>
          <w:rFonts w:ascii="Arial" w:hAnsi="Arial" w:cs="Arial" w:eastAsia="Arial"/>
          <w:sz w:val="46"/>
          <w:szCs w:val="46"/>
          <w:color w:val="424242"/>
          <w:spacing w:val="-7"/>
          <w:w w:val="27"/>
          <w:position w:val="16"/>
        </w:rPr>
        <w:t>.</w:t>
      </w:r>
      <w:r>
        <w:rPr>
          <w:rFonts w:ascii="Arial" w:hAnsi="Arial" w:cs="Arial" w:eastAsia="Arial"/>
          <w:sz w:val="46"/>
          <w:szCs w:val="46"/>
          <w:color w:val="6B6D6E"/>
          <w:spacing w:val="-71"/>
          <w:w w:val="43"/>
          <w:position w:val="16"/>
        </w:rPr>
        <w:t>·</w:t>
      </w:r>
      <w:r>
        <w:rPr>
          <w:rFonts w:ascii="Arial" w:hAnsi="Arial" w:cs="Arial" w:eastAsia="Arial"/>
          <w:sz w:val="46"/>
          <w:szCs w:val="46"/>
          <w:color w:val="424242"/>
          <w:spacing w:val="-44"/>
          <w:w w:val="52"/>
          <w:position w:val="16"/>
        </w:rPr>
        <w:t>:</w:t>
      </w:r>
      <w:r>
        <w:rPr>
          <w:rFonts w:ascii="Arial" w:hAnsi="Arial" w:cs="Arial" w:eastAsia="Arial"/>
          <w:sz w:val="46"/>
          <w:szCs w:val="46"/>
          <w:color w:val="6B6D6E"/>
          <w:spacing w:val="0"/>
          <w:w w:val="42"/>
          <w:position w:val="16"/>
        </w:rPr>
        <w:t>::</w:t>
      </w:r>
      <w:r>
        <w:rPr>
          <w:rFonts w:ascii="Arial" w:hAnsi="Arial" w:cs="Arial" w:eastAsia="Arial"/>
          <w:sz w:val="46"/>
          <w:szCs w:val="46"/>
          <w:color w:val="424242"/>
          <w:spacing w:val="-27"/>
          <w:w w:val="174"/>
          <w:position w:val="16"/>
        </w:rPr>
        <w:t>:</w:t>
      </w:r>
      <w:r>
        <w:rPr>
          <w:rFonts w:ascii="Arial" w:hAnsi="Arial" w:cs="Arial" w:eastAsia="Arial"/>
          <w:sz w:val="46"/>
          <w:szCs w:val="46"/>
          <w:color w:val="262828"/>
          <w:spacing w:val="-57"/>
          <w:w w:val="54"/>
          <w:position w:val="16"/>
        </w:rPr>
        <w:t>"</w:t>
      </w:r>
      <w:r>
        <w:rPr>
          <w:rFonts w:ascii="Arial" w:hAnsi="Arial" w:cs="Arial" w:eastAsia="Arial"/>
          <w:sz w:val="46"/>
          <w:szCs w:val="46"/>
          <w:color w:val="B5B6B5"/>
          <w:spacing w:val="0"/>
          <w:w w:val="51"/>
          <w:position w:val="16"/>
        </w:rPr>
        <w:t>.</w:t>
      </w:r>
      <w:r>
        <w:rPr>
          <w:rFonts w:ascii="Arial" w:hAnsi="Arial" w:cs="Arial" w:eastAsia="Arial"/>
          <w:sz w:val="46"/>
          <w:szCs w:val="46"/>
          <w:color w:val="B5B6B5"/>
          <w:spacing w:val="-91"/>
          <w:w w:val="100"/>
          <w:position w:val="16"/>
        </w:rPr>
        <w:t> </w:t>
      </w:r>
      <w:r>
        <w:rPr>
          <w:rFonts w:ascii="Arial" w:hAnsi="Arial" w:cs="Arial" w:eastAsia="Arial"/>
          <w:sz w:val="46"/>
          <w:szCs w:val="46"/>
          <w:color w:val="97999A"/>
          <w:spacing w:val="-73"/>
          <w:w w:val="77"/>
          <w:position w:val="16"/>
        </w:rPr>
        <w:t>;</w:t>
      </w:r>
      <w:r>
        <w:rPr>
          <w:rFonts w:ascii="Arial" w:hAnsi="Arial" w:cs="Arial" w:eastAsia="Arial"/>
          <w:sz w:val="46"/>
          <w:szCs w:val="46"/>
          <w:color w:val="B5B6B5"/>
          <w:spacing w:val="-63"/>
          <w:w w:val="71"/>
          <w:position w:val="16"/>
        </w:rPr>
        <w:t>:</w:t>
      </w:r>
      <w:r>
        <w:rPr>
          <w:rFonts w:ascii="Arial" w:hAnsi="Arial" w:cs="Arial" w:eastAsia="Arial"/>
          <w:sz w:val="46"/>
          <w:szCs w:val="46"/>
          <w:color w:val="97999A"/>
          <w:spacing w:val="0"/>
          <w:w w:val="61"/>
          <w:position w:val="16"/>
        </w:rPr>
        <w:t>.</w:t>
      </w:r>
      <w:r>
        <w:rPr>
          <w:rFonts w:ascii="Arial" w:hAnsi="Arial" w:cs="Arial" w:eastAsia="Arial"/>
          <w:sz w:val="46"/>
          <w:szCs w:val="46"/>
          <w:color w:val="97999A"/>
          <w:spacing w:val="0"/>
          <w:w w:val="100"/>
          <w:position w:val="16"/>
        </w:rPr>
        <w:tab/>
      </w:r>
      <w:r>
        <w:rPr>
          <w:rFonts w:ascii="Arial" w:hAnsi="Arial" w:cs="Arial" w:eastAsia="Arial"/>
          <w:sz w:val="46"/>
          <w:szCs w:val="46"/>
          <w:color w:val="97999A"/>
          <w:spacing w:val="0"/>
          <w:w w:val="100"/>
          <w:position w:val="16"/>
        </w:rPr>
      </w:r>
      <w:r>
        <w:rPr>
          <w:rFonts w:ascii="Times New Roman" w:hAnsi="Times New Roman" w:cs="Times New Roman" w:eastAsia="Times New Roman"/>
          <w:sz w:val="32"/>
          <w:szCs w:val="32"/>
          <w:color w:val="97999A"/>
          <w:spacing w:val="0"/>
          <w:w w:val="69"/>
          <w:i/>
          <w:position w:val="16"/>
        </w:rPr>
        <w:t>,J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156" w:lineRule="exact"/>
        <w:ind w:left="69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1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828"/>
          <w:spacing w:val="0"/>
          <w:w w:val="101"/>
          <w:position w:val="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40"/>
          <w:cols w:num="2" w:equalWidth="0">
            <w:col w:w="4527" w:space="186"/>
            <w:col w:w="6687"/>
          </w:cols>
        </w:sectPr>
      </w:pPr>
      <w:rPr/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853" w:right="4411" w:firstLine="-11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.41283pt;margin-top:-12.668544pt;width:21.916241pt;height:43pt;mso-position-horizontal-relative:page;mso-position-vertical-relative:paragraph;z-index:-16234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rPr>
                      <w:rFonts w:ascii="Arial" w:hAnsi="Arial" w:cs="Arial" w:eastAsia="Arial"/>
                      <w:sz w:val="86"/>
                      <w:szCs w:val="86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313131"/>
                      <w:spacing w:val="0"/>
                      <w:w w:val="183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8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</w:rPr>
        <w:t>BAŞKANLIÖI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4" w:lineRule="exact"/>
        <w:ind w:left="918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22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74" w:lineRule="exact"/>
        <w:ind w:left="646" w:right="-20"/>
        <w:jc w:val="left"/>
        <w:tabs>
          <w:tab w:pos="3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313131"/>
          <w:spacing w:val="-12"/>
          <w:w w:val="10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0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693" w:right="-20"/>
        <w:jc w:val="left"/>
        <w:tabs>
          <w:tab w:pos="4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14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313131"/>
          <w:spacing w:val="-36"/>
          <w:w w:val="114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1"/>
        </w:rPr>
        <w:t>YANGIN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4.113884" w:type="dxa"/>
      </w:tblPr>
      <w:tblGrid/>
      <w:tr>
        <w:trPr>
          <w:trHeight w:val="239" w:hRule="exact"/>
        </w:trPr>
        <w:tc>
          <w:tcPr>
            <w:tcW w:w="1210" w:type="dxa"/>
            <w:tcBorders>
              <w:top w:val="nil" w:sz="6" w:space="0" w:color="auto"/>
              <w:bottom w:val="single" w:sz="7.63688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19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color w:val="313131"/>
                <w:spacing w:val="0"/>
                <w:w w:val="100"/>
              </w:rPr>
              <w:t>Pla</w:t>
            </w:r>
            <w:r>
              <w:rPr>
                <w:rFonts w:ascii="Arial" w:hAnsi="Arial" w:cs="Arial" w:eastAsia="Arial"/>
                <w:sz w:val="19"/>
                <w:szCs w:val="19"/>
                <w:color w:val="313131"/>
                <w:spacing w:val="0"/>
                <w:w w:val="100"/>
              </w:rPr>
              <w:t>y</w:t>
            </w:r>
            <w:r>
              <w:rPr>
                <w:rFonts w:ascii="Arial" w:hAnsi="Arial" w:cs="Arial" w:eastAsia="Arial"/>
                <w:sz w:val="19"/>
                <w:szCs w:val="19"/>
                <w:color w:val="313131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2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26" w:type="dxa"/>
            <w:tcBorders>
              <w:top w:val="single" w:sz="7.636888" w:space="0" w:color="575757"/>
              <w:bottom w:val="single" w:sz="7.63688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3" w:lineRule="exact"/>
              <w:ind w:left="20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3"/>
                <w:position w:val="-1"/>
              </w:rPr>
              <w:t>15.05.2017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604" w:type="dxa"/>
            <w:tcBorders>
              <w:top w:val="nil" w:sz="6" w:space="0" w:color="auto"/>
              <w:bottom w:val="single" w:sz="7.63688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6" w:after="0" w:line="213" w:lineRule="exact"/>
              <w:ind w:left="21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-28"/>
                <w:w w:val="343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3"/>
                <w:position w:val="-1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3"/>
                <w:position w:val="-1"/>
              </w:rPr>
              <w:t>No:6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161" w:type="dxa"/>
            <w:tcBorders>
              <w:top w:val="nil" w:sz="6" w:space="0" w:color="auto"/>
              <w:bottom w:val="single" w:sz="7.636888" w:space="0" w:color="5B5B5B"/>
              <w:left w:val="nil" w:sz="6" w:space="0" w:color="auto"/>
              <w:right w:val="single" w:sz="5.727664" w:space="0" w:color="545454"/>
            </w:tcBorders>
          </w:tcPr>
          <w:p>
            <w:pPr>
              <w:spacing w:before="21" w:after="0" w:line="209" w:lineRule="exact"/>
              <w:ind w:left="261" w:right="-20"/>
              <w:jc w:val="left"/>
              <w:tabs>
                <w:tab w:pos="23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1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4"/>
                <w:w w:val="100"/>
                <w:position w:val="-1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4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15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lfel: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6"/>
                <w:position w:val="-1"/>
              </w:rPr>
              <w:t>2938800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47" w:hRule="exact"/>
        </w:trPr>
        <w:tc>
          <w:tcPr>
            <w:tcW w:w="1210" w:type="dxa"/>
            <w:tcBorders>
              <w:top w:val="single" w:sz="7.636888" w:space="0" w:color="5B5B5B"/>
              <w:bottom w:val="single" w:sz="3.818448" w:space="0" w:color="3F3F3F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5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26" w:type="dxa"/>
            <w:tcBorders>
              <w:top w:val="single" w:sz="7.636888" w:space="0" w:color="5B5B5B"/>
              <w:bottom w:val="single" w:sz="7.63688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8" w:lineRule="exact"/>
              <w:ind w:left="21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9"/>
              </w:rPr>
              <w:t>:15.05.2017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604" w:type="dxa"/>
            <w:tcBorders>
              <w:top w:val="single" w:sz="7.636888" w:space="0" w:color="5B5B5B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40" w:lineRule="auto"/>
              <w:ind w:left="469" w:right="-20"/>
              <w:jc w:val="left"/>
              <w:tabs>
                <w:tab w:pos="18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84"/>
              </w:rPr>
              <w:t>IKayıL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1"/>
                <w:w w:val="8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4"/>
              </w:rPr>
              <w:t>3114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161" w:type="dxa"/>
            <w:tcBorders>
              <w:top w:val="single" w:sz="7.636888" w:space="0" w:color="5B5B5B"/>
              <w:bottom w:val="nil" w:sz="6" w:space="0" w:color="auto"/>
              <w:left w:val="nil" w:sz="6" w:space="0" w:color="auto"/>
              <w:right w:val="single" w:sz="5.727664" w:space="0" w:color="3B3B3B"/>
            </w:tcBorders>
          </w:tcPr>
          <w:p>
            <w:pPr>
              <w:spacing w:before="7" w:after="0" w:line="240" w:lineRule="auto"/>
              <w:ind w:left="26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7"/>
              </w:rPr>
              <w:t>[Bildirim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6"/>
                <w:w w:val="9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5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199" w:lineRule="exact"/>
        <w:ind w:left="1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Kadifekale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977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sk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68" w:right="-20"/>
        <w:jc w:val="left"/>
        <w:tabs>
          <w:tab w:pos="1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ruAdres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Kadifekale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977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6" w:lineRule="auto"/>
        <w:ind w:left="213" w:right="2214" w:firstLine="-45"/>
        <w:jc w:val="left"/>
        <w:tabs>
          <w:tab w:pos="1500" w:val="left"/>
          <w:tab w:pos="3700" w:val="left"/>
          <w:tab w:pos="3840" w:val="left"/>
          <w:tab w:pos="700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3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9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2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3710" w:right="-20"/>
        <w:jc w:val="left"/>
        <w:tabs>
          <w:tab w:pos="6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0.679077pt;margin-top:4.118242pt;width:3.72288pt;height:24pt;mso-position-horizontal-relative:page;mso-position-vertical-relative:paragraph;z-index:-16233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A1A3A5"/>
                      <w:spacing w:val="0"/>
                      <w:w w:val="55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99"/>
          <w:position w:val="2"/>
        </w:rPr>
        <w:t>Beto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Diger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7"/>
          <w:position w:val="-4"/>
        </w:rPr>
        <w:t>l'ı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78"/>
          <w:position w:val="-4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104"/>
          <w:position w:val="-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4"/>
        </w:rPr>
        <w:t>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49"/>
          <w:position w:val="-4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-4"/>
        </w:rPr>
        <w:t>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2" w:lineRule="exact"/>
        <w:ind w:left="4481" w:right="4597"/>
        <w:jc w:val="center"/>
        <w:tabs>
          <w:tab w:pos="5060" w:val="left"/>
          <w:tab w:pos="6080" w:val="left"/>
          <w:tab w:pos="6800" w:val="left"/>
        </w:tabs>
        <w:rPr>
          <w:rFonts w:ascii="Arial" w:hAnsi="Arial" w:cs="Arial" w:eastAsia="Arial"/>
          <w:sz w:val="40"/>
          <w:szCs w:val="40"/>
        </w:rPr>
      </w:pPr>
      <w:rPr/>
      <w:r>
        <w:rPr>
          <w:rFonts w:ascii="Arial" w:hAnsi="Arial" w:cs="Arial" w:eastAsia="Arial"/>
          <w:sz w:val="34"/>
          <w:szCs w:val="34"/>
          <w:color w:val="313131"/>
          <w:spacing w:val="0"/>
          <w:w w:val="55"/>
          <w:position w:val="2"/>
        </w:rPr>
        <w:t>ı</w:t>
      </w:r>
      <w:r>
        <w:rPr>
          <w:rFonts w:ascii="Arial" w:hAnsi="Arial" w:cs="Arial" w:eastAsia="Arial"/>
          <w:sz w:val="34"/>
          <w:szCs w:val="34"/>
          <w:color w:val="313131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4"/>
          <w:szCs w:val="34"/>
          <w:color w:val="313131"/>
          <w:spacing w:val="0"/>
          <w:w w:val="55"/>
          <w:position w:val="2"/>
        </w:rPr>
        <w:t>ı</w:t>
      </w:r>
      <w:r>
        <w:rPr>
          <w:rFonts w:ascii="Arial" w:hAnsi="Arial" w:cs="Arial" w:eastAsia="Arial"/>
          <w:sz w:val="34"/>
          <w:szCs w:val="34"/>
          <w:color w:val="313131"/>
          <w:spacing w:val="-44"/>
          <w:w w:val="55"/>
          <w:position w:val="2"/>
        </w:rPr>
        <w:t> </w:t>
      </w:r>
      <w:r>
        <w:rPr>
          <w:rFonts w:ascii="Arial" w:hAnsi="Arial" w:cs="Arial" w:eastAsia="Arial"/>
          <w:sz w:val="34"/>
          <w:szCs w:val="34"/>
          <w:color w:val="313131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4"/>
          <w:szCs w:val="34"/>
          <w:color w:val="313131"/>
          <w:spacing w:val="0"/>
          <w:w w:val="100"/>
          <w:position w:val="2"/>
        </w:rPr>
      </w:r>
      <w:r>
        <w:rPr>
          <w:rFonts w:ascii="Arial" w:hAnsi="Arial" w:cs="Arial" w:eastAsia="Arial"/>
          <w:sz w:val="37"/>
          <w:szCs w:val="37"/>
          <w:color w:val="8A8C90"/>
          <w:spacing w:val="0"/>
          <w:w w:val="147"/>
          <w:position w:val="0"/>
        </w:rPr>
        <w:t>l</w:t>
      </w:r>
      <w:r>
        <w:rPr>
          <w:rFonts w:ascii="Arial" w:hAnsi="Arial" w:cs="Arial" w:eastAsia="Arial"/>
          <w:sz w:val="37"/>
          <w:szCs w:val="37"/>
          <w:color w:val="8A8C90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7"/>
          <w:szCs w:val="37"/>
          <w:color w:val="8A8C90"/>
          <w:spacing w:val="0"/>
          <w:w w:val="100"/>
          <w:position w:val="0"/>
        </w:rPr>
      </w:r>
      <w:r>
        <w:rPr>
          <w:rFonts w:ascii="Arial" w:hAnsi="Arial" w:cs="Arial" w:eastAsia="Arial"/>
          <w:sz w:val="40"/>
          <w:szCs w:val="40"/>
          <w:color w:val="B6B8BA"/>
          <w:spacing w:val="0"/>
          <w:w w:val="51"/>
          <w:position w:val="0"/>
        </w:rPr>
        <w:t>J</w:t>
      </w:r>
      <w:r>
        <w:rPr>
          <w:rFonts w:ascii="Arial" w:hAnsi="Arial" w:cs="Arial" w:eastAsia="Arial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168" w:right="-20"/>
        <w:jc w:val="left"/>
        <w:tabs>
          <w:tab w:pos="2180" w:val="left"/>
          <w:tab w:pos="5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1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4" w:after="0" w:line="240" w:lineRule="auto"/>
        <w:ind w:left="220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0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Coşku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ŞER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7"/>
        </w:rPr>
        <w:t>]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7"/>
          <w:w w:val="12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2163" w:right="2432"/>
        <w:jc w:val="center"/>
        <w:tabs>
          <w:tab w:pos="472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7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11:16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8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1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11:19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00" w:bottom="280" w:left="180" w:right="100"/>
        </w:sectPr>
      </w:pPr>
      <w:rPr/>
    </w:p>
    <w:p>
      <w:pPr>
        <w:spacing w:before="1" w:after="0" w:line="240" w:lineRule="auto"/>
        <w:ind w:left="15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  <w:position w:val="-1"/>
        </w:rPr>
        <w:t>31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100"/>
          <w:cols w:num="2" w:equalWidth="0">
            <w:col w:w="646" w:space="1551"/>
            <w:col w:w="9443"/>
          </w:cols>
        </w:sectPr>
      </w:pPr>
      <w:rPr/>
    </w:p>
    <w:p>
      <w:pPr>
        <w:spacing w:before="9" w:after="0" w:line="240" w:lineRule="auto"/>
        <w:ind w:left="168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752" w:right="466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8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4735" w:right="426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4" w:lineRule="exact"/>
        <w:ind w:left="154" w:right="-20"/>
        <w:jc w:val="left"/>
        <w:tabs>
          <w:tab w:pos="2200" w:val="left"/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0"/>
          <w:w w:val="100"/>
          <w:position w:val="-7"/>
        </w:rPr>
        <w:t>c-</w:t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-4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1D1D1F"/>
          <w:spacing w:val="0"/>
          <w:w w:val="100"/>
          <w:position w:val="4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D1D1F"/>
          <w:spacing w:val="1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100"/>
        </w:sectPr>
      </w:pPr>
      <w:rPr/>
    </w:p>
    <w:p>
      <w:pPr>
        <w:spacing w:before="0" w:after="0" w:line="194" w:lineRule="exact"/>
        <w:ind w:left="16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9" w:lineRule="exact"/>
        <w:ind w:right="-20"/>
        <w:jc w:val="left"/>
        <w:tabs>
          <w:tab w:pos="4220" w:val="left"/>
          <w:tab w:pos="7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.ncı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45"/>
          <w:position w:val="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1"/>
          <w:w w:val="14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6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D1D1F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1D1D1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6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16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100"/>
          <w:cols w:num="2" w:equalWidth="0">
            <w:col w:w="417" w:space="172"/>
            <w:col w:w="11051"/>
          </w:cols>
        </w:sectPr>
      </w:pPr>
      <w:rPr/>
    </w:p>
    <w:p>
      <w:pPr>
        <w:spacing w:before="29" w:after="0" w:line="247" w:lineRule="auto"/>
        <w:ind w:left="164" w:right="2632" w:firstLine="-10"/>
        <w:jc w:val="left"/>
        <w:tabs>
          <w:tab w:pos="2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4726" w:right="403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auto"/>
        <w:ind w:left="154" w:right="-20"/>
        <w:jc w:val="left"/>
        <w:tabs>
          <w:tab w:pos="3220" w:val="left"/>
          <w:tab w:pos="4760" w:val="left"/>
          <w:tab w:pos="6660" w:val="left"/>
          <w:tab w:pos="8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0"/>
          <w:position w:val="5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1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0"/>
          <w:position w:val="5"/>
        </w:rPr>
        <w:t>ile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-1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0"/>
          <w:position w:val="5"/>
        </w:rPr>
        <w:t>söndıınne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-2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  <w:position w:val="0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5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91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6"/>
          <w:w w:val="116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0"/>
        </w:rPr>
        <w:t>K.T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5123" w:right="-20"/>
        <w:jc w:val="left"/>
        <w:tabs>
          <w:tab w:pos="6660" w:val="left"/>
          <w:tab w:pos="8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44"/>
          <w:position w:val="-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5"/>
          <w:position w:val="-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22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:Otla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64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7"/>
          <w:position w:val="0"/>
        </w:rPr>
        <w:t>ziyan: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2" w:after="0" w:line="240" w:lineRule="auto"/>
        <w:ind w:left="220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içinde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9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61" w:lineRule="auto"/>
        <w:ind w:left="2202" w:right="918" w:firstLine="-2038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  <w:position w:val="0"/>
        </w:rPr>
        <w:t>soruşturmada;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  <w:position w:val="0"/>
        </w:rPr>
        <w:t>yangım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  <w:position w:val="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kişileri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  <w:position w:val="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F"/>
          <w:spacing w:val="0"/>
          <w:w w:val="108"/>
          <w:position w:val="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1D1D1F"/>
          <w:spacing w:val="-2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atara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  <w:position w:val="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8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  <w:position w:val="0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2" w:lineRule="auto"/>
        <w:ind w:left="154" w:right="4104"/>
        <w:jc w:val="left"/>
        <w:tabs>
          <w:tab w:pos="2180" w:val="left"/>
          <w:tab w:pos="6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3"/>
          <w:w w:val="32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  <w:position w:val="0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96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11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8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159" w:right="-20"/>
        <w:jc w:val="left"/>
        <w:tabs>
          <w:tab w:pos="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1"/>
          <w:szCs w:val="21"/>
          <w:color w:val="313131"/>
          <w:spacing w:val="0"/>
          <w:w w:val="74"/>
          <w:i/>
        </w:rPr>
        <w:t>Yi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  <w:i/>
        </w:rPr>
        <w:tab/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1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left="1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Bdudiği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159" w:right="-20"/>
        <w:jc w:val="left"/>
        <w:tabs>
          <w:tab w:pos="2180" w:val="left"/>
          <w:tab w:pos="6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:15.05.2017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5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257"/>
        </w:rPr>
        <w:t>ll</w:t>
      </w:r>
      <w:r>
        <w:rPr>
          <w:rFonts w:ascii="Arial" w:hAnsi="Arial" w:cs="Arial" w:eastAsia="Arial"/>
          <w:sz w:val="18"/>
          <w:szCs w:val="18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40" w:right="-20"/>
        <w:jc w:val="left"/>
        <w:tabs>
          <w:tab w:pos="1060" w:val="left"/>
          <w:tab w:pos="1560" w:val="left"/>
          <w:tab w:pos="8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Varsa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Kadifekale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2.Posta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AYLAYAN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340" w:right="-20"/>
        <w:jc w:val="left"/>
        <w:tabs>
          <w:tab w:pos="5500" w:val="left"/>
          <w:tab w:pos="898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9.031921pt;margin-top:12.954629pt;width:44.652852pt;height:9.5pt;mso-position-horizontal-relative:page;mso-position-vertical-relative:paragraph;z-index:-16232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9"/>
                    </w:rPr>
                    <w:t>EkipAmiri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56"/>
          <w:b/>
          <w:bCs/>
          <w:position w:val="-16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30"/>
          <w:w w:val="56"/>
          <w:b/>
          <w:bCs/>
          <w:position w:val="-16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313131"/>
          <w:spacing w:val="0"/>
          <w:w w:val="56"/>
          <w:position w:val="-16"/>
        </w:rPr>
        <w:t>a</w:t>
      </w:r>
      <w:r>
        <w:rPr>
          <w:rFonts w:ascii="Times New Roman" w:hAnsi="Times New Roman" w:cs="Times New Roman" w:eastAsia="Times New Roman"/>
          <w:sz w:val="36"/>
          <w:szCs w:val="36"/>
          <w:color w:val="313131"/>
          <w:spacing w:val="40"/>
          <w:w w:val="56"/>
          <w:position w:val="-16"/>
        </w:rPr>
        <w:t> 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63"/>
          <w:position w:val="-16"/>
        </w:rPr>
        <w:t>Mavıs</w:t>
      </w:r>
      <w:r>
        <w:rPr>
          <w:rFonts w:ascii="Arial" w:hAnsi="Arial" w:cs="Arial" w:eastAsia="Arial"/>
          <w:sz w:val="23"/>
          <w:szCs w:val="23"/>
          <w:color w:val="313131"/>
          <w:spacing w:val="2"/>
          <w:w w:val="63"/>
          <w:position w:val="-16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63"/>
          <w:b/>
          <w:bCs/>
          <w:position w:val="-16"/>
        </w:rPr>
        <w:t>7017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100"/>
        </w:sectPr>
      </w:pPr>
      <w:rPr/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6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3" w:after="0" w:line="240" w:lineRule="auto"/>
        <w:ind w:left="300" w:right="174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4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00" w:lineRule="exact"/>
        <w:ind w:left="-34" w:right="133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3.746521pt;margin-top:10.023131pt;width:9.450pt;height:42pt;mso-position-horizontal-relative:page;mso-position-vertical-relative:paragraph;z-index:-16231" type="#_x0000_t202" filled="f" stroked="f">
            <v:textbox inset="0,0,0,0">
              <w:txbxContent>
                <w:p>
                  <w:pPr>
                    <w:spacing w:before="0" w:after="0" w:line="840" w:lineRule="exact"/>
                    <w:ind w:right="-166"/>
                    <w:jc w:val="left"/>
                    <w:rPr>
                      <w:rFonts w:ascii="Times New Roman" w:hAnsi="Times New Roman" w:cs="Times New Roman" w:eastAsia="Times New Roman"/>
                      <w:sz w:val="84"/>
                      <w:szCs w:val="8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4"/>
                      <w:szCs w:val="84"/>
                      <w:color w:val="A1A3A5"/>
                      <w:spacing w:val="-218"/>
                      <w:w w:val="30"/>
                    </w:rPr>
                    <w:t>_</w:t>
                  </w:r>
                  <w:r>
                    <w:rPr>
                      <w:rFonts w:ascii="Times New Roman" w:hAnsi="Times New Roman" w:cs="Times New Roman" w:eastAsia="Times New Roman"/>
                      <w:sz w:val="84"/>
                      <w:szCs w:val="84"/>
                      <w:color w:val="A1A3A5"/>
                      <w:spacing w:val="0"/>
                      <w:w w:val="30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84"/>
                      <w:szCs w:val="8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8.690613pt;margin-top:10.023131pt;width:20.496001pt;height:42pt;mso-position-horizontal-relative:page;mso-position-vertical-relative:paragraph;z-index:-16226" type="#_x0000_t202" filled="f" stroked="f">
            <v:textbox inset="0,0,0,0">
              <w:txbxContent>
                <w:p>
                  <w:pPr>
                    <w:spacing w:before="0" w:after="0" w:line="840" w:lineRule="exact"/>
                    <w:ind w:right="-166"/>
                    <w:jc w:val="left"/>
                    <w:rPr>
                      <w:rFonts w:ascii="Times New Roman" w:hAnsi="Times New Roman" w:cs="Times New Roman" w:eastAsia="Times New Roman"/>
                      <w:sz w:val="84"/>
                      <w:szCs w:val="8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4"/>
                      <w:szCs w:val="84"/>
                      <w:color w:val="525789"/>
                      <w:spacing w:val="0"/>
                      <w:w w:val="79"/>
                      <w:i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84"/>
                      <w:szCs w:val="8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1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180" w:right="100"/>
          <w:cols w:num="2" w:equalWidth="0">
            <w:col w:w="815" w:space="7892"/>
            <w:col w:w="2933"/>
          </w:cols>
        </w:sectPr>
      </w:pPr>
      <w:rPr/>
    </w:p>
    <w:p>
      <w:pPr>
        <w:spacing w:before="0" w:after="0" w:line="723" w:lineRule="exact"/>
        <w:ind w:left="2693" w:right="-204"/>
        <w:jc w:val="left"/>
        <w:tabs>
          <w:tab w:pos="5340" w:val="left"/>
        </w:tabs>
        <w:rPr>
          <w:rFonts w:ascii="Times New Roman" w:hAnsi="Times New Roman" w:cs="Times New Roman" w:eastAsia="Times New Roman"/>
          <w:sz w:val="90"/>
          <w:szCs w:val="90"/>
        </w:rPr>
      </w:pPr>
      <w:rPr/>
      <w:r>
        <w:rPr>
          <w:rFonts w:ascii="Times New Roman" w:hAnsi="Times New Roman" w:cs="Times New Roman" w:eastAsia="Times New Roman"/>
          <w:sz w:val="70"/>
          <w:szCs w:val="70"/>
          <w:color w:val="464646"/>
          <w:spacing w:val="0"/>
          <w:w w:val="68"/>
          <w:position w:val="-38"/>
        </w:rPr>
        <w:t>ç</w:t>
      </w:r>
      <w:r>
        <w:rPr>
          <w:rFonts w:ascii="Times New Roman" w:hAnsi="Times New Roman" w:cs="Times New Roman" w:eastAsia="Times New Roman"/>
          <w:sz w:val="70"/>
          <w:szCs w:val="70"/>
          <w:color w:val="464646"/>
          <w:spacing w:val="0"/>
          <w:w w:val="100"/>
          <w:position w:val="-38"/>
        </w:rPr>
        <w:tab/>
      </w:r>
      <w:r>
        <w:rPr>
          <w:rFonts w:ascii="Times New Roman" w:hAnsi="Times New Roman" w:cs="Times New Roman" w:eastAsia="Times New Roman"/>
          <w:sz w:val="70"/>
          <w:szCs w:val="70"/>
          <w:color w:val="464646"/>
          <w:spacing w:val="0"/>
          <w:w w:val="100"/>
          <w:position w:val="-38"/>
        </w:rPr>
      </w:r>
      <w:r>
        <w:rPr>
          <w:rFonts w:ascii="Times New Roman" w:hAnsi="Times New Roman" w:cs="Times New Roman" w:eastAsia="Times New Roman"/>
          <w:sz w:val="90"/>
          <w:szCs w:val="90"/>
          <w:color w:val="383B62"/>
          <w:spacing w:val="0"/>
          <w:w w:val="120"/>
          <w:i/>
          <w:position w:val="-15"/>
        </w:rPr>
        <w:t>c#/4</w:t>
      </w:r>
      <w:r>
        <w:rPr>
          <w:rFonts w:ascii="Times New Roman" w:hAnsi="Times New Roman" w:cs="Times New Roman" w:eastAsia="Times New Roman"/>
          <w:sz w:val="90"/>
          <w:szCs w:val="9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47" w:lineRule="atLeast"/>
        <w:ind w:left="702" w:right="-20"/>
        <w:jc w:val="left"/>
        <w:rPr>
          <w:rFonts w:ascii="Arial" w:hAnsi="Arial" w:cs="Arial" w:eastAsia="Arial"/>
          <w:sz w:val="11"/>
          <w:szCs w:val="1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7.422607pt;margin-top:2.393056pt;width:30.293466pt;height:43pt;mso-position-horizontal-relative:page;mso-position-vertical-relative:paragraph;z-index:-16230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rPr>
                      <w:rFonts w:ascii="Arial" w:hAnsi="Arial" w:cs="Arial" w:eastAsia="Arial"/>
                      <w:sz w:val="86"/>
                      <w:szCs w:val="86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A1A3A5"/>
                      <w:w w:val="66"/>
                      <w:i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A1A3A5"/>
                      <w:spacing w:val="-164"/>
                      <w:w w:val="100"/>
                      <w:i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525789"/>
                      <w:spacing w:val="0"/>
                      <w:w w:val="62"/>
                      <w:i/>
                      <w:position w:val="-1"/>
                    </w:rPr>
                    <w:t>tJ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1"/>
          <w:szCs w:val="11"/>
          <w:color w:val="8A8C90"/>
          <w:spacing w:val="0"/>
          <w:w w:val="431"/>
        </w:rPr>
        <w:t>'</w:t>
      </w:r>
      <w:r>
        <w:rPr>
          <w:rFonts w:ascii="Arial" w:hAnsi="Arial" w:cs="Arial" w:eastAsia="Arial"/>
          <w:sz w:val="11"/>
          <w:szCs w:val="11"/>
          <w:color w:val="8A8C90"/>
          <w:spacing w:val="-65"/>
          <w:w w:val="431"/>
        </w:rPr>
        <w:t> </w:t>
      </w:r>
      <w:r>
        <w:rPr>
          <w:rFonts w:ascii="Arial" w:hAnsi="Arial" w:cs="Arial" w:eastAsia="Arial"/>
          <w:sz w:val="11"/>
          <w:szCs w:val="11"/>
          <w:color w:val="A1A3A5"/>
          <w:spacing w:val="0"/>
          <w:w w:val="60"/>
        </w:rPr>
        <w:t>.,.</w:t>
      </w:r>
      <w:r>
        <w:rPr>
          <w:rFonts w:ascii="Arial" w:hAnsi="Arial" w:cs="Arial" w:eastAsia="Arial"/>
          <w:sz w:val="11"/>
          <w:szCs w:val="11"/>
          <w:color w:val="A1A3A5"/>
          <w:spacing w:val="-3"/>
          <w:w w:val="60"/>
        </w:rPr>
        <w:t>.</w:t>
      </w:r>
      <w:r>
        <w:rPr>
          <w:rFonts w:ascii="Arial" w:hAnsi="Arial" w:cs="Arial" w:eastAsia="Arial"/>
          <w:sz w:val="11"/>
          <w:szCs w:val="11"/>
          <w:color w:val="6B6E70"/>
          <w:spacing w:val="0"/>
          <w:w w:val="259"/>
        </w:rPr>
        <w:t>.</w:t>
      </w:r>
      <w:r>
        <w:rPr>
          <w:rFonts w:ascii="Arial" w:hAnsi="Arial" w:cs="Arial" w:eastAsia="Arial"/>
          <w:sz w:val="11"/>
          <w:szCs w:val="11"/>
          <w:color w:val="6B6E70"/>
          <w:spacing w:val="0"/>
          <w:w w:val="100"/>
        </w:rPr>
        <w:t>     </w:t>
      </w:r>
      <w:r>
        <w:rPr>
          <w:rFonts w:ascii="Arial" w:hAnsi="Arial" w:cs="Arial" w:eastAsia="Arial"/>
          <w:sz w:val="11"/>
          <w:szCs w:val="11"/>
          <w:color w:val="6B6E70"/>
          <w:spacing w:val="-15"/>
          <w:w w:val="100"/>
        </w:rPr>
        <w:t> </w:t>
      </w:r>
      <w:r>
        <w:rPr>
          <w:rFonts w:ascii="Arial" w:hAnsi="Arial" w:cs="Arial" w:eastAsia="Arial"/>
          <w:sz w:val="11"/>
          <w:szCs w:val="11"/>
          <w:color w:val="A1A3A5"/>
          <w:spacing w:val="0"/>
          <w:w w:val="81"/>
          <w:b/>
          <w:bCs/>
        </w:rPr>
        <w:t>r.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100"/>
          <w:cols w:num="2" w:equalWidth="0">
            <w:col w:w="7221" w:space="1773"/>
            <w:col w:w="2646"/>
          </w:cols>
        </w:sectPr>
      </w:pPr>
      <w:rPr/>
    </w:p>
    <w:p>
      <w:pPr>
        <w:spacing w:before="0" w:after="0" w:line="79" w:lineRule="atLeast"/>
        <w:ind w:left="2483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2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1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2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2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5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E70"/>
          <w:spacing w:val="0"/>
          <w:w w:val="75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B6E7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4"/>
        </w:rPr>
        <w:t>rup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4"/>
        </w:rPr>
        <w:t>Ami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E70"/>
          <w:spacing w:val="0"/>
          <w:w w:val="7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79" w:lineRule="atLeas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Coşku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ŞERİFOÖLU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9" w:lineRule="atLeast"/>
        <w:ind w:right="-20"/>
        <w:jc w:val="left"/>
        <w:tabs>
          <w:tab w:pos="340" w:val="left"/>
        </w:tabs>
        <w:rPr>
          <w:rFonts w:ascii="Times New Roman" w:hAnsi="Times New Roman" w:cs="Times New Roman" w:eastAsia="Times New Roman"/>
          <w:sz w:val="59"/>
          <w:szCs w:val="5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9"/>
          <w:szCs w:val="59"/>
          <w:color w:val="A1A3A5"/>
          <w:spacing w:val="-73"/>
          <w:w w:val="27"/>
          <w:b/>
          <w:bCs/>
        </w:rPr>
        <w:t>-</w:t>
      </w:r>
      <w:r>
        <w:rPr>
          <w:rFonts w:ascii="Times New Roman" w:hAnsi="Times New Roman" w:cs="Times New Roman" w:eastAsia="Times New Roman"/>
          <w:sz w:val="59"/>
          <w:szCs w:val="59"/>
          <w:color w:val="6B6E70"/>
          <w:spacing w:val="-296"/>
          <w:w w:val="108"/>
          <w:b/>
          <w:bCs/>
        </w:rPr>
        <w:t>u</w:t>
      </w:r>
      <w:r>
        <w:rPr>
          <w:rFonts w:ascii="Times New Roman" w:hAnsi="Times New Roman" w:cs="Times New Roman" w:eastAsia="Times New Roman"/>
          <w:sz w:val="59"/>
          <w:szCs w:val="59"/>
          <w:color w:val="A1A3A5"/>
          <w:spacing w:val="0"/>
          <w:w w:val="27"/>
          <w:b/>
          <w:bCs/>
        </w:rPr>
        <w:t>-</w:t>
      </w:r>
      <w:r>
        <w:rPr>
          <w:rFonts w:ascii="Times New Roman" w:hAnsi="Times New Roman" w:cs="Times New Roman" w:eastAsia="Times New Roman"/>
          <w:sz w:val="59"/>
          <w:szCs w:val="59"/>
          <w:color w:val="A1A3A5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59"/>
          <w:szCs w:val="59"/>
          <w:color w:val="A1A3A5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59"/>
          <w:szCs w:val="59"/>
          <w:color w:val="B6B8BA"/>
          <w:spacing w:val="0"/>
          <w:w w:val="20"/>
          <w:b/>
          <w:bCs/>
        </w:rPr>
        <w:t>-</w:t>
      </w:r>
      <w:r>
        <w:rPr>
          <w:rFonts w:ascii="Times New Roman" w:hAnsi="Times New Roman" w:cs="Times New Roman" w:eastAsia="Times New Roman"/>
          <w:sz w:val="59"/>
          <w:szCs w:val="5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100"/>
          <w:cols w:num="3" w:equalWidth="0">
            <w:col w:w="4443" w:space="866"/>
            <w:col w:w="1749" w:space="2767"/>
            <w:col w:w="1815"/>
          </w:cols>
        </w:sectPr>
      </w:pPr>
      <w:rPr/>
    </w:p>
    <w:p>
      <w:pPr>
        <w:spacing w:before="0" w:after="0" w:line="2" w:lineRule="exact"/>
        <w:ind w:left="5906" w:right="-20"/>
        <w:jc w:val="left"/>
        <w:tabs>
          <w:tab w:pos="856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9"/>
        </w:rPr>
        <w:t>İtf.Çvş.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34"/>
          <w:szCs w:val="34"/>
          <w:color w:val="8A8C90"/>
          <w:spacing w:val="0"/>
          <w:w w:val="100"/>
          <w:position w:val="5"/>
        </w:rPr>
        <w:t>:s·</w:t>
      </w:r>
      <w:r>
        <w:rPr>
          <w:rFonts w:ascii="Times New Roman" w:hAnsi="Times New Roman" w:cs="Times New Roman" w:eastAsia="Times New Roman"/>
          <w:sz w:val="34"/>
          <w:szCs w:val="34"/>
          <w:color w:val="8A8C90"/>
          <w:spacing w:val="1"/>
          <w:w w:val="100"/>
          <w:position w:val="5"/>
        </w:rPr>
        <w:t> </w:t>
      </w:r>
      <w:r>
        <w:rPr>
          <w:rFonts w:ascii="Arial" w:hAnsi="Arial" w:cs="Arial" w:eastAsia="Arial"/>
          <w:sz w:val="22"/>
          <w:szCs w:val="22"/>
          <w:color w:val="8A8C90"/>
          <w:spacing w:val="-19"/>
          <w:w w:val="131"/>
          <w:b/>
          <w:bCs/>
          <w:position w:val="13"/>
        </w:rPr>
        <w:t>,</w:t>
      </w:r>
      <w:r>
        <w:rPr>
          <w:rFonts w:ascii="Arial" w:hAnsi="Arial" w:cs="Arial" w:eastAsia="Arial"/>
          <w:sz w:val="22"/>
          <w:szCs w:val="22"/>
          <w:color w:val="6B6E70"/>
          <w:spacing w:val="0"/>
          <w:w w:val="243"/>
          <w:b/>
          <w:bCs/>
          <w:position w:val="13"/>
        </w:rPr>
        <w:t>e</w:t>
      </w:r>
      <w:r>
        <w:rPr>
          <w:rFonts w:ascii="Arial" w:hAnsi="Arial" w:cs="Arial" w:eastAsia="Arial"/>
          <w:sz w:val="22"/>
          <w:szCs w:val="22"/>
          <w:color w:val="A1A3A5"/>
          <w:spacing w:val="0"/>
          <w:w w:val="61"/>
          <w:b/>
          <w:bCs/>
          <w:position w:val="13"/>
        </w:rPr>
        <w:t>\</w:t>
      </w:r>
      <w:r>
        <w:rPr>
          <w:rFonts w:ascii="Arial" w:hAnsi="Arial" w:cs="Arial" w:eastAsia="Arial"/>
          <w:sz w:val="22"/>
          <w:szCs w:val="22"/>
          <w:color w:val="A1A3A5"/>
          <w:spacing w:val="-45"/>
          <w:w w:val="100"/>
          <w:b/>
          <w:bCs/>
          <w:position w:val="13"/>
        </w:rPr>
        <w:t> </w:t>
      </w:r>
      <w:r>
        <w:rPr>
          <w:rFonts w:ascii="Arial" w:hAnsi="Arial" w:cs="Arial" w:eastAsia="Arial"/>
          <w:sz w:val="22"/>
          <w:szCs w:val="22"/>
          <w:color w:val="565656"/>
          <w:spacing w:val="0"/>
          <w:w w:val="87"/>
          <w:b/>
          <w:bCs/>
          <w:position w:val="13"/>
        </w:rPr>
        <w:t>,</w:t>
      </w:r>
      <w:r>
        <w:rPr>
          <w:rFonts w:ascii="Arial" w:hAnsi="Arial" w:cs="Arial" w:eastAsia="Arial"/>
          <w:sz w:val="22"/>
          <w:szCs w:val="22"/>
          <w:color w:val="565656"/>
          <w:spacing w:val="-41"/>
          <w:w w:val="100"/>
          <w:b/>
          <w:bCs/>
          <w:position w:val="13"/>
        </w:rPr>
        <w:t> </w:t>
      </w:r>
      <w:r>
        <w:rPr>
          <w:rFonts w:ascii="Arial" w:hAnsi="Arial" w:cs="Arial" w:eastAsia="Arial"/>
          <w:sz w:val="22"/>
          <w:szCs w:val="22"/>
          <w:color w:val="A1A3A5"/>
          <w:spacing w:val="0"/>
          <w:w w:val="100"/>
          <w:b/>
          <w:bCs/>
          <w:position w:val="13"/>
        </w:rPr>
        <w:t>.·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3371" w:right="-20"/>
        <w:jc w:val="left"/>
        <w:tabs>
          <w:tab w:pos="870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60"/>
          <w:szCs w:val="60"/>
          <w:color w:val="132179"/>
          <w:spacing w:val="0"/>
          <w:w w:val="100"/>
          <w:position w:val="-32"/>
        </w:rPr>
        <w:t>'</w:t>
      </w:r>
      <w:r>
        <w:rPr>
          <w:rFonts w:ascii="Arial" w:hAnsi="Arial" w:cs="Arial" w:eastAsia="Arial"/>
          <w:sz w:val="60"/>
          <w:szCs w:val="60"/>
          <w:color w:val="132179"/>
          <w:spacing w:val="-155"/>
          <w:w w:val="100"/>
          <w:position w:val="-32"/>
        </w:rPr>
        <w:t> </w:t>
      </w:r>
      <w:r>
        <w:rPr>
          <w:rFonts w:ascii="Arial" w:hAnsi="Arial" w:cs="Arial" w:eastAsia="Arial"/>
          <w:sz w:val="60"/>
          <w:szCs w:val="60"/>
          <w:color w:val="132179"/>
          <w:spacing w:val="0"/>
          <w:w w:val="100"/>
          <w:position w:val="-32"/>
        </w:rPr>
        <w:tab/>
      </w:r>
      <w:r>
        <w:rPr>
          <w:rFonts w:ascii="Arial" w:hAnsi="Arial" w:cs="Arial" w:eastAsia="Arial"/>
          <w:sz w:val="60"/>
          <w:szCs w:val="60"/>
          <w:color w:val="132179"/>
          <w:spacing w:val="0"/>
          <w:w w:val="100"/>
          <w:position w:val="-32"/>
        </w:rPr>
      </w:r>
      <w:r>
        <w:rPr>
          <w:rFonts w:ascii="Arial" w:hAnsi="Arial" w:cs="Arial" w:eastAsia="Arial"/>
          <w:sz w:val="19"/>
          <w:szCs w:val="19"/>
          <w:color w:val="6B6E70"/>
          <w:spacing w:val="0"/>
          <w:w w:val="306"/>
          <w:position w:val="-6"/>
        </w:rPr>
        <w:t>;</w:t>
      </w:r>
      <w:r>
        <w:rPr>
          <w:rFonts w:ascii="Arial" w:hAnsi="Arial" w:cs="Arial" w:eastAsia="Arial"/>
          <w:sz w:val="19"/>
          <w:szCs w:val="19"/>
          <w:color w:val="6B6E70"/>
          <w:spacing w:val="-124"/>
          <w:w w:val="306"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565656"/>
          <w:spacing w:val="2"/>
          <w:w w:val="88"/>
          <w:position w:val="-6"/>
        </w:rPr>
        <w:t>t</w:t>
      </w:r>
      <w:r>
        <w:rPr>
          <w:rFonts w:ascii="Arial" w:hAnsi="Arial" w:cs="Arial" w:eastAsia="Arial"/>
          <w:sz w:val="19"/>
          <w:szCs w:val="19"/>
          <w:color w:val="313131"/>
          <w:spacing w:val="-13"/>
          <w:w w:val="123"/>
          <w:position w:val="-6"/>
        </w:rPr>
        <w:t>f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97"/>
          <w:position w:val="-6"/>
        </w:rPr>
        <w:t>a</w:t>
      </w:r>
      <w:r>
        <w:rPr>
          <w:rFonts w:ascii="Arial" w:hAnsi="Arial" w:cs="Arial" w:eastAsia="Arial"/>
          <w:sz w:val="19"/>
          <w:szCs w:val="19"/>
          <w:color w:val="565656"/>
          <w:spacing w:val="4"/>
          <w:w w:val="97"/>
          <w:position w:val="-6"/>
        </w:rPr>
        <w:t>i</w:t>
      </w:r>
      <w:r>
        <w:rPr>
          <w:rFonts w:ascii="Arial" w:hAnsi="Arial" w:cs="Arial" w:eastAsia="Arial"/>
          <w:sz w:val="19"/>
          <w:szCs w:val="19"/>
          <w:color w:val="6B6E70"/>
          <w:spacing w:val="0"/>
          <w:w w:val="86"/>
          <w:position w:val="-6"/>
        </w:rPr>
        <w:t>ye</w:t>
      </w:r>
      <w:r>
        <w:rPr>
          <w:rFonts w:ascii="Arial" w:hAnsi="Arial" w:cs="Arial" w:eastAsia="Arial"/>
          <w:sz w:val="19"/>
          <w:szCs w:val="19"/>
          <w:color w:val="6B6E70"/>
          <w:spacing w:val="-8"/>
          <w:w w:val="100"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565656"/>
          <w:spacing w:val="-32"/>
          <w:w w:val="70"/>
          <w:position w:val="-6"/>
        </w:rPr>
        <w:t>Y</w:t>
      </w:r>
      <w:r>
        <w:rPr>
          <w:rFonts w:ascii="Arial" w:hAnsi="Arial" w:cs="Arial" w:eastAsia="Arial"/>
          <w:sz w:val="18"/>
          <w:szCs w:val="18"/>
          <w:color w:val="6B6E70"/>
          <w:spacing w:val="0"/>
          <w:w w:val="70"/>
          <w:position w:val="-6"/>
        </w:rPr>
        <w:t>.a</w:t>
      </w:r>
      <w:r>
        <w:rPr>
          <w:rFonts w:ascii="Arial" w:hAnsi="Arial" w:cs="Arial" w:eastAsia="Arial"/>
          <w:sz w:val="18"/>
          <w:szCs w:val="18"/>
          <w:color w:val="6B6E70"/>
          <w:spacing w:val="0"/>
          <w:w w:val="70"/>
          <w:position w:val="-6"/>
        </w:rPr>
        <w:t>    </w:t>
      </w:r>
      <w:r>
        <w:rPr>
          <w:rFonts w:ascii="Arial" w:hAnsi="Arial" w:cs="Arial" w:eastAsia="Arial"/>
          <w:sz w:val="18"/>
          <w:szCs w:val="18"/>
          <w:color w:val="6B6E70"/>
          <w:spacing w:val="27"/>
          <w:w w:val="70"/>
          <w:position w:val="-6"/>
        </w:rPr>
        <w:t> </w:t>
      </w:r>
      <w:r>
        <w:rPr>
          <w:rFonts w:ascii="Arial" w:hAnsi="Arial" w:cs="Arial" w:eastAsia="Arial"/>
          <w:sz w:val="14"/>
          <w:szCs w:val="14"/>
          <w:color w:val="565656"/>
          <w:spacing w:val="0"/>
          <w:w w:val="70"/>
          <w:position w:val="-5"/>
        </w:rPr>
        <w:t>1</w:t>
      </w:r>
      <w:r>
        <w:rPr>
          <w:rFonts w:ascii="Arial" w:hAnsi="Arial" w:cs="Arial" w:eastAsia="Arial"/>
          <w:sz w:val="14"/>
          <w:szCs w:val="14"/>
          <w:color w:val="565656"/>
          <w:spacing w:val="0"/>
          <w:w w:val="70"/>
          <w:position w:val="-5"/>
        </w:rPr>
        <w:t>  </w:t>
      </w:r>
      <w:r>
        <w:rPr>
          <w:rFonts w:ascii="Arial" w:hAnsi="Arial" w:cs="Arial" w:eastAsia="Arial"/>
          <w:sz w:val="14"/>
          <w:szCs w:val="14"/>
          <w:color w:val="565656"/>
          <w:spacing w:val="26"/>
          <w:w w:val="70"/>
          <w:position w:val="-5"/>
        </w:rPr>
        <w:t> </w:t>
      </w:r>
      <w:r>
        <w:rPr>
          <w:rFonts w:ascii="Arial" w:hAnsi="Arial" w:cs="Arial" w:eastAsia="Arial"/>
          <w:sz w:val="20"/>
          <w:szCs w:val="20"/>
          <w:color w:val="464646"/>
          <w:spacing w:val="-12"/>
          <w:w w:val="102"/>
          <w:position w:val="-14"/>
        </w:rPr>
        <w:t>n</w:t>
      </w:r>
      <w:r>
        <w:rPr>
          <w:rFonts w:ascii="Arial" w:hAnsi="Arial" w:cs="Arial" w:eastAsia="Arial"/>
          <w:sz w:val="20"/>
          <w:szCs w:val="20"/>
          <w:color w:val="6B6E70"/>
          <w:spacing w:val="0"/>
          <w:w w:val="90"/>
          <w:position w:val="-14"/>
        </w:rPr>
        <w:t>e</w:t>
      </w:r>
      <w:r>
        <w:rPr>
          <w:rFonts w:ascii="Arial" w:hAnsi="Arial" w:cs="Arial" w:eastAsia="Arial"/>
          <w:sz w:val="20"/>
          <w:szCs w:val="20"/>
          <w:color w:val="6B6E70"/>
          <w:spacing w:val="-24"/>
          <w:w w:val="100"/>
          <w:position w:val="-14"/>
        </w:rPr>
        <w:t> </w:t>
      </w:r>
      <w:r>
        <w:rPr>
          <w:rFonts w:ascii="Arial" w:hAnsi="Arial" w:cs="Arial" w:eastAsia="Arial"/>
          <w:sz w:val="20"/>
          <w:szCs w:val="20"/>
          <w:color w:val="565656"/>
          <w:spacing w:val="0"/>
          <w:w w:val="100"/>
          <w:position w:val="-14"/>
        </w:rPr>
        <w:t>Aci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92" w:lineRule="exact"/>
        <w:ind w:right="946"/>
        <w:jc w:val="right"/>
        <w:tabs>
          <w:tab w:pos="13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6B6E70"/>
          <w:w w:val="227"/>
          <w:position w:val="-18"/>
        </w:rPr>
        <w:t>ı</w:t>
      </w:r>
      <w:r>
        <w:rPr>
          <w:rFonts w:ascii="Arial" w:hAnsi="Arial" w:cs="Arial" w:eastAsia="Arial"/>
          <w:sz w:val="27"/>
          <w:szCs w:val="27"/>
          <w:color w:val="6B6E70"/>
          <w:spacing w:val="-54"/>
          <w:w w:val="100"/>
          <w:position w:val="-18"/>
        </w:rPr>
        <w:t> </w:t>
      </w:r>
      <w:r>
        <w:rPr>
          <w:rFonts w:ascii="Arial" w:hAnsi="Arial" w:cs="Arial" w:eastAsia="Arial"/>
          <w:sz w:val="27"/>
          <w:szCs w:val="27"/>
          <w:color w:val="6B6E70"/>
          <w:spacing w:val="0"/>
          <w:w w:val="100"/>
          <w:position w:val="-18"/>
        </w:rPr>
        <w:t>ı</w:t>
      </w:r>
      <w:r>
        <w:rPr>
          <w:rFonts w:ascii="Arial" w:hAnsi="Arial" w:cs="Arial" w:eastAsia="Arial"/>
          <w:sz w:val="27"/>
          <w:szCs w:val="27"/>
          <w:color w:val="6B6E70"/>
          <w:spacing w:val="38"/>
          <w:w w:val="100"/>
          <w:position w:val="-18"/>
        </w:rPr>
        <w:t> </w:t>
      </w:r>
      <w:r>
        <w:rPr>
          <w:rFonts w:ascii="Arial" w:hAnsi="Arial" w:cs="Arial" w:eastAsia="Arial"/>
          <w:sz w:val="24"/>
          <w:szCs w:val="24"/>
          <w:color w:val="6B6E70"/>
          <w:spacing w:val="-14"/>
          <w:w w:val="89"/>
          <w:position w:val="-18"/>
        </w:rPr>
        <w:t>ı</w:t>
      </w:r>
      <w:r>
        <w:rPr>
          <w:rFonts w:ascii="Arial" w:hAnsi="Arial" w:cs="Arial" w:eastAsia="Arial"/>
          <w:sz w:val="24"/>
          <w:szCs w:val="24"/>
          <w:color w:val="8A8C90"/>
          <w:spacing w:val="0"/>
          <w:w w:val="93"/>
          <w:position w:val="-18"/>
        </w:rPr>
        <w:t>r</w:t>
      </w:r>
      <w:r>
        <w:rPr>
          <w:rFonts w:ascii="Arial" w:hAnsi="Arial" w:cs="Arial" w:eastAsia="Arial"/>
          <w:sz w:val="24"/>
          <w:szCs w:val="24"/>
          <w:color w:val="8A8C90"/>
          <w:spacing w:val="15"/>
          <w:w w:val="92"/>
          <w:position w:val="-18"/>
        </w:rPr>
        <w:t>t</w:t>
      </w:r>
      <w:r>
        <w:rPr>
          <w:rFonts w:ascii="Arial" w:hAnsi="Arial" w:cs="Arial" w:eastAsia="Arial"/>
          <w:sz w:val="24"/>
          <w:szCs w:val="24"/>
          <w:color w:val="6B6E70"/>
          <w:spacing w:val="0"/>
          <w:w w:val="88"/>
          <w:position w:val="-18"/>
        </w:rPr>
        <w:t>s</w:t>
      </w:r>
      <w:r>
        <w:rPr>
          <w:rFonts w:ascii="Arial" w:hAnsi="Arial" w:cs="Arial" w:eastAsia="Arial"/>
          <w:sz w:val="24"/>
          <w:szCs w:val="24"/>
          <w:color w:val="6B6E70"/>
          <w:spacing w:val="0"/>
          <w:w w:val="100"/>
          <w:position w:val="-18"/>
        </w:rPr>
        <w:tab/>
      </w:r>
      <w:r>
        <w:rPr>
          <w:rFonts w:ascii="Arial" w:hAnsi="Arial" w:cs="Arial" w:eastAsia="Arial"/>
          <w:sz w:val="24"/>
          <w:szCs w:val="24"/>
          <w:color w:val="6B6E70"/>
          <w:spacing w:val="0"/>
          <w:w w:val="100"/>
          <w:position w:val="-18"/>
        </w:rPr>
      </w:r>
      <w:r>
        <w:rPr>
          <w:rFonts w:ascii="Arial" w:hAnsi="Arial" w:cs="Arial" w:eastAsia="Arial"/>
          <w:sz w:val="19"/>
          <w:szCs w:val="19"/>
          <w:color w:val="B6B8BA"/>
          <w:spacing w:val="0"/>
          <w:w w:val="100"/>
          <w:position w:val="-8"/>
        </w:rPr>
        <w:t>.</w:t>
      </w:r>
      <w:r>
        <w:rPr>
          <w:rFonts w:ascii="Arial" w:hAnsi="Arial" w:cs="Arial" w:eastAsia="Arial"/>
          <w:sz w:val="19"/>
          <w:szCs w:val="19"/>
          <w:color w:val="B6B8BA"/>
          <w:spacing w:val="32"/>
          <w:w w:val="100"/>
          <w:position w:val="-8"/>
        </w:rPr>
        <w:t> 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140"/>
          <w:position w:val="-8"/>
        </w:rPr>
        <w:t>i</w:t>
      </w:r>
      <w:r>
        <w:rPr>
          <w:rFonts w:ascii="Arial" w:hAnsi="Arial" w:cs="Arial" w:eastAsia="Arial"/>
          <w:sz w:val="19"/>
          <w:szCs w:val="19"/>
          <w:color w:val="565656"/>
          <w:spacing w:val="8"/>
          <w:w w:val="139"/>
          <w:position w:val="-8"/>
        </w:rPr>
        <w:t>f</w:t>
      </w:r>
      <w:r>
        <w:rPr>
          <w:rFonts w:ascii="Arial" w:hAnsi="Arial" w:cs="Arial" w:eastAsia="Arial"/>
          <w:sz w:val="19"/>
          <w:szCs w:val="19"/>
          <w:color w:val="6B6E70"/>
          <w:spacing w:val="2"/>
          <w:w w:val="250"/>
          <w:position w:val="-8"/>
        </w:rPr>
        <w:t>.</w:t>
      </w:r>
      <w:r>
        <w:rPr>
          <w:rFonts w:ascii="Arial" w:hAnsi="Arial" w:cs="Arial" w:eastAsia="Arial"/>
          <w:sz w:val="19"/>
          <w:szCs w:val="19"/>
          <w:color w:val="A1A3A5"/>
          <w:spacing w:val="0"/>
          <w:w w:val="52"/>
          <w:position w:val="-8"/>
        </w:rPr>
        <w:t>.</w:t>
      </w:r>
      <w:r>
        <w:rPr>
          <w:rFonts w:ascii="Arial" w:hAnsi="Arial" w:cs="Arial" w:eastAsia="Arial"/>
          <w:sz w:val="19"/>
          <w:szCs w:val="19"/>
          <w:color w:val="A1A3A5"/>
          <w:spacing w:val="-7"/>
          <w:w w:val="52"/>
          <w:position w:val="-8"/>
        </w:rPr>
        <w:t>.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212"/>
          <w:position w:val="-8"/>
        </w:rPr>
        <w:t>,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100"/>
          <w:position w:val="-8"/>
        </w:rPr>
        <w:t> </w:t>
      </w:r>
      <w:r>
        <w:rPr>
          <w:rFonts w:ascii="Arial" w:hAnsi="Arial" w:cs="Arial" w:eastAsia="Arial"/>
          <w:sz w:val="19"/>
          <w:szCs w:val="19"/>
          <w:color w:val="565656"/>
          <w:spacing w:val="-25"/>
          <w:w w:val="100"/>
          <w:position w:val="-8"/>
        </w:rPr>
        <w:t> </w:t>
      </w:r>
      <w:r>
        <w:rPr>
          <w:rFonts w:ascii="Arial" w:hAnsi="Arial" w:cs="Arial" w:eastAsia="Arial"/>
          <w:sz w:val="19"/>
          <w:szCs w:val="19"/>
          <w:color w:val="A1A3A5"/>
          <w:spacing w:val="0"/>
          <w:w w:val="91"/>
          <w:position w:val="-8"/>
        </w:rPr>
        <w:t>•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180" w:right="100"/>
        </w:sectPr>
      </w:pPr>
      <w:rPr/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77" w:lineRule="exact"/>
        <w:ind w:left="2560" w:right="-82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4.558777pt;margin-top:.343568pt;width:6.6375pt;height:15pt;mso-position-horizontal-relative:page;mso-position-vertical-relative:paragraph;z-index:-16229" type="#_x0000_t202" filled="f" stroked="f">
            <v:textbox inset="0,0,0,0">
              <w:txbxContent>
                <w:p>
                  <w:pPr>
                    <w:spacing w:before="0" w:after="0" w:line="300" w:lineRule="exact"/>
                    <w:ind w:right="-85"/>
                    <w:jc w:val="left"/>
                    <w:rPr>
                      <w:rFonts w:ascii="Times New Roman" w:hAnsi="Times New Roman" w:cs="Times New Roman" w:eastAsia="Times New Roman"/>
                      <w:sz w:val="30"/>
                      <w:szCs w:val="3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B6B8BA"/>
                      <w:spacing w:val="0"/>
                      <w:w w:val="59"/>
                    </w:rPr>
                    <w:t>...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7.258698pt;margin-top:3.82767pt;width:7.466745pt;height:19pt;mso-position-horizontal-relative:page;mso-position-vertical-relative:paragraph;z-index:-16228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rPr>
                      <w:rFonts w:ascii="Times New Roman" w:hAnsi="Times New Roman" w:cs="Times New Roman" w:eastAsia="Times New Roman"/>
                      <w:sz w:val="38"/>
                      <w:szCs w:val="3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565656"/>
                      <w:w w:val="8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565656"/>
                      <w:spacing w:val="-43"/>
                      <w:w w:val="83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8A8C90"/>
                      <w:spacing w:val="-62"/>
                      <w:w w:val="86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8"/>
          <w:szCs w:val="28"/>
          <w:color w:val="6B6E70"/>
          <w:w w:val="84"/>
          <w:position w:val="-20"/>
        </w:rPr>
        <w:t>Abdurra</w:t>
      </w:r>
      <w:r>
        <w:rPr>
          <w:rFonts w:ascii="Arial" w:hAnsi="Arial" w:cs="Arial" w:eastAsia="Arial"/>
          <w:sz w:val="28"/>
          <w:szCs w:val="28"/>
          <w:color w:val="6B6E70"/>
          <w:spacing w:val="-13"/>
          <w:w w:val="85"/>
          <w:position w:val="-20"/>
        </w:rPr>
        <w:t>l</w:t>
      </w:r>
      <w:r>
        <w:rPr>
          <w:rFonts w:ascii="Arial" w:hAnsi="Arial" w:cs="Arial" w:eastAsia="Arial"/>
          <w:sz w:val="28"/>
          <w:szCs w:val="28"/>
          <w:color w:val="525789"/>
          <w:spacing w:val="0"/>
          <w:w w:val="600"/>
          <w:position w:val="-20"/>
        </w:rPr>
        <w:t>=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1451" w:right="-20"/>
        <w:jc w:val="left"/>
        <w:tabs>
          <w:tab w:pos="184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6B6E70"/>
          <w:spacing w:val="0"/>
          <w:w w:val="58"/>
          <w:position w:val="-2"/>
        </w:rPr>
        <w:t>ı</w:t>
      </w:r>
      <w:r>
        <w:rPr>
          <w:rFonts w:ascii="Times New Roman" w:hAnsi="Times New Roman" w:cs="Times New Roman" w:eastAsia="Times New Roman"/>
          <w:sz w:val="25"/>
          <w:szCs w:val="25"/>
          <w:color w:val="6B6E70"/>
          <w:spacing w:val="-5"/>
          <w:w w:val="58"/>
          <w:position w:val="-2"/>
        </w:rPr>
        <w:t>:</w:t>
      </w:r>
      <w:r>
        <w:rPr>
          <w:rFonts w:ascii="Times New Roman" w:hAnsi="Times New Roman" w:cs="Times New Roman" w:eastAsia="Times New Roman"/>
          <w:sz w:val="25"/>
          <w:szCs w:val="25"/>
          <w:color w:val="565656"/>
          <w:spacing w:val="0"/>
          <w:w w:val="58"/>
          <w:position w:val="-2"/>
        </w:rPr>
        <w:t>u</w:t>
      </w:r>
      <w:r>
        <w:rPr>
          <w:rFonts w:ascii="Times New Roman" w:hAnsi="Times New Roman" w:cs="Times New Roman" w:eastAsia="Times New Roman"/>
          <w:sz w:val="25"/>
          <w:szCs w:val="25"/>
          <w:color w:val="565656"/>
          <w:spacing w:val="-35"/>
          <w:w w:val="58"/>
          <w:position w:val="-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6565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56565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5"/>
          <w:szCs w:val="25"/>
          <w:color w:val="A1A3A5"/>
          <w:spacing w:val="0"/>
          <w:w w:val="174"/>
          <w:position w:val="-2"/>
        </w:rPr>
        <w:t>'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77" w:lineRule="exact"/>
        <w:ind w:left="75" w:right="954"/>
        <w:jc w:val="center"/>
        <w:tabs>
          <w:tab w:pos="1240" w:val="left"/>
          <w:tab w:pos="1640" w:val="left"/>
        </w:tabs>
        <w:rPr>
          <w:rFonts w:ascii="Times New Roman" w:hAnsi="Times New Roman" w:cs="Times New Roman" w:eastAsia="Times New Roman"/>
          <w:sz w:val="5"/>
          <w:szCs w:val="5"/>
        </w:rPr>
      </w:pPr>
      <w:rPr/>
      <w:r>
        <w:rPr>
          <w:rFonts w:ascii="Arial" w:hAnsi="Arial" w:cs="Arial" w:eastAsia="Arial"/>
          <w:sz w:val="14"/>
          <w:szCs w:val="14"/>
          <w:color w:val="565656"/>
          <w:spacing w:val="0"/>
          <w:w w:val="100"/>
          <w:position w:val="-2"/>
        </w:rPr>
        <w:t>ç:ı</w:t>
      </w:r>
      <w:r>
        <w:rPr>
          <w:rFonts w:ascii="Arial" w:hAnsi="Arial" w:cs="Arial" w:eastAsia="Arial"/>
          <w:sz w:val="14"/>
          <w:szCs w:val="14"/>
          <w:color w:val="565656"/>
          <w:spacing w:val="34"/>
          <w:w w:val="100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8A8C90"/>
          <w:spacing w:val="0"/>
          <w:w w:val="81"/>
          <w:position w:val="-2"/>
        </w:rPr>
        <w:t>}.</w:t>
      </w:r>
      <w:r>
        <w:rPr>
          <w:rFonts w:ascii="Arial" w:hAnsi="Arial" w:cs="Arial" w:eastAsia="Arial"/>
          <w:sz w:val="14"/>
          <w:szCs w:val="14"/>
          <w:color w:val="8A8C90"/>
          <w:spacing w:val="0"/>
          <w:w w:val="81"/>
          <w:position w:val="-2"/>
        </w:rPr>
        <w:t>   </w:t>
      </w:r>
      <w:r>
        <w:rPr>
          <w:rFonts w:ascii="Arial" w:hAnsi="Arial" w:cs="Arial" w:eastAsia="Arial"/>
          <w:sz w:val="14"/>
          <w:szCs w:val="14"/>
          <w:color w:val="8A8C90"/>
          <w:spacing w:val="31"/>
          <w:w w:val="81"/>
          <w:position w:val="-2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A1A3A5"/>
          <w:spacing w:val="0"/>
          <w:w w:val="100"/>
          <w:position w:val="-2"/>
        </w:rPr>
        <w:t>o</w:t>
      </w:r>
      <w:r>
        <w:rPr>
          <w:rFonts w:ascii="Times New Roman" w:hAnsi="Times New Roman" w:cs="Times New Roman" w:eastAsia="Times New Roman"/>
          <w:sz w:val="5"/>
          <w:szCs w:val="5"/>
          <w:color w:val="A1A3A5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5"/>
          <w:szCs w:val="5"/>
          <w:color w:val="A1A3A5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5"/>
          <w:szCs w:val="5"/>
          <w:color w:val="B6B8BA"/>
          <w:spacing w:val="0"/>
          <w:w w:val="600"/>
          <w:position w:val="1"/>
        </w:rPr>
        <w:t>'</w:t>
      </w:r>
      <w:r>
        <w:rPr>
          <w:rFonts w:ascii="Times New Roman" w:hAnsi="Times New Roman" w:cs="Times New Roman" w:eastAsia="Times New Roman"/>
          <w:sz w:val="5"/>
          <w:szCs w:val="5"/>
          <w:color w:val="B6B8B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5"/>
          <w:szCs w:val="5"/>
          <w:color w:val="B6B8B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5"/>
          <w:szCs w:val="5"/>
          <w:color w:val="A1A3A5"/>
          <w:spacing w:val="0"/>
          <w:w w:val="377"/>
          <w:position w:val="1"/>
        </w:rPr>
        <w:t>-</w:t>
      </w:r>
      <w:r>
        <w:rPr>
          <w:rFonts w:ascii="Times New Roman" w:hAnsi="Times New Roman" w:cs="Times New Roman" w:eastAsia="Times New Roman"/>
          <w:sz w:val="5"/>
          <w:szCs w:val="5"/>
          <w:color w:val="A1A3A5"/>
          <w:spacing w:val="0"/>
          <w:w w:val="377"/>
          <w:position w:val="1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A1A3A5"/>
          <w:spacing w:val="6"/>
          <w:w w:val="377"/>
          <w:position w:val="1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A1A3A5"/>
          <w:spacing w:val="0"/>
          <w:w w:val="88"/>
          <w:position w:val="1"/>
        </w:rPr>
        <w:t>o</w:t>
      </w:r>
      <w:r>
        <w:rPr>
          <w:rFonts w:ascii="Times New Roman" w:hAnsi="Times New Roman" w:cs="Times New Roman" w:eastAsia="Times New Roman"/>
          <w:sz w:val="5"/>
          <w:szCs w:val="5"/>
          <w:color w:val="000000"/>
          <w:spacing w:val="0"/>
          <w:w w:val="100"/>
          <w:position w:val="0"/>
        </w:rPr>
      </w:r>
    </w:p>
    <w:p>
      <w:pPr>
        <w:spacing w:before="0" w:after="0" w:line="34" w:lineRule="atLeast"/>
        <w:ind w:left="-43" w:right="967"/>
        <w:jc w:val="center"/>
        <w:tabs>
          <w:tab w:pos="174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9"/>
          <w:szCs w:val="29"/>
          <w:color w:val="565656"/>
          <w:spacing w:val="0"/>
          <w:w w:val="100"/>
          <w:position w:val="-9"/>
        </w:rPr>
        <w:t>\</w:t>
      </w:r>
      <w:r>
        <w:rPr>
          <w:rFonts w:ascii="Arial" w:hAnsi="Arial" w:cs="Arial" w:eastAsia="Arial"/>
          <w:sz w:val="29"/>
          <w:szCs w:val="29"/>
          <w:color w:val="565656"/>
          <w:spacing w:val="-77"/>
          <w:w w:val="100"/>
          <w:position w:val="-9"/>
        </w:rPr>
        <w:t> </w:t>
      </w:r>
      <w:r>
        <w:rPr>
          <w:rFonts w:ascii="Arial" w:hAnsi="Arial" w:cs="Arial" w:eastAsia="Arial"/>
          <w:sz w:val="29"/>
          <w:szCs w:val="29"/>
          <w:color w:val="565656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29"/>
          <w:szCs w:val="29"/>
          <w:color w:val="565656"/>
          <w:spacing w:val="0"/>
          <w:w w:val="100"/>
          <w:position w:val="-9"/>
        </w:rPr>
      </w:r>
      <w:r>
        <w:rPr>
          <w:rFonts w:ascii="Arial" w:hAnsi="Arial" w:cs="Arial" w:eastAsia="Arial"/>
          <w:sz w:val="21"/>
          <w:szCs w:val="21"/>
          <w:color w:val="B6B8BA"/>
          <w:spacing w:val="0"/>
          <w:w w:val="53"/>
          <w:position w:val="0"/>
        </w:rPr>
        <w:t>..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180" w:right="100"/>
          <w:cols w:num="2" w:equalWidth="0">
            <w:col w:w="5074" w:space="3672"/>
            <w:col w:w="2894"/>
          </w:cols>
        </w:sectPr>
      </w:pPr>
      <w:rPr/>
    </w:p>
    <w:p>
      <w:pPr>
        <w:spacing w:before="0" w:after="0" w:line="50" w:lineRule="atLeast"/>
        <w:ind w:left="364" w:right="-73"/>
        <w:jc w:val="left"/>
        <w:tabs>
          <w:tab w:pos="2560" w:val="left"/>
          <w:tab w:pos="360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</w:r>
      <w:r>
        <w:rPr>
          <w:rFonts w:ascii="Arial" w:hAnsi="Arial" w:cs="Arial" w:eastAsia="Arial"/>
          <w:sz w:val="22"/>
          <w:szCs w:val="22"/>
          <w:color w:val="6B6E70"/>
          <w:spacing w:val="0"/>
          <w:w w:val="89"/>
          <w:position w:val="0"/>
        </w:rPr>
        <w:t>ltf</w:t>
      </w:r>
      <w:r>
        <w:rPr>
          <w:rFonts w:ascii="Arial" w:hAnsi="Arial" w:cs="Arial" w:eastAsia="Arial"/>
          <w:sz w:val="22"/>
          <w:szCs w:val="22"/>
          <w:color w:val="6B6E70"/>
          <w:spacing w:val="-16"/>
          <w:w w:val="90"/>
          <w:position w:val="0"/>
        </w:rPr>
        <w:t>a</w:t>
      </w:r>
      <w:r>
        <w:rPr>
          <w:rFonts w:ascii="Arial" w:hAnsi="Arial" w:cs="Arial" w:eastAsia="Arial"/>
          <w:sz w:val="22"/>
          <w:szCs w:val="22"/>
          <w:color w:val="565656"/>
          <w:spacing w:val="-1"/>
          <w:w w:val="197"/>
          <w:position w:val="0"/>
        </w:rPr>
        <w:t>i</w:t>
      </w:r>
      <w:r>
        <w:rPr>
          <w:rFonts w:ascii="Arial" w:hAnsi="Arial" w:cs="Arial" w:eastAsia="Arial"/>
          <w:sz w:val="22"/>
          <w:szCs w:val="22"/>
          <w:color w:val="6B6E70"/>
          <w:spacing w:val="-32"/>
          <w:w w:val="78"/>
          <w:position w:val="0"/>
        </w:rPr>
        <w:t>y</w:t>
      </w:r>
      <w:r>
        <w:rPr>
          <w:rFonts w:ascii="Arial" w:hAnsi="Arial" w:cs="Arial" w:eastAsia="Arial"/>
          <w:sz w:val="22"/>
          <w:szCs w:val="22"/>
          <w:color w:val="6B6E70"/>
          <w:spacing w:val="0"/>
          <w:w w:val="80"/>
          <w:position w:val="0"/>
        </w:rPr>
        <w:t>Ml'</w:t>
      </w:r>
      <w:r>
        <w:rPr>
          <w:rFonts w:ascii="Arial" w:hAnsi="Arial" w:cs="Arial" w:eastAsia="Arial"/>
          <w:sz w:val="22"/>
          <w:szCs w:val="22"/>
          <w:color w:val="6B6E70"/>
          <w:spacing w:val="-14"/>
          <w:w w:val="80"/>
          <w:position w:val="0"/>
        </w:rPr>
        <w:t>!</w:t>
      </w:r>
      <w:r>
        <w:rPr>
          <w:rFonts w:ascii="Arial" w:hAnsi="Arial" w:cs="Arial" w:eastAsia="Arial"/>
          <w:sz w:val="22"/>
          <w:szCs w:val="22"/>
          <w:color w:val="565656"/>
          <w:spacing w:val="-16"/>
          <w:w w:val="92"/>
          <w:position w:val="0"/>
        </w:rPr>
        <w:t>r</w:t>
      </w:r>
      <w:r>
        <w:rPr>
          <w:rFonts w:ascii="Arial" w:hAnsi="Arial" w:cs="Arial" w:eastAsia="Arial"/>
          <w:sz w:val="22"/>
          <w:szCs w:val="22"/>
          <w:color w:val="6B6E70"/>
          <w:spacing w:val="0"/>
          <w:w w:val="46"/>
          <w:position w:val="0"/>
        </w:rPr>
        <w:t>ı'l\</w:t>
      </w:r>
      <w:r>
        <w:rPr>
          <w:rFonts w:ascii="Arial" w:hAnsi="Arial" w:cs="Arial" w:eastAsia="Arial"/>
          <w:sz w:val="22"/>
          <w:szCs w:val="22"/>
          <w:color w:val="6B6E70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2"/>
          <w:szCs w:val="22"/>
          <w:color w:val="6B6E70"/>
          <w:spacing w:val="0"/>
          <w:w w:val="100"/>
          <w:position w:val="0"/>
        </w:rPr>
      </w:r>
      <w:r>
        <w:rPr>
          <w:rFonts w:ascii="Arial" w:hAnsi="Arial" w:cs="Arial" w:eastAsia="Arial"/>
          <w:sz w:val="11"/>
          <w:szCs w:val="11"/>
          <w:color w:val="6B6E70"/>
          <w:spacing w:val="-10"/>
          <w:w w:val="150"/>
          <w:position w:val="7"/>
        </w:rPr>
        <w:t>7</w:t>
      </w:r>
      <w:r>
        <w:rPr>
          <w:rFonts w:ascii="Arial" w:hAnsi="Arial" w:cs="Arial" w:eastAsia="Arial"/>
          <w:sz w:val="22"/>
          <w:szCs w:val="22"/>
          <w:color w:val="3D4690"/>
          <w:spacing w:val="0"/>
          <w:w w:val="600"/>
          <w:position w:val="0"/>
        </w:rPr>
        <w:t>-</w:t>
      </w:r>
      <w:r>
        <w:rPr>
          <w:rFonts w:ascii="Arial" w:hAnsi="Arial" w:cs="Arial" w:eastAsia="Arial"/>
          <w:sz w:val="22"/>
          <w:szCs w:val="22"/>
          <w:color w:val="565656"/>
          <w:spacing w:val="0"/>
          <w:w w:val="78"/>
          <w:position w:val="0"/>
        </w:rPr>
        <w:t>.</w:t>
      </w:r>
      <w:r>
        <w:rPr>
          <w:rFonts w:ascii="Arial" w:hAnsi="Arial" w:cs="Arial" w:eastAsia="Arial"/>
          <w:sz w:val="22"/>
          <w:szCs w:val="22"/>
          <w:color w:val="565656"/>
          <w:spacing w:val="1"/>
          <w:w w:val="79"/>
          <w:position w:val="0"/>
        </w:rPr>
        <w:t>m</w:t>
      </w:r>
      <w:r>
        <w:rPr>
          <w:rFonts w:ascii="Arial" w:hAnsi="Arial" w:cs="Arial" w:eastAsia="Arial"/>
          <w:sz w:val="22"/>
          <w:szCs w:val="22"/>
          <w:color w:val="6B6E70"/>
          <w:spacing w:val="-15"/>
          <w:w w:val="148"/>
          <w:position w:val="0"/>
        </w:rPr>
        <w:t>i</w:t>
      </w:r>
      <w:r>
        <w:rPr>
          <w:rFonts w:ascii="Arial" w:hAnsi="Arial" w:cs="Arial" w:eastAsia="Arial"/>
          <w:sz w:val="22"/>
          <w:szCs w:val="22"/>
          <w:color w:val="565656"/>
          <w:spacing w:val="0"/>
          <w:w w:val="85"/>
          <w:position w:val="0"/>
        </w:rPr>
        <w:t>r</w:t>
      </w:r>
      <w:r>
        <w:rPr>
          <w:rFonts w:ascii="Arial" w:hAnsi="Arial" w:cs="Arial" w:eastAsia="Arial"/>
          <w:sz w:val="22"/>
          <w:szCs w:val="22"/>
          <w:color w:val="6B6E70"/>
          <w:spacing w:val="0"/>
          <w:w w:val="123"/>
          <w:position w:val="0"/>
        </w:rPr>
        <w:t>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50" w:lineRule="atLeast"/>
        <w:ind w:right="-84"/>
        <w:jc w:val="left"/>
        <w:tabs>
          <w:tab w:pos="88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29"/>
          <w:szCs w:val="29"/>
          <w:color w:val="565656"/>
          <w:spacing w:val="-84"/>
          <w:w w:val="118"/>
        </w:rPr>
        <w:t>&lt;</w:t>
      </w:r>
      <w:r>
        <w:rPr>
          <w:rFonts w:ascii="Arial" w:hAnsi="Arial" w:cs="Arial" w:eastAsia="Arial"/>
          <w:sz w:val="29"/>
          <w:szCs w:val="29"/>
          <w:color w:val="6B6E70"/>
          <w:spacing w:val="0"/>
          <w:w w:val="118"/>
        </w:rPr>
        <w:t>ı</w:t>
      </w:r>
      <w:r>
        <w:rPr>
          <w:rFonts w:ascii="Arial" w:hAnsi="Arial" w:cs="Arial" w:eastAsia="Arial"/>
          <w:sz w:val="29"/>
          <w:szCs w:val="29"/>
          <w:color w:val="6B6E70"/>
          <w:spacing w:val="-46"/>
          <w:w w:val="118"/>
        </w:rPr>
        <w:t> </w:t>
      </w:r>
      <w:r>
        <w:rPr>
          <w:rFonts w:ascii="Arial" w:hAnsi="Arial" w:cs="Arial" w:eastAsia="Arial"/>
          <w:sz w:val="29"/>
          <w:szCs w:val="29"/>
          <w:color w:val="A1A3A5"/>
          <w:spacing w:val="0"/>
          <w:w w:val="63"/>
        </w:rPr>
        <w:t>·:&gt;.</w:t>
      </w:r>
      <w:r>
        <w:rPr>
          <w:rFonts w:ascii="Arial" w:hAnsi="Arial" w:cs="Arial" w:eastAsia="Arial"/>
          <w:sz w:val="29"/>
          <w:szCs w:val="29"/>
          <w:color w:val="A1A3A5"/>
          <w:spacing w:val="0"/>
          <w:w w:val="100"/>
        </w:rPr>
        <w:tab/>
      </w:r>
      <w:r>
        <w:rPr>
          <w:rFonts w:ascii="Arial" w:hAnsi="Arial" w:cs="Arial" w:eastAsia="Arial"/>
          <w:sz w:val="29"/>
          <w:szCs w:val="29"/>
          <w:color w:val="A1A3A5"/>
          <w:spacing w:val="0"/>
          <w:w w:val="100"/>
        </w:rPr>
      </w:r>
      <w:r>
        <w:rPr>
          <w:rFonts w:ascii="Times New Roman" w:hAnsi="Times New Roman" w:cs="Times New Roman" w:eastAsia="Times New Roman"/>
          <w:sz w:val="15"/>
          <w:szCs w:val="15"/>
          <w:color w:val="6B6E70"/>
          <w:spacing w:val="0"/>
          <w:w w:val="78"/>
          <w:position w:val="10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6B6E70"/>
          <w:spacing w:val="-19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B6B8BA"/>
          <w:spacing w:val="0"/>
          <w:w w:val="257"/>
          <w:position w:val="10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47" w:lineRule="atLeast"/>
        <w:ind w:left="211"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464646"/>
          <w:spacing w:val="0"/>
          <w:w w:val="54"/>
        </w:rPr>
        <w:t>....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50" w:lineRule="atLeast"/>
        <w:ind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37"/>
          <w:szCs w:val="37"/>
          <w:color w:val="A1A3A5"/>
          <w:spacing w:val="-54"/>
          <w:w w:val="141"/>
          <w:position w:val="-14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B6B8BA"/>
          <w:spacing w:val="0"/>
          <w:w w:val="156"/>
          <w:position w:val="0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B6B8BA"/>
          <w:spacing w:val="0"/>
          <w:w w:val="100"/>
          <w:position w:val="0"/>
        </w:rPr>
        <w:t>    </w:t>
      </w:r>
      <w:r>
        <w:rPr>
          <w:rFonts w:ascii="Times New Roman" w:hAnsi="Times New Roman" w:cs="Times New Roman" w:eastAsia="Times New Roman"/>
          <w:sz w:val="5"/>
          <w:szCs w:val="5"/>
          <w:color w:val="B6B8BA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A1A3A5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5"/>
          <w:szCs w:val="5"/>
          <w:color w:val="A1A3A5"/>
          <w:spacing w:val="0"/>
          <w:w w:val="100"/>
          <w:position w:val="0"/>
        </w:rPr>
        <w:t>    </w:t>
      </w:r>
      <w:r>
        <w:rPr>
          <w:rFonts w:ascii="Times New Roman" w:hAnsi="Times New Roman" w:cs="Times New Roman" w:eastAsia="Times New Roman"/>
          <w:sz w:val="5"/>
          <w:szCs w:val="5"/>
          <w:color w:val="A1A3A5"/>
          <w:spacing w:val="8"/>
          <w:w w:val="100"/>
          <w:position w:val="0"/>
        </w:rPr>
        <w:t> </w:t>
      </w:r>
      <w:r>
        <w:rPr>
          <w:rFonts w:ascii="Arial" w:hAnsi="Arial" w:cs="Arial" w:eastAsia="Arial"/>
          <w:sz w:val="32"/>
          <w:szCs w:val="32"/>
          <w:color w:val="A1A3A5"/>
          <w:spacing w:val="0"/>
          <w:w w:val="169"/>
          <w:position w:val="-22"/>
        </w:rPr>
        <w:t>.</w:t>
      </w:r>
      <w:r>
        <w:rPr>
          <w:rFonts w:ascii="Arial" w:hAnsi="Arial" w:cs="Arial" w:eastAsia="Arial"/>
          <w:sz w:val="32"/>
          <w:szCs w:val="32"/>
          <w:color w:val="A1A3A5"/>
          <w:spacing w:val="-22"/>
          <w:w w:val="169"/>
          <w:position w:val="-22"/>
        </w:rPr>
        <w:t>.</w:t>
      </w:r>
      <w:r>
        <w:rPr>
          <w:rFonts w:ascii="Arial" w:hAnsi="Arial" w:cs="Arial" w:eastAsia="Arial"/>
          <w:sz w:val="29"/>
          <w:szCs w:val="29"/>
          <w:color w:val="B6B8BA"/>
          <w:spacing w:val="-1"/>
          <w:w w:val="51"/>
          <w:position w:val="-17"/>
        </w:rPr>
        <w:t>.</w:t>
      </w:r>
      <w:r>
        <w:rPr>
          <w:rFonts w:ascii="Arial" w:hAnsi="Arial" w:cs="Arial" w:eastAsia="Arial"/>
          <w:sz w:val="29"/>
          <w:szCs w:val="29"/>
          <w:color w:val="B6B8BA"/>
          <w:spacing w:val="-6"/>
          <w:w w:val="51"/>
          <w:position w:val="-17"/>
        </w:rPr>
        <w:t>.</w:t>
      </w:r>
      <w:r>
        <w:rPr>
          <w:rFonts w:ascii="Arial" w:hAnsi="Arial" w:cs="Arial" w:eastAsia="Arial"/>
          <w:sz w:val="15"/>
          <w:szCs w:val="15"/>
          <w:color w:val="B6B8BA"/>
          <w:spacing w:val="0"/>
          <w:w w:val="190"/>
          <w:position w:val="-4"/>
        </w:rPr>
        <w:t>: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100"/>
          <w:cols w:num="3" w:equalWidth="0">
            <w:col w:w="4537" w:space="4294"/>
            <w:col w:w="1018" w:space="124"/>
            <w:col w:w="1667"/>
          </w:cols>
        </w:sectPr>
      </w:pPr>
      <w:rPr/>
    </w:p>
    <w:p>
      <w:pPr>
        <w:spacing w:before="0" w:after="0" w:line="8" w:lineRule="exact"/>
        <w:ind w:right="1182"/>
        <w:jc w:val="right"/>
        <w:tabs>
          <w:tab w:pos="6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7.399231pt;margin-top:.380699pt;width:7.0119pt;height:10.5pt;mso-position-horizontal-relative:page;mso-position-vertical-relative:paragraph;z-index:-16227" type="#_x0000_t202" filled="f" stroked="f">
            <v:textbox inset="0,0,0,0">
              <w:txbxContent>
                <w:p>
                  <w:pPr>
                    <w:spacing w:before="0" w:after="0" w:line="210" w:lineRule="exact"/>
                    <w:ind w:right="-72"/>
                    <w:jc w:val="left"/>
                    <w:rPr>
                      <w:rFonts w:ascii="Times New Roman" w:hAnsi="Times New Roman" w:cs="Times New Roman" w:eastAsia="Times New Roman"/>
                      <w:sz w:val="21"/>
                      <w:szCs w:val="2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B6B8BA"/>
                      <w:spacing w:val="0"/>
                      <w:w w:val="126"/>
                    </w:rPr>
                    <w:t>•'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6"/>
          <w:szCs w:val="26"/>
          <w:color w:val="B6B8BA"/>
          <w:spacing w:val="0"/>
          <w:w w:val="52"/>
          <w:position w:val="4"/>
        </w:rPr>
        <w:t>•</w:t>
      </w:r>
      <w:r>
        <w:rPr>
          <w:rFonts w:ascii="Arial" w:hAnsi="Arial" w:cs="Arial" w:eastAsia="Arial"/>
          <w:sz w:val="26"/>
          <w:szCs w:val="26"/>
          <w:color w:val="B6B8BA"/>
          <w:spacing w:val="30"/>
          <w:w w:val="52"/>
          <w:position w:val="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6B8BA"/>
          <w:spacing w:val="0"/>
          <w:w w:val="96"/>
          <w:position w:val="15"/>
        </w:rPr>
        <w:t>•'</w:t>
      </w:r>
      <w:r>
        <w:rPr>
          <w:rFonts w:ascii="Times New Roman" w:hAnsi="Times New Roman" w:cs="Times New Roman" w:eastAsia="Times New Roman"/>
          <w:sz w:val="16"/>
          <w:szCs w:val="16"/>
          <w:color w:val="B6B8BA"/>
          <w:spacing w:val="0"/>
          <w:w w:val="100"/>
          <w:position w:val="15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B6B8BA"/>
          <w:spacing w:val="0"/>
          <w:w w:val="100"/>
          <w:position w:val="15"/>
        </w:rPr>
      </w:r>
      <w:r>
        <w:rPr>
          <w:rFonts w:ascii="Arial" w:hAnsi="Arial" w:cs="Arial" w:eastAsia="Arial"/>
          <w:sz w:val="19"/>
          <w:szCs w:val="19"/>
          <w:color w:val="B6B8BA"/>
          <w:spacing w:val="0"/>
          <w:w w:val="236"/>
          <w:position w:val="0"/>
        </w:rPr>
        <w:t>,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180" w:right="100"/>
        </w:sectPr>
      </w:pPr>
      <w:rPr/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/>
        <w:pict>
          <v:group style="position:absolute;margin-left:15.035125pt;margin-top:34.472977pt;width:570.618777pt;height:782.788359pt;mso-position-horizontal-relative:page;mso-position-vertical-relative:page;z-index:-16235" coordorigin="301,689" coordsize="11412,15656">
            <v:group style="position:absolute;left:329;top:706;width:740;height:2" coordorigin="329,706" coordsize="740,2">
              <v:shape style="position:absolute;left:329;top:706;width:740;height:2" coordorigin="329,706" coordsize="740,0" path="m329,706l1069,706e" filled="f" stroked="t" strokeweight=".477306pt" strokecolor="#575757">
                <v:path arrowok="t"/>
              </v:shape>
            </v:group>
            <v:group style="position:absolute;left:329;top:711;width:11369;height:2" coordorigin="329,711" coordsize="11369,2">
              <v:shape style="position:absolute;left:329;top:711;width:11369;height:2" coordorigin="329,711" coordsize="11369,0" path="m329,711l11699,711e" filled="f" stroked="t" strokeweight=".715958pt" strokecolor="#545457">
                <v:path arrowok="t"/>
              </v:shape>
            </v:group>
            <v:group style="position:absolute;left:1203;top:709;width:1919;height:2" coordorigin="1203,709" coordsize="1919,2">
              <v:shape style="position:absolute;left:1203;top:709;width:1919;height:2" coordorigin="1203,709" coordsize="1919,0" path="m1203,709l3122,709e" filled="f" stroked="t" strokeweight=".954611pt" strokecolor="#646464">
                <v:path arrowok="t"/>
              </v:shape>
            </v:group>
            <v:group style="position:absolute;left:2372;top:699;width:2;height:1072" coordorigin="2372,699" coordsize="2,1072">
              <v:shape style="position:absolute;left:2372;top:699;width:2;height:1072" coordorigin="2372,699" coordsize="0,1072" path="m2372,1771l2372,699e" filled="f" stroked="t" strokeweight=".954611pt" strokecolor="#606060">
                <v:path arrowok="t"/>
              </v:shape>
            </v:group>
            <v:group style="position:absolute;left:3365;top:709;width:530;height:2" coordorigin="3365,709" coordsize="530,2">
              <v:shape style="position:absolute;left:3365;top:709;width:530;height:2" coordorigin="3365,709" coordsize="530,0" path="m3365,709l3895,709e" filled="f" stroked="t" strokeweight=".477306pt" strokecolor="#282328">
                <v:path arrowok="t"/>
              </v:shape>
            </v:group>
            <v:group style="position:absolute;left:3838;top:711;width:3570;height:2" coordorigin="3838,711" coordsize="3570,2">
              <v:shape style="position:absolute;left:3838;top:711;width:3570;height:2" coordorigin="3838,711" coordsize="3570,0" path="m3838,711l7408,711e" filled="f" stroked="t" strokeweight=".715958pt" strokecolor="#545454">
                <v:path arrowok="t"/>
              </v:shape>
            </v:group>
            <v:group style="position:absolute;left:7351;top:713;width:296;height:2" coordorigin="7351,713" coordsize="296,2">
              <v:shape style="position:absolute;left:7351;top:713;width:296;height:2" coordorigin="7351,713" coordsize="296,0" path="m7351,713l7646,713e" filled="f" stroked="t" strokeweight=".477306pt" strokecolor="#2F2F2F">
                <v:path arrowok="t"/>
              </v:shape>
            </v:group>
            <v:group style="position:absolute;left:9179;top:704;width:2;height:1527" coordorigin="9179,704" coordsize="2,1527">
              <v:shape style="position:absolute;left:9179;top:704;width:2;height:1527" coordorigin="9179,704" coordsize="0,1527" path="m9179,2231l9179,704e" filled="f" stroked="t" strokeweight=".954611pt" strokecolor="#4B4B4B">
                <v:path arrowok="t"/>
              </v:shape>
            </v:group>
            <v:group style="position:absolute;left:9384;top:713;width:325;height:2" coordorigin="9384,713" coordsize="325,2">
              <v:shape style="position:absolute;left:9384;top:713;width:325;height:2" coordorigin="9384,713" coordsize="325,0" path="m9384,713l9708,713e" filled="f" stroked="t" strokeweight=".477306pt" strokecolor="#2F2F34">
                <v:path arrowok="t"/>
              </v:shape>
            </v:group>
            <v:group style="position:absolute;left:9651;top:713;width:277;height:2" coordorigin="9651,713" coordsize="277,2">
              <v:shape style="position:absolute;left:9651;top:713;width:277;height:2" coordorigin="9651,713" coordsize="277,0" path="m9651,713l9928,713e" filled="f" stroked="t" strokeweight=".477306pt" strokecolor="#1C1F1F">
                <v:path arrowok="t"/>
              </v:shape>
            </v:group>
            <v:group style="position:absolute;left:9918;top:713;width:1780;height:2" coordorigin="9918,713" coordsize="1780,2">
              <v:shape style="position:absolute;left:9918;top:713;width:1780;height:2" coordorigin="9918,713" coordsize="1780,0" path="m9918,713l11699,713e" filled="f" stroked="t" strokeweight=".954611pt" strokecolor="#545457">
                <v:path arrowok="t"/>
              </v:shape>
            </v:group>
            <v:group style="position:absolute;left:11694;top:704;width:2;height:15627" coordorigin="11694,704" coordsize="2,15627">
              <v:shape style="position:absolute;left:11694;top:704;width:2;height:15627" coordorigin="11694,704" coordsize="0,15627" path="m11694,16331l11694,704e" filled="f" stroked="t" strokeweight=".715958pt" strokecolor="#545454">
                <v:path arrowok="t"/>
              </v:shape>
            </v:group>
            <v:group style="position:absolute;left:2372;top:1709;width:2;height:522" coordorigin="2372,1709" coordsize="2,522">
              <v:shape style="position:absolute;left:2372;top:1709;width:2;height:522" coordorigin="2372,1709" coordsize="0,522" path="m2372,2231l2372,1709e" filled="f" stroked="t" strokeweight=".477306pt" strokecolor="#484848">
                <v:path arrowok="t"/>
              </v:shape>
            </v:group>
            <v:group style="position:absolute;left:325;top:2942;width:4391;height:2" coordorigin="325,2942" coordsize="4391,2">
              <v:shape style="position:absolute;left:325;top:2942;width:4391;height:2" coordorigin="325,2942" coordsize="4391,0" path="m325,2942l4716,2942e" filled="f" stroked="t" strokeweight=".954611pt" strokecolor="#545454">
                <v:path arrowok="t"/>
              </v:shape>
            </v:group>
            <v:group style="position:absolute;left:4601;top:2942;width:344;height:2" coordorigin="4601,2942" coordsize="344,2">
              <v:shape style="position:absolute;left:4601;top:2942;width:344;height:2" coordorigin="4601,2942" coordsize="344,0" path="m4601,2942l4945,2942e" filled="f" stroked="t" strokeweight=".477306pt" strokecolor="#3B3B3B">
                <v:path arrowok="t"/>
              </v:shape>
            </v:group>
            <v:group style="position:absolute;left:4869;top:2942;width:1852;height:2" coordorigin="4869,2942" coordsize="1852,2">
              <v:shape style="position:absolute;left:4869;top:2942;width:1852;height:2" coordorigin="4869,2942" coordsize="1852,0" path="m4869,2942l6720,2942e" filled="f" stroked="t" strokeweight=".954611pt" strokecolor="#5B5B5B">
                <v:path arrowok="t"/>
              </v:shape>
            </v:group>
            <v:group style="position:absolute;left:6649;top:2944;width:535;height:2" coordorigin="6649,2944" coordsize="535,2">
              <v:shape style="position:absolute;left:6649;top:2944;width:535;height:2" coordorigin="6649,2944" coordsize="535,0" path="m6649,2944l7183,2944e" filled="f" stroked="t" strokeweight=".477306pt" strokecolor="#3F3F3F">
                <v:path arrowok="t"/>
              </v:shape>
            </v:group>
            <v:group style="position:absolute;left:7126;top:2944;width:520;height:2" coordorigin="7126,2944" coordsize="520,2">
              <v:shape style="position:absolute;left:7126;top:2944;width:520;height:2" coordorigin="7126,2944" coordsize="520,0" path="m7126,2944l7646,2944e" filled="f" stroked="t" strokeweight=".477306pt" strokecolor="#2B2B2B">
                <v:path arrowok="t"/>
              </v:shape>
            </v:group>
            <v:group style="position:absolute;left:7589;top:2944;width:2119;height:2" coordorigin="7589,2944" coordsize="2119,2">
              <v:shape style="position:absolute;left:7589;top:2944;width:2119;height:2" coordorigin="7589,2944" coordsize="2119,0" path="m7589,2944l9708,2944e" filled="f" stroked="t" strokeweight=".954611pt" strokecolor="#606060">
                <v:path arrowok="t"/>
              </v:shape>
            </v:group>
            <v:group style="position:absolute;left:9651;top:2944;width:530;height:2" coordorigin="9651,2944" coordsize="530,2">
              <v:shape style="position:absolute;left:9651;top:2944;width:530;height:2" coordorigin="9651,2944" coordsize="530,0" path="m9651,2944l10181,2944e" filled="f" stroked="t" strokeweight=".477306pt" strokecolor="#1F1F23">
                <v:path arrowok="t"/>
              </v:shape>
            </v:group>
            <v:group style="position:absolute;left:10124;top:2944;width:248;height:2" coordorigin="10124,2944" coordsize="248,2">
              <v:shape style="position:absolute;left:10124;top:2944;width:248;height:2" coordorigin="10124,2944" coordsize="248,0" path="m10124,2944l10372,2944e" filled="f" stroked="t" strokeweight=".477306pt" strokecolor="#343434">
                <v:path arrowok="t"/>
              </v:shape>
            </v:group>
            <v:group style="position:absolute;left:10315;top:2944;width:1389;height:2" coordorigin="10315,2944" coordsize="1389,2">
              <v:shape style="position:absolute;left:10315;top:2944;width:1389;height:2" coordorigin="10315,2944" coordsize="1389,0" path="m10315,2944l11704,2944e" filled="f" stroked="t" strokeweight=".954611pt" strokecolor="#4F4F54">
                <v:path arrowok="t"/>
              </v:shape>
            </v:group>
            <v:group style="position:absolute;left:320;top:3184;width:1685;height:2" coordorigin="320,3184" coordsize="1685,2">
              <v:shape style="position:absolute;left:320;top:3184;width:1685;height:2" coordorigin="320,3184" coordsize="1685,0" path="m320,3184l2005,3184e" filled="f" stroked="t" strokeweight=".715958pt" strokecolor="#4F4F4F">
                <v:path arrowok="t"/>
              </v:shape>
            </v:group>
            <v:group style="position:absolute;left:1661;top:3184;width:2124;height:2" coordorigin="1661,3184" coordsize="2124,2">
              <v:shape style="position:absolute;left:1661;top:3184;width:2124;height:2" coordorigin="1661,3184" coordsize="2124,0" path="m1661,3184l3785,3184e" filled="f" stroked="t" strokeweight=".477306pt" strokecolor="#444444">
                <v:path arrowok="t"/>
              </v:shape>
            </v:group>
            <v:group style="position:absolute;left:2945;top:3184;width:1714;height:2" coordorigin="2945,3184" coordsize="1714,2">
              <v:shape style="position:absolute;left:2945;top:3184;width:1714;height:2" coordorigin="2945,3184" coordsize="1714,0" path="m2945,3184l4659,3184e" filled="f" stroked="t" strokeweight=".954611pt" strokecolor="#545454">
                <v:path arrowok="t"/>
              </v:shape>
            </v:group>
            <v:group style="position:absolute;left:4601;top:3184;width:344;height:2" coordorigin="4601,3184" coordsize="344,2">
              <v:shape style="position:absolute;left:4601;top:3184;width:344;height:2" coordorigin="4601,3184" coordsize="344,0" path="m4601,3184l4945,3184e" filled="f" stroked="t" strokeweight=".477306pt" strokecolor="#1F1F23">
                <v:path arrowok="t"/>
              </v:shape>
            </v:group>
            <v:group style="position:absolute;left:4888;top:3184;width:597;height:2" coordorigin="4888,3184" coordsize="597,2">
              <v:shape style="position:absolute;left:4888;top:3184;width:597;height:2" coordorigin="4888,3184" coordsize="597,0" path="m4888,3184l5484,3184e" filled="f" stroked="t" strokeweight=".477306pt" strokecolor="#343434">
                <v:path arrowok="t"/>
              </v:shape>
            </v:group>
            <v:group style="position:absolute;left:5403;top:3186;width:1828;height:2" coordorigin="5403,3186" coordsize="1828,2">
              <v:shape style="position:absolute;left:5403;top:3186;width:1828;height:2" coordorigin="5403,3186" coordsize="1828,0" path="m5403,3186l7231,3186e" filled="f" stroked="t" strokeweight=".954611pt" strokecolor="#606060">
                <v:path arrowok="t"/>
              </v:shape>
            </v:group>
            <v:group style="position:absolute;left:7126;top:3189;width:282;height:2" coordorigin="7126,3189" coordsize="282,2">
              <v:shape style="position:absolute;left:7126;top:3189;width:282;height:2" coordorigin="7126,3189" coordsize="282,0" path="m7126,3189l7408,3189e" filled="f" stroked="t" strokeweight=".715958pt" strokecolor="#484848">
                <v:path arrowok="t"/>
              </v:shape>
            </v:group>
            <v:group style="position:absolute;left:7351;top:3184;width:296;height:2" coordorigin="7351,3184" coordsize="296,2">
              <v:shape style="position:absolute;left:7351;top:3184;width:296;height:2" coordorigin="7351,3184" coordsize="296,0" path="m7351,3184l7646,3184e" filled="f" stroked="t" strokeweight=".477306pt" strokecolor="#2F2F2F">
                <v:path arrowok="t"/>
              </v:shape>
            </v:group>
            <v:group style="position:absolute;left:7589;top:3184;width:277;height:2" coordorigin="7589,3184" coordsize="277,2">
              <v:shape style="position:absolute;left:7589;top:3184;width:277;height:2" coordorigin="7589,3184" coordsize="277,0" path="m7589,3184l7866,3184e" filled="f" stroked="t" strokeweight=".477306pt" strokecolor="#484848">
                <v:path arrowok="t"/>
              </v:shape>
            </v:group>
            <v:group style="position:absolute;left:7790;top:3186;width:1919;height:2" coordorigin="7790,3186" coordsize="1919,2">
              <v:shape style="position:absolute;left:7790;top:3186;width:1919;height:2" coordorigin="7790,3186" coordsize="1919,0" path="m7790,3186l9708,3186e" filled="f" stroked="t" strokeweight=".954611pt" strokecolor="#575757">
                <v:path arrowok="t"/>
              </v:shape>
            </v:group>
            <v:group style="position:absolute;left:9651;top:3184;width:277;height:2" coordorigin="9651,3184" coordsize="277,2">
              <v:shape style="position:absolute;left:9651;top:3184;width:277;height:2" coordorigin="9651,3184" coordsize="277,0" path="m9651,3184l9928,3184e" filled="f" stroked="t" strokeweight=".477306pt" strokecolor="#1C1C1C">
                <v:path arrowok="t"/>
              </v:shape>
            </v:group>
            <v:group style="position:absolute;left:9871;top:3184;width:310;height:2" coordorigin="9871,3184" coordsize="310,2">
              <v:shape style="position:absolute;left:9871;top:3184;width:310;height:2" coordorigin="9871,3184" coordsize="310,0" path="m9871,3184l10181,3184e" filled="f" stroked="t" strokeweight=".477306pt" strokecolor="#2B2B2F">
                <v:path arrowok="t"/>
              </v:shape>
            </v:group>
            <v:group style="position:absolute;left:10124;top:3184;width:1580;height:2" coordorigin="10124,3184" coordsize="1580,2">
              <v:shape style="position:absolute;left:10124;top:3184;width:1580;height:2" coordorigin="10124,3184" coordsize="1580,0" path="m10124,3184l11704,3184e" filled="f" stroked="t" strokeweight=".954611pt" strokecolor="#545454">
                <v:path arrowok="t"/>
              </v:shape>
            </v:group>
            <v:group style="position:absolute;left:320;top:3423;width:5670;height:2" coordorigin="320,3423" coordsize="5670,2">
              <v:shape style="position:absolute;left:320;top:3423;width:5670;height:2" coordorigin="320,3423" coordsize="5670,0" path="m320,3423l5990,3423e" filled="f" stroked="t" strokeweight=".715958pt" strokecolor="#646464">
                <v:path arrowok="t"/>
              </v:shape>
            </v:group>
            <v:group style="position:absolute;left:5933;top:3428;width:773;height:2" coordorigin="5933,3428" coordsize="773,2">
              <v:shape style="position:absolute;left:5933;top:3428;width:773;height:2" coordorigin="5933,3428" coordsize="773,0" path="m5933,3428l6706,3428e" filled="f" stroked="t" strokeweight=".477306pt" strokecolor="#4F4F4F">
                <v:path arrowok="t"/>
              </v:shape>
            </v:group>
            <v:group style="position:absolute;left:6534;top:3428;width:3962;height:2" coordorigin="6534,3428" coordsize="3962,2">
              <v:shape style="position:absolute;left:6534;top:3428;width:3962;height:2" coordorigin="6534,3428" coordsize="3962,0" path="m6534,3428l10496,3428e" filled="f" stroked="t" strokeweight=".715958pt" strokecolor="#676767">
                <v:path arrowok="t"/>
              </v:shape>
            </v:group>
            <v:group style="position:absolute;left:10439;top:3428;width:1260;height:2" coordorigin="10439,3428" coordsize="1260,2">
              <v:shape style="position:absolute;left:10439;top:3428;width:1260;height:2" coordorigin="10439,3428" coordsize="1260,0" path="m10439,3428l11699,3428e" filled="f" stroked="t" strokeweight=".477306pt" strokecolor="#4B4B4B">
                <v:path arrowok="t"/>
              </v:shape>
            </v:group>
            <v:group style="position:absolute;left:3871;top:3414;width:2;height:776" coordorigin="3871,3414" coordsize="2,776">
              <v:shape style="position:absolute;left:3871;top:3414;width:2;height:776" coordorigin="3871,3414" coordsize="0,776" path="m3871,4189l3871,3414e" filled="f" stroked="t" strokeweight=".954611pt" strokecolor="#545454">
                <v:path arrowok="t"/>
              </v:shape>
            </v:group>
            <v:group style="position:absolute;left:7164;top:3418;width:2;height:488" coordorigin="7164,3418" coordsize="2,488">
              <v:shape style="position:absolute;left:7164;top:3418;width:2;height:488" coordorigin="7164,3418" coordsize="0,488" path="m7164,3907l7164,3418e" filled="f" stroked="t" strokeweight=".954611pt" strokecolor="#646464">
                <v:path arrowok="t"/>
              </v:shape>
            </v:group>
            <v:group style="position:absolute;left:7145;top:3663;width:1776;height:2" coordorigin="7145,3663" coordsize="1776,2">
              <v:shape style="position:absolute;left:7145;top:3663;width:1776;height:2" coordorigin="7145,3663" coordsize="1776,0" path="m7145,3663l8921,3663e" filled="f" stroked="t" strokeweight=".477306pt" strokecolor="#5B5B5B">
                <v:path arrowok="t"/>
              </v:shape>
            </v:group>
            <v:group style="position:absolute;left:8921;top:3663;width:2764;height:2" coordorigin="8921,3663" coordsize="2764,2">
              <v:shape style="position:absolute;left:8921;top:3663;width:2764;height:2" coordorigin="8921,3663" coordsize="2764,0" path="m8921,3663l11684,3663e" filled="f" stroked="t" strokeweight=".477306pt" strokecolor="#000000">
                <v:path arrowok="t"/>
              </v:shape>
            </v:group>
            <v:group style="position:absolute;left:11694;top:3380;width:2;height:1111" coordorigin="11694,3380" coordsize="2,1111">
              <v:shape style="position:absolute;left:11694;top:3380;width:2;height:1111" coordorigin="11694,3380" coordsize="0,1111" path="m11694,4491l11694,3380e" filled="f" stroked="t" strokeweight=".477306pt" strokecolor="#343434">
                <v:path arrowok="t"/>
              </v:shape>
            </v:group>
            <v:group style="position:absolute;left:3861;top:3876;width:2859;height:2" coordorigin="3861,3876" coordsize="2859,2">
              <v:shape style="position:absolute;left:3861;top:3876;width:2859;height:2" coordorigin="3861,3876" coordsize="2859,0" path="m3861,3876l6720,3876e" filled="f" stroked="t" strokeweight=".954611pt" strokecolor="#777777">
                <v:path arrowok="t"/>
              </v:shape>
            </v:group>
            <v:group style="position:absolute;left:6649;top:3876;width:525;height:2" coordorigin="6649,3876" coordsize="525,2">
              <v:shape style="position:absolute;left:6649;top:3876;width:525;height:2" coordorigin="6649,3876" coordsize="525,0" path="m6649,3876l7174,3876e" filled="f" stroked="t" strokeweight=".715958pt" strokecolor="#ACACAC">
                <v:path arrowok="t"/>
              </v:shape>
            </v:group>
            <v:group style="position:absolute;left:7117;top:4189;width:4582;height:2" coordorigin="7117,4189" coordsize="4582,2">
              <v:shape style="position:absolute;left:7117;top:4189;width:4582;height:2" coordorigin="7117,4189" coordsize="4582,0" path="m7117,4189l11699,4189e" filled="f" stroked="t" strokeweight=".715958pt" strokecolor="#575757">
                <v:path arrowok="t"/>
              </v:shape>
            </v:group>
            <v:group style="position:absolute;left:320;top:4184;width:425;height:2" coordorigin="320,4184" coordsize="425,2">
              <v:shape style="position:absolute;left:320;top:4184;width:425;height:2" coordorigin="320,4184" coordsize="425,0" path="m320,4184l745,4184e" filled="f" stroked="t" strokeweight=".954611pt" strokecolor="#5B5B5B">
                <v:path arrowok="t"/>
              </v:shape>
            </v:group>
            <v:group style="position:absolute;left:644;top:4187;width:1742;height:2" coordorigin="644,4187" coordsize="1742,2">
              <v:shape style="position:absolute;left:644;top:4187;width:1742;height:2" coordorigin="644,4187" coordsize="1742,0" path="m644,4187l2387,4187e" filled="f" stroked="t" strokeweight=".477306pt" strokecolor="#3B3B3B">
                <v:path arrowok="t"/>
              </v:shape>
            </v:group>
            <v:group style="position:absolute;left:2329;top:4189;width:410;height:2" coordorigin="2329,4189" coordsize="410,2">
              <v:shape style="position:absolute;left:2329;top:4189;width:410;height:2" coordorigin="2329,4189" coordsize="410,0" path="m2329,4189l2740,4189e" filled="f" stroked="t" strokeweight=".477306pt" strokecolor="#232323">
                <v:path arrowok="t"/>
              </v:shape>
            </v:group>
            <v:group style="position:absolute;left:2682;top:4187;width:740;height:2" coordorigin="2682,4187" coordsize="740,2">
              <v:shape style="position:absolute;left:2682;top:4187;width:740;height:2" coordorigin="2682,4187" coordsize="740,0" path="m2682,4187l3422,4187e" filled="f" stroked="t" strokeweight=".954611pt" strokecolor="#606060">
                <v:path arrowok="t"/>
              </v:shape>
            </v:group>
            <v:group style="position:absolute;left:3365;top:4189;width:420;height:2" coordorigin="3365,4189" coordsize="420,2">
              <v:shape style="position:absolute;left:3365;top:4189;width:420;height:2" coordorigin="3365,4189" coordsize="420,0" path="m3365,4189l3785,4189e" filled="f" stroked="t" strokeweight=".715958pt" strokecolor="#3F3F3F">
                <v:path arrowok="t"/>
              </v:shape>
            </v:group>
            <v:group style="position:absolute;left:3728;top:4184;width:177;height:2" coordorigin="3728,4184" coordsize="177,2">
              <v:shape style="position:absolute;left:3728;top:4184;width:177;height:2" coordorigin="3728,4184" coordsize="177,0" path="m3728,4184l3904,4184e" filled="f" stroked="t" strokeweight=".477306pt" strokecolor="#232323">
                <v:path arrowok="t"/>
              </v:shape>
            </v:group>
            <v:group style="position:absolute;left:3828;top:4182;width:2162;height:2" coordorigin="3828,4182" coordsize="2162,2">
              <v:shape style="position:absolute;left:3828;top:4182;width:2162;height:2" coordorigin="3828,4182" coordsize="2162,0" path="m3828,4182l5990,4182e" filled="f" stroked="t" strokeweight="1.193264pt" strokecolor="#444444">
                <v:path arrowok="t"/>
              </v:shape>
            </v:group>
            <v:group style="position:absolute;left:5933;top:4189;width:773;height:2" coordorigin="5933,4189" coordsize="773,2">
              <v:shape style="position:absolute;left:5933;top:4189;width:773;height:2" coordorigin="5933,4189" coordsize="773,0" path="m5933,4189l6706,4189e" filled="f" stroked="t" strokeweight=".954611pt" strokecolor="#646464">
                <v:path arrowok="t"/>
              </v:shape>
            </v:group>
            <v:group style="position:absolute;left:6678;top:4175;width:296;height:2" coordorigin="6678,4175" coordsize="296,2">
              <v:shape style="position:absolute;left:6678;top:4175;width:296;height:2" coordorigin="6678,4175" coordsize="296,0" path="m6678,4175l6973,4175e" filled="f" stroked="t" strokeweight=".954611pt" strokecolor="#878787">
                <v:path arrowok="t"/>
              </v:shape>
            </v:group>
            <v:group style="position:absolute;left:6973;top:4175;width:191;height:2" coordorigin="6973,4175" coordsize="191,2">
              <v:shape style="position:absolute;left:6973;top:4175;width:191;height:2" coordorigin="6973,4175" coordsize="191,0" path="m6973,4175l7164,4175e" filled="f" stroked="t" strokeweight=".954611pt" strokecolor="#747474">
                <v:path arrowok="t"/>
              </v:shape>
            </v:group>
            <v:group style="position:absolute;left:7169;top:3840;width:2;height:354" coordorigin="7169,3840" coordsize="2,354">
              <v:shape style="position:absolute;left:7169;top:3840;width:2;height:354" coordorigin="7169,3840" coordsize="0,354" path="m7169,4194l7169,3840e" filled="f" stroked="t" strokeweight=".477306pt" strokecolor="#383838">
                <v:path arrowok="t"/>
              </v:shape>
            </v:group>
            <v:group style="position:absolute;left:334;top:1187;width:2;height:239" coordorigin="334,1187" coordsize="2,239">
              <v:shape style="position:absolute;left:334;top:1187;width:2;height:239" coordorigin="334,1187" coordsize="0,239" path="m334,1427l334,1187e" filled="f" stroked="t" strokeweight=".477306pt" strokecolor="#343434">
                <v:path arrowok="t"/>
              </v:shape>
            </v:group>
            <v:group style="position:absolute;left:325;top:4462;width:1394;height:2" coordorigin="325,4462" coordsize="1394,2">
              <v:shape style="position:absolute;left:325;top:4462;width:1394;height:2" coordorigin="325,4462" coordsize="1394,0" path="m325,4462l1718,4462e" filled="f" stroked="t" strokeweight=".477306pt" strokecolor="#3B3B3F">
                <v:path arrowok="t"/>
              </v:shape>
            </v:group>
            <v:group style="position:absolute;left:332;top:699;width:2;height:4505" coordorigin="332,699" coordsize="2,4505">
              <v:shape style="position:absolute;left:332;top:699;width:2;height:4505" coordorigin="332,699" coordsize="0,4505" path="m332,5204l332,699e" filled="f" stroked="t" strokeweight=".715958pt" strokecolor="#484848">
                <v:path arrowok="t"/>
              </v:shape>
            </v:group>
            <v:group style="position:absolute;left:1661;top:4462;width:1761;height:2" coordorigin="1661,4462" coordsize="1761,2">
              <v:shape style="position:absolute;left:1661;top:4462;width:1761;height:2" coordorigin="1661,4462" coordsize="1761,0" path="m1661,4462l3422,4462e" filled="f" stroked="t" strokeweight=".954611pt" strokecolor="#575757">
                <v:path arrowok="t"/>
              </v:shape>
            </v:group>
            <v:group style="position:absolute;left:2367;top:4184;width:2;height:541" coordorigin="2367,4184" coordsize="2,541">
              <v:shape style="position:absolute;left:2367;top:4184;width:2;height:541" coordorigin="2367,4184" coordsize="0,541" path="m2367,4725l2367,4184e" filled="f" stroked="t" strokeweight=".715958pt" strokecolor="#646464">
                <v:path arrowok="t"/>
              </v:shape>
            </v:group>
            <v:group style="position:absolute;left:3365;top:4462;width:530;height:2" coordorigin="3365,4462" coordsize="530,2">
              <v:shape style="position:absolute;left:3365;top:4462;width:530;height:2" coordorigin="3365,4462" coordsize="530,0" path="m3365,4462l3895,4462e" filled="f" stroked="t" strokeweight=".477306pt" strokecolor="#282828">
                <v:path arrowok="t"/>
              </v:shape>
            </v:group>
            <v:group style="position:absolute;left:3838;top:4465;width:4888;height:2" coordorigin="3838,4465" coordsize="4888,2">
              <v:shape style="position:absolute;left:3838;top:4465;width:4888;height:2" coordorigin="3838,4465" coordsize="4888,0" path="m3838,4465l8725,4465e" filled="f" stroked="t" strokeweight=".715958pt" strokecolor="#5B5B5B">
                <v:path arrowok="t"/>
              </v:shape>
            </v:group>
            <v:group style="position:absolute;left:8591;top:4462;width:358;height:2" coordorigin="8591,4462" coordsize="358,2">
              <v:shape style="position:absolute;left:8591;top:4462;width:358;height:2" coordorigin="8591,4462" coordsize="358,0" path="m8591,4462l8949,4462e" filled="f" stroked="t" strokeweight=".477306pt" strokecolor="#484848">
                <v:path arrowok="t"/>
              </v:shape>
            </v:group>
            <v:group style="position:absolute;left:8840;top:4465;width:2864;height:2" coordorigin="8840,4465" coordsize="2864,2">
              <v:shape style="position:absolute;left:8840;top:4465;width:2864;height:2" coordorigin="8840,4465" coordsize="2864,0" path="m8840,4465l11704,4465e" filled="f" stroked="t" strokeweight=".954611pt" strokecolor="#545454">
                <v:path arrowok="t"/>
              </v:shape>
            </v:group>
            <v:group style="position:absolute;left:2367;top:4704;width:4635;height:2" coordorigin="2367,4704" coordsize="4635,2">
              <v:shape style="position:absolute;left:2367;top:4704;width:4635;height:2" coordorigin="2367,4704" coordsize="4635,0" path="m2367,4704l7002,4704e" filled="f" stroked="t" strokeweight=".954611pt" strokecolor="#575757">
                <v:path arrowok="t"/>
              </v:shape>
            </v:group>
            <v:group style="position:absolute;left:6945;top:4706;width:463;height:2" coordorigin="6945,4706" coordsize="463,2">
              <v:shape style="position:absolute;left:6945;top:4706;width:463;height:2" coordorigin="6945,4706" coordsize="463,0" path="m6945,4706l7408,4706e" filled="f" stroked="t" strokeweight=".477306pt" strokecolor="#3B3B3B">
                <v:path arrowok="t"/>
              </v:shape>
            </v:group>
            <v:group style="position:absolute;left:7351;top:4704;width:1962;height:2" coordorigin="7351,4704" coordsize="1962,2">
              <v:shape style="position:absolute;left:7351;top:4704;width:1962;height:2" coordorigin="7351,4704" coordsize="1962,0" path="m7351,4704l9312,4704e" filled="f" stroked="t" strokeweight=".954611pt" strokecolor="#5B5B5B">
                <v:path arrowok="t"/>
              </v:shape>
            </v:group>
            <v:group style="position:absolute;left:9140;top:4704;width:301;height:2" coordorigin="9140,4704" coordsize="301,2">
              <v:shape style="position:absolute;left:9140;top:4704;width:301;height:2" coordorigin="9140,4704" coordsize="301,0" path="m9140,4704l9441,4704e" filled="f" stroked="t" strokeweight=".715958pt" strokecolor="#484848">
                <v:path arrowok="t"/>
              </v:shape>
            </v:group>
            <v:group style="position:absolute;left:9384;top:4706;width:797;height:2" coordorigin="9384,4706" coordsize="797,2">
              <v:shape style="position:absolute;left:9384;top:4706;width:797;height:2" coordorigin="9384,4706" coordsize="797,0" path="m9384,4706l10181,4706e" filled="f" stroked="t" strokeweight=".477306pt" strokecolor="#2B2B2B">
                <v:path arrowok="t"/>
              </v:shape>
            </v:group>
            <v:group style="position:absolute;left:10124;top:4704;width:1580;height:2" coordorigin="10124,4704" coordsize="1580,2">
              <v:shape style="position:absolute;left:10124;top:4704;width:1580;height:2" coordorigin="10124,4704" coordsize="1580,0" path="m10124,4704l11704,4704e" filled="f" stroked="t" strokeweight=".954611pt" strokecolor="#57575B">
                <v:path arrowok="t"/>
              </v:shape>
            </v:group>
            <v:group style="position:absolute;left:2372;top:4668;width:2;height:536" coordorigin="2372,4668" coordsize="2,536">
              <v:shape style="position:absolute;left:2372;top:4668;width:2;height:536" coordorigin="2372,4668" coordsize="0,536" path="m2372,5204l2372,4668e" filled="f" stroked="t" strokeweight=".477306pt" strokecolor="#383838">
                <v:path arrowok="t"/>
              </v:shape>
            </v:group>
            <v:group style="position:absolute;left:4931;top:4702;width:2;height:503" coordorigin="4931,4702" coordsize="2,503">
              <v:shape style="position:absolute;left:4931;top:4702;width:2;height:503" coordorigin="4931,4702" coordsize="0,503" path="m4931,5204l4931,4702e" filled="f" stroked="t" strokeweight=".477306pt" strokecolor="#1F1F1F">
                <v:path arrowok="t"/>
              </v:shape>
            </v:group>
            <v:group style="position:absolute;left:4926;top:5190;width:2076;height:2" coordorigin="4926,5190" coordsize="2076,2">
              <v:shape style="position:absolute;left:4926;top:5190;width:2076;height:2" coordorigin="4926,5190" coordsize="2076,0" path="m4926,5190l7002,5190e" filled="f" stroked="t" strokeweight=".715958pt" strokecolor="#484848">
                <v:path arrowok="t"/>
              </v:shape>
            </v:group>
            <v:group style="position:absolute;left:7847;top:4692;width:2;height:507" coordorigin="7847,4692" coordsize="2,507">
              <v:shape style="position:absolute;left:7847;top:4692;width:2;height:507" coordorigin="7847,4692" coordsize="0,507" path="m7847,5199l7847,4692e" filled="f" stroked="t" strokeweight=".715958pt" strokecolor="#444444">
                <v:path arrowok="t"/>
              </v:shape>
            </v:group>
            <v:group style="position:absolute;left:6725;top:5192;width:1924;height:2" coordorigin="6725,5192" coordsize="1924,2">
              <v:shape style="position:absolute;left:6725;top:5192;width:1924;height:2" coordorigin="6725,5192" coordsize="1924,0" path="m6725,5192l8649,5192e" filled="f" stroked="t" strokeweight=".954611pt" strokecolor="#5B5B5B">
                <v:path arrowok="t"/>
              </v:shape>
            </v:group>
            <v:group style="position:absolute;left:8591;top:5190;width:358;height:2" coordorigin="8591,5190" coordsize="358,2">
              <v:shape style="position:absolute;left:8591;top:5190;width:358;height:2" coordorigin="8591,5190" coordsize="358,0" path="m8591,5190l8949,5190e" filled="f" stroked="t" strokeweight=".477306pt" strokecolor="#282828">
                <v:path arrowok="t"/>
              </v:shape>
            </v:group>
            <v:group style="position:absolute;left:8892;top:5192;width:305;height:2" coordorigin="8892,5192" coordsize="305,2">
              <v:shape style="position:absolute;left:8892;top:5192;width:305;height:2" coordorigin="8892,5192" coordsize="305,0" path="m8892,5192l9198,5192e" filled="f" stroked="t" strokeweight=".477306pt" strokecolor="#3B3B3B">
                <v:path arrowok="t"/>
              </v:shape>
            </v:group>
            <v:group style="position:absolute;left:9140;top:5192;width:2563;height:2" coordorigin="9140,5192" coordsize="2563,2">
              <v:shape style="position:absolute;left:9140;top:5192;width:2563;height:2" coordorigin="9140,5192" coordsize="2563,0" path="m9140,5192l11704,5192e" filled="f" stroked="t" strokeweight=".954611pt" strokecolor="#545454">
                <v:path arrowok="t"/>
              </v:shape>
            </v:group>
            <v:group style="position:absolute;left:329;top:5147;width:2;height:302" coordorigin="329,5147" coordsize="2,302">
              <v:shape style="position:absolute;left:329;top:5147;width:2;height:302" coordorigin="329,5147" coordsize="0,302" path="m329,5448l329,5147e" filled="f" stroked="t" strokeweight=".477306pt" strokecolor="#2B2B2B">
                <v:path arrowok="t"/>
              </v:shape>
            </v:group>
            <v:group style="position:absolute;left:2370;top:5147;width:2;height:785" coordorigin="2370,5147" coordsize="2,785">
              <v:shape style="position:absolute;left:2370;top:5147;width:2;height:785" coordorigin="2370,5147" coordsize="0,785" path="m2370,5932l2370,5147e" filled="f" stroked="t" strokeweight=".477306pt" strokecolor="#4B4B4B">
                <v:path arrowok="t"/>
              </v:shape>
            </v:group>
            <v:group style="position:absolute;left:4931;top:5147;width:2;height:302" coordorigin="4931,5147" coordsize="2,302">
              <v:shape style="position:absolute;left:4931;top:5147;width:2;height:302" coordorigin="4931,5147" coordsize="0,302" path="m4931,5448l4931,5147e" filled="f" stroked="t" strokeweight=".477306pt" strokecolor="#3B3B3B">
                <v:path arrowok="t"/>
              </v:shape>
            </v:group>
            <v:group style="position:absolute;left:4921;top:5432;width:2124;height:2" coordorigin="4921,5432" coordsize="2124,2">
              <v:shape style="position:absolute;left:4921;top:5432;width:2124;height:2" coordorigin="4921,5432" coordsize="2124,0" path="m4921,5432l7045,5432e" filled="f" stroked="t" strokeweight=".477306pt" strokecolor="#4B4B4B">
                <v:path arrowok="t"/>
              </v:shape>
            </v:group>
            <v:group style="position:absolute;left:6720;top:5432;width:1465;height:2" coordorigin="6720,5432" coordsize="1465,2">
              <v:shape style="position:absolute;left:6720;top:5432;width:1465;height:2" coordorigin="6720,5432" coordsize="1465,0" path="m6720,5432l8186,5432e" filled="f" stroked="t" strokeweight=".954611pt" strokecolor="#606060">
                <v:path arrowok="t"/>
              </v:shape>
            </v:group>
            <v:group style="position:absolute;left:8129;top:5429;width:821;height:2" coordorigin="8129,5429" coordsize="821,2">
              <v:shape style="position:absolute;left:8129;top:5429;width:821;height:2" coordorigin="8129,5429" coordsize="821,0" path="m8129,5429l8949,5429e" filled="f" stroked="t" strokeweight=".477306pt" strokecolor="#282828">
                <v:path arrowok="t"/>
              </v:shape>
            </v:group>
            <v:group style="position:absolute;left:8892;top:5432;width:2811;height:2" coordorigin="8892,5432" coordsize="2811,2">
              <v:shape style="position:absolute;left:8892;top:5432;width:2811;height:2" coordorigin="8892,5432" coordsize="2811,0" path="m8892,5432l11704,5432e" filled="f" stroked="t" strokeweight=".715958pt" strokecolor="#4B4B4F">
                <v:path arrowok="t"/>
              </v:shape>
            </v:group>
            <v:group style="position:absolute;left:329;top:5391;width:2;height:776" coordorigin="329,5391" coordsize="2,776">
              <v:shape style="position:absolute;left:329;top:5391;width:2;height:776" coordorigin="329,5391" coordsize="0,776" path="m329,6167l329,5391e" filled="f" stroked="t" strokeweight=".715958pt" strokecolor="#4B4B4B">
                <v:path arrowok="t"/>
              </v:shape>
            </v:group>
            <v:group style="position:absolute;left:4921;top:5669;width:3265;height:2" coordorigin="4921,5669" coordsize="3265,2">
              <v:shape style="position:absolute;left:4921;top:5669;width:3265;height:2" coordorigin="4921,5669" coordsize="3265,0" path="m4921,5669l8186,5669e" filled="f" stroked="t" strokeweight=".715958pt" strokecolor="#575757">
                <v:path arrowok="t"/>
              </v:shape>
            </v:group>
            <v:group style="position:absolute;left:8129;top:5669;width:821;height:2" coordorigin="8129,5669" coordsize="821,2">
              <v:shape style="position:absolute;left:8129;top:5669;width:821;height:2" coordorigin="8129,5669" coordsize="821,0" path="m8129,5669l8949,5669e" filled="f" stroked="t" strokeweight=".477306pt" strokecolor="#282828">
                <v:path arrowok="t"/>
              </v:shape>
            </v:group>
            <v:group style="position:absolute;left:8892;top:5671;width:2811;height:2" coordorigin="8892,5671" coordsize="2811,2">
              <v:shape style="position:absolute;left:8892;top:5671;width:2811;height:2" coordorigin="8892,5671" coordsize="2811,0" path="m8892,5671l11704,5671e" filled="f" stroked="t" strokeweight=".715958pt" strokecolor="#4F4F4F">
                <v:path arrowok="t"/>
              </v:shape>
            </v:group>
            <v:group style="position:absolute;left:2363;top:5910;width:2296;height:2" coordorigin="2363,5910" coordsize="2296,2">
              <v:shape style="position:absolute;left:2363;top:5910;width:2296;height:2" coordorigin="2363,5910" coordsize="2296,0" path="m2363,5910l4659,5910e" filled="f" stroked="t" strokeweight=".715958pt" strokecolor="#5B5B5B">
                <v:path arrowok="t"/>
              </v:shape>
            </v:group>
            <v:group style="position:absolute;left:4601;top:5913;width:353;height:2" coordorigin="4601,5913" coordsize="353,2">
              <v:shape style="position:absolute;left:4601;top:5913;width:353;height:2" coordorigin="4601,5913" coordsize="353,0" path="m4601,5913l4954,5913e" filled="f" stroked="t" strokeweight=".477306pt" strokecolor="#383838">
                <v:path arrowok="t"/>
              </v:shape>
            </v:group>
            <v:group style="position:absolute;left:4878;top:5910;width:4320;height:2" coordorigin="4878,5910" coordsize="4320,2">
              <v:shape style="position:absolute;left:4878;top:5910;width:4320;height:2" coordorigin="4878,5910" coordsize="4320,0" path="m4878,5910l9198,5910e" filled="f" stroked="t" strokeweight=".954611pt" strokecolor="#575757">
                <v:path arrowok="t"/>
              </v:shape>
            </v:group>
            <v:group style="position:absolute;left:9140;top:5913;width:568;height:2" coordorigin="9140,5913" coordsize="568,2">
              <v:shape style="position:absolute;left:9140;top:5913;width:568;height:2" coordorigin="9140,5913" coordsize="568,0" path="m9140,5913l9708,5913e" filled="f" stroked="t" strokeweight=".477306pt" strokecolor="#343434">
                <v:path arrowok="t"/>
              </v:shape>
            </v:group>
            <v:group style="position:absolute;left:9651;top:5908;width:277;height:2" coordorigin="9651,5908" coordsize="277,2">
              <v:shape style="position:absolute;left:9651;top:5908;width:277;height:2" coordorigin="9651,5908" coordsize="277,0" path="m9651,5908l9928,5908e" filled="f" stroked="t" strokeweight=".715958pt" strokecolor="#3F3F3F">
                <v:path arrowok="t"/>
              </v:shape>
            </v:group>
            <v:group style="position:absolute;left:9823;top:5910;width:1876;height:2" coordorigin="9823,5910" coordsize="1876,2">
              <v:shape style="position:absolute;left:9823;top:5910;width:1876;height:2" coordorigin="9823,5910" coordsize="1876,0" path="m9823,5910l11699,5910e" filled="f" stroked="t" strokeweight=".954611pt" strokecolor="#545457">
                <v:path arrowok="t"/>
              </v:shape>
            </v:group>
            <v:group style="position:absolute;left:835;top:6152;width:3823;height:2" coordorigin="835,6152" coordsize="3823,2">
              <v:shape style="position:absolute;left:835;top:6152;width:3823;height:2" coordorigin="835,6152" coordsize="3823,0" path="m835,6152l4659,6152e" filled="f" stroked="t" strokeweight=".715958pt" strokecolor="#545454">
                <v:path arrowok="t"/>
              </v:shape>
            </v:group>
            <v:group style="position:absolute;left:1661;top:6152;width:730;height:2" coordorigin="1661,6152" coordsize="730,2">
              <v:shape style="position:absolute;left:1661;top:6152;width:730;height:2" coordorigin="1661,6152" coordsize="730,0" path="m1661,6152l2391,6152e" filled="f" stroked="t" strokeweight=".477306pt" strokecolor="#444444">
                <v:path arrowok="t"/>
              </v:shape>
            </v:group>
            <v:group style="position:absolute;left:2367;top:5875;width:2;height:589" coordorigin="2367,5875" coordsize="2,589">
              <v:shape style="position:absolute;left:2367;top:5875;width:2;height:589" coordorigin="2367,5875" coordsize="0,589" path="m2367,6463l2367,5875e" filled="f" stroked="t" strokeweight=".477306pt" strokecolor="#343434">
                <v:path arrowok="t"/>
              </v:shape>
            </v:group>
            <v:group style="position:absolute;left:4601;top:6152;width:353;height:2" coordorigin="4601,6152" coordsize="353,2">
              <v:shape style="position:absolute;left:4601;top:6152;width:353;height:2" coordorigin="4601,6152" coordsize="353,0" path="m4601,6152l4954,6152e" filled="f" stroked="t" strokeweight=".477306pt" strokecolor="#2F2F2F">
                <v:path arrowok="t"/>
              </v:shape>
            </v:group>
            <v:group style="position:absolute;left:4878;top:6152;width:2305;height:2" coordorigin="4878,6152" coordsize="2305,2">
              <v:shape style="position:absolute;left:4878;top:6152;width:2305;height:2" coordorigin="4878,6152" coordsize="2305,0" path="m4878,6152l7183,6152e" filled="f" stroked="t" strokeweight=".477306pt" strokecolor="#545454">
                <v:path arrowok="t"/>
              </v:shape>
            </v:group>
            <v:group style="position:absolute;left:7126;top:6152;width:740;height:2" coordorigin="7126,6152" coordsize="740,2">
              <v:shape style="position:absolute;left:7126;top:6152;width:740;height:2" coordorigin="7126,6152" coordsize="740,0" path="m7126,6152l7866,6152e" filled="f" stroked="t" strokeweight=".477306pt" strokecolor="#343434">
                <v:path arrowok="t"/>
              </v:shape>
            </v:group>
            <v:group style="position:absolute;left:7809;top:6155;width:1632;height:2" coordorigin="7809,6155" coordsize="1632,2">
              <v:shape style="position:absolute;left:7809;top:6155;width:1632;height:2" coordorigin="7809,6155" coordsize="1632,0" path="m7809,6155l9441,6155e" filled="f" stroked="t" strokeweight=".954611pt" strokecolor="#5B5B5B">
                <v:path arrowok="t"/>
              </v:shape>
            </v:group>
            <v:group style="position:absolute;left:9384;top:6157;width:325;height:2" coordorigin="9384,6157" coordsize="325,2">
              <v:shape style="position:absolute;left:9384;top:6157;width:325;height:2" coordorigin="9384,6157" coordsize="325,0" path="m9384,6157l9708,6157e" filled="f" stroked="t" strokeweight=".715958pt" strokecolor="#4B484B">
                <v:path arrowok="t"/>
              </v:shape>
            </v:group>
            <v:group style="position:absolute;left:9651;top:6152;width:530;height:2" coordorigin="9651,6152" coordsize="530,2">
              <v:shape style="position:absolute;left:9651;top:6152;width:530;height:2" coordorigin="9651,6152" coordsize="530,0" path="m9651,6152l10181,6152e" filled="f" stroked="t" strokeweight=".477306pt" strokecolor="#2F2F2F">
                <v:path arrowok="t"/>
              </v:shape>
            </v:group>
            <v:group style="position:absolute;left:10124;top:6150;width:1575;height:2" coordorigin="10124,6150" coordsize="1575,2">
              <v:shape style="position:absolute;left:10124;top:6150;width:1575;height:2" coordorigin="10124,6150" coordsize="1575,0" path="m10124,6150l11699,6150e" filled="f" stroked="t" strokeweight=".954611pt" strokecolor="#575757">
                <v:path arrowok="t"/>
              </v:shape>
            </v:group>
            <v:group style="position:absolute;left:11694;top:5865;width:2;height:1034" coordorigin="11694,5865" coordsize="2,1034">
              <v:shape style="position:absolute;left:11694;top:5865;width:2;height:1034" coordorigin="11694,5865" coordsize="0,1034" path="m11694,6899l11694,5865e" filled="f" stroked="t" strokeweight=".477306pt" strokecolor="#343434">
                <v:path arrowok="t"/>
              </v:shape>
            </v:group>
            <v:group style="position:absolute;left:2363;top:6626;width:1060;height:2" coordorigin="2363,6626" coordsize="1060,2">
              <v:shape style="position:absolute;left:2363;top:6626;width:1060;height:2" coordorigin="2363,6626" coordsize="1060,0" path="m2363,6626l3422,6626e" filled="f" stroked="t" strokeweight=".715958pt" strokecolor="#545454">
                <v:path arrowok="t"/>
              </v:shape>
            </v:group>
            <v:group style="position:absolute;left:3365;top:6626;width:530;height:2" coordorigin="3365,6626" coordsize="530,2">
              <v:shape style="position:absolute;left:3365;top:6626;width:530;height:2" coordorigin="3365,6626" coordsize="530,0" path="m3365,6626l3895,6626e" filled="f" stroked="t" strokeweight=".477306pt" strokecolor="#2B2B2B">
                <v:path arrowok="t"/>
              </v:shape>
            </v:group>
            <v:group style="position:absolute;left:3838;top:6624;width:1771;height:2" coordorigin="3838,6624" coordsize="1771,2">
              <v:shape style="position:absolute;left:3838;top:6624;width:1771;height:2" coordorigin="3838,6624" coordsize="1771,0" path="m3838,6624l5608,6624e" filled="f" stroked="t" strokeweight=".954611pt" strokecolor="#646464">
                <v:path arrowok="t"/>
              </v:shape>
            </v:group>
            <v:group style="position:absolute;left:5427;top:6626;width:1279;height:2" coordorigin="5427,6626" coordsize="1279,2">
              <v:shape style="position:absolute;left:5427;top:6626;width:1279;height:2" coordorigin="5427,6626" coordsize="1279,0" path="m5427,6626l6706,6626e" filled="f" stroked="t" strokeweight=".477306pt" strokecolor="#4B4B4B">
                <v:path arrowok="t"/>
              </v:shape>
            </v:group>
            <v:group style="position:absolute;left:6539;top:6626;width:1336;height:2" coordorigin="6539,6626" coordsize="1336,2">
              <v:shape style="position:absolute;left:6539;top:6626;width:1336;height:2" coordorigin="6539,6626" coordsize="1336,0" path="m6539,6626l7876,6626e" filled="f" stroked="t" strokeweight=".954611pt" strokecolor="#646464">
                <v:path arrowok="t"/>
              </v:shape>
            </v:group>
            <v:group style="position:absolute;left:7845;top:6147;width:2;height:728" coordorigin="7845,6147" coordsize="2,728">
              <v:shape style="position:absolute;left:7845;top:6147;width:2;height:728" coordorigin="7845,6147" coordsize="0,728" path="m7845,6875l7845,6147e" filled="f" stroked="t" strokeweight=".715958pt" strokecolor="#484848">
                <v:path arrowok="t"/>
              </v:shape>
            </v:group>
            <v:group style="position:absolute;left:7799;top:6624;width:387;height:2" coordorigin="7799,6624" coordsize="387,2">
              <v:shape style="position:absolute;left:7799;top:6624;width:387;height:2" coordorigin="7799,6624" coordsize="387,0" path="m7799,6624l8186,6624e" filled="f" stroked="t" strokeweight=".477306pt" strokecolor="#4B4B4B">
                <v:path arrowok="t"/>
              </v:shape>
            </v:group>
            <v:group style="position:absolute;left:8129;top:6626;width:821;height:2" coordorigin="8129,6626" coordsize="821,2">
              <v:shape style="position:absolute;left:8129;top:6626;width:821;height:2" coordorigin="8129,6626" coordsize="821,0" path="m8129,6626l8949,6626e" filled="f" stroked="t" strokeweight=".477306pt" strokecolor="#2F2F2F">
                <v:path arrowok="t"/>
              </v:shape>
            </v:group>
            <v:group style="position:absolute;left:8892;top:6626;width:305;height:2" coordorigin="8892,6626" coordsize="305,2">
              <v:shape style="position:absolute;left:8892;top:6626;width:305;height:2" coordorigin="8892,6626" coordsize="305,0" path="m8892,6626l9198,6626e" filled="f" stroked="t" strokeweight=".477306pt" strokecolor="#444444">
                <v:path arrowok="t"/>
              </v:shape>
            </v:group>
            <v:group style="position:absolute;left:9140;top:6629;width:2558;height:2" coordorigin="9140,6629" coordsize="2558,2">
              <v:shape style="position:absolute;left:9140;top:6629;width:2558;height:2" coordorigin="9140,6629" coordsize="2558,0" path="m9140,6629l11699,6629e" filled="f" stroked="t" strokeweight=".954611pt" strokecolor="#575757">
                <v:path arrowok="t"/>
              </v:shape>
            </v:group>
            <v:group style="position:absolute;left:2358;top:6868;width:2301;height:2" coordorigin="2358,6868" coordsize="2301,2">
              <v:shape style="position:absolute;left:2358;top:6868;width:2301;height:2" coordorigin="2358,6868" coordsize="2301,0" path="m2358,6868l4659,6868e" filled="f" stroked="t" strokeweight=".715958pt" strokecolor="#4F4F4F">
                <v:path arrowok="t"/>
              </v:shape>
            </v:group>
            <v:group style="position:absolute;left:4601;top:6868;width:353;height:2" coordorigin="4601,6868" coordsize="353,2">
              <v:shape style="position:absolute;left:4601;top:6868;width:353;height:2" coordorigin="4601,6868" coordsize="353,0" path="m4601,6868l4954,6868e" filled="f" stroked="t" strokeweight=".477306pt" strokecolor="#2F2F2F">
                <v:path arrowok="t"/>
              </v:shape>
            </v:group>
            <v:group style="position:absolute;left:4928;top:5391;width:2;height:1484" coordorigin="4928,5391" coordsize="2,1484">
              <v:shape style="position:absolute;left:4928;top:5391;width:2;height:1484" coordorigin="4928,5391" coordsize="0,1484" path="m4928,6875l4928,5391e" filled="f" stroked="t" strokeweight=".954611pt" strokecolor="#545454">
                <v:path arrowok="t"/>
              </v:shape>
            </v:group>
            <v:group style="position:absolute;left:4878;top:6868;width:2124;height:2" coordorigin="4878,6868" coordsize="2124,2">
              <v:shape style="position:absolute;left:4878;top:6868;width:2124;height:2" coordorigin="4878,6868" coordsize="2124,0" path="m4878,6868l7002,6868e" filled="f" stroked="t" strokeweight=".715958pt" strokecolor="#575757">
                <v:path arrowok="t"/>
              </v:shape>
            </v:group>
            <v:group style="position:absolute;left:6945;top:6870;width:239;height:2" coordorigin="6945,6870" coordsize="239,2">
              <v:shape style="position:absolute;left:6945;top:6870;width:239;height:2" coordorigin="6945,6870" coordsize="239,0" path="m6945,6870l7183,6870e" filled="f" stroked="t" strokeweight=".477306pt" strokecolor="#3F3F3F">
                <v:path arrowok="t"/>
              </v:shape>
            </v:group>
            <v:group style="position:absolute;left:7126;top:6868;width:2072;height:2" coordorigin="7126,6868" coordsize="2072,2">
              <v:shape style="position:absolute;left:7126;top:6868;width:2072;height:2" coordorigin="7126,6868" coordsize="2072,0" path="m7126,6868l9198,6868e" filled="f" stroked="t" strokeweight=".954611pt" strokecolor="#5B5B5B">
                <v:path arrowok="t"/>
              </v:shape>
            </v:group>
            <v:group style="position:absolute;left:9140;top:6870;width:788;height:2" coordorigin="9140,6870" coordsize="788,2">
              <v:shape style="position:absolute;left:9140;top:6870;width:788;height:2" coordorigin="9140,6870" coordsize="788,0" path="m9140,6870l9928,6870e" filled="f" stroked="t" strokeweight=".477306pt" strokecolor="#383838">
                <v:path arrowok="t"/>
              </v:shape>
            </v:group>
            <v:group style="position:absolute;left:9871;top:6868;width:1828;height:2" coordorigin="9871,6868" coordsize="1828,2">
              <v:shape style="position:absolute;left:9871;top:6868;width:1828;height:2" coordorigin="9871,6868" coordsize="1828,0" path="m9871,6868l11699,6868e" filled="f" stroked="t" strokeweight=".954611pt" strokecolor="#575757">
                <v:path arrowok="t"/>
              </v:shape>
            </v:group>
            <v:group style="position:absolute;left:315;top:7110;width:4343;height:2" coordorigin="315,7110" coordsize="4343,2">
              <v:shape style="position:absolute;left:315;top:7110;width:4343;height:2" coordorigin="315,7110" coordsize="4343,0" path="m315,7110l4659,7110e" filled="f" stroked="t" strokeweight=".954611pt" strokecolor="#5B5B5B">
                <v:path arrowok="t"/>
              </v:shape>
            </v:group>
            <v:group style="position:absolute;left:4601;top:7110;width:883;height:2" coordorigin="4601,7110" coordsize="883,2">
              <v:shape style="position:absolute;left:4601;top:7110;width:883;height:2" coordorigin="4601,7110" coordsize="883,0" path="m4601,7110l5484,7110e" filled="f" stroked="t" strokeweight=".477306pt" strokecolor="#2F2F2F">
                <v:path arrowok="t"/>
              </v:shape>
            </v:group>
            <v:group style="position:absolute;left:5427;top:7112;width:1756;height:2" coordorigin="5427,7112" coordsize="1756,2">
              <v:shape style="position:absolute;left:5427;top:7112;width:1756;height:2" coordorigin="5427,7112" coordsize="1756,0" path="m5427,7112l7183,7112e" filled="f" stroked="t" strokeweight=".954611pt" strokecolor="#5B5B5B">
                <v:path arrowok="t"/>
              </v:shape>
            </v:group>
            <v:group style="position:absolute;left:7126;top:7110;width:520;height:2" coordorigin="7126,7110" coordsize="520,2">
              <v:shape style="position:absolute;left:7126;top:7110;width:520;height:2" coordorigin="7126,7110" coordsize="520,0" path="m7126,7110l7646,7110e" filled="f" stroked="t" strokeweight=".477306pt" strokecolor="#282828">
                <v:path arrowok="t"/>
              </v:shape>
            </v:group>
            <v:group style="position:absolute;left:7589;top:7110;width:1360;height:2" coordorigin="7589,7110" coordsize="1360,2">
              <v:shape style="position:absolute;left:7589;top:7110;width:1360;height:2" coordorigin="7589,7110" coordsize="1360,0" path="m7589,7110l8949,7110e" filled="f" stroked="t" strokeweight=".715958pt" strokecolor="#484848">
                <v:path arrowok="t"/>
              </v:shape>
            </v:group>
            <v:group style="position:absolute;left:8782;top:7112;width:1714;height:2" coordorigin="8782,7112" coordsize="1714,2">
              <v:shape style="position:absolute;left:8782;top:7112;width:1714;height:2" coordorigin="8782,7112" coordsize="1714,0" path="m8782,7112l10496,7112e" filled="f" stroked="t" strokeweight=".954611pt" strokecolor="#5B5B5B">
                <v:path arrowok="t"/>
              </v:shape>
            </v:group>
            <v:group style="position:absolute;left:10439;top:7115;width:191;height:2" coordorigin="10439,7115" coordsize="191,2">
              <v:shape style="position:absolute;left:10439;top:7115;width:191;height:2" coordorigin="10439,7115" coordsize="191,0" path="m10439,7115l10630,7115e" filled="f" stroked="t" strokeweight=".477306pt" strokecolor="#343434">
                <v:path arrowok="t"/>
              </v:shape>
            </v:group>
            <v:group style="position:absolute;left:10572;top:7112;width:1131;height:2" coordorigin="10572,7112" coordsize="1131,2">
              <v:shape style="position:absolute;left:10572;top:7112;width:1131;height:2" coordorigin="10572,7112" coordsize="1131,0" path="m10572,7112l11704,7112e" filled="f" stroked="t" strokeweight=".477306pt" strokecolor="#48484B">
                <v:path arrowok="t"/>
              </v:shape>
            </v:group>
            <v:group style="position:absolute;left:315;top:7581;width:3107;height:2" coordorigin="315,7581" coordsize="3107,2">
              <v:shape style="position:absolute;left:315;top:7581;width:3107;height:2" coordorigin="315,7581" coordsize="3107,0" path="m315,7581l3422,7581e" filled="f" stroked="t" strokeweight=".715958pt" strokecolor="#545454">
                <v:path arrowok="t"/>
              </v:shape>
            </v:group>
            <v:group style="position:absolute;left:3365;top:7584;width:420;height:2" coordorigin="3365,7584" coordsize="420,2">
              <v:shape style="position:absolute;left:3365;top:7584;width:420;height:2" coordorigin="3365,7584" coordsize="420,0" path="m3365,7584l3785,7584e" filled="f" stroked="t" strokeweight=".477306pt" strokecolor="#383838">
                <v:path arrowok="t"/>
              </v:shape>
            </v:group>
            <v:group style="position:absolute;left:3704;top:7581;width:1828;height:2" coordorigin="3704,7581" coordsize="1828,2">
              <v:shape style="position:absolute;left:3704;top:7581;width:1828;height:2" coordorigin="3704,7581" coordsize="1828,0" path="m3704,7581l5532,7581e" filled="f" stroked="t" strokeweight=".954611pt" strokecolor="#606060">
                <v:path arrowok="t"/>
              </v:shape>
            </v:group>
            <v:group style="position:absolute;left:5427;top:7584;width:563;height:2" coordorigin="5427,7584" coordsize="563,2">
              <v:shape style="position:absolute;left:5427;top:7584;width:563;height:2" coordorigin="5427,7584" coordsize="563,0" path="m5427,7584l5990,7584e" filled="f" stroked="t" strokeweight=".477306pt" strokecolor="#3F3F3F">
                <v:path arrowok="t"/>
              </v:shape>
            </v:group>
            <v:group style="position:absolute;left:5933;top:7581;width:2253;height:2" coordorigin="5933,7581" coordsize="2253,2">
              <v:shape style="position:absolute;left:5933;top:7581;width:2253;height:2" coordorigin="5933,7581" coordsize="2253,0" path="m5933,7581l8186,7581e" filled="f" stroked="t" strokeweight=".715958pt" strokecolor="#575757">
                <v:path arrowok="t"/>
              </v:shape>
            </v:group>
            <v:group style="position:absolute;left:8129;top:7584;width:1069;height:2" coordorigin="8129,7584" coordsize="1069,2">
              <v:shape style="position:absolute;left:8129;top:7584;width:1069;height:2" coordorigin="8129,7584" coordsize="1069,0" path="m8129,7584l9198,7584e" filled="f" stroked="t" strokeweight=".477306pt" strokecolor="#2B2B2F">
                <v:path arrowok="t"/>
              </v:shape>
            </v:group>
            <v:group style="position:absolute;left:9140;top:7586;width:1761;height:2" coordorigin="9140,7586" coordsize="1761,2">
              <v:shape style="position:absolute;left:9140;top:7586;width:1761;height:2" coordorigin="9140,7586" coordsize="1761,0" path="m9140,7586l10902,7586e" filled="f" stroked="t" strokeweight=".954611pt" strokecolor="#5B5B60">
                <v:path arrowok="t"/>
              </v:shape>
            </v:group>
            <v:group style="position:absolute;left:10572;top:7586;width:1131;height:2" coordorigin="10572,7586" coordsize="1131,2">
              <v:shape style="position:absolute;left:10572;top:7586;width:1131;height:2" coordorigin="10572,7586" coordsize="1131,0" path="m10572,7586l11704,7586e" filled="f" stroked="t" strokeweight=".477306pt" strokecolor="#484848">
                <v:path arrowok="t"/>
              </v:shape>
            </v:group>
            <v:group style="position:absolute;left:4921;top:7826;width:6783;height:2" coordorigin="4921,7826" coordsize="6783,2">
              <v:shape style="position:absolute;left:4921;top:7826;width:6783;height:2" coordorigin="4921,7826" coordsize="6783,0" path="m4921,7826l11704,7826e" filled="f" stroked="t" strokeweight=".954611pt" strokecolor="#5B5B5B">
                <v:path arrowok="t"/>
              </v:shape>
            </v:group>
            <v:group style="position:absolute;left:8591;top:7823;width:358;height:2" coordorigin="8591,7823" coordsize="358,2">
              <v:shape style="position:absolute;left:8591;top:7823;width:358;height:2" coordorigin="8591,7823" coordsize="358,0" path="m8591,7823l8949,7823e" filled="f" stroked="t" strokeweight=".477306pt" strokecolor="#343434">
                <v:path arrowok="t"/>
              </v:shape>
            </v:group>
            <v:group style="position:absolute;left:2367;top:6406;width:2;height:1958" coordorigin="2367,6406" coordsize="2,1958">
              <v:shape style="position:absolute;left:2367;top:6406;width:2;height:1958" coordorigin="2367,6406" coordsize="0,1958" path="m2367,8364l2367,6406e" filled="f" stroked="t" strokeweight=".954611pt" strokecolor="#646464">
                <v:path arrowok="t"/>
              </v:shape>
            </v:group>
            <v:group style="position:absolute;left:4928;top:7574;width:2;height:737" coordorigin="4928,7574" coordsize="2,737">
              <v:shape style="position:absolute;left:4928;top:7574;width:2;height:737" coordorigin="4928,7574" coordsize="0,737" path="m4928,8311l4928,7574e" filled="f" stroked="t" strokeweight=".715958pt" strokecolor="#484848">
                <v:path arrowok="t"/>
              </v:shape>
            </v:group>
            <v:group style="position:absolute;left:4921;top:8065;width:1933;height:2" coordorigin="4921,8065" coordsize="1933,2">
              <v:shape style="position:absolute;left:4921;top:8065;width:1933;height:2" coordorigin="4921,8065" coordsize="1933,0" path="m4921,8065l6854,8065e" filled="f" stroked="t" strokeweight=".954611pt" strokecolor="#606060">
                <v:path arrowok="t"/>
              </v:shape>
            </v:group>
            <v:group style="position:absolute;left:6649;top:8067;width:1217;height:2" coordorigin="6649,8067" coordsize="1217,2">
              <v:shape style="position:absolute;left:6649;top:8067;width:1217;height:2" coordorigin="6649,8067" coordsize="1217,0" path="m6649,8067l7866,8067e" filled="f" stroked="t" strokeweight=".477306pt" strokecolor="#484848">
                <v:path arrowok="t"/>
              </v:shape>
            </v:group>
            <v:group style="position:absolute;left:6888;top:8067;width:2821;height:2" coordorigin="6888,8067" coordsize="2821,2">
              <v:shape style="position:absolute;left:6888;top:8067;width:2821;height:2" coordorigin="6888,8067" coordsize="2821,0" path="m6888,8067l9708,8067e" filled="f" stroked="t" strokeweight=".715958pt" strokecolor="#545454">
                <v:path arrowok="t"/>
              </v:shape>
            </v:group>
            <v:group style="position:absolute;left:9651;top:8067;width:277;height:2" coordorigin="9651,8067" coordsize="277,2">
              <v:shape style="position:absolute;left:9651;top:8067;width:277;height:2" coordorigin="9651,8067" coordsize="277,0" path="m9651,8067l9928,8067e" filled="f" stroked="t" strokeweight=".477306pt" strokecolor="#28282B">
                <v:path arrowok="t"/>
              </v:shape>
            </v:group>
            <v:group style="position:absolute;left:9871;top:8065;width:1833;height:2" coordorigin="9871,8065" coordsize="1833,2">
              <v:shape style="position:absolute;left:9871;top:8065;width:1833;height:2" coordorigin="9871,8065" coordsize="1833,0" path="m9871,8065l11704,8065e" filled="f" stroked="t" strokeweight=".954611pt" strokecolor="#5B575B">
                <v:path arrowok="t"/>
              </v:shape>
            </v:group>
            <v:group style="position:absolute;left:320;top:8307;width:382;height:2" coordorigin="320,8307" coordsize="382,2">
              <v:shape style="position:absolute;left:320;top:8307;width:382;height:2" coordorigin="320,8307" coordsize="382,0" path="m320,8307l702,8307e" filled="f" stroked="t" strokeweight=".477306pt" strokecolor="#383838">
                <v:path arrowok="t"/>
              </v:shape>
            </v:group>
            <v:group style="position:absolute;left:620;top:8309;width:1776;height:2" coordorigin="620,8309" coordsize="1776,2">
              <v:shape style="position:absolute;left:620;top:8309;width:1776;height:2" coordorigin="620,8309" coordsize="1776,0" path="m620,8309l2396,8309e" filled="f" stroked="t" strokeweight=".954611pt" strokecolor="#5B5B5B">
                <v:path arrowok="t"/>
              </v:shape>
            </v:group>
            <v:group style="position:absolute;left:2320;top:8307;width:420;height:2" coordorigin="2320,8307" coordsize="420,2">
              <v:shape style="position:absolute;left:2320;top:8307;width:420;height:2" coordorigin="2320,8307" coordsize="420,0" path="m2320,8307l2740,8307e" filled="f" stroked="t" strokeweight=".477306pt" strokecolor="#2F2F2F">
                <v:path arrowok="t"/>
              </v:shape>
            </v:group>
            <v:group style="position:absolute;left:2682;top:8307;width:1976;height:2" coordorigin="2682,8307" coordsize="1976,2">
              <v:shape style="position:absolute;left:2682;top:8307;width:1976;height:2" coordorigin="2682,8307" coordsize="1976,0" path="m2682,8307l4659,8307e" filled="f" stroked="t" strokeweight=".954611pt" strokecolor="#5B5B5B">
                <v:path arrowok="t"/>
              </v:shape>
            </v:group>
            <v:group style="position:absolute;left:4601;top:8307;width:353;height:2" coordorigin="4601,8307" coordsize="353,2">
              <v:shape style="position:absolute;left:4601;top:8307;width:353;height:2" coordorigin="4601,8307" coordsize="353,0" path="m4601,8307l4954,8307e" filled="f" stroked="t" strokeweight=".477306pt" strokecolor="#2F2F2F">
                <v:path arrowok="t"/>
              </v:shape>
            </v:group>
            <v:group style="position:absolute;left:4878;top:8307;width:2124;height:2" coordorigin="4878,8307" coordsize="2124,2">
              <v:shape style="position:absolute;left:4878;top:8307;width:2124;height:2" coordorigin="4878,8307" coordsize="2124,0" path="m4878,8307l7002,8307e" filled="f" stroked="t" strokeweight=".715958pt" strokecolor="#5B5B5B">
                <v:path arrowok="t"/>
              </v:shape>
            </v:group>
            <v:group style="position:absolute;left:6945;top:8307;width:702;height:2" coordorigin="6945,8307" coordsize="702,2">
              <v:shape style="position:absolute;left:6945;top:8307;width:702;height:2" coordorigin="6945,8307" coordsize="702,0" path="m6945,8307l7646,8307e" filled="f" stroked="t" strokeweight=".477306pt" strokecolor="#2B2B2B">
                <v:path arrowok="t"/>
              </v:shape>
            </v:group>
            <v:group style="position:absolute;left:7589;top:8307;width:2148;height:2" coordorigin="7589,8307" coordsize="2148,2">
              <v:shape style="position:absolute;left:7589;top:8307;width:2148;height:2" coordorigin="7589,8307" coordsize="2148,0" path="m7589,8307l9737,8307e" filled="f" stroked="t" strokeweight=".954611pt" strokecolor="#606060">
                <v:path arrowok="t"/>
              </v:shape>
            </v:group>
            <v:group style="position:absolute;left:9651;top:8307;width:530;height:2" coordorigin="9651,8307" coordsize="530,2">
              <v:shape style="position:absolute;left:9651;top:8307;width:530;height:2" coordorigin="9651,8307" coordsize="530,0" path="m9651,8307l10181,8307e" filled="f" stroked="t" strokeweight=".477306pt" strokecolor="#2F2F2F">
                <v:path arrowok="t"/>
              </v:shape>
            </v:group>
            <v:group style="position:absolute;left:10124;top:8307;width:1580;height:2" coordorigin="10124,8307" coordsize="1580,2">
              <v:shape style="position:absolute;left:10124;top:8307;width:1580;height:2" coordorigin="10124,8307" coordsize="1580,0" path="m10124,8307l11704,8307e" filled="f" stroked="t" strokeweight=".954611pt" strokecolor="#4F4F4F">
                <v:path arrowok="t"/>
              </v:shape>
            </v:group>
            <v:group style="position:absolute;left:11694;top:8259;width:2;height:546" coordorigin="11694,8259" coordsize="2,546">
              <v:shape style="position:absolute;left:11694;top:8259;width:2;height:546" coordorigin="11694,8259" coordsize="0,546" path="m11694,8805l11694,8259e" filled="f" stroked="t" strokeweight=".477306pt" strokecolor="#2F2F2F">
                <v:path arrowok="t"/>
              </v:shape>
            </v:group>
            <v:group style="position:absolute;left:325;top:8536;width:2;height:603" coordorigin="325,8536" coordsize="2,603">
              <v:shape style="position:absolute;left:325;top:8536;width:2;height:603" coordorigin="325,8536" coordsize="0,603" path="m325,9140l325,8536e" filled="f" stroked="t" strokeweight=".477306pt" strokecolor="#3F3F3F">
                <v:path arrowok="t"/>
              </v:shape>
            </v:group>
            <v:group style="position:absolute;left:315;top:9113;width:4343;height:2" coordorigin="315,9113" coordsize="4343,2">
              <v:shape style="position:absolute;left:315;top:9113;width:4343;height:2" coordorigin="315,9113" coordsize="4343,0" path="m315,9113l4659,9113e" filled="f" stroked="t" strokeweight=".954611pt" strokecolor="#575757">
                <v:path arrowok="t"/>
              </v:shape>
            </v:group>
            <v:group style="position:absolute;left:4601;top:9111;width:344;height:2" coordorigin="4601,9111" coordsize="344,2">
              <v:shape style="position:absolute;left:4601;top:9111;width:344;height:2" coordorigin="4601,9111" coordsize="344,0" path="m4601,9111l4945,9111e" filled="f" stroked="t" strokeweight=".477306pt" strokecolor="#232323">
                <v:path arrowok="t"/>
              </v:shape>
            </v:group>
            <v:group style="position:absolute;left:4888;top:9109;width:1833;height:2" coordorigin="4888,9109" coordsize="1833,2">
              <v:shape style="position:absolute;left:4888;top:9109;width:1833;height:2" coordorigin="4888,9109" coordsize="1833,0" path="m4888,9109l6720,9109e" filled="f" stroked="t" strokeweight=".954611pt" strokecolor="#575757">
                <v:path arrowok="t"/>
              </v:shape>
            </v:group>
            <v:group style="position:absolute;left:6649;top:9111;width:1217;height:2" coordorigin="6649,9111" coordsize="1217,2">
              <v:shape style="position:absolute;left:6649;top:9111;width:1217;height:2" coordorigin="6649,9111" coordsize="1217,0" path="m6649,9111l7866,9111e" filled="f" stroked="t" strokeweight=".477306pt" strokecolor="#2F2F2F">
                <v:path arrowok="t"/>
              </v:shape>
            </v:group>
            <v:group style="position:absolute;left:7809;top:9113;width:1900;height:2" coordorigin="7809,9113" coordsize="1900,2">
              <v:shape style="position:absolute;left:7809;top:9113;width:1900;height:2" coordorigin="7809,9113" coordsize="1900,0" path="m7809,9113l9708,9113e" filled="f" stroked="t" strokeweight=".954611pt" strokecolor="#575757">
                <v:path arrowok="t"/>
              </v:shape>
            </v:group>
            <v:group style="position:absolute;left:9651;top:9111;width:277;height:2" coordorigin="9651,9111" coordsize="277,2">
              <v:shape style="position:absolute;left:9651;top:9111;width:277;height:2" coordorigin="9651,9111" coordsize="277,0" path="m9651,9111l9928,9111e" filled="f" stroked="t" strokeweight=".477306pt" strokecolor="#0F0F0F">
                <v:path arrowok="t"/>
              </v:shape>
            </v:group>
            <v:group style="position:absolute;left:9871;top:9111;width:310;height:2" coordorigin="9871,9111" coordsize="310,2">
              <v:shape style="position:absolute;left:9871;top:9111;width:310;height:2" coordorigin="9871,9111" coordsize="310,0" path="m9871,9111l10181,9111e" filled="f" stroked="t" strokeweight=".477306pt" strokecolor="#232323">
                <v:path arrowok="t"/>
              </v:shape>
            </v:group>
            <v:group style="position:absolute;left:10124;top:9113;width:506;height:2" coordorigin="10124,9113" coordsize="506,2">
              <v:shape style="position:absolute;left:10124;top:9113;width:506;height:2" coordorigin="10124,9113" coordsize="506,0" path="m10124,9113l10630,9113e" filled="f" stroked="t" strokeweight=".715958pt" strokecolor="#3F3F3F">
                <v:path arrowok="t"/>
              </v:shape>
            </v:group>
            <v:group style="position:absolute;left:10844;top:9111;width:859;height:2" coordorigin="10844,9111" coordsize="859,2">
              <v:shape style="position:absolute;left:10844;top:9111;width:859;height:2" coordorigin="10844,9111" coordsize="859,0" path="m10844,9111l11704,9111e" filled="f" stroked="t" strokeweight=".954611pt" strokecolor="#4F4F54">
                <v:path arrowok="t"/>
              </v:shape>
            </v:group>
            <v:group style="position:absolute;left:2365;top:8259;width:2;height:1872" coordorigin="2365,8259" coordsize="2,1872">
              <v:shape style="position:absolute;left:2365;top:8259;width:2;height:1872" coordorigin="2365,8259" coordsize="0,1872" path="m2365,10131l2365,8259e" filled="f" stroked="t" strokeweight=".477306pt" strokecolor="#3B3B3B">
                <v:path arrowok="t"/>
              </v:shape>
            </v:group>
            <v:group style="position:absolute;left:320;top:9346;width:2;height:306" coordorigin="320,9346" coordsize="2,306">
              <v:shape style="position:absolute;left:320;top:9346;width:2;height:306" coordorigin="320,9346" coordsize="0,306" path="m320,9652l320,9346e" filled="f" stroked="t" strokeweight=".477306pt" strokecolor="#2B2B2B">
                <v:path arrowok="t"/>
              </v:shape>
            </v:group>
            <v:group style="position:absolute;left:315;top:10104;width:11389;height:2" coordorigin="315,10104" coordsize="11389,2">
              <v:shape style="position:absolute;left:315;top:10104;width:11389;height:2" coordorigin="315,10104" coordsize="11389,0" path="m315,10104l11704,10104e" filled="f" stroked="t" strokeweight=".715958pt" strokecolor="#545457">
                <v:path arrowok="t"/>
              </v:shape>
            </v:group>
            <v:group style="position:absolute;left:310;top:10346;width:1613;height:2" coordorigin="310,10346" coordsize="1613,2">
              <v:shape style="position:absolute;left:310;top:10346;width:1613;height:2" coordorigin="310,10346" coordsize="1613,0" path="m310,10346l1924,10346e" filled="f" stroked="t" strokeweight=".954611pt" strokecolor="#5B5B60">
                <v:path arrowok="t"/>
              </v:shape>
            </v:group>
            <v:group style="position:absolute;left:1661;top:10344;width:735;height:2" coordorigin="1661,10344" coordsize="735,2">
              <v:shape style="position:absolute;left:1661;top:10344;width:735;height:2" coordorigin="1661,10344" coordsize="735,0" path="m1661,10344l2396,10344e" filled="f" stroked="t" strokeweight=".477306pt" strokecolor="#484848">
                <v:path arrowok="t"/>
              </v:shape>
            </v:group>
            <v:group style="position:absolute;left:2363;top:10054;width:2;height:335" coordorigin="2363,10054" coordsize="2,335">
              <v:shape style="position:absolute;left:2363;top:10054;width:2;height:335" coordorigin="2363,10054" coordsize="0,335" path="m2363,10389l2363,10054e" filled="f" stroked="t" strokeweight=".477306pt" strokecolor="#4F4F4F">
                <v:path arrowok="t"/>
              </v:shape>
            </v:group>
            <v:group style="position:absolute;left:2320;top:10344;width:2339;height:2" coordorigin="2320,10344" coordsize="2339,2">
              <v:shape style="position:absolute;left:2320;top:10344;width:2339;height:2" coordorigin="2320,10344" coordsize="2339,0" path="m2320,10344l4659,10344e" filled="f" stroked="t" strokeweight=".715958pt" strokecolor="#5B5B5B">
                <v:path arrowok="t"/>
              </v:shape>
            </v:group>
            <v:group style="position:absolute;left:4601;top:10346;width:344;height:2" coordorigin="4601,10346" coordsize="344,2">
              <v:shape style="position:absolute;left:4601;top:10346;width:344;height:2" coordorigin="4601,10346" coordsize="344,0" path="m4601,10346l4945,10346e" filled="f" stroked="t" strokeweight=".477306pt" strokecolor="#3B3B3F">
                <v:path arrowok="t"/>
              </v:shape>
            </v:group>
            <v:group style="position:absolute;left:4830;top:10344;width:1890;height:2" coordorigin="4830,10344" coordsize="1890,2">
              <v:shape style="position:absolute;left:4830;top:10344;width:1890;height:2" coordorigin="4830,10344" coordsize="1890,0" path="m4830,10344l6720,10344e" filled="f" stroked="t" strokeweight=".954611pt" strokecolor="#606060">
                <v:path arrowok="t"/>
              </v:shape>
            </v:group>
            <v:group style="position:absolute;left:6649;top:10346;width:353;height:2" coordorigin="6649,10346" coordsize="353,2">
              <v:shape style="position:absolute;left:6649;top:10346;width:353;height:2" coordorigin="6649,10346" coordsize="353,0" path="m6649,10346l7002,10346e" filled="f" stroked="t" strokeweight=".477306pt" strokecolor="#484848">
                <v:path arrowok="t"/>
              </v:shape>
            </v:group>
            <v:group style="position:absolute;left:6945;top:10344;width:2253;height:2" coordorigin="6945,10344" coordsize="2253,2">
              <v:shape style="position:absolute;left:6945;top:10344;width:2253;height:2" coordorigin="6945,10344" coordsize="2253,0" path="m6945,10344l9198,10344e" filled="f" stroked="t" strokeweight=".715958pt" strokecolor="#575757">
                <v:path arrowok="t"/>
              </v:shape>
            </v:group>
            <v:group style="position:absolute;left:9140;top:10346;width:568;height:2" coordorigin="9140,10346" coordsize="568,2">
              <v:shape style="position:absolute;left:9140;top:10346;width:568;height:2" coordorigin="9140,10346" coordsize="568,0" path="m9140,10346l9708,10346e" filled="f" stroked="t" strokeweight=".477306pt" strokecolor="#2F2B2F">
                <v:path arrowok="t"/>
              </v:shape>
            </v:group>
            <v:group style="position:absolute;left:9651;top:10346;width:530;height:2" coordorigin="9651,10346" coordsize="530,2">
              <v:shape style="position:absolute;left:9651;top:10346;width:530;height:2" coordorigin="9651,10346" coordsize="530,0" path="m9651,10346l10181,10346e" filled="f" stroked="t" strokeweight=".477306pt" strokecolor="#1C1C1F">
                <v:path arrowok="t"/>
              </v:shape>
            </v:group>
            <v:group style="position:absolute;left:10124;top:10346;width:248;height:2" coordorigin="10124,10346" coordsize="248,2">
              <v:shape style="position:absolute;left:10124;top:10346;width:248;height:2" coordorigin="10124,10346" coordsize="248,0" path="m10124,10346l10372,10346e" filled="f" stroked="t" strokeweight=".477306pt" strokecolor="#3B3B3B">
                <v:path arrowok="t"/>
              </v:shape>
            </v:group>
            <v:group style="position:absolute;left:10315;top:10346;width:1389;height:2" coordorigin="10315,10346" coordsize="1389,2">
              <v:shape style="position:absolute;left:10315;top:10346;width:1389;height:2" coordorigin="10315,10346" coordsize="1389,0" path="m10315,10346l11704,10346e" filled="f" stroked="t" strokeweight=".954611pt" strokecolor="#57575B">
                <v:path arrowok="t"/>
              </v:shape>
            </v:group>
            <v:group style="position:absolute;left:310;top:10588;width:10114;height:2" coordorigin="310,10588" coordsize="10114,2">
              <v:shape style="position:absolute;left:310;top:10588;width:10114;height:2" coordorigin="310,10588" coordsize="10114,0" path="m310,10588l10424,10588e" filled="f" stroked="t" strokeweight=".715958pt" strokecolor="#57575B">
                <v:path arrowok="t"/>
              </v:shape>
            </v:group>
            <v:group style="position:absolute;left:10315;top:10588;width:315;height:2" coordorigin="10315,10588" coordsize="315,2">
              <v:shape style="position:absolute;left:10315;top:10588;width:315;height:2" coordorigin="10315,10588" coordsize="315,0" path="m10315,10588l10630,10588e" filled="f" stroked="t" strokeweight=".477306pt" strokecolor="#3F3F3F">
                <v:path arrowok="t"/>
              </v:shape>
            </v:group>
            <v:group style="position:absolute;left:10572;top:10586;width:1131;height:2" coordorigin="10572,10586" coordsize="1131,2">
              <v:shape style="position:absolute;left:10572;top:10586;width:1131;height:2" coordorigin="10572,10586" coordsize="1131,0" path="m10572,10586l11704,10586e" filled="f" stroked="t" strokeweight=".715958pt" strokecolor="#545457">
                <v:path arrowok="t"/>
              </v:shape>
            </v:group>
            <v:group style="position:absolute;left:310;top:11067;width:759;height:2" coordorigin="310,11067" coordsize="759,2">
              <v:shape style="position:absolute;left:310;top:11067;width:759;height:2" coordorigin="310,11067" coordsize="759,0" path="m310,11067l1069,11067e" filled="f" stroked="t" strokeweight=".715958pt" strokecolor="#3F3F3F">
                <v:path arrowok="t"/>
              </v:shape>
            </v:group>
            <v:group style="position:absolute;left:1012;top:11069;width:706;height:2" coordorigin="1012,11069" coordsize="706,2">
              <v:shape style="position:absolute;left:1012;top:11069;width:706;height:2" coordorigin="1012,11069" coordsize="706,0" path="m1012,11069l1718,11069e" filled="f" stroked="t" strokeweight=".477306pt" strokecolor="#232328">
                <v:path arrowok="t"/>
              </v:shape>
            </v:group>
            <v:group style="position:absolute;left:3365;top:11069;width:420;height:2" coordorigin="3365,11069" coordsize="420,2">
              <v:shape style="position:absolute;left:3365;top:11069;width:420;height:2" coordorigin="3365,11069" coordsize="420,0" path="m3365,11069l3785,11069e" filled="f" stroked="t" strokeweight=".477306pt" strokecolor="#383838">
                <v:path arrowok="t"/>
              </v:shape>
            </v:group>
            <v:group style="position:absolute;left:1661;top:11069;width:10014;height:2" coordorigin="1661,11069" coordsize="10014,2">
              <v:shape style="position:absolute;left:1661;top:11069;width:10014;height:2" coordorigin="1661,11069" coordsize="10014,0" path="m1661,11069l11675,11069e" filled="f" stroked="t" strokeweight=".715958pt" strokecolor="#5B5B5B">
                <v:path arrowok="t"/>
              </v:shape>
            </v:group>
            <v:group style="position:absolute;left:5427;top:11069;width:563;height:2" coordorigin="5427,11069" coordsize="563,2">
              <v:shape style="position:absolute;left:5427;top:11069;width:563;height:2" coordorigin="5427,11069" coordsize="563,0" path="m5427,11069l5990,11069e" filled="f" stroked="t" strokeweight=".477306pt" strokecolor="#4F4F4F">
                <v:path arrowok="t"/>
              </v:shape>
            </v:group>
            <v:group style="position:absolute;left:8129;top:11069;width:520;height:2" coordorigin="8129,11069" coordsize="520,2">
              <v:shape style="position:absolute;left:8129;top:11069;width:520;height:2" coordorigin="8129,11069" coordsize="520,0" path="m8129,11069l8649,11069e" filled="f" stroked="t" strokeweight=".477306pt" strokecolor="#343434">
                <v:path arrowok="t"/>
              </v:shape>
            </v:group>
            <v:group style="position:absolute;left:10396;top:11072;width:234;height:2" coordorigin="10396,11072" coordsize="234,2">
              <v:shape style="position:absolute;left:10396;top:11072;width:234;height:2" coordorigin="10396,11072" coordsize="234,0" path="m10396,11072l10630,11072e" filled="f" stroked="t" strokeweight="1.193264pt" strokecolor="#707074">
                <v:path arrowok="t"/>
              </v:shape>
            </v:group>
            <v:group style="position:absolute;left:10572;top:11069;width:1126;height:2" coordorigin="10572,11069" coordsize="1126,2">
              <v:shape style="position:absolute;left:10572;top:11069;width:1126;height:2" coordorigin="10572,11069" coordsize="1126,0" path="m10572,11069l11699,11069e" filled="f" stroked="t" strokeweight=".477306pt" strokecolor="#383838">
                <v:path arrowok="t"/>
              </v:shape>
            </v:group>
            <v:group style="position:absolute;left:310;top:11311;width:2086;height:2" coordorigin="310,11311" coordsize="2086,2">
              <v:shape style="position:absolute;left:310;top:11311;width:2086;height:2" coordorigin="310,11311" coordsize="2086,0" path="m310,11311l2396,11311e" filled="f" stroked="t" strokeweight=".477306pt" strokecolor="#3F3F3F">
                <v:path arrowok="t"/>
              </v:shape>
            </v:group>
            <v:group style="position:absolute;left:2291;top:11311;width:3914;height:2" coordorigin="2291,11311" coordsize="3914,2">
              <v:shape style="position:absolute;left:2291;top:11311;width:3914;height:2" coordorigin="2291,11311" coordsize="3914,0" path="m2291,11311l6205,11311e" filled="f" stroked="t" strokeweight=".715958pt" strokecolor="#575757">
                <v:path arrowok="t"/>
              </v:shape>
            </v:group>
            <v:group style="position:absolute;left:5933;top:11311;width:1475;height:2" coordorigin="5933,11311" coordsize="1475,2">
              <v:shape style="position:absolute;left:5933;top:11311;width:1475;height:2" coordorigin="5933,11311" coordsize="1475,0" path="m5933,11311l7408,11311e" filled="f" stroked="t" strokeweight=".477306pt" strokecolor="#444444">
                <v:path arrowok="t"/>
              </v:shape>
            </v:group>
            <v:group style="position:absolute;left:7351;top:11311;width:1952;height:2" coordorigin="7351,11311" coordsize="1952,2">
              <v:shape style="position:absolute;left:7351;top:11311;width:1952;height:2" coordorigin="7351,11311" coordsize="1952,0" path="m7351,11311l9303,11311e" filled="f" stroked="t" strokeweight=".954611pt" strokecolor="#5B5B5B">
                <v:path arrowok="t"/>
              </v:shape>
            </v:group>
            <v:group style="position:absolute;left:9140;top:11311;width:568;height:2" coordorigin="9140,11311" coordsize="568,2">
              <v:shape style="position:absolute;left:9140;top:11311;width:568;height:2" coordorigin="9140,11311" coordsize="568,0" path="m9140,11311l9708,11311e" filled="f" stroked="t" strokeweight=".477306pt" strokecolor="#3F3F44">
                <v:path arrowok="t"/>
              </v:shape>
            </v:group>
            <v:group style="position:absolute;left:9651;top:11311;width:2048;height:2" coordorigin="9651,11311" coordsize="2048,2">
              <v:shape style="position:absolute;left:9651;top:11311;width:2048;height:2" coordorigin="9651,11311" coordsize="2048,0" path="m9651,11311l11699,11311e" filled="f" stroked="t" strokeweight=".954611pt" strokecolor="#545457">
                <v:path arrowok="t"/>
              </v:shape>
            </v:group>
            <v:group style="position:absolute;left:310;top:11550;width:6410;height:2" coordorigin="310,11550" coordsize="6410,2">
              <v:shape style="position:absolute;left:310;top:11550;width:6410;height:2" coordorigin="310,11550" coordsize="6410,0" path="m310,11550l6720,11550e" filled="f" stroked="t" strokeweight=".715958pt" strokecolor="#575757">
                <v:path arrowok="t"/>
              </v:shape>
            </v:group>
            <v:group style="position:absolute;left:1041;top:11299;width:2;height:249" coordorigin="1041,11299" coordsize="2,249">
              <v:shape style="position:absolute;left:1041;top:11299;width:2;height:249" coordorigin="1041,11299" coordsize="0,249" path="m1041,11548l1041,11299e" filled="f" stroked="t" strokeweight=".477306pt" strokecolor="#2B2B2B">
                <v:path arrowok="t"/>
              </v:shape>
            </v:group>
            <v:group style="position:absolute;left:1699;top:11304;width:2;height:273" coordorigin="1699,11304" coordsize="2,273">
              <v:shape style="position:absolute;left:1699;top:11304;width:2;height:273" coordorigin="1699,11304" coordsize="0,273" path="m1699,11577l1699,11304e" filled="f" stroked="t" strokeweight=".477306pt" strokecolor="#3B3B3B">
                <v:path arrowok="t"/>
              </v:shape>
            </v:group>
            <v:group style="position:absolute;left:6649;top:11553;width:535;height:2" coordorigin="6649,11553" coordsize="535,2">
              <v:shape style="position:absolute;left:6649;top:11553;width:535;height:2" coordorigin="6649,11553" coordsize="535,0" path="m6649,11553l7183,11553e" filled="f" stroked="t" strokeweight=".477306pt" strokecolor="#3F3F3F">
                <v:path arrowok="t"/>
              </v:shape>
            </v:group>
            <v:group style="position:absolute;left:7126;top:11553;width:740;height:2" coordorigin="7126,11553" coordsize="740,2">
              <v:shape style="position:absolute;left:7126;top:11553;width:740;height:2" coordorigin="7126,11553" coordsize="740,0" path="m7126,11553l7866,11553e" filled="f" stroked="t" strokeweight=".477306pt" strokecolor="#2B2B2B">
                <v:path arrowok="t"/>
              </v:shape>
            </v:group>
            <v:group style="position:absolute;left:7389;top:11299;width:2;height:273" coordorigin="7389,11299" coordsize="2,273">
              <v:shape style="position:absolute;left:7389;top:11299;width:2;height:273" coordorigin="7389,11299" coordsize="0,273" path="m7389,11572l7389,11299e" filled="f" stroked="t" strokeweight=".477306pt" strokecolor="#444444">
                <v:path arrowok="t"/>
              </v:shape>
            </v:group>
            <v:group style="position:absolute;left:7809;top:11553;width:1833;height:2" coordorigin="7809,11553" coordsize="1833,2">
              <v:shape style="position:absolute;left:7809;top:11553;width:1833;height:2" coordorigin="7809,11553" coordsize="1833,0" path="m7809,11553l9642,11553e" filled="f" stroked="t" strokeweight=".954611pt" strokecolor="#646464">
                <v:path arrowok="t"/>
              </v:shape>
            </v:group>
            <v:group style="position:absolute;left:8892;top:11553;width:1480;height:2" coordorigin="8892,11553" coordsize="1480,2">
              <v:shape style="position:absolute;left:8892;top:11553;width:1480;height:2" coordorigin="8892,11553" coordsize="1480,0" path="m8892,11553l10372,11553e" filled="f" stroked="t" strokeweight=".477306pt" strokecolor="#4F4F4F">
                <v:path arrowok="t"/>
              </v:shape>
            </v:group>
            <v:group style="position:absolute;left:10315;top:11553;width:1384;height:2" coordorigin="10315,11553" coordsize="1384,2">
              <v:shape style="position:absolute;left:10315;top:11553;width:1384;height:2" coordorigin="10315,11553" coordsize="1384,0" path="m10315,11553l11699,11553e" filled="f" stroked="t" strokeweight=".954611pt" strokecolor="#5B5B5B">
                <v:path arrowok="t"/>
              </v:shape>
            </v:group>
            <v:group style="position:absolute;left:11694;top:11265;width:2;height:311" coordorigin="11694,11265" coordsize="2,311">
              <v:shape style="position:absolute;left:11694;top:11265;width:2;height:311" coordorigin="11694,11265" coordsize="0,311" path="m11694,11577l11694,11265e" filled="f" stroked="t" strokeweight=".477306pt" strokecolor="#3F3F3F">
                <v:path arrowok="t"/>
              </v:shape>
            </v:group>
            <v:group style="position:absolute;left:1041;top:11529;width:2;height:507" coordorigin="1041,11529" coordsize="2,507">
              <v:shape style="position:absolute;left:1041;top:11529;width:2;height:507" coordorigin="1041,11529" coordsize="0,507" path="m1041,12036l1041,11529e" filled="f" stroked="t" strokeweight=".477306pt" strokecolor="#606060">
                <v:path arrowok="t"/>
              </v:shape>
            </v:group>
            <v:group style="position:absolute;left:2360;top:10246;width:2;height:1819" coordorigin="2360,10246" coordsize="2,1819">
              <v:shape style="position:absolute;left:2360;top:10246;width:2;height:1819" coordorigin="2360,10246" coordsize="0,1819" path="m2360,12065l2360,10246e" filled="f" stroked="t" strokeweight=".954611pt" strokecolor="#646464">
                <v:path arrowok="t"/>
              </v:shape>
            </v:group>
            <v:group style="position:absolute;left:322;top:699;width:2;height:15632" coordorigin="322,699" coordsize="2,15632">
              <v:shape style="position:absolute;left:322;top:699;width:2;height:15632" coordorigin="322,699" coordsize="0,15632" path="m322,16331l322,699e" filled="f" stroked="t" strokeweight=".715958pt" strokecolor="#4B4B4B">
                <v:path arrowok="t"/>
              </v:shape>
            </v:group>
            <v:group style="position:absolute;left:1041;top:12036;width:2;height:680" coordorigin="1041,12036" coordsize="2,680">
              <v:shape style="position:absolute;left:1041;top:12036;width:2;height:680" coordorigin="1041,12036" coordsize="0,680" path="m1041,12716l1041,12036e" filled="f" stroked="t" strokeweight=".477306pt" strokecolor="#000000">
                <v:path arrowok="t"/>
              </v:shape>
            </v:group>
            <v:group style="position:absolute;left:2363;top:12008;width:2;height:737" coordorigin="2363,12008" coordsize="2,737">
              <v:shape style="position:absolute;left:2363;top:12008;width:2;height:737" coordorigin="2363,12008" coordsize="0,737" path="m2363,12745l2363,12008e" filled="f" stroked="t" strokeweight=".477306pt" strokecolor="#2B2B2B">
                <v:path arrowok="t"/>
              </v:shape>
            </v:group>
            <v:group style="position:absolute;left:7384;top:12008;width:2;height:292" coordorigin="7384,12008" coordsize="2,292">
              <v:shape style="position:absolute;left:7384;top:12008;width:2;height:292" coordorigin="7384,12008" coordsize="0,292" path="m7384,12300l7384,12008e" filled="f" stroked="t" strokeweight=".477306pt" strokecolor="#484848">
                <v:path arrowok="t"/>
              </v:shape>
            </v:group>
            <v:group style="position:absolute;left:320;top:12242;width:2;height:249" coordorigin="320,12242" coordsize="2,249">
              <v:shape style="position:absolute;left:320;top:12242;width:2;height:249" coordorigin="320,12242" coordsize="0,249" path="m320,12491l320,12242e" filled="f" stroked="t" strokeweight=".477306pt" strokecolor="#1F1F1F">
                <v:path arrowok="t"/>
              </v:shape>
            </v:group>
            <v:group style="position:absolute;left:320;top:12434;width:2;height:311" coordorigin="320,12434" coordsize="2,311">
              <v:shape style="position:absolute;left:320;top:12434;width:2;height:311" coordorigin="320,12434" coordsize="0,311" path="m320,12745l320,12434e" filled="f" stroked="t" strokeweight=".477306pt" strokecolor="#343434">
                <v:path arrowok="t"/>
              </v:shape>
            </v:group>
            <v:group style="position:absolute;left:310;top:13631;width:391;height:2" coordorigin="310,13631" coordsize="391,2">
              <v:shape style="position:absolute;left:310;top:13631;width:391;height:2" coordorigin="310,13631" coordsize="391,0" path="m310,13631l702,13631e" filled="f" stroked="t" strokeweight=".477306pt" strokecolor="#484848">
                <v:path arrowok="t"/>
              </v:shape>
            </v:group>
            <v:group style="position:absolute;left:625;top:13633;width:1747;height:2" coordorigin="625,13633" coordsize="1747,2">
              <v:shape style="position:absolute;left:625;top:13633;width:1747;height:2" coordorigin="625,13633" coordsize="1747,0" path="m625,13633l2372,13633e" filled="f" stroked="t" strokeweight=".954611pt" strokecolor="#606060">
                <v:path arrowok="t"/>
              </v:shape>
            </v:group>
            <v:group style="position:absolute;left:1041;top:12716;width:2;height:972" coordorigin="1041,12716" coordsize="2,972">
              <v:shape style="position:absolute;left:1041;top:12716;width:2;height:972" coordorigin="1041,12716" coordsize="0,972" path="m1041,13688l1041,12716e" filled="f" stroked="t" strokeweight=".477306pt" strokecolor="#5B5B5B">
                <v:path arrowok="t"/>
              </v:shape>
            </v:group>
            <v:group style="position:absolute;left:1697;top:11304;width:2;height:5032" coordorigin="1697,11304" coordsize="2,5032">
              <v:shape style="position:absolute;left:1697;top:11304;width:2;height:5032" coordorigin="1697,11304" coordsize="0,5032" path="m1697,16336l1697,11304e" filled="f" stroked="t" strokeweight=".715958pt" strokecolor="#575757">
                <v:path arrowok="t"/>
              </v:shape>
            </v:group>
            <v:group style="position:absolute;left:1699;top:13583;width:2;height:273" coordorigin="1699,13583" coordsize="2,273">
              <v:shape style="position:absolute;left:1699;top:13583;width:2;height:273" coordorigin="1699,13583" coordsize="0,273" path="m1699,13856l1699,13583e" filled="f" stroked="t" strokeweight=".477306pt" strokecolor="#383838">
                <v:path arrowok="t"/>
              </v:shape>
            </v:group>
            <v:group style="position:absolute;left:7389;top:13592;width:2;height:263" coordorigin="7389,13592" coordsize="2,263">
              <v:shape style="position:absolute;left:7389;top:13592;width:2;height:263" coordorigin="7389,13592" coordsize="0,263" path="m7389,13856l7389,13592e" filled="f" stroked="t" strokeweight=".477306pt" strokecolor="#3B3B3B">
                <v:path arrowok="t"/>
              </v:shape>
            </v:group>
            <v:group style="position:absolute;left:11694;top:13592;width:2;height:263" coordorigin="11694,13592" coordsize="2,263">
              <v:shape style="position:absolute;left:11694;top:13592;width:2;height:263" coordorigin="11694,13592" coordsize="0,263" path="m11694,13856l11694,13592e" filled="f" stroked="t" strokeweight=".477306pt" strokecolor="#2F2B2F">
                <v:path arrowok="t"/>
              </v:shape>
            </v:group>
            <v:group style="position:absolute;left:1041;top:13688;width:2;height:2020" coordorigin="1041,13688" coordsize="2,2020">
              <v:shape style="position:absolute;left:1041;top:13688;width:2;height:2020" coordorigin="1041,13688" coordsize="0,2020" path="m1041,15708l1041,13688e" filled="f" stroked="t" strokeweight=".477306pt" strokecolor="#000000">
                <v:path arrowok="t"/>
              </v:shape>
            </v:group>
            <v:group style="position:absolute;left:9680;top:13702;width:2;height:144" coordorigin="9680,13702" coordsize="2,144">
              <v:shape style="position:absolute;left:9680;top:13702;width:2;height:144" coordorigin="9680,13702" coordsize="0,144" path="m9680,13846l9680,13702e" filled="f" stroked="t" strokeweight="1.670569pt" strokecolor="#576097">
                <v:path arrowok="t"/>
              </v:shape>
            </v:group>
            <v:group style="position:absolute;left:1699;top:13798;width:2;height:354" coordorigin="1699,13798" coordsize="2,354">
              <v:shape style="position:absolute;left:1699;top:13798;width:2;height:354" coordorigin="1699,13798" coordsize="0,354" path="m1699,14152l1699,13798e" filled="f" stroked="t" strokeweight=".477306pt" strokecolor="#4B4B4B">
                <v:path arrowok="t"/>
              </v:shape>
            </v:group>
            <v:group style="position:absolute;left:7389;top:13798;width:2;height:354" coordorigin="7389,13798" coordsize="2,354">
              <v:shape style="position:absolute;left:7389;top:13798;width:2;height:354" coordorigin="7389,13798" coordsize="0,354" path="m7389,14152l7389,13798e" filled="f" stroked="t" strokeweight=".477306pt" strokecolor="#4F4F4F">
                <v:path arrowok="t"/>
              </v:shape>
            </v:group>
            <v:group style="position:absolute;left:11694;top:13798;width:2;height:354" coordorigin="11694,13798" coordsize="2,354">
              <v:shape style="position:absolute;left:11694;top:13798;width:2;height:354" coordorigin="11694,13798" coordsize="0,354" path="m11694,14152l11694,13798e" filled="f" stroked="t" strokeweight=".477306pt" strokecolor="#444448">
                <v:path arrowok="t"/>
              </v:shape>
            </v:group>
            <v:group style="position:absolute;left:2360;top:12687;width:2;height:2758" coordorigin="2360,12687" coordsize="2,2758">
              <v:shape style="position:absolute;left:2360;top:12687;width:2;height:2758" coordorigin="2360,12687" coordsize="0,2758" path="m2360,15445l2360,12687e" filled="f" stroked="t" strokeweight=".954611pt" strokecolor="#606060">
                <v:path arrowok="t"/>
              </v:shape>
            </v:group>
            <v:group style="position:absolute;left:3756;top:14124;width:2;height:359" coordorigin="3756,14124" coordsize="2,359">
              <v:shape style="position:absolute;left:3756;top:14124;width:2;height:359" coordorigin="3756,14124" coordsize="0,359" path="m3756,14483l3756,14124e" filled="f" stroked="t" strokeweight=".954611pt" strokecolor="#000000">
                <v:path arrowok="t"/>
              </v:shape>
            </v:group>
            <v:group style="position:absolute;left:1694;top:14334;width:2;height:551" coordorigin="1694,14334" coordsize="2,551">
              <v:shape style="position:absolute;left:1694;top:14334;width:2;height:551" coordorigin="1694,14334" coordsize="0,551" path="m1694,14885l1694,14334e" filled="f" stroked="t" strokeweight=".477306pt" strokecolor="#343434">
                <v:path arrowok="t"/>
              </v:shape>
            </v:group>
            <v:group style="position:absolute;left:8938;top:14626;width:2;height:273" coordorigin="8938,14626" coordsize="2,273">
              <v:shape style="position:absolute;left:8938;top:14626;width:2;height:273" coordorigin="8938,14626" coordsize="0,273" path="m8938,14899l8938,14626e" filled="f" stroked="t" strokeweight="1.431917pt" strokecolor="#444444">
                <v:path arrowok="t"/>
              </v:shape>
            </v:group>
            <v:group style="position:absolute;left:8942;top:14828;width:2;height:134" coordorigin="8942,14828" coordsize="2,134">
              <v:shape style="position:absolute;left:8942;top:14828;width:2;height:134" coordorigin="8942,14828" coordsize="0,134" path="m8942,14962l8942,14828e" filled="f" stroked="t" strokeweight=".715958pt" strokecolor="#646464">
                <v:path arrowok="t"/>
              </v:shape>
            </v:group>
            <v:group style="position:absolute;left:1697;top:14942;width:2;height:795" coordorigin="1697,14942" coordsize="2,795">
              <v:shape style="position:absolute;left:1697;top:14942;width:2;height:795" coordorigin="1697,14942" coordsize="0,795" path="m1697,15737l1697,14942e" filled="f" stroked="t" strokeweight=".954611pt" strokecolor="#6B6B6B">
                <v:path arrowok="t"/>
              </v:shape>
            </v:group>
            <v:group style="position:absolute;left:315;top:15388;width:2;height:350" coordorigin="315,15388" coordsize="2,350">
              <v:shape style="position:absolute;left:315;top:15388;width:2;height:350" coordorigin="315,15388" coordsize="0,350" path="m315,15737l315,15388e" filled="f" stroked="t" strokeweight=".477306pt" strokecolor="#343434">
                <v:path arrowok="t"/>
              </v:shape>
            </v:group>
            <v:group style="position:absolute;left:2358;top:15388;width:2;height:350" coordorigin="2358,15388" coordsize="2,350">
              <v:shape style="position:absolute;left:2358;top:15388;width:2;height:350" coordorigin="2358,15388" coordsize="0,350" path="m2358,15737l2358,15388e" filled="f" stroked="t" strokeweight=".477306pt" strokecolor="#3F3F3F">
                <v:path arrowok="t"/>
              </v:shape>
            </v:group>
            <v:group style="position:absolute;left:7386;top:11299;width:2;height:5032" coordorigin="7386,11299" coordsize="2,5032">
              <v:shape style="position:absolute;left:7386;top:11299;width:2;height:5032" coordorigin="7386,11299" coordsize="0,5032" path="m7386,16331l7386,11299e" filled="f" stroked="t" strokeweight=".715958pt" strokecolor="#606060">
                <v:path arrowok="t"/>
              </v:shape>
            </v:group>
            <v:group style="position:absolute;left:310;top:16326;width:391;height:2" coordorigin="310,16326" coordsize="391,2">
              <v:shape style="position:absolute;left:310;top:16326;width:391;height:2" coordorigin="310,16326" coordsize="391,0" path="m310,16326l702,16326e" filled="f" stroked="t" strokeweight=".477306pt" strokecolor="#4F4F4F">
                <v:path arrowok="t"/>
              </v:shape>
            </v:group>
            <v:group style="position:absolute;left:320;top:1810;width:2;height:14526" coordorigin="320,1810" coordsize="2,14526">
              <v:shape style="position:absolute;left:320;top:1810;width:2;height:14526" coordorigin="320,1810" coordsize="0,14526" path="m320,16336l320,1810e" filled="f" stroked="t" strokeweight=".715958pt" strokecolor="#4B4B4B">
                <v:path arrowok="t"/>
              </v:shape>
            </v:group>
            <v:group style="position:absolute;left:1041;top:15708;width:2;height:613" coordorigin="1041,15708" coordsize="2,613">
              <v:shape style="position:absolute;left:1041;top:15708;width:2;height:613" coordorigin="1041,15708" coordsize="0,613" path="m1041,16321l1041,15708e" filled="f" stroked="t" strokeweight=".477306pt" strokecolor="#8C8C8C">
                <v:path arrowok="t"/>
              </v:shape>
            </v:group>
            <v:group style="position:absolute;left:2358;top:15680;width:2;height:661" coordorigin="2358,15680" coordsize="2,661">
              <v:shape style="position:absolute;left:2358;top:15680;width:2;height:661" coordorigin="2358,15680" coordsize="0,661" path="m2358,16340l2358,15680e" filled="f" stroked="t" strokeweight=".477306pt" strokecolor="#2B2B2B">
                <v:path arrowok="t"/>
              </v:shape>
            </v:group>
            <v:group style="position:absolute;left:4601;top:16326;width:344;height:2" coordorigin="4601,16326" coordsize="344,2">
              <v:shape style="position:absolute;left:4601;top:16326;width:344;height:2" coordorigin="4601,16326" coordsize="344,0" path="m4601,16326l4945,16326e" filled="f" stroked="t" strokeweight=".477306pt" strokecolor="#3F3F44">
                <v:path arrowok="t"/>
              </v:shape>
            </v:group>
            <v:group style="position:absolute;left:310;top:16326;width:11389;height:2" coordorigin="310,16326" coordsize="11389,2">
              <v:shape style="position:absolute;left:310;top:16326;width:11389;height:2" coordorigin="310,16326" coordsize="11389,0" path="m310,16326l11699,16326e" filled="f" stroked="t" strokeweight=".715958pt" strokecolor="#5B5B5B">
                <v:path arrowok="t"/>
              </v:shape>
            </v:group>
            <v:group style="position:absolute;left:6649;top:16326;width:535;height:2" coordorigin="6649,16326" coordsize="535,2">
              <v:shape style="position:absolute;left:6649;top:16326;width:535;height:2" coordorigin="6649,16326" coordsize="535,0" path="m6649,16326l7183,16326e" filled="f" stroked="t" strokeweight=".477306pt" strokecolor="#444448">
                <v:path arrowok="t"/>
              </v:shape>
            </v:group>
            <v:group style="position:absolute;left:7126;top:16326;width:291;height:2" coordorigin="7126,16326" coordsize="291,2">
              <v:shape style="position:absolute;left:7126;top:16326;width:291;height:2" coordorigin="7126,16326" coordsize="291,0" path="m7126,16326l7417,16326e" filled="f" stroked="t" strokeweight=".477306pt" strokecolor="#343434">
                <v:path arrowok="t"/>
              </v:shape>
            </v:group>
            <v:group style="position:absolute;left:8591;top:16321;width:358;height:2" coordorigin="8591,16321" coordsize="358,2">
              <v:shape style="position:absolute;left:8591;top:16321;width:358;height:2" coordorigin="8591,16321" coordsize="358,0" path="m8591,16321l8949,16321e" filled="f" stroked="t" strokeweight=".477306pt" strokecolor="#343434">
                <v:path arrowok="t"/>
              </v:shape>
            </v:group>
            <v:group style="position:absolute;left:9384;top:16326;width:325;height:2" coordorigin="9384,16326" coordsize="325,2">
              <v:shape style="position:absolute;left:9384;top:16326;width:325;height:2" coordorigin="9384,16326" coordsize="325,0" path="m9384,16326l9708,16326e" filled="f" stroked="t" strokeweight=".477306pt" strokecolor="#343434">
                <v:path arrowok="t"/>
              </v:shape>
            </v:group>
            <w10:wrap type="none"/>
          </v:group>
        </w:pict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Yaku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9"/>
          <w:w w:val="1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right="201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87"/>
        </w:rPr>
        <w:t>l'ı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88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6B6E70"/>
          <w:spacing w:val="7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5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99" w:lineRule="exact"/>
        <w:ind w:right="-20"/>
        <w:jc w:val="left"/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9"/>
          <w:szCs w:val="9"/>
          <w:color w:val="B6B8BA"/>
          <w:spacing w:val="0"/>
          <w:w w:val="167"/>
          <w:b/>
          <w:bCs/>
        </w:rPr>
        <w:t>{•l</w:t>
      </w:r>
      <w:r>
        <w:rPr>
          <w:rFonts w:ascii="Times New Roman" w:hAnsi="Times New Roman" w:cs="Times New Roman" w:eastAsia="Times New Roman"/>
          <w:sz w:val="9"/>
          <w:szCs w:val="9"/>
          <w:color w:val="B6B8BA"/>
          <w:spacing w:val="0"/>
          <w:w w:val="167"/>
          <w:b/>
          <w:bCs/>
        </w:rPr>
        <w:t>t</w:t>
      </w:r>
      <w:r>
        <w:rPr>
          <w:rFonts w:ascii="Times New Roman" w:hAnsi="Times New Roman" w:cs="Times New Roman" w:eastAsia="Times New Roman"/>
          <w:sz w:val="9"/>
          <w:szCs w:val="9"/>
          <w:color w:val="B6B8BA"/>
          <w:spacing w:val="0"/>
          <w:w w:val="167"/>
          <w:b/>
          <w:bCs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6B8BA"/>
          <w:spacing w:val="6"/>
          <w:w w:val="167"/>
          <w:b/>
          <w:bCs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6B8BA"/>
          <w:spacing w:val="0"/>
          <w:w w:val="167"/>
        </w:rPr>
        <w:t>...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spacing w:before="0" w:after="0" w:line="169" w:lineRule="exact"/>
        <w:ind w:left="91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B6B8BA"/>
          <w:spacing w:val="0"/>
          <w:w w:val="128"/>
        </w:rPr>
        <w:t>_,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100"/>
          <w:cols w:num="2" w:equalWidth="0">
            <w:col w:w="6595" w:space="2842"/>
            <w:col w:w="2203"/>
          </w:cols>
        </w:sectPr>
      </w:pPr>
      <w:rPr/>
    </w:p>
    <w:p>
      <w:pPr>
        <w:spacing w:before="0" w:after="0" w:line="500" w:lineRule="exact"/>
        <w:ind w:left="883" w:right="-20"/>
        <w:jc w:val="left"/>
        <w:tabs>
          <w:tab w:pos="3720" w:val="left"/>
          <w:tab w:pos="10080" w:val="left"/>
        </w:tabs>
        <w:rPr>
          <w:rFonts w:ascii="Arial" w:hAnsi="Arial" w:cs="Arial" w:eastAsia="Arial"/>
          <w:sz w:val="52"/>
          <w:szCs w:val="52"/>
        </w:rPr>
      </w:pPr>
      <w:rPr/>
      <w:r>
        <w:rPr>
          <w:rFonts w:ascii="Arial" w:hAnsi="Arial" w:cs="Arial" w:eastAsia="Arial"/>
          <w:sz w:val="90"/>
          <w:szCs w:val="90"/>
          <w:color w:val="3B3B3B"/>
          <w:spacing w:val="0"/>
          <w:w w:val="202"/>
          <w:i/>
          <w:position w:val="-42"/>
        </w:rPr>
        <w:t>l</w:t>
      </w:r>
      <w:r>
        <w:rPr>
          <w:rFonts w:ascii="Arial" w:hAnsi="Arial" w:cs="Arial" w:eastAsia="Arial"/>
          <w:sz w:val="90"/>
          <w:szCs w:val="90"/>
          <w:color w:val="3B3B3B"/>
          <w:spacing w:val="0"/>
          <w:w w:val="100"/>
          <w:i/>
          <w:position w:val="-42"/>
        </w:rPr>
        <w:tab/>
      </w:r>
      <w:r>
        <w:rPr>
          <w:rFonts w:ascii="Arial" w:hAnsi="Arial" w:cs="Arial" w:eastAsia="Arial"/>
          <w:sz w:val="90"/>
          <w:szCs w:val="90"/>
          <w:color w:val="3B3B3B"/>
          <w:spacing w:val="0"/>
          <w:w w:val="100"/>
          <w:i/>
          <w:position w:val="-42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3"/>
          <w:position w:val="-19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13"/>
          <w:position w:val="-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3"/>
          <w:position w:val="-19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13"/>
          <w:position w:val="-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3"/>
          <w:position w:val="-19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3"/>
          <w:w w:val="113"/>
          <w:position w:val="-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9"/>
        </w:rPr>
      </w:r>
      <w:r>
        <w:rPr>
          <w:rFonts w:ascii="Arial" w:hAnsi="Arial" w:cs="Arial" w:eastAsia="Arial"/>
          <w:sz w:val="52"/>
          <w:szCs w:val="52"/>
          <w:color w:val="8C8E90"/>
          <w:spacing w:val="0"/>
          <w:w w:val="252"/>
          <w:position w:val="-39"/>
        </w:rPr>
        <w:t>,</w:t>
      </w:r>
      <w:r>
        <w:rPr>
          <w:rFonts w:ascii="Arial" w:hAnsi="Arial" w:cs="Arial" w:eastAsia="Arial"/>
          <w:sz w:val="52"/>
          <w:szCs w:val="52"/>
          <w:color w:val="8C8E90"/>
          <w:spacing w:val="0"/>
          <w:w w:val="253"/>
          <w:position w:val="-39"/>
        </w:rPr>
        <w:t>)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40" w:bottom="280" w:left="160" w:right="100"/>
        </w:sectPr>
      </w:pPr>
      <w:rPr/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27" w:lineRule="exact"/>
        <w:ind w:left="879" w:right="-61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B3B3B"/>
          <w:spacing w:val="0"/>
          <w:w w:val="123"/>
          <w:position w:val="-3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443" w:lineRule="exact"/>
        <w:ind w:right="-20"/>
        <w:jc w:val="left"/>
        <w:tabs>
          <w:tab w:pos="6360" w:val="left"/>
        </w:tabs>
        <w:rPr>
          <w:rFonts w:ascii="Arial" w:hAnsi="Arial" w:cs="Arial" w:eastAsia="Arial"/>
          <w:sz w:val="83"/>
          <w:szCs w:val="8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  <w:position w:val="1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14"/>
          <w:position w:val="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  <w:position w:val="1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3"/>
          <w:position w:val="1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14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1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  <w:position w:val="1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"/>
          <w:w w:val="115"/>
          <w:position w:val="1"/>
        </w:rPr>
        <w:t>G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300"/>
          <w:position w:val="1"/>
        </w:rPr>
        <w:t>I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  <w:position w:val="1"/>
        </w:rPr>
      </w:r>
      <w:r>
        <w:rPr>
          <w:rFonts w:ascii="Arial" w:hAnsi="Arial" w:cs="Arial" w:eastAsia="Arial"/>
          <w:sz w:val="83"/>
          <w:szCs w:val="83"/>
          <w:color w:val="8C8E90"/>
          <w:spacing w:val="0"/>
          <w:w w:val="208"/>
          <w:i/>
          <w:position w:val="-32"/>
        </w:rPr>
        <w:t>ı</w:t>
      </w:r>
      <w:r>
        <w:rPr>
          <w:rFonts w:ascii="Arial" w:hAnsi="Arial" w:cs="Arial" w:eastAsia="Arial"/>
          <w:sz w:val="83"/>
          <w:szCs w:val="8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00"/>
          <w:cols w:num="2" w:equalWidth="0">
            <w:col w:w="1351" w:space="2476"/>
            <w:col w:w="7833"/>
          </w:cols>
        </w:sectPr>
      </w:pPr>
      <w:rPr/>
    </w:p>
    <w:p>
      <w:pPr>
        <w:spacing w:before="0" w:after="0" w:line="194" w:lineRule="exact"/>
        <w:ind w:left="606" w:right="-20"/>
        <w:jc w:val="left"/>
        <w:tabs>
          <w:tab w:pos="3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-1"/>
        </w:rPr>
        <w:t>BÜYÜKŞEHIR</w:t>
      </w:r>
      <w:r>
        <w:rPr>
          <w:rFonts w:ascii="Arial" w:hAnsi="Arial" w:cs="Arial" w:eastAsia="Arial"/>
          <w:sz w:val="15"/>
          <w:szCs w:val="15"/>
          <w:color w:val="2A2A2A"/>
          <w:spacing w:val="7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6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6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6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6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615" w:right="5298"/>
        <w:jc w:val="center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B3B3B"/>
          <w:spacing w:val="0"/>
          <w:w w:val="113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3B3B3B"/>
          <w:spacing w:val="-28"/>
          <w:w w:val="113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3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312" w:lineRule="exact"/>
        <w:ind w:left="118" w:right="-20"/>
        <w:jc w:val="left"/>
        <w:tabs>
          <w:tab w:pos="1500" w:val="left"/>
          <w:tab w:pos="3220" w:val="left"/>
          <w:tab w:pos="5580" w:val="left"/>
          <w:tab w:pos="762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w w:val="14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43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15/05/2017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Bildiri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04:32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1"/>
          <w:position w:val="-2"/>
        </w:rPr>
        <w:t>tr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11"/>
          <w:position w:val="-2"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0"/>
          <w:w w:val="66"/>
          <w:position w:val="-2"/>
        </w:rPr>
        <w:t>ı: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left="137" w:right="-20"/>
        <w:jc w:val="left"/>
        <w:tabs>
          <w:tab w:pos="1520" w:val="left"/>
          <w:tab w:pos="3200" w:val="left"/>
          <w:tab w:pos="4560" w:val="left"/>
          <w:tab w:pos="5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>ayıt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91"/>
          <w:position w:val="1"/>
        </w:rPr>
        <w:t>:</w:t>
      </w:r>
      <w:r>
        <w:rPr>
          <w:rFonts w:ascii="Arial" w:hAnsi="Arial" w:cs="Arial" w:eastAsia="Arial"/>
          <w:sz w:val="26"/>
          <w:szCs w:val="26"/>
          <w:color w:val="3B3B3B"/>
          <w:spacing w:val="-18"/>
          <w:w w:val="91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3B3B3B"/>
          <w:spacing w:val="6"/>
          <w:w w:val="208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1"/>
        </w:rPr>
        <w:t>5/05/2017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yıt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3113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:Merkez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1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177/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ok.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42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Doğı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177/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37" w:right="-20"/>
        <w:jc w:val="left"/>
        <w:tabs>
          <w:tab w:pos="1520" w:val="left"/>
          <w:tab w:pos="4640" w:val="left"/>
          <w:tab w:pos="7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4"/>
          <w:i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4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74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0"/>
        </w:rPr>
        <w:t>dikkatsizlik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4" w:after="0" w:line="165" w:lineRule="auto"/>
        <w:ind w:left="3684" w:right="3459" w:firstLine="-3547"/>
        <w:jc w:val="left"/>
        <w:tabs>
          <w:tab w:pos="3680" w:val="left"/>
          <w:tab w:pos="6220" w:val="left"/>
          <w:tab w:pos="680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2.862732pt;margin-top:13.998167pt;width:83.200759pt;height:26pt;mso-position-horizontal-relative:page;mso-position-vertical-relative:paragraph;z-index:-16221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600" w:val="left"/>
                      <w:tab w:pos="15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3B3B3B"/>
                      <w:spacing w:val="0"/>
                      <w:w w:val="54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B3B3B"/>
                      <w:spacing w:val="-69"/>
                      <w:w w:val="54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B3B3B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B3B3B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727272"/>
                      <w:spacing w:val="0"/>
                      <w:w w:val="54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727272"/>
                      <w:spacing w:val="-69"/>
                      <w:w w:val="54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727272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727272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D4D4D"/>
                      <w:spacing w:val="0"/>
                      <w:w w:val="54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  <w:position w:val="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5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5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9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8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"/>
          <w:w w:val="98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8"/>
          <w:position w:val="0"/>
        </w:rPr>
        <w:t>onanne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gir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6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  <w:position w:val="0"/>
        </w:rPr>
        <w:t>A</w:t>
      </w:r>
      <w:r>
        <w:rPr>
          <w:rFonts w:ascii="Arial" w:hAnsi="Arial" w:cs="Arial" w:eastAsia="Arial"/>
          <w:sz w:val="15"/>
          <w:szCs w:val="15"/>
          <w:color w:val="3B3B3B"/>
          <w:spacing w:val="-4"/>
          <w:w w:val="100"/>
          <w:position w:val="0"/>
        </w:rPr>
        <w:t>h</w:t>
      </w:r>
      <w:r>
        <w:rPr>
          <w:rFonts w:ascii="Arial" w:hAnsi="Arial" w:cs="Arial" w:eastAsia="Arial"/>
          <w:sz w:val="15"/>
          <w:szCs w:val="15"/>
          <w:color w:val="5D5D5D"/>
          <w:spacing w:val="0"/>
          <w:w w:val="100"/>
          <w:position w:val="0"/>
        </w:rPr>
        <w:t>şap</w:t>
      </w:r>
      <w:r>
        <w:rPr>
          <w:rFonts w:ascii="Arial" w:hAnsi="Arial" w:cs="Arial" w:eastAsia="Arial"/>
          <w:sz w:val="15"/>
          <w:szCs w:val="15"/>
          <w:color w:val="5D5D5D"/>
          <w:spacing w:val="0"/>
          <w:w w:val="100"/>
          <w:position w:val="0"/>
        </w:rPr>
        <w:t>   </w:t>
      </w:r>
      <w:r>
        <w:rPr>
          <w:rFonts w:ascii="Arial" w:hAnsi="Arial" w:cs="Arial" w:eastAsia="Arial"/>
          <w:sz w:val="15"/>
          <w:szCs w:val="15"/>
          <w:color w:val="5D5D5D"/>
          <w:spacing w:val="4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727272"/>
          <w:spacing w:val="0"/>
          <w:w w:val="79"/>
          <w:position w:val="0"/>
        </w:rPr>
        <w:t>Ç&lt;il</w:t>
      </w:r>
      <w:r>
        <w:rPr>
          <w:rFonts w:ascii="Arial" w:hAnsi="Arial" w:cs="Arial" w:eastAsia="Arial"/>
          <w:sz w:val="19"/>
          <w:szCs w:val="19"/>
          <w:color w:val="727272"/>
          <w:spacing w:val="0"/>
          <w:w w:val="79"/>
          <w:position w:val="0"/>
        </w:rPr>
        <w:t>l</w:t>
      </w:r>
      <w:r>
        <w:rPr>
          <w:rFonts w:ascii="Arial" w:hAnsi="Arial" w:cs="Arial" w:eastAsia="Arial"/>
          <w:sz w:val="19"/>
          <w:szCs w:val="19"/>
          <w:color w:val="727272"/>
          <w:spacing w:val="-41"/>
          <w:w w:val="79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727272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9"/>
          <w:szCs w:val="19"/>
          <w:color w:val="727272"/>
          <w:spacing w:val="0"/>
          <w:w w:val="100"/>
          <w:position w:val="0"/>
        </w:rPr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24"/>
          <w:position w:val="0"/>
        </w:rPr>
        <w:t>D</w:t>
      </w:r>
      <w:r>
        <w:rPr>
          <w:rFonts w:ascii="Arial" w:hAnsi="Arial" w:cs="Arial" w:eastAsia="Arial"/>
          <w:sz w:val="16"/>
          <w:szCs w:val="16"/>
          <w:color w:val="3B3B3B"/>
          <w:spacing w:val="-5"/>
          <w:w w:val="124"/>
          <w:position w:val="0"/>
        </w:rPr>
        <w:t>i</w:t>
      </w:r>
      <w:r>
        <w:rPr>
          <w:rFonts w:ascii="Arial" w:hAnsi="Arial" w:cs="Arial" w:eastAsia="Arial"/>
          <w:sz w:val="16"/>
          <w:szCs w:val="16"/>
          <w:color w:val="5D5D5D"/>
          <w:spacing w:val="0"/>
          <w:w w:val="98"/>
          <w:position w:val="0"/>
        </w:rPr>
        <w:t>ğ</w:t>
      </w:r>
      <w:r>
        <w:rPr>
          <w:rFonts w:ascii="Arial" w:hAnsi="Arial" w:cs="Arial" w:eastAsia="Arial"/>
          <w:sz w:val="16"/>
          <w:szCs w:val="16"/>
          <w:color w:val="5D5D5D"/>
          <w:spacing w:val="-7"/>
          <w:w w:val="98"/>
          <w:position w:val="0"/>
        </w:rPr>
        <w:t>e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27"/>
          <w:position w:val="0"/>
        </w:rPr>
        <w:t>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362" w:lineRule="exact"/>
        <w:ind w:left="5613" w:right="-20"/>
        <w:jc w:val="left"/>
        <w:tabs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1"/>
          <w:szCs w:val="41"/>
          <w:color w:val="AFAFAF"/>
          <w:spacing w:val="0"/>
          <w:w w:val="52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AFAFA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1"/>
          <w:szCs w:val="41"/>
          <w:color w:val="AFAFA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8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15"/>
          <w:position w:val="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137" w:right="-20"/>
        <w:jc w:val="left"/>
        <w:tabs>
          <w:tab w:pos="2160" w:val="left"/>
          <w:tab w:pos="5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55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4"/>
          <w:w w:val="36"/>
          <w:position w:val="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6"/>
          <w:position w:val="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97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3"/>
          <w:w w:val="104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8"/>
          <w:position w:val="1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0" w:after="0" w:line="240" w:lineRule="auto"/>
        <w:ind w:left="2195" w:right="706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31"/>
        </w:rPr>
        <w:t>ıniri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5"/>
          <w:w w:val="13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Bar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KÖSEK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166" w:right="-20"/>
        <w:jc w:val="left"/>
        <w:tabs>
          <w:tab w:pos="472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68"/>
        </w:rPr>
        <w:t>V....raç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5"/>
          <w:w w:val="6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5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04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3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33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04:37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18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45"/>
          <w:position w:val="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7"/>
          <w:w w:val="14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EF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9"/>
          <w:position w:val="0"/>
        </w:rPr>
        <w:t>24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142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88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724" w:right="467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9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"/>
          <w:w w:val="11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14" w:lineRule="exact"/>
        <w:ind w:left="4712" w:right="432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9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mniyet-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00"/>
          <w:position w:val="-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ndarma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64" w:lineRule="exact"/>
        <w:ind w:left="118" w:right="-20"/>
        <w:jc w:val="left"/>
        <w:tabs>
          <w:tab w:pos="400" w:val="left"/>
          <w:tab w:pos="2180" w:val="left"/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50"/>
          <w:position w:val="-1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727272"/>
          <w:spacing w:val="0"/>
          <w:w w:val="169"/>
          <w:position w:val="-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72727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72727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  <w:position w:val="3"/>
        </w:rPr>
        <w:t>Say_ıs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86"/>
          <w:position w:val="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5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137" w:right="-20"/>
        <w:jc w:val="left"/>
        <w:tabs>
          <w:tab w:pos="640" w:val="left"/>
          <w:tab w:pos="472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B3B3B"/>
          <w:spacing w:val="0"/>
          <w:w w:val="96"/>
          <w:i/>
          <w:position w:val="1"/>
        </w:rPr>
        <w:t>Y</w:t>
      </w:r>
      <w:r>
        <w:rPr>
          <w:rFonts w:ascii="Arial" w:hAnsi="Arial" w:cs="Arial" w:eastAsia="Arial"/>
          <w:sz w:val="18"/>
          <w:szCs w:val="18"/>
          <w:color w:val="3B3B3B"/>
          <w:spacing w:val="-18"/>
          <w:w w:val="96"/>
          <w:i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5D5D5D"/>
          <w:spacing w:val="0"/>
          <w:w w:val="52"/>
          <w:i/>
          <w:position w:val="1"/>
        </w:rPr>
        <w:t>z-</w:t>
      </w:r>
      <w:r>
        <w:rPr>
          <w:rFonts w:ascii="Arial" w:hAnsi="Arial" w:cs="Arial" w:eastAsia="Arial"/>
          <w:sz w:val="18"/>
          <w:szCs w:val="18"/>
          <w:color w:val="5D5D5D"/>
          <w:spacing w:val="0"/>
          <w:w w:val="100"/>
          <w:i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5D5D5D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ıcı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33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33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13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4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1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21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1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1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2" w:lineRule="auto"/>
        <w:ind w:left="137" w:right="2912" w:firstLine="-19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3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8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4752" w:right="406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3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9" w:after="0" w:line="144" w:lineRule="auto"/>
        <w:ind w:left="4732" w:right="2395" w:firstLine="-4559"/>
        <w:jc w:val="left"/>
        <w:tabs>
          <w:tab w:pos="3060" w:val="left"/>
          <w:tab w:pos="4780" w:val="left"/>
          <w:tab w:pos="6660" w:val="left"/>
          <w:tab w:pos="824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6"/>
          <w:position w:val="2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"/>
          <w:w w:val="116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39"/>
          <w:position w:val="0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  <w:position w:val="1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p.3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2A2A2A"/>
          <w:spacing w:val="0"/>
          <w:w w:val="47"/>
          <w:position w:val="-4"/>
        </w:rPr>
        <w:t>ı</w:t>
      </w:r>
      <w:r>
        <w:rPr>
          <w:rFonts w:ascii="Arial" w:hAnsi="Arial" w:cs="Arial" w:eastAsia="Arial"/>
          <w:sz w:val="34"/>
          <w:szCs w:val="34"/>
          <w:color w:val="2A2A2A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34"/>
          <w:szCs w:val="34"/>
          <w:color w:val="2A2A2A"/>
          <w:spacing w:val="0"/>
          <w:w w:val="100"/>
          <w:position w:val="-4"/>
        </w:rPr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63"/>
          <w:position w:val="-4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22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otlu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arazide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çöpler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kağıt,tahta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,poşet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vs.)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yanmıştı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00"/>
        </w:sectPr>
      </w:pPr>
      <w:rPr/>
    </w:p>
    <w:p>
      <w:pPr>
        <w:spacing w:before="20" w:after="0" w:line="240" w:lineRule="auto"/>
        <w:ind w:left="118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1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tetkikte;yangı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-1"/>
        </w:rPr>
        <w:t>başlangıcının,otlu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alanda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göıülmü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00"/>
          <w:cols w:num="2" w:equalWidth="0">
            <w:col w:w="1727" w:space="544"/>
            <w:col w:w="9389"/>
          </w:cols>
        </w:sectPr>
      </w:pPr>
      <w:rPr/>
    </w:p>
    <w:p>
      <w:pPr>
        <w:spacing w:before="20" w:after="0" w:line="258" w:lineRule="auto"/>
        <w:ind w:left="2224" w:right="66" w:firstLine="-2087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fıraştırma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sorı.ışturmada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izınaritinin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63" w:lineRule="auto"/>
        <w:ind w:left="127" w:right="4143"/>
        <w:jc w:val="left"/>
        <w:tabs>
          <w:tab w:pos="2160" w:val="left"/>
          <w:tab w:pos="222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1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rketi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9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78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7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5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ybı</w:t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337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6"/>
          <w:w w:val="3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C8E90"/>
          <w:spacing w:val="-36"/>
          <w:w w:val="73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9EA0A0"/>
          <w:spacing w:val="-14"/>
          <w:w w:val="7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4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137" w:right="-20"/>
        <w:jc w:val="left"/>
        <w:tabs>
          <w:tab w:pos="2140" w:val="left"/>
          <w:tab w:pos="2760" w:val="left"/>
          <w:tab w:pos="6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Ekibı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3"/>
          <w:w w:val="22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15/05/2017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7"/>
        </w:rPr>
        <w:t>aa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11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6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23" w:right="-20"/>
        <w:jc w:val="left"/>
        <w:tabs>
          <w:tab w:pos="1040" w:val="left"/>
          <w:tab w:pos="1540" w:val="left"/>
          <w:tab w:pos="8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KJiDE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Hata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Gıubu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11" w:lineRule="exact"/>
        <w:ind w:left="2319" w:right="-20"/>
        <w:jc w:val="left"/>
        <w:tabs>
          <w:tab w:pos="4860" w:val="left"/>
          <w:tab w:pos="894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0"/>
          <w:w w:val="315"/>
          <w:position w:val="-2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-129"/>
          <w:w w:val="315"/>
          <w:position w:val="-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61"/>
          <w:position w:val="-2"/>
        </w:rPr>
        <w:t>7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61"/>
          <w:position w:val="-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7"/>
          <w:w w:val="6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1"/>
          <w:position w:val="-2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1"/>
          <w:position w:val="-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1"/>
          <w:position w:val="-2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1"/>
          <w:position w:val="-2"/>
        </w:rPr>
        <w:t>'31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1"/>
          <w:position w:val="-2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1"/>
          <w:position w:val="-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1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61"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2A2A2A"/>
          <w:spacing w:val="0"/>
          <w:w w:val="86"/>
          <w:position w:val="-2"/>
        </w:rPr>
        <w:t>1</w:t>
      </w:r>
      <w:r>
        <w:rPr>
          <w:rFonts w:ascii="Arial" w:hAnsi="Arial" w:cs="Arial" w:eastAsia="Arial"/>
          <w:sz w:val="28"/>
          <w:szCs w:val="28"/>
          <w:color w:val="2A2A2A"/>
          <w:spacing w:val="0"/>
          <w:w w:val="86"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2A2A2A"/>
          <w:spacing w:val="0"/>
          <w:w w:val="100"/>
          <w:position w:val="-2"/>
        </w:rPr>
        <w:t>\</w:t>
      </w:r>
      <w:r>
        <w:rPr>
          <w:rFonts w:ascii="Arial" w:hAnsi="Arial" w:cs="Arial" w:eastAsia="Arial"/>
          <w:sz w:val="28"/>
          <w:szCs w:val="28"/>
          <w:color w:val="2A2A2A"/>
          <w:spacing w:val="0"/>
          <w:w w:val="100"/>
          <w:position w:val="-2"/>
        </w:rPr>
        <w:t>1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486" w:right="-20"/>
        <w:jc w:val="left"/>
        <w:tabs>
          <w:tab w:pos="5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8"/>
        </w:rPr>
        <w:t>'G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00"/>
        </w:sectPr>
      </w:pPr>
      <w:rPr/>
    </w:p>
    <w:p>
      <w:pPr>
        <w:spacing w:before="0" w:after="0" w:line="320" w:lineRule="exact"/>
        <w:ind w:right="-18"/>
        <w:jc w:val="right"/>
        <w:rPr>
          <w:rFonts w:ascii="Arial" w:hAnsi="Arial" w:cs="Arial" w:eastAsia="Arial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4D4D4D"/>
          <w:spacing w:val="-28"/>
          <w:w w:val="87"/>
          <w:i/>
          <w:position w:val="-3"/>
        </w:rPr>
        <w:t>.</w:t>
      </w:r>
      <w:r>
        <w:rPr>
          <w:rFonts w:ascii="Arial" w:hAnsi="Arial" w:cs="Arial" w:eastAsia="Arial"/>
          <w:sz w:val="7"/>
          <w:szCs w:val="7"/>
          <w:color w:val="3B3B3B"/>
          <w:spacing w:val="-5"/>
          <w:w w:val="162"/>
          <w:position w:val="14"/>
        </w:rPr>
        <w:t>(</w:t>
      </w:r>
      <w:r>
        <w:rPr>
          <w:rFonts w:ascii="Times New Roman" w:hAnsi="Times New Roman" w:cs="Times New Roman" w:eastAsia="Times New Roman"/>
          <w:sz w:val="31"/>
          <w:szCs w:val="31"/>
          <w:color w:val="4D4D4D"/>
          <w:spacing w:val="-137"/>
          <w:w w:val="87"/>
          <w:i/>
          <w:position w:val="-3"/>
        </w:rPr>
        <w:t>o</w:t>
      </w:r>
      <w:r>
        <w:rPr>
          <w:rFonts w:ascii="Arial" w:hAnsi="Arial" w:cs="Arial" w:eastAsia="Arial"/>
          <w:sz w:val="7"/>
          <w:szCs w:val="7"/>
          <w:color w:val="3B3B3B"/>
          <w:spacing w:val="0"/>
          <w:w w:val="161"/>
          <w:position w:val="14"/>
        </w:rPr>
        <w:t>!</w:t>
      </w:r>
      <w:r>
        <w:rPr>
          <w:rFonts w:ascii="Arial" w:hAnsi="Arial" w:cs="Arial" w:eastAsia="Arial"/>
          <w:sz w:val="7"/>
          <w:szCs w:val="7"/>
          <w:color w:val="3B3B3B"/>
          <w:spacing w:val="0"/>
          <w:w w:val="162"/>
          <w:position w:val="14"/>
        </w:rPr>
        <w:t>)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272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3B3B3B"/>
          <w:spacing w:val="-110"/>
          <w:w w:val="128"/>
          <w:position w:val="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53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53"/>
          <w:position w:val="-1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4"/>
          <w:w w:val="53"/>
          <w:position w:val="-1"/>
        </w:rPr>
        <w:t>.</w:t>
      </w:r>
      <w:r>
        <w:rPr>
          <w:rFonts w:ascii="Arial" w:hAnsi="Arial" w:cs="Arial" w:eastAsia="Arial"/>
          <w:sz w:val="27"/>
          <w:szCs w:val="27"/>
          <w:color w:val="3B3B3B"/>
          <w:spacing w:val="-57"/>
          <w:w w:val="129"/>
          <w:position w:val="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53"/>
          <w:position w:val="-1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6" w:after="0" w:line="419" w:lineRule="exact"/>
        <w:ind w:right="-20"/>
        <w:jc w:val="left"/>
        <w:tabs>
          <w:tab w:pos="280" w:val="left"/>
        </w:tabs>
        <w:rPr>
          <w:rFonts w:ascii="Times New Roman" w:hAnsi="Times New Roman" w:cs="Times New Roman" w:eastAsia="Times New Roman"/>
          <w:sz w:val="39"/>
          <w:szCs w:val="39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282F6D"/>
          <w:spacing w:val="0"/>
          <w:w w:val="56"/>
          <w:i/>
          <w:position w:val="-3"/>
        </w:rPr>
        <w:t>d</w:t>
      </w:r>
      <w:r>
        <w:rPr>
          <w:rFonts w:ascii="Arial" w:hAnsi="Arial" w:cs="Arial" w:eastAsia="Arial"/>
          <w:sz w:val="20"/>
          <w:szCs w:val="20"/>
          <w:color w:val="282F6D"/>
          <w:spacing w:val="0"/>
          <w:w w:val="100"/>
          <w:i/>
          <w:position w:val="-3"/>
        </w:rPr>
        <w:tab/>
      </w:r>
      <w:r>
        <w:rPr>
          <w:rFonts w:ascii="Arial" w:hAnsi="Arial" w:cs="Arial" w:eastAsia="Arial"/>
          <w:sz w:val="20"/>
          <w:szCs w:val="20"/>
          <w:color w:val="282F6D"/>
          <w:spacing w:val="0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39"/>
          <w:szCs w:val="39"/>
          <w:color w:val="282F6D"/>
          <w:spacing w:val="0"/>
          <w:w w:val="56"/>
          <w:position w:val="-3"/>
        </w:rPr>
        <w:t>1</w:t>
      </w:r>
      <w:r>
        <w:rPr>
          <w:rFonts w:ascii="Times New Roman" w:hAnsi="Times New Roman" w:cs="Times New Roman" w:eastAsia="Times New Roman"/>
          <w:sz w:val="39"/>
          <w:szCs w:val="39"/>
          <w:color w:val="000000"/>
          <w:spacing w:val="0"/>
          <w:w w:val="100"/>
          <w:position w:val="0"/>
        </w:rPr>
      </w:r>
    </w:p>
    <w:p>
      <w:pPr>
        <w:spacing w:before="0" w:after="0" w:line="594" w:lineRule="exact"/>
        <w:ind w:left="1522" w:right="-161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167.527145pt;margin-top:-5.117981pt;width:.1pt;height:10.308239pt;mso-position-horizontal-relative:page;mso-position-vertical-relative:paragraph;z-index:-16224" coordorigin="3351,-102" coordsize="2,206">
            <v:shape style="position:absolute;left:3351;top:-102;width:2;height:206" coordorigin="3351,-102" coordsize="0,206" path="m3351,104l3351,-102e" filled="f" stroked="t" strokeweight="1.196622pt" strokecolor="#343B6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81"/>
          <w:szCs w:val="81"/>
          <w:color w:val="494F7B"/>
          <w:w w:val="118"/>
          <w:position w:val="-15"/>
        </w:rPr>
        <w:t>J</w:t>
      </w:r>
      <w:r>
        <w:rPr>
          <w:rFonts w:ascii="Arial" w:hAnsi="Arial" w:cs="Arial" w:eastAsia="Arial"/>
          <w:sz w:val="81"/>
          <w:szCs w:val="81"/>
          <w:color w:val="494F7B"/>
          <w:spacing w:val="-105"/>
          <w:w w:val="117"/>
          <w:position w:val="-15"/>
        </w:rPr>
        <w:t>.</w:t>
      </w:r>
      <w:r>
        <w:rPr>
          <w:rFonts w:ascii="Arial" w:hAnsi="Arial" w:cs="Arial" w:eastAsia="Arial"/>
          <w:sz w:val="81"/>
          <w:szCs w:val="81"/>
          <w:color w:val="4D4D4D"/>
          <w:spacing w:val="0"/>
          <w:w w:val="24"/>
          <w:position w:val="-15"/>
        </w:rPr>
        <w:t>KO</w:t>
      </w:r>
      <w:r>
        <w:rPr>
          <w:rFonts w:ascii="Arial" w:hAnsi="Arial" w:cs="Arial" w:eastAsia="Arial"/>
          <w:sz w:val="81"/>
          <w:szCs w:val="81"/>
          <w:color w:val="4D4D4D"/>
          <w:spacing w:val="-88"/>
          <w:w w:val="100"/>
          <w:position w:val="-15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29"/>
          <w:position w:val="-15"/>
        </w:rPr>
        <w:t>E</w:t>
      </w:r>
      <w:r>
        <w:rPr>
          <w:rFonts w:ascii="Arial" w:hAnsi="Arial" w:cs="Arial" w:eastAsia="Arial"/>
          <w:sz w:val="19"/>
          <w:szCs w:val="19"/>
          <w:color w:val="3B3B3B"/>
          <w:spacing w:val="-2"/>
          <w:w w:val="129"/>
          <w:position w:val="-15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29"/>
          <w:position w:val="-15"/>
        </w:rPr>
        <w:t>UL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6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4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1"/>
          <w:position w:val="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486" w:lineRule="exact"/>
        <w:ind w:left="101" w:right="-20"/>
        <w:jc w:val="left"/>
        <w:tabs>
          <w:tab w:pos="1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510.239807pt;margin-top:12.31243pt;width:.1pt;height:5.993162pt;mso-position-horizontal-relative:page;mso-position-vertical-relative:paragraph;z-index:-16223" coordorigin="10205,246" coordsize="2,120">
            <v:shape style="position:absolute;left:10205;top:246;width:2;height:120" coordorigin="10205,246" coordsize="0,120" path="m10205,366l10205,246e" filled="f" stroked="t" strokeweight="1.914596pt" strokecolor="#383838">
              <v:path arrowok="t"/>
            </v:shape>
          </v:group>
          <w10:wrap type="none"/>
        </w:pict>
      </w:r>
      <w:r>
        <w:rPr/>
        <w:pict>
          <v:group style="position:absolute;margin-left:447.302765pt;margin-top:19.452862pt;width:.1pt;height:20.865968pt;mso-position-horizontal-relative:page;mso-position-vertical-relative:paragraph;z-index:-16222" coordorigin="8946,389" coordsize="2,417">
            <v:shape style="position:absolute;left:8946;top:389;width:2;height:417" coordorigin="8946,389" coordsize="0,417" path="m8946,806l8946,389e" filled="f" stroked="t" strokeweight="3.1969pt" strokecolor="#D1D6D8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4.604889pt;margin-top:2.725076pt;width:81.085204pt;height:14pt;mso-position-horizontal-relative:page;mso-position-vertical-relative:paragraph;z-index:-16220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tabs>
                      <w:tab w:pos="700" w:val="left"/>
                    </w:tabs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4D4D4D"/>
                      <w:spacing w:val="0"/>
                      <w:w w:val="293"/>
                    </w:rPr>
                    <w:t>ıf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4D4D4D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4D4D4D"/>
                      <w:spacing w:val="0"/>
                      <w:w w:val="293"/>
                    </w:rPr>
                    <w:t>i1·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50"/>
          <w:szCs w:val="50"/>
          <w:color w:val="BFBFBF"/>
          <w:w w:val="46"/>
          <w:position w:val="-8"/>
        </w:rPr>
        <w:t>·</w:t>
      </w:r>
      <w:r>
        <w:rPr>
          <w:rFonts w:ascii="Times New Roman" w:hAnsi="Times New Roman" w:cs="Times New Roman" w:eastAsia="Times New Roman"/>
          <w:sz w:val="50"/>
          <w:szCs w:val="50"/>
          <w:color w:val="BFBFBF"/>
          <w:spacing w:val="-7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50"/>
          <w:szCs w:val="50"/>
          <w:color w:val="5D5D5D"/>
          <w:spacing w:val="-130"/>
          <w:w w:val="63"/>
          <w:position w:val="-8"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color w:val="AFAFAF"/>
          <w:spacing w:val="4"/>
          <w:w w:val="117"/>
          <w:position w:val="11"/>
        </w:rPr>
        <w:t>,</w:t>
      </w:r>
      <w:r>
        <w:rPr>
          <w:rFonts w:ascii="Times New Roman" w:hAnsi="Times New Roman" w:cs="Times New Roman" w:eastAsia="Times New Roman"/>
          <w:sz w:val="50"/>
          <w:szCs w:val="50"/>
          <w:color w:val="5D5D5D"/>
          <w:spacing w:val="0"/>
          <w:w w:val="62"/>
          <w:position w:val="-8"/>
        </w:rPr>
        <w:t>i</w:t>
      </w:r>
      <w:r>
        <w:rPr>
          <w:rFonts w:ascii="Times New Roman" w:hAnsi="Times New Roman" w:cs="Times New Roman" w:eastAsia="Times New Roman"/>
          <w:sz w:val="50"/>
          <w:szCs w:val="50"/>
          <w:color w:val="5D5D5D"/>
          <w:spacing w:val="-18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50"/>
          <w:szCs w:val="50"/>
          <w:color w:val="9EA0A0"/>
          <w:spacing w:val="0"/>
          <w:w w:val="35"/>
          <w:position w:val="-8"/>
        </w:rPr>
        <w:t>.</w:t>
      </w:r>
      <w:r>
        <w:rPr>
          <w:rFonts w:ascii="Times New Roman" w:hAnsi="Times New Roman" w:cs="Times New Roman" w:eastAsia="Times New Roman"/>
          <w:sz w:val="50"/>
          <w:szCs w:val="50"/>
          <w:color w:val="9EA0A0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50"/>
          <w:szCs w:val="50"/>
          <w:color w:val="9EA0A0"/>
          <w:spacing w:val="0"/>
          <w:w w:val="100"/>
          <w:position w:val="-8"/>
        </w:rPr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93"/>
          <w:position w:val="-8"/>
        </w:rPr>
        <w:t>&amp;</w:t>
      </w:r>
      <w:r>
        <w:rPr>
          <w:rFonts w:ascii="Arial" w:hAnsi="Arial" w:cs="Arial" w:eastAsia="Arial"/>
          <w:sz w:val="17"/>
          <w:szCs w:val="17"/>
          <w:color w:val="5D5D5D"/>
          <w:spacing w:val="-20"/>
          <w:w w:val="100"/>
          <w:position w:val="-8"/>
        </w:rPr>
        <w:t> </w:t>
      </w:r>
      <w:r>
        <w:rPr>
          <w:rFonts w:ascii="Arial" w:hAnsi="Arial" w:cs="Arial" w:eastAsia="Arial"/>
          <w:sz w:val="17"/>
          <w:szCs w:val="17"/>
          <w:color w:val="9EA0A0"/>
          <w:spacing w:val="0"/>
          <w:w w:val="139"/>
          <w:position w:val="-8"/>
        </w:rPr>
        <w:t>"</w:t>
      </w:r>
      <w:r>
        <w:rPr>
          <w:rFonts w:ascii="Arial" w:hAnsi="Arial" w:cs="Arial" w:eastAsia="Arial"/>
          <w:sz w:val="17"/>
          <w:szCs w:val="17"/>
          <w:color w:val="9EA0A0"/>
          <w:spacing w:val="3"/>
          <w:w w:val="139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i/>
          <w:position w:val="-8"/>
        </w:rPr>
        <w:t>"{q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6" w:lineRule="exact"/>
        <w:ind w:right="-20"/>
        <w:jc w:val="left"/>
        <w:tabs>
          <w:tab w:pos="800" w:val="left"/>
        </w:tabs>
        <w:rPr>
          <w:rFonts w:ascii="Times New Roman" w:hAnsi="Times New Roman" w:cs="Times New Roman" w:eastAsia="Times New Roman"/>
          <w:sz w:val="39"/>
          <w:szCs w:val="39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AFAFAF"/>
          <w:spacing w:val="-33"/>
          <w:w w:val="60"/>
          <w:position w:val="-13"/>
        </w:rPr>
        <w:t>·</w:t>
      </w:r>
      <w:r>
        <w:rPr>
          <w:rFonts w:ascii="Times New Roman" w:hAnsi="Times New Roman" w:cs="Times New Roman" w:eastAsia="Times New Roman"/>
          <w:sz w:val="31"/>
          <w:szCs w:val="31"/>
          <w:color w:val="5D5D5D"/>
          <w:spacing w:val="0"/>
          <w:w w:val="109"/>
          <w:position w:val="-13"/>
        </w:rPr>
        <w:t>f</w:t>
      </w:r>
      <w:r>
        <w:rPr>
          <w:rFonts w:ascii="Times New Roman" w:hAnsi="Times New Roman" w:cs="Times New Roman" w:eastAsia="Times New Roman"/>
          <w:sz w:val="31"/>
          <w:szCs w:val="31"/>
          <w:color w:val="5D5D5D"/>
          <w:spacing w:val="0"/>
          <w:w w:val="108"/>
          <w:position w:val="-13"/>
        </w:rPr>
        <w:t>e</w:t>
      </w:r>
      <w:r>
        <w:rPr>
          <w:rFonts w:ascii="Times New Roman" w:hAnsi="Times New Roman" w:cs="Times New Roman" w:eastAsia="Times New Roman"/>
          <w:sz w:val="31"/>
          <w:szCs w:val="31"/>
          <w:color w:val="5D5D5D"/>
          <w:spacing w:val="4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AFAFAF"/>
          <w:spacing w:val="0"/>
          <w:w w:val="71"/>
          <w:position w:val="-13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AFAFAF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AFAFAF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39"/>
          <w:szCs w:val="39"/>
          <w:color w:val="727272"/>
          <w:spacing w:val="0"/>
          <w:w w:val="265"/>
          <w:position w:val="-13"/>
        </w:rPr>
        <w:t>t</w:t>
      </w:r>
      <w:r>
        <w:rPr>
          <w:rFonts w:ascii="Times New Roman" w:hAnsi="Times New Roman" w:cs="Times New Roman" w:eastAsia="Times New Roman"/>
          <w:sz w:val="39"/>
          <w:szCs w:val="39"/>
          <w:color w:val="AFAFAF"/>
          <w:spacing w:val="0"/>
          <w:w w:val="102"/>
          <w:position w:val="-13"/>
        </w:rPr>
        <w:t>.</w:t>
      </w:r>
      <w:r>
        <w:rPr>
          <w:rFonts w:ascii="Times New Roman" w:hAnsi="Times New Roman" w:cs="Times New Roman" w:eastAsia="Times New Roman"/>
          <w:sz w:val="39"/>
          <w:szCs w:val="39"/>
          <w:color w:val="AFAFAF"/>
          <w:spacing w:val="-44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3B3B3B"/>
          <w:spacing w:val="0"/>
          <w:w w:val="45"/>
          <w:position w:val="-13"/>
        </w:rPr>
        <w:t>.</w:t>
      </w:r>
      <w:r>
        <w:rPr>
          <w:rFonts w:ascii="Times New Roman" w:hAnsi="Times New Roman" w:cs="Times New Roman" w:eastAsia="Times New Roman"/>
          <w:sz w:val="39"/>
          <w:szCs w:val="3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00"/>
          <w:cols w:num="3" w:equalWidth="0">
            <w:col w:w="644" w:space="2537"/>
            <w:col w:w="3110" w:space="2136"/>
            <w:col w:w="3233"/>
          </w:cols>
        </w:sectPr>
      </w:pPr>
      <w:rPr/>
    </w:p>
    <w:p>
      <w:pPr>
        <w:spacing w:before="0" w:after="0" w:line="131" w:lineRule="exact"/>
        <w:ind w:right="-20"/>
        <w:jc w:val="right"/>
        <w:rPr>
          <w:rFonts w:ascii="Times New Roman" w:hAnsi="Times New Roman" w:cs="Times New Roman" w:eastAsia="Times New Roman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38"/>
          <w:szCs w:val="38"/>
          <w:color w:val="3B3B3B"/>
          <w:spacing w:val="4"/>
          <w:w w:val="45"/>
          <w:position w:val="-20"/>
        </w:rPr>
        <w:t>ı</w:t>
      </w:r>
      <w:r>
        <w:rPr>
          <w:rFonts w:ascii="Times New Roman" w:hAnsi="Times New Roman" w:cs="Times New Roman" w:eastAsia="Times New Roman"/>
          <w:sz w:val="38"/>
          <w:szCs w:val="38"/>
          <w:color w:val="5D5D5D"/>
          <w:spacing w:val="0"/>
          <w:w w:val="45"/>
          <w:position w:val="-20"/>
        </w:rPr>
        <w:t>tf</w:t>
      </w:r>
      <w:r>
        <w:rPr>
          <w:rFonts w:ascii="Times New Roman" w:hAnsi="Times New Roman" w:cs="Times New Roman" w:eastAsia="Times New Roman"/>
          <w:sz w:val="38"/>
          <w:szCs w:val="38"/>
          <w:color w:val="5D5D5D"/>
          <w:spacing w:val="-57"/>
          <w:w w:val="45"/>
          <w:position w:val="-20"/>
        </w:rPr>
        <w:t>u</w:t>
      </w:r>
      <w:r>
        <w:rPr>
          <w:rFonts w:ascii="Times New Roman" w:hAnsi="Times New Roman" w:cs="Times New Roman" w:eastAsia="Times New Roman"/>
          <w:sz w:val="38"/>
          <w:szCs w:val="38"/>
          <w:color w:val="3B3B3B"/>
          <w:spacing w:val="0"/>
          <w:w w:val="45"/>
          <w:position w:val="-20"/>
        </w:rPr>
        <w:t>z</w:t>
      </w:r>
      <w:r>
        <w:rPr>
          <w:rFonts w:ascii="Times New Roman" w:hAnsi="Times New Roman" w:cs="Times New Roman" w:eastAsia="Times New Roman"/>
          <w:sz w:val="38"/>
          <w:szCs w:val="38"/>
          <w:color w:val="3B3B3B"/>
          <w:spacing w:val="0"/>
          <w:w w:val="45"/>
          <w:position w:val="-20"/>
        </w:rPr>
        <w:t>  </w:t>
      </w:r>
      <w:r>
        <w:rPr>
          <w:rFonts w:ascii="Times New Roman" w:hAnsi="Times New Roman" w:cs="Times New Roman" w:eastAsia="Times New Roman"/>
          <w:sz w:val="38"/>
          <w:szCs w:val="38"/>
          <w:color w:val="3B3B3B"/>
          <w:spacing w:val="0"/>
          <w:w w:val="45"/>
          <w:position w:val="-20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727272"/>
          <w:spacing w:val="0"/>
          <w:w w:val="185"/>
          <w:position w:val="-20"/>
        </w:rPr>
        <w:t>ö</w:t>
      </w:r>
      <w:r>
        <w:rPr>
          <w:rFonts w:ascii="Times New Roman" w:hAnsi="Times New Roman" w:cs="Times New Roman" w:eastAsia="Times New Roman"/>
          <w:sz w:val="38"/>
          <w:szCs w:val="38"/>
          <w:color w:val="8C8E90"/>
          <w:spacing w:val="0"/>
          <w:w w:val="66"/>
          <w:position w:val="-20"/>
        </w:rPr>
        <w:t>e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31" w:lineRule="exact"/>
        <w:ind w:right="-20"/>
        <w:jc w:val="left"/>
        <w:tabs>
          <w:tab w:pos="3020" w:val="left"/>
          <w:tab w:pos="332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w w:val="109"/>
          <w:position w:val="-16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"/>
          <w:w w:val="110"/>
          <w:position w:val="-16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4"/>
          <w:w w:val="140"/>
          <w:position w:val="-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6"/>
        </w:rPr>
        <w:t>Eri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6"/>
        </w:rPr>
      </w:r>
      <w:r>
        <w:rPr>
          <w:rFonts w:ascii="Arial" w:hAnsi="Arial" w:cs="Arial" w:eastAsia="Arial"/>
          <w:sz w:val="38"/>
          <w:szCs w:val="38"/>
          <w:color w:val="8C8E90"/>
          <w:spacing w:val="0"/>
          <w:w w:val="100"/>
          <w:position w:val="-24"/>
        </w:rPr>
        <w:t>t</w:t>
      </w:r>
      <w:r>
        <w:rPr>
          <w:rFonts w:ascii="Arial" w:hAnsi="Arial" w:cs="Arial" w:eastAsia="Arial"/>
          <w:sz w:val="38"/>
          <w:szCs w:val="38"/>
          <w:color w:val="8C8E90"/>
          <w:spacing w:val="0"/>
          <w:w w:val="100"/>
          <w:position w:val="-24"/>
        </w:rPr>
        <w:tab/>
      </w:r>
      <w:r>
        <w:rPr>
          <w:rFonts w:ascii="Arial" w:hAnsi="Arial" w:cs="Arial" w:eastAsia="Arial"/>
          <w:sz w:val="38"/>
          <w:szCs w:val="38"/>
          <w:color w:val="8C8E90"/>
          <w:spacing w:val="0"/>
          <w:w w:val="100"/>
          <w:position w:val="-24"/>
        </w:rPr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92"/>
          <w:position w:val="-24"/>
        </w:rPr>
        <w:t>(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91"/>
          <w:position w:val="-24"/>
        </w:rPr>
        <w:t>fa</w:t>
      </w:r>
      <w:r>
        <w:rPr>
          <w:rFonts w:ascii="Arial" w:hAnsi="Arial" w:cs="Arial" w:eastAsia="Arial"/>
          <w:sz w:val="21"/>
          <w:szCs w:val="21"/>
          <w:color w:val="3B3B3B"/>
          <w:spacing w:val="-25"/>
          <w:w w:val="92"/>
          <w:position w:val="-24"/>
        </w:rPr>
        <w:t>l</w:t>
      </w:r>
      <w:r>
        <w:rPr>
          <w:rFonts w:ascii="Arial" w:hAnsi="Arial" w:cs="Arial" w:eastAsia="Arial"/>
          <w:sz w:val="21"/>
          <w:szCs w:val="21"/>
          <w:color w:val="BFBFBF"/>
          <w:spacing w:val="0"/>
          <w:w w:val="67"/>
          <w:position w:val="-24"/>
        </w:rPr>
        <w:t>.</w:t>
      </w:r>
      <w:r>
        <w:rPr>
          <w:rFonts w:ascii="Arial" w:hAnsi="Arial" w:cs="Arial" w:eastAsia="Arial"/>
          <w:sz w:val="21"/>
          <w:szCs w:val="21"/>
          <w:color w:val="BFBFBF"/>
          <w:spacing w:val="0"/>
          <w:w w:val="100"/>
          <w:position w:val="-24"/>
        </w:rPr>
        <w:t> </w:t>
      </w:r>
      <w:r>
        <w:rPr>
          <w:rFonts w:ascii="Arial" w:hAnsi="Arial" w:cs="Arial" w:eastAsia="Arial"/>
          <w:sz w:val="21"/>
          <w:szCs w:val="21"/>
          <w:color w:val="BFBFBF"/>
          <w:spacing w:val="-26"/>
          <w:w w:val="100"/>
          <w:position w:val="-24"/>
        </w:rPr>
        <w:t> </w:t>
      </w:r>
      <w:r>
        <w:rPr>
          <w:rFonts w:ascii="Arial" w:hAnsi="Arial" w:cs="Arial" w:eastAsia="Arial"/>
          <w:sz w:val="21"/>
          <w:szCs w:val="21"/>
          <w:color w:val="727272"/>
          <w:spacing w:val="0"/>
          <w:w w:val="100"/>
          <w:position w:val="-24"/>
        </w:rPr>
        <w:t>Y</w:t>
      </w:r>
      <w:r>
        <w:rPr>
          <w:rFonts w:ascii="Arial" w:hAnsi="Arial" w:cs="Arial" w:eastAsia="Arial"/>
          <w:sz w:val="21"/>
          <w:szCs w:val="21"/>
          <w:color w:val="727272"/>
          <w:spacing w:val="0"/>
          <w:w w:val="100"/>
          <w:position w:val="-24"/>
        </w:rPr>
        <w:t>a</w:t>
      </w:r>
      <w:r>
        <w:rPr>
          <w:rFonts w:ascii="Arial" w:hAnsi="Arial" w:cs="Arial" w:eastAsia="Arial"/>
          <w:sz w:val="21"/>
          <w:szCs w:val="21"/>
          <w:color w:val="727272"/>
          <w:spacing w:val="0"/>
          <w:w w:val="100"/>
          <w:position w:val="-24"/>
        </w:rPr>
        <w:t> </w:t>
      </w:r>
      <w:r>
        <w:rPr>
          <w:rFonts w:ascii="Arial" w:hAnsi="Arial" w:cs="Arial" w:eastAsia="Arial"/>
          <w:sz w:val="21"/>
          <w:szCs w:val="21"/>
          <w:color w:val="727272"/>
          <w:spacing w:val="31"/>
          <w:w w:val="100"/>
          <w:position w:val="-24"/>
        </w:rPr>
        <w:t> </w:t>
      </w:r>
      <w:r>
        <w:rPr>
          <w:rFonts w:ascii="Arial" w:hAnsi="Arial" w:cs="Arial" w:eastAsia="Arial"/>
          <w:sz w:val="21"/>
          <w:szCs w:val="21"/>
          <w:color w:val="727272"/>
          <w:spacing w:val="-36"/>
          <w:w w:val="100"/>
          <w:position w:val="-24"/>
        </w:rPr>
        <w:t>.</w:t>
      </w:r>
      <w:r>
        <w:rPr>
          <w:rFonts w:ascii="Arial" w:hAnsi="Arial" w:cs="Arial" w:eastAsia="Arial"/>
          <w:sz w:val="21"/>
          <w:szCs w:val="21"/>
          <w:color w:val="8C8E90"/>
          <w:spacing w:val="0"/>
          <w:w w:val="100"/>
          <w:position w:val="-24"/>
        </w:rPr>
        <w:t>.</w:t>
      </w:r>
      <w:r>
        <w:rPr>
          <w:rFonts w:ascii="Arial" w:hAnsi="Arial" w:cs="Arial" w:eastAsia="Arial"/>
          <w:sz w:val="21"/>
          <w:szCs w:val="21"/>
          <w:color w:val="8C8E90"/>
          <w:spacing w:val="18"/>
          <w:w w:val="100"/>
          <w:position w:val="-24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27272"/>
          <w:spacing w:val="-19"/>
          <w:w w:val="59"/>
          <w:i/>
          <w:position w:val="-24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color w:val="9EA0A0"/>
          <w:spacing w:val="-31"/>
          <w:w w:val="91"/>
          <w:i/>
          <w:position w:val="-24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727272"/>
          <w:spacing w:val="0"/>
          <w:w w:val="59"/>
          <w:i/>
          <w:position w:val="-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727272"/>
          <w:spacing w:val="6"/>
          <w:w w:val="100"/>
          <w:i/>
          <w:position w:val="-24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27272"/>
          <w:spacing w:val="-95"/>
          <w:w w:val="182"/>
          <w:position w:val="-24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color w:val="8C8E90"/>
          <w:spacing w:val="6"/>
          <w:w w:val="74"/>
          <w:position w:val="-24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9EA0A0"/>
          <w:spacing w:val="0"/>
          <w:w w:val="129"/>
          <w:position w:val="-24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9EA0A0"/>
          <w:spacing w:val="-37"/>
          <w:w w:val="100"/>
          <w:position w:val="-24"/>
        </w:rPr>
        <w:t> </w:t>
      </w:r>
      <w:r>
        <w:rPr>
          <w:rFonts w:ascii="Arial" w:hAnsi="Arial" w:cs="Arial" w:eastAsia="Arial"/>
          <w:sz w:val="21"/>
          <w:szCs w:val="21"/>
          <w:color w:val="5D5D5D"/>
          <w:spacing w:val="0"/>
          <w:w w:val="100"/>
          <w:position w:val="-24"/>
        </w:rPr>
        <w:t>G</w:t>
      </w:r>
      <w:r>
        <w:rPr>
          <w:rFonts w:ascii="Arial" w:hAnsi="Arial" w:cs="Arial" w:eastAsia="Arial"/>
          <w:sz w:val="21"/>
          <w:szCs w:val="21"/>
          <w:color w:val="5D5D5D"/>
          <w:spacing w:val="0"/>
          <w:w w:val="100"/>
          <w:position w:val="-24"/>
        </w:rPr>
        <w:t>U</w:t>
      </w:r>
      <w:r>
        <w:rPr>
          <w:rFonts w:ascii="Arial" w:hAnsi="Arial" w:cs="Arial" w:eastAsia="Arial"/>
          <w:sz w:val="21"/>
          <w:szCs w:val="21"/>
          <w:color w:val="5D5D5D"/>
          <w:spacing w:val="-11"/>
          <w:w w:val="100"/>
          <w:position w:val="-24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D4D4D"/>
          <w:spacing w:val="-26"/>
          <w:w w:val="107"/>
          <w:i/>
          <w:position w:val="-24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727272"/>
          <w:spacing w:val="-19"/>
          <w:w w:val="98"/>
          <w:i/>
          <w:position w:val="-24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color w:val="8C8E90"/>
          <w:spacing w:val="0"/>
          <w:w w:val="76"/>
          <w:i/>
          <w:position w:val="-24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00"/>
          <w:cols w:num="2" w:equalWidth="0">
            <w:col w:w="3062" w:space="2277"/>
            <w:col w:w="6321"/>
          </w:cols>
        </w:sectPr>
      </w:pPr>
      <w:rPr/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07" w:lineRule="atLeast"/>
        <w:ind w:right="-20"/>
        <w:jc w:val="right"/>
        <w:tabs>
          <w:tab w:pos="540" w:val="left"/>
          <w:tab w:pos="122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28"/>
          <w:szCs w:val="28"/>
          <w:color w:val="BFBFBF"/>
          <w:w w:val="102"/>
        </w:rPr>
        <w:t>.</w:t>
      </w:r>
      <w:r>
        <w:rPr>
          <w:rFonts w:ascii="Arial" w:hAnsi="Arial" w:cs="Arial" w:eastAsia="Arial"/>
          <w:sz w:val="28"/>
          <w:szCs w:val="28"/>
          <w:color w:val="BFBFBF"/>
          <w:w w:val="100"/>
        </w:rPr>
        <w:tab/>
      </w:r>
      <w:r>
        <w:rPr>
          <w:rFonts w:ascii="Arial" w:hAnsi="Arial" w:cs="Arial" w:eastAsia="Arial"/>
          <w:sz w:val="28"/>
          <w:szCs w:val="28"/>
          <w:color w:val="BFBFBF"/>
          <w:w w:val="100"/>
        </w:rPr>
      </w:r>
      <w:r>
        <w:rPr>
          <w:rFonts w:ascii="Arial" w:hAnsi="Arial" w:cs="Arial" w:eastAsia="Arial"/>
          <w:sz w:val="11"/>
          <w:szCs w:val="11"/>
          <w:color w:val="AFAFAF"/>
          <w:w w:val="166"/>
          <w:i/>
        </w:rPr>
        <w:t>:</w:t>
      </w:r>
      <w:r>
        <w:rPr>
          <w:rFonts w:ascii="Arial" w:hAnsi="Arial" w:cs="Arial" w:eastAsia="Arial"/>
          <w:sz w:val="11"/>
          <w:szCs w:val="11"/>
          <w:color w:val="AFAFAF"/>
          <w:w w:val="100"/>
          <w:i/>
        </w:rPr>
        <w:tab/>
      </w:r>
      <w:r>
        <w:rPr>
          <w:rFonts w:ascii="Arial" w:hAnsi="Arial" w:cs="Arial" w:eastAsia="Arial"/>
          <w:sz w:val="11"/>
          <w:szCs w:val="11"/>
          <w:color w:val="AFAFAF"/>
          <w:w w:val="100"/>
          <w:i/>
        </w:rPr>
      </w:r>
      <w:r>
        <w:rPr>
          <w:rFonts w:ascii="Arial" w:hAnsi="Arial" w:cs="Arial" w:eastAsia="Arial"/>
          <w:sz w:val="15"/>
          <w:szCs w:val="15"/>
          <w:color w:val="8C8E90"/>
          <w:spacing w:val="-12"/>
          <w:w w:val="119"/>
        </w:rPr>
        <w:t>,</w:t>
      </w:r>
      <w:r>
        <w:rPr>
          <w:rFonts w:ascii="Arial" w:hAnsi="Arial" w:cs="Arial" w:eastAsia="Arial"/>
          <w:sz w:val="15"/>
          <w:szCs w:val="15"/>
          <w:color w:val="AFAFAF"/>
          <w:spacing w:val="0"/>
          <w:w w:val="89"/>
        </w:rPr>
        <w:t>,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232" w:lineRule="exact"/>
        <w:ind w:right="-20"/>
        <w:jc w:val="left"/>
        <w:rPr>
          <w:rFonts w:ascii="Arial" w:hAnsi="Arial" w:cs="Arial" w:eastAsia="Arial"/>
          <w:sz w:val="66"/>
          <w:szCs w:val="66"/>
        </w:rPr>
      </w:pPr>
      <w:rPr/>
      <w:r>
        <w:rPr/>
        <w:br w:type="column"/>
      </w:r>
      <w:r>
        <w:rPr>
          <w:rFonts w:ascii="Arial" w:hAnsi="Arial" w:cs="Arial" w:eastAsia="Arial"/>
          <w:sz w:val="66"/>
          <w:szCs w:val="66"/>
          <w:color w:val="5D5D5D"/>
          <w:spacing w:val="-10"/>
          <w:w w:val="21"/>
          <w:i/>
          <w:position w:val="-35"/>
        </w:rPr>
        <w:t>'</w:t>
      </w:r>
      <w:r>
        <w:rPr>
          <w:rFonts w:ascii="Arial" w:hAnsi="Arial" w:cs="Arial" w:eastAsia="Arial"/>
          <w:sz w:val="66"/>
          <w:szCs w:val="66"/>
          <w:color w:val="8C8E90"/>
          <w:spacing w:val="4"/>
          <w:w w:val="60"/>
          <w:i/>
          <w:position w:val="-35"/>
        </w:rPr>
        <w:t>·</w:t>
      </w:r>
      <w:r>
        <w:rPr>
          <w:rFonts w:ascii="Arial" w:hAnsi="Arial" w:cs="Arial" w:eastAsia="Arial"/>
          <w:sz w:val="66"/>
          <w:szCs w:val="66"/>
          <w:color w:val="21249C"/>
          <w:spacing w:val="0"/>
          <w:w w:val="103"/>
          <w:i/>
          <w:position w:val="-35"/>
        </w:rPr>
        <w:t>1</w:t>
      </w:r>
      <w:r>
        <w:rPr>
          <w:rFonts w:ascii="Arial" w:hAnsi="Arial" w:cs="Arial" w:eastAsia="Arial"/>
          <w:sz w:val="66"/>
          <w:szCs w:val="6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00"/>
          <w:cols w:num="2" w:equalWidth="0">
            <w:col w:w="9724" w:space="426"/>
            <w:col w:w="1510"/>
          </w:cols>
        </w:sectPr>
      </w:pPr>
      <w:rPr/>
    </w:p>
    <w:p>
      <w:pPr>
        <w:spacing w:before="0" w:after="0" w:line="245" w:lineRule="atLeast"/>
        <w:ind w:left="2257" w:right="-92"/>
        <w:jc w:val="left"/>
        <w:tabs>
          <w:tab w:pos="834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.Post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3B3B3B"/>
          <w:spacing w:val="2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Grupla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13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5D5D5D"/>
          <w:spacing w:val="0"/>
          <w:w w:val="73"/>
        </w:rPr>
        <w:t>r</w:t>
      </w:r>
      <w:r>
        <w:rPr>
          <w:rFonts w:ascii="Arial" w:hAnsi="Arial" w:cs="Arial" w:eastAsia="Arial"/>
          <w:sz w:val="19"/>
          <w:szCs w:val="19"/>
          <w:color w:val="5D5D5D"/>
          <w:spacing w:val="-3"/>
          <w:w w:val="72"/>
        </w:rPr>
        <w:t>&gt;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51"/>
        </w:rPr>
        <w:t>'</w:t>
      </w:r>
      <w:r>
        <w:rPr>
          <w:rFonts w:ascii="Arial" w:hAnsi="Arial" w:cs="Arial" w:eastAsia="Arial"/>
          <w:sz w:val="19"/>
          <w:szCs w:val="19"/>
          <w:color w:val="3B3B3B"/>
          <w:spacing w:val="-14"/>
          <w:w w:val="151"/>
        </w:rPr>
        <w:t>i</w:t>
      </w:r>
      <w:r>
        <w:rPr>
          <w:rFonts w:ascii="Times New Roman" w:hAnsi="Times New Roman" w:cs="Times New Roman" w:eastAsia="Times New Roman"/>
          <w:sz w:val="12"/>
          <w:szCs w:val="12"/>
          <w:color w:val="5D5D5D"/>
          <w:spacing w:val="-24"/>
          <w:w w:val="107"/>
          <w:position w:val="4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AFAFAF"/>
          <w:spacing w:val="0"/>
          <w:w w:val="186"/>
          <w:position w:val="0"/>
        </w:rPr>
        <w:t>"</w:t>
      </w:r>
      <w:r>
        <w:rPr>
          <w:rFonts w:ascii="Times New Roman" w:hAnsi="Times New Roman" w:cs="Times New Roman" w:eastAsia="Times New Roman"/>
          <w:sz w:val="12"/>
          <w:szCs w:val="12"/>
          <w:color w:val="AFAFA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AFAFAF"/>
          <w:spacing w:val="0"/>
          <w:w w:val="100"/>
          <w:position w:val="0"/>
        </w:rPr>
      </w:r>
      <w:r>
        <w:rPr>
          <w:rFonts w:ascii="Arial" w:hAnsi="Arial" w:cs="Arial" w:eastAsia="Arial"/>
          <w:sz w:val="24"/>
          <w:szCs w:val="24"/>
          <w:color w:val="BFBFBF"/>
          <w:spacing w:val="-16"/>
          <w:w w:val="82"/>
          <w:i/>
          <w:position w:val="-15"/>
        </w:rPr>
        <w:t>·</w:t>
      </w:r>
      <w:r>
        <w:rPr>
          <w:rFonts w:ascii="Arial" w:hAnsi="Arial" w:cs="Arial" w:eastAsia="Arial"/>
          <w:sz w:val="24"/>
          <w:szCs w:val="24"/>
          <w:color w:val="8C8E90"/>
          <w:spacing w:val="-38"/>
          <w:w w:val="48"/>
          <w:i/>
          <w:position w:val="-15"/>
        </w:rPr>
        <w:t>f</w:t>
      </w:r>
      <w:r>
        <w:rPr>
          <w:rFonts w:ascii="Arial" w:hAnsi="Arial" w:cs="Arial" w:eastAsia="Arial"/>
          <w:sz w:val="24"/>
          <w:szCs w:val="24"/>
          <w:color w:val="BFBFBF"/>
          <w:spacing w:val="0"/>
          <w:w w:val="62"/>
          <w:i/>
          <w:position w:val="-15"/>
        </w:rPr>
        <w:t>·'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45" w:lineRule="atLeast"/>
        <w:ind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76"/>
          <w:i/>
        </w:rPr>
        <w:t>Ü'da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5" w:lineRule="atLeast"/>
        <w:ind w:right="-90"/>
        <w:jc w:val="left"/>
        <w:tabs>
          <w:tab w:pos="60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33"/>
          <w:szCs w:val="33"/>
          <w:color w:val="727272"/>
          <w:w w:val="50"/>
        </w:rPr>
        <w:t>&gt;</w:t>
      </w:r>
      <w:r>
        <w:rPr>
          <w:rFonts w:ascii="Arial" w:hAnsi="Arial" w:cs="Arial" w:eastAsia="Arial"/>
          <w:sz w:val="33"/>
          <w:szCs w:val="33"/>
          <w:color w:val="727272"/>
          <w:spacing w:val="-2"/>
          <w:w w:val="51"/>
        </w:rPr>
        <w:t>·</w:t>
      </w:r>
      <w:r>
        <w:rPr>
          <w:rFonts w:ascii="Arial" w:hAnsi="Arial" w:cs="Arial" w:eastAsia="Arial"/>
          <w:sz w:val="33"/>
          <w:szCs w:val="33"/>
          <w:color w:val="B1B3CF"/>
          <w:spacing w:val="-49"/>
          <w:w w:val="102"/>
        </w:rPr>
        <w:t>·</w:t>
      </w:r>
      <w:r>
        <w:rPr>
          <w:rFonts w:ascii="Arial" w:hAnsi="Arial" w:cs="Arial" w:eastAsia="Arial"/>
          <w:sz w:val="33"/>
          <w:szCs w:val="33"/>
          <w:color w:val="8C8E90"/>
          <w:spacing w:val="0"/>
          <w:w w:val="130"/>
        </w:rPr>
        <w:t>'</w:t>
      </w:r>
      <w:r>
        <w:rPr>
          <w:rFonts w:ascii="Arial" w:hAnsi="Arial" w:cs="Arial" w:eastAsia="Arial"/>
          <w:sz w:val="33"/>
          <w:szCs w:val="33"/>
          <w:color w:val="8C8E90"/>
          <w:spacing w:val="-59"/>
          <w:w w:val="100"/>
        </w:rPr>
        <w:t> </w:t>
      </w:r>
      <w:r>
        <w:rPr>
          <w:rFonts w:ascii="Arial" w:hAnsi="Arial" w:cs="Arial" w:eastAsia="Arial"/>
          <w:sz w:val="33"/>
          <w:szCs w:val="33"/>
          <w:color w:val="8C8E90"/>
          <w:spacing w:val="0"/>
          <w:w w:val="53"/>
        </w:rPr>
        <w:t>-</w:t>
      </w:r>
      <w:r>
        <w:rPr>
          <w:rFonts w:ascii="Arial" w:hAnsi="Arial" w:cs="Arial" w:eastAsia="Arial"/>
          <w:sz w:val="33"/>
          <w:szCs w:val="33"/>
          <w:color w:val="8C8E90"/>
          <w:spacing w:val="0"/>
          <w:w w:val="100"/>
        </w:rPr>
        <w:tab/>
      </w:r>
      <w:r>
        <w:rPr>
          <w:rFonts w:ascii="Arial" w:hAnsi="Arial" w:cs="Arial" w:eastAsia="Arial"/>
          <w:sz w:val="33"/>
          <w:szCs w:val="33"/>
          <w:color w:val="8C8E90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727272"/>
          <w:spacing w:val="0"/>
          <w:w w:val="125"/>
        </w:rPr>
        <w:t>\</w:t>
      </w:r>
      <w:r>
        <w:rPr>
          <w:rFonts w:ascii="Arial" w:hAnsi="Arial" w:cs="Arial" w:eastAsia="Arial"/>
          <w:sz w:val="21"/>
          <w:szCs w:val="21"/>
          <w:color w:val="727272"/>
          <w:spacing w:val="0"/>
          <w:w w:val="126"/>
        </w:rPr>
        <w:t>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5" w:lineRule="atLeast"/>
        <w:ind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5D5D5D"/>
          <w:w w:val="170"/>
        </w:rPr>
        <w:t>ı</w:t>
      </w:r>
      <w:r>
        <w:rPr>
          <w:rFonts w:ascii="Arial" w:hAnsi="Arial" w:cs="Arial" w:eastAsia="Arial"/>
          <w:sz w:val="15"/>
          <w:szCs w:val="15"/>
          <w:color w:val="AFAFAF"/>
          <w:spacing w:val="-29"/>
          <w:w w:val="119"/>
        </w:rPr>
        <w:t>,</w:t>
      </w:r>
      <w:r>
        <w:rPr>
          <w:rFonts w:ascii="Arial" w:hAnsi="Arial" w:cs="Arial" w:eastAsia="Arial"/>
          <w:sz w:val="15"/>
          <w:szCs w:val="15"/>
          <w:color w:val="8C8E90"/>
          <w:spacing w:val="0"/>
          <w:w w:val="109"/>
        </w:rPr>
        <w:t>:.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00"/>
          <w:cols w:num="4" w:equalWidth="0">
            <w:col w:w="8487" w:space="59"/>
            <w:col w:w="281" w:space="322"/>
            <w:col w:w="745" w:space="54"/>
            <w:col w:w="1712"/>
          </w:cols>
        </w:sectPr>
      </w:pPr>
      <w:rPr/>
    </w:p>
    <w:p>
      <w:pPr>
        <w:spacing w:before="0" w:after="0" w:line="177" w:lineRule="exact"/>
        <w:ind w:right="-20"/>
        <w:jc w:val="right"/>
        <w:rPr>
          <w:rFonts w:ascii="Arial" w:hAnsi="Arial" w:cs="Arial" w:eastAsia="Arial"/>
          <w:sz w:val="114"/>
          <w:szCs w:val="114"/>
        </w:rPr>
      </w:pPr>
      <w:rPr/>
      <w:r>
        <w:rPr>
          <w:rFonts w:ascii="Arial" w:hAnsi="Arial" w:cs="Arial" w:eastAsia="Arial"/>
          <w:sz w:val="114"/>
          <w:szCs w:val="114"/>
          <w:color w:val="282F6D"/>
          <w:w w:val="87"/>
          <w:i/>
          <w:position w:val="-54"/>
        </w:rPr>
        <w:t>j)</w:t>
      </w:r>
      <w:r>
        <w:rPr>
          <w:rFonts w:ascii="Arial" w:hAnsi="Arial" w:cs="Arial" w:eastAsia="Arial"/>
          <w:sz w:val="114"/>
          <w:szCs w:val="114"/>
          <w:color w:val="282F6D"/>
          <w:w w:val="86"/>
          <w:i/>
          <w:position w:val="-54"/>
        </w:rPr>
        <w:t>IJ</w:t>
      </w:r>
      <w:r>
        <w:rPr>
          <w:rFonts w:ascii="Arial" w:hAnsi="Arial" w:cs="Arial" w:eastAsia="Arial"/>
          <w:sz w:val="114"/>
          <w:szCs w:val="114"/>
          <w:color w:val="000000"/>
          <w:w w:val="100"/>
          <w:position w:val="0"/>
        </w:rPr>
      </w:r>
    </w:p>
    <w:p>
      <w:pPr>
        <w:spacing w:before="0" w:after="0" w:line="110" w:lineRule="exact"/>
        <w:ind w:right="-20"/>
        <w:jc w:val="left"/>
        <w:tabs>
          <w:tab w:pos="46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7"/>
          <w:szCs w:val="7"/>
          <w:color w:val="BFBFBF"/>
          <w:w w:val="126"/>
          <w:position w:val="1"/>
        </w:rPr>
        <w:t>..</w:t>
      </w:r>
      <w:r>
        <w:rPr>
          <w:rFonts w:ascii="Arial" w:hAnsi="Arial" w:cs="Arial" w:eastAsia="Arial"/>
          <w:sz w:val="7"/>
          <w:szCs w:val="7"/>
          <w:color w:val="BFBFBF"/>
          <w:spacing w:val="-11"/>
          <w:w w:val="100"/>
          <w:position w:val="1"/>
        </w:rPr>
        <w:t> </w:t>
      </w:r>
      <w:r>
        <w:rPr>
          <w:rFonts w:ascii="Arial" w:hAnsi="Arial" w:cs="Arial" w:eastAsia="Arial"/>
          <w:sz w:val="7"/>
          <w:szCs w:val="7"/>
          <w:color w:val="727272"/>
          <w:spacing w:val="-18"/>
          <w:w w:val="273"/>
          <w:position w:val="1"/>
        </w:rPr>
        <w:t>.</w:t>
      </w:r>
      <w:r>
        <w:rPr>
          <w:rFonts w:ascii="Arial" w:hAnsi="Arial" w:cs="Arial" w:eastAsia="Arial"/>
          <w:sz w:val="7"/>
          <w:szCs w:val="7"/>
          <w:color w:val="AFAFAF"/>
          <w:spacing w:val="0"/>
          <w:w w:val="157"/>
          <w:position w:val="1"/>
        </w:rPr>
        <w:t>l'</w:t>
      </w:r>
      <w:r>
        <w:rPr>
          <w:rFonts w:ascii="Arial" w:hAnsi="Arial" w:cs="Arial" w:eastAsia="Arial"/>
          <w:sz w:val="7"/>
          <w:szCs w:val="7"/>
          <w:color w:val="AFAFA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7"/>
          <w:szCs w:val="7"/>
          <w:color w:val="AFAFAF"/>
          <w:spacing w:val="0"/>
          <w:w w:val="100"/>
          <w:position w:val="1"/>
        </w:rPr>
      </w:r>
      <w:r>
        <w:rPr>
          <w:rFonts w:ascii="Arial" w:hAnsi="Arial" w:cs="Arial" w:eastAsia="Arial"/>
          <w:sz w:val="7"/>
          <w:szCs w:val="7"/>
          <w:color w:val="9EA0A0"/>
          <w:spacing w:val="0"/>
          <w:w w:val="312"/>
          <w:position w:val="1"/>
        </w:rPr>
        <w:t>"</w:t>
      </w:r>
      <w:r>
        <w:rPr>
          <w:rFonts w:ascii="Arial" w:hAnsi="Arial" w:cs="Arial" w:eastAsia="Arial"/>
          <w:sz w:val="7"/>
          <w:szCs w:val="7"/>
          <w:color w:val="9EA0A0"/>
          <w:spacing w:val="0"/>
          <w:w w:val="312"/>
          <w:position w:val="1"/>
        </w:rPr>
        <w:t> </w:t>
      </w:r>
      <w:r>
        <w:rPr>
          <w:rFonts w:ascii="Arial" w:hAnsi="Arial" w:cs="Arial" w:eastAsia="Arial"/>
          <w:sz w:val="7"/>
          <w:szCs w:val="7"/>
          <w:color w:val="9EA0A0"/>
          <w:spacing w:val="31"/>
          <w:w w:val="312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FAFAF"/>
          <w:spacing w:val="0"/>
          <w:w w:val="65"/>
          <w:position w:val="1"/>
        </w:rPr>
        <w:t>{"</w:t>
      </w:r>
      <w:r>
        <w:rPr>
          <w:rFonts w:ascii="Times New Roman" w:hAnsi="Times New Roman" w:cs="Times New Roman" w:eastAsia="Times New Roman"/>
          <w:sz w:val="16"/>
          <w:szCs w:val="16"/>
          <w:color w:val="AFAFAF"/>
          <w:spacing w:val="0"/>
          <w:w w:val="65"/>
          <w:position w:val="1"/>
        </w:rPr>
        <w:t>!</w:t>
      </w:r>
      <w:r>
        <w:rPr>
          <w:rFonts w:ascii="Times New Roman" w:hAnsi="Times New Roman" w:cs="Times New Roman" w:eastAsia="Times New Roman"/>
          <w:sz w:val="16"/>
          <w:szCs w:val="16"/>
          <w:color w:val="AFAFAF"/>
          <w:spacing w:val="24"/>
          <w:w w:val="65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FBFBF"/>
          <w:spacing w:val="0"/>
          <w:w w:val="65"/>
          <w:position w:val="1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BFBFBF"/>
          <w:spacing w:val="12"/>
          <w:w w:val="65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FBFBF"/>
          <w:spacing w:val="0"/>
          <w:w w:val="65"/>
          <w:position w:val="1"/>
        </w:rPr>
        <w:t>...</w:t>
      </w:r>
      <w:r>
        <w:rPr>
          <w:rFonts w:ascii="Times New Roman" w:hAnsi="Times New Roman" w:cs="Times New Roman" w:eastAsia="Times New Roman"/>
          <w:sz w:val="16"/>
          <w:szCs w:val="16"/>
          <w:color w:val="BFBFBF"/>
          <w:spacing w:val="0"/>
          <w:w w:val="65"/>
          <w:position w:val="1"/>
        </w:rPr>
        <w:t>     </w:t>
      </w:r>
      <w:r>
        <w:rPr>
          <w:rFonts w:ascii="Times New Roman" w:hAnsi="Times New Roman" w:cs="Times New Roman" w:eastAsia="Times New Roman"/>
          <w:sz w:val="16"/>
          <w:szCs w:val="16"/>
          <w:color w:val="BFBFBF"/>
          <w:spacing w:val="21"/>
          <w:w w:val="65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FAFAF"/>
          <w:spacing w:val="0"/>
          <w:w w:val="49"/>
          <w:position w:val="1"/>
        </w:rPr>
        <w:t>...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23" w:after="0" w:line="45" w:lineRule="exact"/>
        <w:ind w:left="362" w:right="-20"/>
        <w:jc w:val="left"/>
        <w:tabs>
          <w:tab w:pos="84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71"/>
          <w:i/>
          <w:position w:val="-14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i/>
          <w:position w:val="-1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i/>
          <w:position w:val="-14"/>
        </w:rPr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100"/>
          <w:position w:val="-14"/>
        </w:rPr>
        <w:t>.!</w:t>
      </w:r>
      <w:r>
        <w:rPr>
          <w:rFonts w:ascii="Arial" w:hAnsi="Arial" w:cs="Arial" w:eastAsia="Arial"/>
          <w:sz w:val="17"/>
          <w:szCs w:val="17"/>
          <w:color w:val="5D5D5D"/>
          <w:spacing w:val="-2"/>
          <w:w w:val="100"/>
          <w:position w:val="-14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74"/>
          <w:position w:val="-14"/>
        </w:rPr>
        <w:t>-:</w:t>
      </w:r>
      <w:r>
        <w:rPr>
          <w:rFonts w:ascii="Arial" w:hAnsi="Arial" w:cs="Arial" w:eastAsia="Arial"/>
          <w:sz w:val="17"/>
          <w:szCs w:val="17"/>
          <w:color w:val="9EA0A0"/>
          <w:spacing w:val="0"/>
          <w:w w:val="74"/>
          <w:position w:val="-14"/>
        </w:rPr>
        <w:t>·</w:t>
      </w:r>
      <w:r>
        <w:rPr>
          <w:rFonts w:ascii="Arial" w:hAnsi="Arial" w:cs="Arial" w:eastAsia="Arial"/>
          <w:sz w:val="17"/>
          <w:szCs w:val="17"/>
          <w:color w:val="9EA0A0"/>
          <w:spacing w:val="4"/>
          <w:w w:val="74"/>
          <w:position w:val="-14"/>
        </w:rPr>
        <w:t> </w:t>
      </w:r>
      <w:r>
        <w:rPr>
          <w:rFonts w:ascii="Arial" w:hAnsi="Arial" w:cs="Arial" w:eastAsia="Arial"/>
          <w:sz w:val="17"/>
          <w:szCs w:val="17"/>
          <w:color w:val="9EA0A0"/>
          <w:spacing w:val="0"/>
          <w:w w:val="81"/>
          <w:position w:val="-14"/>
        </w:rPr>
        <w:t>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00"/>
          <w:cols w:num="2" w:equalWidth="0">
            <w:col w:w="6130" w:space="2311"/>
            <w:col w:w="3219"/>
          </w:cols>
        </w:sectPr>
      </w:pPr>
      <w:rPr/>
    </w:p>
    <w:p>
      <w:pPr>
        <w:spacing w:before="0" w:after="0" w:line="526" w:lineRule="exact"/>
        <w:ind w:left="2367" w:right="-205"/>
        <w:jc w:val="left"/>
        <w:tabs>
          <w:tab w:pos="862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.377323pt;margin-top:23.675797pt;width:5.26456pt;height:8pt;mso-position-horizontal-relative:page;mso-position-vertical-relative:paragraph;z-index:-16219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3B3B3B"/>
                      <w:spacing w:val="0"/>
                      <w:w w:val="79"/>
                    </w:rPr>
                    <w:t>ro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10"/>
          <w:szCs w:val="110"/>
          <w:color w:val="494F7B"/>
          <w:spacing w:val="6"/>
          <w:w w:val="208"/>
          <w:i/>
          <w:position w:val="-46"/>
        </w:rPr>
        <w:t>A</w:t>
      </w:r>
      <w:r>
        <w:rPr>
          <w:rFonts w:ascii="Times New Roman" w:hAnsi="Times New Roman" w:cs="Times New Roman" w:eastAsia="Times New Roman"/>
          <w:sz w:val="110"/>
          <w:szCs w:val="110"/>
          <w:color w:val="727272"/>
          <w:spacing w:val="0"/>
          <w:w w:val="24"/>
          <w:i/>
          <w:position w:val="-46"/>
        </w:rPr>
        <w:t>PÇ.</w:t>
      </w:r>
      <w:r>
        <w:rPr>
          <w:rFonts w:ascii="Times New Roman" w:hAnsi="Times New Roman" w:cs="Times New Roman" w:eastAsia="Times New Roman"/>
          <w:sz w:val="110"/>
          <w:szCs w:val="110"/>
          <w:color w:val="727272"/>
          <w:spacing w:val="0"/>
          <w:w w:val="100"/>
          <w:i/>
          <w:position w:val="-46"/>
        </w:rPr>
        <w:tab/>
      </w:r>
      <w:r>
        <w:rPr>
          <w:rFonts w:ascii="Times New Roman" w:hAnsi="Times New Roman" w:cs="Times New Roman" w:eastAsia="Times New Roman"/>
          <w:sz w:val="110"/>
          <w:szCs w:val="110"/>
          <w:color w:val="727272"/>
          <w:spacing w:val="0"/>
          <w:w w:val="100"/>
          <w:i/>
          <w:position w:val="-46"/>
        </w:rPr>
      </w:r>
      <w:r>
        <w:rPr>
          <w:rFonts w:ascii="Arial" w:hAnsi="Arial" w:cs="Arial" w:eastAsia="Arial"/>
          <w:sz w:val="16"/>
          <w:szCs w:val="16"/>
          <w:color w:val="8C8E90"/>
          <w:spacing w:val="0"/>
          <w:w w:val="54"/>
          <w:position w:val="29"/>
        </w:rPr>
        <w:t>r</w:t>
      </w:r>
      <w:r>
        <w:rPr>
          <w:rFonts w:ascii="Arial" w:hAnsi="Arial" w:cs="Arial" w:eastAsia="Arial"/>
          <w:sz w:val="16"/>
          <w:szCs w:val="16"/>
          <w:color w:val="8C8E90"/>
          <w:spacing w:val="-14"/>
          <w:w w:val="54"/>
          <w:position w:val="29"/>
        </w:rPr>
        <w:t>r</w:t>
      </w:r>
      <w:r>
        <w:rPr>
          <w:rFonts w:ascii="Arial" w:hAnsi="Arial" w:cs="Arial" w:eastAsia="Arial"/>
          <w:sz w:val="16"/>
          <w:szCs w:val="16"/>
          <w:color w:val="AFAFAF"/>
          <w:spacing w:val="0"/>
          <w:w w:val="76"/>
          <w:position w:val="29"/>
        </w:rPr>
        <w:t>.</w:t>
      </w:r>
      <w:r>
        <w:rPr>
          <w:rFonts w:ascii="Arial" w:hAnsi="Arial" w:cs="Arial" w:eastAsia="Arial"/>
          <w:sz w:val="16"/>
          <w:szCs w:val="16"/>
          <w:color w:val="AFAFAF"/>
          <w:spacing w:val="-1"/>
          <w:w w:val="76"/>
          <w:position w:val="29"/>
        </w:rPr>
        <w:t>.</w:t>
      </w:r>
      <w:r>
        <w:rPr>
          <w:rFonts w:ascii="Arial" w:hAnsi="Arial" w:cs="Arial" w:eastAsia="Arial"/>
          <w:sz w:val="16"/>
          <w:szCs w:val="16"/>
          <w:color w:val="AFAFAF"/>
          <w:spacing w:val="0"/>
          <w:w w:val="76"/>
          <w:position w:val="29"/>
        </w:rPr>
        <w:t>..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9EA0A0"/>
          <w:w w:val="56"/>
        </w:rPr>
        <w:t>....</w:t>
      </w:r>
      <w:r>
        <w:rPr>
          <w:rFonts w:ascii="Times New Roman" w:hAnsi="Times New Roman" w:cs="Times New Roman" w:eastAsia="Times New Roman"/>
          <w:sz w:val="13"/>
          <w:szCs w:val="13"/>
          <w:color w:val="9EA0A0"/>
          <w:spacing w:val="-24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9EA0A0"/>
          <w:spacing w:val="-26"/>
          <w:w w:val="125"/>
        </w:rPr>
        <w:t>,</w:t>
      </w:r>
      <w:r>
        <w:rPr>
          <w:rFonts w:ascii="Arial" w:hAnsi="Arial" w:cs="Arial" w:eastAsia="Arial"/>
          <w:sz w:val="28"/>
          <w:szCs w:val="28"/>
          <w:color w:val="3B3B3B"/>
          <w:spacing w:val="0"/>
          <w:w w:val="112"/>
        </w:rPr>
        <w:t>.</w:t>
      </w:r>
      <w:r>
        <w:rPr>
          <w:rFonts w:ascii="Arial" w:hAnsi="Arial" w:cs="Arial" w:eastAsia="Arial"/>
          <w:sz w:val="28"/>
          <w:szCs w:val="28"/>
          <w:color w:val="3B3B3B"/>
          <w:spacing w:val="-47"/>
          <w:w w:val="112"/>
        </w:rPr>
        <w:t>.</w:t>
      </w:r>
      <w:r>
        <w:rPr>
          <w:rFonts w:ascii="Arial" w:hAnsi="Arial" w:cs="Arial" w:eastAsia="Arial"/>
          <w:sz w:val="14"/>
          <w:szCs w:val="14"/>
          <w:color w:val="8C8E90"/>
          <w:spacing w:val="-13"/>
          <w:w w:val="225"/>
        </w:rPr>
        <w:t>,</w:t>
      </w:r>
      <w:r>
        <w:rPr>
          <w:rFonts w:ascii="Arial" w:hAnsi="Arial" w:cs="Arial" w:eastAsia="Arial"/>
          <w:sz w:val="14"/>
          <w:szCs w:val="14"/>
          <w:color w:val="727272"/>
          <w:spacing w:val="2"/>
          <w:w w:val="204"/>
        </w:rPr>
        <w:t>.</w:t>
      </w:r>
      <w:r>
        <w:rPr>
          <w:rFonts w:ascii="Arial" w:hAnsi="Arial" w:cs="Arial" w:eastAsia="Arial"/>
          <w:sz w:val="14"/>
          <w:szCs w:val="14"/>
          <w:color w:val="9EA0A0"/>
          <w:spacing w:val="0"/>
          <w:w w:val="136"/>
        </w:rPr>
        <w:t>.</w:t>
      </w:r>
      <w:r>
        <w:rPr>
          <w:rFonts w:ascii="Arial" w:hAnsi="Arial" w:cs="Arial" w:eastAsia="Arial"/>
          <w:sz w:val="14"/>
          <w:szCs w:val="14"/>
          <w:color w:val="9EA0A0"/>
          <w:spacing w:val="0"/>
          <w:w w:val="100"/>
        </w:rPr>
        <w:t>   </w:t>
      </w:r>
      <w:r>
        <w:rPr>
          <w:rFonts w:ascii="Arial" w:hAnsi="Arial" w:cs="Arial" w:eastAsia="Arial"/>
          <w:sz w:val="14"/>
          <w:szCs w:val="14"/>
          <w:color w:val="9EA0A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EA0A0"/>
          <w:spacing w:val="-7"/>
          <w:w w:val="184"/>
          <w:i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9EA0A0"/>
          <w:spacing w:val="0"/>
          <w:w w:val="52"/>
          <w:i/>
        </w:rPr>
        <w:t>...</w:t>
      </w:r>
      <w:r>
        <w:rPr>
          <w:rFonts w:ascii="Times New Roman" w:hAnsi="Times New Roman" w:cs="Times New Roman" w:eastAsia="Times New Roman"/>
          <w:sz w:val="17"/>
          <w:szCs w:val="17"/>
          <w:color w:val="9EA0A0"/>
          <w:spacing w:val="0"/>
          <w:w w:val="100"/>
          <w:i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9EA0A0"/>
          <w:spacing w:val="-1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C8E90"/>
          <w:spacing w:val="0"/>
          <w:w w:val="181"/>
          <w:position w:val="2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00"/>
          <w:cols w:num="2" w:equalWidth="0">
            <w:col w:w="8813" w:space="140"/>
            <w:col w:w="2707"/>
          </w:cols>
        </w:sectPr>
      </w:pPr>
      <w:rPr/>
    </w:p>
    <w:p>
      <w:pPr>
        <w:spacing w:before="0" w:after="0" w:line="235" w:lineRule="exact"/>
        <w:ind w:left="529" w:right="-20"/>
        <w:jc w:val="left"/>
        <w:tabs>
          <w:tab w:pos="1004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55"/>
          <w:position w:val="-4"/>
        </w:rPr>
        <w:t>::c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100"/>
          <w:position w:val="-4"/>
        </w:rPr>
      </w:r>
      <w:r>
        <w:rPr>
          <w:rFonts w:ascii="Arial" w:hAnsi="Arial" w:cs="Arial" w:eastAsia="Arial"/>
          <w:sz w:val="32"/>
          <w:szCs w:val="32"/>
          <w:color w:val="BFBFBF"/>
          <w:spacing w:val="-41"/>
          <w:w w:val="74"/>
          <w:position w:val="-9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AFAFAF"/>
          <w:spacing w:val="-17"/>
          <w:w w:val="120"/>
          <w:position w:val="-4"/>
        </w:rPr>
        <w:t>•</w:t>
      </w:r>
      <w:r>
        <w:rPr>
          <w:rFonts w:ascii="Arial" w:hAnsi="Arial" w:cs="Arial" w:eastAsia="Arial"/>
          <w:sz w:val="32"/>
          <w:szCs w:val="32"/>
          <w:color w:val="BFBFBF"/>
          <w:spacing w:val="-56"/>
          <w:w w:val="74"/>
          <w:position w:val="-9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AFAFAF"/>
          <w:spacing w:val="0"/>
          <w:w w:val="120"/>
          <w:position w:val="-4"/>
        </w:rPr>
        <w:t>''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00"/>
        </w:sectPr>
      </w:pPr>
      <w:rPr/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/>
        <w:pict>
          <v:group style="position:absolute;margin-left:12.803861pt;margin-top:32.72327pt;width:573.421483pt;height:781.746898pt;mso-position-horizontal-relative:page;mso-position-vertical-relative:page;z-index:-16225" coordorigin="256,654" coordsize="11468,15635">
            <v:group style="position:absolute;left:263;top:671;width:11430;height:2" coordorigin="263,671" coordsize="11430,2">
              <v:shape style="position:absolute;left:263;top:671;width:11430;height:2" coordorigin="263,671" coordsize="11430,0" path="m263,671l11693,671e" filled="f" stroked="t" strokeweight=".717973pt" strokecolor="#606060">
                <v:path arrowok="t"/>
              </v:shape>
            </v:group>
            <v:group style="position:absolute;left:278;top:662;width:2;height:2997" coordorigin="278,662" coordsize="2,2997">
              <v:shape style="position:absolute;left:278;top:662;width:2;height:2997" coordorigin="278,662" coordsize="0,2997" path="m278,3658l278,662e" filled="f" stroked="t" strokeweight=".717973pt" strokecolor="#676767">
                <v:path arrowok="t"/>
              </v:shape>
            </v:group>
            <v:group style="position:absolute;left:584;top:678;width:1761;height:2" coordorigin="584,678" coordsize="1761,2">
              <v:shape style="position:absolute;left:584;top:678;width:1761;height:2" coordorigin="584,678" coordsize="1761,0" path="m584,678l2345,678e" filled="f" stroked="t" strokeweight=".478649pt" strokecolor="#676767">
                <v:path arrowok="t"/>
              </v:shape>
            </v:group>
            <v:group style="position:absolute;left:2274;top:681;width:1345;height:2" coordorigin="2274,681" coordsize="1345,2">
              <v:shape style="position:absolute;left:2274;top:681;width:1345;height:2" coordorigin="2274,681" coordsize="1345,0" path="m2274,681l3619,681e" filled="f" stroked="t" strokeweight=".478649pt" strokecolor="#3F3F3F">
                <v:path arrowok="t"/>
              </v:shape>
            </v:group>
            <v:group style="position:absolute;left:3561;top:683;width:8132;height:2" coordorigin="3561,683" coordsize="8132,2">
              <v:shape style="position:absolute;left:3561;top:683;width:8132;height:2" coordorigin="3561,683" coordsize="8132,0" path="m3561,683l11693,683e" filled="f" stroked="t" strokeweight=".717973pt" strokecolor="#676767">
                <v:path arrowok="t"/>
              </v:shape>
            </v:group>
            <v:group style="position:absolute;left:7706;top:681;width:627;height:2" coordorigin="7706,681" coordsize="627,2">
              <v:shape style="position:absolute;left:7706;top:681;width:627;height:2" coordorigin="7706,681" coordsize="627,0" path="m7706,681l8333,681e" filled="f" stroked="t" strokeweight=".478649pt" strokecolor="#4B4B4B">
                <v:path arrowok="t"/>
              </v:shape>
            </v:group>
            <v:group style="position:absolute;left:8798;top:686;width:627;height:2" coordorigin="8798,686" coordsize="627,2">
              <v:shape style="position:absolute;left:8798;top:686;width:627;height:2" coordorigin="8798,686" coordsize="627,0" path="m8798,686l9425,686e" filled="f" stroked="t" strokeweight=".478649pt" strokecolor="#484848">
                <v:path arrowok="t"/>
              </v:shape>
            </v:group>
            <v:group style="position:absolute;left:11689;top:676;width:2;height:5216" coordorigin="11689,676" coordsize="2,5216">
              <v:shape style="position:absolute;left:11689;top:676;width:2;height:5216" coordorigin="11689,676" coordsize="0,5216" path="m11689,5892l11689,676e" filled="f" stroked="t" strokeweight=".957298pt" strokecolor="#A0A0A0">
                <v:path arrowok="t"/>
              </v:shape>
            </v:group>
            <v:group style="position:absolute;left:275;top:1179;width:2;height:566" coordorigin="275,1179" coordsize="2,566">
              <v:shape style="position:absolute;left:275;top:1179;width:2;height:566" coordorigin="275,1179" coordsize="0,566" path="m275,1745l275,1179e" filled="f" stroked="t" strokeweight=".478649pt" strokecolor="#8C8C8C">
                <v:path arrowok="t"/>
              </v:shape>
            </v:group>
            <v:group style="position:absolute;left:2319;top:676;width:2;height:1189" coordorigin="2319,676" coordsize="2,1189">
              <v:shape style="position:absolute;left:2319;top:676;width:2;height:1189" coordorigin="2319,676" coordsize="0,1189" path="m2319,1865l2319,676e" filled="f" stroked="t" strokeweight=".957298pt" strokecolor="#676767">
                <v:path arrowok="t"/>
              </v:shape>
            </v:group>
            <v:group style="position:absolute;left:9135;top:676;width:2;height:1069" coordorigin="9135,676" coordsize="2,1069">
              <v:shape style="position:absolute;left:9135;top:676;width:2;height:1069" coordorigin="9135,676" coordsize="0,1069" path="m9135,1745l9135,676e" filled="f" stroked="t" strokeweight=".957298pt" strokecolor="#6B6B6B">
                <v:path arrowok="t"/>
              </v:shape>
            </v:group>
            <v:group style="position:absolute;left:9367;top:2189;width:2326;height:2" coordorigin="9367,2189" coordsize="2326,2">
              <v:shape style="position:absolute;left:9367;top:2189;width:2326;height:2" coordorigin="9367,2189" coordsize="2326,0" path="m9367,2189l11693,2189e" filled="f" stroked="t" strokeweight=".717973pt" strokecolor="#6B6B6B">
                <v:path arrowok="t"/>
              </v:shape>
            </v:group>
            <v:group style="position:absolute;left:268;top:2184;width:3102;height:2" coordorigin="268,2184" coordsize="3102,2">
              <v:shape style="position:absolute;left:268;top:2184;width:3102;height:2" coordorigin="268,2184" coordsize="3102,0" path="m268,2184l3370,2184e" filled="f" stroked="t" strokeweight=".478649pt" strokecolor="#3F3F3F">
                <v:path arrowok="t"/>
              </v:shape>
            </v:group>
            <v:group style="position:absolute;left:2317;top:1688;width:2;height:503" coordorigin="2317,1688" coordsize="2,503">
              <v:shape style="position:absolute;left:2317;top:1688;width:2;height:503" coordorigin="2317,1688" coordsize="0,503" path="m2317,2191l2317,1688e" filled="f" stroked="t" strokeweight=".717973pt" strokecolor="#484848">
                <v:path arrowok="t"/>
              </v:shape>
            </v:group>
            <v:group style="position:absolute;left:3312;top:2191;width:5543;height:2" coordorigin="3312,2191" coordsize="5543,2">
              <v:shape style="position:absolute;left:3312;top:2191;width:5543;height:2" coordorigin="3312,2191" coordsize="5543,0" path="m3312,2191l8855,2191e" filled="f" stroked="t" strokeweight=".717973pt" strokecolor="#5B5B5B">
                <v:path arrowok="t"/>
              </v:shape>
            </v:group>
            <v:group style="position:absolute;left:8798;top:2191;width:627;height:2" coordorigin="8798,2191" coordsize="627,2">
              <v:shape style="position:absolute;left:8798;top:2191;width:627;height:2" coordorigin="8798,2191" coordsize="627,0" path="m8798,2191l9425,2191e" filled="f" stroked="t" strokeweight=".478649pt" strokecolor="#484848">
                <v:path arrowok="t"/>
              </v:shape>
            </v:group>
            <v:group style="position:absolute;left:9137;top:1688;width:2;height:508" coordorigin="9137,1688" coordsize="2,508">
              <v:shape style="position:absolute;left:9137;top:1688;width:2;height:508" coordorigin="9137,1688" coordsize="0,508" path="m9137,2196l9137,1688e" filled="f" stroked="t" strokeweight=".478649pt" strokecolor="#383838">
                <v:path arrowok="t"/>
              </v:shape>
            </v:group>
            <v:group style="position:absolute;left:268;top:2428;width:3073;height:2" coordorigin="268,2428" coordsize="3073,2">
              <v:shape style="position:absolute;left:268;top:2428;width:3073;height:2" coordorigin="268,2428" coordsize="3073,0" path="m268,2428l3341,2428e" filled="f" stroked="t" strokeweight=".957298pt" strokecolor="#646464">
                <v:path arrowok="t"/>
              </v:shape>
            </v:group>
            <v:group style="position:absolute;left:3207;top:2428;width:2532;height:2" coordorigin="3207,2428" coordsize="2532,2">
              <v:shape style="position:absolute;left:3207;top:2428;width:2532;height:2" coordorigin="3207,2428" coordsize="2532,0" path="m3207,2428l5739,2428e" filled="f" stroked="t" strokeweight=".478649pt" strokecolor="#3B3B3B">
                <v:path arrowok="t"/>
              </v:shape>
            </v:group>
            <v:group style="position:absolute;left:3360;top:2182;width:2;height:499" coordorigin="3360,2182" coordsize="2,499">
              <v:shape style="position:absolute;left:3360;top:2182;width:2;height:499" coordorigin="3360,2182" coordsize="0,499" path="m3360,2680l3360,2182e" filled="f" stroked="t" strokeweight=".957298pt" strokecolor="#575757">
                <v:path arrowok="t"/>
              </v:shape>
            </v:group>
            <v:group style="position:absolute;left:5414;top:2433;width:3738;height:2" coordorigin="5414,2433" coordsize="3738,2">
              <v:shape style="position:absolute;left:5414;top:2433;width:3738;height:2" coordorigin="5414,2433" coordsize="3738,0" path="m5414,2433l9152,2433e" filled="f" stroked="t" strokeweight=".717973pt" strokecolor="#606060">
                <v:path arrowok="t"/>
              </v:shape>
            </v:group>
            <v:group style="position:absolute;left:9094;top:2431;width:1503;height:2" coordorigin="9094,2431" coordsize="1503,2">
              <v:shape style="position:absolute;left:9094;top:2431;width:1503;height:2" coordorigin="9094,2431" coordsize="1503,0" path="m9094,2431l10597,2431e" filled="f" stroked="t" strokeweight=".478649pt" strokecolor="#444444">
                <v:path arrowok="t"/>
              </v:shape>
            </v:group>
            <v:group style="position:absolute;left:10540;top:2433;width:1158;height:2" coordorigin="10540,2433" coordsize="1158,2">
              <v:shape style="position:absolute;left:10540;top:2433;width:1158;height:2" coordorigin="10540,2433" coordsize="1158,0" path="m10540,2433l11698,2433e" filled="f" stroked="t" strokeweight=".478649pt" strokecolor="#6B6B6B">
                <v:path arrowok="t"/>
              </v:shape>
            </v:group>
            <v:group style="position:absolute;left:268;top:2671;width:5265;height:2" coordorigin="268,2671" coordsize="5265,2">
              <v:shape style="position:absolute;left:268;top:2671;width:5265;height:2" coordorigin="268,2671" coordsize="5265,0" path="m268,2671l5533,2671e" filled="f" stroked="t" strokeweight=".957298pt" strokecolor="#676767">
                <v:path arrowok="t"/>
              </v:shape>
            </v:group>
            <v:group style="position:absolute;left:5414;top:2675;width:2350;height:2" coordorigin="5414,2675" coordsize="2350,2">
              <v:shape style="position:absolute;left:5414;top:2675;width:2350;height:2" coordorigin="5414,2675" coordsize="2350,0" path="m5414,2675l7764,2675e" filled="f" stroked="t" strokeweight=".478649pt" strokecolor="#4F4F4F">
                <v:path arrowok="t"/>
              </v:shape>
            </v:group>
            <v:group style="position:absolute;left:7180;top:2673;width:4518;height:2" coordorigin="7180,2673" coordsize="4518,2">
              <v:shape style="position:absolute;left:7180;top:2673;width:4518;height:2" coordorigin="7180,2673" coordsize="4518,0" path="m7180,2673l11698,2673e" filled="f" stroked="t" strokeweight=".717973pt" strokecolor="#676767">
                <v:path arrowok="t"/>
              </v:shape>
            </v:group>
            <v:group style="position:absolute;left:268;top:2917;width:4451;height:2" coordorigin="268,2917" coordsize="4451,2">
              <v:shape style="position:absolute;left:268;top:2917;width:4451;height:2" coordorigin="268,2917" coordsize="4451,0" path="m268,2917l4719,2917e" filled="f" stroked="t" strokeweight=".478649pt" strokecolor="#484848">
                <v:path arrowok="t"/>
              </v:shape>
            </v:group>
            <v:group style="position:absolute;left:278;top:2623;width:2;height:1223" coordorigin="278,2623" coordsize="2,1223">
              <v:shape style="position:absolute;left:278;top:2623;width:2;height:1223" coordorigin="278,2623" coordsize="0,1223" path="m278,3845l278,2623e" filled="f" stroked="t" strokeweight=".717973pt" strokecolor="#545454">
                <v:path arrowok="t"/>
              </v:shape>
            </v:group>
            <v:group style="position:absolute;left:4662;top:2920;width:239;height:2" coordorigin="4662,2920" coordsize="239,2">
              <v:shape style="position:absolute;left:4662;top:2920;width:239;height:2" coordorigin="4662,2920" coordsize="239,0" path="m4662,2920l4901,2920e" filled="f" stroked="t" strokeweight=".478649pt" strokecolor="#2B2B2B">
                <v:path arrowok="t"/>
              </v:shape>
            </v:group>
            <v:group style="position:absolute;left:4844;top:2917;width:5045;height:2" coordorigin="4844,2917" coordsize="5045,2">
              <v:shape style="position:absolute;left:4844;top:2917;width:5045;height:2" coordorigin="4844,2917" coordsize="5045,0" path="m4844,2917l9889,2917e" filled="f" stroked="t" strokeweight=".717973pt" strokecolor="#5B5B5B">
                <v:path arrowok="t"/>
              </v:shape>
            </v:group>
            <v:group style="position:absolute;left:9755;top:2917;width:1943;height:2" coordorigin="9755,2917" coordsize="1943,2">
              <v:shape style="position:absolute;left:9755;top:2917;width:1943;height:2" coordorigin="9755,2917" coordsize="1943,0" path="m9755,2917l11698,2917e" filled="f" stroked="t" strokeweight=".957298pt" strokecolor="#777777">
                <v:path arrowok="t"/>
              </v:shape>
            </v:group>
            <v:group style="position:absolute;left:278;top:3157;width:3571;height:2" coordorigin="278,3157" coordsize="3571,2">
              <v:shape style="position:absolute;left:278;top:3157;width:3571;height:2" coordorigin="278,3157" coordsize="3571,0" path="m278,3157l3848,3157e" filled="f" stroked="t" strokeweight=".717973pt" strokecolor="#5B5B5B">
                <v:path arrowok="t"/>
              </v:shape>
            </v:group>
            <v:group style="position:absolute;left:3791;top:3160;width:1680;height:2" coordorigin="3791,3160" coordsize="1680,2">
              <v:shape style="position:absolute;left:3791;top:3160;width:1680;height:2" coordorigin="3791,3160" coordsize="1680,0" path="m3791,3160l5471,3160e" filled="f" stroked="t" strokeweight=".478649pt" strokecolor="#343434">
                <v:path arrowok="t"/>
              </v:shape>
            </v:group>
            <v:group style="position:absolute;left:5414;top:3157;width:3441;height:2" coordorigin="5414,3157" coordsize="3441,2">
              <v:shape style="position:absolute;left:5414;top:3157;width:3441;height:2" coordorigin="5414,3157" coordsize="3441,0" path="m5414,3157l8855,3157e" filled="f" stroked="t" strokeweight=".957298pt" strokecolor="#646464">
                <v:path arrowok="t"/>
              </v:shape>
            </v:group>
            <v:group style="position:absolute;left:8798;top:3160;width:1800;height:2" coordorigin="8798,3160" coordsize="1800,2">
              <v:shape style="position:absolute;left:8798;top:3160;width:1800;height:2" coordorigin="8798,3160" coordsize="1800,0" path="m8798,3160l10597,3160e" filled="f" stroked="t" strokeweight=".478649pt" strokecolor="#3F3F3F">
                <v:path arrowok="t"/>
              </v:shape>
            </v:group>
            <v:group style="position:absolute;left:10540;top:3160;width:1158;height:2" coordorigin="10540,3160" coordsize="1158,2">
              <v:shape style="position:absolute;left:10540;top:3160;width:1158;height:2" coordorigin="10540,3160" coordsize="1158,0" path="m10540,3160l11698,3160e" filled="f" stroked="t" strokeweight=".717973pt" strokecolor="#747474">
                <v:path arrowok="t"/>
              </v:shape>
            </v:group>
            <v:group style="position:absolute;left:11691;top:2867;width:2;height:580" coordorigin="11691,2867" coordsize="2,580">
              <v:shape style="position:absolute;left:11691;top:2867;width:2;height:580" coordorigin="11691,2867" coordsize="0,580" path="m11691,3447l11691,2867e" filled="f" stroked="t" strokeweight=".478649pt" strokecolor="#878787">
                <v:path arrowok="t"/>
              </v:shape>
            </v:group>
            <v:group style="position:absolute;left:273;top:3399;width:6390;height:2" coordorigin="273,3399" coordsize="6390,2">
              <v:shape style="position:absolute;left:273;top:3399;width:6390;height:2" coordorigin="273,3399" coordsize="6390,0" path="m273,3399l6663,3399e" filled="f" stroked="t" strokeweight=".957298pt" strokecolor="#606060">
                <v:path arrowok="t"/>
              </v:shape>
            </v:group>
            <v:group style="position:absolute;left:6605;top:3404;width:359;height:2" coordorigin="6605,3404" coordsize="359,2">
              <v:shape style="position:absolute;left:6605;top:3404;width:359;height:2" coordorigin="6605,3404" coordsize="359,0" path="m6605,3404l6964,3404e" filled="f" stroked="t" strokeweight=".478649pt" strokecolor="#484848">
                <v:path arrowok="t"/>
              </v:shape>
            </v:group>
            <v:group style="position:absolute;left:6835;top:3402;width:4863;height:2" coordorigin="6835,3402" coordsize="4863,2">
              <v:shape style="position:absolute;left:6835;top:3402;width:4863;height:2" coordorigin="6835,3402" coordsize="4863,0" path="m6835,3402l11698,3402e" filled="f" stroked="t" strokeweight=".717973pt" strokecolor="#646464">
                <v:path arrowok="t"/>
              </v:shape>
            </v:group>
            <v:group style="position:absolute;left:6952;top:3399;width:2;height:743" coordorigin="6952,3399" coordsize="2,743">
              <v:shape style="position:absolute;left:6952;top:3399;width:2;height:743" coordorigin="6952,3399" coordsize="0,743" path="m6952,4142l6952,3399e" filled="f" stroked="t" strokeweight=".717973pt" strokecolor="#4F4F4F">
                <v:path arrowok="t"/>
              </v:shape>
            </v:group>
            <v:group style="position:absolute;left:6931;top:3816;width:1374;height:2" coordorigin="6931,3816" coordsize="1374,2">
              <v:shape style="position:absolute;left:6931;top:3816;width:1374;height:2" coordorigin="6931,3816" coordsize="1374,0" path="m6931,3816l8305,3816e" filled="f" stroked="t" strokeweight=".239324pt" strokecolor="#484848">
                <v:path arrowok="t"/>
              </v:shape>
            </v:group>
            <v:group style="position:absolute;left:3827;top:3395;width:2;height:748" coordorigin="3827,3395" coordsize="2,748">
              <v:shape style="position:absolute;left:3827;top:3395;width:2;height:748" coordorigin="3827,3395" coordsize="0,748" path="m3827,4142l3827,3395e" filled="f" stroked="t" strokeweight=".957298pt" strokecolor="#676767">
                <v:path arrowok="t"/>
              </v:shape>
            </v:group>
            <v:group style="position:absolute;left:3815;top:3821;width:2293;height:2" coordorigin="3815,3821" coordsize="2293,2">
              <v:shape style="position:absolute;left:3815;top:3821;width:2293;height:2" coordorigin="3815,3821" coordsize="2293,0" path="m3815,3821l6108,3821e" filled="f" stroked="t" strokeweight=".478649pt" strokecolor="#575757">
                <v:path arrowok="t"/>
              </v:shape>
            </v:group>
            <v:group style="position:absolute;left:6179;top:3816;width:780;height:2" coordorigin="6179,3816" coordsize="780,2">
              <v:shape style="position:absolute;left:6179;top:3816;width:780;height:2" coordorigin="6179,3816" coordsize="780,0" path="m6179,3816l6960,3816e" filled="f" stroked="t" strokeweight=".478649pt" strokecolor="#B3B3B3">
                <v:path arrowok="t"/>
              </v:shape>
            </v:group>
            <v:group style="position:absolute;left:8305;top:3816;width:2264;height:2" coordorigin="8305,3816" coordsize="2264,2">
              <v:shape style="position:absolute;left:8305;top:3816;width:2264;height:2" coordorigin="8305,3816" coordsize="2264,0" path="m8305,3816l10569,3816e" filled="f" stroked="t" strokeweight=".239324pt" strokecolor="#000000">
                <v:path arrowok="t"/>
              </v:shape>
            </v:group>
            <v:group style="position:absolute;left:10569;top:3816;width:1125;height:2" coordorigin="10569,3816" coordsize="1125,2">
              <v:shape style="position:absolute;left:10569;top:3816;width:1125;height:2" coordorigin="10569,3816" coordsize="1125,0" path="m10569,3816l11693,3816e" filled="f" stroked="t" strokeweight=".239324pt" strokecolor="#AFAFAF">
                <v:path arrowok="t"/>
              </v:shape>
            </v:group>
            <v:group style="position:absolute;left:273;top:4130;width:2652;height:2" coordorigin="273,4130" coordsize="2652,2">
              <v:shape style="position:absolute;left:273;top:4130;width:2652;height:2" coordorigin="273,4130" coordsize="2652,0" path="m273,4130l2925,4130e" filled="f" stroked="t" strokeweight=".478649pt" strokecolor="#545454">
                <v:path arrowok="t"/>
              </v:shape>
            </v:group>
            <v:group style="position:absolute;left:278;top:3524;width:2;height:2546" coordorigin="278,3524" coordsize="2,2546">
              <v:shape style="position:absolute;left:278;top:3524;width:2;height:2546" coordorigin="278,3524" coordsize="0,2546" path="m278,6070l278,3524e" filled="f" stroked="t" strokeweight=".478649pt" strokecolor="#3F3F3F">
                <v:path arrowok="t"/>
              </v:shape>
            </v:group>
            <v:group style="position:absolute;left:2867;top:4133;width:751;height:2" coordorigin="2867,4133" coordsize="751,2">
              <v:shape style="position:absolute;left:2867;top:4133;width:751;height:2" coordorigin="2867,4133" coordsize="751,0" path="m2867,4133l3619,4133e" filled="f" stroked="t" strokeweight=".478649pt" strokecolor="#3F3F3F">
                <v:path arrowok="t"/>
              </v:shape>
            </v:group>
            <v:group style="position:absolute;left:3561;top:4135;width:6328;height:2" coordorigin="3561,4135" coordsize="6328,2">
              <v:shape style="position:absolute;left:3561;top:4135;width:6328;height:2" coordorigin="3561,4135" coordsize="6328,0" path="m3561,4135l9889,4135e" filled="f" stroked="t" strokeweight=".717973pt" strokecolor="#575757">
                <v:path arrowok="t"/>
              </v:shape>
            </v:group>
            <v:group style="position:absolute;left:8908;top:4133;width:2795;height:2" coordorigin="8908,4133" coordsize="2795,2">
              <v:shape style="position:absolute;left:8908;top:4133;width:2795;height:2" coordorigin="8908,4133" coordsize="2795,0" path="m8908,4133l11703,4133e" filled="f" stroked="t" strokeweight=".957298pt" strokecolor="#777777">
                <v:path arrowok="t"/>
              </v:shape>
            </v:group>
            <v:group style="position:absolute;left:273;top:4409;width:2652;height:2" coordorigin="273,4409" coordsize="2652,2">
              <v:shape style="position:absolute;left:273;top:4409;width:2652;height:2" coordorigin="273,4409" coordsize="2652,0" path="m273,4409l2925,4409e" filled="f" stroked="t" strokeweight=".478649pt" strokecolor="#484848">
                <v:path arrowok="t"/>
              </v:shape>
            </v:group>
            <v:group style="position:absolute;left:292;top:4409;width:11411;height:2" coordorigin="292,4409" coordsize="11411,2">
              <v:shape style="position:absolute;left:292;top:4409;width:11411;height:2" coordorigin="292,4409" coordsize="11411,0" path="m292,4409l11703,4409e" filled="f" stroked="t" strokeweight=".717973pt" strokecolor="#646464">
                <v:path arrowok="t"/>
              </v:shape>
            </v:group>
            <v:group style="position:absolute;left:2312;top:4651;width:3925;height:2" coordorigin="2312,4651" coordsize="3925,2">
              <v:shape style="position:absolute;left:2312;top:4651;width:3925;height:2" coordorigin="2312,4651" coordsize="3925,0" path="m2312,4651l6237,4651e" filled="f" stroked="t" strokeweight=".717973pt" strokecolor="#545454">
                <v:path arrowok="t"/>
              </v:shape>
            </v:group>
            <v:group style="position:absolute;left:6179;top:4651;width:2154;height:2" coordorigin="6179,4651" coordsize="2154,2">
              <v:shape style="position:absolute;left:6179;top:4651;width:2154;height:2" coordorigin="6179,4651" coordsize="2154,0" path="m6179,4651l8333,4651e" filled="f" stroked="t" strokeweight=".478649pt" strokecolor="#383838">
                <v:path arrowok="t"/>
              </v:shape>
            </v:group>
            <v:group style="position:absolute;left:8276;top:4653;width:579;height:2" coordorigin="8276,4653" coordsize="579,2">
              <v:shape style="position:absolute;left:8276;top:4653;width:579;height:2" coordorigin="8276,4653" coordsize="579,0" path="m8276,4653l8855,4653e" filled="f" stroked="t" strokeweight=".478649pt" strokecolor="#4F4F4F">
                <v:path arrowok="t"/>
              </v:shape>
            </v:group>
            <v:group style="position:absolute;left:8597;top:4651;width:3106;height:2" coordorigin="8597,4651" coordsize="3106,2">
              <v:shape style="position:absolute;left:8597;top:4651;width:3106;height:2" coordorigin="8597,4651" coordsize="3106,0" path="m8597,4651l11703,4651e" filled="f" stroked="t" strokeweight=".957298pt" strokecolor="#707070">
                <v:path arrowok="t"/>
              </v:shape>
            </v:group>
            <v:group style="position:absolute;left:7735;top:4636;width:2;height:259" coordorigin="7735,4636" coordsize="2,259">
              <v:shape style="position:absolute;left:7735;top:4636;width:2;height:259" coordorigin="7735,4636" coordsize="0,259" path="m7735,4895l7735,4636e" filled="f" stroked="t" strokeweight=".239324pt" strokecolor="#343434">
                <v:path arrowok="t"/>
              </v:shape>
            </v:group>
            <v:group style="position:absolute;left:4877;top:5135;width:1785;height:2" coordorigin="4877,5135" coordsize="1785,2">
              <v:shape style="position:absolute;left:4877;top:5135;width:1785;height:2" coordorigin="4877,5135" coordsize="1785,0" path="m4877,5135l6663,5135e" filled="f" stroked="t" strokeweight=".478649pt" strokecolor="#676767">
                <v:path arrowok="t"/>
              </v:shape>
            </v:group>
            <v:group style="position:absolute;left:6304;top:5135;width:2551;height:2" coordorigin="6304,5135" coordsize="2551,2">
              <v:shape style="position:absolute;left:6304;top:5135;width:2551;height:2" coordorigin="6304,5135" coordsize="2551,0" path="m6304,5135l8855,5135e" filled="f" stroked="t" strokeweight=".957298pt" strokecolor="#7C7C7C">
                <v:path arrowok="t"/>
              </v:shape>
            </v:group>
            <v:group style="position:absolute;left:7735;top:4895;width:2;height:240" coordorigin="7735,4895" coordsize="2,240">
              <v:shape style="position:absolute;left:7735;top:4895;width:2;height:240" coordorigin="7735,4895" coordsize="0,240" path="m7735,5135l7735,4895e" filled="f" stroked="t" strokeweight=".239324pt" strokecolor="#808080">
                <v:path arrowok="t"/>
              </v:shape>
            </v:group>
            <v:group style="position:absolute;left:8798;top:5135;width:1656;height:2" coordorigin="8798,5135" coordsize="1656,2">
              <v:shape style="position:absolute;left:8798;top:5135;width:1656;height:2" coordorigin="8798,5135" coordsize="1656,0" path="m8798,5135l10454,5135e" filled="f" stroked="t" strokeweight=".478649pt" strokecolor="#545454">
                <v:path arrowok="t"/>
              </v:shape>
            </v:group>
            <v:group style="position:absolute;left:10396;top:5130;width:201;height:2" coordorigin="10396,5130" coordsize="201,2">
              <v:shape style="position:absolute;left:10396;top:5130;width:201;height:2" coordorigin="10396,5130" coordsize="201,0" path="m10396,5130l10597,5130e" filled="f" stroked="t" strokeweight=".717973pt" strokecolor="#808080">
                <v:path arrowok="t"/>
              </v:shape>
            </v:group>
            <v:group style="position:absolute;left:10525;top:5133;width:1177;height:2" coordorigin="10525,5133" coordsize="1177,2">
              <v:shape style="position:absolute;left:10525;top:5133;width:1177;height:2" coordorigin="10525,5133" coordsize="1177,0" path="m10525,5133l11703,5133e" filled="f" stroked="t" strokeweight=".957298pt" strokecolor="#939393">
                <v:path arrowok="t"/>
              </v:shape>
            </v:group>
            <v:group style="position:absolute;left:4877;top:5382;width:2508;height:2" coordorigin="4877,5382" coordsize="2508,2">
              <v:shape style="position:absolute;left:4877;top:5382;width:2508;height:2" coordorigin="4877,5382" coordsize="2508,0" path="m4877,5382l7386,5382e" filled="f" stroked="t" strokeweight=".957298pt" strokecolor="#646464">
                <v:path arrowok="t"/>
              </v:shape>
            </v:group>
            <v:group style="position:absolute;left:7328;top:5379;width:1005;height:2" coordorigin="7328,5379" coordsize="1005,2">
              <v:shape style="position:absolute;left:7328;top:5379;width:1005;height:2" coordorigin="7328,5379" coordsize="1005,0" path="m7328,5379l8333,5379e" filled="f" stroked="t" strokeweight=".478649pt" strokecolor="#3B3B3B">
                <v:path arrowok="t"/>
              </v:shape>
            </v:group>
            <v:group style="position:absolute;left:8276;top:5379;width:3427;height:2" coordorigin="8276,5379" coordsize="3427,2">
              <v:shape style="position:absolute;left:8276;top:5379;width:3427;height:2" coordorigin="8276,5379" coordsize="3427,0" path="m8276,5379l11703,5379e" filled="f" stroked="t" strokeweight=".717973pt" strokecolor="#6B6B6B">
                <v:path arrowok="t"/>
              </v:shape>
            </v:group>
            <v:group style="position:absolute;left:4877;top:5622;width:5011;height:2" coordorigin="4877,5622" coordsize="5011,2">
              <v:shape style="position:absolute;left:4877;top:5622;width:5011;height:2" coordorigin="4877,5622" coordsize="5011,0" path="m4877,5622l9889,5622e" filled="f" stroked="t" strokeweight=".478649pt" strokecolor="#575757">
                <v:path arrowok="t"/>
              </v:shape>
            </v:group>
            <v:group style="position:absolute;left:9726;top:5622;width:1977;height:2" coordorigin="9726,5622" coordsize="1977,2">
              <v:shape style="position:absolute;left:9726;top:5622;width:1977;height:2" coordorigin="9726,5622" coordsize="1977,0" path="m9726,5622l11703,5622e" filled="f" stroked="t" strokeweight=".957298pt" strokecolor="#777777">
                <v:path arrowok="t"/>
              </v:shape>
            </v:group>
            <v:group style="position:absolute;left:2312;top:5869;width:613;height:2" coordorigin="2312,5869" coordsize="613,2">
              <v:shape style="position:absolute;left:2312;top:5869;width:613;height:2" coordorigin="2312,5869" coordsize="613,0" path="m2312,5869l2925,5869e" filled="f" stroked="t" strokeweight=".478649pt" strokecolor="#3B3B3B">
                <v:path arrowok="t"/>
              </v:shape>
            </v:group>
            <v:group style="position:absolute;left:2853;top:5866;width:8850;height:2" coordorigin="2853,5866" coordsize="8850,2">
              <v:shape style="position:absolute;left:2853;top:5866;width:8850;height:2" coordorigin="2853,5866" coordsize="8850,0" path="m2853,5866l11703,5866e" filled="f" stroked="t" strokeweight=".717973pt" strokecolor="#676767">
                <v:path arrowok="t"/>
              </v:shape>
            </v:group>
            <v:group style="position:absolute;left:9831;top:5864;width:838;height:2" coordorigin="9831,5864" coordsize="838,2">
              <v:shape style="position:absolute;left:9831;top:5864;width:838;height:2" coordorigin="9831,5864" coordsize="838,0" path="m9831,5864l10669,5864e" filled="f" stroked="t" strokeweight=".478649pt" strokecolor="#4F4F4F">
                <v:path arrowok="t"/>
              </v:shape>
            </v:group>
            <v:group style="position:absolute;left:278;top:5825;width:2;height:1534" coordorigin="278,5825" coordsize="2,1534">
              <v:shape style="position:absolute;left:278;top:5825;width:2;height:1534" coordorigin="278,5825" coordsize="0,1534" path="m278,7360l278,5825e" filled="f" stroked="t" strokeweight=".478649pt" strokecolor="#484848">
                <v:path arrowok="t"/>
              </v:shape>
            </v:group>
            <v:group style="position:absolute;left:641;top:6106;width:7122;height:2" coordorigin="641,6106" coordsize="7122,2">
              <v:shape style="position:absolute;left:641;top:6106;width:7122;height:2" coordorigin="641,6106" coordsize="7122,0" path="m641,6106l7764,6106e" filled="f" stroked="t" strokeweight=".717973pt" strokecolor="#575757">
                <v:path arrowok="t"/>
              </v:shape>
            </v:group>
            <v:group style="position:absolute;left:3690;top:6108;width:1177;height:2" coordorigin="3690,6108" coordsize="1177,2">
              <v:shape style="position:absolute;left:3690;top:6108;width:1177;height:2" coordorigin="3690,6108" coordsize="1177,0" path="m3690,6108l4868,6108e" filled="f" stroked="t" strokeweight=".957298pt" strokecolor="#6B6B6B">
                <v:path arrowok="t"/>
              </v:shape>
            </v:group>
            <v:group style="position:absolute;left:7601;top:6106;width:2298;height:2" coordorigin="7601,6106" coordsize="2298,2">
              <v:shape style="position:absolute;left:7601;top:6106;width:2298;height:2" coordorigin="7601,6106" coordsize="2298,0" path="m7601,6106l9898,6106e" filled="f" stroked="t" strokeweight=".957298pt" strokecolor="#707070">
                <v:path arrowok="t"/>
              </v:shape>
            </v:group>
            <v:group style="position:absolute;left:9831;top:6103;width:766;height:2" coordorigin="9831,6103" coordsize="766,2">
              <v:shape style="position:absolute;left:9831;top:6103;width:766;height:2" coordorigin="9831,6103" coordsize="766,0" path="m9831,6103l10597,6103e" filled="f" stroked="t" strokeweight=".478649pt" strokecolor="#4F4F4F">
                <v:path arrowok="t"/>
              </v:shape>
            </v:group>
            <v:group style="position:absolute;left:10540;top:6103;width:1163;height:2" coordorigin="10540,6103" coordsize="1163,2">
              <v:shape style="position:absolute;left:10540;top:6103;width:1163;height:2" coordorigin="10540,6103" coordsize="1163,0" path="m10540,6103l11703,6103e" filled="f" stroked="t" strokeweight=".717973pt" strokecolor="#747474">
                <v:path arrowok="t"/>
              </v:shape>
            </v:group>
            <v:group style="position:absolute;left:11698;top:5821;width:2;height:714" coordorigin="11698,5821" coordsize="2,714">
              <v:shape style="position:absolute;left:11698;top:5821;width:2;height:714" coordorigin="11698,5821" coordsize="0,714" path="m11698,6535l11698,5821e" filled="f" stroked="t" strokeweight=".478649pt" strokecolor="#979797">
                <v:path arrowok="t"/>
              </v:shape>
            </v:group>
            <v:group style="position:absolute;left:2319;top:4128;width:2;height:2464" coordorigin="2319,4128" coordsize="2,2464">
              <v:shape style="position:absolute;left:2319;top:4128;width:2;height:2464" coordorigin="2319,4128" coordsize="0,2464" path="m2319,6592l2319,4128e" filled="f" stroked="t" strokeweight=".957298pt" strokecolor="#646464">
                <v:path arrowok="t"/>
              </v:shape>
            </v:group>
            <v:group style="position:absolute;left:4885;top:4641;width:2;height:1774" coordorigin="4885,4641" coordsize="2,1774">
              <v:shape style="position:absolute;left:4885;top:4641;width:2;height:1774" coordorigin="4885,4641" coordsize="0,1774" path="m4885,6415l4885,4641e" filled="f" stroked="t" strokeweight=".957298pt" strokecolor="#646464">
                <v:path arrowok="t"/>
              </v:shape>
            </v:group>
            <v:group style="position:absolute;left:7735;top:6108;width:2;height:710" coordorigin="7735,6108" coordsize="2,710">
              <v:shape style="position:absolute;left:7735;top:6108;width:2;height:710" coordorigin="7735,6108" coordsize="0,710" path="m7735,6818l7735,6108e" filled="f" stroked="t" strokeweight=".239324pt" strokecolor="#3B3B3B">
                <v:path arrowok="t"/>
              </v:shape>
            </v:group>
            <v:group style="position:absolute;left:11698;top:6079;width:2;height:2210" coordorigin="11698,6079" coordsize="2,2210">
              <v:shape style="position:absolute;left:11698;top:6079;width:2;height:2210" coordorigin="11698,6079" coordsize="0,2210" path="m11698,8290l11698,6079e" filled="f" stroked="t" strokeweight=".717973pt" strokecolor="#9C9C9C">
                <v:path arrowok="t"/>
              </v:shape>
            </v:group>
            <v:group style="position:absolute;left:2317;top:6578;width:1527;height:2" coordorigin="2317,6578" coordsize="1527,2">
              <v:shape style="position:absolute;left:2317;top:6578;width:1527;height:2" coordorigin="2317,6578" coordsize="1527,0" path="m2317,6578l3844,6578e" filled="f" stroked="t" strokeweight=".478649pt" strokecolor="#3F3F3F">
                <v:path arrowok="t"/>
              </v:shape>
            </v:group>
            <v:group style="position:absolute;left:3561;top:6578;width:2676;height:2" coordorigin="3561,6578" coordsize="2676,2">
              <v:shape style="position:absolute;left:3561;top:6578;width:2676;height:2" coordorigin="3561,6578" coordsize="2676,0" path="m3561,6578l6237,6578e" filled="f" stroked="t" strokeweight=".957298pt" strokecolor="#606060">
                <v:path arrowok="t"/>
              </v:shape>
            </v:group>
            <v:group style="position:absolute;left:4887;top:6358;width:2;height:470" coordorigin="4887,6358" coordsize="2,470">
              <v:shape style="position:absolute;left:4887;top:6358;width:2;height:470" coordorigin="4887,6358" coordsize="0,470" path="m4887,6827l4887,6358e" filled="f" stroked="t" strokeweight=".478649pt" strokecolor="#3B3B3B">
                <v:path arrowok="t"/>
              </v:shape>
            </v:group>
            <v:group style="position:absolute;left:6179;top:6578;width:2154;height:2" coordorigin="6179,6578" coordsize="2154,2">
              <v:shape style="position:absolute;left:6179;top:6578;width:2154;height:2" coordorigin="6179,6578" coordsize="2154,0" path="m6179,6578l8333,6578e" filled="f" stroked="t" strokeweight=".478649pt" strokecolor="#3B3B3B">
                <v:path arrowok="t"/>
              </v:shape>
            </v:group>
            <v:group style="position:absolute;left:8276;top:6578;width:3427;height:2" coordorigin="8276,6578" coordsize="3427,2">
              <v:shape style="position:absolute;left:8276;top:6578;width:3427;height:2" coordorigin="8276,6578" coordsize="3427,0" path="m8276,6578l11703,6578e" filled="f" stroked="t" strokeweight=".717973pt" strokecolor="#707070">
                <v:path arrowok="t"/>
              </v:shape>
            </v:group>
            <v:group style="position:absolute;left:2321;top:6535;width:2;height:825" coordorigin="2321,6535" coordsize="2,825">
              <v:shape style="position:absolute;left:2321;top:6535;width:2;height:825" coordorigin="2321,6535" coordsize="0,825" path="m2321,7360l2321,6535e" filled="f" stroked="t" strokeweight=".478649pt" strokecolor="#383838">
                <v:path arrowok="t"/>
              </v:shape>
            </v:group>
            <v:group style="position:absolute;left:2317;top:6820;width:4753;height:2" coordorigin="2317,6820" coordsize="4753,2">
              <v:shape style="position:absolute;left:2317;top:6820;width:4753;height:2" coordorigin="2317,6820" coordsize="4753,0" path="m2317,6820l7070,6820e" filled="f" stroked="t" strokeweight=".717973pt" strokecolor="#646464">
                <v:path arrowok="t"/>
              </v:shape>
            </v:group>
            <v:group style="position:absolute;left:6907;top:6823;width:479;height:2" coordorigin="6907,6823" coordsize="479,2">
              <v:shape style="position:absolute;left:6907;top:6823;width:479;height:2" coordorigin="6907,6823" coordsize="479,0" path="m6907,6823l7386,6823e" filled="f" stroked="t" strokeweight=".717973pt" strokecolor="#4F4F4F">
                <v:path arrowok="t"/>
              </v:shape>
            </v:group>
            <v:group style="position:absolute;left:7328;top:6818;width:1005;height:2" coordorigin="7328,6818" coordsize="1005,2">
              <v:shape style="position:absolute;left:7328;top:6818;width:1005;height:2" coordorigin="7328,6818" coordsize="1005,0" path="m7328,6818l8333,6818e" filled="f" stroked="t" strokeweight=".478649pt" strokecolor="#383838">
                <v:path arrowok="t"/>
              </v:shape>
            </v:group>
            <v:group style="position:absolute;left:8276;top:6818;width:3427;height:2" coordorigin="8276,6818" coordsize="3427,2">
              <v:shape style="position:absolute;left:8276;top:6818;width:3427;height:2" coordorigin="8276,6818" coordsize="3427,0" path="m8276,6818l11703,6818e" filled="f" stroked="t" strokeweight=".717973pt" strokecolor="#707070">
                <v:path arrowok="t"/>
              </v:shape>
            </v:group>
            <v:group style="position:absolute;left:268;top:7060;width:8587;height:2" coordorigin="268,7060" coordsize="8587,2">
              <v:shape style="position:absolute;left:268;top:7060;width:8587;height:2" coordorigin="268,7060" coordsize="8587,0" path="m268,7060l8855,7060e" filled="f" stroked="t" strokeweight=".717973pt" strokecolor="#676767">
                <v:path arrowok="t"/>
              </v:shape>
            </v:group>
            <v:group style="position:absolute;left:4844;top:7062;width:627;height:2" coordorigin="4844,7062" coordsize="627,2">
              <v:shape style="position:absolute;left:4844;top:7062;width:627;height:2" coordorigin="4844,7062" coordsize="627,0" path="m4844,7062l5471,7062e" filled="f" stroked="t" strokeweight=".478649pt" strokecolor="#343434">
                <v:path arrowok="t"/>
              </v:shape>
            </v:group>
            <v:group style="position:absolute;left:5414;top:7062;width:823;height:2" coordorigin="5414,7062" coordsize="823,2">
              <v:shape style="position:absolute;left:5414;top:7062;width:823;height:2" coordorigin="5414,7062" coordsize="823,0" path="m5414,7062l6237,7062e" filled="f" stroked="t" strokeweight=".478649pt" strokecolor="#4B4B4B">
                <v:path arrowok="t"/>
              </v:shape>
            </v:group>
            <v:group style="position:absolute;left:8678;top:7062;width:1211;height:2" coordorigin="8678,7062" coordsize="1211,2">
              <v:shape style="position:absolute;left:8678;top:7062;width:1211;height:2" coordorigin="8678,7062" coordsize="1211,0" path="m8678,7062l9889,7062e" filled="f" stroked="t" strokeweight=".478649pt" strokecolor="#575757">
                <v:path arrowok="t"/>
              </v:shape>
            </v:group>
            <v:group style="position:absolute;left:9817;top:7060;width:1886;height:2" coordorigin="9817,7060" coordsize="1886,2">
              <v:shape style="position:absolute;left:9817;top:7060;width:1886;height:2" coordorigin="9817,7060" coordsize="1886,0" path="m9817,7060l11703,7060e" filled="f" stroked="t" strokeweight=".957298pt" strokecolor="#808080">
                <v:path arrowok="t"/>
              </v:shape>
            </v:group>
            <v:group style="position:absolute;left:268;top:7539;width:3580;height:2" coordorigin="268,7539" coordsize="3580,2">
              <v:shape style="position:absolute;left:268;top:7539;width:3580;height:2" coordorigin="268,7539" coordsize="3580,0" path="m268,7539l3848,7539e" filled="f" stroked="t" strokeweight=".957298pt" strokecolor="#676767">
                <v:path arrowok="t"/>
              </v:shape>
            </v:group>
            <v:group style="position:absolute;left:2326;top:7302;width:2;height:264" coordorigin="2326,7302" coordsize="2,264">
              <v:shape style="position:absolute;left:2326;top:7302;width:2;height:264" coordorigin="2326,7302" coordsize="0,264" path="m2326,7566l2326,7302e" filled="f" stroked="t" strokeweight=".717973pt" strokecolor="#444444">
                <v:path arrowok="t"/>
              </v:shape>
            </v:group>
            <v:group style="position:absolute;left:3791;top:7542;width:1680;height:2" coordorigin="3791,7542" coordsize="1680,2">
              <v:shape style="position:absolute;left:3791;top:7542;width:1680;height:2" coordorigin="3791,7542" coordsize="1680,0" path="m3791,7542l5471,7542e" filled="f" stroked="t" strokeweight=".478649pt" strokecolor="#444444">
                <v:path arrowok="t"/>
              </v:shape>
            </v:group>
            <v:group style="position:absolute;left:5414;top:7539;width:4475;height:2" coordorigin="5414,7539" coordsize="4475,2">
              <v:shape style="position:absolute;left:5414;top:7539;width:4475;height:2" coordorigin="5414,7539" coordsize="4475,0" path="m5414,7539l9889,7539e" filled="f" stroked="t" strokeweight=".717973pt" strokecolor="#606060">
                <v:path arrowok="t"/>
              </v:shape>
            </v:group>
            <v:group style="position:absolute;left:9750;top:7539;width:1958;height:2" coordorigin="9750,7539" coordsize="1958,2">
              <v:shape style="position:absolute;left:9750;top:7539;width:1958;height:2" coordorigin="9750,7539" coordsize="1958,0" path="m9750,7539l11708,7539e" filled="f" stroked="t" strokeweight=".957298pt" strokecolor="#808080">
                <v:path arrowok="t"/>
              </v:shape>
            </v:group>
            <v:group style="position:absolute;left:4892;top:7537;width:2;height:729" coordorigin="4892,7537" coordsize="2,729">
              <v:shape style="position:absolute;left:4892;top:7537;width:2;height:729" coordorigin="4892,7537" coordsize="0,729" path="m4892,8266l4892,7537e" filled="f" stroked="t" strokeweight=".957298pt" strokecolor="#545454">
                <v:path arrowok="t"/>
              </v:shape>
            </v:group>
            <v:group style="position:absolute;left:4882;top:7784;width:2881;height:2" coordorigin="4882,7784" coordsize="2881,2">
              <v:shape style="position:absolute;left:4882;top:7784;width:2881;height:2" coordorigin="4882,7784" coordsize="2881,0" path="m4882,7784l7764,7784e" filled="f" stroked="t" strokeweight=".717973pt" strokecolor="#575757">
                <v:path arrowok="t"/>
              </v:shape>
            </v:group>
            <v:group style="position:absolute;left:6912;top:7784;width:2977;height:2" coordorigin="6912,7784" coordsize="2977,2">
              <v:shape style="position:absolute;left:6912;top:7784;width:2977;height:2" coordorigin="6912,7784" coordsize="2977,0" path="m6912,7784l9889,7784e" filled="f" stroked="t" strokeweight=".957298pt" strokecolor="#6B6B6B">
                <v:path arrowok="t"/>
              </v:shape>
            </v:group>
            <v:group style="position:absolute;left:9831;top:7782;width:766;height:2" coordorigin="9831,7782" coordsize="766,2">
              <v:shape style="position:absolute;left:9831;top:7782;width:766;height:2" coordorigin="9831,7782" coordsize="766,0" path="m9831,7782l10597,7782e" filled="f" stroked="t" strokeweight=".478649pt" strokecolor="#545454">
                <v:path arrowok="t"/>
              </v:shape>
            </v:group>
            <v:group style="position:absolute;left:10540;top:7782;width:1168;height:2" coordorigin="10540,7782" coordsize="1168,2">
              <v:shape style="position:absolute;left:10540;top:7782;width:1168;height:2" coordorigin="10540,7782" coordsize="1168,0" path="m10540,7782l11708,7782e" filled="f" stroked="t" strokeweight=".717973pt" strokecolor="#838383">
                <v:path arrowok="t"/>
              </v:shape>
            </v:group>
            <v:group style="position:absolute;left:4882;top:8021;width:589;height:2" coordorigin="4882,8021" coordsize="589,2">
              <v:shape style="position:absolute;left:4882;top:8021;width:589;height:2" coordorigin="4882,8021" coordsize="589,0" path="m4882,8021l5471,8021e" filled="f" stroked="t" strokeweight=".478649pt" strokecolor="#343434">
                <v:path arrowok="t"/>
              </v:shape>
            </v:group>
            <v:group style="position:absolute;left:5414;top:8021;width:823;height:2" coordorigin="5414,8021" coordsize="823,2">
              <v:shape style="position:absolute;left:5414;top:8021;width:823;height:2" coordorigin="5414,8021" coordsize="823,0" path="m5414,8021l6237,8021e" filled="f" stroked="t" strokeweight=".478649pt" strokecolor="#484848">
                <v:path arrowok="t"/>
              </v:shape>
            </v:group>
            <v:group style="position:absolute;left:6136;top:8021;width:3753;height:2" coordorigin="6136,8021" coordsize="3753,2">
              <v:shape style="position:absolute;left:6136;top:8021;width:3753;height:2" coordorigin="6136,8021" coordsize="3753,0" path="m6136,8021l9889,8021e" filled="f" stroked="t" strokeweight=".717973pt" strokecolor="#606060">
                <v:path arrowok="t"/>
              </v:shape>
            </v:group>
            <v:group style="position:absolute;left:9831;top:8021;width:622;height:2" coordorigin="9831,8021" coordsize="622,2">
              <v:shape style="position:absolute;left:9831;top:8021;width:622;height:2" coordorigin="9831,8021" coordsize="622,0" path="m9831,8021l10454,8021e" filled="f" stroked="t" strokeweight=".478649pt" strokecolor="#3F3F3F">
                <v:path arrowok="t"/>
              </v:shape>
            </v:group>
            <v:group style="position:absolute;left:10396;top:8019;width:201;height:2" coordorigin="10396,8019" coordsize="201,2">
              <v:shape style="position:absolute;left:10396;top:8019;width:201;height:2" coordorigin="10396,8019" coordsize="201,0" path="m10396,8019l10597,8019e" filled="f" stroked="t" strokeweight=".478649pt" strokecolor="#646464">
                <v:path arrowok="t"/>
              </v:shape>
            </v:group>
            <v:group style="position:absolute;left:10511;top:8021;width:1197;height:2" coordorigin="10511,8021" coordsize="1197,2">
              <v:shape style="position:absolute;left:10511;top:8021;width:1197;height:2" coordorigin="10511,8021" coordsize="1197,0" path="m10511,8021l11708,8021e" filled="f" stroked="t" strokeweight=".717973pt" strokecolor="#838383">
                <v:path arrowok="t"/>
              </v:shape>
            </v:group>
            <v:group style="position:absolute;left:268;top:8259;width:3408;height:2" coordorigin="268,8259" coordsize="3408,2">
              <v:shape style="position:absolute;left:268;top:8259;width:3408;height:2" coordorigin="268,8259" coordsize="3408,0" path="m268,8259l3676,8259e" filled="f" stroked="t" strokeweight=".957298pt" strokecolor="#707070">
                <v:path arrowok="t"/>
              </v:shape>
            </v:group>
            <v:group style="position:absolute;left:3561;top:8259;width:287;height:2" coordorigin="3561,8259" coordsize="287,2">
              <v:shape style="position:absolute;left:3561;top:8259;width:287;height:2" coordorigin="3561,8259" coordsize="287,0" path="m3561,8259l3848,8259e" filled="f" stroked="t" strokeweight=".478649pt" strokecolor="#4F4F4F">
                <v:path arrowok="t"/>
              </v:shape>
            </v:group>
            <v:group style="position:absolute;left:3791;top:8261;width:1680;height:2" coordorigin="3791,8261" coordsize="1680,2">
              <v:shape style="position:absolute;left:3791;top:8261;width:1680;height:2" coordorigin="3791,8261" coordsize="1680,0" path="m3791,8261l5471,8261e" filled="f" stroked="t" strokeweight=".478649pt" strokecolor="#343434">
                <v:path arrowok="t"/>
              </v:shape>
            </v:group>
            <v:group style="position:absolute;left:5414;top:8261;width:823;height:2" coordorigin="5414,8261" coordsize="823,2">
              <v:shape style="position:absolute;left:5414;top:8261;width:823;height:2" coordorigin="5414,8261" coordsize="823,0" path="m5414,8261l6237,8261e" filled="f" stroked="t" strokeweight=".478649pt" strokecolor="#545454">
                <v:path arrowok="t"/>
              </v:shape>
            </v:group>
            <v:group style="position:absolute;left:5988;top:8261;width:1776;height:2" coordorigin="5988,8261" coordsize="1776,2">
              <v:shape style="position:absolute;left:5988;top:8261;width:1776;height:2" coordorigin="5988,8261" coordsize="1776,0" path="m5988,8261l7764,8261e" filled="f" stroked="t" strokeweight=".957298pt" strokecolor="#6B6B6B">
                <v:path arrowok="t"/>
              </v:shape>
            </v:group>
            <v:group style="position:absolute;left:7706;top:8259;width:2527;height:2" coordorigin="7706,8259" coordsize="2527,2">
              <v:shape style="position:absolute;left:7706;top:8259;width:2527;height:2" coordorigin="7706,8259" coordsize="2527,0" path="m7706,8259l10234,8259e" filled="f" stroked="t" strokeweight=".478649pt" strokecolor="#4F4F4F">
                <v:path arrowok="t"/>
              </v:shape>
            </v:group>
            <v:group style="position:absolute;left:10176;top:8259;width:1532;height:2" coordorigin="10176,8259" coordsize="1532,2">
              <v:shape style="position:absolute;left:10176;top:8259;width:1532;height:2" coordorigin="10176,8259" coordsize="1532,0" path="m10176,8259l11708,8259e" filled="f" stroked="t" strokeweight=".957298pt" strokecolor="#838383">
                <v:path arrowok="t"/>
              </v:shape>
            </v:group>
            <v:group style="position:absolute;left:11703;top:8218;width:2;height:628" coordorigin="11703,8218" coordsize="2,628">
              <v:shape style="position:absolute;left:11703;top:8218;width:2;height:628" coordorigin="11703,8218" coordsize="0,628" path="m11703,8846l11703,8218e" filled="f" stroked="t" strokeweight=".478649pt" strokecolor="#8C8C8C">
                <v:path arrowok="t"/>
              </v:shape>
            </v:group>
            <v:group style="position:absolute;left:2324;top:7441;width:2;height:2143" coordorigin="2324,7441" coordsize="2,2143">
              <v:shape style="position:absolute;left:2324;top:7441;width:2;height:2143" coordorigin="2324,7441" coordsize="0,2143" path="m2324,9584l2324,7441e" filled="f" stroked="t" strokeweight=".957298pt" strokecolor="#676767">
                <v:path arrowok="t"/>
              </v:shape>
            </v:group>
            <v:group style="position:absolute;left:263;top:9064;width:11444;height:2" coordorigin="263,9064" coordsize="11444,2">
              <v:shape style="position:absolute;left:263;top:9064;width:11444;height:2" coordorigin="263,9064" coordsize="11444,0" path="m263,9064l11708,9064e" filled="f" stroked="t" strokeweight=".717973pt" strokecolor="#676767">
                <v:path arrowok="t"/>
              </v:shape>
            </v:group>
            <v:group style="position:absolute;left:278;top:6214;width:2;height:10064" coordorigin="278,6214" coordsize="2,10064">
              <v:shape style="position:absolute;left:278;top:6214;width:2;height:10064" coordorigin="278,6214" coordsize="0,10064" path="m278,16277l278,6214e" filled="f" stroked="t" strokeweight=".717973pt" strokecolor="#606060">
                <v:path arrowok="t"/>
              </v:shape>
            </v:group>
            <v:group style="position:absolute;left:3791;top:9066;width:1110;height:2" coordorigin="3791,9066" coordsize="1110,2">
              <v:shape style="position:absolute;left:3791;top:9066;width:1110;height:2" coordorigin="3791,9066" coordsize="1110,0" path="m3791,9066l4901,9066e" filled="f" stroked="t" strokeweight=".478649pt" strokecolor="#3B3B3B">
                <v:path arrowok="t"/>
              </v:shape>
            </v:group>
            <v:group style="position:absolute;left:7328;top:9062;width:1340;height:2" coordorigin="7328,9062" coordsize="1340,2">
              <v:shape style="position:absolute;left:7328;top:9062;width:1340;height:2" coordorigin="7328,9062" coordsize="1340,0" path="m7328,9062l8668,9062e" filled="f" stroked="t" strokeweight=".478649pt" strokecolor="#484848">
                <v:path arrowok="t"/>
              </v:shape>
            </v:group>
            <v:group style="position:absolute;left:11705;top:8721;width:2;height:7551" coordorigin="11705,8721" coordsize="2,7551">
              <v:shape style="position:absolute;left:11705;top:8721;width:2;height:7551" coordorigin="11705,8721" coordsize="0,7551" path="m11705,16273l11705,8721e" filled="f" stroked="t" strokeweight=".717973pt" strokecolor="#A3A3A3">
                <v:path arrowok="t"/>
              </v:shape>
            </v:group>
            <v:group style="position:absolute;left:263;top:9917;width:11440;height:2" coordorigin="263,9917" coordsize="11440,2">
              <v:shape style="position:absolute;left:263;top:9917;width:11440;height:2" coordorigin="263,9917" coordsize="11440,0" path="m263,9917l11703,9917e" filled="f" stroked="t" strokeweight=".717973pt" strokecolor="#646464">
                <v:path arrowok="t"/>
              </v:shape>
            </v:group>
            <v:group style="position:absolute;left:2326;top:9527;width:2;height:1434" coordorigin="2326,9527" coordsize="2,1434">
              <v:shape style="position:absolute;left:2326;top:9527;width:2;height:1434" coordorigin="2326,9527" coordsize="0,1434" path="m2326,10960l2326,9527e" filled="f" stroked="t" strokeweight=".478649pt" strokecolor="#3F3F3F">
                <v:path arrowok="t"/>
              </v:shape>
            </v:group>
            <v:group style="position:absolute;left:273;top:10160;width:3346;height:2" coordorigin="273,10160" coordsize="3346,2">
              <v:shape style="position:absolute;left:273;top:10160;width:3346;height:2" coordorigin="273,10160" coordsize="3346,0" path="m273,10160l3619,10160e" filled="f" stroked="t" strokeweight=".717973pt" strokecolor="#545454">
                <v:path arrowok="t"/>
              </v:shape>
            </v:group>
            <v:group style="position:absolute;left:4844;top:10160;width:627;height:2" coordorigin="4844,10160" coordsize="627,2">
              <v:shape style="position:absolute;left:4844;top:10160;width:627;height:2" coordorigin="4844,10160" coordsize="627,0" path="m4844,10160l5471,10160e" filled="f" stroked="t" strokeweight=".478649pt" strokecolor="#383838">
                <v:path arrowok="t"/>
              </v:shape>
            </v:group>
            <v:group style="position:absolute;left:5414;top:10160;width:823;height:2" coordorigin="5414,10160" coordsize="823,2">
              <v:shape style="position:absolute;left:5414;top:10160;width:823;height:2" coordorigin="5414,10160" coordsize="823,0" path="m5414,10160l6237,10160e" filled="f" stroked="t" strokeweight=".478649pt" strokecolor="#4B4B4B">
                <v:path arrowok="t"/>
              </v:shape>
            </v:group>
            <v:group style="position:absolute;left:8587;top:10160;width:1302;height:2" coordorigin="8587,10160" coordsize="1302,2">
              <v:shape style="position:absolute;left:8587;top:10160;width:1302;height:2" coordorigin="8587,10160" coordsize="1302,0" path="m8587,10160l9889,10160e" filled="f" stroked="t" strokeweight=".478649pt" strokecolor="#575757">
                <v:path arrowok="t"/>
              </v:shape>
            </v:group>
            <v:group style="position:absolute;left:2838;top:10160;width:8874;height:2" coordorigin="2838,10160" coordsize="8874,2">
              <v:shape style="position:absolute;left:2838;top:10160;width:8874;height:2" coordorigin="2838,10160" coordsize="8874,0" path="m2838,10160l11713,10160e" filled="f" stroked="t" strokeweight=".717973pt" strokecolor="#676767">
                <v:path arrowok="t"/>
              </v:shape>
            </v:group>
            <v:group style="position:absolute;left:268;top:10402;width:2077;height:2" coordorigin="268,10402" coordsize="2077,2">
              <v:shape style="position:absolute;left:268;top:10402;width:2077;height:2" coordorigin="268,10402" coordsize="2077,0" path="m268,10402l2345,10402e" filled="f" stroked="t" strokeweight=".478649pt" strokecolor="#4F4F4F">
                <v:path arrowok="t"/>
              </v:shape>
            </v:group>
            <v:group style="position:absolute;left:2274;top:10402;width:1809;height:2" coordorigin="2274,10402" coordsize="1809,2">
              <v:shape style="position:absolute;left:2274;top:10402;width:1809;height:2" coordorigin="2274,10402" coordsize="1809,0" path="m2274,10402l4083,10402e" filled="f" stroked="t" strokeweight=".957298pt" strokecolor="#6B6B6B">
                <v:path arrowok="t"/>
              </v:shape>
            </v:group>
            <v:group style="position:absolute;left:3791;top:10402;width:929;height:2" coordorigin="3791,10402" coordsize="929,2">
              <v:shape style="position:absolute;left:3791;top:10402;width:929;height:2" coordorigin="3791,10402" coordsize="929,0" path="m3791,10402l4719,10402e" filled="f" stroked="t" strokeweight=".478649pt" strokecolor="#575757">
                <v:path arrowok="t"/>
              </v:shape>
            </v:group>
            <v:group style="position:absolute;left:4662;top:10399;width:809;height:2" coordorigin="4662,10399" coordsize="809,2">
              <v:shape style="position:absolute;left:4662;top:10399;width:809;height:2" coordorigin="4662,10399" coordsize="809,0" path="m4662,10399l5471,10399e" filled="f" stroked="t" strokeweight=".478649pt" strokecolor="#343434">
                <v:path arrowok="t"/>
              </v:shape>
            </v:group>
            <v:group style="position:absolute;left:5414;top:10399;width:823;height:2" coordorigin="5414,10399" coordsize="823,2">
              <v:shape style="position:absolute;left:5414;top:10399;width:823;height:2" coordorigin="5414,10399" coordsize="823,0" path="m5414,10399l6237,10399e" filled="f" stroked="t" strokeweight=".478649pt" strokecolor="#4B4B4B">
                <v:path arrowok="t"/>
              </v:shape>
            </v:group>
            <v:group style="position:absolute;left:6060;top:10399;width:1766;height:2" coordorigin="6060,10399" coordsize="1766,2">
              <v:shape style="position:absolute;left:6060;top:10399;width:1766;height:2" coordorigin="6060,10399" coordsize="1766,0" path="m6060,10399l7826,10399e" filled="f" stroked="t" strokeweight=".957298pt" strokecolor="#6B6B6B">
                <v:path arrowok="t"/>
              </v:shape>
            </v:group>
            <v:group style="position:absolute;left:7706;top:10397;width:1718;height:2" coordorigin="7706,10397" coordsize="1718,2">
              <v:shape style="position:absolute;left:7706;top:10397;width:1718;height:2" coordorigin="7706,10397" coordsize="1718,0" path="m7706,10397l9425,10397e" filled="f" stroked="t" strokeweight=".478649pt" strokecolor="#575757">
                <v:path arrowok="t"/>
              </v:shape>
            </v:group>
            <v:group style="position:absolute;left:9367;top:10395;width:2345;height:2" coordorigin="9367,10395" coordsize="2345,2">
              <v:shape style="position:absolute;left:9367;top:10395;width:2345;height:2" coordorigin="9367,10395" coordsize="2345,0" path="m9367,10395l11713,10395e" filled="f" stroked="t" strokeweight=".717973pt" strokecolor="#747474">
                <v:path arrowok="t"/>
              </v:shape>
            </v:group>
            <v:group style="position:absolute;left:263;top:10927;width:1383;height:2" coordorigin="263,10927" coordsize="1383,2">
              <v:shape style="position:absolute;left:263;top:10927;width:1383;height:2" coordorigin="263,10927" coordsize="1383,0" path="m263,10927l1647,10927e" filled="f" stroked="t" strokeweight=".239324pt" strokecolor="#5B5B5B">
                <v:path arrowok="t"/>
              </v:shape>
            </v:group>
            <v:group style="position:absolute;left:1647;top:10927;width:670;height:2" coordorigin="1647,10927" coordsize="670,2">
              <v:shape style="position:absolute;left:1647;top:10927;width:670;height:2" coordorigin="1647,10927" coordsize="670,0" path="m1647,10927l2317,10927e" filled="f" stroked="t" strokeweight=".239324pt" strokecolor="#000000">
                <v:path arrowok="t"/>
              </v:shape>
            </v:group>
            <v:group style="position:absolute;left:2302;top:10927;width:594;height:2" coordorigin="2302,10927" coordsize="594,2">
              <v:shape style="position:absolute;left:2302;top:10927;width:594;height:2" coordorigin="2302,10927" coordsize="594,0" path="m2302,10927l2896,10927e" filled="f" stroked="t" strokeweight=".239324pt" strokecolor="#939393">
                <v:path arrowok="t"/>
              </v:shape>
            </v:group>
            <v:group style="position:absolute;left:2896;top:10927;width:340;height:2" coordorigin="2896,10927" coordsize="340,2">
              <v:shape style="position:absolute;left:2896;top:10927;width:340;height:2" coordorigin="2896,10927" coordsize="340,0" path="m2896,10927l3236,10927e" filled="f" stroked="t" strokeweight=".239324pt" strokecolor="#606060">
                <v:path arrowok="t"/>
              </v:shape>
            </v:group>
            <v:group style="position:absolute;left:3236;top:10927;width:105;height:2" coordorigin="3236,10927" coordsize="105,2">
              <v:shape style="position:absolute;left:3236;top:10927;width:105;height:2" coordorigin="3236,10927" coordsize="105,0" path="m3236,10927l3341,10927e" filled="f" stroked="t" strokeweight=".717973pt" strokecolor="#575757">
                <v:path arrowok="t"/>
              </v:shape>
            </v:group>
            <v:group style="position:absolute;left:3288;top:10948;width:325;height:2" coordorigin="3288,10948" coordsize="325,2">
              <v:shape style="position:absolute;left:3288;top:10948;width:325;height:2" coordorigin="3288,10948" coordsize="325,0" path="m3288,10948l3614,10948e" filled="f" stroked="t" strokeweight=".478649pt" strokecolor="#4F4F4F">
                <v:path arrowok="t"/>
              </v:shape>
            </v:group>
            <v:group style="position:absolute;left:3590;top:10927;width:230;height:2" coordorigin="3590,10927" coordsize="230,2">
              <v:shape style="position:absolute;left:3590;top:10927;width:230;height:2" coordorigin="3590,10927" coordsize="230,0" path="m3590,10927l3820,10927e" filled="f" stroked="t" strokeweight=".239324pt" strokecolor="#878787">
                <v:path arrowok="t"/>
              </v:shape>
            </v:group>
            <v:group style="position:absolute;left:3820;top:10927;width:2388;height:2" coordorigin="3820,10927" coordsize="2388,2">
              <v:shape style="position:absolute;left:3820;top:10927;width:2388;height:2" coordorigin="3820,10927" coordsize="2388,0" path="m3820,10927l6208,10927e" filled="f" stroked="t" strokeweight=".239324pt" strokecolor="#000000">
                <v:path arrowok="t"/>
              </v:shape>
            </v:group>
            <v:group style="position:absolute;left:6208;top:10927;width:426;height:2" coordorigin="6208,10927" coordsize="426,2">
              <v:shape style="position:absolute;left:6208;top:10927;width:426;height:2" coordorigin="6208,10927" coordsize="426,0" path="m6208,10927l6634,10927e" filled="f" stroked="t" strokeweight=".239324pt" strokecolor="#939393">
                <v:path arrowok="t"/>
              </v:shape>
            </v:group>
            <v:group style="position:absolute;left:6634;top:10927;width:302;height:2" coordorigin="6634,10927" coordsize="302,2">
              <v:shape style="position:absolute;left:6634;top:10927;width:302;height:2" coordorigin="6634,10927" coordsize="302,0" path="m6634,10927l6936,10927e" filled="f" stroked="t" strokeweight=".239324pt" strokecolor="#5B5B5B">
                <v:path arrowok="t"/>
              </v:shape>
            </v:group>
            <v:group style="position:absolute;left:6936;top:10927;width:421;height:2" coordorigin="6936,10927" coordsize="421,2">
              <v:shape style="position:absolute;left:6936;top:10927;width:421;height:2" coordorigin="6936,10927" coordsize="421,0" path="m6936,10927l7357,10927e" filled="f" stroked="t" strokeweight=".239324pt" strokecolor="#3F3F3F">
                <v:path arrowok="t"/>
              </v:shape>
            </v:group>
            <v:group style="position:absolute;left:7357;top:10927;width:3212;height:2" coordorigin="7357,10927" coordsize="3212,2">
              <v:shape style="position:absolute;left:7357;top:10927;width:3212;height:2" coordorigin="7357,10927" coordsize="3212,0" path="m7357,10927l10569,10927e" filled="f" stroked="t" strokeweight=".239324pt" strokecolor="#000000">
                <v:path arrowok="t"/>
              </v:shape>
            </v:group>
            <v:group style="position:absolute;left:10569;top:10927;width:1125;height:2" coordorigin="10569,10927" coordsize="1125,2">
              <v:shape style="position:absolute;left:10569;top:10927;width:1125;height:2" coordorigin="10569,10927" coordsize="1125,0" path="m10569,10927l11693,10927e" filled="f" stroked="t" strokeweight=".239324pt" strokecolor="#BFBFBF">
                <v:path arrowok="t"/>
              </v:shape>
            </v:group>
            <v:group style="position:absolute;left:268;top:11119;width:1407;height:2" coordorigin="268,11119" coordsize="1407,2">
              <v:shape style="position:absolute;left:268;top:11119;width:1407;height:2" coordorigin="268,11119" coordsize="1407,0" path="m268,11119l1675,11119e" filled="f" stroked="t" strokeweight=".478649pt" strokecolor="#545454">
                <v:path arrowok="t"/>
              </v:shape>
            </v:group>
            <v:group style="position:absolute;left:2326;top:10898;width:2;height:2699" coordorigin="2326,10898" coordsize="2,2699">
              <v:shape style="position:absolute;left:2326;top:10898;width:2;height:2699" coordorigin="2326,10898" coordsize="0,2699" path="m2326,13597l2326,10898e" filled="f" stroked="t" strokeweight=".957298pt" strokecolor="#606060">
                <v:path arrowok="t"/>
              </v:shape>
            </v:group>
            <v:group style="position:absolute;left:1436;top:11116;width:5950;height:2" coordorigin="1436,11116" coordsize="5950,2">
              <v:shape style="position:absolute;left:1436;top:11116;width:5950;height:2" coordorigin="1436,11116" coordsize="5950,0" path="m1436,11116l7386,11116e" filled="f" stroked="t" strokeweight=".717973pt" strokecolor="#646464">
                <v:path arrowok="t"/>
              </v:shape>
            </v:group>
            <v:group style="position:absolute;left:7328;top:11114;width:436;height:2" coordorigin="7328,11114" coordsize="436,2">
              <v:shape style="position:absolute;left:7328;top:11114;width:436;height:2" coordorigin="7328,11114" coordsize="436,0" path="m7328,11114l7764,11114e" filled="f" stroked="t" strokeweight=".478649pt" strokecolor="#383838">
                <v:path arrowok="t"/>
              </v:shape>
            </v:group>
            <v:group style="position:absolute;left:7706;top:11111;width:2527;height:2" coordorigin="7706,11111" coordsize="2527,2">
              <v:shape style="position:absolute;left:7706;top:11111;width:2527;height:2" coordorigin="7706,11111" coordsize="2527,0" path="m7706,11111l10234,11111e" filled="f" stroked="t" strokeweight=".957298pt" strokecolor="#777777">
                <v:path arrowok="t"/>
              </v:shape>
            </v:group>
            <v:group style="position:absolute;left:10176;top:11109;width:421;height:2" coordorigin="10176,11109" coordsize="421,2">
              <v:shape style="position:absolute;left:10176;top:11109;width:421;height:2" coordorigin="10176,11109" coordsize="421,0" path="m10176,11109l10597,11109e" filled="f" stroked="t" strokeweight=".478649pt" strokecolor="#606060">
                <v:path arrowok="t"/>
              </v:shape>
            </v:group>
            <v:group style="position:absolute;left:10540;top:11109;width:1173;height:2" coordorigin="10540,11109" coordsize="1173,2">
              <v:shape style="position:absolute;left:10540;top:11109;width:1173;height:2" coordorigin="10540,11109" coordsize="1173,0" path="m10540,11109l11713,11109e" filled="f" stroked="t" strokeweight=".717973pt" strokecolor="#7C7C7C">
                <v:path arrowok="t"/>
              </v:shape>
            </v:group>
            <v:group style="position:absolute;left:263;top:11440;width:5179;height:2" coordorigin="263,11440" coordsize="5179,2">
              <v:shape style="position:absolute;left:263;top:11440;width:5179;height:2" coordorigin="263,11440" coordsize="5179,0" path="m263,11440l5442,11440e" filled="f" stroked="t" strokeweight=".239324pt" strokecolor="#5B5B5B">
                <v:path arrowok="t"/>
              </v:shape>
            </v:group>
            <v:group style="position:absolute;left:938;top:11099;width:2;height:345" coordorigin="938,11099" coordsize="2,345">
              <v:shape style="position:absolute;left:938;top:11099;width:2;height:345" coordorigin="938,11099" coordsize="0,345" path="m938,11445l938,11099e" filled="f" stroked="t" strokeweight=".239324pt" strokecolor="#545454">
                <v:path arrowok="t"/>
              </v:shape>
            </v:group>
            <v:group style="position:absolute;left:1659;top:11114;width:2;height:5169" coordorigin="1659,11114" coordsize="2,5169">
              <v:shape style="position:absolute;left:1659;top:11114;width:2;height:5169" coordorigin="1659,11114" coordsize="0,5169" path="m1659,16282l1659,11114e" filled="f" stroked="t" strokeweight=".717973pt" strokecolor="#5B5B5B">
                <v:path arrowok="t"/>
              </v:shape>
            </v:group>
            <v:group style="position:absolute;left:5442;top:11440;width:1493;height:2" coordorigin="5442,11440" coordsize="1493,2">
              <v:shape style="position:absolute;left:5442;top:11440;width:1493;height:2" coordorigin="5442,11440" coordsize="1493,0" path="m5442,11440l6936,11440e" filled="f" stroked="t" strokeweight=".239324pt" strokecolor="#000000">
                <v:path arrowok="t"/>
              </v:shape>
            </v:group>
            <v:group style="position:absolute;left:6936;top:11440;width:799;height:2" coordorigin="6936,11440" coordsize="799,2">
              <v:shape style="position:absolute;left:6936;top:11440;width:799;height:2" coordorigin="6936,11440" coordsize="799,0" path="m6936,11440l7735,11440e" filled="f" stroked="t" strokeweight=".239324pt" strokecolor="#777777">
                <v:path arrowok="t"/>
              </v:shape>
            </v:group>
            <v:group style="position:absolute;left:7362;top:11109;width:2;height:1002" coordorigin="7362,11109" coordsize="2,1002">
              <v:shape style="position:absolute;left:7362;top:11109;width:2;height:1002" coordorigin="7362,11109" coordsize="0,1002" path="m7362,12111l7362,11109e" filled="f" stroked="t" strokeweight=".957298pt" strokecolor="#747474">
                <v:path arrowok="t"/>
              </v:shape>
            </v:group>
            <v:group style="position:absolute;left:7735;top:11440;width:3958;height:2" coordorigin="7735,11440" coordsize="3958,2">
              <v:shape style="position:absolute;left:7735;top:11440;width:3958;height:2" coordorigin="7735,11440" coordsize="3958,0" path="m7735,11440l11693,11440e" filled="f" stroked="t" strokeweight=".239324pt" strokecolor="#000000">
                <v:path arrowok="t"/>
              </v:shape>
            </v:group>
            <v:group style="position:absolute;left:938;top:11440;width:2;height:1851" coordorigin="938,11440" coordsize="2,1851">
              <v:shape style="position:absolute;left:938;top:11440;width:2;height:1851" coordorigin="938,11440" coordsize="0,1851" path="m938,13290l938,11440e" filled="f" stroked="t" strokeweight=".239324pt" strokecolor="#000000">
                <v:path arrowok="t"/>
              </v:shape>
            </v:group>
            <v:group style="position:absolute;left:7366;top:12053;width:2;height:1266" coordorigin="7366,12053" coordsize="2,1266">
              <v:shape style="position:absolute;left:7366;top:12053;width:2;height:1266" coordorigin="7366,12053" coordsize="0,1266" path="m7366,13319l7366,12053e" filled="f" stroked="t" strokeweight=".478649pt" strokecolor="#484848">
                <v:path arrowok="t"/>
              </v:shape>
            </v:group>
            <v:group style="position:absolute;left:263;top:13545;width:349;height:2" coordorigin="263,13545" coordsize="349,2">
              <v:shape style="position:absolute;left:263;top:13545;width:349;height:2" coordorigin="263,13545" coordsize="349,0" path="m263,13545l613,13545e" filled="f" stroked="t" strokeweight=".239324pt" strokecolor="#707070">
                <v:path arrowok="t"/>
              </v:shape>
            </v:group>
            <v:group style="position:absolute;left:613;top:13545;width:330;height:2" coordorigin="613,13545" coordsize="330,2">
              <v:shape style="position:absolute;left:613;top:13545;width:330;height:2" coordorigin="613,13545" coordsize="330,0" path="m613,13545l943,13545e" filled="f" stroked="t" strokeweight=".239324pt" strokecolor="#000000">
                <v:path arrowok="t"/>
              </v:shape>
            </v:group>
            <v:group style="position:absolute;left:938;top:13290;width:2;height:259" coordorigin="938,13290" coordsize="2,259">
              <v:shape style="position:absolute;left:938;top:13290;width:2;height:259" coordorigin="938,13290" coordsize="0,259" path="m938,13549l938,13290e" filled="f" stroked="t" strokeweight=".239324pt" strokecolor="#4B4B4B">
                <v:path arrowok="t"/>
              </v:shape>
            </v:group>
            <v:group style="position:absolute;left:938;top:13545;width:718;height:2" coordorigin="938,13545" coordsize="718,2">
              <v:shape style="position:absolute;left:938;top:13545;width:718;height:2" coordorigin="938,13545" coordsize="718,0" path="m938,13545l1656,13545e" filled="f" stroked="t" strokeweight=".239324pt" strokecolor="#545454">
                <v:path arrowok="t"/>
              </v:shape>
            </v:group>
            <v:group style="position:absolute;left:1642;top:13545;width:675;height:2" coordorigin="1642,13545" coordsize="675,2">
              <v:shape style="position:absolute;left:1642;top:13545;width:675;height:2" coordorigin="1642,13545" coordsize="675,0" path="m1642,13545l2317,13545e" filled="f" stroked="t" strokeweight=".239324pt" strokecolor="#3B3B3B">
                <v:path arrowok="t"/>
              </v:shape>
            </v:group>
            <v:group style="position:absolute;left:938;top:13545;width:2;height:2718" coordorigin="938,13545" coordsize="2,2718">
              <v:shape style="position:absolute;left:938;top:13545;width:2;height:2718" coordorigin="938,13545" coordsize="0,2718" path="m938,16263l938,13545e" filled="f" stroked="t" strokeweight=".239324pt" strokecolor="#000000">
                <v:path arrowok="t"/>
              </v:shape>
            </v:group>
            <v:group style="position:absolute;left:1656;top:13516;width:2;height:1577" coordorigin="1656,13516" coordsize="2,1577">
              <v:shape style="position:absolute;left:1656;top:13516;width:2;height:1577" coordorigin="1656,13516" coordsize="0,1577" path="m1656,15093l1656,13516e" filled="f" stroked="t" strokeweight=".478649pt" strokecolor="#383838">
                <v:path arrowok="t"/>
              </v:shape>
            </v:group>
            <v:group style="position:absolute;left:2329;top:13516;width:2;height:441" coordorigin="2329,13516" coordsize="2,441">
              <v:shape style="position:absolute;left:2329;top:13516;width:2;height:441" coordorigin="2329,13516" coordsize="0,441" path="m2329,13957l2329,13516e" filled="f" stroked="t" strokeweight=".478649pt" strokecolor="#4B4B4B">
                <v:path arrowok="t"/>
              </v:shape>
            </v:group>
            <v:group style="position:absolute;left:7366;top:13262;width:2;height:1664" coordorigin="7366,13262" coordsize="2,1664">
              <v:shape style="position:absolute;left:7366;top:13262;width:2;height:1664" coordorigin="7366,13262" coordsize="0,1664" path="m7366,14925l7366,13262e" filled="f" stroked="t" strokeweight=".957298pt" strokecolor="#707070">
                <v:path arrowok="t"/>
              </v:shape>
            </v:group>
            <v:group style="position:absolute;left:278;top:13847;width:2;height:1247" coordorigin="278,13847" coordsize="2,1247">
              <v:shape style="position:absolute;left:278;top:13847;width:2;height:1247" coordorigin="278,13847" coordsize="0,1247" path="m278,15093l278,13847e" filled="f" stroked="t" strokeweight=".478649pt" strokecolor="#343434">
                <v:path arrowok="t"/>
              </v:shape>
            </v:group>
            <v:group style="position:absolute;left:2326;top:13899;width:2;height:887" coordorigin="2326,13899" coordsize="2,887">
              <v:shape style="position:absolute;left:2326;top:13899;width:2;height:887" coordorigin="2326,13899" coordsize="0,887" path="m2326,14786l2326,13899e" filled="f" stroked="t" strokeweight=".478649pt" strokecolor="#2B2B2B">
                <v:path arrowok="t"/>
              </v:shape>
            </v:group>
            <v:group style="position:absolute;left:11708;top:14340;width:2;height:753" coordorigin="11708,14340" coordsize="2,753">
              <v:shape style="position:absolute;left:11708;top:14340;width:2;height:753" coordorigin="11708,14340" coordsize="0,753" path="m11708,15093l11708,14340e" filled="f" stroked="t" strokeweight=".478649pt" strokecolor="#939393">
                <v:path arrowok="t"/>
              </v:shape>
            </v:group>
            <v:group style="position:absolute;left:2331;top:14729;width:2;height:197" coordorigin="2331,14729" coordsize="2,197">
              <v:shape style="position:absolute;left:2331;top:14729;width:2;height:197" coordorigin="2331,14729" coordsize="0,197" path="m2331,14925l2331,14729e" filled="f" stroked="t" strokeweight=".717973pt" strokecolor="#444444">
                <v:path arrowok="t"/>
              </v:shape>
            </v:group>
            <v:group style="position:absolute;left:2331;top:14810;width:2;height:1472" coordorigin="2331,14810" coordsize="2,1472">
              <v:shape style="position:absolute;left:2331;top:14810;width:2;height:1472" coordorigin="2331,14810" coordsize="0,1472" path="m2331,16282l2331,14810e" filled="f" stroked="t" strokeweight=".717973pt" strokecolor="#646464">
                <v:path arrowok="t"/>
              </v:shape>
            </v:group>
            <v:group style="position:absolute;left:7371;top:14868;width:2;height:225" coordorigin="7371,14868" coordsize="2,225">
              <v:shape style="position:absolute;left:7371;top:14868;width:2;height:225" coordorigin="7371,14868" coordsize="0,225" path="m7371,15093l7371,14868e" filled="f" stroked="t" strokeweight=".478649pt" strokecolor="#444444">
                <v:path arrowok="t"/>
              </v:shape>
            </v:group>
            <v:group style="position:absolute;left:268;top:16275;width:1417;height:2" coordorigin="268,16275" coordsize="1417,2">
              <v:shape style="position:absolute;left:268;top:16275;width:1417;height:2" coordorigin="268,16275" coordsize="1417,0" path="m268,16275l1685,16275e" filled="f" stroked="t" strokeweight=".478649pt" strokecolor="#545454">
                <v:path arrowok="t"/>
              </v:shape>
            </v:group>
            <v:group style="position:absolute;left:6605;top:16268;width:1158;height:2" coordorigin="6605,16268" coordsize="1158,2">
              <v:shape style="position:absolute;left:6605;top:16268;width:1158;height:2" coordorigin="6605,16268" coordsize="1158,0" path="m6605,16268l7764,16268e" filled="f" stroked="t" strokeweight=".478649pt" strokecolor="#4F4F4F">
                <v:path arrowok="t"/>
              </v:shape>
            </v:group>
            <v:group style="position:absolute;left:7371;top:15036;width:2;height:1237" coordorigin="7371,15036" coordsize="2,1237">
              <v:shape style="position:absolute;left:7371;top:15036;width:2;height:1237" coordorigin="7371,15036" coordsize="0,1237" path="m7371,16273l7371,15036e" filled="f" stroked="t" strokeweight=".717973pt" strokecolor="#707070">
                <v:path arrowok="t"/>
              </v:shape>
            </v:group>
            <v:group style="position:absolute;left:9094;top:16263;width:1139;height:2" coordorigin="9094,16263" coordsize="1139,2">
              <v:shape style="position:absolute;left:9094;top:16263;width:1139;height:2" coordorigin="9094,16263" coordsize="1139,0" path="m9094,16263l10234,16263e" filled="f" stroked="t" strokeweight=".478649pt" strokecolor="#4B4B4B">
                <v:path arrowok="t"/>
              </v:shape>
            </v:group>
            <v:group style="position:absolute;left:268;top:16265;width:11449;height:2" coordorigin="268,16265" coordsize="11449,2">
              <v:shape style="position:absolute;left:268;top:16265;width:11449;height:2" coordorigin="268,16265" coordsize="11449,0" path="m268,16265l11717,16265e" filled="f" stroked="t" strokeweight=".717973pt" strokecolor="#6B6B6B">
                <v:path arrowok="t"/>
              </v:shape>
            </v:group>
            <v:group style="position:absolute;left:304;top:6145;width:263;height:2" coordorigin="304,6145" coordsize="263,2">
              <v:shape style="position:absolute;left:304;top:6145;width:263;height:2" coordorigin="304,6145" coordsize="263,0" path="m304,6145l566,6145e" filled="f" stroked="t" strokeweight=".42pt" strokecolor="#3A3A3A">
                <v:path arrowok="t"/>
              </v:shape>
            </v:group>
            <w10:wrap type="none"/>
          </v:group>
        </w:pict>
      </w:r>
      <w:r>
        <w:rPr>
          <w:sz w:val="10"/>
          <w:szCs w:val="10"/>
        </w:rPr>
      </w:r>
    </w:p>
    <w:p>
      <w:pPr>
        <w:spacing w:before="0" w:after="0" w:line="240" w:lineRule="auto"/>
        <w:ind w:right="-20"/>
        <w:jc w:val="right"/>
        <w:tabs>
          <w:tab w:pos="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6"/>
          <w:szCs w:val="26"/>
          <w:color w:val="727272"/>
        </w:rPr>
        <w:t>!</w:t>
        <w:tab/>
      </w:r>
      <w:r>
        <w:rPr>
          <w:rFonts w:ascii="Arial" w:hAnsi="Arial" w:cs="Arial" w:eastAsia="Arial"/>
          <w:sz w:val="26"/>
          <w:szCs w:val="26"/>
          <w:color w:val="727272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0"/>
        </w:rPr>
        <w:t>ııne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72" w:lineRule="exact"/>
        <w:ind w:left="17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'ibralıim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-2"/>
        </w:rPr>
        <w:t>KAYA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4" w:lineRule="exact"/>
        <w:ind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4"/>
          <w:w w:val="100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2"/>
        </w:rPr>
        <w:t>ez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16"/>
          <w:w w:val="100"/>
          <w:position w:val="2"/>
        </w:rPr>
        <w:t> </w:t>
      </w:r>
      <w:r>
        <w:rPr>
          <w:rFonts w:ascii="Arial" w:hAnsi="Arial" w:cs="Arial" w:eastAsia="Arial"/>
          <w:sz w:val="24"/>
          <w:szCs w:val="24"/>
          <w:color w:val="8C8E90"/>
          <w:spacing w:val="4"/>
          <w:w w:val="69"/>
          <w:i/>
          <w:position w:val="2"/>
        </w:rPr>
        <w:t>B</w:t>
      </w:r>
      <w:r>
        <w:rPr>
          <w:rFonts w:ascii="Arial" w:hAnsi="Arial" w:cs="Arial" w:eastAsia="Arial"/>
          <w:sz w:val="24"/>
          <w:szCs w:val="24"/>
          <w:color w:val="727272"/>
          <w:spacing w:val="0"/>
          <w:w w:val="69"/>
          <w:i/>
          <w:position w:val="2"/>
        </w:rPr>
        <w:t>o</w:t>
      </w:r>
      <w:r>
        <w:rPr>
          <w:rFonts w:ascii="Arial" w:hAnsi="Arial" w:cs="Arial" w:eastAsia="Arial"/>
          <w:sz w:val="24"/>
          <w:szCs w:val="24"/>
          <w:color w:val="727272"/>
          <w:spacing w:val="0"/>
          <w:w w:val="69"/>
          <w:i/>
          <w:position w:val="2"/>
        </w:rPr>
        <w:t>  </w:t>
      </w:r>
      <w:r>
        <w:rPr>
          <w:rFonts w:ascii="Arial" w:hAnsi="Arial" w:cs="Arial" w:eastAsia="Arial"/>
          <w:sz w:val="24"/>
          <w:szCs w:val="24"/>
          <w:color w:val="727272"/>
          <w:spacing w:val="10"/>
          <w:w w:val="69"/>
          <w:i/>
          <w:position w:val="2"/>
        </w:rPr>
        <w:t> </w:t>
      </w:r>
      <w:r>
        <w:rPr>
          <w:rFonts w:ascii="Arial" w:hAnsi="Arial" w:cs="Arial" w:eastAsia="Arial"/>
          <w:sz w:val="22"/>
          <w:szCs w:val="22"/>
          <w:color w:val="727272"/>
          <w:spacing w:val="0"/>
          <w:w w:val="91"/>
          <w:position w:val="2"/>
        </w:rPr>
        <w:t>e</w:t>
      </w:r>
      <w:r>
        <w:rPr>
          <w:rFonts w:ascii="Arial" w:hAnsi="Arial" w:cs="Arial" w:eastAsia="Arial"/>
          <w:sz w:val="22"/>
          <w:szCs w:val="22"/>
          <w:color w:val="727272"/>
          <w:spacing w:val="-3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83"/>
          <w:position w:val="2"/>
        </w:rPr>
        <w:t>Ami</w:t>
      </w:r>
      <w:r>
        <w:rPr>
          <w:rFonts w:ascii="Arial" w:hAnsi="Arial" w:cs="Arial" w:eastAsia="Arial"/>
          <w:sz w:val="22"/>
          <w:szCs w:val="22"/>
          <w:color w:val="3B3B3B"/>
          <w:spacing w:val="-6"/>
          <w:w w:val="84"/>
          <w:position w:val="2"/>
        </w:rPr>
        <w:t>r</w:t>
      </w:r>
      <w:r>
        <w:rPr>
          <w:rFonts w:ascii="Arial" w:hAnsi="Arial" w:cs="Arial" w:eastAsia="Arial"/>
          <w:sz w:val="22"/>
          <w:szCs w:val="22"/>
          <w:color w:val="5D5D5D"/>
          <w:spacing w:val="0"/>
          <w:w w:val="148"/>
          <w:position w:val="2"/>
        </w:rPr>
        <w:t>i</w:t>
      </w:r>
      <w:r>
        <w:rPr>
          <w:rFonts w:ascii="Arial" w:hAnsi="Arial" w:cs="Arial" w:eastAsia="Arial"/>
          <w:sz w:val="22"/>
          <w:szCs w:val="22"/>
          <w:color w:val="5D5D5D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2"/>
          <w:szCs w:val="22"/>
          <w:color w:val="5D5D5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-1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00"/>
          <w:cols w:num="2" w:equalWidth="0">
            <w:col w:w="3153" w:space="0"/>
            <w:col w:w="8507"/>
          </w:cols>
        </w:sectPr>
      </w:pPr>
      <w:rPr/>
    </w:p>
    <w:p>
      <w:pPr>
        <w:spacing w:before="58" w:after="0" w:line="223" w:lineRule="auto"/>
        <w:ind w:left="711" w:right="-143" w:firstLine="-608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2"/>
          <w:szCs w:val="82"/>
          <w:color w:val="3F3F3F"/>
          <w:spacing w:val="-897"/>
          <w:w w:val="204"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3F3F3F"/>
          <w:spacing w:val="5"/>
          <w:w w:val="121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121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121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F3F3F"/>
          <w:spacing w:val="0"/>
          <w:w w:val="103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F3F3F"/>
          <w:spacing w:val="0"/>
          <w:w w:val="103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113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5" w:lineRule="auto"/>
        <w:ind w:left="381" w:right="4399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493.440002pt;margin-top:-6.084266pt;width:52.799999pt;height:48.959999pt;mso-position-horizontal-relative:page;mso-position-vertical-relative:paragraph;z-index:-16218" type="#_x0000_t75">
            <v:imagedata r:id="rId35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1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3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1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10"/>
          <w:w w:val="102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71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9" w:after="0" w:line="238" w:lineRule="exact"/>
        <w:ind w:left="1124" w:right="5201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3F3F3F"/>
          <w:spacing w:val="11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1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240" w:bottom="280" w:left="360" w:right="260"/>
          <w:cols w:num="2" w:equalWidth="0">
            <w:col w:w="1724" w:space="1376"/>
            <w:col w:w="8200"/>
          </w:cols>
        </w:sectPr>
      </w:pPr>
      <w:rPr/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222.286396" w:type="dxa"/>
      </w:tblPr>
      <w:tblGrid/>
      <w:tr>
        <w:trPr>
          <w:trHeight w:val="242" w:hRule="exact"/>
        </w:trPr>
        <w:tc>
          <w:tcPr>
            <w:tcW w:w="1174" w:type="dxa"/>
            <w:tcBorders>
              <w:top w:val="single" w:sz="5.635032" w:space="0" w:color="7C7C7C"/>
              <w:bottom w:val="single" w:sz="5.635032" w:space="0" w:color="838383"/>
              <w:left w:val="single" w:sz="5.635032" w:space="0" w:color="676767"/>
              <w:right w:val="nil" w:sz="6" w:space="0" w:color="auto"/>
            </w:tcBorders>
          </w:tcPr>
          <w:p>
            <w:pPr>
              <w:spacing w:before="0" w:after="0" w:line="226" w:lineRule="exact"/>
              <w:ind w:left="64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565656"/>
                <w:spacing w:val="0"/>
                <w:w w:val="136"/>
              </w:rPr>
              <w:t>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65656"/>
                <w:spacing w:val="0"/>
                <w:w w:val="136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65656"/>
                <w:spacing w:val="-13"/>
                <w:w w:val="136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F3F3F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357" w:type="dxa"/>
            <w:tcBorders>
              <w:top w:val="single" w:sz="5.635032" w:space="0" w:color="7C7C7C"/>
              <w:bottom w:val="single" w:sz="5.635032" w:space="0" w:color="838383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6" w:lineRule="exact"/>
              <w:ind w:left="20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F3F3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F3F3F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F3F3F"/>
                <w:spacing w:val="0"/>
                <w:w w:val="100"/>
              </w:rPr>
              <w:t>15.0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F3F3F"/>
                <w:spacing w:val="8"/>
                <w:w w:val="100"/>
              </w:rPr>
              <w:t>5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96969"/>
                <w:spacing w:val="4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F3F3F"/>
                <w:spacing w:val="0"/>
                <w:w w:val="100"/>
              </w:rPr>
              <w:t>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275" w:type="dxa"/>
            <w:tcBorders>
              <w:top w:val="single" w:sz="5.635032" w:space="0" w:color="7C7C7C"/>
              <w:bottom w:val="single" w:sz="5.635032" w:space="0" w:color="838383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6" w:lineRule="exact"/>
              <w:ind w:left="17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F3F3F"/>
                <w:spacing w:val="0"/>
                <w:w w:val="92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F3F3F"/>
                <w:spacing w:val="21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F3F3F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F3F3F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F3F3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F3F3F"/>
                <w:spacing w:val="6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9696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96969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F3F3F"/>
                <w:spacing w:val="0"/>
                <w:w w:val="100"/>
              </w:rPr>
              <w:t>04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6037" w:type="dxa"/>
            <w:tcBorders>
              <w:top w:val="single" w:sz="5.635032" w:space="0" w:color="7C7C7C"/>
              <w:bottom w:val="single" w:sz="5.635032" w:space="0" w:color="838383"/>
              <w:left w:val="nil" w:sz="6" w:space="0" w:color="auto"/>
              <w:right w:val="single" w:sz="7.513376" w:space="0" w:color="3F3F3F"/>
            </w:tcBorders>
          </w:tcPr>
          <w:p>
            <w:pPr>
              <w:spacing w:before="0" w:after="0" w:line="226" w:lineRule="exact"/>
              <w:ind w:left="255" w:right="-20"/>
              <w:jc w:val="left"/>
              <w:tabs>
                <w:tab w:pos="232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565656"/>
                <w:spacing w:val="0"/>
                <w:w w:val="9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65656"/>
                <w:spacing w:val="12"/>
                <w:w w:val="9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F3F3F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F3F3F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797979"/>
                <w:spacing w:val="0"/>
                <w:w w:val="128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797979"/>
                <w:spacing w:val="-27"/>
                <w:w w:val="128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F3F3F"/>
                <w:spacing w:val="0"/>
                <w:w w:val="97"/>
              </w:rPr>
              <w:t>03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F3F3F"/>
                <w:spacing w:val="0"/>
                <w:w w:val="96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F3F3F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F3F3F"/>
                <w:spacing w:val="0"/>
                <w:w w:val="100"/>
              </w:rPr>
              <w:t>18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F3F3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F3F3F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65656"/>
                <w:spacing w:val="0"/>
                <w:w w:val="100"/>
              </w:rPr>
              <w:t>fe!: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65656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F3F3F"/>
                <w:spacing w:val="0"/>
                <w:w w:val="100"/>
              </w:rPr>
              <w:t>02322938800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35" w:hRule="exact"/>
        </w:trPr>
        <w:tc>
          <w:tcPr>
            <w:tcW w:w="1174" w:type="dxa"/>
            <w:tcBorders>
              <w:top w:val="single" w:sz="5.635032" w:space="0" w:color="838383"/>
              <w:bottom w:val="single" w:sz="5.635032" w:space="0" w:color="878787"/>
              <w:left w:val="single" w:sz="5.635032" w:space="0" w:color="676767"/>
              <w:right w:val="nil" w:sz="6" w:space="0" w:color="auto"/>
            </w:tcBorders>
          </w:tcPr>
          <w:p>
            <w:pPr>
              <w:spacing w:before="0" w:after="0" w:line="221" w:lineRule="exact"/>
              <w:ind w:left="14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F3F3F"/>
                <w:spacing w:val="0"/>
                <w:w w:val="94"/>
              </w:rPr>
              <w:t>Kayıl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F3F3F"/>
                <w:spacing w:val="6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F3F3F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357" w:type="dxa"/>
            <w:tcBorders>
              <w:top w:val="single" w:sz="5.635032" w:space="0" w:color="838383"/>
              <w:bottom w:val="single" w:sz="5.635032" w:space="0" w:color="87878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1" w:lineRule="exact"/>
              <w:ind w:left="205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56565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65656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F3F3F"/>
                <w:spacing w:val="0"/>
                <w:w w:val="100"/>
              </w:rPr>
              <w:t>15.05.2017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275" w:type="dxa"/>
            <w:tcBorders>
              <w:top w:val="single" w:sz="5.635032" w:space="0" w:color="838383"/>
              <w:bottom w:val="single" w:sz="5.635032" w:space="0" w:color="87878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1" w:lineRule="exact"/>
              <w:ind w:left="177" w:right="-20"/>
              <w:jc w:val="left"/>
              <w:tabs>
                <w:tab w:pos="152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565656"/>
                <w:spacing w:val="0"/>
                <w:w w:val="89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65656"/>
                <w:spacing w:val="15"/>
                <w:w w:val="89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F3F3F"/>
                <w:spacing w:val="0"/>
                <w:w w:val="100"/>
              </w:rPr>
              <w:t>No</w:t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F3F3F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8A8A8A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8A8A8A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F3F3F"/>
                <w:spacing w:val="0"/>
                <w:w w:val="100"/>
              </w:rPr>
              <w:t>3112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6037" w:type="dxa"/>
            <w:tcBorders>
              <w:top w:val="single" w:sz="5.635032" w:space="0" w:color="838383"/>
              <w:bottom w:val="single" w:sz="5.635032" w:space="0" w:color="878787"/>
              <w:left w:val="nil" w:sz="6" w:space="0" w:color="auto"/>
              <w:right w:val="single" w:sz="7.513376" w:space="0" w:color="3F3F3F"/>
            </w:tcBorders>
          </w:tcPr>
          <w:p>
            <w:pPr>
              <w:spacing w:before="0" w:after="0" w:line="221" w:lineRule="exact"/>
              <w:ind w:left="25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F3F3F"/>
                <w:spacing w:val="0"/>
                <w:w w:val="92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F3F3F"/>
                <w:spacing w:val="22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F3F3F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F3F3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F3F3F"/>
                <w:spacing w:val="-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6565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6565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65656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F3F3F"/>
                <w:spacing w:val="0"/>
                <w:w w:val="100"/>
              </w:rPr>
              <w:t>Kemal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F3F3F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F3F3F"/>
                <w:spacing w:val="0"/>
                <w:w w:val="100"/>
              </w:rPr>
              <w:t>iLDEM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10" w:lineRule="exact"/>
        <w:ind w:left="24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</w:rPr>
        <w:t>Kemal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Sahil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Bulva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</w:rPr>
        <w:t>Karata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Lisesi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2"/>
        </w:rPr>
        <w:t>karşıs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7"/>
          <w:w w:val="9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8A8A8A"/>
          <w:spacing w:val="0"/>
          <w:w w:val="13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8A8A8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Konak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250" w:right="-20"/>
        <w:jc w:val="left"/>
        <w:tabs>
          <w:tab w:pos="1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2"/>
        </w:rPr>
        <w:t>Doğı·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2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3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1"/>
        </w:rPr>
        <w:t>Karat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8"/>
          <w:w w:val="91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53"/>
        </w:rPr>
        <w:t>ş_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Hacı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79"/>
        </w:rPr>
        <w:t>Ş_aki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7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4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79"/>
        </w:rPr>
        <w:t>Ec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-1"/>
          <w:w w:val="79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79"/>
        </w:rPr>
        <w:t>acıb&lt;ıŞ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79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3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Ortaokul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68"/>
        </w:rPr>
        <w:t>Bah_y_esi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6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0"/>
          <w:w w:val="6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39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3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1"/>
          <w:w w:val="13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Kısmı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338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Sokak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6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0"/>
          <w:w w:val="86"/>
        </w:rPr>
        <w:t> 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86"/>
          <w:i/>
        </w:rPr>
        <w:t>1</w:t>
      </w:r>
      <w:r>
        <w:rPr>
          <w:rFonts w:ascii="Arial" w:hAnsi="Arial" w:cs="Arial" w:eastAsia="Arial"/>
          <w:sz w:val="19"/>
          <w:szCs w:val="19"/>
          <w:color w:val="565656"/>
          <w:spacing w:val="6"/>
          <w:w w:val="86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Konak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4" w:after="0" w:line="240" w:lineRule="auto"/>
        <w:ind w:left="250" w:right="-20"/>
        <w:jc w:val="left"/>
        <w:tabs>
          <w:tab w:pos="1580" w:val="left"/>
          <w:tab w:pos="4420" w:val="left"/>
          <w:tab w:pos="5960" w:val="left"/>
          <w:tab w:pos="6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2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6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8"/>
          <w:w w:val="9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Tüıii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8A8A8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8A8A8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Ağaç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5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Sebebi: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5B5B3"/>
          <w:spacing w:val="-16"/>
          <w:w w:val="18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8"/>
          <w:w w:val="9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-2"/>
          <w:w w:val="18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-26"/>
          <w:w w:val="55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42"/>
          <w:w w:val="7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-7"/>
          <w:w w:val="55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80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-11"/>
          <w:w w:val="55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8A8A8A"/>
          <w:spacing w:val="0"/>
          <w:w w:val="269"/>
        </w:rPr>
        <w:t>'---------</w:t>
      </w:r>
      <w:r>
        <w:rPr>
          <w:rFonts w:ascii="Times New Roman" w:hAnsi="Times New Roman" w:cs="Times New Roman" w:eastAsia="Times New Roman"/>
          <w:sz w:val="20"/>
          <w:szCs w:val="20"/>
          <w:color w:val="8A8A8A"/>
          <w:spacing w:val="-12"/>
          <w:w w:val="269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8A8A8A"/>
          <w:spacing w:val="0"/>
          <w:w w:val="269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8A8A8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81"/>
        </w:rPr>
        <w:t>---1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1" w:lineRule="exact"/>
        <w:ind w:left="250" w:right="-20"/>
        <w:jc w:val="left"/>
        <w:tabs>
          <w:tab w:pos="3420" w:val="left"/>
          <w:tab w:pos="6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6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8"/>
          <w:position w:val="-1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8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6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-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  <w:position w:val="-1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8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  <w:position w:val="-1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1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10"/>
          <w:position w:val="-1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89" w:lineRule="exact"/>
        <w:ind w:left="3430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  <w:position w:val="-9"/>
        </w:rPr>
        <w:t>Betonarme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5"/>
          <w:w w:val="95"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  <w:position w:val="-9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  <w:position w:val="-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5"/>
          <w:w w:val="95"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9"/>
        </w:rPr>
        <w:t>Ahş3Q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9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A8A8A"/>
          <w:spacing w:val="-9"/>
          <w:w w:val="174"/>
          <w:position w:val="-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5"/>
          <w:position w:val="-9"/>
        </w:rPr>
        <w:t>elik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-9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  <w:position w:val="-9"/>
        </w:rPr>
        <w:t>Diğe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  <w:position w:val="-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2"/>
          <w:w w:val="93"/>
          <w:position w:val="-9"/>
        </w:rPr>
        <w:t> </w:t>
      </w:r>
      <w:r>
        <w:rPr>
          <w:rFonts w:ascii="Arial" w:hAnsi="Arial" w:cs="Arial" w:eastAsia="Arial"/>
          <w:sz w:val="21"/>
          <w:szCs w:val="21"/>
          <w:color w:val="565656"/>
          <w:spacing w:val="0"/>
          <w:w w:val="148"/>
          <w:position w:val="-9"/>
        </w:rPr>
        <w:t>1--</w:t>
      </w:r>
      <w:r>
        <w:rPr>
          <w:rFonts w:ascii="Arial" w:hAnsi="Arial" w:cs="Arial" w:eastAsia="Arial"/>
          <w:sz w:val="21"/>
          <w:szCs w:val="21"/>
          <w:color w:val="565656"/>
          <w:spacing w:val="-26"/>
          <w:w w:val="148"/>
          <w:position w:val="-9"/>
        </w:rPr>
        <w:t>-</w:t>
      </w:r>
      <w:r>
        <w:rPr>
          <w:rFonts w:ascii="Arial" w:hAnsi="Arial" w:cs="Arial" w:eastAsia="Arial"/>
          <w:sz w:val="21"/>
          <w:szCs w:val="21"/>
          <w:color w:val="797979"/>
          <w:spacing w:val="0"/>
          <w:w w:val="329"/>
          <w:position w:val="-9"/>
        </w:rPr>
        <w:t>---------</w:t>
      </w:r>
      <w:r>
        <w:rPr>
          <w:rFonts w:ascii="Arial" w:hAnsi="Arial" w:cs="Arial" w:eastAsia="Arial"/>
          <w:sz w:val="21"/>
          <w:szCs w:val="21"/>
          <w:color w:val="797979"/>
          <w:spacing w:val="7"/>
          <w:w w:val="100"/>
          <w:position w:val="-9"/>
        </w:rPr>
        <w:t> </w:t>
      </w:r>
      <w:r>
        <w:rPr>
          <w:rFonts w:ascii="Arial" w:hAnsi="Arial" w:cs="Arial" w:eastAsia="Arial"/>
          <w:sz w:val="21"/>
          <w:szCs w:val="21"/>
          <w:color w:val="565656"/>
          <w:spacing w:val="0"/>
          <w:w w:val="355"/>
          <w:position w:val="-9"/>
        </w:rPr>
        <w:t>--</w:t>
      </w:r>
      <w:r>
        <w:rPr>
          <w:rFonts w:ascii="Arial" w:hAnsi="Arial" w:cs="Arial" w:eastAsia="Arial"/>
          <w:sz w:val="21"/>
          <w:szCs w:val="21"/>
          <w:color w:val="565656"/>
          <w:spacing w:val="-129"/>
          <w:w w:val="355"/>
          <w:position w:val="-9"/>
        </w:rPr>
        <w:t> </w:t>
      </w:r>
      <w:r>
        <w:rPr>
          <w:rFonts w:ascii="Arial" w:hAnsi="Arial" w:cs="Arial" w:eastAsia="Arial"/>
          <w:sz w:val="21"/>
          <w:szCs w:val="21"/>
          <w:color w:val="797979"/>
          <w:spacing w:val="0"/>
          <w:w w:val="395"/>
          <w:position w:val="-9"/>
        </w:rPr>
        <w:t>-</w:t>
      </w:r>
      <w:r>
        <w:rPr>
          <w:rFonts w:ascii="Arial" w:hAnsi="Arial" w:cs="Arial" w:eastAsia="Arial"/>
          <w:sz w:val="21"/>
          <w:szCs w:val="21"/>
          <w:color w:val="797979"/>
          <w:spacing w:val="0"/>
          <w:w w:val="100"/>
          <w:position w:val="-9"/>
        </w:rPr>
        <w:t> </w:t>
      </w:r>
      <w:r>
        <w:rPr>
          <w:rFonts w:ascii="Arial" w:hAnsi="Arial" w:cs="Arial" w:eastAsia="Arial"/>
          <w:sz w:val="21"/>
          <w:szCs w:val="21"/>
          <w:color w:val="797979"/>
          <w:spacing w:val="-18"/>
          <w:w w:val="100"/>
          <w:position w:val="-9"/>
        </w:rPr>
        <w:t> </w:t>
      </w:r>
      <w:r>
        <w:rPr>
          <w:rFonts w:ascii="Arial" w:hAnsi="Arial" w:cs="Arial" w:eastAsia="Arial"/>
          <w:sz w:val="21"/>
          <w:szCs w:val="21"/>
          <w:color w:val="565656"/>
          <w:spacing w:val="0"/>
          <w:w w:val="282"/>
          <w:position w:val="-9"/>
        </w:rPr>
        <w:t>-------ı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364" w:lineRule="exact"/>
        <w:ind w:left="4176" w:right="-20"/>
        <w:jc w:val="left"/>
        <w:tabs>
          <w:tab w:pos="4800" w:val="left"/>
          <w:tab w:pos="5760" w:val="left"/>
          <w:tab w:pos="6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37"/>
          <w:szCs w:val="37"/>
          <w:color w:val="565656"/>
          <w:spacing w:val="0"/>
          <w:w w:val="100"/>
          <w:position w:val="-1"/>
        </w:rPr>
        <w:t>J</w:t>
      </w:r>
      <w:r>
        <w:rPr>
          <w:rFonts w:ascii="Times New Roman" w:hAnsi="Times New Roman" w:cs="Times New Roman" w:eastAsia="Times New Roman"/>
          <w:sz w:val="37"/>
          <w:szCs w:val="37"/>
          <w:color w:val="56565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56565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50"/>
          <w:position w:val="-1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50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  <w:position w:val="-1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9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2"/>
          <w:position w:val="-1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7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56" w:lineRule="exact"/>
        <w:ind w:left="5301" w:right="5892"/>
        <w:jc w:val="center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B5B5B3"/>
          <w:spacing w:val="0"/>
          <w:w w:val="51"/>
        </w:rPr>
        <w:t>1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360" w:right="260"/>
        </w:sectPr>
      </w:pPr>
      <w:rPr/>
    </w:p>
    <w:p>
      <w:pPr>
        <w:spacing w:before="13" w:after="0" w:line="240" w:lineRule="auto"/>
        <w:ind w:left="25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8"/>
          <w:w w:val="10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9A9A9A"/>
          <w:spacing w:val="-43"/>
          <w:w w:val="36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4"/>
        </w:rPr>
        <w:t>eyi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0"/>
          <w:w w:val="10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right="-20"/>
        <w:jc w:val="left"/>
        <w:tabs>
          <w:tab w:pos="4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Sahibi: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T.C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Milli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Eğitim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Bakanlıgı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51"/>
        </w:rPr>
        <w:t>1</w:t>
      </w:r>
      <w:r>
        <w:rPr>
          <w:rFonts w:ascii="Arial" w:hAnsi="Arial" w:cs="Arial" w:eastAsia="Arial"/>
          <w:sz w:val="14"/>
          <w:szCs w:val="14"/>
          <w:color w:val="3F3F3F"/>
          <w:spacing w:val="11"/>
          <w:w w:val="5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8"/>
          <w:w w:val="12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Hacı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Şaki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4"/>
        </w:rPr>
        <w:t>Eczacıbaşı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Ortaokulu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6" w:after="0" w:line="226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  <w:t>Çavuş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Ça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da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4"/>
          <w:position w:val="-1"/>
        </w:rPr>
        <w:t>ÇlNKl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60"/>
          <w:cols w:num="2" w:equalWidth="0">
            <w:col w:w="1304" w:space="674"/>
            <w:col w:w="9322"/>
          </w:cols>
        </w:sectPr>
      </w:pPr>
      <w:rPr/>
    </w:p>
    <w:p>
      <w:pPr>
        <w:spacing w:before="0" w:after="0" w:line="246" w:lineRule="exact"/>
        <w:ind w:left="1979" w:right="-73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0"/>
          <w:w w:val="87"/>
        </w:rPr>
        <w:t>Araç</w:t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-1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7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9" w:lineRule="exact"/>
        <w:ind w:right="-20"/>
        <w:jc w:val="left"/>
        <w:rPr>
          <w:rFonts w:ascii="Courier New" w:hAnsi="Courier New" w:cs="Courier New" w:eastAsia="Courier New"/>
          <w:sz w:val="31"/>
          <w:szCs w:val="31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31"/>
          <w:szCs w:val="31"/>
          <w:color w:val="3F3F3F"/>
          <w:spacing w:val="-286"/>
          <w:w w:val="174"/>
          <w:position w:val="-12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7"/>
          <w:position w:val="1"/>
        </w:rPr>
        <w:t>Çı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78"/>
          <w:w w:val="98"/>
          <w:position w:val="1"/>
        </w:rPr>
        <w:t>k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-116"/>
          <w:w w:val="131"/>
          <w:position w:val="-12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7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3"/>
          <w:w w:val="98"/>
          <w:position w:val="1"/>
        </w:rPr>
        <w:t>ş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-218"/>
          <w:w w:val="131"/>
          <w:position w:val="-12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7"/>
          <w:position w:val="1"/>
        </w:rPr>
        <w:t>Sa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74"/>
          <w:w w:val="107"/>
          <w:position w:val="1"/>
        </w:rPr>
        <w:t>a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-113"/>
          <w:w w:val="131"/>
          <w:position w:val="-12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7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50"/>
          <w:w w:val="107"/>
          <w:position w:val="1"/>
        </w:rPr>
        <w:t>i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-133"/>
          <w:w w:val="126"/>
          <w:position w:val="-12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7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54"/>
          <w:w w:val="98"/>
          <w:position w:val="1"/>
        </w:rPr>
        <w:t>0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-175"/>
          <w:w w:val="126"/>
          <w:position w:val="-12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7"/>
          <w:position w:val="1"/>
        </w:rPr>
        <w:t>3: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50"/>
          <w:w w:val="98"/>
          <w:position w:val="1"/>
        </w:rPr>
        <w:t>1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-143"/>
          <w:w w:val="126"/>
          <w:position w:val="-12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8"/>
          <w:position w:val="1"/>
        </w:rPr>
        <w:t>9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9"/>
          <w:w w:val="100"/>
          <w:position w:val="1"/>
        </w:rPr>
        <w:t> 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0"/>
          <w:w w:val="126"/>
          <w:position w:val="-12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0"/>
          <w:w w:val="126"/>
          <w:position w:val="-12"/>
        </w:rPr>
        <w:t> 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0"/>
          <w:w w:val="126"/>
          <w:position w:val="-12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-26"/>
          <w:w w:val="174"/>
          <w:position w:val="-12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0"/>
          <w:w w:val="143"/>
          <w:position w:val="-12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-79"/>
          <w:w w:val="143"/>
          <w:position w:val="-12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-220"/>
          <w:w w:val="174"/>
          <w:position w:val="-12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6"/>
          <w:w w:val="95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2"/>
          <w:w w:val="94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2"/>
          <w:w w:val="95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77"/>
          <w:w w:val="110"/>
          <w:position w:val="1"/>
        </w:rPr>
        <w:t>S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-125"/>
          <w:w w:val="143"/>
          <w:position w:val="-12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0"/>
          <w:w w:val="109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97"/>
          <w:w w:val="109"/>
          <w:position w:val="1"/>
        </w:rPr>
        <w:t>a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-101"/>
          <w:w w:val="131"/>
          <w:position w:val="-12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9"/>
          <w:position w:val="1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3"/>
          <w:w w:val="109"/>
          <w:position w:val="1"/>
        </w:rPr>
        <w:t>: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-112"/>
          <w:w w:val="131"/>
          <w:position w:val="-12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7"/>
          <w:position w:val="1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68"/>
          <w:w w:val="97"/>
          <w:position w:val="1"/>
        </w:rPr>
        <w:t>3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-182"/>
          <w:w w:val="131"/>
          <w:position w:val="-12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6"/>
          <w:position w:val="1"/>
        </w:rPr>
        <w:t>:2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6"/>
          <w:w w:val="97"/>
          <w:position w:val="1"/>
        </w:rPr>
        <w:t>5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-68"/>
          <w:w w:val="131"/>
          <w:position w:val="-12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0"/>
          <w:w w:val="117"/>
          <w:position w:val="-12"/>
        </w:rPr>
        <w:t>----</w:t>
      </w:r>
      <w:r>
        <w:rPr>
          <w:rFonts w:ascii="Courier New" w:hAnsi="Courier New" w:cs="Courier New" w:eastAsia="Courier New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60"/>
          <w:cols w:num="2" w:equalWidth="0">
            <w:col w:w="3177" w:space="1055"/>
            <w:col w:w="7068"/>
          </w:cols>
        </w:sectPr>
      </w:pPr>
      <w:rPr/>
    </w:p>
    <w:p>
      <w:pPr>
        <w:spacing w:before="0" w:after="0" w:line="204" w:lineRule="exact"/>
        <w:ind w:left="23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pic!cn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25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403" w:lineRule="exact"/>
        <w:ind w:right="-20"/>
        <w:jc w:val="left"/>
        <w:tabs>
          <w:tab w:pos="2480" w:val="left"/>
        </w:tabs>
        <w:rPr>
          <w:rFonts w:ascii="Courier New" w:hAnsi="Courier New" w:cs="Courier New" w:eastAsia="Courier New"/>
          <w:sz w:val="31"/>
          <w:szCs w:val="3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4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5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4"/>
        </w:rPr>
        <w:t>Plakası:3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4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5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4"/>
        </w:rPr>
        <w:t>LR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8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4"/>
        </w:rPr>
        <w:t>839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4"/>
        </w:rPr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14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80"/>
          <w:w w:val="100"/>
          <w:position w:val="14"/>
        </w:rPr>
        <w:t>e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-115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1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0"/>
          <w:w w:val="100"/>
          <w:position w:val="14"/>
        </w:rPr>
        <w:t>t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-167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14"/>
        </w:rPr>
        <w:t>ri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1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2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4"/>
        </w:rPr>
        <w:t>Arı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9"/>
          <w:w w:val="100"/>
          <w:position w:val="14"/>
        </w:rPr>
        <w:t>z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-168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96"/>
          <w:w w:val="100"/>
          <w:position w:val="14"/>
        </w:rPr>
        <w:t>G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-99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2"/>
          <w:w w:val="100"/>
          <w:position w:val="14"/>
        </w:rPr>
        <w:t>l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-156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6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4"/>
        </w:rPr>
        <w:t>Sa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81"/>
          <w:w w:val="100"/>
          <w:position w:val="14"/>
        </w:rPr>
        <w:t>a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-114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4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0"/>
          <w:w w:val="100"/>
          <w:position w:val="14"/>
        </w:rPr>
        <w:t> 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0"/>
          <w:w w:val="110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-88"/>
          <w:w w:val="110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9A9A9A"/>
          <w:spacing w:val="0"/>
          <w:w w:val="143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9A9A9A"/>
          <w:spacing w:val="-56"/>
          <w:w w:val="143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-26"/>
          <w:w w:val="174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9A9A9A"/>
          <w:spacing w:val="-26"/>
          <w:w w:val="174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-26"/>
          <w:w w:val="174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9A9A9A"/>
          <w:spacing w:val="0"/>
          <w:w w:val="143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9A9A9A"/>
          <w:spacing w:val="-56"/>
          <w:w w:val="143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-26"/>
          <w:w w:val="174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9A9A9A"/>
          <w:spacing w:val="0"/>
          <w:w w:val="143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9A9A9A"/>
          <w:spacing w:val="-56"/>
          <w:w w:val="143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696969"/>
          <w:spacing w:val="-26"/>
          <w:w w:val="174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8A8A8A"/>
          <w:spacing w:val="0"/>
          <w:w w:val="143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8A8A8A"/>
          <w:spacing w:val="-56"/>
          <w:w w:val="143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696969"/>
          <w:spacing w:val="-26"/>
          <w:w w:val="174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9A9A9A"/>
          <w:spacing w:val="-26"/>
          <w:w w:val="174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0"/>
          <w:w w:val="143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-56"/>
          <w:w w:val="143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9A9A9A"/>
          <w:spacing w:val="-26"/>
          <w:w w:val="174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-26"/>
          <w:w w:val="174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0"/>
          <w:w w:val="47"/>
          <w:position w:val="1"/>
        </w:rPr>
        <w:t>-!</w:t>
      </w:r>
      <w:r>
        <w:rPr>
          <w:rFonts w:ascii="Courier New" w:hAnsi="Courier New" w:cs="Courier New" w:eastAsia="Courier New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74" w:after="0" w:line="226" w:lineRule="exact"/>
        <w:ind w:left="248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2.306274pt;margin-top:-6.878781pt;width:105.121257pt;height:10pt;mso-position-horizontal-relative:page;mso-position-vertical-relative:paragraph;z-index:-1621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3F3F3F"/>
                      <w:spacing w:val="0"/>
                      <w:w w:val="59"/>
                    </w:rPr>
                    <w:t>1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3F3F3F"/>
                      <w:spacing w:val="2"/>
                      <w:w w:val="59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F3F3F"/>
                      <w:spacing w:val="0"/>
                      <w:w w:val="100"/>
                    </w:rPr>
                    <w:t>12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F3F3F"/>
                      <w:spacing w:val="-9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F3F3F"/>
                      <w:spacing w:val="0"/>
                      <w:w w:val="100"/>
                    </w:rPr>
                    <w:t>Acil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F3F3F"/>
                      <w:spacing w:val="-18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F3F3F"/>
                      <w:spacing w:val="0"/>
                      <w:w w:val="100"/>
                    </w:rPr>
                    <w:t>Servi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F3F3F"/>
                      <w:spacing w:val="0"/>
                      <w:w w:val="100"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F3F3F"/>
                      <w:spacing w:val="-1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F3F3F"/>
                      <w:spacing w:val="0"/>
                      <w:w w:val="100"/>
                    </w:rPr>
                    <w:t>Geli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F3F3F"/>
                      <w:spacing w:val="0"/>
                      <w:w w:val="100"/>
                    </w:rPr>
                    <w:t>ş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F3F3F"/>
                      <w:spacing w:val="-8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F3F3F"/>
                      <w:spacing w:val="0"/>
                      <w:w w:val="100"/>
                    </w:rPr>
                    <w:t>Saati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6"/>
          <w:position w:val="-1"/>
        </w:rPr>
        <w:t>Emniyet-Jandaıma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6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28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60"/>
          <w:cols w:num="2" w:equalWidth="0">
            <w:col w:w="752" w:space="1231"/>
            <w:col w:w="9317"/>
          </w:cols>
        </w:sectPr>
      </w:pPr>
      <w:rPr/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50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</w:rPr>
        <w:t>Yardımcı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23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1" w:after="0" w:line="240" w:lineRule="auto"/>
        <w:ind w:left="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8"/>
          <w:w w:val="9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9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6"/>
          <w:w w:val="9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</w:rPr>
        <w:t>nel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4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6"/>
        </w:rPr>
        <w:t>Sa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8"/>
          <w:w w:val="9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-10"/>
          <w:w w:val="54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6"/>
        </w:rPr>
        <w:t>ısı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5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28" w:lineRule="exact"/>
        <w:ind w:left="9" w:right="1116" w:firstLine="-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2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9" w:after="0" w:line="226" w:lineRule="exact"/>
        <w:ind w:left="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-1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6"/>
          <w:position w:val="-1"/>
        </w:rPr>
        <w:t>Adı-Soyadı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7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</w:rPr>
        <w:t>Doğalg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4"/>
          <w:w w:val="9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94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2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1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"/>
          <w:w w:val="9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10"/>
          <w:w w:val="9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1"/>
        </w:rPr>
        <w:t>nel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6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8A8A8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60"/>
          <w:cols w:num="3" w:equalWidth="0">
            <w:col w:w="1400" w:space="578"/>
            <w:col w:w="2177" w:space="303"/>
            <w:col w:w="6842"/>
          </w:cols>
        </w:sectPr>
      </w:pPr>
      <w:rPr/>
    </w:p>
    <w:p>
      <w:pPr>
        <w:spacing w:before="16" w:after="0" w:line="240" w:lineRule="auto"/>
        <w:ind w:left="232" w:right="-73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p!ayııı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Göıiildüğü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246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9"/>
          <w:szCs w:val="19"/>
          <w:color w:val="3F3F3F"/>
          <w:spacing w:val="-6"/>
          <w:w w:val="109"/>
        </w:rPr>
        <w:t>D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02"/>
        </w:rPr>
        <w:t>ur</w:t>
      </w:r>
      <w:r>
        <w:rPr>
          <w:rFonts w:ascii="Arial" w:hAnsi="Arial" w:cs="Arial" w:eastAsia="Arial"/>
          <w:sz w:val="18"/>
          <w:szCs w:val="18"/>
          <w:color w:val="3F3F3F"/>
          <w:spacing w:val="-9"/>
          <w:w w:val="102"/>
        </w:rPr>
        <w:t>u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01"/>
        </w:rPr>
        <w:t>ın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varıldığmda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duınanlı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1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</w:rPr>
        <w:t>göıiild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6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26" w:lineRule="exact"/>
        <w:ind w:left="246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2"/>
          <w:position w:val="-1"/>
        </w:rPr>
        <w:t>Söndilrmedı::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1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2"/>
          <w:position w:val="-1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4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söndüriicü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60"/>
          <w:cols w:num="2" w:equalWidth="0">
            <w:col w:w="1651" w:space="341"/>
            <w:col w:w="9308"/>
          </w:cols>
        </w:sectPr>
      </w:pPr>
      <w:rPr/>
    </w:p>
    <w:p>
      <w:pPr>
        <w:spacing w:before="16" w:after="0" w:line="163" w:lineRule="exact"/>
        <w:ind w:left="285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565656"/>
          <w:spacing w:val="0"/>
          <w:w w:val="100"/>
          <w:position w:val="-6"/>
        </w:rPr>
        <w:t>öııdUrm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100"/>
          <w:position w:val="-6"/>
        </w:rPr>
        <w:t>c</w:t>
      </w:r>
      <w:r>
        <w:rPr>
          <w:rFonts w:ascii="Arial" w:hAnsi="Arial" w:cs="Arial" w:eastAsia="Arial"/>
          <w:sz w:val="18"/>
          <w:szCs w:val="18"/>
          <w:color w:val="565656"/>
          <w:spacing w:val="4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1"/>
          <w:position w:val="-6"/>
        </w:rPr>
        <w:t>Tiiri.l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173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5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5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5"/>
        </w:rPr>
        <w:t>söndiirıne;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1" w:after="0" w:line="158" w:lineRule="exact"/>
        <w:ind w:right="-70"/>
        <w:jc w:val="left"/>
        <w:tabs>
          <w:tab w:pos="1920" w:val="left"/>
          <w:tab w:pos="3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79"/>
          <w:position w:val="-6"/>
        </w:rPr>
        <w:t>;S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79"/>
          <w:position w:val="-6"/>
        </w:rPr>
        <w:t>u</w:t>
      </w:r>
      <w:r>
        <w:rPr>
          <w:rFonts w:ascii="Arial" w:hAnsi="Arial" w:cs="Arial" w:eastAsia="Arial"/>
          <w:sz w:val="18"/>
          <w:szCs w:val="18"/>
          <w:color w:val="3F3F3F"/>
          <w:spacing w:val="11"/>
          <w:w w:val="79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6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6"/>
        </w:rPr>
        <w:t>Köpük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"/>
          <w:w w:val="100"/>
          <w:position w:val="-6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  <w:position w:val="-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1"/>
          <w:position w:val="-6"/>
        </w:rPr>
        <w:t>_jK.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7"/>
          <w:w w:val="82"/>
          <w:position w:val="-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-9"/>
          <w:w w:val="109"/>
          <w:position w:val="-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8"/>
          <w:position w:val="-6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9"/>
          <w:position w:val="-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6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177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0"/>
          <w:w w:val="87"/>
          <w:i/>
          <w:position w:val="-6"/>
        </w:rPr>
        <w:t>Ço</w:t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0"/>
          <w:w w:val="87"/>
          <w:i/>
          <w:position w:val="-6"/>
        </w:rPr>
        <w:t>2</w:t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16"/>
          <w:w w:val="87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6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60"/>
          <w:cols w:num="4" w:equalWidth="0">
            <w:col w:w="1493" w:space="1031"/>
            <w:col w:w="1393" w:space="541"/>
            <w:col w:w="4346" w:space="707"/>
            <w:col w:w="1789"/>
          </w:cols>
        </w:sectPr>
      </w:pPr>
      <w:rPr/>
    </w:p>
    <w:p>
      <w:pPr>
        <w:spacing w:before="0" w:after="0" w:line="414" w:lineRule="exact"/>
        <w:ind w:left="5317" w:right="-20"/>
        <w:jc w:val="left"/>
        <w:tabs>
          <w:tab w:pos="7900" w:val="left"/>
        </w:tabs>
        <w:rPr>
          <w:rFonts w:ascii="Arial" w:hAnsi="Arial" w:cs="Arial" w:eastAsia="Arial"/>
          <w:sz w:val="41"/>
          <w:szCs w:val="4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.879528pt;margin-top:12.341075pt;width:473.296288pt;height:15.5pt;mso-position-horizontal-relative:page;mso-position-vertical-relative:paragraph;z-index:-16215" type="#_x0000_t202" filled="f" stroked="f">
            <v:textbox inset="0,0,0,0">
              <w:txbxContent>
                <w:p>
                  <w:pPr>
                    <w:spacing w:before="0" w:after="0" w:line="310" w:lineRule="exact"/>
                    <w:ind w:right="-86"/>
                    <w:jc w:val="left"/>
                    <w:rPr>
                      <w:rFonts w:ascii="Courier New" w:hAnsi="Courier New" w:cs="Courier New" w:eastAsia="Courier New"/>
                      <w:sz w:val="31"/>
                      <w:szCs w:val="31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31"/>
                      <w:szCs w:val="31"/>
                      <w:color w:val="797979"/>
                      <w:spacing w:val="0"/>
                      <w:w w:val="64"/>
                      <w:position w:val="2"/>
                    </w:rPr>
                    <w:t>r--------------+</w:t>
                  </w:r>
                  <w:r>
                    <w:rPr>
                      <w:rFonts w:ascii="Courier New" w:hAnsi="Courier New" w:cs="Courier New" w:eastAsia="Courier New"/>
                      <w:sz w:val="31"/>
                      <w:szCs w:val="31"/>
                      <w:color w:val="797979"/>
                      <w:spacing w:val="0"/>
                      <w:w w:val="64"/>
                      <w:position w:val="2"/>
                    </w:rPr>
                    <w:t> </w:t>
                  </w:r>
                  <w:r>
                    <w:rPr>
                      <w:rFonts w:ascii="Courier New" w:hAnsi="Courier New" w:cs="Courier New" w:eastAsia="Courier New"/>
                      <w:sz w:val="31"/>
                      <w:szCs w:val="31"/>
                      <w:color w:val="797979"/>
                      <w:spacing w:val="0"/>
                      <w:w w:val="64"/>
                      <w:position w:val="2"/>
                    </w:rPr>
                    <w:t>----------</w:t>
                  </w:r>
                  <w:r>
                    <w:rPr>
                      <w:rFonts w:ascii="Courier New" w:hAnsi="Courier New" w:cs="Courier New" w:eastAsia="Courier New"/>
                      <w:sz w:val="31"/>
                      <w:szCs w:val="31"/>
                      <w:color w:val="797979"/>
                      <w:spacing w:val="0"/>
                      <w:w w:val="64"/>
                      <w:position w:val="2"/>
                    </w:rPr>
                    <w:t> </w:t>
                  </w:r>
                  <w:r>
                    <w:rPr>
                      <w:rFonts w:ascii="Courier New" w:hAnsi="Courier New" w:cs="Courier New" w:eastAsia="Courier New"/>
                      <w:sz w:val="31"/>
                      <w:szCs w:val="31"/>
                      <w:color w:val="797979"/>
                      <w:spacing w:val="0"/>
                      <w:w w:val="64"/>
                      <w:position w:val="2"/>
                    </w:rPr>
                    <w:t>----</w:t>
                  </w:r>
                  <w:r>
                    <w:rPr>
                      <w:rFonts w:ascii="Courier New" w:hAnsi="Courier New" w:cs="Courier New" w:eastAsia="Courier New"/>
                      <w:sz w:val="31"/>
                      <w:szCs w:val="31"/>
                      <w:color w:val="797979"/>
                      <w:spacing w:val="-72"/>
                      <w:w w:val="64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1"/>
                      <w:szCs w:val="31"/>
                      <w:color w:val="797979"/>
                      <w:spacing w:val="-101"/>
                      <w:w w:val="66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1"/>
                      <w:szCs w:val="31"/>
                      <w:color w:val="797979"/>
                      <w:spacing w:val="-67"/>
                      <w:w w:val="64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1"/>
                      <w:szCs w:val="31"/>
                      <w:color w:val="797979"/>
                      <w:spacing w:val="0"/>
                      <w:w w:val="66"/>
                      <w:position w:val="2"/>
                    </w:rPr>
                    <w:t>--</w:t>
                  </w:r>
                  <w:r>
                    <w:rPr>
                      <w:rFonts w:ascii="Courier New" w:hAnsi="Courier New" w:cs="Courier New" w:eastAsia="Courier New"/>
                      <w:sz w:val="31"/>
                      <w:szCs w:val="31"/>
                      <w:color w:val="797979"/>
                      <w:spacing w:val="-52"/>
                      <w:w w:val="66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1"/>
                      <w:szCs w:val="31"/>
                      <w:color w:val="565656"/>
                      <w:spacing w:val="0"/>
                      <w:w w:val="71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1"/>
                      <w:szCs w:val="31"/>
                      <w:color w:val="565656"/>
                      <w:spacing w:val="-93"/>
                      <w:w w:val="100"/>
                      <w:position w:val="2"/>
                    </w:rPr>
                    <w:t> </w:t>
                  </w:r>
                  <w:r>
                    <w:rPr>
                      <w:rFonts w:ascii="Courier New" w:hAnsi="Courier New" w:cs="Courier New" w:eastAsia="Courier New"/>
                      <w:sz w:val="31"/>
                      <w:szCs w:val="31"/>
                      <w:color w:val="797979"/>
                      <w:spacing w:val="-93"/>
                      <w:w w:val="71"/>
                      <w:position w:val="2"/>
                    </w:rPr>
                  </w:r>
                  <w:r>
                    <w:rPr>
                      <w:rFonts w:ascii="Courier New" w:hAnsi="Courier New" w:cs="Courier New" w:eastAsia="Courier New"/>
                      <w:sz w:val="31"/>
                      <w:szCs w:val="31"/>
                      <w:color w:val="797979"/>
                      <w:spacing w:val="0"/>
                      <w:w w:val="71"/>
                      <w:emboss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1"/>
                      <w:szCs w:val="31"/>
                      <w:color w:val="797979"/>
                      <w:spacing w:val="0"/>
                      <w:w w:val="71"/>
                      <w:emboss/>
                      <w:position w:val="2"/>
                    </w:rPr>
                  </w:r>
                  <w:r>
                    <w:rPr>
                      <w:rFonts w:ascii="Courier New" w:hAnsi="Courier New" w:cs="Courier New" w:eastAsia="Courier New"/>
                      <w:sz w:val="31"/>
                      <w:szCs w:val="31"/>
                      <w:color w:val="797979"/>
                      <w:spacing w:val="0"/>
                      <w:w w:val="71"/>
                      <w:position w:val="2"/>
                    </w:rPr>
                  </w:r>
                  <w:r>
                    <w:rPr>
                      <w:rFonts w:ascii="Courier New" w:hAnsi="Courier New" w:cs="Courier New" w:eastAsia="Courier New"/>
                      <w:sz w:val="31"/>
                      <w:szCs w:val="31"/>
                      <w:color w:val="797979"/>
                      <w:spacing w:val="17"/>
                      <w:w w:val="71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1"/>
                      <w:szCs w:val="31"/>
                      <w:color w:val="797979"/>
                      <w:spacing w:val="0"/>
                      <w:w w:val="102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1"/>
                      <w:szCs w:val="31"/>
                      <w:color w:val="797979"/>
                      <w:spacing w:val="2"/>
                      <w:w w:val="102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1"/>
                      <w:szCs w:val="31"/>
                      <w:color w:val="B5B5B3"/>
                      <w:spacing w:val="-15"/>
                      <w:w w:val="30"/>
                      <w:position w:val="2"/>
                    </w:rPr>
                    <w:t>·</w:t>
                  </w:r>
                  <w:r>
                    <w:rPr>
                      <w:rFonts w:ascii="Courier New" w:hAnsi="Courier New" w:cs="Courier New" w:eastAsia="Courier New"/>
                      <w:sz w:val="31"/>
                      <w:szCs w:val="31"/>
                      <w:color w:val="9A9A9A"/>
                      <w:spacing w:val="0"/>
                      <w:w w:val="62"/>
                      <w:position w:val="2"/>
                    </w:rPr>
                    <w:t>--</w:t>
                  </w:r>
                  <w:r>
                    <w:rPr>
                      <w:rFonts w:ascii="Courier New" w:hAnsi="Courier New" w:cs="Courier New" w:eastAsia="Courier New"/>
                      <w:sz w:val="31"/>
                      <w:szCs w:val="31"/>
                      <w:color w:val="9A9A9A"/>
                      <w:spacing w:val="-56"/>
                      <w:w w:val="62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1"/>
                      <w:szCs w:val="31"/>
                      <w:color w:val="797979"/>
                      <w:spacing w:val="22"/>
                      <w:w w:val="94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1"/>
                      <w:szCs w:val="31"/>
                      <w:color w:val="9A9A9A"/>
                      <w:spacing w:val="0"/>
                      <w:w w:val="71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1"/>
                      <w:szCs w:val="31"/>
                      <w:color w:val="9A9A9A"/>
                      <w:spacing w:val="-72"/>
                      <w:w w:val="71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1"/>
                      <w:szCs w:val="31"/>
                      <w:color w:val="797979"/>
                      <w:spacing w:val="0"/>
                      <w:w w:val="50"/>
                      <w:position w:val="2"/>
                    </w:rPr>
                    <w:t>-----</w:t>
                  </w:r>
                  <w:r>
                    <w:rPr>
                      <w:rFonts w:ascii="Courier New" w:hAnsi="Courier New" w:cs="Courier New" w:eastAsia="Courier New"/>
                      <w:sz w:val="31"/>
                      <w:szCs w:val="31"/>
                      <w:color w:val="797979"/>
                      <w:spacing w:val="14"/>
                      <w:w w:val="50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1"/>
                      <w:szCs w:val="31"/>
                      <w:color w:val="8A8A8A"/>
                      <w:spacing w:val="14"/>
                      <w:w w:val="66"/>
                      <w:position w:val="2"/>
                    </w:rPr>
                  </w:r>
                  <w:r>
                    <w:rPr>
                      <w:rFonts w:ascii="Courier New" w:hAnsi="Courier New" w:cs="Courier New" w:eastAsia="Courier New"/>
                      <w:sz w:val="31"/>
                      <w:szCs w:val="31"/>
                      <w:color w:val="8A8A8A"/>
                      <w:spacing w:val="-58"/>
                      <w:w w:val="66"/>
                      <w:emboss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1"/>
                      <w:szCs w:val="31"/>
                      <w:color w:val="8A8A8A"/>
                      <w:spacing w:val="-58"/>
                      <w:w w:val="66"/>
                      <w:emboss/>
                      <w:position w:val="2"/>
                    </w:rPr>
                  </w:r>
                  <w:r>
                    <w:rPr>
                      <w:rFonts w:ascii="Courier New" w:hAnsi="Courier New" w:cs="Courier New" w:eastAsia="Courier New"/>
                      <w:sz w:val="31"/>
                      <w:szCs w:val="31"/>
                      <w:color w:val="8A8A8A"/>
                      <w:spacing w:val="-58"/>
                      <w:w w:val="66"/>
                      <w:position w:val="2"/>
                    </w:rPr>
                  </w:r>
                  <w:r>
                    <w:rPr>
                      <w:rFonts w:ascii="Courier New" w:hAnsi="Courier New" w:cs="Courier New" w:eastAsia="Courier New"/>
                      <w:sz w:val="31"/>
                      <w:szCs w:val="31"/>
                      <w:color w:val="8A8A8A"/>
                      <w:spacing w:val="-58"/>
                      <w:w w:val="66"/>
                      <w:position w:val="2"/>
                    </w:rPr>
                  </w:r>
                  <w:r>
                    <w:rPr>
                      <w:rFonts w:ascii="Courier New" w:hAnsi="Courier New" w:cs="Courier New" w:eastAsia="Courier New"/>
                      <w:sz w:val="31"/>
                      <w:szCs w:val="31"/>
                      <w:color w:val="797979"/>
                      <w:spacing w:val="-87"/>
                      <w:w w:val="50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1"/>
                      <w:szCs w:val="31"/>
                      <w:color w:val="8A8A8A"/>
                      <w:spacing w:val="0"/>
                      <w:w w:val="66"/>
                      <w:position w:val="2"/>
                    </w:rPr>
                    <w:t>--</w:t>
                  </w:r>
                  <w:r>
                    <w:rPr>
                      <w:rFonts w:ascii="Courier New" w:hAnsi="Courier New" w:cs="Courier New" w:eastAsia="Courier New"/>
                      <w:sz w:val="31"/>
                      <w:szCs w:val="31"/>
                      <w:color w:val="8A8A8A"/>
                      <w:spacing w:val="-52"/>
                      <w:w w:val="66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1"/>
                      <w:szCs w:val="31"/>
                      <w:color w:val="696969"/>
                      <w:spacing w:val="0"/>
                      <w:w w:val="69"/>
                      <w:position w:val="2"/>
                    </w:rPr>
                    <w:t>-----</w:t>
                  </w:r>
                  <w:r>
                    <w:rPr>
                      <w:rFonts w:ascii="Courier New" w:hAnsi="Courier New" w:cs="Courier New" w:eastAsia="Courier New"/>
                      <w:sz w:val="31"/>
                      <w:szCs w:val="31"/>
                      <w:color w:val="696969"/>
                      <w:spacing w:val="-41"/>
                      <w:w w:val="69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1"/>
                      <w:szCs w:val="31"/>
                      <w:color w:val="696969"/>
                      <w:spacing w:val="0"/>
                      <w:w w:val="69"/>
                      <w:position w:val="2"/>
                    </w:rPr>
                    <w:t>--</w:t>
                  </w:r>
                  <w:r>
                    <w:rPr>
                      <w:rFonts w:ascii="Courier New" w:hAnsi="Courier New" w:cs="Courier New" w:eastAsia="Courier New"/>
                      <w:sz w:val="31"/>
                      <w:szCs w:val="31"/>
                      <w:color w:val="696969"/>
                      <w:spacing w:val="-58"/>
                      <w:w w:val="100"/>
                      <w:position w:val="2"/>
                    </w:rPr>
                    <w:t> </w:t>
                  </w:r>
                  <w:r>
                    <w:rPr>
                      <w:rFonts w:ascii="Courier New" w:hAnsi="Courier New" w:cs="Courier New" w:eastAsia="Courier New"/>
                      <w:sz w:val="31"/>
                      <w:szCs w:val="31"/>
                      <w:color w:val="696969"/>
                      <w:spacing w:val="0"/>
                      <w:w w:val="69"/>
                      <w:position w:val="2"/>
                    </w:rPr>
                    <w:t>----------</w:t>
                  </w:r>
                  <w:r>
                    <w:rPr>
                      <w:rFonts w:ascii="Courier New" w:hAnsi="Courier New" w:cs="Courier New" w:eastAsia="Courier New"/>
                      <w:sz w:val="31"/>
                      <w:szCs w:val="3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2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</w:r>
      <w:r>
        <w:rPr>
          <w:rFonts w:ascii="Arial" w:hAnsi="Arial" w:cs="Arial" w:eastAsia="Arial"/>
          <w:sz w:val="41"/>
          <w:szCs w:val="41"/>
          <w:color w:val="3F3F3F"/>
          <w:spacing w:val="0"/>
          <w:w w:val="5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</w:rPr>
      </w:r>
    </w:p>
    <w:p>
      <w:pPr>
        <w:spacing w:before="0" w:after="0" w:line="199" w:lineRule="exact"/>
        <w:ind w:left="202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6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5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6"/>
        </w:rPr>
        <w:t>sonrası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2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6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2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6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4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6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6"/>
        </w:rPr>
        <w:t>soruşturmada;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9"/>
          <w:w w:val="8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1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söğü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6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ağacı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1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familyasında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4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ince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gövdeli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8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ağaç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6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yaprakları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3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gövd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1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alt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04" w:lineRule="exact"/>
        <w:ind w:left="250" w:right="6169" w:firstLine="-19"/>
        <w:jc w:val="left"/>
        <w:tabs>
          <w:tab w:pos="2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fSöndürın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3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0"/>
        </w:rPr>
        <w:t>kısmı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7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6"/>
        </w:rPr>
        <w:t>kavrulımık.sureti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5"/>
          <w:w w:val="8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-6"/>
          <w:w w:val="6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4"/>
        </w:rPr>
        <w:t>le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8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4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8"/>
        </w:rPr>
        <w:t>göıınüştür.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7"/>
        </w:rPr>
        <w:t>Toplam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5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7"/>
        </w:rPr>
        <w:t>Tahmını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2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7"/>
        </w:rPr>
        <w:t>Maddı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9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7"/>
        </w:rPr>
        <w:t>Zarar: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8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7"/>
        </w:rPr>
        <w:t>Yoktu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4"/>
          <w:w w:val="8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B5B5B3"/>
          <w:spacing w:val="0"/>
          <w:w w:val="13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3" w:after="0" w:line="208" w:lineRule="exact"/>
        <w:ind w:left="250" w:right="193" w:firstLine="1775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4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2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4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0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2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başlangıcının;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7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oku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6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bahçesi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1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köş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1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kısmında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1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5"/>
        </w:rPr>
        <w:t>ye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5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21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atiarda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4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3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85"/>
        </w:rPr>
        <w:t>yn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6"/>
          <w:w w:val="85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ılaıı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5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8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5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9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5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85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20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8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78"/>
        </w:rPr>
        <w:t>belirs-iz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8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4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1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4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3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4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6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4"/>
        </w:rPr>
        <w:t>söndürülmede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4"/>
        </w:rPr>
        <w:t>oku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4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31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4"/>
        </w:rPr>
        <w:t>bahçesi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1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4"/>
        </w:rPr>
        <w:t>içerisine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0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atılmış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97" w:lineRule="exact"/>
        <w:ind w:left="197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6"/>
          <w:w w:val="86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6"/>
        </w:rPr>
        <w:t>igara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6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6"/>
        </w:rPr>
        <w:t>izmaritini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1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6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4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6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6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6"/>
        </w:rPr>
        <w:t>tutuşturara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9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6"/>
        </w:rPr>
        <w:t>ağaçlara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5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6"/>
        </w:rPr>
        <w:t>sirayet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7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6"/>
        </w:rPr>
        <w:t>etmesi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7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6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6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2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6"/>
        </w:rPr>
        <w:t>çıkmı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2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6"/>
        </w:rPr>
        <w:t>olabileceği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9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6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1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60"/>
        </w:sectPr>
      </w:pPr>
      <w:rPr/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232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0"/>
          <w:w w:val="4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76"/>
        </w:rPr>
        <w:t>S!g_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11"/>
          <w:w w:val="76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1"/>
        </w:rPr>
        <w:t>rıalı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             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5" w:lineRule="auto"/>
        <w:ind w:left="232" w:right="1263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565656"/>
          <w:spacing w:val="0"/>
          <w:w w:val="88"/>
        </w:rPr>
        <w:t>V\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88"/>
        </w:rPr>
        <w:t>raç</w:t>
      </w:r>
      <w:r>
        <w:rPr>
          <w:rFonts w:ascii="Arial" w:hAnsi="Arial" w:cs="Arial" w:eastAsia="Arial"/>
          <w:sz w:val="19"/>
          <w:szCs w:val="19"/>
          <w:color w:val="565656"/>
          <w:spacing w:val="-2"/>
          <w:w w:val="88"/>
        </w:rPr>
        <w:t> 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88"/>
        </w:rPr>
        <w:t>Gere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88"/>
        </w:rPr>
        <w:t>ç</w:t>
      </w:r>
      <w:r>
        <w:rPr>
          <w:rFonts w:ascii="Arial" w:hAnsi="Arial" w:cs="Arial" w:eastAsia="Arial"/>
          <w:sz w:val="19"/>
          <w:szCs w:val="19"/>
          <w:color w:val="565656"/>
          <w:spacing w:val="26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ireslim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60"/>
          <w:cols w:num="2" w:equalWidth="0">
            <w:col w:w="3010" w:space="3514"/>
            <w:col w:w="4776"/>
          </w:cols>
        </w:sectPr>
      </w:pPr>
      <w:rPr/>
    </w:p>
    <w:p>
      <w:pPr>
        <w:spacing w:before="2" w:after="0" w:line="240" w:lineRule="auto"/>
        <w:ind w:left="255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8"/>
          <w:w w:val="8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9"/>
        </w:rPr>
        <w:t>kibiıı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5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26" w:lineRule="exact"/>
        <w:ind w:left="34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right="-70"/>
        <w:jc w:val="left"/>
        <w:tabs>
          <w:tab w:pos="3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15.05.2017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!Saati: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03:52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12"/>
          <w:w w:val="9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5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4"/>
          <w:w w:val="5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5"/>
          <w:w w:val="104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-9"/>
          <w:w w:val="10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Çankaya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2"/>
          <w:w w:val="93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89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iye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"/>
          <w:w w:val="128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8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w w:val="95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w w:val="9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60"/>
          <w:cols w:num="3" w:equalWidth="0">
            <w:col w:w="1412" w:space="567"/>
            <w:col w:w="4848" w:space="1567"/>
            <w:col w:w="2906"/>
          </w:cols>
        </w:sectPr>
      </w:pPr>
      <w:rPr/>
    </w:p>
    <w:p>
      <w:pPr>
        <w:spacing w:before="48" w:after="0" w:line="389" w:lineRule="exact"/>
        <w:ind w:left="232" w:right="-20"/>
        <w:jc w:val="left"/>
        <w:rPr>
          <w:rFonts w:ascii="Courier New" w:hAnsi="Courier New" w:cs="Courier New" w:eastAsia="Courier New"/>
          <w:sz w:val="31"/>
          <w:szCs w:val="31"/>
        </w:rPr>
      </w:pPr>
      <w:rPr/>
      <w:r>
        <w:rPr>
          <w:rFonts w:ascii="Courier New" w:hAnsi="Courier New" w:cs="Courier New" w:eastAsia="Courier New"/>
          <w:sz w:val="31"/>
          <w:szCs w:val="31"/>
          <w:color w:val="797979"/>
          <w:w w:val="76"/>
        </w:rPr>
        <w:t>----</w:t>
      </w:r>
      <w:r>
        <w:rPr>
          <w:rFonts w:ascii="Courier New" w:hAnsi="Courier New" w:cs="Courier New" w:eastAsia="Courier New"/>
          <w:sz w:val="31"/>
          <w:szCs w:val="31"/>
          <w:color w:val="797979"/>
          <w:w w:val="62"/>
        </w:rPr>
        <w:t>--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-94"/>
          <w:w w:val="62"/>
        </w:rPr>
        <w:t>-</w:t>
      </w:r>
      <w:r>
        <w:rPr>
          <w:rFonts w:ascii="Arial" w:hAnsi="Arial" w:cs="Arial" w:eastAsia="Arial"/>
          <w:sz w:val="19"/>
          <w:szCs w:val="19"/>
          <w:color w:val="3F3F3F"/>
          <w:spacing w:val="-87"/>
          <w:w w:val="101"/>
          <w:position w:val="12"/>
        </w:rPr>
        <w:t>Ö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-36"/>
          <w:w w:val="62"/>
          <w:position w:val="0"/>
        </w:rPr>
        <w:t>-</w:t>
      </w:r>
      <w:r>
        <w:rPr>
          <w:rFonts w:ascii="Arial" w:hAnsi="Arial" w:cs="Arial" w:eastAsia="Arial"/>
          <w:sz w:val="19"/>
          <w:szCs w:val="19"/>
          <w:color w:val="3F3F3F"/>
          <w:spacing w:val="-16"/>
          <w:w w:val="102"/>
          <w:position w:val="12"/>
        </w:rPr>
        <w:t>l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-150"/>
          <w:w w:val="62"/>
          <w:position w:val="0"/>
        </w:rPr>
        <w:t>-</w:t>
      </w:r>
      <w:r>
        <w:rPr>
          <w:rFonts w:ascii="Arial" w:hAnsi="Arial" w:cs="Arial" w:eastAsia="Arial"/>
          <w:sz w:val="19"/>
          <w:szCs w:val="19"/>
          <w:color w:val="3F3F3F"/>
          <w:spacing w:val="-9"/>
          <w:w w:val="102"/>
          <w:position w:val="12"/>
        </w:rPr>
        <w:t>ü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-34"/>
          <w:w w:val="62"/>
          <w:position w:val="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17"/>
          <w:w w:val="92"/>
          <w:position w:val="12"/>
        </w:rPr>
        <w:t>Y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-10"/>
          <w:w w:val="62"/>
          <w:position w:val="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81"/>
          <w:w w:val="91"/>
          <w:position w:val="12"/>
        </w:rPr>
        <w:t>a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-56"/>
          <w:w w:val="62"/>
          <w:position w:val="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22"/>
          <w:w w:val="92"/>
          <w:position w:val="12"/>
        </w:rPr>
        <w:t>r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-144"/>
          <w:w w:val="62"/>
          <w:position w:val="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1"/>
          <w:position w:val="1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41"/>
          <w:w w:val="91"/>
          <w:position w:val="12"/>
        </w:rPr>
        <w:t>l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-118"/>
          <w:w w:val="62"/>
          <w:position w:val="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2"/>
          <w:w w:val="91"/>
          <w:position w:val="12"/>
        </w:rPr>
        <w:t>ı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0"/>
          <w:w w:val="71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-50"/>
          <w:w w:val="71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0"/>
          <w:w w:val="66"/>
          <w:position w:val="0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-52"/>
          <w:w w:val="66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0"/>
          <w:w w:val="71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-93"/>
          <w:w w:val="100"/>
          <w:position w:val="0"/>
        </w:rPr>
        <w:t> 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-93"/>
          <w:w w:val="71"/>
          <w:position w:val="0"/>
        </w:rPr>
      </w:r>
      <w:r>
        <w:rPr>
          <w:rFonts w:ascii="Courier New" w:hAnsi="Courier New" w:cs="Courier New" w:eastAsia="Courier New"/>
          <w:sz w:val="31"/>
          <w:szCs w:val="31"/>
          <w:color w:val="797979"/>
          <w:spacing w:val="0"/>
          <w:w w:val="71"/>
          <w:emboss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0"/>
          <w:w w:val="71"/>
          <w:emboss/>
          <w:position w:val="0"/>
        </w:rPr>
      </w:r>
      <w:r>
        <w:rPr>
          <w:rFonts w:ascii="Courier New" w:hAnsi="Courier New" w:cs="Courier New" w:eastAsia="Courier New"/>
          <w:sz w:val="31"/>
          <w:szCs w:val="31"/>
          <w:color w:val="797979"/>
          <w:spacing w:val="0"/>
          <w:w w:val="71"/>
          <w:emboss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0"/>
          <w:w w:val="71"/>
          <w:emboss/>
          <w:position w:val="0"/>
        </w:rPr>
      </w:r>
      <w:r>
        <w:rPr>
          <w:rFonts w:ascii="Courier New" w:hAnsi="Courier New" w:cs="Courier New" w:eastAsia="Courier New"/>
          <w:sz w:val="31"/>
          <w:szCs w:val="31"/>
          <w:color w:val="797979"/>
          <w:spacing w:val="0"/>
          <w:w w:val="71"/>
          <w:position w:val="0"/>
        </w:rPr>
      </w:r>
      <w:r>
        <w:rPr>
          <w:rFonts w:ascii="Courier New" w:hAnsi="Courier New" w:cs="Courier New" w:eastAsia="Courier New"/>
          <w:sz w:val="31"/>
          <w:szCs w:val="31"/>
          <w:color w:val="797979"/>
          <w:spacing w:val="-93"/>
          <w:w w:val="100"/>
          <w:position w:val="0"/>
        </w:rPr>
        <w:t> 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-50"/>
          <w:w w:val="71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0"/>
          <w:w w:val="66"/>
          <w:position w:val="0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-52"/>
          <w:w w:val="66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0"/>
          <w:w w:val="71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-93"/>
          <w:w w:val="100"/>
          <w:position w:val="0"/>
        </w:rPr>
        <w:t> 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-93"/>
          <w:w w:val="71"/>
          <w:position w:val="0"/>
        </w:rPr>
      </w:r>
      <w:r>
        <w:rPr>
          <w:rFonts w:ascii="Courier New" w:hAnsi="Courier New" w:cs="Courier New" w:eastAsia="Courier New"/>
          <w:sz w:val="31"/>
          <w:szCs w:val="31"/>
          <w:color w:val="797979"/>
          <w:spacing w:val="0"/>
          <w:w w:val="71"/>
          <w:emboss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0"/>
          <w:w w:val="71"/>
          <w:emboss/>
          <w:position w:val="0"/>
        </w:rPr>
      </w:r>
      <w:r>
        <w:rPr>
          <w:rFonts w:ascii="Courier New" w:hAnsi="Courier New" w:cs="Courier New" w:eastAsia="Courier New"/>
          <w:sz w:val="31"/>
          <w:szCs w:val="31"/>
          <w:color w:val="797979"/>
          <w:spacing w:val="0"/>
          <w:w w:val="71"/>
          <w:emboss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0"/>
          <w:w w:val="71"/>
          <w:emboss/>
          <w:position w:val="0"/>
        </w:rPr>
      </w:r>
      <w:r>
        <w:rPr>
          <w:rFonts w:ascii="Courier New" w:hAnsi="Courier New" w:cs="Courier New" w:eastAsia="Courier New"/>
          <w:sz w:val="31"/>
          <w:szCs w:val="31"/>
          <w:color w:val="797979"/>
          <w:spacing w:val="0"/>
          <w:w w:val="71"/>
          <w:position w:val="0"/>
        </w:rPr>
      </w:r>
      <w:r>
        <w:rPr>
          <w:rFonts w:ascii="Courier New" w:hAnsi="Courier New" w:cs="Courier New" w:eastAsia="Courier New"/>
          <w:sz w:val="31"/>
          <w:szCs w:val="31"/>
          <w:color w:val="797979"/>
          <w:spacing w:val="-93"/>
          <w:w w:val="100"/>
          <w:position w:val="0"/>
        </w:rPr>
        <w:t> 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-32"/>
          <w:w w:val="64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0"/>
          <w:w w:val="64"/>
          <w:position w:val="0"/>
        </w:rPr>
        <w:t>----------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16"/>
          <w:w w:val="64"/>
          <w:position w:val="0"/>
        </w:rPr>
        <w:t> 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0"/>
          <w:w w:val="65"/>
          <w:position w:val="0"/>
        </w:rPr>
        <w:t>-----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-52"/>
          <w:w w:val="65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0"/>
          <w:w w:val="71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-50"/>
          <w:w w:val="71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0"/>
          <w:w w:val="66"/>
          <w:position w:val="0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-52"/>
          <w:w w:val="66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F3F3F"/>
          <w:spacing w:val="0"/>
          <w:w w:val="71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F3F3F"/>
          <w:spacing w:val="-50"/>
          <w:w w:val="71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696969"/>
          <w:spacing w:val="0"/>
          <w:w w:val="66"/>
          <w:position w:val="0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696969"/>
          <w:spacing w:val="-52"/>
          <w:w w:val="66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F3F3F"/>
          <w:spacing w:val="0"/>
          <w:w w:val="71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F3F3F"/>
          <w:spacing w:val="-50"/>
          <w:w w:val="71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0"/>
          <w:w w:val="66"/>
          <w:position w:val="0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797979"/>
          <w:spacing w:val="-52"/>
          <w:w w:val="66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0"/>
          <w:w w:val="71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-93"/>
          <w:w w:val="100"/>
          <w:position w:val="0"/>
        </w:rPr>
        <w:t> </w:t>
      </w:r>
      <w:r>
        <w:rPr>
          <w:rFonts w:ascii="Courier New" w:hAnsi="Courier New" w:cs="Courier New" w:eastAsia="Courier New"/>
          <w:sz w:val="31"/>
          <w:szCs w:val="31"/>
          <w:color w:val="8A8A8A"/>
          <w:spacing w:val="-93"/>
          <w:w w:val="71"/>
          <w:position w:val="0"/>
        </w:rPr>
      </w:r>
      <w:r>
        <w:rPr>
          <w:rFonts w:ascii="Courier New" w:hAnsi="Courier New" w:cs="Courier New" w:eastAsia="Courier New"/>
          <w:sz w:val="31"/>
          <w:szCs w:val="31"/>
          <w:color w:val="8A8A8A"/>
          <w:spacing w:val="0"/>
          <w:w w:val="71"/>
          <w:emboss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8A8A8A"/>
          <w:spacing w:val="0"/>
          <w:w w:val="71"/>
          <w:emboss/>
          <w:position w:val="0"/>
        </w:rPr>
      </w:r>
      <w:r>
        <w:rPr>
          <w:rFonts w:ascii="Courier New" w:hAnsi="Courier New" w:cs="Courier New" w:eastAsia="Courier New"/>
          <w:sz w:val="31"/>
          <w:szCs w:val="31"/>
          <w:color w:val="8A8A8A"/>
          <w:spacing w:val="0"/>
          <w:w w:val="71"/>
          <w:position w:val="0"/>
        </w:rPr>
      </w:r>
      <w:r>
        <w:rPr>
          <w:rFonts w:ascii="Courier New" w:hAnsi="Courier New" w:cs="Courier New" w:eastAsia="Courier New"/>
          <w:sz w:val="31"/>
          <w:szCs w:val="31"/>
          <w:color w:val="8A8A8A"/>
          <w:spacing w:val="-50"/>
          <w:w w:val="71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696969"/>
          <w:spacing w:val="0"/>
          <w:w w:val="62"/>
          <w:position w:val="0"/>
        </w:rPr>
        <w:t>--------</w:t>
      </w:r>
      <w:r>
        <w:rPr>
          <w:rFonts w:ascii="Courier New" w:hAnsi="Courier New" w:cs="Courier New" w:eastAsia="Courier New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28.527338pt;margin-top:15.670872pt;width:545.189124pt;height:788.809128pt;mso-position-horizontal-relative:page;mso-position-vertical-relative:page;z-index:-16217" coordorigin="571,313" coordsize="10904,15776">
            <v:shape style="position:absolute;left:2650;top:14515;width:2150;height:1574" type="#_x0000_t75">
              <v:imagedata r:id="rId36" o:title=""/>
            </v:shape>
            <v:shape style="position:absolute;left:8870;top:11386;width:2534;height:3302" type="#_x0000_t75">
              <v:imagedata r:id="rId37" o:title=""/>
            </v:shape>
            <v:group style="position:absolute;left:582;top:330;width:10871;height:2" coordorigin="582,330" coordsize="10871,2">
              <v:shape style="position:absolute;left:582;top:330;width:10871;height:2" coordorigin="582,330" coordsize="10871,0" path="m582,330l11453,330e" filled="f" stroked="t" strokeweight=".704379pt" strokecolor="#838383">
                <v:path arrowok="t"/>
              </v:shape>
            </v:group>
            <v:group style="position:absolute;left:589;top:323;width:2;height:10387" coordorigin="589,323" coordsize="2,10387">
              <v:shape style="position:absolute;left:589;top:323;width:2;height:10387" coordorigin="589,323" coordsize="0,10387" path="m589,10710l589,323e" filled="f" stroked="t" strokeweight=".704379pt" strokecolor="#676767">
                <v:path arrowok="t"/>
              </v:shape>
            </v:group>
            <v:group style="position:absolute;left:2334;top:323;width:2;height:1510" coordorigin="2334,323" coordsize="2,1510">
              <v:shape style="position:absolute;left:2334;top:323;width:2;height:1510" coordorigin="2334,323" coordsize="0,1510" path="m2334,1832l2334,323e" filled="f" stroked="t" strokeweight=".704379pt" strokecolor="#909090">
                <v:path arrowok="t"/>
              </v:shape>
            </v:group>
            <v:group style="position:absolute;left:8993;top:323;width:2;height:1510" coordorigin="8993,323" coordsize="2,1510">
              <v:shape style="position:absolute;left:8993;top:323;width:2;height:1510" coordorigin="8993,323" coordsize="0,1510" path="m8993,1832l8993,323e" filled="f" stroked="t" strokeweight=".704379pt" strokecolor="#5B5B5B">
                <v:path arrowok="t"/>
              </v:shape>
            </v:group>
            <v:group style="position:absolute;left:582;top:2540;width:10871;height:2" coordorigin="582,2540" coordsize="10871,2">
              <v:shape style="position:absolute;left:582;top:2540;width:10871;height:2" coordorigin="582,2540" coordsize="10871,0" path="m582,2540l11453,2540e" filled="f" stroked="t" strokeweight=".704379pt" strokecolor="#838383">
                <v:path arrowok="t"/>
              </v:shape>
            </v:group>
            <v:group style="position:absolute;left:582;top:2777;width:10871;height:2" coordorigin="582,2777" coordsize="10871,2">
              <v:shape style="position:absolute;left:582;top:2777;width:10871;height:2" coordorigin="582,2777" coordsize="10871,0" path="m582,2777l11453,2777e" filled="f" stroked="t" strokeweight=".704379pt" strokecolor="#838383">
                <v:path arrowok="t"/>
              </v:shape>
            </v:group>
            <v:group style="position:absolute;left:11432;top:323;width:2;height:15504" coordorigin="11432,323" coordsize="2,15504">
              <v:shape style="position:absolute;left:11432;top:323;width:2;height:15504" coordorigin="11432,323" coordsize="0,15504" path="m11432,15827l11432,323e" filled="f" stroked="t" strokeweight=".939172pt" strokecolor="#3F3F3F">
                <v:path arrowok="t"/>
              </v:shape>
            </v:group>
            <v:group style="position:absolute;left:2334;top:3750;width:2;height:11944" coordorigin="2334,3750" coordsize="2,11944">
              <v:shape style="position:absolute;left:2334;top:3750;width:2;height:11944" coordorigin="2334,3750" coordsize="0,11944" path="m2334,15694l2334,3750e" filled="f" stroked="t" strokeweight=".704379pt" strokecolor="#5B5B5B">
                <v:path arrowok="t"/>
              </v:shape>
            </v:group>
            <v:group style="position:absolute;left:582;top:3755;width:10871;height:2" coordorigin="582,3755" coordsize="10871,2">
              <v:shape style="position:absolute;left:582;top:3755;width:10871;height:2" coordorigin="582,3755" coordsize="10871,0" path="m582,3755l11453,3755e" filled="f" stroked="t" strokeweight=".704379pt" strokecolor="#676767">
                <v:path arrowok="t"/>
              </v:shape>
            </v:group>
            <v:group style="position:absolute;left:582;top:4011;width:3522;height:2" coordorigin="582,4011" coordsize="3522,2">
              <v:shape style="position:absolute;left:582;top:4011;width:3522;height:2" coordorigin="582,4011" coordsize="3522,0" path="m582,4011l4104,4011e" filled="f" stroked="t" strokeweight=".704379pt" strokecolor="#747474">
                <v:path arrowok="t"/>
              </v:shape>
            </v:group>
            <v:group style="position:absolute;left:2324;top:4249;width:9124;height:2" coordorigin="2324,4249" coordsize="9124,2">
              <v:shape style="position:absolute;left:2324;top:4249;width:9124;height:2" coordorigin="2324,4249" coordsize="9124,0" path="m2324,4249l11449,4249e" filled="f" stroked="t" strokeweight=".704379pt" strokecolor="#747474">
                <v:path arrowok="t"/>
              </v:shape>
            </v:group>
            <v:group style="position:absolute;left:4809;top:4244;width:2;height:1975" coordorigin="4809,4244" coordsize="2,1975">
              <v:shape style="position:absolute;left:4809;top:4244;width:2;height:1975" coordorigin="4809,4244" coordsize="0,1975" path="m4809,6219l4809,4244e" filled="f" stroked="t" strokeweight=".469586pt" strokecolor="#545454">
                <v:path arrowok="t"/>
              </v:shape>
            </v:group>
            <v:group style="position:absolute;left:4804;top:4977;width:6649;height:2" coordorigin="4804,4977" coordsize="6649,2">
              <v:shape style="position:absolute;left:4804;top:4977;width:6649;height:2" coordorigin="4804,4977" coordsize="6649,0" path="m4804,4977l11453,4977e" filled="f" stroked="t" strokeweight=".704379pt" strokecolor="#747474">
                <v:path arrowok="t"/>
              </v:shape>
            </v:group>
            <v:group style="position:absolute;left:2320;top:5217;width:9133;height:2" coordorigin="2320,5217" coordsize="9133,2">
              <v:shape style="position:absolute;left:2320;top:5217;width:9133;height:2" coordorigin="2320,5217" coordsize="9133,0" path="m2320,5217l11453,5217e" filled="f" stroked="t" strokeweight=".704379pt" strokecolor="#808080">
                <v:path arrowok="t"/>
              </v:shape>
            </v:group>
            <v:group style="position:absolute;left:578;top:5457;width:10871;height:2" coordorigin="578,5457" coordsize="10871,2">
              <v:shape style="position:absolute;left:578;top:5457;width:10871;height:2" coordorigin="578,5457" coordsize="10871,0" path="m578,5457l11449,5457e" filled="f" stroked="t" strokeweight=".704379pt" strokecolor="#808080">
                <v:path arrowok="t"/>
              </v:shape>
            </v:group>
            <v:group style="position:absolute;left:7692;top:5445;width:2;height:774" coordorigin="7692,5445" coordsize="2,774">
              <v:shape style="position:absolute;left:7692;top:5445;width:2;height:774" coordorigin="7692,5445" coordsize="0,774" path="m7692,6219l7692,5445e" filled="f" stroked="t" strokeweight=".704379pt" strokecolor="#646464">
                <v:path arrowok="t"/>
              </v:shape>
            </v:group>
            <v:group style="position:absolute;left:2320;top:5924;width:9129;height:2" coordorigin="2320,5924" coordsize="9129,2">
              <v:shape style="position:absolute;left:2320;top:5924;width:9129;height:2" coordorigin="2320,5924" coordsize="9129,0" path="m2320,5924l11449,5924e" filled="f" stroked="t" strokeweight=".704379pt" strokecolor="#777777">
                <v:path arrowok="t"/>
              </v:shape>
            </v:group>
            <v:group style="position:absolute;left:2324;top:6209;width:9124;height:2" coordorigin="2324,6209" coordsize="9124,2">
              <v:shape style="position:absolute;left:2324;top:6209;width:9124;height:2" coordorigin="2324,6209" coordsize="9124,0" path="m2324,6209l11449,6209e" filled="f" stroked="t" strokeweight=".704379pt" strokecolor="#777777">
                <v:path arrowok="t"/>
              </v:shape>
            </v:group>
            <v:group style="position:absolute;left:582;top:6447;width:10871;height:2" coordorigin="582,6447" coordsize="10871,2">
              <v:shape style="position:absolute;left:582;top:6447;width:10871;height:2" coordorigin="582,6447" coordsize="10871,0" path="m582,6447l11453,6447e" filled="f" stroked="t" strokeweight=".704379pt" strokecolor="#7C7C7C">
                <v:path arrowok="t"/>
              </v:shape>
            </v:group>
            <v:group style="position:absolute;left:4809;top:6912;width:2;height:769" coordorigin="4809,6912" coordsize="2,769">
              <v:shape style="position:absolute;left:4809;top:6912;width:2;height:769" coordorigin="4809,6912" coordsize="0,769" path="m4809,7681l4809,6912e" filled="f" stroked="t" strokeweight=".704379pt" strokecolor="#5B5B5B">
                <v:path arrowok="t"/>
              </v:shape>
            </v:group>
            <v:group style="position:absolute;left:4809;top:7156;width:6649;height:2" coordorigin="4809,7156" coordsize="6649,2">
              <v:shape style="position:absolute;left:4809;top:7156;width:6649;height:2" coordorigin="4809,7156" coordsize="6649,0" path="m4809,7156l11458,7156e" filled="f" stroked="t" strokeweight=".704379pt" strokecolor="#747474">
                <v:path arrowok="t"/>
              </v:shape>
            </v:group>
            <v:group style="position:absolute;left:4804;top:7448;width:6659;height:2" coordorigin="4804,7448" coordsize="6659,2">
              <v:shape style="position:absolute;left:4804;top:7448;width:6659;height:2" coordorigin="4804,7448" coordsize="6659,0" path="m4804,7448l11463,7448e" filled="f" stroked="t" strokeweight=".704379pt" strokecolor="#7C7C7C">
                <v:path arrowok="t"/>
              </v:shape>
            </v:group>
            <v:group style="position:absolute;left:578;top:8426;width:5968;height:2" coordorigin="578,8426" coordsize="5968,2">
              <v:shape style="position:absolute;left:578;top:8426;width:5968;height:2" coordorigin="578,8426" coordsize="5968,0" path="m578,8426l6546,8426e" filled="f" stroked="t" strokeweight=".704379pt" strokecolor="#777777">
                <v:path arrowok="t"/>
              </v:shape>
            </v:group>
            <v:group style="position:absolute;left:582;top:6919;width:10876;height:2" coordorigin="582,6919" coordsize="10876,2">
              <v:shape style="position:absolute;left:582;top:6919;width:10876;height:2" coordorigin="582,6919" coordsize="10876,0" path="m582,6919l11458,6919e" filled="f" stroked="t" strokeweight=".704379pt" strokecolor="#808080">
                <v:path arrowok="t"/>
              </v:shape>
            </v:group>
            <v:group style="position:absolute;left:6527;top:8419;width:4940;height:2" coordorigin="6527,8419" coordsize="4940,2">
              <v:shape style="position:absolute;left:6527;top:8419;width:4940;height:2" coordorigin="6527,8419" coordsize="4940,0" path="m6527,8419l11467,8419e" filled="f" stroked="t" strokeweight=".704379pt" strokecolor="#777777">
                <v:path arrowok="t"/>
              </v:shape>
            </v:group>
            <v:group style="position:absolute;left:587;top:9195;width:10876;height:2" coordorigin="587,9195" coordsize="10876,2">
              <v:shape style="position:absolute;left:587;top:9195;width:10876;height:2" coordorigin="587,9195" coordsize="10876,0" path="m587,9195l11463,9195e" filled="f" stroked="t" strokeweight=".704379pt" strokecolor="#7C7C7C">
                <v:path arrowok="t"/>
              </v:shape>
            </v:group>
            <v:group style="position:absolute;left:582;top:9435;width:10880;height:2" coordorigin="582,9435" coordsize="10880,2">
              <v:shape style="position:absolute;left:582;top:9435;width:10880;height:2" coordorigin="582,9435" coordsize="10880,0" path="m582,9435l11463,9435e" filled="f" stroked="t" strokeweight=".704379pt" strokecolor="#7C7C7C">
                <v:path arrowok="t"/>
              </v:shape>
            </v:group>
            <v:group style="position:absolute;left:578;top:9675;width:10880;height:2" coordorigin="578,9675" coordsize="10880,2">
              <v:shape style="position:absolute;left:578;top:9675;width:10880;height:2" coordorigin="578,9675" coordsize="10880,0" path="m578,9675l11458,9675e" filled="f" stroked="t" strokeweight=".704379pt" strokecolor="#7C7C7C">
                <v:path arrowok="t"/>
              </v:shape>
            </v:group>
            <v:group style="position:absolute;left:582;top:10140;width:10885;height:2" coordorigin="582,10140" coordsize="10885,2">
              <v:shape style="position:absolute;left:582;top:10140;width:10885;height:2" coordorigin="582,10140" coordsize="10885,0" path="m582,10140l11467,10140e" filled="f" stroked="t" strokeweight=".704379pt" strokecolor="#838383">
                <v:path arrowok="t"/>
              </v:shape>
            </v:group>
            <v:group style="position:absolute;left:594;top:10795;width:2;height:4909" coordorigin="594,10795" coordsize="2,4909">
              <v:shape style="position:absolute;left:594;top:10795;width:2;height:4909" coordorigin="594,10795" coordsize="0,4909" path="m594,15704l594,10795e" filled="f" stroked="t" strokeweight=".704379pt" strokecolor="#606060">
                <v:path arrowok="t"/>
              </v:shape>
            </v:group>
            <v:group style="position:absolute;left:1418;top:10249;width:2;height:5455" coordorigin="1418,10249" coordsize="2,5455">
              <v:shape style="position:absolute;left:1418;top:10249;width:2;height:5455" coordorigin="1418,10249" coordsize="0,5455" path="m1418,15704l1418,10249e" filled="f" stroked="t" strokeweight=".704379pt" strokecolor="#606060">
                <v:path arrowok="t"/>
              </v:shape>
            </v:group>
            <v:group style="position:absolute;left:1801;top:10387;width:2;height:5317" coordorigin="1801,10387" coordsize="2,5317">
              <v:shape style="position:absolute;left:1801;top:10387;width:2;height:5317" coordorigin="1801,10387" coordsize="0,5317" path="m1801,15704l1801,10387e" filled="f" stroked="t" strokeweight=".704379pt" strokecolor="#606060">
                <v:path arrowok="t"/>
              </v:shape>
            </v:group>
            <v:group style="position:absolute;left:587;top:12694;width:1756;height:2" coordorigin="587,12694" coordsize="1756,2">
              <v:shape style="position:absolute;left:587;top:12694;width:1756;height:2" coordorigin="587,12694" coordsize="1756,0" path="m587,12694l2343,12694e" filled="f" stroked="t" strokeweight=".704379pt" strokecolor="#838383">
                <v:path arrowok="t"/>
              </v:shape>
            </v:group>
            <v:group style="position:absolute;left:3860;top:11659;width:2;height:968" coordorigin="3860,11659" coordsize="2,968">
              <v:shape style="position:absolute;left:3860;top:11659;width:2;height:968" coordorigin="3860,11659" coordsize="0,968" path="m3860,12628l3860,11659e" filled="f" stroked="t" strokeweight="2.347929pt" strokecolor="#3B4490">
                <v:path arrowok="t"/>
              </v:shape>
            </v:group>
            <v:group style="position:absolute;left:5360;top:12466;width:2;height:845" coordorigin="5360,12466" coordsize="2,845">
              <v:shape style="position:absolute;left:5360;top:12466;width:2;height:845" coordorigin="5360,12466" coordsize="0,845" path="m5360,13311l5360,12466e" filled="f" stroked="t" strokeweight=".939172pt" strokecolor="#38386B">
                <v:path arrowok="t"/>
              </v:shape>
            </v:group>
            <v:group style="position:absolute;left:7250;top:10368;width:2;height:5317" coordorigin="7250,10368" coordsize="2,5317">
              <v:shape style="position:absolute;left:7250;top:10368;width:2;height:5317" coordorigin="7250,10368" coordsize="0,5317" path="m7250,15685l7250,10368e" filled="f" stroked="t" strokeweight=".704379pt" strokecolor="#606060">
                <v:path arrowok="t"/>
              </v:shape>
            </v:group>
            <v:group style="position:absolute;left:582;top:10382;width:10885;height:2" coordorigin="582,10382" coordsize="10885,2">
              <v:shape style="position:absolute;left:582;top:10382;width:10885;height:2" coordorigin="582,10382" coordsize="10885,0" path="m582,10382l11467,10382e" filled="f" stroked="t" strokeweight=".704379pt" strokecolor="#808080">
                <v:path arrowok="t"/>
              </v:shape>
            </v:group>
            <v:group style="position:absolute;left:587;top:15694;width:2033;height:2" coordorigin="587,15694" coordsize="2033,2">
              <v:shape style="position:absolute;left:587;top:15694;width:2033;height:2" coordorigin="587,15694" coordsize="2033,0" path="m587,15694l2620,15694e" filled="f" stroked="t" strokeweight=".704379pt" strokecolor="#909090">
                <v:path arrowok="t"/>
              </v:shape>
            </v:group>
            <v:group style="position:absolute;left:610;top:3017;width:10838;height:2" coordorigin="610,3017" coordsize="10838,2">
              <v:shape style="position:absolute;left:610;top:3017;width:10838;height:2" coordorigin="610,3017" coordsize="10838,0" path="m610,3017l11449,3017e" filled="f" stroked="t" strokeweight=".704379pt" strokecolor="#000000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6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İtfaiyeci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5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7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60" w:right="-54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4.301544pt;margin-top:-39.754932pt;width:71.818973pt;height:47.5pt;mso-position-horizontal-relative:page;mso-position-vertical-relative:paragraph;z-index:-16214" type="#_x0000_t202" filled="f" stroked="f">
            <v:textbox inset="0,0,0,0">
              <w:txbxContent>
                <w:p>
                  <w:pPr>
                    <w:spacing w:before="0" w:after="0" w:line="950" w:lineRule="exact"/>
                    <w:ind w:right="-183"/>
                    <w:jc w:val="left"/>
                    <w:rPr>
                      <w:rFonts w:ascii="Times New Roman" w:hAnsi="Times New Roman" w:cs="Times New Roman" w:eastAsia="Times New Roman"/>
                      <w:sz w:val="95"/>
                      <w:szCs w:val="9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5"/>
                      <w:szCs w:val="95"/>
                      <w:color w:val="B5B5B3"/>
                      <w:spacing w:val="-128"/>
                      <w:w w:val="64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95"/>
                      <w:szCs w:val="95"/>
                      <w:color w:val="9A9A9A"/>
                      <w:spacing w:val="8"/>
                      <w:w w:val="3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95"/>
                      <w:szCs w:val="95"/>
                      <w:color w:val="2F367E"/>
                      <w:spacing w:val="0"/>
                      <w:w w:val="68"/>
                    </w:rPr>
                    <w:t>L&amp;</w:t>
                  </w:r>
                  <w:r>
                    <w:rPr>
                      <w:rFonts w:ascii="Times New Roman" w:hAnsi="Times New Roman" w:cs="Times New Roman" w:eastAsia="Times New Roman"/>
                      <w:sz w:val="95"/>
                      <w:szCs w:val="95"/>
                      <w:color w:val="565656"/>
                      <w:spacing w:val="0"/>
                      <w:w w:val="29"/>
                    </w:rPr>
                    <w:t>TL</w:t>
                  </w:r>
                  <w:r>
                    <w:rPr>
                      <w:rFonts w:ascii="Times New Roman" w:hAnsi="Times New Roman" w:cs="Times New Roman" w:eastAsia="Times New Roman"/>
                      <w:sz w:val="95"/>
                      <w:szCs w:val="9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9A9A9A"/>
          <w:spacing w:val="-17"/>
          <w:w w:val="147"/>
        </w:rPr>
        <w:t>:</w:t>
      </w:r>
      <w:r>
        <w:rPr>
          <w:rFonts w:ascii="Arial" w:hAnsi="Arial" w:cs="Arial" w:eastAsia="Arial"/>
          <w:sz w:val="19"/>
          <w:szCs w:val="19"/>
          <w:color w:val="B5B5B3"/>
          <w:spacing w:val="-16"/>
          <w:w w:val="197"/>
        </w:rPr>
        <w:t>i</w:t>
      </w:r>
      <w:r>
        <w:rPr>
          <w:rFonts w:ascii="Arial" w:hAnsi="Arial" w:cs="Arial" w:eastAsia="Arial"/>
          <w:sz w:val="19"/>
          <w:szCs w:val="19"/>
          <w:color w:val="797979"/>
          <w:spacing w:val="0"/>
          <w:w w:val="97"/>
        </w:rPr>
        <w:t>f</w:t>
      </w:r>
      <w:r>
        <w:rPr>
          <w:rFonts w:ascii="Arial" w:hAnsi="Arial" w:cs="Arial" w:eastAsia="Arial"/>
          <w:sz w:val="19"/>
          <w:szCs w:val="19"/>
          <w:color w:val="797979"/>
          <w:spacing w:val="-3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100"/>
        </w:rPr>
        <w:t>aiye</w:t>
      </w:r>
      <w:r>
        <w:rPr>
          <w:rFonts w:ascii="Arial" w:hAnsi="Arial" w:cs="Arial" w:eastAsia="Arial"/>
          <w:sz w:val="19"/>
          <w:szCs w:val="19"/>
          <w:color w:val="565656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</w:rPr>
        <w:t>Merkez</w:t>
      </w:r>
      <w:r>
        <w:rPr>
          <w:rFonts w:ascii="Arial" w:hAnsi="Arial" w:cs="Arial" w:eastAsia="Arial"/>
          <w:sz w:val="19"/>
          <w:szCs w:val="19"/>
          <w:color w:val="3F3F3F"/>
          <w:spacing w:val="4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</w:rPr>
        <w:t>B"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1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7"/>
        </w:rPr>
        <w:t>ge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4" w:lineRule="exact"/>
        <w:ind w:left="150" w:right="-71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</w:rPr>
        <w:t>J.Posta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3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</w:rPr>
        <w:t>Grupla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7" w:after="0" w:line="240" w:lineRule="auto"/>
        <w:ind w:left="-37" w:right="513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7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2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390" w:right="-20"/>
        <w:jc w:val="left"/>
        <w:rPr>
          <w:rFonts w:ascii="Times New Roman" w:hAnsi="Times New Roman" w:cs="Times New Roman" w:eastAsia="Times New Roman"/>
          <w:sz w:val="79"/>
          <w:szCs w:val="79"/>
        </w:rPr>
      </w:pPr>
      <w:rPr/>
      <w:r>
        <w:rPr>
          <w:rFonts w:ascii="Times New Roman" w:hAnsi="Times New Roman" w:cs="Times New Roman" w:eastAsia="Times New Roman"/>
          <w:sz w:val="79"/>
          <w:szCs w:val="79"/>
          <w:color w:val="3F4270"/>
          <w:spacing w:val="0"/>
          <w:w w:val="61"/>
          <w:i/>
        </w:rPr>
        <w:t>rt</w:t>
      </w:r>
      <w:r>
        <w:rPr>
          <w:rFonts w:ascii="Times New Roman" w:hAnsi="Times New Roman" w:cs="Times New Roman" w:eastAsia="Times New Roman"/>
          <w:sz w:val="79"/>
          <w:szCs w:val="79"/>
          <w:color w:val="000000"/>
          <w:spacing w:val="0"/>
          <w:w w:val="100"/>
        </w:rPr>
      </w:r>
    </w:p>
    <w:p>
      <w:pPr>
        <w:spacing w:before="0" w:after="0" w:line="447" w:lineRule="exact"/>
        <w:ind w:left="521" w:right="-20"/>
        <w:jc w:val="left"/>
        <w:rPr>
          <w:rFonts w:ascii="Times New Roman" w:hAnsi="Times New Roman" w:cs="Times New Roman" w:eastAsia="Times New Roman"/>
          <w:sz w:val="45"/>
          <w:szCs w:val="45"/>
        </w:rPr>
      </w:pPr>
      <w:rPr/>
      <w:r>
        <w:rPr>
          <w:rFonts w:ascii="Times New Roman" w:hAnsi="Times New Roman" w:cs="Times New Roman" w:eastAsia="Times New Roman"/>
          <w:sz w:val="45"/>
          <w:szCs w:val="45"/>
          <w:color w:val="565D8A"/>
          <w:spacing w:val="-10"/>
          <w:w w:val="55"/>
          <w:i/>
          <w:position w:val="-2"/>
        </w:rPr>
        <w:t>'</w:t>
      </w:r>
      <w:r>
        <w:rPr>
          <w:rFonts w:ascii="Times New Roman" w:hAnsi="Times New Roman" w:cs="Times New Roman" w:eastAsia="Times New Roman"/>
          <w:sz w:val="45"/>
          <w:szCs w:val="45"/>
          <w:color w:val="3F4270"/>
          <w:spacing w:val="-13"/>
          <w:w w:val="82"/>
          <w:i/>
          <w:position w:val="-2"/>
        </w:rPr>
        <w:t>!</w:t>
      </w:r>
      <w:r>
        <w:rPr>
          <w:rFonts w:ascii="Times New Roman" w:hAnsi="Times New Roman" w:cs="Times New Roman" w:eastAsia="Times New Roman"/>
          <w:sz w:val="45"/>
          <w:szCs w:val="45"/>
          <w:color w:val="565D8A"/>
          <w:spacing w:val="0"/>
          <w:w w:val="77"/>
          <w:i/>
          <w:position w:val="-2"/>
        </w:rPr>
        <w:t>lı/</w:t>
      </w:r>
      <w:r>
        <w:rPr>
          <w:rFonts w:ascii="Times New Roman" w:hAnsi="Times New Roman" w:cs="Times New Roman" w:eastAsia="Times New Roman"/>
          <w:sz w:val="45"/>
          <w:szCs w:val="45"/>
          <w:color w:val="565D8A"/>
          <w:spacing w:val="-47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45"/>
          <w:szCs w:val="45"/>
          <w:color w:val="23235B"/>
          <w:spacing w:val="0"/>
          <w:w w:val="227"/>
          <w:i/>
          <w:position w:val="-2"/>
        </w:rPr>
        <w:t>n</w:t>
      </w:r>
      <w:r>
        <w:rPr>
          <w:rFonts w:ascii="Times New Roman" w:hAnsi="Times New Roman" w:cs="Times New Roman" w:eastAsia="Times New Roman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384" w:lineRule="exact"/>
        <w:ind w:left="175" w:right="5140"/>
        <w:jc w:val="center"/>
        <w:tabs>
          <w:tab w:pos="94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35"/>
          <w:szCs w:val="35"/>
          <w:color w:val="696969"/>
          <w:spacing w:val="-19"/>
          <w:w w:val="54"/>
        </w:rPr>
        <w:t>(</w:t>
      </w:r>
      <w:r>
        <w:rPr>
          <w:rFonts w:ascii="Times New Roman" w:hAnsi="Times New Roman" w:cs="Times New Roman" w:eastAsia="Times New Roman"/>
          <w:sz w:val="35"/>
          <w:szCs w:val="35"/>
          <w:color w:val="3F3F3F"/>
          <w:spacing w:val="0"/>
          <w:w w:val="54"/>
        </w:rPr>
        <w:t>aş</w:t>
      </w:r>
      <w:r>
        <w:rPr>
          <w:rFonts w:ascii="Times New Roman" w:hAnsi="Times New Roman" w:cs="Times New Roman" w:eastAsia="Times New Roman"/>
          <w:sz w:val="35"/>
          <w:szCs w:val="35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5"/>
          <w:szCs w:val="35"/>
          <w:color w:val="3F3F3F"/>
          <w:spacing w:val="0"/>
          <w:w w:val="100"/>
        </w:rPr>
      </w:r>
      <w:r>
        <w:rPr>
          <w:rFonts w:ascii="Arial" w:hAnsi="Arial" w:cs="Arial" w:eastAsia="Arial"/>
          <w:sz w:val="41"/>
          <w:szCs w:val="41"/>
          <w:color w:val="3F3F3F"/>
          <w:spacing w:val="0"/>
          <w:w w:val="54"/>
        </w:rPr>
        <w:t>;NK{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</w:rPr>
      </w:r>
    </w:p>
    <w:p>
      <w:pPr>
        <w:spacing w:before="0" w:after="0" w:line="199" w:lineRule="exact"/>
        <w:ind w:left="209" w:right="522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32323"/>
          <w:w w:val="3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tfaiye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6"/>
        </w:rPr>
        <w:t>Çavuşu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7" w:right="518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4270"/>
          <w:w w:val="303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3F427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eınal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</w:rPr>
        <w:t>İLDEM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402" w:right="537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360" w:right="260"/>
          <w:cols w:num="3" w:equalWidth="0">
            <w:col w:w="915" w:space="1214"/>
            <w:col w:w="2076" w:space="427"/>
            <w:col w:w="6668"/>
          </w:cols>
        </w:sectPr>
      </w:pPr>
      <w:rPr/>
    </w:p>
    <w:p>
      <w:pPr>
        <w:spacing w:before="76" w:after="0" w:line="218" w:lineRule="auto"/>
        <w:ind w:left="614" w:right="-161" w:firstLine="151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94"/>
          <w:szCs w:val="94"/>
          <w:color w:val="161616"/>
          <w:spacing w:val="-579"/>
          <w:w w:val="129"/>
          <w:b/>
          <w:bCs/>
          <w:position w:val="12"/>
        </w:rPr>
        <w:t>1</w:t>
      </w:r>
      <w:r>
        <w:rPr>
          <w:rFonts w:ascii="Arial" w:hAnsi="Arial" w:cs="Arial" w:eastAsia="Arial"/>
          <w:sz w:val="15"/>
          <w:szCs w:val="15"/>
          <w:color w:val="313131"/>
          <w:spacing w:val="4"/>
          <w:w w:val="110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10"/>
          <w:position w:val="0"/>
        </w:rPr>
        <w:t>Z</w:t>
      </w:r>
      <w:r>
        <w:rPr>
          <w:rFonts w:ascii="Arial" w:hAnsi="Arial" w:cs="Arial" w:eastAsia="Arial"/>
          <w:sz w:val="15"/>
          <w:szCs w:val="15"/>
          <w:color w:val="313131"/>
          <w:spacing w:val="-23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9"/>
          <w:position w:val="0"/>
        </w:rPr>
        <w:t>MIR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9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2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2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15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6" w:lineRule="auto"/>
        <w:ind w:left="375" w:right="4274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97"/>
        </w:rPr>
        <w:t>BAŞKANLICH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1" w:after="0" w:line="237" w:lineRule="exact"/>
        <w:ind w:left="1124" w:right="5088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60" w:bottom="280" w:left="300" w:right="220"/>
          <w:cols w:num="2" w:equalWidth="0">
            <w:col w:w="1635" w:space="1667"/>
            <w:col w:w="8098"/>
          </w:cols>
        </w:sectPr>
      </w:pPr>
      <w:rPr/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0.187683" w:type="dxa"/>
      </w:tblPr>
      <w:tblGrid/>
      <w:tr>
        <w:trPr>
          <w:trHeight w:val="241" w:hRule="exact"/>
        </w:trPr>
        <w:tc>
          <w:tcPr>
            <w:tcW w:w="1209" w:type="dxa"/>
            <w:tcBorders>
              <w:top w:val="single" w:sz="5.67984" w:space="0" w:color="545454"/>
              <w:bottom w:val="single" w:sz="5.6798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0" w:after="0" w:line="240" w:lineRule="auto"/>
              <w:ind w:left="45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64646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64646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64646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1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547" w:type="dxa"/>
            <w:tcBorders>
              <w:top w:val="single" w:sz="5.67984" w:space="0" w:color="545454"/>
              <w:bottom w:val="single" w:sz="5.6798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0" w:after="0" w:line="240" w:lineRule="auto"/>
              <w:ind w:left="203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8"/>
              </w:rPr>
              <w:t>15.05.2017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437" w:type="dxa"/>
            <w:tcBorders>
              <w:top w:val="single" w:sz="5.67984" w:space="0" w:color="545454"/>
              <w:bottom w:val="single" w:sz="5.6798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0" w:after="0" w:line="240" w:lineRule="auto"/>
              <w:ind w:left="346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12"/>
              </w:rPr>
              <w:t>3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242" w:type="dxa"/>
            <w:tcBorders>
              <w:top w:val="single" w:sz="5.67984" w:space="0" w:color="545454"/>
              <w:bottom w:val="single" w:sz="5.6798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20" w:after="0" w:line="206" w:lineRule="exact"/>
              <w:ind w:left="247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B5B"/>
                <w:spacing w:val="-21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4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6464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64646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9"/>
              </w:rPr>
              <w:t>00:53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3740" w:type="dxa"/>
            <w:tcBorders>
              <w:top w:val="single" w:sz="5.67984" w:space="0" w:color="545454"/>
              <w:bottom w:val="single" w:sz="5.67984" w:space="0" w:color="545454"/>
              <w:left w:val="nil" w:sz="6" w:space="0" w:color="auto"/>
              <w:right w:val="single" w:sz="5.67984" w:space="0" w:color="575757"/>
            </w:tcBorders>
          </w:tcPr>
          <w:p>
            <w:pPr>
              <w:spacing w:before="20" w:after="0" w:line="206" w:lineRule="exact"/>
              <w:ind w:left="41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64646"/>
                <w:spacing w:val="0"/>
                <w:w w:val="115"/>
              </w:rPr>
              <w:t>trel: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38" w:hRule="exact"/>
        </w:trPr>
        <w:tc>
          <w:tcPr>
            <w:tcW w:w="1209" w:type="dxa"/>
            <w:tcBorders>
              <w:top w:val="single" w:sz="5.67984" w:space="0" w:color="545454"/>
              <w:bottom w:val="single" w:sz="5.67984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64646"/>
                <w:spacing w:val="0"/>
                <w:w w:val="103"/>
              </w:rPr>
              <w:t>Kay_ıtTarihi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547" w:type="dxa"/>
            <w:tcBorders>
              <w:top w:val="single" w:sz="5.67984" w:space="0" w:color="545454"/>
              <w:bottom w:val="single" w:sz="5.67984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40" w:lineRule="auto"/>
              <w:ind w:left="213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14"/>
              </w:rPr>
              <w:t>:15.05.2017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437" w:type="dxa"/>
            <w:tcBorders>
              <w:top w:val="single" w:sz="5.67984" w:space="0" w:color="545454"/>
              <w:bottom w:val="single" w:sz="5.67984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40" w:lineRule="auto"/>
              <w:ind w:left="346" w:right="-20"/>
              <w:jc w:val="left"/>
              <w:tabs>
                <w:tab w:pos="168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22"/>
              </w:rPr>
              <w:t>KayıtNo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64646"/>
                <w:spacing w:val="0"/>
                <w:w w:val="122"/>
              </w:rPr>
              <w:t>:3111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242" w:type="dxa"/>
            <w:tcBorders>
              <w:top w:val="single" w:sz="5.67984" w:space="0" w:color="545454"/>
              <w:bottom w:val="single" w:sz="5.67984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18" w:after="0" w:line="206" w:lineRule="exact"/>
              <w:ind w:left="247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6464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6464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64646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1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3740" w:type="dxa"/>
            <w:tcBorders>
              <w:top w:val="single" w:sz="5.67984" w:space="0" w:color="545454"/>
              <w:bottom w:val="single" w:sz="5.67984" w:space="0" w:color="4F4F4F"/>
              <w:left w:val="nil" w:sz="6" w:space="0" w:color="auto"/>
              <w:right w:val="single" w:sz="5.67984" w:space="0" w:color="575757"/>
            </w:tcBorders>
          </w:tcPr>
          <w:p>
            <w:pPr/>
            <w:rPr/>
          </w:p>
        </w:tc>
      </w:tr>
    </w:tbl>
    <w:p>
      <w:pPr>
        <w:spacing w:before="0" w:after="0" w:line="201" w:lineRule="exact"/>
        <w:ind w:left="15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Bomova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Kızıla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472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4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left="150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7"/>
        </w:rPr>
        <w:t>Do!!rı.ı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5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Bomova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3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Kızıla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472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4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244" w:lineRule="exact"/>
        <w:ind w:left="150" w:right="716" w:firstLine="-5"/>
        <w:jc w:val="left"/>
        <w:tabs>
          <w:tab w:pos="1500" w:val="left"/>
          <w:tab w:pos="3640" w:val="left"/>
          <w:tab w:pos="4420" w:val="left"/>
          <w:tab w:pos="6760" w:val="left"/>
          <w:tab w:pos="7540" w:val="left"/>
          <w:tab w:pos="7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7"/>
        </w:rPr>
        <w:t>:Ot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2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Yangıru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Yang-ı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Sebebi: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Dikkatsizli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6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9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8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9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B5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95B5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tyapını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59"/>
        </w:rPr>
        <w:t>11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6"/>
          <w:szCs w:val="26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6"/>
          <w:szCs w:val="26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2"/>
        </w:rPr>
        <w:t>ki'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7" w:lineRule="exact"/>
        <w:ind w:left="3662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1"/>
        </w:rPr>
        <w:t>Betonamıe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5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1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3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1"/>
        </w:rPr>
        <w:t>Ahşnp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4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100"/>
          <w:position w:val="-11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-3"/>
          <w:w w:val="100"/>
          <w:position w:val="-1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1"/>
        </w:rPr>
        <w:t>lik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72"/>
          <w:position w:val="-11"/>
        </w:rPr>
        <w:t>Diğ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72"/>
          <w:position w:val="-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9"/>
          <w:w w:val="72"/>
          <w:position w:val="-11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7"/>
          <w:w w:val="79"/>
          <w:position w:val="-1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7"/>
          <w:w w:val="72"/>
          <w:position w:val="-1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A8A8A8"/>
          <w:spacing w:val="2"/>
          <w:w w:val="153"/>
          <w:position w:val="-11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77"/>
          <w:position w:val="-11"/>
        </w:rPr>
        <w:t>ı-_ı.ı_a_nı_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86"/>
          <w:w w:val="77"/>
          <w:position w:val="-11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254"/>
          <w:position w:val="-11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4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61616"/>
          <w:spacing w:val="-112"/>
          <w:w w:val="127"/>
          <w:position w:val="-11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33"/>
          <w:position w:val="-11"/>
        </w:rPr>
        <w:t>e_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33"/>
          <w:position w:val="-1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95B5B"/>
          <w:spacing w:val="0"/>
          <w:w w:val="30"/>
          <w:position w:val="-11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595B5B"/>
          <w:spacing w:val="-4"/>
          <w:w w:val="29"/>
          <w:position w:val="-11"/>
        </w:rPr>
        <w:t>:</w:t>
      </w:r>
      <w:r>
        <w:rPr>
          <w:rFonts w:ascii="Arial" w:hAnsi="Arial" w:cs="Arial" w:eastAsia="Arial"/>
          <w:sz w:val="21"/>
          <w:szCs w:val="21"/>
          <w:color w:val="464646"/>
          <w:spacing w:val="0"/>
          <w:w w:val="282"/>
          <w:position w:val="-11"/>
        </w:rPr>
        <w:t>---------------1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20"/>
        </w:sectPr>
      </w:pPr>
      <w:rPr/>
    </w:p>
    <w:p>
      <w:pPr>
        <w:spacing w:before="0" w:after="0" w:line="519" w:lineRule="exact"/>
        <w:ind w:right="-20"/>
        <w:jc w:val="right"/>
        <w:tabs>
          <w:tab w:pos="580" w:val="left"/>
          <w:tab w:pos="1080" w:val="left"/>
          <w:tab w:pos="1560" w:val="left"/>
        </w:tabs>
        <w:rPr>
          <w:rFonts w:ascii="Arial" w:hAnsi="Arial" w:cs="Arial" w:eastAsia="Arial"/>
          <w:sz w:val="56"/>
          <w:szCs w:val="56"/>
        </w:rPr>
      </w:pPr>
      <w:rPr/>
      <w:r>
        <w:rPr>
          <w:rFonts w:ascii="Arial" w:hAnsi="Arial" w:cs="Arial" w:eastAsia="Arial"/>
          <w:sz w:val="52"/>
          <w:szCs w:val="52"/>
          <w:color w:val="313131"/>
          <w:w w:val="40"/>
          <w:position w:val="-4"/>
        </w:rPr>
        <w:t>ı</w:t>
      </w:r>
      <w:r>
        <w:rPr>
          <w:rFonts w:ascii="Arial" w:hAnsi="Arial" w:cs="Arial" w:eastAsia="Arial"/>
          <w:sz w:val="52"/>
          <w:szCs w:val="52"/>
          <w:color w:val="313131"/>
          <w:w w:val="100"/>
          <w:position w:val="-4"/>
        </w:rPr>
        <w:tab/>
      </w:r>
      <w:r>
        <w:rPr>
          <w:rFonts w:ascii="Arial" w:hAnsi="Arial" w:cs="Arial" w:eastAsia="Arial"/>
          <w:sz w:val="52"/>
          <w:szCs w:val="52"/>
          <w:color w:val="313131"/>
          <w:w w:val="51"/>
          <w:position w:val="-4"/>
        </w:rPr>
        <w:t>ı</w:t>
      </w:r>
      <w:r>
        <w:rPr>
          <w:rFonts w:ascii="Arial" w:hAnsi="Arial" w:cs="Arial" w:eastAsia="Arial"/>
          <w:sz w:val="52"/>
          <w:szCs w:val="52"/>
          <w:color w:val="313131"/>
          <w:w w:val="100"/>
          <w:position w:val="-4"/>
        </w:rPr>
        <w:tab/>
      </w:r>
      <w:r>
        <w:rPr>
          <w:rFonts w:ascii="Arial" w:hAnsi="Arial" w:cs="Arial" w:eastAsia="Arial"/>
          <w:sz w:val="52"/>
          <w:szCs w:val="52"/>
          <w:color w:val="313131"/>
          <w:w w:val="100"/>
          <w:position w:val="-4"/>
        </w:rPr>
      </w:r>
      <w:r>
        <w:rPr>
          <w:rFonts w:ascii="Arial" w:hAnsi="Arial" w:cs="Arial" w:eastAsia="Arial"/>
          <w:sz w:val="52"/>
          <w:szCs w:val="52"/>
          <w:color w:val="A8A8A8"/>
          <w:w w:val="40"/>
          <w:position w:val="-4"/>
        </w:rPr>
        <w:t>ı</w:t>
      </w:r>
      <w:r>
        <w:rPr>
          <w:rFonts w:ascii="Arial" w:hAnsi="Arial" w:cs="Arial" w:eastAsia="Arial"/>
          <w:sz w:val="52"/>
          <w:szCs w:val="52"/>
          <w:color w:val="A8A8A8"/>
          <w:w w:val="100"/>
          <w:position w:val="-4"/>
        </w:rPr>
        <w:tab/>
      </w:r>
      <w:r>
        <w:rPr>
          <w:rFonts w:ascii="Arial" w:hAnsi="Arial" w:cs="Arial" w:eastAsia="Arial"/>
          <w:sz w:val="52"/>
          <w:szCs w:val="52"/>
          <w:color w:val="A8A8A8"/>
          <w:w w:val="100"/>
          <w:position w:val="-4"/>
        </w:rPr>
      </w:r>
      <w:r>
        <w:rPr>
          <w:rFonts w:ascii="Arial" w:hAnsi="Arial" w:cs="Arial" w:eastAsia="Arial"/>
          <w:sz w:val="56"/>
          <w:szCs w:val="56"/>
          <w:color w:val="313131"/>
          <w:spacing w:val="0"/>
          <w:w w:val="57"/>
          <w:position w:val="-4"/>
        </w:rPr>
        <w:t>ı</w:t>
      </w:r>
      <w:r>
        <w:rPr>
          <w:rFonts w:ascii="Arial" w:hAnsi="Arial" w:cs="Arial" w:eastAsia="Arial"/>
          <w:sz w:val="56"/>
          <w:szCs w:val="56"/>
          <w:color w:val="000000"/>
          <w:spacing w:val="0"/>
          <w:w w:val="100"/>
          <w:position w:val="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13131"/>
          <w:w w:val="50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14"/>
          <w:w w:val="5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angını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</w:rPr>
        <w:t>:0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91"/>
        </w:rPr>
        <w:t>ı: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-5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8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6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20"/>
          <w:cols w:num="2" w:equalWidth="0">
            <w:col w:w="6128" w:space="605"/>
            <w:col w:w="4667"/>
          </w:cols>
        </w:sectPr>
      </w:pPr>
      <w:rPr/>
    </w:p>
    <w:p>
      <w:pPr>
        <w:spacing w:before="0" w:after="0" w:line="193" w:lineRule="exact"/>
        <w:ind w:left="145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6"/>
          <w:position w:val="0"/>
        </w:rPr>
        <w:t>ahibi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2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left="2152" w:right="-7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Hüseyi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7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AKALP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03" w:lineRule="exact"/>
        <w:ind w:left="215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2"/>
          <w:position w:val="-1"/>
        </w:rPr>
        <w:t>:2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left="955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lKiracı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39"/>
          <w:position w:val="-1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39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0"/>
          <w:w w:val="13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  <w:position w:val="-1"/>
        </w:rPr>
        <w:t>00:54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  <w:position w:val="-1"/>
        </w:rPr>
        <w:t>00:58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20"/>
          <w:cols w:num="3" w:equalWidth="0">
            <w:col w:w="4587" w:space="184"/>
            <w:col w:w="2675" w:space="164"/>
            <w:col w:w="3790"/>
          </w:cols>
        </w:sectPr>
      </w:pPr>
      <w:rPr/>
    </w:p>
    <w:p>
      <w:pPr>
        <w:spacing w:before="11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jGiden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40" w:lineRule="auto"/>
        <w:ind w:left="15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5" w:right="-8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7"/>
          <w:szCs w:val="27"/>
          <w:color w:val="464646"/>
          <w:spacing w:val="0"/>
          <w:w w:val="148"/>
        </w:rPr>
        <w:t>Y</w:t>
      </w:r>
      <w:r>
        <w:rPr>
          <w:rFonts w:ascii="Arial" w:hAnsi="Arial" w:cs="Arial" w:eastAsia="Arial"/>
          <w:sz w:val="27"/>
          <w:szCs w:val="27"/>
          <w:color w:val="464646"/>
          <w:spacing w:val="66"/>
          <w:w w:val="14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mcı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668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40" w:lineRule="auto"/>
        <w:ind w:left="115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0"/>
        </w:rPr>
        <w:t>UT958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70" w:lineRule="auto"/>
        <w:ind w:left="19" w:right="1113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31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7"/>
          <w:szCs w:val="27"/>
          <w:color w:val="313131"/>
          <w:w w:val="59"/>
          <w:position w:val="1"/>
        </w:rPr>
        <w:t>l</w:t>
      </w:r>
      <w:r>
        <w:rPr>
          <w:rFonts w:ascii="Arial" w:hAnsi="Arial" w:cs="Arial" w:eastAsia="Arial"/>
          <w:sz w:val="27"/>
          <w:szCs w:val="27"/>
          <w:color w:val="313131"/>
          <w:spacing w:val="8"/>
          <w:w w:val="59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  <w:position w:val="1"/>
        </w:rPr>
        <w:t>ardıma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  <w:position w:val="1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19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91"/>
        </w:rPr>
        <w:t>Eki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91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2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left="14" w:right="3397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    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79" w:lineRule="auto"/>
        <w:ind w:left="14" w:right="3381" w:firstLine="14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16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2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B5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Dogalgaz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16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right="2465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4"/>
        </w:rPr>
        <w:t>lA.raç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8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44"/>
        </w:rPr>
        <w:t>                          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61"/>
          <w:w w:val="14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20" w:bottom="280" w:left="300" w:right="220"/>
          <w:cols w:num="3" w:equalWidth="0">
            <w:col w:w="2056" w:space="96"/>
            <w:col w:w="2193" w:space="363"/>
            <w:col w:w="6692"/>
          </w:cols>
        </w:sectPr>
      </w:pPr>
      <w:rPr/>
    </w:p>
    <w:p>
      <w:pPr>
        <w:spacing w:before="34" w:after="0" w:line="240" w:lineRule="auto"/>
        <w:ind w:left="126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4"/>
        </w:rPr>
        <w:t>piayı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1"/>
          <w:w w:val="11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4"/>
        </w:rPr>
        <w:t>Görüldüğü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40" w:lineRule="auto"/>
        <w:ind w:left="15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4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3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"/>
          <w:w w:val="1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03" w:lineRule="exact"/>
        <w:ind w:left="255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11"/>
          <w:position w:val="-1"/>
        </w:rPr>
        <w:t>öndürmede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47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  <w:position w:val="-1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2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  <w:position w:val="-1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20"/>
          <w:cols w:num="2" w:equalWidth="0">
            <w:col w:w="1574" w:space="635"/>
            <w:col w:w="9191"/>
          </w:cols>
        </w:sectPr>
      </w:pPr>
      <w:rPr/>
    </w:p>
    <w:p>
      <w:pPr>
        <w:spacing w:before="25" w:after="0" w:line="122" w:lineRule="exact"/>
        <w:ind w:left="145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  <w:position w:val="-7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6"/>
          <w:w w:val="108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  <w:position w:val="-7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5" w:after="0" w:line="122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7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  <w:position w:val="-7"/>
        </w:rPr>
        <w:t>ile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0" w:after="0" w:line="108" w:lineRule="exact"/>
        <w:ind w:right="-20"/>
        <w:jc w:val="left"/>
        <w:tabs>
          <w:tab w:pos="1880" w:val="left"/>
          <w:tab w:pos="34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8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8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8"/>
        </w:rPr>
        <w:t>IKöpük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8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8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8"/>
        </w:rPr>
        <w:t>IK.K.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8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696E70"/>
          <w:spacing w:val="0"/>
          <w:w w:val="100"/>
          <w:position w:val="-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96E70"/>
          <w:spacing w:val="8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  <w:position w:val="-8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20"/>
          <w:cols w:num="3" w:equalWidth="0">
            <w:col w:w="1391" w:space="1429"/>
            <w:col w:w="468" w:space="1435"/>
            <w:col w:w="6677"/>
          </w:cols>
        </w:sectPr>
      </w:pPr>
      <w:rPr/>
    </w:p>
    <w:p>
      <w:pPr>
        <w:spacing w:before="0" w:after="0" w:line="387" w:lineRule="exact"/>
        <w:ind w:left="5645" w:right="-20"/>
        <w:jc w:val="left"/>
        <w:tabs>
          <w:tab w:pos="6620" w:val="left"/>
          <w:tab w:pos="81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6"/>
          <w:szCs w:val="26"/>
          <w:color w:val="313131"/>
          <w:spacing w:val="0"/>
          <w:w w:val="206"/>
        </w:rPr>
        <w:t>ı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56"/>
        </w:rPr>
        <w:t>ı</w:t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595B5B"/>
          <w:spacing w:val="0"/>
          <w:w w:val="70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20"/>
        </w:sectPr>
      </w:pPr>
      <w:rPr/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5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3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6" w:after="0" w:line="240" w:lineRule="auto"/>
        <w:ind w:left="15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4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Sigarta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8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left="14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6" w:after="0" w:line="240" w:lineRule="auto"/>
        <w:ind w:left="15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7"/>
        </w:rPr>
        <w:t>Ycı.,ıı;ı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1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1" w:after="0" w:line="186" w:lineRule="exact"/>
        <w:ind w:left="556" w:right="429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  <w:position w:val="-2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4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arsa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içerisindeki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yanmı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8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tır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yoktur.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9" w:lineRule="auto"/>
        <w:ind w:right="84" w:firstLine="156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7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başlangıcını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1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arsa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içerisindeki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5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6"/>
        </w:rPr>
        <w:t>oldı.ı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0"/>
          <w:w w:val="97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59"/>
        </w:rPr>
        <w:t>ı.ı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5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görUimü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2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sorı.ışturmada,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belirlenemeye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5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!&lt;işileı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9"/>
        </w:rPr>
        <w:t>arafında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1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söndürülmede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4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düşürüle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2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izmaritini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5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alandaki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5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9"/>
        </w:rPr>
        <w:t>otlar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utuştıırması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5"/>
          <w:w w:val="109"/>
        </w:rPr>
        <w:t> </w:t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109"/>
        </w:rPr>
        <w:t>yangı</w:t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109"/>
        </w:rPr>
        <w:t>n</w:t>
      </w:r>
      <w:r>
        <w:rPr>
          <w:rFonts w:ascii="Arial" w:hAnsi="Arial" w:cs="Arial" w:eastAsia="Arial"/>
          <w:sz w:val="16"/>
          <w:szCs w:val="16"/>
          <w:color w:val="464646"/>
          <w:spacing w:val="14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6"/>
          <w:w w:val="111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161616"/>
          <w:spacing w:val="0"/>
          <w:w w:val="6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16161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ktığı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9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4"/>
        </w:rPr>
        <w:t>!Bedeli: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20"/>
          <w:cols w:num="2" w:equalWidth="0">
            <w:col w:w="1852" w:space="319"/>
            <w:col w:w="9229"/>
          </w:cols>
        </w:sectPr>
      </w:pPr>
      <w:rPr/>
    </w:p>
    <w:p>
      <w:pPr>
        <w:spacing w:before="42" w:after="0" w:line="240" w:lineRule="auto"/>
        <w:ind w:left="154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15.05.2017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1" w:after="0" w:line="240" w:lineRule="auto"/>
        <w:ind w:left="244" w:right="-71"/>
        <w:jc w:val="left"/>
        <w:tabs>
          <w:tab w:pos="1040" w:val="left"/>
          <w:tab w:pos="15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QİDE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4"/>
        </w:rPr>
        <w:t>EKiP: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"/>
          <w:w w:val="114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1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.</w:t>
      </w:r>
      <w:r>
        <w:rPr>
          <w:rFonts w:ascii="Arial" w:hAnsi="Arial" w:cs="Arial" w:eastAsia="Arial"/>
          <w:sz w:val="19"/>
          <w:szCs w:val="19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Bomova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31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66" w:lineRule="exact"/>
        <w:ind w:left="1231" w:right="-79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36"/>
          <w:w w:val="144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4"/>
          <w:w w:val="72"/>
        </w:rPr>
        <w:t>O</w:t>
      </w:r>
      <w:r>
        <w:rPr>
          <w:rFonts w:ascii="Arial" w:hAnsi="Arial" w:cs="Arial" w:eastAsia="Arial"/>
          <w:sz w:val="26"/>
          <w:szCs w:val="26"/>
          <w:color w:val="313131"/>
          <w:spacing w:val="4"/>
          <w:w w:val="20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3"/>
        </w:rPr>
        <w:t>:30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-36" w:right="751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03" w:lineRule="exact"/>
        <w:ind w:left="194" w:right="1093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  <w:position w:val="-1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left="-33" w:right="147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w w:val="108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9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5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4" w:right="1443"/>
        <w:jc w:val="center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57"/>
          <w:b/>
          <w:bCs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25"/>
          <w:w w:val="57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57"/>
          <w:b/>
          <w:bCs/>
          <w:i/>
        </w:rPr>
        <w:t>1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57"/>
          <w:b/>
          <w:bCs/>
          <w:i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18"/>
          <w:w w:val="57"/>
          <w:b/>
          <w:bCs/>
          <w:i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57"/>
        </w:rPr>
        <w:t>Mayıs</w:t>
      </w:r>
      <w:r>
        <w:rPr>
          <w:rFonts w:ascii="Arial" w:hAnsi="Arial" w:cs="Arial" w:eastAsia="Arial"/>
          <w:sz w:val="25"/>
          <w:szCs w:val="25"/>
          <w:color w:val="313131"/>
          <w:spacing w:val="5"/>
          <w:w w:val="57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60"/>
          <w:b/>
          <w:bCs/>
        </w:rPr>
        <w:t>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300" w:right="220"/>
          <w:cols w:num="3" w:equalWidth="0">
            <w:col w:w="4755" w:space="80"/>
            <w:col w:w="2269" w:space="1498"/>
            <w:col w:w="2798"/>
          </w:cols>
        </w:sectPr>
      </w:pPr>
      <w:rPr/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20"/>
        </w:sectPr>
      </w:pPr>
      <w:rPr/>
    </w:p>
    <w:p>
      <w:pPr>
        <w:spacing w:before="0" w:after="0" w:line="598" w:lineRule="exact"/>
        <w:ind w:left="2805" w:right="-20"/>
        <w:jc w:val="left"/>
        <w:rPr>
          <w:rFonts w:ascii="Times New Roman" w:hAnsi="Times New Roman" w:cs="Times New Roman" w:eastAsia="Times New Roman"/>
          <w:sz w:val="64"/>
          <w:szCs w:val="64"/>
        </w:rPr>
      </w:pPr>
      <w:rPr/>
      <w:r>
        <w:rPr/>
        <w:pict>
          <v:shape style="position:absolute;margin-left:38.400002pt;margin-top:-8.144354pt;width:12.48pt;height:33.599998pt;mso-position-horizontal-relative:page;mso-position-vertical-relative:paragraph;z-index:-16213" type="#_x0000_t75">
            <v:imagedata r:id="rId38" o:title=""/>
          </v:shape>
        </w:pict>
      </w:r>
      <w:r>
        <w:rPr/>
        <w:pict>
          <v:group style="position:absolute;margin-left:190.98465pt;margin-top:.145366pt;width:.1pt;height:40.999343pt;mso-position-horizontal-relative:page;mso-position-vertical-relative:paragraph;z-index:-16209" coordorigin="3820,3" coordsize="2,820">
            <v:shape style="position:absolute;left:3820;top:3;width:2;height:820" coordorigin="3820,3" coordsize="0,820" path="m3820,823l3820,3e" filled="f" stroked="t" strokeweight="1.89328pt" strokecolor="#3F447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64"/>
          <w:szCs w:val="64"/>
          <w:color w:val="2A2F6B"/>
          <w:w w:val="78"/>
          <w:i/>
          <w:position w:val="-10"/>
        </w:rPr>
        <w:t>t</w:t>
      </w:r>
      <w:r>
        <w:rPr>
          <w:rFonts w:ascii="Times New Roman" w:hAnsi="Times New Roman" w:cs="Times New Roman" w:eastAsia="Times New Roman"/>
          <w:sz w:val="64"/>
          <w:szCs w:val="64"/>
          <w:color w:val="2A2F6B"/>
          <w:spacing w:val="-20"/>
          <w:w w:val="79"/>
          <w:i/>
          <w:position w:val="-10"/>
        </w:rPr>
        <w:t>1</w:t>
      </w:r>
      <w:r>
        <w:rPr>
          <w:rFonts w:ascii="Times New Roman" w:hAnsi="Times New Roman" w:cs="Times New Roman" w:eastAsia="Times New Roman"/>
          <w:sz w:val="64"/>
          <w:szCs w:val="64"/>
          <w:color w:val="0F183D"/>
          <w:spacing w:val="0"/>
          <w:w w:val="31"/>
          <w:i/>
          <w:position w:val="-10"/>
        </w:rPr>
        <w:t>,</w:t>
      </w:r>
      <w:r>
        <w:rPr>
          <w:rFonts w:ascii="Times New Roman" w:hAnsi="Times New Roman" w:cs="Times New Roman" w:eastAsia="Times New Roman"/>
          <w:sz w:val="64"/>
          <w:szCs w:val="64"/>
          <w:color w:val="000000"/>
          <w:spacing w:val="0"/>
          <w:w w:val="100"/>
          <w:position w:val="0"/>
        </w:rPr>
      </w:r>
    </w:p>
    <w:p>
      <w:pPr>
        <w:spacing w:before="0" w:after="0" w:line="566" w:lineRule="exact"/>
        <w:ind w:left="2370" w:right="-20"/>
        <w:jc w:val="left"/>
        <w:rPr>
          <w:rFonts w:ascii="Times New Roman" w:hAnsi="Times New Roman" w:cs="Times New Roman" w:eastAsia="Times New Roman"/>
          <w:sz w:val="69"/>
          <w:szCs w:val="69"/>
        </w:rPr>
      </w:pPr>
      <w:rPr/>
      <w:r>
        <w:rPr>
          <w:rFonts w:ascii="Times New Roman" w:hAnsi="Times New Roman" w:cs="Times New Roman" w:eastAsia="Times New Roman"/>
          <w:sz w:val="58"/>
          <w:szCs w:val="58"/>
          <w:color w:val="383D59"/>
          <w:spacing w:val="0"/>
          <w:w w:val="54"/>
          <w:position w:val="1"/>
        </w:rPr>
        <w:t>,J</w:t>
      </w:r>
      <w:r>
        <w:rPr>
          <w:rFonts w:ascii="Times New Roman" w:hAnsi="Times New Roman" w:cs="Times New Roman" w:eastAsia="Times New Roman"/>
          <w:sz w:val="58"/>
          <w:szCs w:val="58"/>
          <w:color w:val="383D59"/>
          <w:spacing w:val="15"/>
          <w:w w:val="54"/>
          <w:position w:val="1"/>
        </w:rPr>
        <w:t> </w:t>
      </w:r>
      <w:r>
        <w:rPr>
          <w:rFonts w:ascii="Times New Roman" w:hAnsi="Times New Roman" w:cs="Times New Roman" w:eastAsia="Times New Roman"/>
          <w:sz w:val="58"/>
          <w:szCs w:val="58"/>
          <w:color w:val="A8A8A8"/>
          <w:spacing w:val="-12"/>
          <w:w w:val="30"/>
          <w:position w:val="1"/>
        </w:rPr>
        <w:t>.</w:t>
      </w:r>
      <w:r>
        <w:rPr>
          <w:rFonts w:ascii="Times New Roman" w:hAnsi="Times New Roman" w:cs="Times New Roman" w:eastAsia="Times New Roman"/>
          <w:sz w:val="58"/>
          <w:szCs w:val="58"/>
          <w:color w:val="464646"/>
          <w:spacing w:val="0"/>
          <w:w w:val="104"/>
          <w:position w:val="1"/>
        </w:rPr>
        <w:t>·</w:t>
      </w:r>
      <w:r>
        <w:rPr>
          <w:rFonts w:ascii="Times New Roman" w:hAnsi="Times New Roman" w:cs="Times New Roman" w:eastAsia="Times New Roman"/>
          <w:sz w:val="58"/>
          <w:szCs w:val="58"/>
          <w:color w:val="464646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69"/>
          <w:szCs w:val="69"/>
          <w:color w:val="383D59"/>
          <w:spacing w:val="0"/>
          <w:w w:val="40"/>
          <w:i/>
          <w:position w:val="1"/>
        </w:rPr>
        <w:t>J./J.</w:t>
      </w:r>
      <w:r>
        <w:rPr>
          <w:rFonts w:ascii="Times New Roman" w:hAnsi="Times New Roman" w:cs="Times New Roman" w:eastAsia="Times New Roman"/>
          <w:sz w:val="69"/>
          <w:szCs w:val="69"/>
          <w:color w:val="383D59"/>
          <w:spacing w:val="-44"/>
          <w:w w:val="40"/>
          <w:i/>
          <w:position w:val="1"/>
        </w:rPr>
        <w:t>ı</w:t>
      </w:r>
      <w:r>
        <w:rPr>
          <w:rFonts w:ascii="Times New Roman" w:hAnsi="Times New Roman" w:cs="Times New Roman" w:eastAsia="Times New Roman"/>
          <w:sz w:val="69"/>
          <w:szCs w:val="69"/>
          <w:color w:val="7E8085"/>
          <w:spacing w:val="0"/>
          <w:w w:val="98"/>
          <w:i/>
          <w:position w:val="1"/>
        </w:rPr>
        <w:t>n</w:t>
      </w:r>
      <w:r>
        <w:rPr>
          <w:rFonts w:ascii="Times New Roman" w:hAnsi="Times New Roman" w:cs="Times New Roman" w:eastAsia="Times New Roman"/>
          <w:sz w:val="69"/>
          <w:szCs w:val="69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2317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64646"/>
          <w:spacing w:val="0"/>
          <w:w w:val="193"/>
          <w:position w:val="1"/>
        </w:rPr>
        <w:t>ltf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93"/>
          <w:position w:val="1"/>
        </w:rPr>
        <w:t>e</w:t>
      </w:r>
      <w:r>
        <w:rPr>
          <w:rFonts w:ascii="Arial" w:hAnsi="Arial" w:cs="Arial" w:eastAsia="Arial"/>
          <w:sz w:val="19"/>
          <w:szCs w:val="19"/>
          <w:color w:val="464646"/>
          <w:spacing w:val="-48"/>
          <w:w w:val="193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1"/>
        </w:rPr>
        <w:t>Merkez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3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position w:val="1"/>
        </w:rPr>
        <w:t>U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position w:val="1"/>
        </w:rPr>
        <w:t>  </w:t>
      </w:r>
      <w:r>
        <w:rPr>
          <w:rFonts w:ascii="Arial" w:hAnsi="Arial" w:cs="Arial" w:eastAsia="Arial"/>
          <w:sz w:val="19"/>
          <w:szCs w:val="19"/>
          <w:color w:val="464646"/>
          <w:spacing w:val="43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595B5B"/>
          <w:spacing w:val="-2"/>
          <w:w w:val="142"/>
          <w:position w:val="1"/>
        </w:rPr>
        <w:t>l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70"/>
          <w:position w:val="1"/>
        </w:rPr>
        <w:t>g.e_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2294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1"/>
        </w:rPr>
        <w:t>1.Post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313131"/>
          <w:spacing w:val="2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1"/>
        </w:rPr>
        <w:t>Grupla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27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12"/>
          <w:position w:val="-1"/>
        </w:rPr>
        <w:t>Amın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86"/>
          <w:szCs w:val="8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6"/>
          <w:szCs w:val="86"/>
          <w:color w:val="2A2F6B"/>
          <w:spacing w:val="0"/>
          <w:w w:val="104"/>
        </w:rPr>
        <w:t>-</w:t>
      </w:r>
      <w:r>
        <w:rPr>
          <w:rFonts w:ascii="Times New Roman" w:hAnsi="Times New Roman" w:cs="Times New Roman" w:eastAsia="Times New Roman"/>
          <w:sz w:val="86"/>
          <w:szCs w:val="86"/>
          <w:color w:val="000000"/>
          <w:spacing w:val="0"/>
          <w:w w:val="100"/>
        </w:rPr>
      </w:r>
    </w:p>
    <w:p>
      <w:pPr>
        <w:spacing w:before="0" w:after="0" w:line="187" w:lineRule="exact"/>
        <w:ind w:left="260" w:right="514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shape style="position:absolute;margin-left:435.839996pt;margin-top:-54.028702pt;width:135.360001pt;height:107.519997pt;mso-position-horizontal-relative:page;mso-position-vertical-relative:paragraph;z-index:-16211" type="#_x0000_t75">
            <v:imagedata r:id="rId39" o:title=""/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Hüseyi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AKALP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40" w:lineRule="auto"/>
        <w:ind w:left="705" w:right="547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Çvş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300" w:right="220"/>
          <w:cols w:num="2" w:equalWidth="0">
            <w:col w:w="4287" w:space="241"/>
            <w:col w:w="6872"/>
          </w:cols>
        </w:sectPr>
      </w:pPr>
      <w:rPr/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/>
        <w:pict>
          <v:group style="position:absolute;margin-left:20.707754pt;margin-top:30.394518pt;width:559.464345pt;height:777.552181pt;mso-position-horizontal-relative:page;mso-position-vertical-relative:page;z-index:-16210" coordorigin="414,608" coordsize="11189,15551">
            <v:group style="position:absolute;left:421;top:656;width:11147;height:2" coordorigin="421,656" coordsize="11147,2">
              <v:shape style="position:absolute;left:421;top:656;width:11147;height:2" coordorigin="421,656" coordsize="11147,0" path="m421,656l11568,656e" filled="f" stroked="t" strokeweight=".70998pt" strokecolor="#4F4F4F">
                <v:path arrowok="t"/>
              </v:shape>
            </v:group>
            <v:group style="position:absolute;left:435;top:615;width:2;height:15537" coordorigin="435,615" coordsize="2,15537">
              <v:shape style="position:absolute;left:435;top:615;width:2;height:15537" coordorigin="435,615" coordsize="0,15537" path="m435,16152l435,615e" filled="f" stroked="t" strokeweight=".70998pt" strokecolor="#545454">
                <v:path arrowok="t"/>
              </v:shape>
            </v:group>
            <v:group style="position:absolute;left:2457;top:644;width:2;height:1526" coordorigin="2457,644" coordsize="2,1526">
              <v:shape style="position:absolute;left:2457;top:644;width:2;height:1526" coordorigin="2457,644" coordsize="0,1526" path="m2457,2169l2457,644e" filled="f" stroked="t" strokeweight=".70998pt" strokecolor="#484848">
                <v:path arrowok="t"/>
              </v:shape>
            </v:group>
            <v:group style="position:absolute;left:9199;top:653;width:2;height:1535" coordorigin="9199,653" coordsize="2,1535">
              <v:shape style="position:absolute;left:9199;top:653;width:2;height:1535" coordorigin="9199,653" coordsize="0,1535" path="m9199,2188l9199,653e" filled="f" stroked="t" strokeweight=".70998pt" strokecolor="#5B5B5B">
                <v:path arrowok="t"/>
              </v:shape>
            </v:group>
            <v:group style="position:absolute;left:421;top:2887;width:11147;height:2" coordorigin="421,2887" coordsize="11147,2">
              <v:shape style="position:absolute;left:421;top:2887;width:11147;height:2" coordorigin="421,2887" coordsize="11147,0" path="m421,2887l11568,2887e" filled="f" stroked="t" strokeweight=".70998pt" strokecolor="#4F4F4F">
                <v:path arrowok="t"/>
              </v:shape>
            </v:group>
            <v:group style="position:absolute;left:421;top:3125;width:11151;height:2" coordorigin="421,3125" coordsize="11151,2">
              <v:shape style="position:absolute;left:421;top:3125;width:11151;height:2" coordorigin="421,3125" coordsize="11151,0" path="m421,3125l11573,3125e" filled="f" stroked="t" strokeweight=".70998pt" strokecolor="#4F4F4F">
                <v:path arrowok="t"/>
              </v:shape>
            </v:group>
            <v:group style="position:absolute;left:426;top:3366;width:11147;height:2" coordorigin="426,3366" coordsize="11147,2">
              <v:shape style="position:absolute;left:426;top:3366;width:11147;height:2" coordorigin="426,3366" coordsize="11147,0" path="m426,3366l11573,3366e" filled="f" stroked="t" strokeweight=".70998pt" strokecolor="#545454">
                <v:path arrowok="t"/>
              </v:shape>
            </v:group>
            <v:group style="position:absolute;left:3947;top:3356;width:2;height:744" coordorigin="3947,3356" coordsize="2,744">
              <v:shape style="position:absolute;left:3947;top:3356;width:2;height:744" coordorigin="3947,3356" coordsize="0,744" path="m3947,4100l3947,3356e" filled="f" stroked="t" strokeweight=".70998pt" strokecolor="#484848">
                <v:path arrowok="t"/>
              </v:shape>
            </v:group>
            <v:group style="position:absolute;left:7038;top:3361;width:2;height:744" coordorigin="7038,3361" coordsize="2,744">
              <v:shape style="position:absolute;left:7038;top:3361;width:2;height:744" coordorigin="7038,3361" coordsize="0,744" path="m7038,4105l7038,3361e" filled="f" stroked="t" strokeweight=".70998pt" strokecolor="#4F4F4F">
                <v:path arrowok="t"/>
              </v:shape>
            </v:group>
            <v:group style="position:absolute;left:11575;top:658;width:2;height:15475" coordorigin="11575,658" coordsize="2,15475">
              <v:shape style="position:absolute;left:11575;top:658;width:2;height:15475" coordorigin="11575,658" coordsize="0,15475" path="m11575,16133l11575,658e" filled="f" stroked="t" strokeweight=".70998pt" strokecolor="#575757">
                <v:path arrowok="t"/>
              </v:shape>
            </v:group>
            <v:group style="position:absolute;left:2461;top:4086;width:2;height:12066" coordorigin="2461,4086" coordsize="2,12066">
              <v:shape style="position:absolute;left:2461;top:4086;width:2;height:12066" coordorigin="2461,4086" coordsize="0,12066" path="m2461,16152l2461,4086e" filled="f" stroked="t" strokeweight=".70998pt" strokecolor="#4F4F4F">
                <v:path arrowok="t"/>
              </v:shape>
            </v:group>
            <v:group style="position:absolute;left:421;top:4095;width:11151;height:2" coordorigin="421,4095" coordsize="11151,2">
              <v:shape style="position:absolute;left:421;top:4095;width:11151;height:2" coordorigin="421,4095" coordsize="11151,0" path="m421,4095l11573,4095e" filled="f" stroked="t" strokeweight=".70998pt" strokecolor="#575757">
                <v:path arrowok="t"/>
              </v:shape>
            </v:group>
            <v:group style="position:absolute;left:426;top:4372;width:9410;height:2" coordorigin="426,4372" coordsize="9410,2">
              <v:shape style="position:absolute;left:426;top:4372;width:9410;height:2" coordorigin="426,4372" coordsize="9410,0" path="m426,4372l9836,4372e" filled="f" stroked="t" strokeweight=".70998pt" strokecolor="#5B5B5B">
                <v:path arrowok="t"/>
              </v:shape>
            </v:group>
            <v:group style="position:absolute;left:9873;top:4376;width:1704;height:2" coordorigin="9873,4376" coordsize="1704,2">
              <v:shape style="position:absolute;left:9873;top:4376;width:1704;height:2" coordorigin="9873,4376" coordsize="1704,0" path="m9873,4376l11577,4376e" filled="f" stroked="t" strokeweight=".70998pt" strokecolor="#646464">
                <v:path arrowok="t"/>
              </v:shape>
            </v:group>
            <v:group style="position:absolute;left:2452;top:4615;width:9126;height:2" coordorigin="2452,4615" coordsize="9126,2">
              <v:shape style="position:absolute;left:2452;top:4615;width:9126;height:2" coordorigin="2452,4615" coordsize="9126,0" path="m2452,4615l11577,4615e" filled="f" stroked="t" strokeweight=".70998pt" strokecolor="#4F4F4F">
                <v:path arrowok="t"/>
              </v:shape>
            </v:group>
            <v:group style="position:absolute;left:5003;top:4605;width:2;height:2174" coordorigin="5003,4605" coordsize="2,2174">
              <v:shape style="position:absolute;left:5003;top:4605;width:2;height:2174" coordorigin="5003,4605" coordsize="0,2174" path="m5003,6779l5003,4605e" filled="f" stroked="t" strokeweight=".70998pt" strokecolor="#575757">
                <v:path arrowok="t"/>
              </v:shape>
            </v:group>
            <v:group style="position:absolute;left:4994;top:5101;width:6579;height:2" coordorigin="4994,5101" coordsize="6579,2">
              <v:shape style="position:absolute;left:4994;top:5101;width:6579;height:2" coordorigin="4994,5101" coordsize="6579,0" path="m4994,5101l11573,5101e" filled="f" stroked="t" strokeweight=".70998pt" strokecolor="#5B5B5B">
                <v:path arrowok="t"/>
              </v:shape>
            </v:group>
            <v:group style="position:absolute;left:4998;top:5344;width:6579;height:2" coordorigin="4998,5344" coordsize="6579,2">
              <v:shape style="position:absolute;left:4998;top:5344;width:6579;height:2" coordorigin="4998,5344" coordsize="6579,0" path="m4998,5344l11577,5344e" filled="f" stroked="t" strokeweight=".70998pt" strokecolor="#545454">
                <v:path arrowok="t"/>
              </v:shape>
            </v:group>
            <v:group style="position:absolute;left:4998;top:5583;width:6579;height:2" coordorigin="4998,5583" coordsize="6579,2">
              <v:shape style="position:absolute;left:4998;top:5583;width:6579;height:2" coordorigin="4998,5583" coordsize="6579,0" path="m4998,5583l11577,5583e" filled="f" stroked="t" strokeweight=".70998pt" strokecolor="#545454">
                <v:path arrowok="t"/>
              </v:shape>
            </v:group>
            <v:group style="position:absolute;left:2447;top:5821;width:9130;height:2" coordorigin="2447,5821" coordsize="9130,2">
              <v:shape style="position:absolute;left:2447;top:5821;width:9130;height:2" coordorigin="2447,5821" coordsize="9130,0" path="m2447,5821l11577,5821e" filled="f" stroked="t" strokeweight=".70998pt" strokecolor="#4F4F4F">
                <v:path arrowok="t"/>
              </v:shape>
            </v:group>
            <v:group style="position:absolute;left:7895;top:6055;width:2;height:725" coordorigin="7895,6055" coordsize="2,725">
              <v:shape style="position:absolute;left:7895;top:6055;width:2;height:725" coordorigin="7895,6055" coordsize="0,725" path="m7895,6779l7895,6055e" filled="f" stroked="t" strokeweight=".94664pt" strokecolor="#4F4F4F">
                <v:path arrowok="t"/>
              </v:shape>
            </v:group>
            <v:group style="position:absolute;left:2452;top:6531;width:9126;height:2" coordorigin="2452,6531" coordsize="9126,2">
              <v:shape style="position:absolute;left:2452;top:6531;width:9126;height:2" coordorigin="2452,6531" coordsize="9126,0" path="m2452,6531l11577,6531e" filled="f" stroked="t" strokeweight=".70998pt" strokecolor="#545454">
                <v:path arrowok="t"/>
              </v:shape>
            </v:group>
            <v:group style="position:absolute;left:2447;top:6770;width:9130;height:2" coordorigin="2447,6770" coordsize="9130,2">
              <v:shape style="position:absolute;left:2447;top:6770;width:9130;height:2" coordorigin="2447,6770" coordsize="9130,0" path="m2447,6770l11577,6770e" filled="f" stroked="t" strokeweight=".70998pt" strokecolor="#4F4F4F">
                <v:path arrowok="t"/>
              </v:shape>
            </v:group>
            <v:group style="position:absolute;left:5008;top:7475;width:2;height:734" coordorigin="5008,7475" coordsize="2,734">
              <v:shape style="position:absolute;left:5008;top:7475;width:2;height:734" coordorigin="5008,7475" coordsize="0,734" path="m5008,8209l5008,7475e" filled="f" stroked="t" strokeweight=".70998pt" strokecolor="#606060">
                <v:path arrowok="t"/>
              </v:shape>
            </v:group>
            <v:group style="position:absolute;left:4994;top:7723;width:6593;height:2" coordorigin="4994,7723" coordsize="6593,2">
              <v:shape style="position:absolute;left:4994;top:7723;width:6593;height:2" coordorigin="4994,7723" coordsize="6593,0" path="m4994,7723l11587,7723e" filled="f" stroked="t" strokeweight=".70998pt" strokecolor="#545454">
                <v:path arrowok="t"/>
              </v:shape>
            </v:group>
            <v:group style="position:absolute;left:5003;top:7966;width:6579;height:2" coordorigin="5003,7966" coordsize="6579,2">
              <v:shape style="position:absolute;left:5003;top:7966;width:6579;height:2" coordorigin="5003,7966" coordsize="6579,0" path="m5003,7966l11582,7966e" filled="f" stroked="t" strokeweight=".70998pt" strokecolor="#575757">
                <v:path arrowok="t"/>
              </v:shape>
            </v:group>
            <v:group style="position:absolute;left:729;top:6059;width:10844;height:2" coordorigin="729,6059" coordsize="10844,2">
              <v:shape style="position:absolute;left:729;top:6059;width:10844;height:2" coordorigin="729,6059" coordsize="10844,0" path="m729,6059l11573,6059e" filled="f" stroked="t" strokeweight=".70998pt" strokecolor="#4F4F4F">
                <v:path arrowok="t"/>
              </v:shape>
            </v:group>
            <v:group style="position:absolute;left:421;top:7008;width:11161;height:2" coordorigin="421,7008" coordsize="11161,2">
              <v:shape style="position:absolute;left:421;top:7008;width:11161;height:2" coordorigin="421,7008" coordsize="11161,0" path="m421,7008l11582,7008e" filled="f" stroked="t" strokeweight=".70998pt" strokecolor="#545454">
                <v:path arrowok="t"/>
              </v:shape>
            </v:group>
            <v:group style="position:absolute;left:426;top:7480;width:11151;height:2" coordorigin="426,7480" coordsize="11151,2">
              <v:shape style="position:absolute;left:426;top:7480;width:11151;height:2" coordorigin="426,7480" coordsize="11151,0" path="m426,7480l11577,7480e" filled="f" stroked="t" strokeweight=".70998pt" strokecolor="#545454">
                <v:path arrowok="t"/>
              </v:shape>
            </v:group>
            <v:group style="position:absolute;left:426;top:8205;width:11156;height:2" coordorigin="426,8205" coordsize="11156,2">
              <v:shape style="position:absolute;left:426;top:8205;width:11156;height:2" coordorigin="426,8205" coordsize="11156,0" path="m426,8205l11582,8205e" filled="f" stroked="t" strokeweight=".70998pt" strokecolor="#545454">
                <v:path arrowok="t"/>
              </v:shape>
            </v:group>
            <v:group style="position:absolute;left:426;top:9006;width:11156;height:2" coordorigin="426,9006" coordsize="11156,2">
              <v:shape style="position:absolute;left:426;top:9006;width:11156;height:2" coordorigin="426,9006" coordsize="11156,0" path="m426,9006l11582,9006e" filled="f" stroked="t" strokeweight=".70998pt" strokecolor="#545454">
                <v:path arrowok="t"/>
              </v:shape>
            </v:group>
            <v:group style="position:absolute;left:431;top:9940;width:11151;height:2" coordorigin="431,9940" coordsize="11151,2">
              <v:shape style="position:absolute;left:431;top:9940;width:11151;height:2" coordorigin="431,9940" coordsize="11151,0" path="m431,9940l11582,9940e" filled="f" stroked="t" strokeweight=".70998pt" strokecolor="#545454">
                <v:path arrowok="t"/>
              </v:shape>
            </v:group>
            <v:group style="position:absolute;left:426;top:10183;width:11156;height:2" coordorigin="426,10183" coordsize="11156,2">
              <v:shape style="position:absolute;left:426;top:10183;width:11156;height:2" coordorigin="426,10183" coordsize="11156,0" path="m426,10183l11582,10183e" filled="f" stroked="t" strokeweight=".70998pt" strokecolor="#545454">
                <v:path arrowok="t"/>
              </v:shape>
            </v:group>
            <v:group style="position:absolute;left:426;top:10421;width:11161;height:2" coordorigin="426,10421" coordsize="11161,2">
              <v:shape style="position:absolute;left:426;top:10421;width:11161;height:2" coordorigin="426,10421" coordsize="11161,0" path="m426,10421l11587,10421e" filled="f" stroked="t" strokeweight=".70998pt" strokecolor="#4F4F4F">
                <v:path arrowok="t"/>
              </v:shape>
            </v:group>
            <v:group style="position:absolute;left:9897;top:10891;width:1690;height:2" coordorigin="9897,10891" coordsize="1690,2">
              <v:shape style="position:absolute;left:9897;top:10891;width:1690;height:2" coordorigin="9897,10891" coordsize="1690,0" path="m9897,10891l11587,10891e" filled="f" stroked="t" strokeweight=".70998pt" strokecolor="#575757">
                <v:path arrowok="t"/>
              </v:shape>
            </v:group>
            <v:group style="position:absolute;left:1235;top:11122;width:2;height:5030" coordorigin="1235,11122" coordsize="2,5030">
              <v:shape style="position:absolute;left:1235;top:11122;width:2;height:5030" coordorigin="1235,11122" coordsize="0,5030" path="m1235,16152l1235,11122e" filled="f" stroked="t" strokeweight=".70998pt" strokecolor="#575757">
                <v:path arrowok="t"/>
              </v:shape>
            </v:group>
            <v:group style="position:absolute;left:1808;top:11127;width:2;height:5020" coordorigin="1808,11127" coordsize="2,5020">
              <v:shape style="position:absolute;left:1808;top:11127;width:2;height:5020" coordorigin="1808,11127" coordsize="0,5020" path="m1808,16147l1808,11127e" filled="f" stroked="t" strokeweight=".70998pt" strokecolor="#4B4B4B">
                <v:path arrowok="t"/>
              </v:shape>
            </v:group>
            <v:group style="position:absolute;left:7462;top:11122;width:2;height:5011" coordorigin="7462,11122" coordsize="2,5011">
              <v:shape style="position:absolute;left:7462;top:11122;width:2;height:5011" coordorigin="7462,11122" coordsize="0,5011" path="m7462,16133l7462,11122e" filled="f" stroked="t" strokeweight=".70998pt" strokecolor="#4F4F4F">
                <v:path arrowok="t"/>
              </v:shape>
            </v:group>
            <v:group style="position:absolute;left:426;top:11129;width:11166;height:2" coordorigin="426,11129" coordsize="11166,2">
              <v:shape style="position:absolute;left:426;top:11129;width:11166;height:2" coordorigin="426,11129" coordsize="11166,0" path="m426,11129l11592,11129e" filled="f" stroked="t" strokeweight=".70998pt" strokecolor="#4F4F4F">
                <v:path arrowok="t"/>
              </v:shape>
            </v:group>
            <v:group style="position:absolute;left:431;top:11370;width:11156;height:2" coordorigin="431,11370" coordsize="11156,2">
              <v:shape style="position:absolute;left:431;top:11370;width:11156;height:2" coordorigin="431,11370" coordsize="11156,0" path="m431,11370l11587,11370e" filled="f" stroked="t" strokeweight=".70998pt" strokecolor="#4F4F4F">
                <v:path arrowok="t"/>
              </v:shape>
            </v:group>
            <v:group style="position:absolute;left:431;top:13449;width:2045;height:2" coordorigin="431,13449" coordsize="2045,2">
              <v:shape style="position:absolute;left:431;top:13449;width:2045;height:2" coordorigin="431,13449" coordsize="2045,0" path="m431,13449l2475,13449e" filled="f" stroked="t" strokeweight=".70998pt" strokecolor="#575757">
                <v:path arrowok="t"/>
              </v:shape>
            </v:group>
            <v:group style="position:absolute;left:445;top:16128;width:11151;height:2" coordorigin="445,16128" coordsize="11151,2">
              <v:shape style="position:absolute;left:445;top:16128;width:11151;height:2" coordorigin="445,16128" coordsize="11151,0" path="m445,16128l11596,16128e" filled="f" stroked="t" strokeweight=".70998pt" strokecolor="#646464">
                <v:path arrowok="t"/>
              </v:shape>
            </v:group>
            <w10:wrap type="none"/>
          </v:group>
        </w:pict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40" w:lineRule="auto"/>
        <w:ind w:left="2459" w:right="-20"/>
        <w:jc w:val="left"/>
        <w:tabs>
          <w:tab w:pos="3040" w:val="left"/>
          <w:tab w:pos="368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pict>
          <v:shape style="position:absolute;margin-left:259.200012pt;margin-top:-25.292992pt;width:70.080002pt;height:66.239998pt;mso-position-horizontal-relative:page;mso-position-vertical-relative:paragraph;z-index:-16212" type="#_x0000_t75">
            <v:imagedata r:id="rId40" o:title=""/>
          </v:shape>
        </w:pict>
      </w:r>
      <w:r>
        <w:rPr>
          <w:rFonts w:ascii="Arial" w:hAnsi="Arial" w:cs="Arial" w:eastAsia="Arial"/>
          <w:sz w:val="26"/>
          <w:szCs w:val="26"/>
          <w:color w:val="696E70"/>
          <w:spacing w:val="0"/>
          <w:w w:val="74"/>
          <w:b/>
          <w:bCs/>
        </w:rPr>
        <w:t>Abd</w:t>
      </w:r>
      <w:r>
        <w:rPr>
          <w:rFonts w:ascii="Arial" w:hAnsi="Arial" w:cs="Arial" w:eastAsia="Arial"/>
          <w:sz w:val="26"/>
          <w:szCs w:val="26"/>
          <w:color w:val="696E70"/>
          <w:spacing w:val="-48"/>
          <w:w w:val="74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696E70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6"/>
          <w:szCs w:val="26"/>
          <w:color w:val="696E70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31"/>
          <w:szCs w:val="31"/>
          <w:color w:val="696E70"/>
          <w:spacing w:val="0"/>
          <w:w w:val="74"/>
          <w:b/>
          <w:bCs/>
        </w:rPr>
        <w:t>ral</w:t>
      </w:r>
      <w:r>
        <w:rPr>
          <w:rFonts w:ascii="Times New Roman" w:hAnsi="Times New Roman" w:cs="Times New Roman" w:eastAsia="Times New Roman"/>
          <w:sz w:val="31"/>
          <w:szCs w:val="31"/>
          <w:color w:val="696E70"/>
          <w:spacing w:val="4"/>
          <w:w w:val="74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7E8085"/>
          <w:spacing w:val="0"/>
          <w:w w:val="100"/>
        </w:rPr>
        <w:t>r</w:t>
      </w:r>
      <w:r>
        <w:rPr>
          <w:rFonts w:ascii="Arial" w:hAnsi="Arial" w:cs="Arial" w:eastAsia="Arial"/>
          <w:sz w:val="25"/>
          <w:szCs w:val="25"/>
          <w:color w:val="7E8085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7E8085"/>
          <w:spacing w:val="0"/>
          <w:w w:val="100"/>
        </w:rPr>
      </w:r>
      <w:r>
        <w:rPr>
          <w:rFonts w:ascii="Arial" w:hAnsi="Arial" w:cs="Arial" w:eastAsia="Arial"/>
          <w:sz w:val="25"/>
          <w:szCs w:val="25"/>
          <w:color w:val="696E70"/>
          <w:spacing w:val="0"/>
          <w:w w:val="103"/>
        </w:rPr>
        <w:t>n</w:t>
      </w:r>
      <w:r>
        <w:rPr>
          <w:rFonts w:ascii="Arial" w:hAnsi="Arial" w:cs="Arial" w:eastAsia="Arial"/>
          <w:sz w:val="25"/>
          <w:szCs w:val="25"/>
          <w:color w:val="696E70"/>
          <w:spacing w:val="-36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595B5B"/>
          <w:spacing w:val="0"/>
          <w:w w:val="73"/>
          <w:b/>
          <w:bCs/>
        </w:rPr>
        <w:t>TOPÇU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46" w:lineRule="exact"/>
        <w:ind w:left="2464" w:right="-20"/>
        <w:jc w:val="left"/>
        <w:tabs>
          <w:tab w:pos="398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1.462433pt;margin-top:2.451835pt;width:58.691687pt;height:31pt;mso-position-horizontal-relative:page;mso-position-vertical-relative:paragraph;z-index:-16208" type="#_x0000_t202" filled="f" stroked="f">
            <v:textbox inset="0,0,0,0">
              <w:txbxContent>
                <w:p>
                  <w:pPr>
                    <w:spacing w:before="0" w:after="0" w:line="620" w:lineRule="exact"/>
                    <w:ind w:right="-133"/>
                    <w:jc w:val="left"/>
                    <w:tabs>
                      <w:tab w:pos="1160" w:val="left"/>
                    </w:tabs>
                    <w:rPr>
                      <w:rFonts w:ascii="Times New Roman" w:hAnsi="Times New Roman" w:cs="Times New Roman" w:eastAsia="Times New Roman"/>
                      <w:sz w:val="62"/>
                      <w:szCs w:val="6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2"/>
                      <w:szCs w:val="62"/>
                      <w:color w:val="363F93"/>
                      <w:w w:val="9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62"/>
                      <w:szCs w:val="62"/>
                      <w:color w:val="363F93"/>
                      <w:w w:val="91"/>
                      <w:strike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62"/>
                      <w:szCs w:val="62"/>
                      <w:color w:val="363F93"/>
                      <w:w w:val="91"/>
                      <w:strike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62"/>
                      <w:szCs w:val="62"/>
                      <w:color w:val="363F93"/>
                      <w:w w:val="100"/>
                      <w:strike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62"/>
                      <w:szCs w:val="62"/>
                      <w:color w:val="363F93"/>
                      <w:w w:val="100"/>
                      <w:strike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62"/>
                      <w:szCs w:val="62"/>
                      <w:color w:val="363F93"/>
                      <w:w w:val="100"/>
                      <w:strike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62"/>
                      <w:szCs w:val="62"/>
                      <w:color w:val="363F93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62"/>
                      <w:szCs w:val="62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A8A8A8"/>
          <w:spacing w:val="-17"/>
          <w:w w:val="134"/>
        </w:rPr>
        <w:t>l</w:t>
      </w:r>
      <w:r>
        <w:rPr>
          <w:rFonts w:ascii="Arial" w:hAnsi="Arial" w:cs="Arial" w:eastAsia="Arial"/>
          <w:sz w:val="24"/>
          <w:szCs w:val="24"/>
          <w:color w:val="696E70"/>
          <w:spacing w:val="0"/>
          <w:w w:val="76"/>
        </w:rPr>
        <w:t>tf</w:t>
      </w:r>
      <w:r>
        <w:rPr>
          <w:rFonts w:ascii="Arial" w:hAnsi="Arial" w:cs="Arial" w:eastAsia="Arial"/>
          <w:sz w:val="24"/>
          <w:szCs w:val="24"/>
          <w:color w:val="696E70"/>
          <w:spacing w:val="-50"/>
          <w:w w:val="77"/>
        </w:rPr>
        <w:t>a</w:t>
      </w:r>
      <w:r>
        <w:rPr>
          <w:rFonts w:ascii="Arial" w:hAnsi="Arial" w:cs="Arial" w:eastAsia="Arial"/>
          <w:sz w:val="24"/>
          <w:szCs w:val="24"/>
          <w:color w:val="A8A8A8"/>
          <w:spacing w:val="-40"/>
          <w:w w:val="117"/>
        </w:rPr>
        <w:t>.</w:t>
      </w:r>
      <w:r>
        <w:rPr>
          <w:rFonts w:ascii="Arial" w:hAnsi="Arial" w:cs="Arial" w:eastAsia="Arial"/>
          <w:sz w:val="24"/>
          <w:szCs w:val="24"/>
          <w:color w:val="464646"/>
          <w:spacing w:val="0"/>
          <w:w w:val="78"/>
        </w:rPr>
        <w:t>iye</w:t>
      </w:r>
      <w:r>
        <w:rPr>
          <w:rFonts w:ascii="Arial" w:hAnsi="Arial" w:cs="Arial" w:eastAsia="Arial"/>
          <w:sz w:val="24"/>
          <w:szCs w:val="24"/>
          <w:color w:val="464646"/>
          <w:spacing w:val="-28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696E70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color w:val="696E70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color w:val="696E70"/>
          <w:spacing w:val="0"/>
          <w:w w:val="100"/>
        </w:rPr>
      </w:r>
      <w:r>
        <w:rPr>
          <w:rFonts w:ascii="Arial" w:hAnsi="Arial" w:cs="Arial" w:eastAsia="Arial"/>
          <w:sz w:val="24"/>
          <w:szCs w:val="24"/>
          <w:color w:val="7E8085"/>
          <w:spacing w:val="0"/>
          <w:w w:val="79"/>
        </w:rPr>
        <w:t>e</w:t>
      </w:r>
      <w:r>
        <w:rPr>
          <w:rFonts w:ascii="Arial" w:hAnsi="Arial" w:cs="Arial" w:eastAsia="Arial"/>
          <w:sz w:val="24"/>
          <w:szCs w:val="24"/>
          <w:color w:val="7E8085"/>
          <w:spacing w:val="-30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74"/>
        </w:rPr>
        <w:t>Ami</w:t>
      </w:r>
      <w:r>
        <w:rPr>
          <w:rFonts w:ascii="Arial" w:hAnsi="Arial" w:cs="Arial" w:eastAsia="Arial"/>
          <w:sz w:val="24"/>
          <w:szCs w:val="24"/>
          <w:color w:val="313131"/>
          <w:spacing w:val="5"/>
          <w:w w:val="75"/>
        </w:rPr>
        <w:t>r</w:t>
      </w:r>
      <w:r>
        <w:rPr>
          <w:rFonts w:ascii="Arial" w:hAnsi="Arial" w:cs="Arial" w:eastAsia="Arial"/>
          <w:sz w:val="24"/>
          <w:szCs w:val="24"/>
          <w:color w:val="595B5B"/>
          <w:spacing w:val="0"/>
          <w:w w:val="98"/>
        </w:rPr>
        <w:t>'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0" w:lineRule="atLeast"/>
        <w:ind w:left="3806" w:right="4308" w:firstLine="-11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276665pt;margin-top:-16.362879pt;width:30.550001pt;height:47pt;mso-position-horizontal-relative:page;mso-position-vertical-relative:paragraph;z-index:-16206" type="#_x0000_t202" filled="f" stroked="f">
            <v:textbox inset="0,0,0,0">
              <w:txbxContent>
                <w:p>
                  <w:pPr>
                    <w:spacing w:before="0" w:after="0" w:line="940" w:lineRule="exact"/>
                    <w:ind w:right="-181"/>
                    <w:jc w:val="left"/>
                    <w:rPr>
                      <w:rFonts w:ascii="Times New Roman" w:hAnsi="Times New Roman" w:cs="Times New Roman" w:eastAsia="Times New Roman"/>
                      <w:sz w:val="94"/>
                      <w:szCs w:val="9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1F1F1F"/>
                      <w:spacing w:val="0"/>
                      <w:w w:val="130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0" w:lineRule="exact"/>
        <w:ind w:left="866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23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74" w:lineRule="exact"/>
        <w:ind w:left="589" w:right="-20"/>
        <w:jc w:val="left"/>
        <w:tabs>
          <w:tab w:pos="3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313131"/>
          <w:spacing w:val="-12"/>
          <w:w w:val="10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7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7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9" w:lineRule="exact"/>
        <w:ind w:left="636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14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313131"/>
          <w:spacing w:val="-28"/>
          <w:w w:val="114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1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27" w:lineRule="auto"/>
        <w:ind w:left="121" w:right="3428" w:firstLine="-10"/>
        <w:jc w:val="left"/>
        <w:tabs>
          <w:tab w:pos="1500" w:val="left"/>
          <w:tab w:pos="3200" w:val="left"/>
          <w:tab w:pos="4540" w:val="left"/>
          <w:tab w:pos="556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5"/>
          <w:position w:val="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5"/>
          <w:position w:val="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15.05.2017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  <w:position w:val="1"/>
        </w:rPr>
        <w:t>Bil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44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"/>
        </w:rPr>
        <w:t>Bil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3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8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99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1"/>
        </w:rPr>
        <w:t>jm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00:31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1"/>
          <w:szCs w:val="31"/>
          <w:color w:val="4D4D4D"/>
          <w:spacing w:val="0"/>
          <w:w w:val="57"/>
          <w:b/>
          <w:bCs/>
          <w:position w:val="0"/>
        </w:rPr>
        <w:t>t</w:t>
      </w:r>
      <w:r>
        <w:rPr>
          <w:rFonts w:ascii="Times New Roman" w:hAnsi="Times New Roman" w:cs="Times New Roman" w:eastAsia="Times New Roman"/>
          <w:sz w:val="31"/>
          <w:szCs w:val="31"/>
          <w:color w:val="4D4D4D"/>
          <w:spacing w:val="4"/>
          <w:w w:val="57"/>
          <w:b/>
          <w:bCs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76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91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15.05.2017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9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3110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  <w:position w:val="0"/>
        </w:rPr>
        <w:t>!Bil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97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7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3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0"/>
        </w:rPr>
        <w:t>Mer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5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left="1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99"/>
        </w:rPr>
        <w:t>Bil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7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Bomova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Evka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hit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4"/>
        </w:rPr>
        <w:t>Üz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26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6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Bomova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Evka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Mah.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hit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Üz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34" w:lineRule="exact"/>
        <w:ind w:left="116" w:right="726" w:firstLine="-5"/>
        <w:jc w:val="left"/>
        <w:tabs>
          <w:tab w:pos="1500" w:val="left"/>
          <w:tab w:pos="3660" w:val="left"/>
          <w:tab w:pos="4440" w:val="left"/>
          <w:tab w:pos="678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5"/>
          <w:position w:val="1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2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0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Dikkatsizli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-7"/>
        </w:rPr>
        <w:t>K.ul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93"/>
          <w:position w:val="-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3"/>
          <w:position w:val="-7"/>
        </w:rPr>
        <w:t>aı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93"/>
          <w:position w:val="-7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-7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93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4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left="366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7"/>
          <w:szCs w:val="17"/>
          <w:color w:val="313131"/>
          <w:spacing w:val="-1"/>
          <w:w w:val="100"/>
          <w:position w:val="-2"/>
        </w:rPr>
        <w:t>B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  <w:position w:val="-2"/>
        </w:rPr>
        <w:t>et</w:t>
      </w:r>
      <w:r>
        <w:rPr>
          <w:rFonts w:ascii="Arial" w:hAnsi="Arial" w:cs="Arial" w:eastAsia="Arial"/>
          <w:sz w:val="17"/>
          <w:szCs w:val="17"/>
          <w:color w:val="4D4D4D"/>
          <w:spacing w:val="-3"/>
          <w:w w:val="100"/>
          <w:position w:val="-2"/>
        </w:rPr>
        <w:t>o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position w:val="-2"/>
        </w:rPr>
        <w:t>ıııı</w:t>
      </w:r>
      <w:r>
        <w:rPr>
          <w:rFonts w:ascii="Arial" w:hAnsi="Arial" w:cs="Arial" w:eastAsia="Arial"/>
          <w:sz w:val="17"/>
          <w:szCs w:val="17"/>
          <w:color w:val="313131"/>
          <w:spacing w:val="-43"/>
          <w:w w:val="100"/>
          <w:position w:val="-2"/>
        </w:rPr>
        <w:t>ı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  <w:position w:val="-2"/>
        </w:rPr>
        <w:t>me</w:t>
      </w:r>
      <w:r>
        <w:rPr>
          <w:rFonts w:ascii="Arial" w:hAnsi="Arial" w:cs="Arial" w:eastAsia="Arial"/>
          <w:sz w:val="17"/>
          <w:szCs w:val="17"/>
          <w:color w:val="4D4D4D"/>
          <w:spacing w:val="38"/>
          <w:w w:val="10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2"/>
          <w:w w:val="100"/>
          <w:position w:val="-2"/>
        </w:rPr>
        <w:t>K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  <w:position w:val="-2"/>
        </w:rPr>
        <w:t>ag</w:t>
      </w:r>
      <w:r>
        <w:rPr>
          <w:rFonts w:ascii="Arial" w:hAnsi="Arial" w:cs="Arial" w:eastAsia="Arial"/>
          <w:sz w:val="17"/>
          <w:szCs w:val="17"/>
          <w:color w:val="4D4D4D"/>
          <w:spacing w:val="-17"/>
          <w:w w:val="100"/>
          <w:position w:val="-2"/>
        </w:rPr>
        <w:t>i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position w:val="-2"/>
        </w:rPr>
        <w:t>r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13"/>
          <w:w w:val="10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-6"/>
          <w:w w:val="100"/>
          <w:position w:val="-2"/>
        </w:rPr>
        <w:t>A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  <w:position w:val="-2"/>
        </w:rPr>
        <w:t>lls</w:t>
      </w:r>
      <w:r>
        <w:rPr>
          <w:rFonts w:ascii="Arial" w:hAnsi="Arial" w:cs="Arial" w:eastAsia="Arial"/>
          <w:sz w:val="17"/>
          <w:szCs w:val="17"/>
          <w:color w:val="4D4D4D"/>
          <w:spacing w:val="-1"/>
          <w:w w:val="100"/>
          <w:position w:val="-2"/>
        </w:rPr>
        <w:t>a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position w:val="-2"/>
        </w:rPr>
        <w:t>n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position w:val="-2"/>
        </w:rPr>
        <w:t>  </w:t>
      </w:r>
      <w:r>
        <w:rPr>
          <w:rFonts w:ascii="Arial" w:hAnsi="Arial" w:cs="Arial" w:eastAsia="Arial"/>
          <w:sz w:val="17"/>
          <w:szCs w:val="17"/>
          <w:color w:val="313131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4"/>
          <w:position w:val="-2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3"/>
          <w:w w:val="104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0"/>
          <w:w w:val="73"/>
          <w:position w:val="-2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-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2"/>
        </w:rPr>
        <w:t>ik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  <w:position w:val="-3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4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84" w:lineRule="exact"/>
        <w:ind w:left="4488" w:right="-20"/>
        <w:jc w:val="left"/>
        <w:tabs>
          <w:tab w:pos="5080" w:val="left"/>
          <w:tab w:pos="5580" w:val="left"/>
          <w:tab w:pos="606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8"/>
          <w:szCs w:val="28"/>
          <w:color w:val="4D4D4D"/>
          <w:spacing w:val="0"/>
          <w:w w:val="49"/>
          <w:b/>
          <w:bCs/>
        </w:rPr>
        <w:t>ı</w:t>
      </w:r>
      <w:r>
        <w:rPr>
          <w:rFonts w:ascii="Arial" w:hAnsi="Arial" w:cs="Arial" w:eastAsia="Arial"/>
          <w:sz w:val="28"/>
          <w:szCs w:val="28"/>
          <w:color w:val="4D4D4D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8"/>
          <w:szCs w:val="28"/>
          <w:color w:val="4D4D4D"/>
          <w:spacing w:val="0"/>
          <w:w w:val="49"/>
          <w:b/>
          <w:bCs/>
        </w:rPr>
        <w:t>ı</w:t>
      </w:r>
      <w:r>
        <w:rPr>
          <w:rFonts w:ascii="Arial" w:hAnsi="Arial" w:cs="Arial" w:eastAsia="Arial"/>
          <w:sz w:val="28"/>
          <w:szCs w:val="28"/>
          <w:color w:val="4D4D4D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8"/>
          <w:szCs w:val="28"/>
          <w:color w:val="4D4D4D"/>
          <w:spacing w:val="0"/>
          <w:w w:val="100"/>
          <w:b/>
          <w:bCs/>
        </w:rPr>
      </w:r>
      <w:r>
        <w:rPr>
          <w:rFonts w:ascii="Arial" w:hAnsi="Arial" w:cs="Arial" w:eastAsia="Arial"/>
          <w:sz w:val="42"/>
          <w:szCs w:val="42"/>
          <w:color w:val="9C9C9C"/>
          <w:spacing w:val="0"/>
          <w:w w:val="49"/>
        </w:rPr>
        <w:t>ı</w:t>
      </w:r>
      <w:r>
        <w:rPr>
          <w:rFonts w:ascii="Arial" w:hAnsi="Arial" w:cs="Arial" w:eastAsia="Arial"/>
          <w:sz w:val="42"/>
          <w:szCs w:val="42"/>
          <w:color w:val="9C9C9C"/>
          <w:spacing w:val="-55"/>
          <w:w w:val="49"/>
        </w:rPr>
        <w:t> </w:t>
      </w:r>
      <w:r>
        <w:rPr>
          <w:rFonts w:ascii="Arial" w:hAnsi="Arial" w:cs="Arial" w:eastAsia="Arial"/>
          <w:sz w:val="42"/>
          <w:szCs w:val="42"/>
          <w:color w:val="9C9C9C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9C9C9C"/>
          <w:spacing w:val="0"/>
          <w:w w:val="100"/>
        </w:rPr>
      </w:r>
      <w:r>
        <w:rPr>
          <w:rFonts w:ascii="Arial" w:hAnsi="Arial" w:cs="Arial" w:eastAsia="Arial"/>
          <w:sz w:val="28"/>
          <w:szCs w:val="28"/>
          <w:color w:val="313131"/>
          <w:spacing w:val="0"/>
          <w:w w:val="74"/>
          <w:b/>
          <w:bCs/>
          <w:position w:val="1"/>
        </w:rPr>
        <w:t>ı</w:t>
      </w:r>
      <w:r>
        <w:rPr>
          <w:rFonts w:ascii="Arial" w:hAnsi="Arial" w:cs="Arial" w:eastAsia="Arial"/>
          <w:sz w:val="28"/>
          <w:szCs w:val="28"/>
          <w:color w:val="313131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8"/>
          <w:szCs w:val="28"/>
          <w:color w:val="313131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8"/>
        </w:rPr>
        <w:t>rı'angını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8"/>
        </w:rPr>
        <w:t>00:45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121" w:right="-20"/>
        <w:jc w:val="left"/>
        <w:tabs>
          <w:tab w:pos="2140" w:val="left"/>
          <w:tab w:pos="5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14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  <w:position w:val="0"/>
        </w:rPr>
        <w:t>[Kiracı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4" w:after="0" w:line="240" w:lineRule="auto"/>
        <w:ind w:left="21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BAŞBOS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ANCI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2154" w:right="-20"/>
        <w:jc w:val="left"/>
        <w:tabs>
          <w:tab w:pos="470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00:32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00:37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5" w:lineRule="exact"/>
        <w:ind w:left="111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  <w:position w:val="0"/>
        </w:rPr>
        <w:t>821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26" w:right="-20"/>
        <w:jc w:val="left"/>
        <w:tabs>
          <w:tab w:pos="4720" w:val="left"/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9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65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1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  <w:position w:val="0"/>
        </w:rPr>
        <w:t>kt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7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0"/>
        </w:rPr>
        <w:t>:Gelm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741" w:right="-20"/>
        <w:jc w:val="left"/>
        <w:tabs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B6B6B6"/>
          <w:spacing w:val="-16"/>
          <w:w w:val="5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5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47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w w:val="75"/>
          <w:position w:val="-1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w w:val="74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mni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1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12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  <w:position w:val="-1"/>
        </w:rPr>
        <w:t>t-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  <w:position w:val="-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8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ndar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29" w:lineRule="exact"/>
        <w:ind w:left="111" w:right="-20"/>
        <w:jc w:val="left"/>
        <w:tabs>
          <w:tab w:pos="2160" w:val="left"/>
          <w:tab w:pos="4720" w:val="left"/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0"/>
          <w:w w:val="302"/>
          <w:position w:val="-9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  <w:position w:val="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40" w:bottom="280" w:left="280" w:right="160"/>
        </w:sectPr>
      </w:pPr>
      <w:rPr/>
    </w:p>
    <w:p>
      <w:pPr>
        <w:spacing w:before="0" w:after="0" w:line="229" w:lineRule="exact"/>
        <w:ind w:left="116" w:right="-74"/>
        <w:jc w:val="left"/>
        <w:tabs>
          <w:tab w:pos="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3"/>
        </w:rPr>
        <w:t>y</w:t>
      </w:r>
      <w:r>
        <w:rPr>
          <w:rFonts w:ascii="Arial" w:hAnsi="Arial" w:cs="Arial" w:eastAsia="Arial"/>
          <w:sz w:val="19"/>
          <w:szCs w:val="19"/>
          <w:color w:val="313131"/>
          <w:spacing w:val="-38"/>
          <w:w w:val="10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7" w:lineRule="auto"/>
        <w:ind w:left="14" w:right="-53" w:firstLine="49"/>
        <w:jc w:val="left"/>
        <w:tabs>
          <w:tab w:pos="2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3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5777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160"/>
          <w:cols w:num="3" w:equalWidth="0">
            <w:col w:w="2048" w:space="106"/>
            <w:col w:w="3596" w:space="1898"/>
            <w:col w:w="3832"/>
          </w:cols>
        </w:sectPr>
      </w:pPr>
      <w:rPr/>
    </w:p>
    <w:p>
      <w:pPr>
        <w:spacing w:before="29" w:after="0" w:line="257" w:lineRule="auto"/>
        <w:ind w:left="111" w:right="2559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4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4697" w:right="389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08" w:lineRule="exact"/>
        <w:ind w:left="111" w:right="-20"/>
        <w:jc w:val="left"/>
        <w:tabs>
          <w:tab w:pos="2820" w:val="left"/>
          <w:tab w:pos="4720" w:val="left"/>
          <w:tab w:pos="6640" w:val="left"/>
          <w:tab w:pos="8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  <w:position w:val="-2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44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2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35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2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9"/>
          <w:w w:val="116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7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6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4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6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9" w:lineRule="exact"/>
        <w:ind w:left="5667" w:right="-20"/>
        <w:jc w:val="left"/>
        <w:tabs>
          <w:tab w:pos="6640" w:val="left"/>
          <w:tab w:pos="822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26"/>
          <w:szCs w:val="26"/>
          <w:color w:val="313131"/>
          <w:spacing w:val="0"/>
          <w:w w:val="187"/>
          <w:position w:val="3"/>
        </w:rPr>
        <w:t>ı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100"/>
          <w:position w:val="3"/>
        </w:rPr>
      </w:r>
      <w:r>
        <w:rPr>
          <w:rFonts w:ascii="Arial" w:hAnsi="Arial" w:cs="Arial" w:eastAsia="Arial"/>
          <w:sz w:val="33"/>
          <w:szCs w:val="33"/>
          <w:color w:val="4D4D4D"/>
          <w:spacing w:val="0"/>
          <w:w w:val="51"/>
          <w:b/>
          <w:bCs/>
          <w:position w:val="0"/>
        </w:rPr>
        <w:t>ı</w:t>
      </w:r>
      <w:r>
        <w:rPr>
          <w:rFonts w:ascii="Arial" w:hAnsi="Arial" w:cs="Arial" w:eastAsia="Arial"/>
          <w:sz w:val="33"/>
          <w:szCs w:val="33"/>
          <w:color w:val="4D4D4D"/>
          <w:spacing w:val="-46"/>
          <w:w w:val="51"/>
          <w:b/>
          <w:bCs/>
          <w:position w:val="0"/>
        </w:rPr>
        <w:t> </w:t>
      </w:r>
      <w:r>
        <w:rPr>
          <w:rFonts w:ascii="Arial" w:hAnsi="Arial" w:cs="Arial" w:eastAsia="Arial"/>
          <w:sz w:val="33"/>
          <w:szCs w:val="33"/>
          <w:color w:val="4D4D4D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33"/>
          <w:szCs w:val="33"/>
          <w:color w:val="4D4D4D"/>
          <w:spacing w:val="0"/>
          <w:w w:val="100"/>
          <w:b/>
          <w:bCs/>
          <w:position w:val="0"/>
        </w:rPr>
      </w:r>
      <w:r>
        <w:rPr>
          <w:rFonts w:ascii="Arial" w:hAnsi="Arial" w:cs="Arial" w:eastAsia="Arial"/>
          <w:sz w:val="31"/>
          <w:szCs w:val="31"/>
          <w:color w:val="313131"/>
          <w:spacing w:val="0"/>
          <w:w w:val="51"/>
          <w:position w:val="0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22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160"/>
        </w:sectPr>
      </w:pPr>
      <w:rPr/>
    </w:p>
    <w:p>
      <w:pPr>
        <w:spacing w:before="20" w:after="0" w:line="240" w:lineRule="auto"/>
        <w:ind w:left="116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tetkikt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görülmüş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160"/>
          <w:cols w:num="2" w:equalWidth="0">
            <w:col w:w="1845" w:space="428"/>
            <w:col w:w="9207"/>
          </w:cols>
        </w:sectPr>
      </w:pPr>
      <w:rPr/>
    </w:p>
    <w:p>
      <w:pPr>
        <w:spacing w:before="20" w:after="0" w:line="252" w:lineRule="auto"/>
        <w:ind w:left="2206" w:right="65" w:firstLine="-208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plup;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soruşturmada,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belirlenemeye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tarafından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öndürülmede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eticesinde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57" w:lineRule="auto"/>
        <w:ind w:left="116" w:right="3975"/>
        <w:jc w:val="left"/>
        <w:tabs>
          <w:tab w:pos="214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Sigarta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eti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1"/>
          <w:w w:val="9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9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9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244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111" w:right="-20"/>
        <w:jc w:val="left"/>
        <w:tabs>
          <w:tab w:pos="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89898A"/>
          <w:spacing w:val="0"/>
          <w:w w:val="12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89898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9898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26" w:right="-20"/>
        <w:jc w:val="left"/>
        <w:tabs>
          <w:tab w:pos="2140" w:val="left"/>
          <w:tab w:pos="6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rrarih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15.05.2017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0"/>
        </w:rPr>
        <w:t>00:52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216" w:right="-20"/>
        <w:jc w:val="left"/>
        <w:tabs>
          <w:tab w:pos="1020" w:val="left"/>
          <w:tab w:pos="1540" w:val="left"/>
          <w:tab w:pos="8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</w:rPr>
        <w:t>PİDE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95" w:lineRule="exact"/>
        <w:ind w:left="2307" w:right="-20"/>
        <w:jc w:val="left"/>
        <w:tabs>
          <w:tab w:pos="4840" w:val="left"/>
          <w:tab w:pos="882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5"/>
          <w:szCs w:val="25"/>
          <w:color w:val="313131"/>
          <w:spacing w:val="0"/>
          <w:w w:val="100"/>
          <w:position w:val="-2"/>
        </w:rPr>
        <w:t>1</w:t>
      </w:r>
      <w:r>
        <w:rPr>
          <w:rFonts w:ascii="Times New Roman" w:hAnsi="Times New Roman" w:cs="Times New Roman" w:eastAsia="Times New Roman"/>
          <w:sz w:val="25"/>
          <w:szCs w:val="25"/>
          <w:color w:val="313131"/>
          <w:spacing w:val="-6"/>
          <w:w w:val="100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i/>
          <w:position w:val="-2"/>
        </w:rPr>
        <w:t>1</w:t>
      </w:r>
      <w:r>
        <w:rPr>
          <w:rFonts w:ascii="Arial" w:hAnsi="Arial" w:cs="Arial" w:eastAsia="Arial"/>
          <w:sz w:val="18"/>
          <w:szCs w:val="18"/>
          <w:color w:val="313131"/>
          <w:spacing w:val="3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13131"/>
          <w:spacing w:val="0"/>
          <w:w w:val="72"/>
          <w:position w:val="-2"/>
        </w:rPr>
        <w:t>h</w:t>
      </w:r>
      <w:r>
        <w:rPr>
          <w:rFonts w:ascii="Times New Roman" w:hAnsi="Times New Roman" w:cs="Times New Roman" w:eastAsia="Times New Roman"/>
          <w:sz w:val="25"/>
          <w:szCs w:val="25"/>
          <w:color w:val="313131"/>
          <w:spacing w:val="20"/>
          <w:w w:val="72"/>
          <w:position w:val="-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13131"/>
          <w:spacing w:val="0"/>
          <w:w w:val="72"/>
          <w:position w:val="-2"/>
        </w:rPr>
        <w:t>ı</w:t>
      </w:r>
      <w:r>
        <w:rPr>
          <w:rFonts w:ascii="Times New Roman" w:hAnsi="Times New Roman" w:cs="Times New Roman" w:eastAsia="Times New Roman"/>
          <w:sz w:val="25"/>
          <w:szCs w:val="25"/>
          <w:color w:val="313131"/>
          <w:spacing w:val="0"/>
          <w:w w:val="72"/>
          <w:position w:val="-2"/>
        </w:rPr>
        <w:t>s</w:t>
      </w:r>
      <w:r>
        <w:rPr>
          <w:rFonts w:ascii="Times New Roman" w:hAnsi="Times New Roman" w:cs="Times New Roman" w:eastAsia="Times New Roman"/>
          <w:sz w:val="25"/>
          <w:szCs w:val="25"/>
          <w:color w:val="313131"/>
          <w:spacing w:val="43"/>
          <w:w w:val="72"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72"/>
          <w:b/>
          <w:bCs/>
          <w:position w:val="-2"/>
        </w:rPr>
        <w:t>7017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474" w:right="-20"/>
        <w:jc w:val="left"/>
        <w:tabs>
          <w:tab w:pos="5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-6"/>
          <w:w w:val="80"/>
          <w:position w:val="-8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80"/>
          <w:position w:val="-8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160"/>
        </w:sectPr>
      </w:pPr>
      <w:rPr/>
    </w:p>
    <w:p>
      <w:pPr>
        <w:spacing w:before="0" w:after="0" w:line="346" w:lineRule="exact"/>
        <w:ind w:right="-17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313131"/>
          <w:spacing w:val="-27"/>
          <w:w w:val="86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313131"/>
          <w:spacing w:val="-5"/>
          <w:w w:val="155"/>
          <w:i/>
          <w:position w:val="16"/>
        </w:rPr>
        <w:t>i</w:t>
      </w:r>
      <w:r>
        <w:rPr>
          <w:rFonts w:ascii="Times New Roman" w:hAnsi="Times New Roman" w:cs="Times New Roman" w:eastAsia="Times New Roman"/>
          <w:sz w:val="31"/>
          <w:szCs w:val="31"/>
          <w:color w:val="313131"/>
          <w:spacing w:val="-140"/>
          <w:w w:val="86"/>
          <w:i/>
          <w:position w:val="-1"/>
        </w:rPr>
        <w:t>o</w:t>
      </w:r>
      <w:r>
        <w:rPr>
          <w:rFonts w:ascii="Times New Roman" w:hAnsi="Times New Roman" w:cs="Times New Roman" w:eastAsia="Times New Roman"/>
          <w:sz w:val="8"/>
          <w:szCs w:val="8"/>
          <w:color w:val="313131"/>
          <w:spacing w:val="0"/>
          <w:w w:val="155"/>
          <w:i/>
          <w:position w:val="16"/>
        </w:rPr>
        <w:t>l</w:t>
      </w:r>
      <w:r>
        <w:rPr>
          <w:rFonts w:ascii="Times New Roman" w:hAnsi="Times New Roman" w:cs="Times New Roman" w:eastAsia="Times New Roman"/>
          <w:sz w:val="8"/>
          <w:szCs w:val="8"/>
          <w:color w:val="313131"/>
          <w:spacing w:val="0"/>
          <w:w w:val="156"/>
          <w:i/>
          <w:position w:val="16"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246" w:lineRule="exact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16"/>
          <w:w w:val="104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1"/>
          <w:w w:val="51"/>
          <w:position w:val="-1"/>
        </w:rPr>
        <w:t>.</w:t>
      </w:r>
      <w:r>
        <w:rPr>
          <w:rFonts w:ascii="Arial" w:hAnsi="Arial" w:cs="Arial" w:eastAsia="Arial"/>
          <w:sz w:val="20"/>
          <w:szCs w:val="20"/>
          <w:color w:val="313131"/>
          <w:spacing w:val="-31"/>
          <w:w w:val="50"/>
          <w:position w:val="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51"/>
          <w:position w:val="-1"/>
        </w:rPr>
        <w:t>...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4"/>
          <w:w w:val="51"/>
          <w:position w:val="-1"/>
        </w:rPr>
        <w:t>.</w:t>
      </w:r>
      <w:r>
        <w:rPr>
          <w:rFonts w:ascii="Arial" w:hAnsi="Arial" w:cs="Arial" w:eastAsia="Arial"/>
          <w:sz w:val="20"/>
          <w:szCs w:val="20"/>
          <w:color w:val="313131"/>
          <w:spacing w:val="-28"/>
          <w:w w:val="50"/>
          <w:position w:val="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"/>
          <w:w w:val="51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51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786" w:lineRule="exact"/>
        <w:ind w:right="-256"/>
        <w:jc w:val="left"/>
        <w:rPr>
          <w:rFonts w:ascii="Arial" w:hAnsi="Arial" w:cs="Arial" w:eastAsia="Arial"/>
          <w:sz w:val="144"/>
          <w:szCs w:val="144"/>
        </w:rPr>
      </w:pPr>
      <w:rPr/>
      <w:r>
        <w:rPr/>
        <w:br w:type="column"/>
      </w:r>
      <w:r>
        <w:rPr>
          <w:rFonts w:ascii="Arial" w:hAnsi="Arial" w:cs="Arial" w:eastAsia="Arial"/>
          <w:sz w:val="144"/>
          <w:szCs w:val="144"/>
          <w:color w:val="313131"/>
          <w:w w:val="33"/>
          <w:position w:val="-65"/>
        </w:rPr>
        <w:t>u</w:t>
      </w:r>
      <w:r>
        <w:rPr>
          <w:rFonts w:ascii="Arial" w:hAnsi="Arial" w:cs="Arial" w:eastAsia="Arial"/>
          <w:sz w:val="144"/>
          <w:szCs w:val="144"/>
          <w:color w:val="313131"/>
          <w:spacing w:val="-194"/>
          <w:w w:val="100"/>
          <w:position w:val="-65"/>
        </w:rPr>
        <w:t> </w:t>
      </w:r>
      <w:r>
        <w:rPr>
          <w:rFonts w:ascii="Arial" w:hAnsi="Arial" w:cs="Arial" w:eastAsia="Arial"/>
          <w:sz w:val="144"/>
          <w:szCs w:val="144"/>
          <w:color w:val="363F69"/>
          <w:spacing w:val="-344"/>
          <w:w w:val="111"/>
          <w:position w:val="-65"/>
        </w:rPr>
        <w:t>:</w:t>
      </w:r>
      <w:r>
        <w:rPr>
          <w:rFonts w:ascii="Arial" w:hAnsi="Arial" w:cs="Arial" w:eastAsia="Arial"/>
          <w:sz w:val="144"/>
          <w:szCs w:val="144"/>
          <w:color w:val="4D4D4D"/>
          <w:spacing w:val="0"/>
          <w:w w:val="18"/>
          <w:position w:val="-65"/>
        </w:rPr>
        <w:t>A</w:t>
      </w:r>
      <w:r>
        <w:rPr>
          <w:rFonts w:ascii="Arial" w:hAnsi="Arial" w:cs="Arial" w:eastAsia="Arial"/>
          <w:sz w:val="144"/>
          <w:szCs w:val="144"/>
          <w:color w:val="000000"/>
          <w:spacing w:val="0"/>
          <w:w w:val="100"/>
          <w:position w:val="0"/>
        </w:rPr>
      </w:r>
    </w:p>
    <w:p>
      <w:pPr>
        <w:spacing w:before="5" w:after="0" w:line="781" w:lineRule="exact"/>
        <w:ind w:right="-166"/>
        <w:jc w:val="left"/>
        <w:rPr>
          <w:rFonts w:ascii="Times New Roman" w:hAnsi="Times New Roman" w:cs="Times New Roman" w:eastAsia="Times New Roman"/>
          <w:sz w:val="84"/>
          <w:szCs w:val="8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4"/>
          <w:szCs w:val="84"/>
          <w:color w:val="36418E"/>
          <w:spacing w:val="0"/>
          <w:w w:val="86"/>
          <w:i/>
          <w:position w:val="-16"/>
        </w:rPr>
        <w:t>01</w:t>
      </w:r>
      <w:r>
        <w:rPr>
          <w:rFonts w:ascii="Times New Roman" w:hAnsi="Times New Roman" w:cs="Times New Roman" w:eastAsia="Times New Roman"/>
          <w:sz w:val="84"/>
          <w:szCs w:val="84"/>
          <w:color w:val="36418E"/>
          <w:spacing w:val="0"/>
          <w:w w:val="86"/>
          <w:i/>
          <w:position w:val="-16"/>
        </w:rPr>
        <w:t> </w:t>
      </w:r>
      <w:r>
        <w:rPr>
          <w:rFonts w:ascii="Times New Roman" w:hAnsi="Times New Roman" w:cs="Times New Roman" w:eastAsia="Times New Roman"/>
          <w:sz w:val="84"/>
          <w:szCs w:val="84"/>
          <w:color w:val="36418E"/>
          <w:spacing w:val="0"/>
          <w:w w:val="100"/>
          <w:i/>
          <w:position w:val="-16"/>
        </w:rPr>
        <w:t>1</w:t>
      </w:r>
      <w:r>
        <w:rPr>
          <w:rFonts w:ascii="Times New Roman" w:hAnsi="Times New Roman" w:cs="Times New Roman" w:eastAsia="Times New Roman"/>
          <w:sz w:val="84"/>
          <w:szCs w:val="84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3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83"/>
          <w:i/>
        </w:rPr>
        <w:t>  </w:t>
      </w:r>
      <w:r>
        <w:rPr>
          <w:rFonts w:ascii="Arial" w:hAnsi="Arial" w:cs="Arial" w:eastAsia="Arial"/>
          <w:sz w:val="19"/>
          <w:szCs w:val="19"/>
          <w:color w:val="313131"/>
          <w:spacing w:val="34"/>
          <w:w w:val="8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  <w:position w:val="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5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4.37146pt;margin-top:3.399348pt;width:26.290098pt;height:40pt;mso-position-horizontal-relative:page;mso-position-vertical-relative:paragraph;z-index:-16205" type="#_x0000_t202" filled="f" stroked="f">
            <v:textbox inset="0,0,0,0">
              <w:txbxContent>
                <w:p>
                  <w:pPr>
                    <w:spacing w:before="0" w:after="0" w:line="800" w:lineRule="exact"/>
                    <w:ind w:right="-160"/>
                    <w:jc w:val="left"/>
                    <w:rPr>
                      <w:rFonts w:ascii="Arial" w:hAnsi="Arial" w:cs="Arial" w:eastAsia="Arial"/>
                      <w:sz w:val="80"/>
                      <w:szCs w:val="8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D4D4D"/>
                      <w:w w:val="101"/>
                      <w:position w:val="45"/>
                    </w:rPr>
                    <w:t>İt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D4D4D"/>
                      <w:spacing w:val="-16"/>
                      <w:w w:val="101"/>
                      <w:position w:val="45"/>
                    </w:rPr>
                    <w:t>f</w:t>
                  </w:r>
                  <w:r>
                    <w:rPr>
                      <w:rFonts w:ascii="Arial" w:hAnsi="Arial" w:cs="Arial" w:eastAsia="Arial"/>
                      <w:sz w:val="80"/>
                      <w:szCs w:val="80"/>
                      <w:color w:val="B6B6B6"/>
                      <w:spacing w:val="-104"/>
                      <w:w w:val="23"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D4D4D"/>
                      <w:spacing w:val="-68"/>
                      <w:w w:val="101"/>
                      <w:position w:val="45"/>
                    </w:rPr>
                    <w:t>a</w:t>
                  </w:r>
                  <w:r>
                    <w:rPr>
                      <w:rFonts w:ascii="Arial" w:hAnsi="Arial" w:cs="Arial" w:eastAsia="Arial"/>
                      <w:sz w:val="80"/>
                      <w:szCs w:val="80"/>
                      <w:color w:val="9C9C9C"/>
                      <w:spacing w:val="23"/>
                      <w:w w:val="24"/>
                      <w:position w:val="-1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94"/>
                      <w:position w:val="45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1"/>
                      <w:w w:val="95"/>
                      <w:position w:val="45"/>
                    </w:rPr>
                    <w:t>y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D4D4D"/>
                      <w:spacing w:val="-36"/>
                      <w:w w:val="119"/>
                      <w:position w:val="45"/>
                    </w:rPr>
                    <w:t>e</w:t>
                  </w:r>
                  <w:r>
                    <w:rPr>
                      <w:rFonts w:ascii="Arial" w:hAnsi="Arial" w:cs="Arial" w:eastAsia="Arial"/>
                      <w:sz w:val="80"/>
                      <w:szCs w:val="80"/>
                      <w:color w:val="4D4D4D"/>
                      <w:spacing w:val="-188"/>
                      <w:w w:val="124"/>
                      <w:position w:val="-1"/>
                    </w:rPr>
                    <w:t>;</w:t>
                  </w:r>
                  <w:r>
                    <w:rPr>
                      <w:rFonts w:ascii="Arial" w:hAnsi="Arial" w:cs="Arial" w:eastAsia="Arial"/>
                      <w:sz w:val="80"/>
                      <w:szCs w:val="8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3.425827pt;margin-top:21.037439pt;width:225.972094pt;height:72.0pt;mso-position-horizontal-relative:page;mso-position-vertical-relative:paragraph;z-index:-16204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404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  <w:position w:val="63"/>
                    </w:rPr>
                    <w:t>Özka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  <w:position w:val="63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31"/>
                      <w:w w:val="100"/>
                      <w:position w:val="6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  <w:position w:val="63"/>
                    </w:rPr>
                    <w:t>BAŞBOS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2"/>
                      <w:w w:val="100"/>
                      <w:position w:val="63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  <w:position w:val="63"/>
                    </w:rPr>
                    <w:t>ANCI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-13"/>
                      <w:w w:val="100"/>
                      <w:position w:val="6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  <w:position w:val="63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  <w:position w:val="63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9C9C9C"/>
                      <w:spacing w:val="-91"/>
                      <w:w w:val="45"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757779"/>
                      <w:spacing w:val="-80"/>
                      <w:w w:val="32"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4D4D4D"/>
                      <w:spacing w:val="15"/>
                      <w:w w:val="18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666767"/>
                      <w:spacing w:val="0"/>
                      <w:w w:val="45"/>
                      <w:position w:val="-1"/>
                    </w:rPr>
                    <w:t>: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4D4D4D"/>
          <w:w w:val="75"/>
        </w:rPr>
        <w:t>ll!ri</w:t>
      </w:r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160"/>
          <w:cols w:num="4" w:equalWidth="0">
            <w:col w:w="636" w:space="1192"/>
            <w:col w:w="710" w:space="2681"/>
            <w:col w:w="1265" w:space="2124"/>
            <w:col w:w="2872"/>
          </w:cols>
        </w:sectPr>
      </w:pPr>
      <w:rPr/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297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779"/>
          <w:spacing w:val="-2"/>
          <w:w w:val="12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9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77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757779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9898A"/>
          <w:spacing w:val="0"/>
          <w:w w:val="102"/>
        </w:rPr>
        <w:t>;3</w:t>
      </w:r>
      <w:r>
        <w:rPr>
          <w:rFonts w:ascii="Times New Roman" w:hAnsi="Times New Roman" w:cs="Times New Roman" w:eastAsia="Times New Roman"/>
          <w:sz w:val="19"/>
          <w:szCs w:val="19"/>
          <w:color w:val="89898A"/>
          <w:spacing w:val="0"/>
          <w:w w:val="103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89898A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8"/>
        </w:rPr>
        <w:t>lge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5" w:lineRule="exact"/>
        <w:ind w:left="2264" w:right="-7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8"/>
        </w:rPr>
        <w:t>1.Posta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1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Grup!ac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4"/>
          <w:w w:val="17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.rniri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697" w:right="-20"/>
        <w:jc w:val="left"/>
        <w:tabs>
          <w:tab w:pos="4000" w:val="left"/>
          <w:tab w:pos="5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5.443146pt;margin-top:3.059511pt;width:44.561582pt;height:34.5pt;mso-position-horizontal-relative:page;mso-position-vertical-relative:paragraph;z-index:-16203" type="#_x0000_t202" filled="f" stroked="f">
            <v:textbox inset="0,0,0,0">
              <w:txbxContent>
                <w:p>
                  <w:pPr>
                    <w:spacing w:before="0" w:after="0" w:line="690" w:lineRule="exact"/>
                    <w:ind w:right="-143"/>
                    <w:jc w:val="left"/>
                    <w:rPr>
                      <w:rFonts w:ascii="Times New Roman" w:hAnsi="Times New Roman" w:cs="Times New Roman" w:eastAsia="Times New Roman"/>
                      <w:sz w:val="69"/>
                      <w:szCs w:val="6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89898A"/>
                      <w:spacing w:val="0"/>
                      <w:w w:val="48"/>
                      <w:i/>
                    </w:rPr>
                    <w:t>,t</w:t>
                  </w:r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89898A"/>
                      <w:spacing w:val="0"/>
                      <w:w w:val="48"/>
                      <w:i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89898A"/>
                      <w:spacing w:val="5"/>
                      <w:w w:val="48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89898A"/>
                      <w:spacing w:val="0"/>
                      <w:w w:val="48"/>
                      <w:i/>
                    </w:rPr>
                    <w:t>,r</w:t>
                  </w:r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89898A"/>
                      <w:spacing w:val="-7"/>
                      <w:w w:val="48"/>
                      <w:i/>
                    </w:rPr>
                    <w:t>y</w:t>
                  </w:r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0A21C8"/>
                      <w:spacing w:val="-338"/>
                      <w:w w:val="101"/>
                      <w:i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89898A"/>
                      <w:spacing w:val="0"/>
                      <w:w w:val="48"/>
                      <w:i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9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9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25"/>
          <w:szCs w:val="25"/>
          <w:color w:val="757779"/>
          <w:spacing w:val="-34"/>
          <w:w w:val="93"/>
          <w:i/>
          <w:position w:val="0"/>
        </w:rPr>
        <w:t>;</w:t>
      </w:r>
      <w:r>
        <w:rPr>
          <w:rFonts w:ascii="Times New Roman" w:hAnsi="Times New Roman" w:cs="Times New Roman" w:eastAsia="Times New Roman"/>
          <w:sz w:val="25"/>
          <w:szCs w:val="25"/>
          <w:color w:val="9C9C9C"/>
          <w:spacing w:val="0"/>
          <w:w w:val="78"/>
          <w:i/>
          <w:position w:val="0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9C9C9C"/>
          <w:spacing w:val="-54"/>
          <w:w w:val="78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757779"/>
          <w:spacing w:val="-1"/>
          <w:w w:val="141"/>
          <w:i/>
          <w:position w:val="0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0"/>
          <w:w w:val="95"/>
          <w:i/>
          <w:position w:val="0"/>
        </w:rPr>
        <w:t>J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5"/>
          <w:w w:val="95"/>
          <w:i/>
          <w:position w:val="0"/>
        </w:rPr>
        <w:t>t</w:t>
      </w:r>
      <w:r>
        <w:rPr>
          <w:rFonts w:ascii="Times New Roman" w:hAnsi="Times New Roman" w:cs="Times New Roman" w:eastAsia="Times New Roman"/>
          <w:sz w:val="25"/>
          <w:szCs w:val="25"/>
          <w:color w:val="666767"/>
          <w:spacing w:val="0"/>
          <w:w w:val="97"/>
          <w:i/>
          <w:position w:val="0"/>
        </w:rPr>
        <w:t>a:</w:t>
      </w:r>
      <w:r>
        <w:rPr>
          <w:rFonts w:ascii="Times New Roman" w:hAnsi="Times New Roman" w:cs="Times New Roman" w:eastAsia="Times New Roman"/>
          <w:sz w:val="25"/>
          <w:szCs w:val="25"/>
          <w:color w:val="666767"/>
          <w:spacing w:val="-16"/>
          <w:w w:val="97"/>
          <w:i/>
          <w:position w:val="0"/>
        </w:rPr>
        <w:t>p</w:t>
      </w:r>
      <w:r>
        <w:rPr>
          <w:rFonts w:ascii="Times New Roman" w:hAnsi="Times New Roman" w:cs="Times New Roman" w:eastAsia="Times New Roman"/>
          <w:sz w:val="25"/>
          <w:szCs w:val="25"/>
          <w:color w:val="9C9C9C"/>
          <w:spacing w:val="0"/>
          <w:w w:val="28"/>
          <w:i/>
          <w:position w:val="0"/>
        </w:rPr>
        <w:t>--</w:t>
      </w:r>
      <w:r>
        <w:rPr>
          <w:rFonts w:ascii="Times New Roman" w:hAnsi="Times New Roman" w:cs="Times New Roman" w:eastAsia="Times New Roman"/>
          <w:sz w:val="25"/>
          <w:szCs w:val="25"/>
          <w:color w:val="9C9C9C"/>
          <w:spacing w:val="0"/>
          <w:w w:val="100"/>
          <w:i/>
          <w:position w:val="0"/>
        </w:rPr>
        <w:t>  </w:t>
      </w:r>
      <w:r>
        <w:rPr>
          <w:rFonts w:ascii="Times New Roman" w:hAnsi="Times New Roman" w:cs="Times New Roman" w:eastAsia="Times New Roman"/>
          <w:sz w:val="25"/>
          <w:szCs w:val="25"/>
          <w:color w:val="9C9C9C"/>
          <w:spacing w:val="3"/>
          <w:w w:val="100"/>
          <w:i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666767"/>
          <w:spacing w:val="0"/>
          <w:w w:val="100"/>
          <w:position w:val="0"/>
        </w:rPr>
        <w:t>n</w:t>
      </w:r>
      <w:r>
        <w:rPr>
          <w:rFonts w:ascii="Arial" w:hAnsi="Arial" w:cs="Arial" w:eastAsia="Arial"/>
          <w:sz w:val="20"/>
          <w:szCs w:val="20"/>
          <w:color w:val="666767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0"/>
          <w:szCs w:val="20"/>
          <w:color w:val="666767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757779"/>
          <w:spacing w:val="0"/>
          <w:w w:val="57"/>
          <w:position w:val="0"/>
        </w:rPr>
        <w:t>ftı</w:t>
      </w:r>
      <w:r>
        <w:rPr>
          <w:rFonts w:ascii="Times New Roman" w:hAnsi="Times New Roman" w:cs="Times New Roman" w:eastAsia="Times New Roman"/>
          <w:sz w:val="20"/>
          <w:szCs w:val="20"/>
          <w:color w:val="757779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9898A"/>
          <w:spacing w:val="0"/>
          <w:w w:val="77"/>
          <w:position w:val="0"/>
        </w:rPr>
        <w:t>ı·</w:t>
      </w:r>
      <w:r>
        <w:rPr>
          <w:rFonts w:ascii="Times New Roman" w:hAnsi="Times New Roman" w:cs="Times New Roman" w:eastAsia="Times New Roman"/>
          <w:sz w:val="20"/>
          <w:szCs w:val="20"/>
          <w:color w:val="89898A"/>
          <w:spacing w:val="-26"/>
          <w:w w:val="78"/>
          <w:position w:val="0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73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4009"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4D4D4D"/>
          <w:w w:val="64"/>
        </w:rPr>
        <w:t>M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9"/>
          <w:w w:val="64"/>
        </w:rPr>
        <w:t>u</w:t>
      </w:r>
      <w:r>
        <w:rPr>
          <w:rFonts w:ascii="Times New Roman" w:hAnsi="Times New Roman" w:cs="Times New Roman" w:eastAsia="Times New Roman"/>
          <w:sz w:val="25"/>
          <w:szCs w:val="25"/>
          <w:color w:val="666767"/>
          <w:spacing w:val="0"/>
          <w:w w:val="161"/>
        </w:rPr>
        <w:t>ha</w:t>
      </w:r>
      <w:r>
        <w:rPr>
          <w:rFonts w:ascii="Times New Roman" w:hAnsi="Times New Roman" w:cs="Times New Roman" w:eastAsia="Times New Roman"/>
          <w:sz w:val="25"/>
          <w:szCs w:val="25"/>
          <w:color w:val="757779"/>
          <w:spacing w:val="0"/>
          <w:w w:val="62"/>
        </w:rPr>
        <w:t>•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1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80" w:lineRule="exact"/>
        <w:ind w:left="4253" w:right="-20"/>
        <w:jc w:val="left"/>
        <w:tabs>
          <w:tab w:pos="4660" w:val="left"/>
          <w:tab w:pos="540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B6B6B6"/>
          <w:spacing w:val="0"/>
          <w:w w:val="139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B6B6B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B6B6B6"/>
          <w:spacing w:val="0"/>
          <w:w w:val="100"/>
        </w:rPr>
      </w:r>
      <w:r>
        <w:rPr>
          <w:rFonts w:ascii="Times New Roman" w:hAnsi="Times New Roman" w:cs="Times New Roman" w:eastAsia="Times New Roman"/>
          <w:sz w:val="7"/>
          <w:szCs w:val="7"/>
          <w:color w:val="9C9C9C"/>
          <w:spacing w:val="0"/>
          <w:w w:val="372"/>
        </w:rPr>
        <w:t>!</w:t>
      </w:r>
      <w:r>
        <w:rPr>
          <w:rFonts w:ascii="Times New Roman" w:hAnsi="Times New Roman" w:cs="Times New Roman" w:eastAsia="Times New Roman"/>
          <w:sz w:val="7"/>
          <w:szCs w:val="7"/>
          <w:color w:val="9C9C9C"/>
          <w:spacing w:val="15"/>
          <w:w w:val="372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9C9C9C"/>
          <w:spacing w:val="0"/>
          <w:w w:val="146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9C9C9C"/>
          <w:spacing w:val="15"/>
          <w:w w:val="146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B6B6B6"/>
          <w:spacing w:val="0"/>
          <w:w w:val="146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B6B6B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B6B6B6"/>
          <w:spacing w:val="0"/>
          <w:w w:val="100"/>
        </w:rPr>
      </w:r>
      <w:r>
        <w:rPr>
          <w:rFonts w:ascii="Times New Roman" w:hAnsi="Times New Roman" w:cs="Times New Roman" w:eastAsia="Times New Roman"/>
          <w:sz w:val="7"/>
          <w:szCs w:val="7"/>
          <w:color w:val="666767"/>
          <w:spacing w:val="0"/>
          <w:w w:val="146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666767"/>
          <w:spacing w:val="0"/>
          <w:w w:val="146"/>
        </w:rPr>
        <w:t>  </w:t>
      </w:r>
      <w:r>
        <w:rPr>
          <w:rFonts w:ascii="Times New Roman" w:hAnsi="Times New Roman" w:cs="Times New Roman" w:eastAsia="Times New Roman"/>
          <w:sz w:val="7"/>
          <w:szCs w:val="7"/>
          <w:color w:val="666767"/>
          <w:spacing w:val="12"/>
          <w:w w:val="146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9898A"/>
          <w:spacing w:val="0"/>
          <w:w w:val="146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89898A"/>
          <w:spacing w:val="0"/>
          <w:w w:val="146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9898A"/>
          <w:spacing w:val="23"/>
          <w:w w:val="146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9C9C9C"/>
          <w:spacing w:val="0"/>
          <w:w w:val="276"/>
        </w:rPr>
        <w:t>.;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160"/>
          <w:cols w:num="2" w:equalWidth="0">
            <w:col w:w="4197" w:space="392"/>
            <w:col w:w="6891"/>
          </w:cols>
        </w:sectPr>
      </w:pPr>
      <w:rPr/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/>
        <w:pict>
          <v:group style="position:absolute;margin-left:18.018284pt;margin-top:30.164038pt;width:564.652458pt;height:780.03506pt;mso-position-horizontal-relative:page;mso-position-vertical-relative:page;z-index:-16207" coordorigin="360,603" coordsize="11293,15601">
            <v:group style="position:absolute;left:377;top:620;width:329;height:2" coordorigin="377,620" coordsize="329,2">
              <v:shape style="position:absolute;left:377;top:620;width:329;height:2" coordorigin="377,620" coordsize="329,0" path="m377,620l706,620e" filled="f" stroked="t" strokeweight=".477306pt" strokecolor="#5B5B5B">
                <v:path arrowok="t"/>
              </v:shape>
            </v:group>
            <v:group style="position:absolute;left:377;top:613;width:2;height:728" coordorigin="377,613" coordsize="2,728">
              <v:shape style="position:absolute;left:377;top:613;width:2;height:728" coordorigin="377,613" coordsize="0,728" path="m377,1341l377,613e" filled="f" stroked="t" strokeweight=".954611pt" strokecolor="#878787">
                <v:path arrowok="t"/>
              </v:shape>
            </v:group>
            <v:group style="position:absolute;left:649;top:622;width:1141;height:2" coordorigin="649,622" coordsize="1141,2">
              <v:shape style="position:absolute;left:649;top:622;width:1141;height:2" coordorigin="649,622" coordsize="1141,0" path="m649,622l1790,622e" filled="f" stroked="t" strokeweight=".477306pt" strokecolor="#444444">
                <v:path arrowok="t"/>
              </v:shape>
            </v:group>
            <v:group style="position:absolute;left:1733;top:627;width:9880;height:2" coordorigin="1733,627" coordsize="9880,2">
              <v:shape style="position:absolute;left:1733;top:627;width:9880;height:2" coordorigin="1733,627" coordsize="9880,0" path="m1733,627l11613,627e" filled="f" stroked="t" strokeweight=".715958pt" strokecolor="#545454">
                <v:path arrowok="t"/>
              </v:shape>
            </v:group>
            <v:group style="position:absolute;left:7799;top:634;width:2043;height:2" coordorigin="7799,634" coordsize="2043,2">
              <v:shape style="position:absolute;left:7799;top:634;width:2043;height:2" coordorigin="7799,634" coordsize="2043,0" path="m7799,634l9842,634e" filled="f" stroked="t" strokeweight=".477306pt" strokecolor="#3F3F3F">
                <v:path arrowok="t"/>
              </v:shape>
            </v:group>
            <v:group style="position:absolute;left:9226;top:627;width:2;height:847" coordorigin="9226,627" coordsize="2,847">
              <v:shape style="position:absolute;left:9226;top:627;width:2;height:847" coordorigin="9226,627" coordsize="0,847" path="m9226,1475l9226,627e" filled="f" stroked="t" strokeweight=".954611pt" strokecolor="#676767">
                <v:path arrowok="t"/>
              </v:shape>
            </v:group>
            <v:group style="position:absolute;left:10276;top:637;width:1336;height:2" coordorigin="10276,637" coordsize="1336,2">
              <v:shape style="position:absolute;left:10276;top:637;width:1336;height:2" coordorigin="10276,637" coordsize="1336,0" path="m10276,637l11613,637e" filled="f" stroked="t" strokeweight=".954611pt" strokecolor="#646464">
                <v:path arrowok="t"/>
              </v:shape>
            </v:group>
            <v:group style="position:absolute;left:11608;top:627;width:2;height:3485" coordorigin="11608,627" coordsize="2,3485">
              <v:shape style="position:absolute;left:11608;top:627;width:2;height:3485" coordorigin="11608,627" coordsize="0,3485" path="m11608,4113l11608,627e" filled="f" stroked="t" strokeweight=".954611pt" strokecolor="#5B5B5B">
                <v:path arrowok="t"/>
              </v:shape>
            </v:group>
            <v:group style="position:absolute;left:382;top:1283;width:2;height:412" coordorigin="382,1283" coordsize="2,412">
              <v:shape style="position:absolute;left:382;top:1283;width:2;height:412" coordorigin="382,1283" coordsize="0,412" path="m382,1695l382,1283e" filled="f" stroked="t" strokeweight=".477306pt" strokecolor="#6B6B6B">
                <v:path arrowok="t"/>
              </v:shape>
            </v:group>
            <v:group style="position:absolute;left:9231;top:1417;width:2;height:278" coordorigin="9231,1417" coordsize="2,278">
              <v:shape style="position:absolute;left:9231;top:1417;width:2;height:278" coordorigin="9231,1417" coordsize="0,278" path="m9231,1695l9231,1417e" filled="f" stroked="t" strokeweight=".477306pt" strokecolor="#484848">
                <v:path arrowok="t"/>
              </v:shape>
            </v:group>
            <v:group style="position:absolute;left:372;top:2145;width:2081;height:2" coordorigin="372,2145" coordsize="2081,2">
              <v:shape style="position:absolute;left:372;top:2145;width:2081;height:2" coordorigin="372,2145" coordsize="2081,0" path="m372,2145l2453,2145e" filled="f" stroked="t" strokeweight=".715958pt" strokecolor="#444444">
                <v:path arrowok="t"/>
              </v:shape>
            </v:group>
            <v:group style="position:absolute;left:382;top:613;width:2;height:1566" coordorigin="382,613" coordsize="2,1566">
              <v:shape style="position:absolute;left:382;top:613;width:2;height:1566" coordorigin="382,613" coordsize="0,1566" path="m382,2178l382,613e" filled="f" stroked="t" strokeweight=".954611pt" strokecolor="#747474">
                <v:path arrowok="t"/>
              </v:shape>
            </v:group>
            <v:group style="position:absolute;left:2425;top:1111;width:2;height:230" coordorigin="2425,1111" coordsize="2,230">
              <v:shape style="position:absolute;left:2425;top:1111;width:2;height:230" coordorigin="2425,1111" coordsize="0,230" path="m2425,1341l2425,1111e" filled="f" stroked="t" strokeweight=".477306pt" strokecolor="#181818">
                <v:path arrowok="t"/>
              </v:shape>
            </v:group>
            <v:group style="position:absolute;left:2422;top:613;width:2;height:1542" coordorigin="2422,613" coordsize="2,1542">
              <v:shape style="position:absolute;left:2422;top:613;width:2;height:1542" coordorigin="2422,613" coordsize="0,1542" path="m2422,2154l2422,613e" filled="f" stroked="t" strokeweight=".477306pt" strokecolor="#343434">
                <v:path arrowok="t"/>
              </v:shape>
            </v:group>
            <v:group style="position:absolute;left:2100;top:2150;width:5771;height:2" coordorigin="2100,2150" coordsize="5771,2">
              <v:shape style="position:absolute;left:2100;top:2150;width:5771;height:2" coordorigin="2100,2150" coordsize="5771,0" path="m2100,2150l7871,2150e" filled="f" stroked="t" strokeweight=".954611pt" strokecolor="#575757">
                <v:path arrowok="t"/>
              </v:shape>
            </v:group>
            <v:group style="position:absolute;left:7799;top:2152;width:1451;height:2" coordorigin="7799,2152" coordsize="1451,2">
              <v:shape style="position:absolute;left:7799;top:2152;width:1451;height:2" coordorigin="7799,2152" coordsize="1451,0" path="m7799,2152l9250,2152e" filled="f" stroked="t" strokeweight=".477306pt" strokecolor="#4B4B4B">
                <v:path arrowok="t"/>
              </v:shape>
            </v:group>
            <v:group style="position:absolute;left:9229;top:1637;width:2;height:527" coordorigin="9229,1637" coordsize="2,527">
              <v:shape style="position:absolute;left:9229;top:1637;width:2;height:527" coordorigin="9229,1637" coordsize="0,527" path="m9229,2164l9229,1637e" filled="f" stroked="t" strokeweight=".715958pt" strokecolor="#5B5B5B">
                <v:path arrowok="t"/>
              </v:shape>
            </v:group>
            <v:group style="position:absolute;left:9064;top:2157;width:2554;height:2" coordorigin="9064,2157" coordsize="2554,2">
              <v:shape style="position:absolute;left:9064;top:2157;width:2554;height:2" coordorigin="9064,2157" coordsize="2554,0" path="m9064,2157l11618,2157e" filled="f" stroked="t" strokeweight=".954611pt" strokecolor="#606060">
                <v:path arrowok="t"/>
              </v:shape>
            </v:group>
            <v:group style="position:absolute;left:372;top:2384;width:1418;height:2" coordorigin="372,2384" coordsize="1418,2">
              <v:shape style="position:absolute;left:372;top:2384;width:1418;height:2" coordorigin="372,2384" coordsize="1418,0" path="m372,2384l1790,2384e" filled="f" stroked="t" strokeweight=".477306pt" strokecolor="#3B3B3B">
                <v:path arrowok="t"/>
              </v:shape>
            </v:group>
            <v:group style="position:absolute;left:1733;top:2387;width:6697;height:2" coordorigin="1733,2387" coordsize="6697,2">
              <v:shape style="position:absolute;left:1733;top:2387;width:6697;height:2" coordorigin="1733,2387" coordsize="6697,0" path="m1733,2387l8429,2387e" filled="f" stroked="t" strokeweight=".715958pt" strokecolor="#545454">
                <v:path arrowok="t"/>
              </v:shape>
            </v:group>
            <v:group style="position:absolute;left:3465;top:2140;width:2;height:278" coordorigin="3465,2140" coordsize="2,278">
              <v:shape style="position:absolute;left:3465;top:2140;width:2;height:278" coordorigin="3465,2140" coordsize="0,278" path="m3465,2418l3465,2140e" filled="f" stroked="t" strokeweight=".954611pt" strokecolor="#5B5B5B">
                <v:path arrowok="t"/>
              </v:shape>
            </v:group>
            <v:group style="position:absolute;left:8372;top:2394;width:869;height:2" coordorigin="8372,2394" coordsize="869,2">
              <v:shape style="position:absolute;left:8372;top:2394;width:869;height:2" coordorigin="8372,2394" coordsize="869,0" path="m8372,2394l9241,2394e" filled="f" stroked="t" strokeweight=".477306pt" strokecolor="#484848">
                <v:path arrowok="t"/>
              </v:shape>
            </v:group>
            <v:group style="position:absolute;left:9126;top:2396;width:2492;height:2" coordorigin="9126,2396" coordsize="2492,2">
              <v:shape style="position:absolute;left:9126;top:2396;width:2492;height:2" coordorigin="9126,2396" coordsize="2492,0" path="m9126,2396l11618,2396e" filled="f" stroked="t" strokeweight=".954611pt" strokecolor="#646464">
                <v:path arrowok="t"/>
              </v:shape>
            </v:group>
            <v:group style="position:absolute;left:372;top:2624;width:1418;height:2" coordorigin="372,2624" coordsize="1418,2">
              <v:shape style="position:absolute;left:372;top:2624;width:1418;height:2" coordorigin="372,2624" coordsize="1418,0" path="m372,2624l1790,2624e" filled="f" stroked="t" strokeweight=".477306pt" strokecolor="#444444">
                <v:path arrowok="t"/>
              </v:shape>
            </v:group>
            <v:group style="position:absolute;left:1733;top:2626;width:1847;height:2" coordorigin="1733,2626" coordsize="1847,2">
              <v:shape style="position:absolute;left:1733;top:2626;width:1847;height:2" coordorigin="1733,2626" coordsize="1847,0" path="m1733,2626l3580,2626e" filled="f" stroked="t" strokeweight=".954611pt" strokecolor="#5B5B5B">
                <v:path arrowok="t"/>
              </v:shape>
            </v:group>
            <v:group style="position:absolute;left:3441;top:2626;width:1900;height:2" coordorigin="3441,2626" coordsize="1900,2">
              <v:shape style="position:absolute;left:3441;top:2626;width:1900;height:2" coordorigin="3441,2626" coordsize="1900,0" path="m3441,2626l5341,2626e" filled="f" stroked="t" strokeweight=".477306pt" strokecolor="#3F3F3F">
                <v:path arrowok="t"/>
              </v:shape>
            </v:group>
            <v:group style="position:absolute;left:5284;top:2626;width:2797;height:2" coordorigin="5284,2626" coordsize="2797,2">
              <v:shape style="position:absolute;left:5284;top:2626;width:2797;height:2" coordorigin="5284,2626" coordsize="2797,0" path="m5284,2626l8081,2626e" filled="f" stroked="t" strokeweight=".954611pt" strokecolor="#5B5B5B">
                <v:path arrowok="t"/>
              </v:shape>
            </v:group>
            <v:group style="position:absolute;left:7799;top:2631;width:630;height:2" coordorigin="7799,2631" coordsize="630,2">
              <v:shape style="position:absolute;left:7799;top:2631;width:630;height:2" coordorigin="7799,2631" coordsize="630,0" path="m7799,2631l8429,2631e" filled="f" stroked="t" strokeweight=".477306pt" strokecolor="#444444">
                <v:path arrowok="t"/>
              </v:shape>
            </v:group>
            <v:group style="position:absolute;left:8372;top:2633;width:869;height:2" coordorigin="8372,2633" coordsize="869,2">
              <v:shape style="position:absolute;left:8372;top:2633;width:869;height:2" coordorigin="8372,2633" coordsize="869,0" path="m8372,2633l9241,2633e" filled="f" stroked="t" strokeweight=".477306pt" strokecolor="#2F2F2F">
                <v:path arrowok="t"/>
              </v:shape>
            </v:group>
            <v:group style="position:absolute;left:9183;top:2636;width:606;height:2" coordorigin="9183,2636" coordsize="606,2">
              <v:shape style="position:absolute;left:9183;top:2636;width:606;height:2" coordorigin="9183,2636" coordsize="606,0" path="m9183,2636l9790,2636e" filled="f" stroked="t" strokeweight=".715958pt" strokecolor="#484848">
                <v:path arrowok="t"/>
              </v:shape>
            </v:group>
            <v:group style="position:absolute;left:9732;top:2636;width:1885;height:2" coordorigin="9732,2636" coordsize="1885,2">
              <v:shape style="position:absolute;left:9732;top:2636;width:1885;height:2" coordorigin="9732,2636" coordsize="1885,0" path="m9732,2636l11618,2636e" filled="f" stroked="t" strokeweight=".954611pt" strokecolor="#606060">
                <v:path arrowok="t"/>
              </v:shape>
            </v:group>
            <v:group style="position:absolute;left:372;top:2868;width:5327;height:2" coordorigin="372,2868" coordsize="5327,2">
              <v:shape style="position:absolute;left:372;top:2868;width:5327;height:2" coordorigin="372,2868" coordsize="5327,0" path="m372,2868l5699,2868e" filled="f" stroked="t" strokeweight=".715958pt" strokecolor="#575757">
                <v:path arrowok="t"/>
              </v:shape>
            </v:group>
            <v:group style="position:absolute;left:5642;top:2873;width:673;height:2" coordorigin="5642,2873" coordsize="673,2">
              <v:shape style="position:absolute;left:5642;top:2873;width:673;height:2" coordorigin="5642,2873" coordsize="673,0" path="m5642,2873l6315,2873e" filled="f" stroked="t" strokeweight=".477306pt" strokecolor="#2B2B2B">
                <v:path arrowok="t"/>
              </v:shape>
            </v:group>
            <v:group style="position:absolute;left:6243;top:2873;width:2425;height:2" coordorigin="6243,2873" coordsize="2425,2">
              <v:shape style="position:absolute;left:6243;top:2873;width:2425;height:2" coordorigin="6243,2873" coordsize="2425,0" path="m6243,2873l8668,2873e" filled="f" stroked="t" strokeweight=".954611pt" strokecolor="#5B5B5B">
                <v:path arrowok="t"/>
              </v:shape>
            </v:group>
            <v:group style="position:absolute;left:8372;top:2875;width:1055;height:2" coordorigin="8372,2875" coordsize="1055,2">
              <v:shape style="position:absolute;left:8372;top:2875;width:1055;height:2" coordorigin="8372,2875" coordsize="1055,0" path="m8372,2875l9427,2875e" filled="f" stroked="t" strokeweight=".715958pt" strokecolor="#4B4B4B">
                <v:path arrowok="t"/>
              </v:shape>
            </v:group>
            <v:group style="position:absolute;left:9370;top:2877;width:964;height:2" coordorigin="9370,2877" coordsize="964,2">
              <v:shape style="position:absolute;left:9370;top:2877;width:964;height:2" coordorigin="9370,2877" coordsize="964,0" path="m9370,2877l10334,2877e" filled="f" stroked="t" strokeweight=".477306pt" strokecolor="#343434">
                <v:path arrowok="t"/>
              </v:shape>
            </v:group>
            <v:group style="position:absolute;left:10276;top:2877;width:1341;height:2" coordorigin="10276,2877" coordsize="1341,2">
              <v:shape style="position:absolute;left:10276;top:2877;width:1341;height:2" coordorigin="10276,2877" coordsize="1341,0" path="m10276,2877l11618,2877e" filled="f" stroked="t" strokeweight=".715958pt" strokecolor="#606060">
                <v:path arrowok="t"/>
              </v:shape>
            </v:group>
            <v:group style="position:absolute;left:11613;top:2581;width:2;height:560" coordorigin="11613,2581" coordsize="2,560">
              <v:shape style="position:absolute;left:11613;top:2581;width:2;height:560" coordorigin="11613,2581" coordsize="0,560" path="m11613,3141l11613,2581e" filled="f" stroked="t" strokeweight=".477306pt" strokecolor="#3F3F3F">
                <v:path arrowok="t"/>
              </v:shape>
            </v:group>
            <v:group style="position:absolute;left:368;top:3112;width:11231;height:2" coordorigin="368,3112" coordsize="11231,2">
              <v:shape style="position:absolute;left:368;top:3112;width:11231;height:2" coordorigin="368,3112" coordsize="11231,0" path="m368,3112l11599,3112e" filled="f" stroked="t" strokeweight=".715958pt" strokecolor="#545454">
                <v:path arrowok="t"/>
              </v:shape>
            </v:group>
            <v:group style="position:absolute;left:6257;top:3114;width:807;height:2" coordorigin="6257,3114" coordsize="807,2">
              <v:shape style="position:absolute;left:6257;top:3114;width:807;height:2" coordorigin="6257,3114" coordsize="807,0" path="m6257,3114l7064,3114e" filled="f" stroked="t" strokeweight=".477306pt" strokecolor="#3F3F3F">
                <v:path arrowok="t"/>
              </v:shape>
            </v:group>
            <v:group style="position:absolute;left:7007;top:3117;width:482;height:2" coordorigin="7007,3117" coordsize="482,2">
              <v:shape style="position:absolute;left:7007;top:3117;width:482;height:2" coordorigin="7007,3117" coordsize="482,0" path="m7007,3117l7489,3117e" filled="f" stroked="t" strokeweight=".477306pt" strokecolor="#2B2B2B">
                <v:path arrowok="t"/>
              </v:shape>
            </v:group>
            <v:group style="position:absolute;left:7432;top:3117;width:425;height:2" coordorigin="7432,3117" coordsize="425,2">
              <v:shape style="position:absolute;left:7432;top:3117;width:425;height:2" coordorigin="7432,3117" coordsize="425,0" path="m7432,3117l7856,3117e" filled="f" stroked="t" strokeweight=".477306pt" strokecolor="#3F3F3F">
                <v:path arrowok="t"/>
              </v:shape>
            </v:group>
            <v:group style="position:absolute;left:7771;top:3124;width:3847;height:2" coordorigin="7771,3124" coordsize="3847,2">
              <v:shape style="position:absolute;left:7771;top:3124;width:3847;height:2" coordorigin="7771,3124" coordsize="3847,0" path="m7771,3124l11618,3124e" filled="f" stroked="t" strokeweight=".715958pt" strokecolor="#606060">
                <v:path arrowok="t"/>
              </v:shape>
            </v:group>
            <v:group style="position:absolute;left:377;top:3359;width:11245;height:2" coordorigin="377,3359" coordsize="11245,2">
              <v:shape style="position:absolute;left:377;top:3359;width:11245;height:2" coordorigin="377,3359" coordsize="11245,0" path="m377,3359l11622,3359e" filled="f" stroked="t" strokeweight=".715958pt" strokecolor="#4F4F4F">
                <v:path arrowok="t"/>
              </v:shape>
            </v:group>
            <v:group style="position:absolute;left:384;top:613;width:2;height:15584" coordorigin="384,613" coordsize="2,15584">
              <v:shape style="position:absolute;left:384;top:613;width:2;height:15584" coordorigin="384,613" coordsize="0,15584" path="m384,16197l384,613e" filled="f" stroked="t" strokeweight=".715958pt" strokecolor="#545454">
                <v:path arrowok="t"/>
              </v:shape>
            </v:group>
            <v:group style="position:absolute;left:382;top:3327;width:2;height:785" coordorigin="382,3327" coordsize="2,785">
              <v:shape style="position:absolute;left:382;top:3327;width:2;height:785" coordorigin="382,3327" coordsize="0,785" path="m382,4113l382,3327e" filled="f" stroked="t" strokeweight=".477306pt" strokecolor="#232323">
                <v:path arrowok="t"/>
              </v:shape>
            </v:group>
            <v:group style="position:absolute;left:3928;top:3347;width:2;height:747" coordorigin="3928,3347" coordsize="2,747">
              <v:shape style="position:absolute;left:3928;top:3347;width:2;height:747" coordorigin="3928,3347" coordsize="0,747" path="m3928,4093l3928,3347e" filled="f" stroked="t" strokeweight=".954611pt" strokecolor="#4F4F4F">
                <v:path arrowok="t"/>
              </v:shape>
            </v:group>
            <v:group style="position:absolute;left:7050;top:3351;width:2;height:747" coordorigin="7050,3351" coordsize="2,747">
              <v:shape style="position:absolute;left:7050;top:3351;width:2;height:747" coordorigin="7050,3351" coordsize="0,747" path="m7050,4098l7050,3351e" filled="f" stroked="t" strokeweight=".954611pt" strokecolor="#545454">
                <v:path arrowok="t"/>
              </v:shape>
            </v:group>
            <v:group style="position:absolute;left:7031;top:3787;width:1370;height:2" coordorigin="7031,3787" coordsize="1370,2">
              <v:shape style="position:absolute;left:7031;top:3787;width:1370;height:2" coordorigin="7031,3787" coordsize="1370,0" path="m7031,3787l8401,3787e" filled="f" stroked="t" strokeweight=".238653pt" strokecolor="#606060">
                <v:path arrowok="t"/>
              </v:shape>
            </v:group>
            <v:group style="position:absolute;left:3919;top:3775;width:2396;height:2" coordorigin="3919,3775" coordsize="2396,2">
              <v:shape style="position:absolute;left:3919;top:3775;width:2396;height:2" coordorigin="3919,3775" coordsize="2396,0" path="m3919,3775l6315,3775e" filled="f" stroked="t" strokeweight=".477306pt" strokecolor="#606060">
                <v:path arrowok="t"/>
              </v:shape>
            </v:group>
            <v:group style="position:absolute;left:6133;top:3775;width:926;height:2" coordorigin="6133,3775" coordsize="926,2">
              <v:shape style="position:absolute;left:6133;top:3775;width:926;height:2" coordorigin="6133,3775" coordsize="926,0" path="m6133,3775l7059,3775e" filled="f" stroked="t" strokeweight=".477306pt" strokecolor="#979797">
                <v:path arrowok="t"/>
              </v:shape>
            </v:group>
            <v:group style="position:absolute;left:8401;top:3787;width:1904;height:2" coordorigin="8401,3787" coordsize="1904,2">
              <v:shape style="position:absolute;left:8401;top:3787;width:1904;height:2" coordorigin="8401,3787" coordsize="1904,0" path="m8401,3787l10305,3787e" filled="f" stroked="t" strokeweight=".238653pt" strokecolor="#000000">
                <v:path arrowok="t"/>
              </v:shape>
            </v:group>
            <v:group style="position:absolute;left:10305;top:3787;width:1308;height:2" coordorigin="10305,3787" coordsize="1308,2">
              <v:shape style="position:absolute;left:10305;top:3787;width:1308;height:2" coordorigin="10305,3787" coordsize="1308,0" path="m10305,3787l11613,3787e" filled="f" stroked="t" strokeweight=".238653pt" strokecolor="#676767">
                <v:path arrowok="t"/>
              </v:shape>
            </v:group>
            <v:group style="position:absolute;left:377;top:4086;width:2873;height:2" coordorigin="377,4086" coordsize="2873,2">
              <v:shape style="position:absolute;left:377;top:4086;width:2873;height:2" coordorigin="377,4086" coordsize="2873,0" path="m377,4086l3250,4086e" filled="f" stroked="t" strokeweight=".715958pt" strokecolor="#606060">
                <v:path arrowok="t"/>
              </v:shape>
            </v:group>
            <v:group style="position:absolute;left:3193;top:4089;width:768;height:2" coordorigin="3193,4089" coordsize="768,2">
              <v:shape style="position:absolute;left:3193;top:4089;width:768;height:2" coordorigin="3193,4089" coordsize="768,0" path="m3193,4089l3962,4089e" filled="f" stroked="t" strokeweight=".477306pt" strokecolor="#3B3B3B">
                <v:path arrowok="t"/>
              </v:shape>
            </v:group>
            <v:group style="position:absolute;left:3890;top:4084;width:2114;height:2" coordorigin="3890,4084" coordsize="2114,2">
              <v:shape style="position:absolute;left:3890;top:4084;width:2114;height:2" coordorigin="3890,4084" coordsize="2114,0" path="m3890,4084l6005,4084e" filled="f" stroked="t" strokeweight=".954611pt" strokecolor="#444444">
                <v:path arrowok="t"/>
              </v:shape>
            </v:group>
            <v:group style="position:absolute;left:5909;top:4089;width:5713;height:2" coordorigin="5909,4089" coordsize="5713,2">
              <v:shape style="position:absolute;left:5909;top:4089;width:5713;height:2" coordorigin="5909,4089" coordsize="5713,0" path="m5909,4089l11622,4089e" filled="f" stroked="t" strokeweight=".715958pt" strokecolor="#646464">
                <v:path arrowok="t"/>
              </v:shape>
            </v:group>
            <v:group style="position:absolute;left:372;top:4364;width:2878;height:2" coordorigin="372,4364" coordsize="2878,2">
              <v:shape style="position:absolute;left:372;top:4364;width:2878;height:2" coordorigin="372,4364" coordsize="2878,0" path="m372,4364l3250,4364e" filled="f" stroked="t" strokeweight=".715958pt" strokecolor="#606060">
                <v:path arrowok="t"/>
              </v:shape>
            </v:group>
            <v:group style="position:absolute;left:3193;top:4366;width:492;height:2" coordorigin="3193,4366" coordsize="492,2">
              <v:shape style="position:absolute;left:3193;top:4366;width:492;height:2" coordorigin="3193,4366" coordsize="492,0" path="m3193,4366l3685,4366e" filled="f" stroked="t" strokeweight=".477306pt" strokecolor="#444444">
                <v:path arrowok="t"/>
              </v:shape>
            </v:group>
            <v:group style="position:absolute;left:3628;top:4364;width:1904;height:2" coordorigin="3628,4364" coordsize="1904,2">
              <v:shape style="position:absolute;left:3628;top:4364;width:1904;height:2" coordorigin="3628,4364" coordsize="1904,0" path="m3628,4364l5532,4364e" filled="f" stroked="t" strokeweight=".954611pt" strokecolor="#646464">
                <v:path arrowok="t"/>
              </v:shape>
            </v:group>
            <v:group style="position:absolute;left:5475;top:4366;width:224;height:2" coordorigin="5475,4366" coordsize="224,2">
              <v:shape style="position:absolute;left:5475;top:4366;width:224;height:2" coordorigin="5475,4366" coordsize="224,0" path="m5475,4366l5699,4366e" filled="f" stroked="t" strokeweight=".477306pt" strokecolor="#4B4B4B">
                <v:path arrowok="t"/>
              </v:shape>
            </v:group>
            <v:group style="position:absolute;left:5642;top:4366;width:325;height:2" coordorigin="5642,4366" coordsize="325,2">
              <v:shape style="position:absolute;left:5642;top:4366;width:325;height:2" coordorigin="5642,4366" coordsize="325,0" path="m5642,4366l5966,4366e" filled="f" stroked="t" strokeweight=".477306pt" strokecolor="#383838">
                <v:path arrowok="t"/>
              </v:shape>
            </v:group>
            <v:group style="position:absolute;left:5909;top:4366;width:1947;height:2" coordorigin="5909,4366" coordsize="1947,2">
              <v:shape style="position:absolute;left:5909;top:4366;width:1947;height:2" coordorigin="5909,4366" coordsize="1947,0" path="m5909,4366l7856,4366e" filled="f" stroked="t" strokeweight=".715958pt" strokecolor="#606060">
                <v:path arrowok="t"/>
              </v:shape>
            </v:group>
            <v:group style="position:absolute;left:7799;top:4369;width:2534;height:2" coordorigin="7799,4369" coordsize="2534,2">
              <v:shape style="position:absolute;left:7799;top:4369;width:2534;height:2" coordorigin="7799,4369" coordsize="2534,0" path="m7799,4369l10334,4369e" filled="f" stroked="t" strokeweight=".477306pt" strokecolor="#444444">
                <v:path arrowok="t"/>
              </v:shape>
            </v:group>
            <v:group style="position:absolute;left:10276;top:4371;width:1346;height:2" coordorigin="10276,4371" coordsize="1346,2">
              <v:shape style="position:absolute;left:10276;top:4371;width:1346;height:2" coordorigin="10276,4371" coordsize="1346,0" path="m10276,4371l11622,4371e" filled="f" stroked="t" strokeweight=".954611pt" strokecolor="#777777">
                <v:path arrowok="t"/>
              </v:shape>
            </v:group>
            <v:group style="position:absolute;left:11622;top:637;width:2;height:11510" coordorigin="11622,637" coordsize="2,11510">
              <v:shape style="position:absolute;left:11622;top:637;width:2;height:11510" coordorigin="11622,637" coordsize="0,11510" path="m11622,12146l11622,637e" filled="f" stroked="t" strokeweight=".715958pt" strokecolor="#575757">
                <v:path arrowok="t"/>
              </v:shape>
            </v:group>
            <v:group style="position:absolute;left:2425;top:4079;width:2;height:637" coordorigin="2425,4079" coordsize="2,637">
              <v:shape style="position:absolute;left:2425;top:4079;width:2;height:637" coordorigin="2425,4079" coordsize="0,637" path="m2425,4716l2425,4079e" filled="f" stroked="t" strokeweight=".954611pt" strokecolor="#575757">
                <v:path arrowok="t"/>
              </v:shape>
            </v:group>
            <v:group style="position:absolute;left:2415;top:4608;width:4448;height:2" coordorigin="2415,4608" coordsize="4448,2">
              <v:shape style="position:absolute;left:2415;top:4608;width:4448;height:2" coordorigin="2415,4608" coordsize="4448,0" path="m2415,4608l6864,4608e" filled="f" stroked="t" strokeweight=".715958pt" strokecolor="#4F4F4F">
                <v:path arrowok="t"/>
              </v:shape>
            </v:group>
            <v:group style="position:absolute;left:6806;top:4611;width:1050;height:2" coordorigin="6806,4611" coordsize="1050,2">
              <v:shape style="position:absolute;left:6806;top:4611;width:1050;height:2" coordorigin="6806,4611" coordsize="1050,0" path="m6806,4611l7856,4611e" filled="f" stroked="t" strokeweight=".477306pt" strokecolor="#2B2B2B">
                <v:path arrowok="t"/>
              </v:shape>
            </v:group>
            <v:group style="position:absolute;left:7799;top:4613;width:2787;height:2" coordorigin="7799,4613" coordsize="2787,2">
              <v:shape style="position:absolute;left:7799;top:4613;width:2787;height:2" coordorigin="7799,4613" coordsize="2787,0" path="m7799,4613l10587,4613e" filled="f" stroked="t" strokeweight=".954611pt" strokecolor="#5B5B5B">
                <v:path arrowok="t"/>
              </v:shape>
            </v:group>
            <v:group style="position:absolute;left:10276;top:4615;width:1346;height:2" coordorigin="10276,4615" coordsize="1346,2">
              <v:shape style="position:absolute;left:10276;top:4615;width:1346;height:2" coordorigin="10276,4615" coordsize="1346,0" path="m10276,4615l11622,4615e" filled="f" stroked="t" strokeweight=".477306pt" strokecolor="#444444">
                <v:path arrowok="t"/>
              </v:shape>
            </v:group>
            <v:group style="position:absolute;left:2425;top:4572;width:2;height:306" coordorigin="2425,4572" coordsize="2,306">
              <v:shape style="position:absolute;left:2425;top:4572;width:2;height:306" coordorigin="2425,4572" coordsize="0,306" path="m2425,4879l2425,4572e" filled="f" stroked="t" strokeweight=".715958pt" strokecolor="#444444">
                <v:path arrowok="t"/>
              </v:shape>
            </v:group>
            <v:group style="position:absolute;left:7828;top:4596;width:2;height:254" coordorigin="7828,4596" coordsize="2,254">
              <v:shape style="position:absolute;left:7828;top:4596;width:2;height:254" coordorigin="7828,4596" coordsize="0,254" path="m7828,4850l7828,4596e" filled="f" stroked="t" strokeweight=".238653pt" strokecolor="#3B3B3B">
                <v:path arrowok="t"/>
              </v:shape>
            </v:group>
            <v:group style="position:absolute;left:2429;top:4821;width:2;height:536" coordorigin="2429,4821" coordsize="2,536">
              <v:shape style="position:absolute;left:2429;top:4821;width:2;height:536" coordorigin="2429,4821" coordsize="0,536" path="m2429,5357l2429,4821e" filled="f" stroked="t" strokeweight=".477306pt" strokecolor="#232323">
                <v:path arrowok="t"/>
              </v:shape>
            </v:group>
            <v:group style="position:absolute;left:4993;top:5092;width:2959;height:2" coordorigin="4993,5092" coordsize="2959,2">
              <v:shape style="position:absolute;left:4993;top:5092;width:2959;height:2" coordorigin="4993,5092" coordsize="2959,0" path="m4993,5092l7952,5092e" filled="f" stroked="t" strokeweight=".954611pt" strokecolor="#606060">
                <v:path arrowok="t"/>
              </v:shape>
            </v:group>
            <v:group style="position:absolute;left:7828;top:4850;width:2;height:239" coordorigin="7828,4850" coordsize="2,239">
              <v:shape style="position:absolute;left:7828;top:4850;width:2;height:239" coordorigin="7828,4850" coordsize="0,239" path="m7828,5089l7828,4850e" filled="f" stroked="t" strokeweight=".238653pt" strokecolor="#575757">
                <v:path arrowok="t"/>
              </v:shape>
            </v:group>
            <v:group style="position:absolute;left:7799;top:5097;width:2076;height:2" coordorigin="7799,5097" coordsize="2076,2">
              <v:shape style="position:absolute;left:7799;top:5097;width:2076;height:2" coordorigin="7799,5097" coordsize="2076,0" path="m7799,5097l9875,5097e" filled="f" stroked="t" strokeweight=".477306pt" strokecolor="#484848">
                <v:path arrowok="t"/>
              </v:shape>
            </v:group>
            <v:group style="position:absolute;left:9732;top:5097;width:1885;height:2" coordorigin="9732,5097" coordsize="1885,2">
              <v:shape style="position:absolute;left:9732;top:5097;width:1885;height:2" coordorigin="9732,5097" coordsize="1885,0" path="m9732,5097l11618,5097e" filled="f" stroked="t" strokeweight=".954611pt" strokecolor="#6B6B6B">
                <v:path arrowok="t"/>
              </v:shape>
            </v:group>
            <v:group style="position:absolute;left:4997;top:5051;width:2;height:546" coordorigin="4997,5051" coordsize="2,546">
              <v:shape style="position:absolute;left:4997;top:5051;width:2;height:546" coordorigin="4997,5051" coordsize="0,546" path="m4997,5597l4997,5051e" filled="f" stroked="t" strokeweight=".477306pt" strokecolor="#444444">
                <v:path arrowok="t"/>
              </v:shape>
            </v:group>
            <v:group style="position:absolute;left:4993;top:5338;width:5437;height:2" coordorigin="4993,5338" coordsize="5437,2">
              <v:shape style="position:absolute;left:4993;top:5338;width:5437;height:2" coordorigin="4993,5338" coordsize="5437,0" path="m4993,5338l10429,5338e" filled="f" stroked="t" strokeweight=".954611pt" strokecolor="#575757">
                <v:path arrowok="t"/>
              </v:shape>
            </v:group>
            <v:group style="position:absolute;left:10276;top:5341;width:1341;height:2" coordorigin="10276,5341" coordsize="1341,2">
              <v:shape style="position:absolute;left:10276;top:5341;width:1341;height:2" coordorigin="10276,5341" coordsize="1341,0" path="m10276,5341l11618,5341e" filled="f" stroked="t" strokeweight=".477306pt" strokecolor="#575757">
                <v:path arrowok="t"/>
              </v:shape>
            </v:group>
            <v:group style="position:absolute;left:11613;top:5046;width:2;height:321" coordorigin="11613,5046" coordsize="2,321">
              <v:shape style="position:absolute;left:11613;top:5046;width:2;height:321" coordorigin="11613,5046" coordsize="0,321" path="m11613,5367l11613,5046e" filled="f" stroked="t" strokeweight=".477306pt" strokecolor="#3B3B3B">
                <v:path arrowok="t"/>
              </v:shape>
            </v:group>
            <v:group style="position:absolute;left:387;top:613;width:2;height:15574" coordorigin="387,613" coordsize="2,15574">
              <v:shape style="position:absolute;left:387;top:613;width:2;height:15574" coordorigin="387,613" coordsize="0,15574" path="m387,16187l387,613e" filled="f" stroked="t" strokeweight=".715958pt" strokecolor="#4F4F4F">
                <v:path arrowok="t"/>
              </v:shape>
            </v:group>
            <v:group style="position:absolute;left:2427;top:5300;width:2;height:589" coordorigin="2427,5300" coordsize="2,589">
              <v:shape style="position:absolute;left:2427;top:5300;width:2;height:589" coordorigin="2427,5300" coordsize="0,589" path="m2427,5889l2427,5300e" filled="f" stroked="t" strokeweight=".715958pt" strokecolor="#4F4F4F">
                <v:path arrowok="t"/>
              </v:shape>
            </v:group>
            <v:group style="position:absolute;left:4988;top:5578;width:3441;height:2" coordorigin="4988,5578" coordsize="3441,2">
              <v:shape style="position:absolute;left:4988;top:5578;width:3441;height:2" coordorigin="4988,5578" coordsize="3441,0" path="m4988,5578l8429,5578e" filled="f" stroked="t" strokeweight=".715958pt" strokecolor="#484848">
                <v:path arrowok="t"/>
              </v:shape>
            </v:group>
            <v:group style="position:absolute;left:8372;top:5582;width:869;height:2" coordorigin="8372,5582" coordsize="869,2">
              <v:shape style="position:absolute;left:8372;top:5582;width:869;height:2" coordorigin="8372,5582" coordsize="869,0" path="m8372,5582l9241,5582e" filled="f" stroked="t" strokeweight=".477306pt" strokecolor="#343434">
                <v:path arrowok="t"/>
              </v:shape>
            </v:group>
            <v:group style="position:absolute;left:9179;top:5585;width:2444;height:2" coordorigin="9179,5585" coordsize="2444,2">
              <v:shape style="position:absolute;left:9179;top:5585;width:2444;height:2" coordorigin="9179,5585" coordsize="2444,0" path="m9179,5585l11622,5585e" filled="f" stroked="t" strokeweight=".954611pt" strokecolor="#5B5B5B">
                <v:path arrowok="t"/>
              </v:shape>
            </v:group>
            <v:group style="position:absolute;left:382;top:5539;width:2;height:1254" coordorigin="382,5539" coordsize="2,1254">
              <v:shape style="position:absolute;left:382;top:5539;width:2;height:1254" coordorigin="382,5539" coordsize="0,1254" path="m382,6794l382,5539e" filled="f" stroked="t" strokeweight=".477306pt" strokecolor="#2F2F2F">
                <v:path arrowok="t"/>
              </v:shape>
            </v:group>
            <v:group style="position:absolute;left:2420;top:5822;width:831;height:2" coordorigin="2420,5822" coordsize="831,2">
              <v:shape style="position:absolute;left:2420;top:5822;width:831;height:2" coordorigin="2420,5822" coordsize="831,0" path="m2420,5822l3250,5822e" filled="f" stroked="t" strokeweight=".954611pt" strokecolor="#575757">
                <v:path arrowok="t"/>
              </v:shape>
            </v:group>
            <v:group style="position:absolute;left:3193;top:5822;width:305;height:2" coordorigin="3193,5822" coordsize="305,2">
              <v:shape style="position:absolute;left:3193;top:5822;width:305;height:2" coordorigin="3193,5822" coordsize="305,0" path="m3193,5822l3499,5822e" filled="f" stroked="t" strokeweight=".477306pt" strokecolor="#383838">
                <v:path arrowok="t"/>
              </v:shape>
            </v:group>
            <v:group style="position:absolute;left:3441;top:5817;width:243;height:2" coordorigin="3441,5817" coordsize="243,2">
              <v:shape style="position:absolute;left:3441;top:5817;width:243;height:2" coordorigin="3441,5817" coordsize="243,0" path="m3441,5817l3685,5817e" filled="f" stroked="t" strokeweight=".715958pt" strokecolor="#3F3F3F">
                <v:path arrowok="t"/>
              </v:shape>
            </v:group>
            <v:group style="position:absolute;left:3561;top:5819;width:4869;height:2" coordorigin="3561,5819" coordsize="4869,2">
              <v:shape style="position:absolute;left:3561;top:5819;width:4869;height:2" coordorigin="3561,5819" coordsize="4869,0" path="m3561,5819l8429,5819e" filled="f" stroked="t" strokeweight=".954611pt" strokecolor="#545454">
                <v:path arrowok="t"/>
              </v:shape>
            </v:group>
            <v:group style="position:absolute;left:8372;top:5822;width:869;height:2" coordorigin="8372,5822" coordsize="869,2">
              <v:shape style="position:absolute;left:8372;top:5822;width:869;height:2" coordorigin="8372,5822" coordsize="869,0" path="m8372,5822l9241,5822e" filled="f" stroked="t" strokeweight=".477306pt" strokecolor="#383838">
                <v:path arrowok="t"/>
              </v:shape>
            </v:group>
            <v:group style="position:absolute;left:9183;top:5824;width:243;height:2" coordorigin="9183,5824" coordsize="243,2">
              <v:shape style="position:absolute;left:9183;top:5824;width:243;height:2" coordorigin="9183,5824" coordsize="243,0" path="m9183,5824l9427,5824e" filled="f" stroked="t" strokeweight=".715958pt" strokecolor="#4B4B4B">
                <v:path arrowok="t"/>
              </v:shape>
            </v:group>
            <v:group style="position:absolute;left:9370;top:5827;width:964;height:2" coordorigin="9370,5827" coordsize="964,2">
              <v:shape style="position:absolute;left:9370;top:5827;width:964;height:2" coordorigin="9370,5827" coordsize="964,0" path="m9370,5827l10334,5827e" filled="f" stroked="t" strokeweight=".477306pt" strokecolor="#343434">
                <v:path arrowok="t"/>
              </v:shape>
            </v:group>
            <v:group style="position:absolute;left:10281;top:5827;width:1341;height:2" coordorigin="10281,5827" coordsize="1341,2">
              <v:shape style="position:absolute;left:10281;top:5827;width:1341;height:2" coordorigin="10281,5827" coordsize="1341,0" path="m10281,5827l11622,5827e" filled="f" stroked="t" strokeweight=".954611pt" strokecolor="#676767">
                <v:path arrowok="t"/>
              </v:shape>
            </v:group>
            <v:group style="position:absolute;left:11613;top:5401;width:2;height:689" coordorigin="11613,5401" coordsize="2,689">
              <v:shape style="position:absolute;left:11613;top:5401;width:2;height:689" coordorigin="11613,5401" coordsize="0,689" path="m11613,6090l11613,5401e" filled="f" stroked="t" strokeweight=".954611pt" strokecolor="#646464">
                <v:path arrowok="t"/>
              </v:shape>
            </v:group>
            <v:group style="position:absolute;left:740;top:6061;width:339;height:2" coordorigin="740,6061" coordsize="339,2">
              <v:shape style="position:absolute;left:740;top:6061;width:339;height:2" coordorigin="740,6061" coordsize="339,0" path="m740,6061l1079,6061e" filled="f" stroked="t" strokeweight=".477306pt" strokecolor="#343434">
                <v:path arrowok="t"/>
              </v:shape>
            </v:group>
            <v:group style="position:absolute;left:807;top:6059;width:3145;height:2" coordorigin="807,6059" coordsize="3145,2">
              <v:shape style="position:absolute;left:807;top:6059;width:3145;height:2" coordorigin="807,6059" coordsize="3145,0" path="m807,6059l3952,6059e" filled="f" stroked="t" strokeweight=".715958pt" strokecolor="#4F4F4F">
                <v:path arrowok="t"/>
              </v:shape>
            </v:group>
            <v:group style="position:absolute;left:2425;top:5779;width:2;height:311" coordorigin="2425,5779" coordsize="2,311">
              <v:shape style="position:absolute;left:2425;top:5779;width:2;height:311" coordorigin="2425,5779" coordsize="0,311" path="m2425,6090l2425,5779e" filled="f" stroked="t" strokeweight=".715958pt" strokecolor="#383838">
                <v:path arrowok="t"/>
              </v:shape>
            </v:group>
            <v:group style="position:absolute;left:3895;top:6061;width:224;height:2" coordorigin="3895,6061" coordsize="224,2">
              <v:shape style="position:absolute;left:3895;top:6061;width:224;height:2" coordorigin="3895,6061" coordsize="224,0" path="m3895,6061l4119,6061e" filled="f" stroked="t" strokeweight=".477306pt" strokecolor="#2B2B2B">
                <v:path arrowok="t"/>
              </v:shape>
            </v:group>
            <v:group style="position:absolute;left:4997;top:5774;width:2;height:1005" coordorigin="4997,5774" coordsize="2,1005">
              <v:shape style="position:absolute;left:4997;top:5774;width:2;height:1005" coordorigin="4997,5774" coordsize="0,1005" path="m4997,6779l4997,5774e" filled="f" stroked="t" strokeweight=".954611pt" strokecolor="#5B5B5B">
                <v:path arrowok="t"/>
              </v:shape>
            </v:group>
            <v:group style="position:absolute;left:4062;top:6059;width:4367;height:2" coordorigin="4062,6059" coordsize="4367,2">
              <v:shape style="position:absolute;left:4062;top:6059;width:4367;height:2" coordorigin="4062,6059" coordsize="4367,0" path="m4062,6059l8429,6059e" filled="f" stroked="t" strokeweight=".954611pt" strokecolor="#575757">
                <v:path arrowok="t"/>
              </v:shape>
            </v:group>
            <v:group style="position:absolute;left:8372;top:6061;width:869;height:2" coordorigin="8372,6061" coordsize="869,2">
              <v:shape style="position:absolute;left:8372;top:6061;width:869;height:2" coordorigin="8372,6061" coordsize="869,0" path="m8372,6061l9241,6061e" filled="f" stroked="t" strokeweight=".477306pt" strokecolor="#383838">
                <v:path arrowok="t"/>
              </v:shape>
            </v:group>
            <v:group style="position:absolute;left:9164;top:6064;width:2458;height:2" coordorigin="9164,6064" coordsize="2458,2">
              <v:shape style="position:absolute;left:9164;top:6064;width:2458;height:2" coordorigin="9164,6064" coordsize="2458,0" path="m9164,6064l11622,6064e" filled="f" stroked="t" strokeweight=".954611pt" strokecolor="#5B5B5B">
                <v:path arrowok="t"/>
              </v:shape>
            </v:group>
            <v:group style="position:absolute;left:2429;top:6018;width:2;height:350" coordorigin="2429,6018" coordsize="2,350">
              <v:shape style="position:absolute;left:2429;top:6018;width:2;height:350" coordorigin="2429,6018" coordsize="0,350" path="m2429,6368l2429,6018e" filled="f" stroked="t" strokeweight=".954611pt" strokecolor="#3F3F3F">
                <v:path arrowok="t"/>
              </v:shape>
            </v:group>
            <v:group style="position:absolute;left:7828;top:6047;width:2;height:62" coordorigin="7828,6047" coordsize="2,62">
              <v:shape style="position:absolute;left:7828;top:6047;width:2;height:62" coordorigin="7828,6047" coordsize="0,62" path="m7828,6109l7828,6047e" filled="f" stroked="t" strokeweight=".715958pt" strokecolor="#5B5B5B">
                <v:path arrowok="t"/>
              </v:shape>
            </v:group>
            <v:group style="position:absolute;left:7828;top:6109;width:2;height:230" coordorigin="7828,6109" coordsize="2,230">
              <v:shape style="position:absolute;left:7828;top:6109;width:2;height:230" coordorigin="7828,6109" coordsize="0,230" path="m7828,6339l7828,6109e" filled="f" stroked="t" strokeweight=".238653pt" strokecolor="#000000">
                <v:path arrowok="t"/>
              </v:shape>
            </v:group>
            <v:group style="position:absolute;left:11618;top:6080;width:2;height:479" coordorigin="11618,6080" coordsize="2,479">
              <v:shape style="position:absolute;left:11618;top:6080;width:2;height:479" coordorigin="11618,6080" coordsize="0,479" path="m11618,6559l11618,6080e" filled="f" stroked="t" strokeweight=".477306pt" strokecolor="#383838">
                <v:path arrowok="t"/>
              </v:shape>
            </v:group>
            <v:group style="position:absolute;left:2420;top:6533;width:1079;height:2" coordorigin="2420,6533" coordsize="1079,2">
              <v:shape style="position:absolute;left:2420;top:6533;width:1079;height:2" coordorigin="2420,6533" coordsize="1079,0" path="m2420,6533l3499,6533e" filled="f" stroked="t" strokeweight=".954611pt" strokecolor="#575757">
                <v:path arrowok="t"/>
              </v:shape>
            </v:group>
            <v:group style="position:absolute;left:3441;top:6530;width:678;height:2" coordorigin="3441,6530" coordsize="678,2">
              <v:shape style="position:absolute;left:3441;top:6530;width:678;height:2" coordorigin="3441,6530" coordsize="678,0" path="m3441,6530l4119,6530e" filled="f" stroked="t" strokeweight=".477306pt" strokecolor="#2B2B2B">
                <v:path arrowok="t"/>
              </v:shape>
            </v:group>
            <v:group style="position:absolute;left:4048;top:6533;width:1919;height:2" coordorigin="4048,6533" coordsize="1919,2">
              <v:shape style="position:absolute;left:4048;top:6533;width:1919;height:2" coordorigin="4048,6533" coordsize="1919,0" path="m4048,6533l5966,6533e" filled="f" stroked="t" strokeweight=".954611pt" strokecolor="#575757">
                <v:path arrowok="t"/>
              </v:shape>
            </v:group>
            <v:group style="position:absolute;left:5909;top:6530;width:955;height:2" coordorigin="5909,6530" coordsize="955,2">
              <v:shape style="position:absolute;left:5909;top:6530;width:955;height:2" coordorigin="5909,6530" coordsize="955,0" path="m5909,6530l6864,6530e" filled="f" stroked="t" strokeweight=".477306pt" strokecolor="#2F2F2F">
                <v:path arrowok="t"/>
              </v:shape>
            </v:group>
            <v:group style="position:absolute;left:6720;top:6533;width:768;height:2" coordorigin="6720,6533" coordsize="768,2">
              <v:shape style="position:absolute;left:6720;top:6533;width:768;height:2" coordorigin="6720,6533" coordsize="768,0" path="m6720,6533l7489,6533e" filled="f" stroked="t" strokeweight=".715958pt" strokecolor="#444444">
                <v:path arrowok="t"/>
              </v:shape>
            </v:group>
            <v:group style="position:absolute;left:7351;top:6533;width:1890;height:2" coordorigin="7351,6533" coordsize="1890,2">
              <v:shape style="position:absolute;left:7351;top:6533;width:1890;height:2" coordorigin="7351,6533" coordsize="1890,0" path="m7351,6533l9241,6533e" filled="f" stroked="t" strokeweight=".954611pt" strokecolor="#575757">
                <v:path arrowok="t"/>
              </v:shape>
            </v:group>
            <v:group style="position:absolute;left:7828;top:6339;width:2;height:436" coordorigin="7828,6339" coordsize="2,436">
              <v:shape style="position:absolute;left:7828;top:6339;width:2;height:436" coordorigin="7828,6339" coordsize="0,436" path="m7828,6775l7828,6339e" filled="f" stroked="t" strokeweight=".238653pt" strokecolor="#646464">
                <v:path arrowok="t"/>
              </v:shape>
            </v:group>
            <v:group style="position:absolute;left:9183;top:6535;width:1150;height:2" coordorigin="9183,6535" coordsize="1150,2">
              <v:shape style="position:absolute;left:9183;top:6535;width:1150;height:2" coordorigin="9183,6535" coordsize="1150,0" path="m9183,6535l10334,6535e" filled="f" stroked="t" strokeweight=".477306pt" strokecolor="#444444">
                <v:path arrowok="t"/>
              </v:shape>
            </v:group>
            <v:group style="position:absolute;left:10195;top:6535;width:1427;height:2" coordorigin="10195,6535" coordsize="1427,2">
              <v:shape style="position:absolute;left:10195;top:6535;width:1427;height:2" coordorigin="10195,6535" coordsize="1427,0" path="m10195,6535l11622,6535e" filled="f" stroked="t" strokeweight=".954611pt" strokecolor="#676767">
                <v:path arrowok="t"/>
              </v:shape>
            </v:group>
            <v:group style="position:absolute;left:2415;top:6772;width:3551;height:2" coordorigin="2415,6772" coordsize="3551,2">
              <v:shape style="position:absolute;left:2415;top:6772;width:3551;height:2" coordorigin="2415,6772" coordsize="3551,0" path="m2415,6772l5966,6772e" filled="f" stroked="t" strokeweight=".954611pt" strokecolor="#575757">
                <v:path arrowok="t"/>
              </v:shape>
            </v:group>
            <v:group style="position:absolute;left:5909;top:6770;width:406;height:2" coordorigin="5909,6770" coordsize="406,2">
              <v:shape style="position:absolute;left:5909;top:6770;width:406;height:2" coordorigin="5909,6770" coordsize="406,0" path="m5909,6770l6315,6770e" filled="f" stroked="t" strokeweight=".477306pt" strokecolor="#1F1F1F">
                <v:path arrowok="t"/>
              </v:shape>
            </v:group>
            <v:group style="position:absolute;left:6257;top:6772;width:606;height:2" coordorigin="6257,6772" coordsize="606,2">
              <v:shape style="position:absolute;left:6257;top:6772;width:606;height:2" coordorigin="6257,6772" coordsize="606,0" path="m6257,6772l6864,6772e" filled="f" stroked="t" strokeweight=".477306pt" strokecolor="#3F3F3F">
                <v:path arrowok="t"/>
              </v:shape>
            </v:group>
            <v:group style="position:absolute;left:6587;top:6772;width:2654;height:2" coordorigin="6587,6772" coordsize="2654,2">
              <v:shape style="position:absolute;left:6587;top:6772;width:2654;height:2" coordorigin="6587,6772" coordsize="2654,0" path="m6587,6772l9241,6772e" filled="f" stroked="t" strokeweight=".954611pt" strokecolor="#575757">
                <v:path arrowok="t"/>
              </v:shape>
            </v:group>
            <v:group style="position:absolute;left:9183;top:6775;width:1150;height:2" coordorigin="9183,6775" coordsize="1150,2">
              <v:shape style="position:absolute;left:9183;top:6775;width:1150;height:2" coordorigin="9183,6775" coordsize="1150,0" path="m9183,6775l10334,6775e" filled="f" stroked="t" strokeweight=".477306pt" strokecolor="#343434">
                <v:path arrowok="t"/>
              </v:shape>
            </v:group>
            <v:group style="position:absolute;left:10276;top:6775;width:1351;height:2" coordorigin="10276,6775" coordsize="1351,2">
              <v:shape style="position:absolute;left:10276;top:6775;width:1351;height:2" coordorigin="10276,6775" coordsize="1351,0" path="m10276,6775l11627,6775e" filled="f" stroked="t" strokeweight=".954611pt" strokecolor="#606060">
                <v:path arrowok="t"/>
              </v:shape>
            </v:group>
            <v:group style="position:absolute;left:372;top:7016;width:4654;height:2" coordorigin="372,7016" coordsize="4654,2">
              <v:shape style="position:absolute;left:372;top:7016;width:4654;height:2" coordorigin="372,7016" coordsize="4654,0" path="m372,7016l5026,7016e" filled="f" stroked="t" strokeweight=".954611pt" strokecolor="#545454">
                <v:path arrowok="t"/>
              </v:shape>
            </v:group>
            <v:group style="position:absolute;left:2427;top:6224;width:2;height:838" coordorigin="2427,6224" coordsize="2,838">
              <v:shape style="position:absolute;left:2427;top:6224;width:2;height:838" coordorigin="2427,6224" coordsize="0,838" path="m2427,7062l2427,6224e" filled="f" stroked="t" strokeweight=".954611pt" strokecolor="#575757">
                <v:path arrowok="t"/>
              </v:shape>
            </v:group>
            <v:group style="position:absolute;left:4969;top:7014;width:372;height:2" coordorigin="4969,7014" coordsize="372,2">
              <v:shape style="position:absolute;left:4969;top:7014;width:372;height:2" coordorigin="4969,7014" coordsize="372,0" path="m4969,7014l5341,7014e" filled="f" stroked="t" strokeweight=".477306pt" strokecolor="#2B2B2B">
                <v:path arrowok="t"/>
              </v:shape>
            </v:group>
            <v:group style="position:absolute;left:5284;top:7016;width:248;height:2" coordorigin="5284,7016" coordsize="248,2">
              <v:shape style="position:absolute;left:5284;top:7016;width:248;height:2" coordorigin="5284,7016" coordsize="248,0" path="m5284,7016l5532,7016e" filled="f" stroked="t" strokeweight=".477306pt" strokecolor="#444444">
                <v:path arrowok="t"/>
              </v:shape>
            </v:group>
            <v:group style="position:absolute;left:5475;top:7016;width:4892;height:2" coordorigin="5475,7016" coordsize="4892,2">
              <v:shape style="position:absolute;left:5475;top:7016;width:4892;height:2" coordorigin="5475,7016" coordsize="4892,0" path="m5475,7016l10367,7016e" filled="f" stroked="t" strokeweight=".954611pt" strokecolor="#575757">
                <v:path arrowok="t"/>
              </v:shape>
            </v:group>
            <v:group style="position:absolute;left:10276;top:7019;width:1351;height:2" coordorigin="10276,7019" coordsize="1351,2">
              <v:shape style="position:absolute;left:10276;top:7019;width:1351;height:2" coordorigin="10276,7019" coordsize="1351,0" path="m10276,7019l11627,7019e" filled="f" stroked="t" strokeweight=".477306pt" strokecolor="#3F3F3F">
                <v:path arrowok="t"/>
              </v:shape>
            </v:group>
            <v:group style="position:absolute;left:2429;top:6990;width:2;height:761" coordorigin="2429,6990" coordsize="2,761">
              <v:shape style="position:absolute;left:2429;top:6990;width:2;height:761" coordorigin="2429,6990" coordsize="0,761" path="m2429,7751l2429,6990e" filled="f" stroked="t" strokeweight=".477306pt" strokecolor="#282828">
                <v:path arrowok="t"/>
              </v:shape>
            </v:group>
            <v:group style="position:absolute;left:372;top:7490;width:706;height:2" coordorigin="372,7490" coordsize="706,2">
              <v:shape style="position:absolute;left:372;top:7490;width:706;height:2" coordorigin="372,7490" coordsize="706,0" path="m372,7490l1079,7490e" filled="f" stroked="t" strokeweight=".954611pt" strokecolor="#606060">
                <v:path arrowok="t"/>
              </v:shape>
            </v:group>
            <v:group style="position:absolute;left:1021;top:7488;width:768;height:2" coordorigin="1021,7488" coordsize="768,2">
              <v:shape style="position:absolute;left:1021;top:7488;width:768;height:2" coordorigin="1021,7488" coordsize="768,0" path="m1021,7488l1790,7488e" filled="f" stroked="t" strokeweight=".477306pt" strokecolor="#343434">
                <v:path arrowok="t"/>
              </v:shape>
            </v:group>
            <v:group style="position:absolute;left:1714;top:7488;width:1341;height:2" coordorigin="1714,7488" coordsize="1341,2">
              <v:shape style="position:absolute;left:1714;top:7488;width:1341;height:2" coordorigin="1714,7488" coordsize="1341,0" path="m1714,7488l3055,7488e" filled="f" stroked="t" strokeweight=".954611pt" strokecolor="#5B5B5B">
                <v:path arrowok="t"/>
              </v:shape>
            </v:group>
            <v:group style="position:absolute;left:2835;top:7486;width:415;height:2" coordorigin="2835,7486" coordsize="415,2">
              <v:shape style="position:absolute;left:2835;top:7486;width:415;height:2" coordorigin="2835,7486" coordsize="415,0" path="m2835,7486l3250,7486e" filled="f" stroked="t" strokeweight=".715958pt" strokecolor="#484848">
                <v:path arrowok="t"/>
              </v:shape>
            </v:group>
            <v:group style="position:absolute;left:3193;top:7488;width:926;height:2" coordorigin="3193,7488" coordsize="926,2">
              <v:shape style="position:absolute;left:3193;top:7488;width:926;height:2" coordorigin="3193,7488" coordsize="926,0" path="m3193,7488l4119,7488e" filled="f" stroked="t" strokeweight=".477306pt" strokecolor="#232323">
                <v:path arrowok="t"/>
              </v:shape>
            </v:group>
            <v:group style="position:absolute;left:4062;top:7488;width:1470;height:2" coordorigin="4062,7488" coordsize="1470,2">
              <v:shape style="position:absolute;left:4062;top:7488;width:1470;height:2" coordorigin="4062,7488" coordsize="1470,0" path="m4062,7488l5532,7488e" filled="f" stroked="t" strokeweight=".954611pt" strokecolor="#575757">
                <v:path arrowok="t"/>
              </v:shape>
            </v:group>
            <v:group style="position:absolute;left:5475;top:7488;width:1389;height:2" coordorigin="5475,7488" coordsize="1389,2">
              <v:shape style="position:absolute;left:5475;top:7488;width:1389;height:2" coordorigin="5475,7488" coordsize="1389,0" path="m5475,7488l6864,7488e" filled="f" stroked="t" strokeweight=".477306pt" strokecolor="#2B2B2B">
                <v:path arrowok="t"/>
              </v:shape>
            </v:group>
            <v:group style="position:absolute;left:6730;top:7490;width:2702;height:2" coordorigin="6730,7490" coordsize="2702,2">
              <v:shape style="position:absolute;left:6730;top:7490;width:2702;height:2" coordorigin="6730,7490" coordsize="2702,0" path="m6730,7490l9432,7490e" filled="f" stroked="t" strokeweight=".954611pt" strokecolor="#575757">
                <v:path arrowok="t"/>
              </v:shape>
            </v:group>
            <v:group style="position:absolute;left:9370;top:7493;width:420;height:2" coordorigin="9370,7493" coordsize="420,2">
              <v:shape style="position:absolute;left:9370;top:7493;width:420;height:2" coordorigin="9370,7493" coordsize="420,0" path="m9370,7493l9790,7493e" filled="f" stroked="t" strokeweight=".477306pt" strokecolor="#383838">
                <v:path arrowok="t"/>
              </v:shape>
            </v:group>
            <v:group style="position:absolute;left:9732;top:7490;width:1895;height:2" coordorigin="9732,7490" coordsize="1895,2">
              <v:shape style="position:absolute;left:9732;top:7490;width:1895;height:2" coordorigin="9732,7490" coordsize="1895,0" path="m9732,7490l11627,7490e" filled="f" stroked="t" strokeweight=".954611pt" strokecolor="#646464">
                <v:path arrowok="t"/>
              </v:shape>
            </v:group>
            <v:group style="position:absolute;left:5016;top:7478;width:2;height:259" coordorigin="5016,7478" coordsize="2,259">
              <v:shape style="position:absolute;left:5016;top:7478;width:2;height:259" coordorigin="5016,7478" coordsize="0,259" path="m5016,7737l5016,7478e" filled="f" stroked="t" strokeweight="1.431917pt" strokecolor="#606060">
                <v:path arrowok="t"/>
              </v:shape>
            </v:group>
            <v:group style="position:absolute;left:4993;top:7735;width:4797;height:2" coordorigin="4993,7735" coordsize="4797,2">
              <v:shape style="position:absolute;left:4993;top:7735;width:4797;height:2" coordorigin="4993,7735" coordsize="4797,0" path="m4993,7735l9790,7735e" filled="f" stroked="t" strokeweight=".715958pt" strokecolor="#575757">
                <v:path arrowok="t"/>
              </v:shape>
            </v:group>
            <v:group style="position:absolute;left:9732;top:7735;width:1895;height:2" coordorigin="9732,7735" coordsize="1895,2">
              <v:shape style="position:absolute;left:9732;top:7735;width:1895;height:2" coordorigin="9732,7735" coordsize="1895,0" path="m9732,7735l11627,7735e" filled="f" stroked="t" strokeweight=".477306pt" strokecolor="#444444">
                <v:path arrowok="t"/>
              </v:shape>
            </v:group>
            <v:group style="position:absolute;left:11622;top:7445;width:2;height:316" coordorigin="11622,7445" coordsize="2,316">
              <v:shape style="position:absolute;left:11622;top:7445;width:2;height:316" coordorigin="11622,7445" coordsize="0,316" path="m11622,7761l11622,7445e" filled="f" stroked="t" strokeweight=".477306pt" strokecolor="#383838">
                <v:path arrowok="t"/>
              </v:shape>
            </v:group>
            <v:group style="position:absolute;left:4993;top:7972;width:539;height:2" coordorigin="4993,7972" coordsize="539,2">
              <v:shape style="position:absolute;left:4993;top:7972;width:539;height:2" coordorigin="4993,7972" coordsize="539,0" path="m4993,7972l5532,7972e" filled="f" stroked="t" strokeweight=".477306pt" strokecolor="#3B3B3B">
                <v:path arrowok="t"/>
              </v:shape>
            </v:group>
            <v:group style="position:absolute;left:5475;top:7974;width:4911;height:2" coordorigin="5475,7974" coordsize="4911,2">
              <v:shape style="position:absolute;left:5475;top:7974;width:4911;height:2" coordorigin="5475,7974" coordsize="4911,0" path="m5475,7974l10386,7974e" filled="f" stroked="t" strokeweight=".954611pt" strokecolor="#575757">
                <v:path arrowok="t"/>
              </v:shape>
            </v:group>
            <v:group style="position:absolute;left:10276;top:7976;width:1356;height:2" coordorigin="10276,7976" coordsize="1356,2">
              <v:shape style="position:absolute;left:10276;top:7976;width:1356;height:2" coordorigin="10276,7976" coordsize="1356,0" path="m10276,7976l11632,7976e" filled="f" stroked="t" strokeweight=".477306pt" strokecolor="#3B3B3B">
                <v:path arrowok="t"/>
              </v:shape>
            </v:group>
            <v:group style="position:absolute;left:377;top:8216;width:329;height:2" coordorigin="377,8216" coordsize="329,2">
              <v:shape style="position:absolute;left:377;top:8216;width:329;height:2" coordorigin="377,8216" coordsize="329,0" path="m377,8216l706,8216e" filled="f" stroked="t" strokeweight=".715958pt" strokecolor="#575757">
                <v:path arrowok="t"/>
              </v:shape>
            </v:group>
            <v:group style="position:absolute;left:382;top:7952;width:2;height:761" coordorigin="382,7952" coordsize="2,761">
              <v:shape style="position:absolute;left:382;top:7952;width:2;height:761" coordorigin="382,7952" coordsize="0,761" path="m382,8714l382,7952e" filled="f" stroked="t" strokeweight=".477306pt" strokecolor="#2F2F2F">
                <v:path arrowok="t"/>
              </v:shape>
            </v:group>
            <v:group style="position:absolute;left:649;top:8216;width:430;height:2" coordorigin="649,8216" coordsize="430,2">
              <v:shape style="position:absolute;left:649;top:8216;width:430;height:2" coordorigin="649,8216" coordsize="430,0" path="m649,8216l1079,8216e" filled="f" stroked="t" strokeweight=".477306pt" strokecolor="#383838">
                <v:path arrowok="t"/>
              </v:shape>
            </v:group>
            <v:group style="position:absolute;left:1021;top:8213;width:2229;height:2" coordorigin="1021,8213" coordsize="2229,2">
              <v:shape style="position:absolute;left:1021;top:8213;width:2229;height:2" coordorigin="1021,8213" coordsize="2229,0" path="m1021,8213l3250,8213e" filled="f" stroked="t" strokeweight=".954611pt" strokecolor="#545454">
                <v:path arrowok="t"/>
              </v:shape>
            </v:group>
            <v:group style="position:absolute;left:2432;top:7694;width:2;height:3251" coordorigin="2432,7694" coordsize="2,3251">
              <v:shape style="position:absolute;left:2432;top:7694;width:2;height:3251" coordorigin="2432,7694" coordsize="0,3251" path="m2432,10945l2432,7694e" filled="f" stroked="t" strokeweight=".954611pt" strokecolor="#4F4F4F">
                <v:path arrowok="t"/>
              </v:shape>
            </v:group>
            <v:group style="position:absolute;left:3193;top:8216;width:305;height:2" coordorigin="3193,8216" coordsize="305,2">
              <v:shape style="position:absolute;left:3193;top:8216;width:305;height:2" coordorigin="3193,8216" coordsize="305,0" path="m3193,8216l3499,8216e" filled="f" stroked="t" strokeweight=".477306pt" strokecolor="#383838">
                <v:path arrowok="t"/>
              </v:shape>
            </v:group>
            <v:group style="position:absolute;left:3441;top:8213;width:2525;height:2" coordorigin="3441,8213" coordsize="2525,2">
              <v:shape style="position:absolute;left:3441;top:8213;width:2525;height:2" coordorigin="3441,8213" coordsize="2525,0" path="m3441,8213l5966,8213e" filled="f" stroked="t" strokeweight=".954611pt" strokecolor="#545454">
                <v:path arrowok="t"/>
              </v:shape>
            </v:group>
            <v:group style="position:absolute;left:5000;top:7694;width:2;height:531" coordorigin="5000,7694" coordsize="2,531">
              <v:shape style="position:absolute;left:5000;top:7694;width:2;height:531" coordorigin="5000,7694" coordsize="0,531" path="m5000,8225l5000,7694e" filled="f" stroked="t" strokeweight=".954611pt" strokecolor="#6B6B6B">
                <v:path arrowok="t"/>
              </v:shape>
            </v:group>
            <v:group style="position:absolute;left:5909;top:8213;width:406;height:2" coordorigin="5909,8213" coordsize="406,2">
              <v:shape style="position:absolute;left:5909;top:8213;width:406;height:2" coordorigin="5909,8213" coordsize="406,0" path="m5909,8213l6315,8213e" filled="f" stroked="t" strokeweight=".477306pt" strokecolor="#3B3B3B">
                <v:path arrowok="t"/>
              </v:shape>
            </v:group>
            <v:group style="position:absolute;left:6186;top:8213;width:5446;height:2" coordorigin="6186,8213" coordsize="5446,2">
              <v:shape style="position:absolute;left:6186;top:8213;width:5446;height:2" coordorigin="6186,8213" coordsize="5446,0" path="m6186,8213l11632,8213e" filled="f" stroked="t" strokeweight=".715958pt" strokecolor="#575757">
                <v:path arrowok="t"/>
              </v:shape>
            </v:group>
            <v:group style="position:absolute;left:377;top:9020;width:2678;height:2" coordorigin="377,9020" coordsize="2678,2">
              <v:shape style="position:absolute;left:377;top:9020;width:2678;height:2" coordorigin="377,9020" coordsize="2678,0" path="m377,9020l3055,9020e" filled="f" stroked="t" strokeweight=".715958pt" strokecolor="#545454">
                <v:path arrowok="t"/>
              </v:shape>
            </v:group>
            <v:group style="position:absolute;left:2835;top:9018;width:415;height:2" coordorigin="2835,9018" coordsize="415,2">
              <v:shape style="position:absolute;left:2835;top:9018;width:415;height:2" coordorigin="2835,9018" coordsize="415,0" path="m2835,9018l3250,9018e" filled="f" stroked="t" strokeweight=".715958pt" strokecolor="#3F3F3F">
                <v:path arrowok="t"/>
              </v:shape>
            </v:group>
            <v:group style="position:absolute;left:3193;top:9020;width:926;height:2" coordorigin="3193,9020" coordsize="926,2">
              <v:shape style="position:absolute;left:3193;top:9020;width:926;height:2" coordorigin="3193,9020" coordsize="926,0" path="m3193,9020l4119,9020e" filled="f" stroked="t" strokeweight=".477306pt" strokecolor="#232323">
                <v:path arrowok="t"/>
              </v:shape>
            </v:group>
            <v:group style="position:absolute;left:4062;top:9020;width:1671;height:2" coordorigin="4062,9020" coordsize="1671,2">
              <v:shape style="position:absolute;left:4062;top:9020;width:1671;height:2" coordorigin="4062,9020" coordsize="1671,0" path="m4062,9020l5732,9020e" filled="f" stroked="t" strokeweight=".715958pt" strokecolor="#545454">
                <v:path arrowok="t"/>
              </v:shape>
            </v:group>
            <v:group style="position:absolute;left:5642;top:9020;width:325;height:2" coordorigin="5642,9020" coordsize="325,2">
              <v:shape style="position:absolute;left:5642;top:9020;width:325;height:2" coordorigin="5642,9020" coordsize="325,0" path="m5642,9020l5966,9020e" filled="f" stroked="t" strokeweight=".477306pt" strokecolor="#383838">
                <v:path arrowok="t"/>
              </v:shape>
            </v:group>
            <v:group style="position:absolute;left:5909;top:9020;width:406;height:2" coordorigin="5909,9020" coordsize="406,2">
              <v:shape style="position:absolute;left:5909;top:9020;width:406;height:2" coordorigin="5909,9020" coordsize="406,0" path="m5909,9020l6315,9020e" filled="f" stroked="t" strokeweight=".477306pt" strokecolor="#232323">
                <v:path arrowok="t"/>
              </v:shape>
            </v:group>
            <v:group style="position:absolute;left:6257;top:9018;width:4105;height:2" coordorigin="6257,9018" coordsize="4105,2">
              <v:shape style="position:absolute;left:6257;top:9018;width:4105;height:2" coordorigin="6257,9018" coordsize="4105,0" path="m6257,9018l10362,9018e" filled="f" stroked="t" strokeweight=".954611pt" strokecolor="#5B5B5B">
                <v:path arrowok="t"/>
              </v:shape>
            </v:group>
            <v:group style="position:absolute;left:10276;top:9020;width:1356;height:2" coordorigin="10276,9020" coordsize="1356,2">
              <v:shape style="position:absolute;left:10276;top:9020;width:1356;height:2" coordorigin="10276,9020" coordsize="1356,0" path="m10276,9020l11632,9020e" filled="f" stroked="t" strokeweight=".477306pt" strokecolor="#545454">
                <v:path arrowok="t"/>
              </v:shape>
            </v:group>
            <v:group style="position:absolute;left:382;top:9958;width:325;height:2" coordorigin="382,9958" coordsize="325,2">
              <v:shape style="position:absolute;left:382;top:9958;width:325;height:2" coordorigin="382,9958" coordsize="325,0" path="m382,9958l706,9958e" filled="f" stroked="t" strokeweight=".715958pt" strokecolor="#646464">
                <v:path arrowok="t"/>
              </v:shape>
            </v:group>
            <v:group style="position:absolute;left:387;top:9705;width:2;height:278" coordorigin="387,9705" coordsize="2,278">
              <v:shape style="position:absolute;left:387;top:9705;width:2;height:278" coordorigin="387,9705" coordsize="0,278" path="m387,9982l387,9705e" filled="f" stroked="t" strokeweight=".477306pt" strokecolor="#131313">
                <v:path arrowok="t"/>
              </v:shape>
            </v:group>
            <v:group style="position:absolute;left:649;top:9958;width:1141;height:2" coordorigin="649,9958" coordsize="1141,2">
              <v:shape style="position:absolute;left:649;top:9958;width:1141;height:2" coordorigin="649,9958" coordsize="1141,0" path="m649,9958l1790,9958e" filled="f" stroked="t" strokeweight=".477306pt" strokecolor="#3B3B3B">
                <v:path arrowok="t"/>
              </v:shape>
            </v:group>
            <v:group style="position:absolute;left:1632;top:9956;width:5857;height:2" coordorigin="1632,9956" coordsize="5857,2">
              <v:shape style="position:absolute;left:1632;top:9956;width:5857;height:2" coordorigin="1632,9956" coordsize="5857,0" path="m1632,9956l7489,9956e" filled="f" stroked="t" strokeweight=".954611pt" strokecolor="#545454">
                <v:path arrowok="t"/>
              </v:shape>
            </v:group>
            <v:group style="position:absolute;left:7432;top:9956;width:425;height:2" coordorigin="7432,9956" coordsize="425,2">
              <v:shape style="position:absolute;left:7432;top:9956;width:425;height:2" coordorigin="7432,9956" coordsize="425,0" path="m7432,9956l7856,9956e" filled="f" stroked="t" strokeweight=".715958pt" strokecolor="#3F3F3F">
                <v:path arrowok="t"/>
              </v:shape>
            </v:group>
            <v:group style="position:absolute;left:7799;top:9956;width:2630;height:2" coordorigin="7799,9956" coordsize="2630,2">
              <v:shape style="position:absolute;left:7799;top:9956;width:2630;height:2" coordorigin="7799,9956" coordsize="2630,0" path="m7799,9956l10429,9956e" filled="f" stroked="t" strokeweight=".715958pt" strokecolor="#545454">
                <v:path arrowok="t"/>
              </v:shape>
            </v:group>
            <v:group style="position:absolute;left:10276;top:9958;width:1351;height:2" coordorigin="10276,9958" coordsize="1351,2">
              <v:shape style="position:absolute;left:10276;top:9958;width:1351;height:2" coordorigin="10276,9958" coordsize="1351,0" path="m10276,9958l11627,9958e" filled="f" stroked="t" strokeweight=".477306pt" strokecolor="#383838">
                <v:path arrowok="t"/>
              </v:shape>
            </v:group>
            <v:group style="position:absolute;left:11622;top:9705;width:2;height:278" coordorigin="11622,9705" coordsize="2,278">
              <v:shape style="position:absolute;left:11622;top:9705;width:2;height:278" coordorigin="11622,9705" coordsize="0,278" path="m11622,9982l11622,9705e" filled="f" stroked="t" strokeweight=".477306pt" strokecolor="#3B3B3B">
                <v:path arrowok="t"/>
              </v:shape>
            </v:group>
            <v:group style="position:absolute;left:377;top:10203;width:1628;height:2" coordorigin="377,10203" coordsize="1628,2">
              <v:shape style="position:absolute;left:377;top:10203;width:1628;height:2" coordorigin="377,10203" coordsize="1628,0" path="m377,10203l2005,10203e" filled="f" stroked="t" strokeweight=".954611pt" strokecolor="#575757">
                <v:path arrowok="t"/>
              </v:shape>
            </v:group>
            <v:group style="position:absolute;left:1733;top:10200;width:721;height:2" coordorigin="1733,10200" coordsize="721,2">
              <v:shape style="position:absolute;left:1733;top:10200;width:721;height:2" coordorigin="1733,10200" coordsize="721,0" path="m1733,10200l2453,10200e" filled="f" stroked="t" strokeweight=".477306pt" strokecolor="#3F3F3F">
                <v:path arrowok="t"/>
              </v:shape>
            </v:group>
            <v:group style="position:absolute;left:2382;top:10200;width:9250;height:2" coordorigin="2382,10200" coordsize="9250,2">
              <v:shape style="position:absolute;left:2382;top:10200;width:9250;height:2" coordorigin="2382,10200" coordsize="9250,0" path="m2382,10200l11632,10200e" filled="f" stroked="t" strokeweight=".954611pt" strokecolor="#575757">
                <v:path arrowok="t"/>
              </v:shape>
            </v:group>
            <v:group style="position:absolute;left:5909;top:10198;width:406;height:2" coordorigin="5909,10198" coordsize="406,2">
              <v:shape style="position:absolute;left:5909;top:10198;width:406;height:2" coordorigin="5909,10198" coordsize="406,0" path="m5909,10198l6315,10198e" filled="f" stroked="t" strokeweight=".477306pt" strokecolor="#282828">
                <v:path arrowok="t"/>
              </v:shape>
            </v:group>
            <v:group style="position:absolute;left:6257;top:10200;width:606;height:2" coordorigin="6257,10200" coordsize="606,2">
              <v:shape style="position:absolute;left:6257;top:10200;width:606;height:2" coordorigin="6257,10200" coordsize="606,0" path="m6257,10200l6864,10200e" filled="f" stroked="t" strokeweight=".715958pt" strokecolor="#3F3F3F">
                <v:path arrowok="t"/>
              </v:shape>
            </v:group>
            <v:group style="position:absolute;left:9183;top:10203;width:606;height:2" coordorigin="9183,10203" coordsize="606,2">
              <v:shape style="position:absolute;left:9183;top:10203;width:606;height:2" coordorigin="9183,10203" coordsize="606,0" path="m9183,10203l9790,10203e" filled="f" stroked="t" strokeweight=".477306pt" strokecolor="#3B3B3B">
                <v:path arrowok="t"/>
              </v:shape>
            </v:group>
            <v:group style="position:absolute;left:11622;top:1891;width:2;height:8340" coordorigin="11622,1891" coordsize="2,8340">
              <v:shape style="position:absolute;left:11622;top:1891;width:2;height:8340" coordorigin="11622,1891" coordsize="0,8340" path="m11622,10231l11622,1891e" filled="f" stroked="t" strokeweight=".477306pt" strokecolor="#545454">
                <v:path arrowok="t"/>
              </v:shape>
            </v:group>
            <v:group style="position:absolute;left:377;top:10442;width:2076;height:2" coordorigin="377,10442" coordsize="2076,2">
              <v:shape style="position:absolute;left:377;top:10442;width:2076;height:2" coordorigin="377,10442" coordsize="2076,0" path="m377,10442l2453,10442e" filled="f" stroked="t" strokeweight=".954611pt" strokecolor="#575757">
                <v:path arrowok="t"/>
              </v:shape>
            </v:group>
            <v:group style="position:absolute;left:384;top:9911;width:2;height:1034" coordorigin="384,9911" coordsize="2,1034">
              <v:shape style="position:absolute;left:384;top:9911;width:2;height:1034" coordorigin="384,9911" coordsize="0,1034" path="m384,10945l384,9911e" filled="f" stroked="t" strokeweight=".477306pt" strokecolor="#3B3B3B">
                <v:path arrowok="t"/>
              </v:shape>
            </v:group>
            <v:group style="position:absolute;left:2382;top:10442;width:511;height:2" coordorigin="2382,10442" coordsize="511,2">
              <v:shape style="position:absolute;left:2382;top:10442;width:511;height:2" coordorigin="2382,10442" coordsize="511,0" path="m2382,10442l2892,10442e" filled="f" stroked="t" strokeweight=".477306pt" strokecolor="#383838">
                <v:path arrowok="t"/>
              </v:shape>
            </v:group>
            <v:group style="position:absolute;left:2811;top:10442;width:1876;height:2" coordorigin="2811,10442" coordsize="1876,2">
              <v:shape style="position:absolute;left:2811;top:10442;width:1876;height:2" coordorigin="2811,10442" coordsize="1876,0" path="m2811,10442l4687,10442e" filled="f" stroked="t" strokeweight=".715958pt" strokecolor="#4B4B4B">
                <v:path arrowok="t"/>
              </v:shape>
            </v:group>
            <v:group style="position:absolute;left:4630;top:10442;width:396;height:2" coordorigin="4630,10442" coordsize="396,2">
              <v:shape style="position:absolute;left:4630;top:10442;width:396;height:2" coordorigin="4630,10442" coordsize="396,0" path="m4630,10442l5026,10442e" filled="f" stroked="t" strokeweight=".477306pt" strokecolor="#232323">
                <v:path arrowok="t"/>
              </v:shape>
            </v:group>
            <v:group style="position:absolute;left:4969;top:10442;width:2095;height:2" coordorigin="4969,10442" coordsize="2095,2">
              <v:shape style="position:absolute;left:4969;top:10442;width:2095;height:2" coordorigin="4969,10442" coordsize="2095,0" path="m4969,10442l7064,10442e" filled="f" stroked="t" strokeweight=".954611pt" strokecolor="#575757">
                <v:path arrowok="t"/>
              </v:shape>
            </v:group>
            <v:group style="position:absolute;left:7007;top:10442;width:850;height:2" coordorigin="7007,10442" coordsize="850,2">
              <v:shape style="position:absolute;left:7007;top:10442;width:850;height:2" coordorigin="7007,10442" coordsize="850,0" path="m7007,10442l7856,10442e" filled="f" stroked="t" strokeweight=".477306pt" strokecolor="#232323">
                <v:path arrowok="t"/>
              </v:shape>
            </v:group>
            <v:group style="position:absolute;left:7799;top:10444;width:1990;height:2" coordorigin="7799,10444" coordsize="1990,2">
              <v:shape style="position:absolute;left:7799;top:10444;width:1990;height:2" coordorigin="7799,10444" coordsize="1990,0" path="m7799,10444l9790,10444e" filled="f" stroked="t" strokeweight=".954611pt" strokecolor="#575757">
                <v:path arrowok="t"/>
              </v:shape>
            </v:group>
            <v:group style="position:absolute;left:9732;top:10442;width:601;height:2" coordorigin="9732,10442" coordsize="601,2">
              <v:shape style="position:absolute;left:9732;top:10442;width:601;height:2" coordorigin="9732,10442" coordsize="601,0" path="m9732,10442l10334,10442e" filled="f" stroked="t" strokeweight=".477306pt" strokecolor="#3B3B3B">
                <v:path arrowok="t"/>
              </v:shape>
            </v:group>
            <v:group style="position:absolute;left:10276;top:10442;width:1360;height:2" coordorigin="10276,10442" coordsize="1360,2">
              <v:shape style="position:absolute;left:10276;top:10442;width:1360;height:2" coordorigin="10276,10442" coordsize="1360,0" path="m10276,10442l11637,10442e" filled="f" stroked="t" strokeweight=".954611pt" strokecolor="#606060">
                <v:path arrowok="t"/>
              </v:shape>
            </v:group>
            <v:group style="position:absolute;left:687;top:10916;width:1103;height:2" coordorigin="687,10916" coordsize="1103,2">
              <v:shape style="position:absolute;left:687;top:10916;width:1103;height:2" coordorigin="687,10916" coordsize="1103,0" path="m687,10916l1790,10916e" filled="f" stroked="t" strokeweight=".477306pt" strokecolor="#3B3B3B">
                <v:path arrowok="t"/>
              </v:shape>
            </v:group>
            <v:group style="position:absolute;left:797;top:10916;width:1656;height:2" coordorigin="797,10916" coordsize="1656,2">
              <v:shape style="position:absolute;left:797;top:10916;width:1656;height:2" coordorigin="797,10916" coordsize="1656,0" path="m797,10916l2453,10916e" filled="f" stroked="t" strokeweight=".715958pt" strokecolor="#444444">
                <v:path arrowok="t"/>
              </v:shape>
            </v:group>
            <v:group style="position:absolute;left:1986;top:10916;width:1265;height:2" coordorigin="1986,10916" coordsize="1265,2">
              <v:shape style="position:absolute;left:1986;top:10916;width:1265;height:2" coordorigin="1986,10916" coordsize="1265,0" path="m1986,10916l3250,10916e" filled="f" stroked="t" strokeweight=".954611pt" strokecolor="#575757">
                <v:path arrowok="t"/>
              </v:shape>
            </v:group>
            <v:group style="position:absolute;left:3193;top:10916;width:492;height:2" coordorigin="3193,10916" coordsize="492,2">
              <v:shape style="position:absolute;left:3193;top:10916;width:492;height:2" coordorigin="3193,10916" coordsize="492,0" path="m3193,10916l3685,10916e" filled="f" stroked="t" strokeweight=".477306pt" strokecolor="#2B2B2B">
                <v:path arrowok="t"/>
              </v:shape>
            </v:group>
            <v:group style="position:absolute;left:3628;top:10911;width:325;height:2" coordorigin="3628,10911" coordsize="325,2">
              <v:shape style="position:absolute;left:3628;top:10911;width:325;height:2" coordorigin="3628,10911" coordsize="325,0" path="m3628,10911l3952,10911e" filled="f" stroked="t" strokeweight=".715958pt" strokecolor="#484848">
                <v:path arrowok="t"/>
              </v:shape>
            </v:group>
            <v:group style="position:absolute;left:3766;top:10914;width:1933;height:2" coordorigin="3766,10914" coordsize="1933,2">
              <v:shape style="position:absolute;left:3766;top:10914;width:1933;height:2" coordorigin="3766,10914" coordsize="1933,0" path="m3766,10914l5699,10914e" filled="f" stroked="t" strokeweight=".954611pt" strokecolor="#5B5B5B">
                <v:path arrowok="t"/>
              </v:shape>
            </v:group>
            <v:group style="position:absolute;left:5642;top:10916;width:325;height:2" coordorigin="5642,10916" coordsize="325,2">
              <v:shape style="position:absolute;left:5642;top:10916;width:325;height:2" coordorigin="5642,10916" coordsize="325,0" path="m5642,10916l5966,10916e" filled="f" stroked="t" strokeweight=".477306pt" strokecolor="#383838">
                <v:path arrowok="t"/>
              </v:shape>
            </v:group>
            <v:group style="position:absolute;left:5909;top:10914;width:4477;height:2" coordorigin="5909,10914" coordsize="4477,2">
              <v:shape style="position:absolute;left:5909;top:10914;width:4477;height:2" coordorigin="5909,10914" coordsize="4477,0" path="m5909,10914l10386,10914e" filled="f" stroked="t" strokeweight=".954611pt" strokecolor="#5B5B5B">
                <v:path arrowok="t"/>
              </v:shape>
            </v:group>
            <v:group style="position:absolute;left:10276;top:10916;width:1356;height:2" coordorigin="10276,10916" coordsize="1356,2">
              <v:shape style="position:absolute;left:10276;top:10916;width:1356;height:2" coordorigin="10276,10916" coordsize="1356,0" path="m10276,10916l11632,10916e" filled="f" stroked="t" strokeweight=".477306pt" strokecolor="#3F3F3F">
                <v:path arrowok="t"/>
              </v:shape>
            </v:group>
            <v:group style="position:absolute;left:377;top:11155;width:1413;height:2" coordorigin="377,11155" coordsize="1413,2">
              <v:shape style="position:absolute;left:377;top:11155;width:1413;height:2" coordorigin="377,11155" coordsize="1413,0" path="m377,11155l1790,11155e" filled="f" stroked="t" strokeweight=".477306pt" strokecolor="#383838">
                <v:path arrowok="t"/>
              </v:shape>
            </v:group>
            <v:group style="position:absolute;left:2434;top:10873;width:2;height:546" coordorigin="2434,10873" coordsize="2,546">
              <v:shape style="position:absolute;left:2434;top:10873;width:2;height:546" coordorigin="2434,10873" coordsize="0,546" path="m2434,11419l2434,10873e" filled="f" stroked="t" strokeweight=".477306pt" strokecolor="#282828">
                <v:path arrowok="t"/>
              </v:shape>
            </v:group>
            <v:group style="position:absolute;left:1699;top:11153;width:3327;height:2" coordorigin="1699,11153" coordsize="3327,2">
              <v:shape style="position:absolute;left:1699;top:11153;width:3327;height:2" coordorigin="1699,11153" coordsize="3327,0" path="m1699,11153l5026,11153e" filled="f" stroked="t" strokeweight=".954611pt" strokecolor="#545454">
                <v:path arrowok="t"/>
              </v:shape>
            </v:group>
            <v:group style="position:absolute;left:4969;top:11151;width:372;height:2" coordorigin="4969,11151" coordsize="372,2">
              <v:shape style="position:absolute;left:4969;top:11151;width:372;height:2" coordorigin="4969,11151" coordsize="372,0" path="m4969,11151l5341,11151e" filled="f" stroked="t" strokeweight=".477306pt" strokecolor="#2B2B2B">
                <v:path arrowok="t"/>
              </v:shape>
            </v:group>
            <v:group style="position:absolute;left:5284;top:11153;width:248;height:2" coordorigin="5284,11153" coordsize="248,2">
              <v:shape style="position:absolute;left:5284;top:11153;width:248;height:2" coordorigin="5284,11153" coordsize="248,0" path="m5284,11153l5532,11153e" filled="f" stroked="t" strokeweight=".477306pt" strokecolor="#3F3F3F">
                <v:path arrowok="t"/>
              </v:shape>
            </v:group>
            <v:group style="position:absolute;left:5446;top:11153;width:2043;height:2" coordorigin="5446,11153" coordsize="2043,2">
              <v:shape style="position:absolute;left:5446;top:11153;width:2043;height:2" coordorigin="5446,11153" coordsize="2043,0" path="m5446,11153l7489,11153e" filled="f" stroked="t" strokeweight=".954611pt" strokecolor="#575757">
                <v:path arrowok="t"/>
              </v:shape>
            </v:group>
            <v:group style="position:absolute;left:7432;top:11151;width:425;height:2" coordorigin="7432,11151" coordsize="425,2">
              <v:shape style="position:absolute;left:7432;top:11151;width:425;height:2" coordorigin="7432,11151" coordsize="425,0" path="m7432,11151l7856,11151e" filled="f" stroked="t" strokeweight=".477306pt" strokecolor="#3F3F3F">
                <v:path arrowok="t"/>
              </v:shape>
            </v:group>
            <v:group style="position:absolute;left:7799;top:11153;width:3833;height:2" coordorigin="7799,11153" coordsize="3833,2">
              <v:shape style="position:absolute;left:7799;top:11153;width:3833;height:2" coordorigin="7799,11153" coordsize="3833,0" path="m7799,11153l11632,11153e" filled="f" stroked="t" strokeweight=".715958pt" strokecolor="#5B5B5B">
                <v:path arrowok="t"/>
              </v:shape>
            </v:group>
            <v:group style="position:absolute;left:11627;top:10873;width:2;height:326" coordorigin="11627,10873" coordsize="2,326">
              <v:shape style="position:absolute;left:11627;top:10873;width:2;height:326" coordorigin="11627,10873" coordsize="0,326" path="m11627,11198l11627,10873e" filled="f" stroked="t" strokeweight=".477306pt" strokecolor="#3B3B3B">
                <v:path arrowok="t"/>
              </v:shape>
            </v:group>
            <v:group style="position:absolute;left:1050;top:11155;width:2;height:733" coordorigin="1050,11155" coordsize="2,733">
              <v:shape style="position:absolute;left:1050;top:11155;width:2;height:733" coordorigin="1050,11155" coordsize="0,733" path="m1050,11888l1050,11155e" filled="f" stroked="t" strokeweight=".238653pt" strokecolor="#282828">
                <v:path arrowok="t"/>
              </v:shape>
            </v:group>
            <v:group style="position:absolute;left:377;top:11395;width:11260;height:2" coordorigin="377,11395" coordsize="11260,2">
              <v:shape style="position:absolute;left:377;top:11395;width:11260;height:2" coordorigin="377,11395" coordsize="11260,0" path="m377,11395l11637,11395e" filled="f" stroked="t" strokeweight=".715958pt" strokecolor="#545454">
                <v:path arrowok="t"/>
              </v:shape>
            </v:group>
            <v:group style="position:absolute;left:7465;top:11146;width:2;height:297" coordorigin="7465,11146" coordsize="2,297">
              <v:shape style="position:absolute;left:7465;top:11146;width:2;height:297" coordorigin="7465,11146" coordsize="0,297" path="m7465,11443l7465,11146e" filled="f" stroked="t" strokeweight=".477306pt" strokecolor="#2B2B2B">
                <v:path arrowok="t"/>
              </v:shape>
            </v:group>
            <v:group style="position:absolute;left:1768;top:11141;width:2;height:1005" coordorigin="1768,11141" coordsize="2,1005">
              <v:shape style="position:absolute;left:1768;top:11141;width:2;height:1005" coordorigin="1768,11141" coordsize="0,1005" path="m1768,12146l1768,11141e" filled="f" stroked="t" strokeweight=".954611pt" strokecolor="#575757">
                <v:path arrowok="t"/>
              </v:shape>
            </v:group>
            <v:group style="position:absolute;left:2437;top:11347;width:2;height:2988" coordorigin="2437,11347" coordsize="2,2988">
              <v:shape style="position:absolute;left:2437;top:11347;width:2;height:2988" coordorigin="2437,11347" coordsize="0,2988" path="m2437,14334l2437,11347e" filled="f" stroked="t" strokeweight=".954611pt" strokecolor="#545454">
                <v:path arrowok="t"/>
              </v:shape>
            </v:group>
            <v:group style="position:absolute;left:7467;top:11347;width:2;height:800" coordorigin="7467,11347" coordsize="2,800">
              <v:shape style="position:absolute;left:7467;top:11347;width:2;height:800" coordorigin="7467,11347" coordsize="0,800" path="m7467,12146l7467,11347e" filled="f" stroked="t" strokeweight=".954611pt" strokecolor="#575757">
                <v:path arrowok="t"/>
              </v:shape>
            </v:group>
            <v:group style="position:absolute;left:1050;top:11888;width:2;height:1570" coordorigin="1050,11888" coordsize="2,1570">
              <v:shape style="position:absolute;left:1050;top:11888;width:2;height:1570" coordorigin="1050,11888" coordsize="0,1570" path="m1050,13458l1050,11888e" filled="f" stroked="t" strokeweight=".238653pt" strokecolor="#000000">
                <v:path arrowok="t"/>
              </v:shape>
            </v:group>
            <v:group style="position:absolute;left:387;top:12089;width:2;height:507" coordorigin="387,12089" coordsize="2,507">
              <v:shape style="position:absolute;left:387;top:12089;width:2;height:507" coordorigin="387,12089" coordsize="0,507" path="m387,12596l387,12089e" filled="f" stroked="t" strokeweight=".477306pt" strokecolor="#1C1C1C">
                <v:path arrowok="t"/>
              </v:shape>
            </v:group>
            <v:group style="position:absolute;left:1771;top:12089;width:2;height:507" coordorigin="1771,12089" coordsize="2,507">
              <v:shape style="position:absolute;left:1771;top:12089;width:2;height:507" coordorigin="1771,12089" coordsize="0,507" path="m1771,12596l1771,12089e" filled="f" stroked="t" strokeweight=".477306pt" strokecolor="#232323">
                <v:path arrowok="t"/>
              </v:shape>
            </v:group>
            <v:group style="position:absolute;left:7470;top:12089;width:2;height:713" coordorigin="7470,12089" coordsize="2,713">
              <v:shape style="position:absolute;left:7470;top:12089;width:2;height:713" coordorigin="7470,12089" coordsize="0,713" path="m7470,12802l7470,12089e" filled="f" stroked="t" strokeweight=".477306pt" strokecolor="#232323">
                <v:path arrowok="t"/>
              </v:shape>
            </v:group>
            <v:group style="position:absolute;left:11632;top:12089;width:2;height:507" coordorigin="11632,12089" coordsize="2,507">
              <v:shape style="position:absolute;left:11632;top:12089;width:2;height:507" coordorigin="11632,12089" coordsize="0,507" path="m11632,12596l11632,12089e" filled="f" stroked="t" strokeweight=".477306pt" strokecolor="#3B3B3B">
                <v:path arrowok="t"/>
              </v:shape>
            </v:group>
            <v:group style="position:absolute;left:387;top:12539;width:2;height:124" coordorigin="387,12539" coordsize="2,124">
              <v:shape style="position:absolute;left:387;top:12539;width:2;height:124" coordorigin="387,12539" coordsize="0,124" path="m387,12663l387,12539e" filled="f" stroked="t" strokeweight=".477306pt" strokecolor="#2F2F2F">
                <v:path arrowok="t"/>
              </v:shape>
            </v:group>
            <v:group style="position:absolute;left:1771;top:12539;width:2;height:263" coordorigin="1771,12539" coordsize="2,263">
              <v:shape style="position:absolute;left:1771;top:12539;width:2;height:263" coordorigin="1771,12539" coordsize="0,263" path="m1771,12802l1771,12539e" filled="f" stroked="t" strokeweight=".477306pt" strokecolor="#383838">
                <v:path arrowok="t"/>
              </v:shape>
            </v:group>
            <v:group style="position:absolute;left:1771;top:12745;width:2;height:1508" coordorigin="1771,12745" coordsize="2,1508">
              <v:shape style="position:absolute;left:1771;top:12745;width:2;height:1508" coordorigin="1771,12745" coordsize="0,1508" path="m1771,14253l1771,12745e" filled="f" stroked="t" strokeweight=".954611pt" strokecolor="#4F4F4F">
                <v:path arrowok="t"/>
              </v:shape>
            </v:group>
            <v:group style="position:absolute;left:7470;top:12745;width:2;height:843" coordorigin="7470,12745" coordsize="2,843">
              <v:shape style="position:absolute;left:7470;top:12745;width:2;height:843" coordorigin="7470,12745" coordsize="0,843" path="m7470,13588l7470,12745e" filled="f" stroked="t" strokeweight=".954611pt" strokecolor="#5B5B5B">
                <v:path arrowok="t"/>
              </v:shape>
            </v:group>
            <v:group style="position:absolute;left:11630;top:12539;width:2;height:2997" coordorigin="11630,12539" coordsize="2,2997">
              <v:shape style="position:absolute;left:11630;top:12539;width:2;height:2997" coordorigin="11630,12539" coordsize="0,2997" path="m11630,15536l11630,12539e" filled="f" stroked="t" strokeweight=".954611pt" strokecolor="#5B5B5B">
                <v:path arrowok="t"/>
              </v:shape>
            </v:group>
            <v:group style="position:absolute;left:377;top:13480;width:329;height:2" coordorigin="377,13480" coordsize="329,2">
              <v:shape style="position:absolute;left:377;top:13480;width:329;height:2" coordorigin="377,13480" coordsize="329,0" path="m377,13480l706,13480e" filled="f" stroked="t" strokeweight=".715958pt" strokecolor="#6B6B6B">
                <v:path arrowok="t"/>
              </v:shape>
            </v:group>
            <v:group style="position:absolute;left:649;top:13482;width:434;height:2" coordorigin="649,13482" coordsize="434,2">
              <v:shape style="position:absolute;left:649;top:13482;width:434;height:2" coordorigin="649,13482" coordsize="434,0" path="m649,13482l1083,13482e" filled="f" stroked="t" strokeweight=".477306pt" strokecolor="#545454">
                <v:path arrowok="t"/>
              </v:shape>
            </v:group>
            <v:group style="position:absolute;left:1021;top:13482;width:778;height:2" coordorigin="1021,13482" coordsize="778,2">
              <v:shape style="position:absolute;left:1021;top:13482;width:778;height:2" coordorigin="1021,13482" coordsize="778,0" path="m1021,13482l1799,13482e" filled="f" stroked="t" strokeweight=".477306pt" strokecolor="#3F3F3F">
                <v:path arrowok="t"/>
              </v:shape>
            </v:group>
            <v:group style="position:absolute;left:1728;top:13480;width:721;height:2" coordorigin="1728,13480" coordsize="721,2">
              <v:shape style="position:absolute;left:1728;top:13480;width:721;height:2" coordorigin="1728,13480" coordsize="721,0" path="m1728,13480l2449,13480e" filled="f" stroked="t" strokeweight=".715958pt" strokecolor="#545454">
                <v:path arrowok="t"/>
              </v:shape>
            </v:group>
            <v:group style="position:absolute;left:1050;top:13453;width:2;height:57" coordorigin="1050,13453" coordsize="2,57">
              <v:shape style="position:absolute;left:1050;top:13453;width:2;height:57" coordorigin="1050,13453" coordsize="0,57" path="m1050,13511l1050,13453e" filled="f" stroked="t" strokeweight=".715958pt" strokecolor="#575757">
                <v:path arrowok="t"/>
              </v:shape>
            </v:group>
            <v:group style="position:absolute;left:1050;top:13511;width:2;height:1623" coordorigin="1050,13511" coordsize="2,1623">
              <v:shape style="position:absolute;left:1050;top:13511;width:2;height:1623" coordorigin="1050,13511" coordsize="0,1623" path="m1050,15134l1050,13511e" filled="f" stroked="t" strokeweight=".238653pt" strokecolor="#000000">
                <v:path arrowok="t"/>
              </v:shape>
            </v:group>
            <v:group style="position:absolute;left:7470;top:13482;width:2;height:225" coordorigin="7470,13482" coordsize="2,225">
              <v:shape style="position:absolute;left:7470;top:13482;width:2;height:225" coordorigin="7470,13482" coordsize="0,225" path="m7470,13707l7470,13482e" filled="f" stroked="t" strokeweight=".715958pt" strokecolor="#3B3B3B">
                <v:path arrowok="t"/>
              </v:shape>
            </v:group>
            <v:group style="position:absolute;left:391;top:13650;width:2;height:311" coordorigin="391,13650" coordsize="2,311">
              <v:shape style="position:absolute;left:391;top:13650;width:2;height:311" coordorigin="391,13650" coordsize="0,311" path="m391,13961l391,13650e" filled="f" stroked="t" strokeweight=".477306pt" strokecolor="#383838">
                <v:path arrowok="t"/>
              </v:shape>
            </v:group>
            <v:group style="position:absolute;left:7475;top:13650;width:2;height:517" coordorigin="7475,13650" coordsize="2,517">
              <v:shape style="position:absolute;left:7475;top:13650;width:2;height:517" coordorigin="7475,13650" coordsize="0,517" path="m7475,14167l7475,13650e" filled="f" stroked="t" strokeweight=".477306pt" strokecolor="#2F2F2F">
                <v:path arrowok="t"/>
              </v:shape>
            </v:group>
            <v:group style="position:absolute;left:2437;top:14109;width:2;height:259" coordorigin="2437,14109" coordsize="2,259">
              <v:shape style="position:absolute;left:2437;top:14109;width:2;height:259" coordorigin="2437,14109" coordsize="0,259" path="m2437,14368l2437,14109e" filled="f" stroked="t" strokeweight="1.193264pt" strokecolor="#676767">
                <v:path arrowok="t"/>
              </v:shape>
            </v:group>
            <v:group style="position:absolute;left:7475;top:14109;width:2;height:2064" coordorigin="7475,14109" coordsize="2,2064">
              <v:shape style="position:absolute;left:7475;top:14109;width:2;height:2064" coordorigin="7475,14109" coordsize="0,2064" path="m7475,16173l7475,14109e" filled="f" stroked="t" strokeweight=".954611pt" strokecolor="#545454">
                <v:path arrowok="t"/>
              </v:shape>
            </v:group>
            <v:group style="position:absolute;left:1771;top:14196;width:2;height:172" coordorigin="1771,14196" coordsize="2,172">
              <v:shape style="position:absolute;left:1771;top:14196;width:2;height:172" coordorigin="1771,14196" coordsize="0,172" path="m1771,14368l1771,14196e" filled="f" stroked="t" strokeweight=".477306pt" strokecolor="#444444">
                <v:path arrowok="t"/>
              </v:shape>
            </v:group>
            <v:group style="position:absolute;left:1771;top:14310;width:2;height:637" coordorigin="1771,14310" coordsize="2,637">
              <v:shape style="position:absolute;left:1771;top:14310;width:2;height:637" coordorigin="1771,14310" coordsize="0,637" path="m1771,14947l1771,14310e" filled="f" stroked="t" strokeweight=".477306pt" strokecolor="#232323">
                <v:path arrowok="t"/>
              </v:shape>
            </v:group>
            <v:group style="position:absolute;left:2439;top:14310;width:2;height:852" coordorigin="2439,14310" coordsize="2,852">
              <v:shape style="position:absolute;left:2439;top:14310;width:2;height:852" coordorigin="2439,14310" coordsize="0,852" path="m2439,15163l2439,14310e" filled="f" stroked="t" strokeweight=".477306pt" strokecolor="#282828">
                <v:path arrowok="t"/>
              </v:shape>
            </v:group>
            <v:group style="position:absolute;left:1050;top:15134;width:2;height:1034" coordorigin="1050,15134" coordsize="2,1034">
              <v:shape style="position:absolute;left:1050;top:15134;width:2;height:1034" coordorigin="1050,15134" coordsize="0,1034" path="m1050,16168l1050,15134e" filled="f" stroked="t" strokeweight=".238653pt" strokecolor="#676767">
                <v:path arrowok="t"/>
              </v:shape>
            </v:group>
            <v:group style="position:absolute;left:1773;top:14890;width:2;height:1288" coordorigin="1773,14890" coordsize="2,1288">
              <v:shape style="position:absolute;left:1773;top:14890;width:2;height:1288" coordorigin="1773,14890" coordsize="0,1288" path="m1773,16178l1773,14890e" filled="f" stroked="t" strokeweight=".715958pt" strokecolor="#545454">
                <v:path arrowok="t"/>
              </v:shape>
            </v:group>
            <v:group style="position:absolute;left:1728;top:16175;width:726;height:2" coordorigin="1728,16175" coordsize="726,2">
              <v:shape style="position:absolute;left:1728;top:16175;width:726;height:2" coordorigin="1728,16175" coordsize="726,0" path="m1728,16175l2453,16175e" filled="f" stroked="t" strokeweight=".477306pt" strokecolor="#575757">
                <v:path arrowok="t"/>
              </v:shape>
            </v:group>
            <v:group style="position:absolute;left:2439;top:15105;width:2;height:1077" coordorigin="2439,15105" coordsize="2,1077">
              <v:shape style="position:absolute;left:2439;top:15105;width:2;height:1077" coordorigin="2439,15105" coordsize="0,1077" path="m2439,16182l2439,15105e" filled="f" stroked="t" strokeweight=".954611pt" strokecolor="#5B5B5B">
                <v:path arrowok="t"/>
              </v:shape>
            </v:group>
            <v:group style="position:absolute;left:3441;top:16173;width:511;height:2" coordorigin="3441,16173" coordsize="511,2">
              <v:shape style="position:absolute;left:3441;top:16173;width:511;height:2" coordorigin="3441,16173" coordsize="511,0" path="m3441,16173l3952,16173e" filled="f" stroked="t" strokeweight=".477306pt" strokecolor="#383838">
                <v:path arrowok="t"/>
              </v:shape>
            </v:group>
            <v:group style="position:absolute;left:3895;top:16173;width:224;height:2" coordorigin="3895,16173" coordsize="224,2">
              <v:shape style="position:absolute;left:3895;top:16173;width:224;height:2" coordorigin="3895,16173" coordsize="224,0" path="m3895,16173l4119,16173e" filled="f" stroked="t" strokeweight=".477306pt" strokecolor="#545454">
                <v:path arrowok="t"/>
              </v:shape>
            </v:group>
            <v:group style="position:absolute;left:387;top:16173;width:11260;height:2" coordorigin="387,16173" coordsize="11260,2">
              <v:shape style="position:absolute;left:387;top:16173;width:11260;height:2" coordorigin="387,16173" coordsize="11260,0" path="m387,16173l11646,16173e" filled="f" stroked="t" strokeweight=".715958pt" strokecolor="#676767">
                <v:path arrowok="t"/>
              </v:shape>
            </v:group>
            <v:group style="position:absolute;left:7427;top:16168;width:430;height:2" coordorigin="7427,16168" coordsize="430,2">
              <v:shape style="position:absolute;left:7427;top:16168;width:430;height:2" coordorigin="7427,16168" coordsize="430,0" path="m7427,16168l7856,16168e" filled="f" stroked="t" strokeweight=".477306pt" strokecolor="#444444">
                <v:path arrowok="t"/>
              </v:shape>
            </v:group>
            <v:group style="position:absolute;left:9370;top:16168;width:964;height:2" coordorigin="9370,16168" coordsize="964,2">
              <v:shape style="position:absolute;left:9370;top:16168;width:964;height:2" coordorigin="9370,16168" coordsize="964,0" path="m9370,16168l10334,16168e" filled="f" stroked="t" strokeweight=".477306pt" strokecolor="#484848">
                <v:path arrowok="t"/>
              </v:shape>
            </v:group>
            <v:group style="position:absolute;left:11634;top:10212;width:2;height:5970" coordorigin="11634,10212" coordsize="2,5970">
              <v:shape style="position:absolute;left:11634;top:10212;width:2;height:5970" coordorigin="11634,10212" coordsize="0,5970" path="m11634,16182l11634,10212e" filled="f" stroked="t" strokeweight=".715958pt" strokecolor="#545454">
                <v:path arrowok="t"/>
              </v:shape>
            </v:group>
            <w10:wrap type="none"/>
          </v:group>
        </w:pict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313131"/>
          <w:spacing w:val="-4"/>
          <w:w w:val="56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-108"/>
          <w:w w:val="71"/>
          <w:position w:val="4"/>
        </w:rPr>
        <w:t>"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26"/>
          <w:szCs w:val="26"/>
          <w:color w:val="313131"/>
          <w:spacing w:val="-6"/>
          <w:w w:val="56"/>
          <w:position w:val="0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-41"/>
          <w:w w:val="71"/>
          <w:position w:val="4"/>
        </w:rPr>
        <w:t>'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56"/>
          <w:position w:val="0"/>
        </w:rPr>
        <w:t>: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20" w:lineRule="exact"/>
        <w:ind w:right="-20"/>
        <w:jc w:val="left"/>
        <w:tabs>
          <w:tab w:pos="620" w:val="left"/>
          <w:tab w:pos="254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666767"/>
          <w:spacing w:val="0"/>
          <w:w w:val="74"/>
          <w:position w:val="-2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666767"/>
          <w:spacing w:val="-7"/>
          <w:w w:val="74"/>
          <w:position w:val="-2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4D4D4D"/>
          <w:spacing w:val="0"/>
          <w:w w:val="74"/>
          <w:position w:val="-2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4D4D4D"/>
          <w:spacing w:val="-51"/>
          <w:w w:val="74"/>
          <w:position w:val="-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D4D4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4D4D4D"/>
          <w:spacing w:val="0"/>
          <w:w w:val="74"/>
          <w:position w:val="-2"/>
        </w:rPr>
        <w:t>TO</w:t>
      </w:r>
      <w:r>
        <w:rPr>
          <w:rFonts w:ascii="Times New Roman" w:hAnsi="Times New Roman" w:cs="Times New Roman" w:eastAsia="Times New Roman"/>
          <w:sz w:val="30"/>
          <w:szCs w:val="30"/>
          <w:color w:val="4D4D4D"/>
          <w:spacing w:val="-19"/>
          <w:w w:val="75"/>
          <w:position w:val="-2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666767"/>
          <w:spacing w:val="-54"/>
          <w:w w:val="74"/>
          <w:position w:val="-2"/>
        </w:rPr>
        <w:t>Ç</w:t>
      </w:r>
      <w:r>
        <w:rPr>
          <w:rFonts w:ascii="Times New Roman" w:hAnsi="Times New Roman" w:cs="Times New Roman" w:eastAsia="Times New Roman"/>
          <w:sz w:val="30"/>
          <w:szCs w:val="30"/>
          <w:color w:val="363F69"/>
          <w:spacing w:val="0"/>
          <w:w w:val="466"/>
          <w:position w:val="-2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363F69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363F69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30"/>
          <w:szCs w:val="30"/>
          <w:color w:val="36418E"/>
          <w:spacing w:val="0"/>
          <w:w w:val="485"/>
          <w:position w:val="-2"/>
        </w:rPr>
        <w:t>-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5" w:right="-75"/>
        <w:jc w:val="left"/>
        <w:tabs>
          <w:tab w:pos="1180" w:val="left"/>
          <w:tab w:pos="1960" w:val="left"/>
          <w:tab w:pos="2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313131"/>
          <w:spacing w:val="0"/>
          <w:w w:val="80"/>
          <w:position w:val="-1"/>
        </w:rPr>
        <w:t>Itfai</w:t>
      </w:r>
      <w:r>
        <w:rPr>
          <w:rFonts w:ascii="Arial" w:hAnsi="Arial" w:cs="Arial" w:eastAsia="Arial"/>
          <w:sz w:val="23"/>
          <w:szCs w:val="23"/>
          <w:color w:val="313131"/>
          <w:spacing w:val="8"/>
          <w:w w:val="80"/>
          <w:position w:val="-1"/>
        </w:rPr>
        <w:t>y</w:t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80"/>
          <w:position w:val="-1"/>
        </w:rPr>
        <w:t>e</w:t>
      </w:r>
      <w:r>
        <w:rPr>
          <w:rFonts w:ascii="Arial" w:hAnsi="Arial" w:cs="Arial" w:eastAsia="Arial"/>
          <w:sz w:val="23"/>
          <w:szCs w:val="23"/>
          <w:color w:val="4D4D4D"/>
          <w:spacing w:val="-11"/>
          <w:w w:val="8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80"/>
          <w:position w:val="-1"/>
        </w:rPr>
        <w:t>Me</w:t>
      </w:r>
      <w:r>
        <w:rPr>
          <w:rFonts w:ascii="Arial" w:hAnsi="Arial" w:cs="Arial" w:eastAsia="Arial"/>
          <w:sz w:val="23"/>
          <w:szCs w:val="23"/>
          <w:color w:val="4D4D4D"/>
          <w:spacing w:val="-45"/>
          <w:w w:val="8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100"/>
          <w:position w:val="-1"/>
        </w:rPr>
      </w:r>
      <w:r>
        <w:rPr>
          <w:rFonts w:ascii="Arial" w:hAnsi="Arial" w:cs="Arial" w:eastAsia="Arial"/>
          <w:sz w:val="12"/>
          <w:szCs w:val="12"/>
          <w:color w:val="9C9C9C"/>
          <w:spacing w:val="0"/>
          <w:w w:val="542"/>
          <w:position w:val="-1"/>
        </w:rPr>
        <w:t>l</w:t>
      </w:r>
      <w:r>
        <w:rPr>
          <w:rFonts w:ascii="Arial" w:hAnsi="Arial" w:cs="Arial" w:eastAsia="Arial"/>
          <w:sz w:val="12"/>
          <w:szCs w:val="12"/>
          <w:color w:val="9C9C9C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2"/>
          <w:szCs w:val="12"/>
          <w:color w:val="9C9C9C"/>
          <w:spacing w:val="0"/>
          <w:w w:val="100"/>
          <w:position w:val="-1"/>
        </w:rPr>
      </w:r>
      <w:r>
        <w:rPr>
          <w:rFonts w:ascii="Arial" w:hAnsi="Arial" w:cs="Arial" w:eastAsia="Arial"/>
          <w:sz w:val="12"/>
          <w:szCs w:val="12"/>
          <w:color w:val="666767"/>
          <w:spacing w:val="0"/>
          <w:w w:val="198"/>
          <w:position w:val="-1"/>
        </w:rPr>
        <w:t>.</w:t>
      </w:r>
      <w:r>
        <w:rPr>
          <w:rFonts w:ascii="Arial" w:hAnsi="Arial" w:cs="Arial" w:eastAsia="Arial"/>
          <w:sz w:val="12"/>
          <w:szCs w:val="12"/>
          <w:color w:val="666767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2"/>
          <w:szCs w:val="12"/>
          <w:color w:val="666767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Id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-1"/>
        </w:rPr>
        <w:t>GOK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5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5"/>
          <w:position w:val="-1"/>
        </w:rPr>
        <w:t>ERE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1556" w:right="-20"/>
        <w:jc w:val="left"/>
        <w:tabs>
          <w:tab w:pos="2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6418E"/>
          <w:w w:val="75"/>
          <w:position w:val="1"/>
        </w:rPr>
        <w:t>_...</w:t>
      </w:r>
      <w:r>
        <w:rPr>
          <w:rFonts w:ascii="Times New Roman" w:hAnsi="Times New Roman" w:cs="Times New Roman" w:eastAsia="Times New Roman"/>
          <w:sz w:val="16"/>
          <w:szCs w:val="16"/>
          <w:color w:val="36418E"/>
          <w:spacing w:val="-26"/>
          <w:w w:val="74"/>
          <w:position w:val="1"/>
        </w:rPr>
        <w:t>;</w:t>
      </w:r>
      <w:r>
        <w:rPr>
          <w:rFonts w:ascii="Times New Roman" w:hAnsi="Times New Roman" w:cs="Times New Roman" w:eastAsia="Times New Roman"/>
          <w:sz w:val="16"/>
          <w:szCs w:val="16"/>
          <w:color w:val="666767"/>
          <w:spacing w:val="0"/>
          <w:w w:val="79"/>
          <w:position w:val="1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666767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B6480"/>
          <w:spacing w:val="0"/>
          <w:w w:val="72"/>
          <w:position w:val="1"/>
        </w:rPr>
        <w:t>lllfl</w:t>
      </w:r>
      <w:r>
        <w:rPr>
          <w:rFonts w:ascii="Times New Roman" w:hAnsi="Times New Roman" w:cs="Times New Roman" w:eastAsia="Times New Roman"/>
          <w:sz w:val="16"/>
          <w:szCs w:val="16"/>
          <w:color w:val="5B648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5B648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  <w:position w:val="1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10"/>
          <w:position w:val="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16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  <w:position w:val="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80" w:lineRule="exact"/>
        <w:ind w:right="-20"/>
        <w:jc w:val="left"/>
        <w:tabs>
          <w:tab w:pos="580" w:val="left"/>
        </w:tabs>
        <w:rPr>
          <w:rFonts w:ascii="Arial" w:hAnsi="Arial" w:cs="Arial" w:eastAsia="Arial"/>
          <w:sz w:val="10"/>
          <w:szCs w:val="10"/>
        </w:rPr>
      </w:pPr>
      <w:rPr/>
      <w:r>
        <w:rPr/>
        <w:br w:type="column"/>
      </w:r>
      <w:r>
        <w:rPr>
          <w:rFonts w:ascii="Arial" w:hAnsi="Arial" w:cs="Arial" w:eastAsia="Arial"/>
          <w:sz w:val="10"/>
          <w:szCs w:val="10"/>
          <w:color w:val="9C9C9C"/>
          <w:spacing w:val="0"/>
          <w:w w:val="81"/>
          <w:i/>
          <w:position w:val="-2"/>
        </w:rPr>
        <w:t>.</w:t>
      </w:r>
      <w:r>
        <w:rPr>
          <w:rFonts w:ascii="Arial" w:hAnsi="Arial" w:cs="Arial" w:eastAsia="Arial"/>
          <w:sz w:val="10"/>
          <w:szCs w:val="10"/>
          <w:color w:val="9C9C9C"/>
          <w:spacing w:val="0"/>
          <w:w w:val="81"/>
          <w:i/>
          <w:position w:val="-2"/>
        </w:rPr>
        <w:t>(</w:t>
      </w:r>
      <w:r>
        <w:rPr>
          <w:rFonts w:ascii="Arial" w:hAnsi="Arial" w:cs="Arial" w:eastAsia="Arial"/>
          <w:sz w:val="10"/>
          <w:szCs w:val="10"/>
          <w:color w:val="9C9C9C"/>
          <w:spacing w:val="0"/>
          <w:w w:val="81"/>
          <w:i/>
          <w:position w:val="-2"/>
        </w:rPr>
        <w:t>;&gt;</w:t>
      </w:r>
      <w:r>
        <w:rPr>
          <w:rFonts w:ascii="Arial" w:hAnsi="Arial" w:cs="Arial" w:eastAsia="Arial"/>
          <w:sz w:val="10"/>
          <w:szCs w:val="10"/>
          <w:color w:val="9C9C9C"/>
          <w:spacing w:val="-22"/>
          <w:w w:val="81"/>
          <w:i/>
          <w:position w:val="-2"/>
        </w:rPr>
        <w:t> </w:t>
      </w:r>
      <w:r>
        <w:rPr>
          <w:rFonts w:ascii="Arial" w:hAnsi="Arial" w:cs="Arial" w:eastAsia="Arial"/>
          <w:sz w:val="10"/>
          <w:szCs w:val="10"/>
          <w:color w:val="9C9C9C"/>
          <w:spacing w:val="0"/>
          <w:w w:val="100"/>
          <w:i/>
          <w:position w:val="-2"/>
        </w:rPr>
        <w:tab/>
      </w:r>
      <w:r>
        <w:rPr>
          <w:rFonts w:ascii="Arial" w:hAnsi="Arial" w:cs="Arial" w:eastAsia="Arial"/>
          <w:sz w:val="10"/>
          <w:szCs w:val="10"/>
          <w:color w:val="9C9C9C"/>
          <w:spacing w:val="0"/>
          <w:w w:val="100"/>
          <w:i/>
          <w:position w:val="-2"/>
        </w:rPr>
      </w:r>
      <w:r>
        <w:rPr>
          <w:rFonts w:ascii="Arial" w:hAnsi="Arial" w:cs="Arial" w:eastAsia="Arial"/>
          <w:sz w:val="10"/>
          <w:szCs w:val="10"/>
          <w:color w:val="B6B6B6"/>
          <w:spacing w:val="0"/>
          <w:w w:val="118"/>
          <w:position w:val="-2"/>
        </w:rPr>
        <w:t>:.·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48" w:right="-75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B6B6B6"/>
          <w:w w:val="77"/>
          <w:position w:val="1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B6B6B6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D4D4D"/>
          <w:spacing w:val="-18"/>
          <w:w w:val="38"/>
          <w:position w:val="1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4D4D4D"/>
          <w:spacing w:val="0"/>
          <w:w w:val="83"/>
          <w:position w:val="1"/>
        </w:rPr>
        <w:t>{</w:t>
      </w:r>
      <w:r>
        <w:rPr>
          <w:rFonts w:ascii="Times New Roman" w:hAnsi="Times New Roman" w:cs="Times New Roman" w:eastAsia="Times New Roman"/>
          <w:sz w:val="23"/>
          <w:szCs w:val="23"/>
          <w:color w:val="4D4D4D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D4D4D"/>
          <w:spacing w:val="0"/>
          <w:w w:val="70"/>
          <w:position w:val="1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4D4D4D"/>
          <w:spacing w:val="-1"/>
          <w:w w:val="70"/>
          <w:position w:val="1"/>
        </w:rPr>
        <w:t>;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-59"/>
          <w:w w:val="75"/>
          <w:position w:val="1"/>
        </w:rPr>
        <w:t>:</w:t>
      </w:r>
      <w:r>
        <w:rPr>
          <w:rFonts w:ascii="Times New Roman" w:hAnsi="Times New Roman" w:cs="Times New Roman" w:eastAsia="Times New Roman"/>
          <w:sz w:val="23"/>
          <w:szCs w:val="23"/>
          <w:color w:val="666767"/>
          <w:spacing w:val="0"/>
          <w:w w:val="25"/>
          <w:position w:val="1"/>
        </w:rPr>
        <w:t>-</w:t>
      </w:r>
      <w:r>
        <w:rPr>
          <w:rFonts w:ascii="Times New Roman" w:hAnsi="Times New Roman" w:cs="Times New Roman" w:eastAsia="Times New Roman"/>
          <w:sz w:val="23"/>
          <w:szCs w:val="23"/>
          <w:color w:val="666767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-44"/>
          <w:w w:val="60"/>
          <w:position w:val="1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757779"/>
          <w:spacing w:val="-10"/>
          <w:w w:val="40"/>
          <w:position w:val="1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4D4D4D"/>
          <w:spacing w:val="0"/>
          <w:w w:val="40"/>
          <w:position w:val="1"/>
        </w:rPr>
        <w:t>:;</w:t>
      </w:r>
      <w:r>
        <w:rPr>
          <w:rFonts w:ascii="Times New Roman" w:hAnsi="Times New Roman" w:cs="Times New Roman" w:eastAsia="Times New Roman"/>
          <w:sz w:val="23"/>
          <w:szCs w:val="23"/>
          <w:color w:val="4D4D4D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D4D4D"/>
          <w:spacing w:val="0"/>
          <w:w w:val="66"/>
          <w:position w:val="1"/>
        </w:rPr>
        <w:t>ı\</w:t>
      </w:r>
      <w:r>
        <w:rPr>
          <w:rFonts w:ascii="Times New Roman" w:hAnsi="Times New Roman" w:cs="Times New Roman" w:eastAsia="Times New Roman"/>
          <w:sz w:val="23"/>
          <w:szCs w:val="23"/>
          <w:color w:val="4D4D4D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89898A"/>
          <w:spacing w:val="-16"/>
          <w:w w:val="40"/>
          <w:position w:val="1"/>
        </w:rPr>
        <w:t>_</w:t>
      </w:r>
      <w:r>
        <w:rPr>
          <w:rFonts w:ascii="Times New Roman" w:hAnsi="Times New Roman" w:cs="Times New Roman" w:eastAsia="Times New Roman"/>
          <w:sz w:val="23"/>
          <w:szCs w:val="23"/>
          <w:color w:val="B6B6B6"/>
          <w:spacing w:val="0"/>
          <w:w w:val="80"/>
          <w:position w:val="1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757779"/>
          <w:spacing w:val="-4"/>
          <w:w w:val="99"/>
          <w:position w:val="1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9C9C9C"/>
          <w:spacing w:val="0"/>
          <w:w w:val="100"/>
          <w:position w:val="1"/>
        </w:rPr>
        <w:t>,.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43" w:after="0" w:line="240" w:lineRule="auto"/>
        <w:ind w:left="173" w:right="228"/>
        <w:jc w:val="center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B6B6B6"/>
          <w:spacing w:val="0"/>
          <w:w w:val="222"/>
        </w:rPr>
        <w:t>,.</w:t>
      </w:r>
      <w:r>
        <w:rPr>
          <w:rFonts w:ascii="Arial" w:hAnsi="Arial" w:cs="Arial" w:eastAsia="Arial"/>
          <w:sz w:val="10"/>
          <w:szCs w:val="10"/>
          <w:color w:val="B6B6B6"/>
          <w:spacing w:val="-40"/>
          <w:w w:val="222"/>
        </w:rPr>
        <w:t> </w:t>
      </w:r>
      <w:r>
        <w:rPr>
          <w:rFonts w:ascii="Arial" w:hAnsi="Arial" w:cs="Arial" w:eastAsia="Arial"/>
          <w:sz w:val="10"/>
          <w:szCs w:val="10"/>
          <w:color w:val="9C9C9C"/>
          <w:spacing w:val="0"/>
          <w:w w:val="121"/>
          <w:b/>
          <w:bCs/>
          <w:i/>
        </w:rPr>
        <w:t>.::.t</w:t>
      </w:r>
      <w:r>
        <w:rPr>
          <w:rFonts w:ascii="Arial" w:hAnsi="Arial" w:cs="Arial" w:eastAsia="Arial"/>
          <w:sz w:val="10"/>
          <w:szCs w:val="10"/>
          <w:color w:val="9C9C9C"/>
          <w:spacing w:val="0"/>
          <w:w w:val="121"/>
          <w:b/>
          <w:bCs/>
          <w:i/>
        </w:rPr>
        <w:t>M</w:t>
      </w:r>
      <w:r>
        <w:rPr>
          <w:rFonts w:ascii="Arial" w:hAnsi="Arial" w:cs="Arial" w:eastAsia="Arial"/>
          <w:sz w:val="10"/>
          <w:szCs w:val="10"/>
          <w:color w:val="9C9C9C"/>
          <w:spacing w:val="-11"/>
          <w:w w:val="121"/>
          <w:b/>
          <w:bCs/>
          <w:i/>
        </w:rPr>
        <w:t> </w:t>
      </w:r>
      <w:r>
        <w:rPr>
          <w:rFonts w:ascii="Arial" w:hAnsi="Arial" w:cs="Arial" w:eastAsia="Arial"/>
          <w:sz w:val="10"/>
          <w:szCs w:val="10"/>
          <w:color w:val="B6B6B6"/>
          <w:spacing w:val="0"/>
          <w:w w:val="28"/>
          <w:b/>
          <w:bCs/>
          <w:i/>
        </w:rPr>
        <w:t>.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spacing w:before="0" w:after="0" w:line="102" w:lineRule="exact"/>
        <w:ind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/>
        <w:br w:type="column"/>
      </w:r>
      <w:r>
        <w:rPr>
          <w:rFonts w:ascii="Arial" w:hAnsi="Arial" w:cs="Arial" w:eastAsia="Arial"/>
          <w:sz w:val="7"/>
          <w:szCs w:val="7"/>
          <w:color w:val="B6B6B6"/>
          <w:spacing w:val="-10"/>
          <w:w w:val="100"/>
          <w:b/>
          <w:bCs/>
          <w:i/>
        </w:rPr>
        <w:t>•</w:t>
      </w:r>
      <w:r>
        <w:rPr>
          <w:rFonts w:ascii="Arial" w:hAnsi="Arial" w:cs="Arial" w:eastAsia="Arial"/>
          <w:sz w:val="7"/>
          <w:szCs w:val="7"/>
          <w:color w:val="757779"/>
          <w:spacing w:val="0"/>
          <w:w w:val="100"/>
          <w:b/>
          <w:bCs/>
          <w:i/>
        </w:rPr>
        <w:t>,J</w:t>
      </w:r>
      <w:r>
        <w:rPr>
          <w:rFonts w:ascii="Arial" w:hAnsi="Arial" w:cs="Arial" w:eastAsia="Arial"/>
          <w:sz w:val="7"/>
          <w:szCs w:val="7"/>
          <w:color w:val="757779"/>
          <w:spacing w:val="0"/>
          <w:w w:val="100"/>
          <w:b/>
          <w:bCs/>
          <w:i/>
        </w:rPr>
        <w:t>   </w:t>
      </w:r>
      <w:r>
        <w:rPr>
          <w:rFonts w:ascii="Arial" w:hAnsi="Arial" w:cs="Arial" w:eastAsia="Arial"/>
          <w:sz w:val="7"/>
          <w:szCs w:val="7"/>
          <w:color w:val="757779"/>
          <w:spacing w:val="11"/>
          <w:w w:val="100"/>
          <w:b/>
          <w:bCs/>
          <w:i/>
        </w:rPr>
        <w:t> </w:t>
      </w:r>
      <w:r>
        <w:rPr>
          <w:rFonts w:ascii="Arial" w:hAnsi="Arial" w:cs="Arial" w:eastAsia="Arial"/>
          <w:sz w:val="10"/>
          <w:szCs w:val="10"/>
          <w:color w:val="B6B6B6"/>
          <w:spacing w:val="0"/>
          <w:w w:val="135"/>
          <w:b/>
          <w:bCs/>
        </w:rPr>
        <w:t>ti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160"/>
          <w:cols w:num="4" w:equalWidth="0">
            <w:col w:w="687" w:space="1897"/>
            <w:col w:w="3721" w:space="2618"/>
            <w:col w:w="943" w:space="121"/>
            <w:col w:w="149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pgSz w:w="11920" w:h="16840"/>
          <w:pgMar w:top="480" w:bottom="280" w:left="240" w:right="240"/>
        </w:sectPr>
      </w:pPr>
      <w:rPr/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68" w:lineRule="exact"/>
        <w:ind w:left="612" w:right="-66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1F1F1F"/>
          <w:w w:val="105"/>
          <w:b/>
          <w:bCs/>
          <w:position w:val="-1"/>
        </w:rPr>
        <w:t>BÜ</w:t>
      </w:r>
      <w:r>
        <w:rPr>
          <w:rFonts w:ascii="Arial" w:hAnsi="Arial" w:cs="Arial" w:eastAsia="Arial"/>
          <w:sz w:val="15"/>
          <w:szCs w:val="15"/>
          <w:color w:val="1F1F1F"/>
          <w:spacing w:val="4"/>
          <w:w w:val="104"/>
          <w:b/>
          <w:bCs/>
          <w:position w:val="-1"/>
        </w:rPr>
        <w:t>Y</w:t>
      </w:r>
      <w:r>
        <w:rPr>
          <w:rFonts w:ascii="Arial" w:hAnsi="Arial" w:cs="Arial" w:eastAsia="Arial"/>
          <w:sz w:val="15"/>
          <w:szCs w:val="15"/>
          <w:color w:val="1F1F1F"/>
          <w:spacing w:val="0"/>
          <w:w w:val="105"/>
          <w:b/>
          <w:bCs/>
          <w:position w:val="-1"/>
        </w:rPr>
        <w:t>ÜK</w:t>
      </w:r>
      <w:r>
        <w:rPr>
          <w:rFonts w:ascii="Arial" w:hAnsi="Arial" w:cs="Arial" w:eastAsia="Arial"/>
          <w:sz w:val="15"/>
          <w:szCs w:val="15"/>
          <w:color w:val="1F1F1F"/>
          <w:spacing w:val="-10"/>
          <w:w w:val="104"/>
          <w:b/>
          <w:bCs/>
          <w:position w:val="-1"/>
        </w:rPr>
        <w:t>S</w:t>
      </w:r>
      <w:r>
        <w:rPr>
          <w:rFonts w:ascii="Arial" w:hAnsi="Arial" w:cs="Arial" w:eastAsia="Arial"/>
          <w:sz w:val="15"/>
          <w:szCs w:val="15"/>
          <w:color w:val="383A3A"/>
          <w:spacing w:val="-10"/>
          <w:w w:val="104"/>
          <w:b/>
          <w:bCs/>
          <w:position w:val="-1"/>
        </w:rPr>
        <w:t>E</w:t>
      </w:r>
      <w:r>
        <w:rPr>
          <w:rFonts w:ascii="Arial" w:hAnsi="Arial" w:cs="Arial" w:eastAsia="Arial"/>
          <w:sz w:val="15"/>
          <w:szCs w:val="15"/>
          <w:color w:val="1F1F1F"/>
          <w:spacing w:val="0"/>
          <w:w w:val="107"/>
          <w:b/>
          <w:bCs/>
          <w:position w:val="-1"/>
        </w:rPr>
        <w:t>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48" w:lineRule="exact"/>
        <w:ind w:left="655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83A3A"/>
          <w:spacing w:val="0"/>
          <w:w w:val="108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38" w:after="0" w:line="252" w:lineRule="auto"/>
        <w:ind w:left="395" w:right="4596" w:firstLine="-124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3"/>
        </w:rPr>
        <w:t>BAŞKANLIGI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92" w:lineRule="exact"/>
        <w:ind w:left="92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-1"/>
        </w:rPr>
        <w:t>YANGIN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240"/>
          <w:cols w:num="2" w:equalWidth="0">
            <w:col w:w="1641" w:space="2098"/>
            <w:col w:w="7701"/>
          </w:cols>
        </w:sectPr>
      </w:pPr>
      <w:rPr/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7" w:after="0" w:line="202" w:lineRule="exact"/>
        <w:ind w:left="131" w:right="-20"/>
        <w:jc w:val="left"/>
        <w:tabs>
          <w:tab w:pos="1340" w:val="left"/>
          <w:tab w:pos="3200" w:val="left"/>
          <w:tab w:pos="5540" w:val="left"/>
          <w:tab w:pos="7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14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15.05.2017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89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9"/>
          <w:w w:val="6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4"/>
        </w:rPr>
        <w:t>dirim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-1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-1"/>
        </w:rPr>
        <w:t>00:00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-1"/>
        </w:rPr>
        <w:t>treJ: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240"/>
        </w:sectPr>
      </w:pPr>
      <w:rPr/>
    </w:p>
    <w:p>
      <w:pPr>
        <w:spacing w:before="13" w:after="0" w:line="240" w:lineRule="auto"/>
        <w:ind w:left="141" w:right="-65"/>
        <w:jc w:val="left"/>
        <w:tabs>
          <w:tab w:pos="1340" w:val="left"/>
          <w:tab w:pos="3200" w:val="left"/>
          <w:tab w:pos="44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A3A"/>
          <w:w w:val="9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w w:val="9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757"/>
          <w:spacing w:val="8"/>
          <w:w w:val="92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6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757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65757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Tarihi</w:t>
        <w:tab/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-3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14"/>
        </w:rPr>
        <w:t>15.0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1"/>
          <w:w w:val="114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565757"/>
          <w:spacing w:val="-10"/>
          <w:w w:val="11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14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14"/>
        </w:rPr>
        <w:t>KayıtNo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7"/>
        </w:rPr>
        <w:t>3109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14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Özdere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Çukurahı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Sevgi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5"/>
        </w:rPr>
        <w:t>Restoran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25" w:lineRule="exact"/>
        <w:ind w:left="146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7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65757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15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2"/>
          <w:w w:val="100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565757"/>
          <w:spacing w:val="-4"/>
          <w:w w:val="10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dere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Çukuraltı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Sevgi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5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383A3A"/>
          <w:spacing w:val="12"/>
          <w:w w:val="22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3"/>
        </w:rPr>
        <w:t>76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94"/>
        </w:rPr>
        <w:t>IBild!riııı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Gümüldü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1"/>
        </w:rPr>
        <w:t>Santral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240"/>
          <w:cols w:num="2" w:equalWidth="0">
            <w:col w:w="4911" w:space="646"/>
            <w:col w:w="5883"/>
          </w:cols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240"/>
        </w:sectPr>
      </w:pPr>
      <w:rPr/>
    </w:p>
    <w:p>
      <w:pPr>
        <w:spacing w:before="37" w:after="0" w:line="256" w:lineRule="auto"/>
        <w:ind w:left="146" w:right="910" w:firstLine="-10"/>
        <w:jc w:val="left"/>
        <w:tabs>
          <w:tab w:pos="1340" w:val="left"/>
          <w:tab w:pos="3640" w:val="left"/>
          <w:tab w:pos="53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27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33"/>
          <w:w w:val="127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1"/>
        </w:rPr>
        <w:t>yeri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17"/>
          <w:position w:val="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4"/>
          <w:position w:val="0"/>
        </w:rPr>
        <w:t>Sınıf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"/>
          <w:w w:val="104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53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53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94"/>
          <w:position w:val="0"/>
        </w:rPr>
        <w:t>!Yapını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1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4"/>
          <w:position w:val="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6.080933pt;margin-top:1.499071pt;width:32.772948pt;height:26pt;mso-position-horizontal-relative:page;mso-position-vertical-relative:paragraph;z-index:-16200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83A3A"/>
                      <w:spacing w:val="0"/>
                      <w:w w:val="4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83A3A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83A3A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1F1F1F"/>
                      <w:spacing w:val="0"/>
                      <w:w w:val="4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83A3A"/>
          <w:w w:val="106"/>
        </w:rPr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u w:val="single" w:color="000000"/>
        </w:rPr>
        <w:t>Betonann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u w:val="single" w:color="0000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u w:val="single" w:color="0000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2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86"/>
          <w:u w:val="single" w:color="0000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86"/>
          <w:u w:val="single" w:color="000000"/>
        </w:rPr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32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32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32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7"/>
          <w:szCs w:val="17"/>
          <w:color w:val="565757"/>
          <w:spacing w:val="-1"/>
          <w:w w:val="100"/>
          <w:u w:val="single" w:color="0000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757"/>
          <w:spacing w:val="-1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7"/>
          <w:szCs w:val="17"/>
          <w:color w:val="565757"/>
          <w:spacing w:val="-1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u w:val="single" w:color="000000"/>
        </w:rPr>
        <w:t>gi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u w:val="single" w:color="0000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5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4"/>
          <w:u w:val="single" w:color="000000"/>
        </w:rPr>
        <w:t>Ah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4"/>
          <w:u w:val="single" w:color="000000"/>
        </w:rPr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19"/>
          <w:w w:val="104"/>
          <w:u w:val="single" w:color="0000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19"/>
          <w:w w:val="104"/>
          <w:u w:val="single" w:color="000000"/>
        </w:rPr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19"/>
          <w:w w:val="104"/>
          <w:u w:val="single" w:color="000000"/>
        </w:rPr>
      </w:r>
      <w:r>
        <w:rPr>
          <w:rFonts w:ascii="Times New Roman" w:hAnsi="Times New Roman" w:cs="Times New Roman" w:eastAsia="Times New Roman"/>
          <w:sz w:val="17"/>
          <w:szCs w:val="17"/>
          <w:color w:val="C8C8C8"/>
          <w:spacing w:val="-18"/>
          <w:w w:val="78"/>
          <w:u w:val="single" w:color="0000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C8C8C8"/>
          <w:spacing w:val="-18"/>
          <w:w w:val="78"/>
          <w:u w:val="single" w:color="000000"/>
        </w:rPr>
      </w:r>
      <w:r>
        <w:rPr>
          <w:rFonts w:ascii="Times New Roman" w:hAnsi="Times New Roman" w:cs="Times New Roman" w:eastAsia="Times New Roman"/>
          <w:sz w:val="17"/>
          <w:szCs w:val="17"/>
          <w:color w:val="C8C8C8"/>
          <w:spacing w:val="-18"/>
          <w:w w:val="78"/>
          <w:u w:val="single" w:color="000000"/>
        </w:rPr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8"/>
          <w:u w:val="single" w:color="000000"/>
        </w:rPr>
        <w:t>ap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8"/>
          <w:u w:val="single" w:color="000000"/>
        </w:rPr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u w:val="single" w:color="0000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4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4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4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7"/>
          <w:szCs w:val="17"/>
          <w:color w:val="565757"/>
          <w:spacing w:val="-8"/>
          <w:w w:val="100"/>
          <w:u w:val="single" w:color="000000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65757"/>
          <w:spacing w:val="-8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7"/>
          <w:szCs w:val="17"/>
          <w:color w:val="565757"/>
          <w:spacing w:val="-8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u w:val="single" w:color="000000"/>
        </w:rPr>
        <w:t>elik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7"/>
          <w:w w:val="101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4"/>
          <w:w w:val="6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18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327" w:lineRule="exact"/>
        <w:ind w:right="30"/>
        <w:jc w:val="right"/>
        <w:tabs>
          <w:tab w:pos="720" w:val="left"/>
        </w:tabs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17"/>
          <w:szCs w:val="17"/>
          <w:color w:val="383A3A"/>
          <w:spacing w:val="0"/>
          <w:w w:val="100"/>
        </w:rPr>
        <w:t>X</w:t>
      </w:r>
      <w:r>
        <w:rPr>
          <w:rFonts w:ascii="Arial" w:hAnsi="Arial" w:cs="Arial" w:eastAsia="Arial"/>
          <w:sz w:val="17"/>
          <w:szCs w:val="17"/>
          <w:color w:val="383A3A"/>
          <w:spacing w:val="0"/>
          <w:w w:val="100"/>
        </w:rPr>
        <w:t>  </w:t>
      </w:r>
      <w:r>
        <w:rPr>
          <w:rFonts w:ascii="Arial" w:hAnsi="Arial" w:cs="Arial" w:eastAsia="Arial"/>
          <w:sz w:val="17"/>
          <w:szCs w:val="17"/>
          <w:color w:val="383A3A"/>
          <w:spacing w:val="1"/>
          <w:w w:val="100"/>
        </w:rPr>
        <w:t> </w:t>
      </w:r>
      <w:r>
        <w:rPr>
          <w:rFonts w:ascii="Arial" w:hAnsi="Arial" w:cs="Arial" w:eastAsia="Arial"/>
          <w:sz w:val="32"/>
          <w:szCs w:val="32"/>
          <w:color w:val="AFAFAF"/>
          <w:spacing w:val="0"/>
          <w:w w:val="53"/>
        </w:rPr>
        <w:t>J</w:t>
      </w:r>
      <w:r>
        <w:rPr>
          <w:rFonts w:ascii="Arial" w:hAnsi="Arial" w:cs="Arial" w:eastAsia="Arial"/>
          <w:sz w:val="32"/>
          <w:szCs w:val="32"/>
          <w:color w:val="AFAFAF"/>
          <w:spacing w:val="0"/>
          <w:w w:val="100"/>
        </w:rPr>
        <w:tab/>
      </w:r>
      <w:r>
        <w:rPr>
          <w:rFonts w:ascii="Arial" w:hAnsi="Arial" w:cs="Arial" w:eastAsia="Arial"/>
          <w:sz w:val="32"/>
          <w:szCs w:val="32"/>
          <w:color w:val="AFAFAF"/>
          <w:spacing w:val="0"/>
          <w:w w:val="149"/>
        </w:rPr>
        <w:t>_[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</w:rPr>
      </w:r>
    </w:p>
    <w:p>
      <w:pPr>
        <w:spacing w:before="47" w:after="0" w:line="240" w:lineRule="auto"/>
        <w:ind w:left="16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23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Tedbirsizli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4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3"/>
        </w:rPr>
        <w:t>kıvılcım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4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!Kullanım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1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12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16"/>
        </w:rPr>
        <w:t>Restorant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A3A"/>
          <w:w w:val="94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9"/>
          <w:w w:val="9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7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757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240"/>
          <w:cols w:num="2" w:equalWidth="0">
            <w:col w:w="6456" w:space="301"/>
            <w:col w:w="4683"/>
          </w:cols>
        </w:sectPr>
      </w:pPr>
      <w:rPr/>
    </w:p>
    <w:p>
      <w:pPr>
        <w:spacing w:before="46" w:after="0" w:line="240" w:lineRule="auto"/>
        <w:ind w:left="141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4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3"/>
        </w:rPr>
        <w:t>Giden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14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5" w:after="0" w:line="240" w:lineRule="auto"/>
        <w:ind w:left="5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20"/>
        </w:rPr>
        <w:t>ahibi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2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"/>
          <w:w w:val="12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Orha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1"/>
        </w:rPr>
        <w:t>BAKAY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2" w:after="0" w:line="240" w:lineRule="auto"/>
        <w:ind w:left="6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41"/>
        </w:rPr>
        <w:t>niri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4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5"/>
          <w:w w:val="14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4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36"/>
          <w:w w:val="14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Cııvit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3"/>
        </w:rPr>
        <w:t>DOGAN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fı\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65757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2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39"/>
          <w:w w:val="12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23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87"/>
        </w:rPr>
        <w:t>f.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87"/>
        </w:rPr>
        <w:t>\,raç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3"/>
          <w:w w:val="8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ECB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6"/>
        </w:rPr>
        <w:t>86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6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53"/>
        </w:rPr>
        <w:t>5Sil03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0" w:after="0" w:line="240" w:lineRule="auto"/>
        <w:ind w:left="102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65757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565757"/>
          <w:spacing w:val="2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cı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3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Orha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2"/>
        </w:rPr>
        <w:t>BAK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9"/>
          <w:w w:val="10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4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tabs>
          <w:tab w:pos="29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65757"/>
          <w:spacing w:val="2"/>
          <w:w w:val="103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0"/>
          <w:w w:val="7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"/>
          <w:w w:val="100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565757"/>
          <w:spacing w:val="-2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01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97"/>
        </w:rPr>
        <w:t>Varı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97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9"/>
          <w:w w:val="9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6"/>
        </w:rPr>
        <w:t>00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5"/>
          <w:w w:val="105"/>
        </w:rPr>
        <w:t>:</w:t>
      </w:r>
      <w:r>
        <w:rPr>
          <w:rFonts w:ascii="Arial" w:hAnsi="Arial" w:cs="Arial" w:eastAsia="Arial"/>
          <w:sz w:val="18"/>
          <w:szCs w:val="18"/>
          <w:color w:val="383A3A"/>
          <w:spacing w:val="0"/>
          <w:w w:val="239"/>
        </w:rPr>
        <w:t>ll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65757"/>
          <w:spacing w:val="5"/>
          <w:w w:val="10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8"/>
          <w:w w:val="6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4"/>
        </w:rPr>
        <w:t>ektri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5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3" w:after="0" w:line="230" w:lineRule="atLeast"/>
        <w:ind w:left="10" w:right="4368" w:firstLine="14"/>
        <w:jc w:val="left"/>
        <w:tabs>
          <w:tab w:pos="2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A3A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A3A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757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65757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757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mni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3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65757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t-Jandarma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757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eli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240"/>
          <w:cols w:num="3" w:equalWidth="0">
            <w:col w:w="1078" w:space="1090"/>
            <w:col w:w="1897" w:space="654"/>
            <w:col w:w="6721"/>
          </w:cols>
        </w:sectPr>
      </w:pPr>
      <w:rPr/>
    </w:p>
    <w:p>
      <w:pPr>
        <w:spacing w:before="19" w:after="0" w:line="192" w:lineRule="exact"/>
        <w:ind w:left="2183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2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757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565757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-1"/>
        </w:rPr>
        <w:t>Dogalgaz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240"/>
        </w:sectPr>
      </w:pPr>
      <w:rPr/>
    </w:p>
    <w:p>
      <w:pPr>
        <w:spacing w:before="41" w:after="0" w:line="200" w:lineRule="exact"/>
        <w:ind w:left="2183" w:right="979" w:firstLine="-2051"/>
        <w:jc w:val="left"/>
        <w:tabs>
          <w:tab w:pos="600" w:val="left"/>
          <w:tab w:pos="22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1"/>
          <w:szCs w:val="21"/>
          <w:color w:val="383A3A"/>
          <w:spacing w:val="0"/>
          <w:w w:val="68"/>
          <w:position w:val="1"/>
        </w:rPr>
        <w:t>Ya;</w:t>
      </w:r>
      <w:r>
        <w:rPr>
          <w:rFonts w:ascii="Arial" w:hAnsi="Arial" w:cs="Arial" w:eastAsia="Arial"/>
          <w:sz w:val="21"/>
          <w:szCs w:val="21"/>
          <w:color w:val="383A3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1"/>
          <w:szCs w:val="21"/>
          <w:color w:val="38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1"/>
        </w:rPr>
        <w:t>.cı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21"/>
          <w:position w:val="0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21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6"/>
          <w:w w:val="121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21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21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4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216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95"/>
        </w:rPr>
        <w:t>!Yardıma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5"/>
          <w:w w:val="104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-4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192" w:lineRule="exact"/>
        <w:ind w:left="2183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5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2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240"/>
          <w:cols w:num="2" w:equalWidth="0">
            <w:col w:w="4116" w:space="603"/>
            <w:col w:w="6721"/>
          </w:cols>
        </w:sectPr>
      </w:pPr>
      <w:rPr/>
    </w:p>
    <w:p>
      <w:pPr>
        <w:spacing w:before="28" w:after="0" w:line="192" w:lineRule="exact"/>
        <w:ind w:left="131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7"/>
          <w:position w:val="-1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2"/>
          <w:w w:val="10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-1"/>
        </w:rPr>
        <w:t>sönmü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4"/>
          <w:position w:val="-1"/>
        </w:rPr>
        <w:t>görüld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"/>
          <w:w w:val="105"/>
          <w:position w:val="-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04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240"/>
        </w:sectPr>
      </w:pPr>
      <w:rPr/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8" w:lineRule="auto"/>
        <w:ind w:left="2168" w:right="-49" w:firstLine="-2006"/>
        <w:jc w:val="left"/>
        <w:tabs>
          <w:tab w:pos="23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16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18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Tarafımızda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2"/>
        </w:rPr>
        <w:t>işlemi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rraplmadı.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4" w:after="0" w:line="159" w:lineRule="exact"/>
        <w:ind w:right="-20"/>
        <w:jc w:val="left"/>
        <w:tabs>
          <w:tab w:pos="1900" w:val="left"/>
          <w:tab w:pos="3460" w:val="left"/>
          <w:tab w:pos="51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3"/>
          <w:w w:val="39"/>
          <w:position w:val="-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2"/>
          <w:position w:val="-3"/>
        </w:rPr>
        <w:t>Köpük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12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2"/>
          <w:w w:val="112"/>
          <w:position w:val="-3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12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-46"/>
          <w:w w:val="112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78"/>
          <w:position w:val="-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4"/>
          <w:w w:val="78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65757"/>
          <w:spacing w:val="-8"/>
          <w:w w:val="130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10"/>
          <w:position w:val="-3"/>
        </w:rPr>
        <w:t>K.T.Kg.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47"/>
          <w:position w:val="-3"/>
        </w:rPr>
        <w:t>02Kg.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93" w:lineRule="exact"/>
        <w:ind w:left="1918" w:right="-20"/>
        <w:jc w:val="left"/>
        <w:tabs>
          <w:tab w:pos="3460" w:val="left"/>
          <w:tab w:pos="504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34"/>
          <w:szCs w:val="34"/>
          <w:color w:val="1F1F1F"/>
          <w:spacing w:val="0"/>
          <w:w w:val="59"/>
        </w:rPr>
        <w:t>ı</w:t>
      </w:r>
      <w:r>
        <w:rPr>
          <w:rFonts w:ascii="Arial" w:hAnsi="Arial" w:cs="Arial" w:eastAsia="Arial"/>
          <w:sz w:val="34"/>
          <w:szCs w:val="34"/>
          <w:color w:val="1F1F1F"/>
          <w:spacing w:val="-52"/>
          <w:w w:val="59"/>
        </w:rPr>
        <w:t> </w:t>
      </w:r>
      <w:r>
        <w:rPr>
          <w:rFonts w:ascii="Arial" w:hAnsi="Arial" w:cs="Arial" w:eastAsia="Arial"/>
          <w:sz w:val="34"/>
          <w:szCs w:val="34"/>
          <w:color w:val="1F1F1F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1F1F1F"/>
          <w:spacing w:val="0"/>
          <w:w w:val="100"/>
        </w:rPr>
      </w:r>
      <w:r>
        <w:rPr>
          <w:rFonts w:ascii="Arial" w:hAnsi="Arial" w:cs="Arial" w:eastAsia="Arial"/>
          <w:sz w:val="34"/>
          <w:szCs w:val="34"/>
          <w:color w:val="383A3A"/>
          <w:spacing w:val="0"/>
          <w:w w:val="59"/>
        </w:rPr>
        <w:t>ı</w:t>
      </w:r>
      <w:r>
        <w:rPr>
          <w:rFonts w:ascii="Arial" w:hAnsi="Arial" w:cs="Arial" w:eastAsia="Arial"/>
          <w:sz w:val="34"/>
          <w:szCs w:val="34"/>
          <w:color w:val="383A3A"/>
          <w:spacing w:val="-52"/>
          <w:w w:val="59"/>
        </w:rPr>
        <w:t> </w:t>
      </w:r>
      <w:r>
        <w:rPr>
          <w:rFonts w:ascii="Arial" w:hAnsi="Arial" w:cs="Arial" w:eastAsia="Arial"/>
          <w:sz w:val="34"/>
          <w:szCs w:val="34"/>
          <w:color w:val="383A3A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383A3A"/>
          <w:spacing w:val="0"/>
          <w:w w:val="100"/>
        </w:rPr>
      </w:r>
      <w:r>
        <w:rPr>
          <w:rFonts w:ascii="Arial" w:hAnsi="Arial" w:cs="Arial" w:eastAsia="Arial"/>
          <w:sz w:val="31"/>
          <w:szCs w:val="31"/>
          <w:color w:val="383A3A"/>
          <w:spacing w:val="0"/>
          <w:w w:val="59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240"/>
          <w:cols w:num="2" w:equalWidth="0">
            <w:col w:w="4487" w:space="233"/>
            <w:col w:w="6720"/>
          </w:cols>
        </w:sectPr>
      </w:pPr>
      <w:rPr/>
    </w:p>
    <w:p>
      <w:pPr>
        <w:spacing w:before="0" w:after="0" w:line="174" w:lineRule="exact"/>
        <w:ind w:left="221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Çatı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baca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çatlama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4"/>
        </w:rPr>
        <w:t>görmüştür.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6" w:lineRule="auto"/>
        <w:ind w:left="131" w:right="7195" w:firstLine="31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16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4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5.000.-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7"/>
        </w:rPr>
        <w:t>TL.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240"/>
        </w:sectPr>
      </w:pPr>
      <w:rPr/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31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5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52" w:lineRule="auto"/>
        <w:ind w:left="33" w:right="60" w:firstLine="-33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çatısında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8"/>
        </w:rPr>
        <w:t>oruşturmada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"/>
          <w:w w:val="10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ızgara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ocağında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kıvılcımı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bacadaki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kurumları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tutuşturma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ı;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orada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alevleri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çatı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üzerinde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3"/>
        </w:rPr>
        <w:t>zamanla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Jirike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çam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yapraklarını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neticesi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5"/>
        </w:rPr>
        <w:t>varıldı.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240"/>
          <w:cols w:num="2" w:equalWidth="0">
            <w:col w:w="1617" w:space="551"/>
            <w:col w:w="9272"/>
          </w:cols>
        </w:sectPr>
      </w:pPr>
      <w:rPr/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42" w:after="0" w:line="240" w:lineRule="auto"/>
        <w:ind w:left="163" w:right="-20"/>
        <w:jc w:val="left"/>
        <w:tabs>
          <w:tab w:pos="2160" w:val="left"/>
          <w:tab w:pos="6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18"/>
          <w:position w:val="2"/>
        </w:rPr>
        <w:t>igortalı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3"/>
          <w:w w:val="118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2"/>
        </w:rPr>
        <w:t>ise</w:t>
        <w:tab/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2"/>
        </w:rPr>
        <w:t>irketi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2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98"/>
          <w:position w:val="0"/>
        </w:rPr>
        <w:t>!Bedel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"/>
          <w:w w:val="98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757"/>
          <w:spacing w:val="0"/>
          <w:w w:val="153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192" w:lineRule="exact"/>
        <w:ind w:left="11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-1"/>
        </w:rPr>
        <w:t>fı\raç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  <w:position w:val="-1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4"/>
          <w:position w:val="-1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240"/>
        </w:sectPr>
      </w:pPr>
      <w:rPr/>
    </w:p>
    <w:p>
      <w:pPr>
        <w:spacing w:before="42" w:after="0" w:line="258" w:lineRule="auto"/>
        <w:ind w:left="112" w:right="-49" w:firstLine="19"/>
        <w:jc w:val="left"/>
        <w:tabs>
          <w:tab w:pos="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5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rres'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4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8" w:after="0" w:line="240" w:lineRule="auto"/>
        <w:ind w:left="11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Ekibı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3"/>
        </w:rPr>
        <w:t>Dönüsü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7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7"/>
        </w:rPr>
        <w:t>OrhanBAKAY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15" w:lineRule="exact"/>
        <w:ind w:left="33" w:right="-6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A3A"/>
          <w:spacing w:val="0"/>
          <w:w w:val="100"/>
          <w:position w:val="-1"/>
        </w:rPr>
        <w:t>rarih</w:t>
      </w:r>
      <w:r>
        <w:rPr>
          <w:rFonts w:ascii="Times New Roman" w:hAnsi="Times New Roman" w:cs="Times New Roman" w:eastAsia="Times New Roman"/>
          <w:sz w:val="19"/>
          <w:szCs w:val="19"/>
          <w:color w:val="38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A3A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6"/>
          <w:position w:val="-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5"/>
          <w:w w:val="106"/>
          <w:position w:val="-1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-18"/>
          <w:w w:val="156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6"/>
          <w:position w:val="-1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1"/>
          <w:w w:val="106"/>
          <w:position w:val="-1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-9"/>
          <w:w w:val="130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6"/>
          <w:position w:val="-1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29"/>
          <w:position w:val="-1"/>
        </w:rPr>
        <w:t>aati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7"/>
          <w:w w:val="129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757"/>
          <w:spacing w:val="0"/>
          <w:w w:val="129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757"/>
          <w:spacing w:val="-22"/>
          <w:w w:val="129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9"/>
          <w:position w:val="-1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3"/>
          <w:w w:val="109"/>
          <w:position w:val="-1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-11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10"/>
          <w:position w:val="-1"/>
        </w:rPr>
        <w:t>50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240"/>
          <w:cols w:num="3" w:equalWidth="0">
            <w:col w:w="1644" w:space="524"/>
            <w:col w:w="1426" w:space="2538"/>
            <w:col w:w="5308"/>
          </w:cols>
        </w:sectPr>
      </w:pPr>
      <w:rPr/>
    </w:p>
    <w:p>
      <w:pPr>
        <w:spacing w:before="23" w:after="0" w:line="240" w:lineRule="auto"/>
        <w:ind w:left="207" w:right="-20"/>
        <w:jc w:val="left"/>
        <w:tabs>
          <w:tab w:pos="1020" w:val="left"/>
          <w:tab w:pos="1520" w:val="left"/>
          <w:tab w:pos="2160" w:val="left"/>
          <w:tab w:pos="8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16.777929pt;margin-top:30.718933pt;width:562.834078pt;height:755.141411pt;mso-position-horizontal-relative:page;mso-position-vertical-relative:page;z-index:-16201" coordorigin="336,614" coordsize="11257,15103">
            <v:shape style="position:absolute;left:2419;top:12326;width:4090;height:3341" type="#_x0000_t75">
              <v:imagedata r:id="rId41" o:title=""/>
            </v:shape>
            <v:group style="position:absolute;left:352;top:638;width:11214;height:2" coordorigin="352,638" coordsize="11214,2">
              <v:shape style="position:absolute;left:352;top:638;width:11214;height:2" coordorigin="352,638" coordsize="11214,0" path="m352,638l11566,638e" filled="f" stroked="t" strokeweight=".713954pt" strokecolor="#575757">
                <v:path arrowok="t"/>
              </v:shape>
            </v:group>
            <v:group style="position:absolute;left:357;top:622;width:2;height:15089" coordorigin="357,622" coordsize="2,15089">
              <v:shape style="position:absolute;left:357;top:622;width:2;height:15089" coordorigin="357,622" coordsize="0,15089" path="m357,15710l357,622e" filled="f" stroked="t" strokeweight=".713954pt" strokecolor="#545454">
                <v:path arrowok="t"/>
              </v:shape>
            </v:group>
            <v:group style="position:absolute;left:2408;top:626;width:2;height:1501" coordorigin="2408,626" coordsize="2,1501">
              <v:shape style="position:absolute;left:2408;top:626;width:2;height:1501" coordorigin="2408,626" coordsize="0,1501" path="m2408,2128l2408,626e" filled="f" stroked="t" strokeweight=".713954pt" strokecolor="#3F3F3F">
                <v:path arrowok="t"/>
              </v:shape>
            </v:group>
            <v:group style="position:absolute;left:9165;top:636;width:2;height:1501" coordorigin="9165,636" coordsize="2,1501">
              <v:shape style="position:absolute;left:9165;top:636;width:2;height:1501" coordorigin="9165,636" coordsize="0,1501" path="m9165,2137l9165,636e" filled="f" stroked="t" strokeweight=".713954pt" strokecolor="#444444">
                <v:path arrowok="t"/>
              </v:shape>
            </v:group>
            <v:group style="position:absolute;left:11566;top:631;width:2;height:3581" coordorigin="11566,631" coordsize="2,3581">
              <v:shape style="position:absolute;left:11566;top:631;width:2;height:3581" coordorigin="11566,631" coordsize="0,3581" path="m11566,4212l11566,631e" filled="f" stroked="t" strokeweight=".713954pt" strokecolor="#545454">
                <v:path arrowok="t"/>
              </v:shape>
            </v:group>
            <v:group style="position:absolute;left:352;top:2125;width:11223;height:2" coordorigin="352,2125" coordsize="11223,2">
              <v:shape style="position:absolute;left:352;top:2125;width:11223;height:2" coordorigin="352,2125" coordsize="11223,0" path="m352,2125l11576,2125e" filled="f" stroked="t" strokeweight=".713954pt" strokecolor="#4F4F4F">
                <v:path arrowok="t"/>
              </v:shape>
            </v:group>
            <v:group style="position:absolute;left:352;top:2343;width:11223;height:2" coordorigin="352,2343" coordsize="11223,2">
              <v:shape style="position:absolute;left:352;top:2343;width:11223;height:2" coordorigin="352,2343" coordsize="11223,0" path="m352,2343l11576,2343e" filled="f" stroked="t" strokeweight=".713954pt" strokecolor="#575757">
                <v:path arrowok="t"/>
              </v:shape>
            </v:group>
            <v:group style="position:absolute;left:352;top:2558;width:11223;height:2" coordorigin="352,2558" coordsize="11223,2">
              <v:shape style="position:absolute;left:352;top:2558;width:11223;height:2" coordorigin="352,2558" coordsize="11223,0" path="m352,2558l11576,2558e" filled="f" stroked="t" strokeweight=".713954pt" strokecolor="#575757">
                <v:path arrowok="t"/>
              </v:shape>
            </v:group>
            <v:group style="position:absolute;left:357;top:2778;width:11219;height:2" coordorigin="357,2778" coordsize="11219,2">
              <v:shape style="position:absolute;left:357;top:2778;width:11219;height:2" coordorigin="357,2778" coordsize="11219,0" path="m357,2778l11576,2778e" filled="f" stroked="t" strokeweight=".713954pt" strokecolor="#545454">
                <v:path arrowok="t"/>
              </v:shape>
            </v:group>
            <v:group style="position:absolute;left:357;top:3198;width:11219;height:2" coordorigin="357,3198" coordsize="11219,2">
              <v:shape style="position:absolute;left:357;top:3198;width:11219;height:2" coordorigin="357,3198" coordsize="11219,0" path="m357,3198l11576,3198e" filled="f" stroked="t" strokeweight=".713954pt" strokecolor="#545454">
                <v:path arrowok="t"/>
              </v:shape>
            </v:group>
            <v:group style="position:absolute;left:357;top:3416;width:11223;height:2" coordorigin="357,3416" coordsize="11223,2">
              <v:shape style="position:absolute;left:357;top:3416;width:11223;height:2" coordorigin="357,3416" coordsize="11223,0" path="m357,3416l11580,3416e" filled="f" stroked="t" strokeweight=".713954pt" strokecolor="#545454">
                <v:path arrowok="t"/>
              </v:shape>
            </v:group>
            <v:group style="position:absolute;left:3891;top:3409;width:2;height:794" coordorigin="3891,3409" coordsize="2,794">
              <v:shape style="position:absolute;left:3891;top:3409;width:2;height:794" coordorigin="3891,3409" coordsize="0,794" path="m3891,4202l3891,3409e" filled="f" stroked="t" strokeweight=".713954pt" strokecolor="#3B3B3B">
                <v:path arrowok="t"/>
              </v:shape>
            </v:group>
            <v:group style="position:absolute;left:7002;top:3409;width:2;height:803" coordorigin="7002,3409" coordsize="2,803">
              <v:shape style="position:absolute;left:7002;top:3409;width:2;height:803" coordorigin="7002,3409" coordsize="0,803" path="m7002,4212l7002,3409e" filled="f" stroked="t" strokeweight=".713954pt" strokecolor="#484848">
                <v:path arrowok="t"/>
              </v:shape>
            </v:group>
            <v:group style="position:absolute;left:352;top:4202;width:11223;height:2" coordorigin="352,4202" coordsize="11223,2">
              <v:shape style="position:absolute;left:352;top:4202;width:11223;height:2" coordorigin="352,4202" coordsize="11223,0" path="m352,4202l11576,4202e" filled="f" stroked="t" strokeweight=".713954pt" strokecolor="#545454">
                <v:path arrowok="t"/>
              </v:shape>
            </v:group>
            <v:group style="position:absolute;left:2404;top:4193;width:2;height:11512" coordorigin="2404,4193" coordsize="2,11512">
              <v:shape style="position:absolute;left:2404;top:4193;width:2;height:11512" coordorigin="2404,4193" coordsize="0,11512" path="m2404,15705l2404,4193e" filled="f" stroked="t" strokeweight=".713954pt" strokecolor="#484848">
                <v:path arrowok="t"/>
              </v:shape>
            </v:group>
            <v:group style="position:absolute;left:347;top:4477;width:11228;height:2" coordorigin="347,4477" coordsize="11228,2">
              <v:shape style="position:absolute;left:347;top:4477;width:11228;height:2" coordorigin="347,4477" coordsize="11228,0" path="m347,4477l11576,4477e" filled="f" stroked="t" strokeweight=".713954pt" strokecolor="#575757">
                <v:path arrowok="t"/>
              </v:shape>
            </v:group>
            <v:group style="position:absolute;left:11578;top:4475;width:2;height:11206" coordorigin="11578,4475" coordsize="2,11206">
              <v:shape style="position:absolute;left:11578;top:4475;width:2;height:11206" coordorigin="11578,4475" coordsize="0,11206" path="m11578,15681l11578,4475e" filled="f" stroked="t" strokeweight=".713954pt" strokecolor="#575757">
                <v:path arrowok="t"/>
              </v:shape>
            </v:group>
            <v:group style="position:absolute;left:2394;top:4695;width:9186;height:2" coordorigin="2394,4695" coordsize="9186,2">
              <v:shape style="position:absolute;left:2394;top:4695;width:9186;height:2" coordorigin="2394,4695" coordsize="9186,0" path="m2394,4695l11580,4695e" filled="f" stroked="t" strokeweight=".713954pt" strokecolor="#545454">
                <v:path arrowok="t"/>
              </v:shape>
            </v:group>
            <v:group style="position:absolute;left:4948;top:4685;width:2;height:2075" coordorigin="4948,4685" coordsize="2,2075">
              <v:shape style="position:absolute;left:4948;top:4685;width:2;height:2075" coordorigin="4948,4685" coordsize="0,2075" path="m4948,6760l4948,4685e" filled="f" stroked="t" strokeweight=".951939pt" strokecolor="#4B4B4B">
                <v:path arrowok="t"/>
              </v:shape>
            </v:group>
            <v:group style="position:absolute;left:4941;top:5187;width:6640;height:2" coordorigin="4941,5187" coordsize="6640,2">
              <v:shape style="position:absolute;left:4941;top:5187;width:6640;height:2" coordorigin="4941,5187" coordsize="6640,0" path="m4941,5187l11580,5187e" filled="f" stroked="t" strokeweight=".713954pt" strokecolor="#545454">
                <v:path arrowok="t"/>
              </v:shape>
            </v:group>
            <v:group style="position:absolute;left:4941;top:5426;width:6640;height:2" coordorigin="4941,5426" coordsize="6640,2">
              <v:shape style="position:absolute;left:4941;top:5426;width:6640;height:2" coordorigin="4941,5426" coordsize="6640,0" path="m4941,5426l11580,5426e" filled="f" stroked="t" strokeweight=".713954pt" strokecolor="#575757">
                <v:path arrowok="t"/>
              </v:shape>
            </v:group>
            <v:group style="position:absolute;left:4941;top:5665;width:6640;height:2" coordorigin="4941,5665" coordsize="6640,2">
              <v:shape style="position:absolute;left:4941;top:5665;width:6640;height:2" coordorigin="4941,5665" coordsize="6640,0" path="m4941,5665l11580,5665e" filled="f" stroked="t" strokeweight=".713954pt" strokecolor="#545454">
                <v:path arrowok="t"/>
              </v:shape>
            </v:group>
            <v:group style="position:absolute;left:2399;top:5881;width:9181;height:2" coordorigin="2399,5881" coordsize="9181,2">
              <v:shape style="position:absolute;left:2399;top:5881;width:9181;height:2" coordorigin="2399,5881" coordsize="9181,0" path="m2399,5881l11580,5881e" filled="f" stroked="t" strokeweight=".713954pt" strokecolor="#4F4F4F">
                <v:path arrowok="t"/>
              </v:shape>
            </v:group>
            <v:group style="position:absolute;left:862;top:6115;width:10724;height:2" coordorigin="862,6115" coordsize="10724,2">
              <v:shape style="position:absolute;left:862;top:6115;width:10724;height:2" coordorigin="862,6115" coordsize="10724,0" path="m862,6115l11585,6115e" filled="f" stroked="t" strokeweight=".713954pt" strokecolor="#545454">
                <v:path arrowok="t"/>
              </v:shape>
            </v:group>
            <v:group style="position:absolute;left:7858;top:6110;width:2;height:650" coordorigin="7858,6110" coordsize="2,650">
              <v:shape style="position:absolute;left:7858;top:6110;width:2;height:650" coordorigin="7858,6110" coordsize="0,650" path="m7858,6760l7858,6110e" filled="f" stroked="t" strokeweight=".951939pt" strokecolor="#646464">
                <v:path arrowok="t"/>
              </v:shape>
            </v:group>
            <v:group style="position:absolute;left:2394;top:6536;width:9186;height:2" coordorigin="2394,6536" coordsize="9186,2">
              <v:shape style="position:absolute;left:2394;top:6536;width:9186;height:2" coordorigin="2394,6536" coordsize="9186,0" path="m2394,6536l11580,6536e" filled="f" stroked="t" strokeweight=".713954pt" strokecolor="#545454">
                <v:path arrowok="t"/>
              </v:shape>
            </v:group>
            <v:group style="position:absolute;left:2394;top:6751;width:9186;height:2" coordorigin="2394,6751" coordsize="9186,2">
              <v:shape style="position:absolute;left:2394;top:6751;width:9186;height:2" coordorigin="2394,6751" coordsize="9186,0" path="m2394,6751l11580,6751e" filled="f" stroked="t" strokeweight=".713954pt" strokecolor="#545454">
                <v:path arrowok="t"/>
              </v:shape>
            </v:group>
            <v:group style="position:absolute;left:343;top:6966;width:11238;height:2" coordorigin="343,6966" coordsize="11238,2">
              <v:shape style="position:absolute;left:343;top:6966;width:11238;height:2" coordorigin="343,6966" coordsize="11238,0" path="m343,6966l11580,6966e" filled="f" stroked="t" strokeweight=".713954pt" strokecolor="#545454">
                <v:path arrowok="t"/>
              </v:shape>
            </v:group>
            <v:group style="position:absolute;left:352;top:7391;width:11233;height:2" coordorigin="352,7391" coordsize="11233,2">
              <v:shape style="position:absolute;left:352;top:7391;width:11233;height:2" coordorigin="352,7391" coordsize="11233,0" path="m352,7391l11585,7391e" filled="f" stroked="t" strokeweight=".713954pt" strokecolor="#545454">
                <v:path arrowok="t"/>
              </v:shape>
            </v:group>
            <v:group style="position:absolute;left:4950;top:7382;width:2;height:669" coordorigin="4950,7382" coordsize="2,669">
              <v:shape style="position:absolute;left:4950;top:7382;width:2;height:669" coordorigin="4950,7382" coordsize="0,669" path="m4950,8051l4950,7382e" filled="f" stroked="t" strokeweight=".951939pt" strokecolor="#545454">
                <v:path arrowok="t"/>
              </v:shape>
            </v:group>
            <v:group style="position:absolute;left:4941;top:7616;width:6645;height:2" coordorigin="4941,7616" coordsize="6645,2">
              <v:shape style="position:absolute;left:4941;top:7616;width:6645;height:2" coordorigin="4941,7616" coordsize="6645,0" path="m4941,7616l11585,7616e" filled="f" stroked="t" strokeweight=".713954pt" strokecolor="#5B5B5B">
                <v:path arrowok="t"/>
              </v:shape>
            </v:group>
            <v:group style="position:absolute;left:4936;top:7831;width:6645;height:2" coordorigin="4936,7831" coordsize="6645,2">
              <v:shape style="position:absolute;left:4936;top:7831;width:6645;height:2" coordorigin="4936,7831" coordsize="6645,0" path="m4936,7831l11580,7831e" filled="f" stroked="t" strokeweight=".713954pt" strokecolor="#575757">
                <v:path arrowok="t"/>
              </v:shape>
            </v:group>
            <v:group style="position:absolute;left:347;top:8051;width:11233;height:2" coordorigin="347,8051" coordsize="11233,2">
              <v:shape style="position:absolute;left:347;top:8051;width:11233;height:2" coordorigin="347,8051" coordsize="11233,0" path="m347,8051l11580,8051e" filled="f" stroked="t" strokeweight=".713954pt" strokecolor="#545454">
                <v:path arrowok="t"/>
              </v:shape>
            </v:group>
            <v:group style="position:absolute;left:343;top:8857;width:11242;height:2" coordorigin="343,8857" coordsize="11242,2">
              <v:shape style="position:absolute;left:343;top:8857;width:11242;height:2" coordorigin="343,8857" coordsize="11242,0" path="m343,8857l11585,8857e" filled="f" stroked="t" strokeweight=".713954pt" strokecolor="#545454">
                <v:path arrowok="t"/>
              </v:shape>
            </v:group>
            <v:group style="position:absolute;left:347;top:9739;width:11233;height:2" coordorigin="347,9739" coordsize="11233,2">
              <v:shape style="position:absolute;left:347;top:9739;width:11233;height:2" coordorigin="347,9739" coordsize="11233,0" path="m347,9739l11580,9739e" filled="f" stroked="t" strokeweight=".713954pt" strokecolor="#575757">
                <v:path arrowok="t"/>
              </v:shape>
            </v:group>
            <v:group style="position:absolute;left:347;top:10073;width:11238;height:2" coordorigin="347,10073" coordsize="11238,2">
              <v:shape style="position:absolute;left:347;top:10073;width:11238;height:2" coordorigin="347,10073" coordsize="11238,0" path="m347,10073l11585,10073e" filled="f" stroked="t" strokeweight=".713954pt" strokecolor="#575757">
                <v:path arrowok="t"/>
              </v:shape>
            </v:group>
            <v:group style="position:absolute;left:343;top:10310;width:11242;height:2" coordorigin="343,10310" coordsize="11242,2">
              <v:shape style="position:absolute;left:343;top:10310;width:11242;height:2" coordorigin="343,10310" coordsize="11242,0" path="m343,10310l11585,10310e" filled="f" stroked="t" strokeweight=".713954pt" strokecolor="#545454">
                <v:path arrowok="t"/>
              </v:shape>
            </v:group>
            <v:group style="position:absolute;left:347;top:11006;width:11238;height:2" coordorigin="347,11006" coordsize="11238,2">
              <v:shape style="position:absolute;left:347;top:11006;width:11238;height:2" coordorigin="347,11006" coordsize="11238,0" path="m347,11006l11585,11006e" filled="f" stroked="t" strokeweight=".713954pt" strokecolor="#575757">
                <v:path arrowok="t"/>
              </v:shape>
            </v:group>
            <v:group style="position:absolute;left:1147;top:10948;width:2;height:4757" coordorigin="1147,10948" coordsize="2,4757">
              <v:shape style="position:absolute;left:1147;top:10948;width:2;height:4757" coordorigin="1147,10948" coordsize="0,4757" path="m1147,15705l1147,10948e" filled="f" stroked="t" strokeweight=".713954pt" strokecolor="#484848">
                <v:path arrowok="t"/>
              </v:shape>
            </v:group>
            <v:group style="position:absolute;left:1733;top:10996;width:2;height:4704" coordorigin="1733,10996" coordsize="2,4704">
              <v:shape style="position:absolute;left:1733;top:10996;width:2;height:4704" coordorigin="1733,10996" coordsize="0,4704" path="m1733,15701l1733,10996e" filled="f" stroked="t" strokeweight=".713954pt" strokecolor="#444444">
                <v:path arrowok="t"/>
              </v:shape>
            </v:group>
            <v:group style="position:absolute;left:7411;top:11001;width:2;height:4695" coordorigin="7411,11001" coordsize="2,4695">
              <v:shape style="position:absolute;left:7411;top:11001;width:2;height:4695" coordorigin="7411,11001" coordsize="0,4695" path="m7411,15696l7411,11001e" filled="f" stroked="t" strokeweight=".713954pt" strokecolor="#4F4F4F">
                <v:path arrowok="t"/>
              </v:shape>
            </v:group>
            <v:group style="position:absolute;left:347;top:11240;width:11238;height:2" coordorigin="347,11240" coordsize="11238,2">
              <v:shape style="position:absolute;left:347;top:11240;width:11238;height:2" coordorigin="347,11240" coordsize="11238,0" path="m347,11240l11585,11240e" filled="f" stroked="t" strokeweight=".713954pt" strokecolor="#545454">
                <v:path arrowok="t"/>
              </v:shape>
            </v:group>
            <v:group style="position:absolute;left:347;top:13324;width:2066;height:2" coordorigin="347,13324" coordsize="2066,2">
              <v:shape style="position:absolute;left:347;top:13324;width:2066;height:2" coordorigin="347,13324" coordsize="2066,0" path="m347,13324l2413,13324e" filled="f" stroked="t" strokeweight=".713954pt" strokecolor="#606060">
                <v:path arrowok="t"/>
              </v:shape>
            </v:group>
            <v:group style="position:absolute;left:352;top:15689;width:8720;height:2" coordorigin="352,15689" coordsize="8720,2">
              <v:shape style="position:absolute;left:352;top:15689;width:8720;height:2" coordorigin="352,15689" coordsize="8720,0" path="m352,15689l9072,15689e" filled="f" stroked="t" strokeweight=".713954pt" strokecolor="#64646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Yaralı</w:t>
        <w:tab/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fJİDE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Gümüldü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ONAYLAYAN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306" w:right="-20"/>
        <w:jc w:val="left"/>
        <w:tabs>
          <w:tab w:pos="45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4749" w:right="5798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shape style="position:absolute;margin-left:447.359985pt;margin-top:14.396142pt;width:115.320005pt;height:119.97pt;mso-position-horizontal-relative:page;mso-position-vertical-relative:paragraph;z-index:-16202" type="#_x0000_t75">
            <v:imagedata r:id="rId42" o:title=""/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108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24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0.56pt;height:30.72pt;mso-position-horizontal-relative:char;mso-position-vertical-relative:line" type="#_x0000_t75">
            <v:imagedata r:id="rId4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240"/>
        </w:sectPr>
      </w:pPr>
      <w:rPr/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1" w:lineRule="auto"/>
        <w:ind w:left="3406" w:right="4970" w:firstLine="-109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8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"/>
          <w:w w:val="11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8"/>
          <w:w w:val="114"/>
        </w:rPr>
        <w:t>G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274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190" w:lineRule="exact"/>
        <w:ind w:left="831" w:right="4609"/>
        <w:jc w:val="center"/>
        <w:tabs>
          <w:tab w:pos="2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A3A3A"/>
          <w:spacing w:val="0"/>
          <w:w w:val="114"/>
          <w:position w:val="1"/>
        </w:rPr>
        <w:t>IZMIR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4"/>
          <w:position w:val="-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1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4"/>
          <w:position w:val="-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4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5"/>
          <w:w w:val="11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  <w:position w:val="-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11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  <w:position w:val="-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6" w:lineRule="exact"/>
        <w:ind w:left="586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.311962pt;margin-top:-47.024837pt;width:438.37756pt;height:48.101657pt;mso-position-horizontal-relative:page;mso-position-vertical-relative:paragraph;z-index:-16196" type="#_x0000_t202" filled="f" stroked="f">
            <v:textbox inset="0,0,0,0">
              <w:txbxContent>
                <w:p>
                  <w:pPr>
                    <w:spacing w:before="0" w:after="0" w:line="962" w:lineRule="exact"/>
                    <w:ind w:right="-184"/>
                    <w:jc w:val="left"/>
                    <w:tabs>
                      <w:tab w:pos="7780" w:val="left"/>
                    </w:tabs>
                    <w:rPr>
                      <w:rFonts w:ascii="Arial" w:hAnsi="Arial" w:cs="Arial" w:eastAsia="Arial"/>
                      <w:sz w:val="79"/>
                      <w:szCs w:val="7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5"/>
                      <w:szCs w:val="95"/>
                      <w:color w:val="3A3A3A"/>
                      <w:spacing w:val="0"/>
                      <w:w w:val="148"/>
                      <w:b/>
                      <w:bCs/>
                      <w:position w:val="1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5"/>
                      <w:szCs w:val="95"/>
                      <w:color w:val="3A3A3A"/>
                      <w:spacing w:val="0"/>
                      <w:w w:val="100"/>
                      <w:b/>
                      <w:bCs/>
                      <w:position w:val="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5"/>
                      <w:szCs w:val="95"/>
                      <w:color w:val="3A3A3A"/>
                      <w:spacing w:val="0"/>
                      <w:w w:val="100"/>
                      <w:b/>
                      <w:bCs/>
                      <w:position w:val="1"/>
                    </w:rPr>
                  </w:r>
                  <w:r>
                    <w:rPr>
                      <w:rFonts w:ascii="Arial" w:hAnsi="Arial" w:cs="Arial" w:eastAsia="Arial"/>
                      <w:sz w:val="79"/>
                      <w:szCs w:val="79"/>
                      <w:color w:val="545454"/>
                      <w:spacing w:val="0"/>
                      <w:w w:val="148"/>
                      <w:b/>
                      <w:bCs/>
                      <w:position w:val="-4"/>
                    </w:rPr>
                    <w:t>M</w:t>
                  </w:r>
                  <w:r>
                    <w:rPr>
                      <w:rFonts w:ascii="Arial" w:hAnsi="Arial" w:cs="Arial" w:eastAsia="Arial"/>
                      <w:sz w:val="79"/>
                      <w:szCs w:val="7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b/>
          <w:bCs/>
          <w:position w:val="-1"/>
        </w:rPr>
        <w:t>BÜYÜKŞEHIR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604" w:right="5812"/>
        <w:jc w:val="center"/>
        <w:tabs>
          <w:tab w:pos="4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A3A3A"/>
          <w:spacing w:val="0"/>
          <w:w w:val="110"/>
        </w:rPr>
        <w:t>BELEDIYESI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1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0"/>
          <w:position w:val="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7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0"/>
          <w:position w:val="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9" w:after="0" w:line="248" w:lineRule="auto"/>
        <w:ind w:left="131" w:right="4668" w:firstLine="-14"/>
        <w:jc w:val="left"/>
        <w:tabs>
          <w:tab w:pos="3780" w:val="left"/>
          <w:tab w:pos="4600" w:val="left"/>
          <w:tab w:pos="6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bla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6"/>
          <w:w w:val="13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14.05.2017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7"/>
          <w:w w:val="4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9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39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22:29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9"/>
          <w:szCs w:val="29"/>
          <w:color w:val="3A3A3A"/>
          <w:spacing w:val="0"/>
          <w:w w:val="75"/>
          <w:position w:val="0"/>
        </w:rPr>
        <w:t>t</w:t>
      </w:r>
      <w:r>
        <w:rPr>
          <w:rFonts w:ascii="Times New Roman" w:hAnsi="Times New Roman" w:cs="Times New Roman" w:eastAsia="Times New Roman"/>
          <w:sz w:val="29"/>
          <w:szCs w:val="29"/>
          <w:color w:val="3A3A3A"/>
          <w:spacing w:val="3"/>
          <w:w w:val="75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7"/>
          <w:w w:val="111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5"/>
          <w:position w:val="0"/>
        </w:rPr>
        <w:t>l: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14.05.2017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7"/>
          <w:w w:val="4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7"/>
          <w:position w:val="0"/>
        </w:rPr>
        <w:t>KayıtNo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3108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8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7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7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  <w:position w:val="0"/>
        </w:rPr>
        <w:t>SiM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Ulukent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İstiklal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1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Şahi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Tepesi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Mevki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217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  <w:position w:val="0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121" w:right="-20"/>
        <w:jc w:val="left"/>
        <w:tabs>
          <w:tab w:pos="1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9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Ulukent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istiklal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Mah.Şahi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8"/>
          <w:w w:val="11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8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6"/>
          <w:w w:val="9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"/>
          <w:w w:val="11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Mevki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21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74"/>
          <w:w w:val="2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76" w:right="-20"/>
        <w:jc w:val="left"/>
        <w:tabs>
          <w:tab w:pos="1720" w:val="left"/>
          <w:tab w:pos="4080" w:val="left"/>
          <w:tab w:pos="7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24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2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Çöj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"/>
          <w:w w:val="11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9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57" w:lineRule="exact"/>
        <w:ind w:left="131" w:right="-20"/>
        <w:jc w:val="left"/>
        <w:tabs>
          <w:tab w:pos="2720" w:val="left"/>
          <w:tab w:pos="5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  <w:position w:val="4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  <w:position w:val="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5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  <w:position w:val="4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4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1" w:lineRule="exact"/>
        <w:ind w:left="273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8.744507pt;margin-top:2.307989pt;width:4.50125pt;height:25pt;mso-position-horizontal-relative:page;mso-position-vertical-relative:paragraph;z-index:-16195" type="#_x0000_t202" filled="f" stroked="f">
            <v:textbox inset="0,0,0,0">
              <w:txbxContent>
                <w:p>
                  <w:pPr>
                    <w:spacing w:before="0" w:after="0" w:line="500" w:lineRule="exact"/>
                    <w:ind w:right="-115"/>
                    <w:jc w:val="left"/>
                    <w:rPr>
                      <w:rFonts w:ascii="Arial" w:hAnsi="Arial" w:cs="Arial" w:eastAsia="Arial"/>
                      <w:sz w:val="50"/>
                      <w:szCs w:val="50"/>
                    </w:rPr>
                  </w:pPr>
                  <w:rPr/>
                  <w:r>
                    <w:rPr>
                      <w:rFonts w:ascii="Arial" w:hAnsi="Arial" w:cs="Arial" w:eastAsia="Arial"/>
                      <w:sz w:val="50"/>
                      <w:szCs w:val="50"/>
                      <w:color w:val="BCBDBD"/>
                      <w:spacing w:val="0"/>
                      <w:w w:val="64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79"/>
          <w:position w:val="1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5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"/>
          <w:w w:val="95"/>
          <w:position w:val="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  <w:position w:val="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96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4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8"/>
          <w:w w:val="105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97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4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5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92"/>
          <w:position w:val="1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4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3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lik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1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7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7" w:after="0" w:line="240" w:lineRule="auto"/>
        <w:ind w:left="3534" w:right="-20"/>
        <w:jc w:val="left"/>
        <w:tabs>
          <w:tab w:pos="4120" w:val="left"/>
          <w:tab w:pos="5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3"/>
          <w:szCs w:val="13"/>
          <w:color w:val="3A3A3A"/>
          <w:spacing w:val="0"/>
          <w:w w:val="55"/>
          <w:position w:val="-10"/>
        </w:rPr>
        <w:t>1</w:t>
      </w:r>
      <w:r>
        <w:rPr>
          <w:rFonts w:ascii="Arial" w:hAnsi="Arial" w:cs="Arial" w:eastAsia="Arial"/>
          <w:sz w:val="13"/>
          <w:szCs w:val="13"/>
          <w:color w:val="3A3A3A"/>
          <w:spacing w:val="0"/>
          <w:w w:val="55"/>
          <w:position w:val="-10"/>
        </w:rPr>
        <w:t>      </w:t>
      </w:r>
      <w:r>
        <w:rPr>
          <w:rFonts w:ascii="Arial" w:hAnsi="Arial" w:cs="Arial" w:eastAsia="Arial"/>
          <w:sz w:val="13"/>
          <w:szCs w:val="13"/>
          <w:color w:val="3A3A3A"/>
          <w:spacing w:val="5"/>
          <w:w w:val="55"/>
          <w:position w:val="-10"/>
        </w:rPr>
        <w:t> </w:t>
      </w:r>
      <w:r>
        <w:rPr>
          <w:rFonts w:ascii="Arial" w:hAnsi="Arial" w:cs="Arial" w:eastAsia="Arial"/>
          <w:sz w:val="13"/>
          <w:szCs w:val="13"/>
          <w:color w:val="3A3A3A"/>
          <w:spacing w:val="16"/>
          <w:w w:val="55"/>
          <w:u w:val="single" w:color="2B2B2B"/>
          <w:position w:val="-10"/>
        </w:rPr>
        <w:t> </w:t>
      </w:r>
      <w:r>
        <w:rPr>
          <w:rFonts w:ascii="Arial" w:hAnsi="Arial" w:cs="Arial" w:eastAsia="Arial"/>
          <w:sz w:val="13"/>
          <w:szCs w:val="13"/>
          <w:color w:val="3A3A3A"/>
          <w:spacing w:val="0"/>
          <w:w w:val="100"/>
          <w:u w:val="single" w:color="2B2B2B"/>
          <w:position w:val="-10"/>
        </w:rPr>
        <w:tab/>
      </w:r>
      <w:r>
        <w:rPr>
          <w:rFonts w:ascii="Arial" w:hAnsi="Arial" w:cs="Arial" w:eastAsia="Arial"/>
          <w:sz w:val="13"/>
          <w:szCs w:val="13"/>
          <w:color w:val="3A3A3A"/>
          <w:spacing w:val="0"/>
          <w:w w:val="100"/>
          <w:u w:val="single" w:color="2B2B2B"/>
          <w:position w:val="-10"/>
        </w:rPr>
      </w:r>
      <w:r>
        <w:rPr>
          <w:rFonts w:ascii="Arial" w:hAnsi="Arial" w:cs="Arial" w:eastAsia="Arial"/>
          <w:sz w:val="13"/>
          <w:szCs w:val="13"/>
          <w:color w:val="3A3A3A"/>
          <w:spacing w:val="0"/>
          <w:w w:val="55"/>
          <w:u w:val="single" w:color="2B2B2B"/>
          <w:position w:val="-10"/>
        </w:rPr>
        <w:t>1</w:t>
      </w:r>
      <w:r>
        <w:rPr>
          <w:rFonts w:ascii="Arial" w:hAnsi="Arial" w:cs="Arial" w:eastAsia="Arial"/>
          <w:sz w:val="13"/>
          <w:szCs w:val="13"/>
          <w:color w:val="3A3A3A"/>
          <w:spacing w:val="0"/>
          <w:w w:val="55"/>
          <w:u w:val="single" w:color="2B2B2B"/>
          <w:position w:val="-10"/>
        </w:rPr>
        <w:t>        </w:t>
      </w:r>
      <w:r>
        <w:rPr>
          <w:rFonts w:ascii="Arial" w:hAnsi="Arial" w:cs="Arial" w:eastAsia="Arial"/>
          <w:sz w:val="13"/>
          <w:szCs w:val="13"/>
          <w:color w:val="3A3A3A"/>
          <w:spacing w:val="1"/>
          <w:w w:val="55"/>
          <w:u w:val="single" w:color="2B2B2B"/>
          <w:position w:val="-10"/>
        </w:rPr>
        <w:t> </w:t>
      </w:r>
      <w:r>
        <w:rPr>
          <w:rFonts w:ascii="Arial" w:hAnsi="Arial" w:cs="Arial" w:eastAsia="Arial"/>
          <w:sz w:val="13"/>
          <w:szCs w:val="13"/>
          <w:color w:val="3A3A3A"/>
          <w:spacing w:val="1"/>
          <w:w w:val="55"/>
          <w:position w:val="-10"/>
        </w:rPr>
      </w:r>
      <w:r>
        <w:rPr>
          <w:rFonts w:ascii="Arial" w:hAnsi="Arial" w:cs="Arial" w:eastAsia="Arial"/>
          <w:sz w:val="13"/>
          <w:szCs w:val="13"/>
          <w:color w:val="3A3A3A"/>
          <w:spacing w:val="0"/>
          <w:w w:val="55"/>
          <w:position w:val="-10"/>
        </w:rPr>
        <w:tab/>
      </w:r>
      <w:r>
        <w:rPr>
          <w:rFonts w:ascii="Arial" w:hAnsi="Arial" w:cs="Arial" w:eastAsia="Arial"/>
          <w:sz w:val="13"/>
          <w:szCs w:val="13"/>
          <w:color w:val="3A3A3A"/>
          <w:spacing w:val="0"/>
          <w:w w:val="55"/>
          <w:position w:val="-1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9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9"/>
          <w:position w:val="0"/>
        </w:rPr>
        <w:t>23:00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131" w:right="-20"/>
        <w:jc w:val="left"/>
        <w:tabs>
          <w:tab w:pos="1760" w:val="left"/>
          <w:tab w:pos="4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pahibi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4"/>
          <w:position w:val="0"/>
        </w:rPr>
        <w:t>IK.iracı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3" w:after="0" w:line="240" w:lineRule="auto"/>
        <w:ind w:left="17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74"/>
        </w:rPr>
        <w:t>V&gt;.ıniri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74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7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2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4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22"/>
        </w:rPr>
        <w:t>ÖmerOKTAY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778" w:right="-20"/>
        <w:jc w:val="left"/>
        <w:tabs>
          <w:tab w:pos="382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35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35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3"/>
          <w:w w:val="13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4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30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6"/>
          <w:w w:val="104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4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5"/>
          <w:position w:val="0"/>
        </w:rPr>
        <w:t>38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116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5"/>
          <w:position w:val="0"/>
        </w:rPr>
        <w:t>618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131" w:right="-20"/>
        <w:jc w:val="left"/>
        <w:tabs>
          <w:tab w:pos="3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3754" w:right="572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A3A3A"/>
          <w:spacing w:val="-15"/>
          <w:w w:val="20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8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67" w:lineRule="auto"/>
        <w:ind w:left="1787" w:right="5371" w:firstLine="1993"/>
        <w:jc w:val="left"/>
        <w:tabs>
          <w:tab w:pos="3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mni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-Jandarma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Doğal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6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16" w:right="-20"/>
        <w:jc w:val="left"/>
        <w:tabs>
          <w:tab w:pos="1760" w:val="left"/>
          <w:tab w:pos="376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YardımcıEkip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  <w:position w:val="0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61" w:lineRule="auto"/>
        <w:ind w:left="1768" w:right="7917" w:firstLine="-1652"/>
        <w:jc w:val="left"/>
        <w:tabs>
          <w:tab w:pos="740" w:val="left"/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Gitı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</w:r>
      <w:r>
        <w:rPr>
          <w:rFonts w:ascii="Arial" w:hAnsi="Arial" w:cs="Arial" w:eastAsia="Arial"/>
          <w:sz w:val="16"/>
          <w:szCs w:val="16"/>
          <w:color w:val="6D6E6E"/>
          <w:spacing w:val="-31"/>
          <w:w w:val="119"/>
          <w:position w:val="0"/>
        </w:rPr>
        <w:t>·</w:t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265"/>
          <w:position w:val="0"/>
        </w:rPr>
        <w:t>'</w:t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  <w:position w:val="0"/>
        </w:rPr>
        <w:tab/>
        <w:tab/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YardımaGelenA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4" w:after="0" w:line="240" w:lineRule="auto"/>
        <w:ind w:left="17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Adı-So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1" w:lineRule="auto"/>
        <w:ind w:left="126" w:right="4598" w:firstLine="-9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OlayınGörüldüğü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5"/>
        </w:rPr>
        <w:t>göıüld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6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38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söndüıücü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05" w:lineRule="exact"/>
        <w:ind w:left="116" w:right="-20"/>
        <w:jc w:val="left"/>
        <w:tabs>
          <w:tab w:pos="1900" w:val="left"/>
          <w:tab w:pos="3820" w:val="left"/>
          <w:tab w:pos="5660" w:val="left"/>
          <w:tab w:pos="7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38"/>
          <w:position w:val="-3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3"/>
          <w:position w:val="-3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73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"/>
          <w:w w:val="116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  <w:position w:val="-3"/>
        </w:rPr>
        <w:t>K.T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5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7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97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9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5" w:lineRule="exact"/>
        <w:ind w:left="5626" w:right="4334"/>
        <w:jc w:val="center"/>
        <w:tabs>
          <w:tab w:pos="71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3A3A3A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3A3A3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3A3A3A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545454"/>
          <w:spacing w:val="0"/>
          <w:w w:val="70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6" w:lineRule="auto"/>
        <w:ind w:left="116" w:right="5684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14" w:lineRule="exact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  <w:position w:val="-1"/>
        </w:rPr>
        <w:t>Duıumu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3" w:after="0" w:line="240" w:lineRule="auto"/>
        <w:ind w:left="18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göıülmü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51" w:lineRule="auto"/>
        <w:ind w:left="1778" w:right="181" w:firstLine="-165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YangınÇıkı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oruşturmada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amacıyla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kontrolde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56" w:lineRule="auto"/>
        <w:ind w:left="121" w:right="5179" w:firstLine="-5"/>
        <w:jc w:val="left"/>
        <w:tabs>
          <w:tab w:pos="1760" w:val="left"/>
          <w:tab w:pos="5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Sigoıtalı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irk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!Bedel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Yer.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Kim&lt;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16" w:right="-20"/>
        <w:jc w:val="left"/>
        <w:tabs>
          <w:tab w:pos="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73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D6E6E"/>
          <w:spacing w:val="-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dildi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5"/>
          <w:w w:val="105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303" w:lineRule="exact"/>
        <w:ind w:left="126" w:right="-20"/>
        <w:jc w:val="left"/>
        <w:tabs>
          <w:tab w:pos="1760" w:val="left"/>
          <w:tab w:pos="5120" w:val="left"/>
          <w:tab w:pos="1138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161.022018pt;margin-top:2.800584pt;width:135.747372pt;height:.237321pt;mso-position-horizontal-relative:page;mso-position-vertical-relative:paragraph;z-index:-16198" coordorigin="3220,56" coordsize="2715,5">
            <v:group style="position:absolute;left:3223;top:58;width:1253;height:2" coordorigin="3223,58" coordsize="1253,2">
              <v:shape style="position:absolute;left:3223;top:58;width:1253;height:2" coordorigin="3223,58" coordsize="1253,0" path="m3223,58l4476,58e" filled="f" stroked="t" strokeweight=".237321pt" strokecolor="#000000">
                <v:path arrowok="t"/>
              </v:shape>
            </v:group>
            <v:group style="position:absolute;left:4476;top:58;width:1248;height:2" coordorigin="4476,58" coordsize="1248,2">
              <v:shape style="position:absolute;left:4476;top:58;width:1248;height:2" coordorigin="4476,58" coordsize="1248,0" path="m4476,58l5724,58e" filled="f" stroked="t" strokeweight=".237321pt" strokecolor="#707070">
                <v:path arrowok="t"/>
              </v:shape>
            </v:group>
            <v:group style="position:absolute;left:5724;top:58;width:209;height:2" coordorigin="5724,58" coordsize="209,2">
              <v:shape style="position:absolute;left:5724;top:58;width:209;height:2" coordorigin="5724,58" coordsize="209,0" path="m5724,58l5933,58e" filled="f" stroked="t" strokeweight=".237321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07.330139pt;margin-top:3.993423pt;width:8.543541pt;height:.1pt;mso-position-horizontal-relative:page;mso-position-vertical-relative:paragraph;z-index:-16197" coordorigin="6147,80" coordsize="171,2">
            <v:shape style="position:absolute;left:6147;top:80;width:171;height:2" coordorigin="6147,80" coordsize="171,0" path="m6147,80l6317,80e" filled="f" stroked="t" strokeweight=".711962pt" strokecolor="#3F3F3F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6"/>
        </w:rPr>
        <w:t>Ekibı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6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107"/>
          <w:position w:val="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7"/>
          <w:position w:val="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6"/>
        </w:rPr>
        <w:t>rih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6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7"/>
          <w:position w:val="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7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5"/>
          <w:w w:val="137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6"/>
        </w:rPr>
        <w:t>14.05.2017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6"/>
        </w:rPr>
        <w:t>Saa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6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6"/>
        </w:rPr>
        <w:t>23:25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6"/>
        </w:rPr>
      </w:r>
      <w:r>
        <w:rPr>
          <w:rFonts w:ascii="Arial" w:hAnsi="Arial" w:cs="Arial" w:eastAsia="Arial"/>
          <w:sz w:val="19"/>
          <w:szCs w:val="19"/>
          <w:color w:val="6D6E6E"/>
          <w:spacing w:val="0"/>
          <w:w w:val="154"/>
          <w:position w:val="-5"/>
        </w:rPr>
        <w:t>·-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ind w:left="216" w:right="-20"/>
        <w:jc w:val="left"/>
        <w:tabs>
          <w:tab w:pos="900" w:val="left"/>
          <w:tab w:pos="3180" w:val="left"/>
          <w:tab w:pos="8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Varsa</w:t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Öl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Mene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7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!.Posta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500" w:bottom="280" w:left="140" w:right="60"/>
        </w:sectPr>
      </w:pPr>
      <w:rPr/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12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  <w:position w:val="-1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right="-20"/>
        <w:jc w:val="left"/>
        <w:tabs>
          <w:tab w:pos="2500" w:val="left"/>
          <w:tab w:pos="644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545454"/>
          <w:spacing w:val="0"/>
          <w:w w:val="67"/>
          <w:position w:val="8"/>
        </w:rPr>
        <w:t>2</w:t>
      </w:r>
      <w:r>
        <w:rPr>
          <w:rFonts w:ascii="Arial" w:hAnsi="Arial" w:cs="Arial" w:eastAsia="Arial"/>
          <w:sz w:val="27"/>
          <w:szCs w:val="27"/>
          <w:color w:val="545454"/>
          <w:spacing w:val="31"/>
          <w:w w:val="67"/>
          <w:position w:val="8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6D6E6E"/>
          <w:spacing w:val="0"/>
          <w:w w:val="100"/>
          <w:position w:val="8"/>
        </w:rPr>
        <w:t>J</w:t>
      </w:r>
      <w:r>
        <w:rPr>
          <w:rFonts w:ascii="Times New Roman" w:hAnsi="Times New Roman" w:cs="Times New Roman" w:eastAsia="Times New Roman"/>
          <w:sz w:val="29"/>
          <w:szCs w:val="29"/>
          <w:color w:val="6D6E6E"/>
          <w:spacing w:val="-16"/>
          <w:w w:val="100"/>
          <w:position w:val="8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59"/>
          <w:position w:val="8"/>
        </w:rPr>
        <w:t>MaYIS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59"/>
          <w:position w:val="8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2"/>
          <w:w w:val="59"/>
          <w:position w:val="8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A3A3A"/>
          <w:spacing w:val="0"/>
          <w:w w:val="69"/>
          <w:b/>
          <w:bCs/>
          <w:position w:val="8"/>
        </w:rPr>
        <w:t>20i7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2743" w:right="-20"/>
        <w:jc w:val="left"/>
        <w:tabs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6D6E6E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6D6E6E"/>
          <w:spacing w:val="0"/>
          <w:w w:val="83"/>
          <w:i/>
        </w:rPr>
        <w:t>  </w:t>
      </w:r>
      <w:r>
        <w:rPr>
          <w:rFonts w:ascii="Arial" w:hAnsi="Arial" w:cs="Arial" w:eastAsia="Arial"/>
          <w:sz w:val="19"/>
          <w:szCs w:val="19"/>
          <w:color w:val="6D6E6E"/>
          <w:spacing w:val="32"/>
          <w:w w:val="8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60"/>
          <w:cols w:num="2" w:equalWidth="0">
            <w:col w:w="766" w:space="1154"/>
            <w:col w:w="9800"/>
          </w:cols>
        </w:sectPr>
      </w:pPr>
      <w:rPr/>
    </w:p>
    <w:p>
      <w:pPr>
        <w:spacing w:before="40" w:after="0" w:line="292" w:lineRule="exact"/>
        <w:ind w:left="1871" w:right="2304"/>
        <w:jc w:val="center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545454"/>
          <w:spacing w:val="-12"/>
          <w:w w:val="121"/>
          <w:position w:val="-1"/>
        </w:rPr>
        <w:t>N</w:t>
      </w:r>
      <w:r>
        <w:rPr>
          <w:rFonts w:ascii="Times New Roman" w:hAnsi="Times New Roman" w:cs="Times New Roman" w:eastAsia="Times New Roman"/>
          <w:sz w:val="26"/>
          <w:szCs w:val="26"/>
          <w:color w:val="6D6E6E"/>
          <w:spacing w:val="0"/>
          <w:w w:val="143"/>
          <w:position w:val="-1"/>
        </w:rPr>
        <w:t>a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left="1901" w:right="-78"/>
        <w:jc w:val="left"/>
        <w:tabs>
          <w:tab w:pos="454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Arial" w:hAnsi="Arial" w:cs="Arial" w:eastAsia="Arial"/>
          <w:sz w:val="21"/>
          <w:szCs w:val="21"/>
          <w:color w:val="545454"/>
          <w:spacing w:val="-19"/>
          <w:w w:val="154"/>
          <w:position w:val="2"/>
        </w:rPr>
        <w:t>i</w:t>
      </w:r>
      <w:r>
        <w:rPr>
          <w:rFonts w:ascii="Arial" w:hAnsi="Arial" w:cs="Arial" w:eastAsia="Arial"/>
          <w:sz w:val="21"/>
          <w:szCs w:val="21"/>
          <w:color w:val="6D6E6E"/>
          <w:spacing w:val="0"/>
          <w:w w:val="115"/>
          <w:position w:val="2"/>
        </w:rPr>
        <w:t>tfaiv</w:t>
      </w:r>
      <w:r>
        <w:rPr>
          <w:rFonts w:ascii="Arial" w:hAnsi="Arial" w:cs="Arial" w:eastAsia="Arial"/>
          <w:sz w:val="21"/>
          <w:szCs w:val="21"/>
          <w:color w:val="6D6E6E"/>
          <w:spacing w:val="0"/>
          <w:w w:val="116"/>
          <w:position w:val="2"/>
        </w:rPr>
        <w:t>e</w:t>
      </w:r>
      <w:r>
        <w:rPr>
          <w:rFonts w:ascii="Arial" w:hAnsi="Arial" w:cs="Arial" w:eastAsia="Arial"/>
          <w:sz w:val="21"/>
          <w:szCs w:val="21"/>
          <w:color w:val="6D6E6E"/>
          <w:spacing w:val="8"/>
          <w:w w:val="100"/>
          <w:position w:val="2"/>
        </w:rPr>
        <w:t> </w:t>
      </w:r>
      <w:r>
        <w:rPr>
          <w:rFonts w:ascii="Arial" w:hAnsi="Arial" w:cs="Arial" w:eastAsia="Arial"/>
          <w:sz w:val="21"/>
          <w:szCs w:val="21"/>
          <w:color w:val="6D6E6E"/>
          <w:spacing w:val="0"/>
          <w:w w:val="115"/>
          <w:position w:val="2"/>
        </w:rPr>
        <w:t>Kuıc</w:t>
      </w:r>
      <w:r>
        <w:rPr>
          <w:rFonts w:ascii="Arial" w:hAnsi="Arial" w:cs="Arial" w:eastAsia="Arial"/>
          <w:sz w:val="21"/>
          <w:szCs w:val="21"/>
          <w:color w:val="6D6E6E"/>
          <w:spacing w:val="0"/>
          <w:w w:val="115"/>
          <w:position w:val="2"/>
        </w:rPr>
        <w:t>y</w:t>
      </w:r>
      <w:r>
        <w:rPr>
          <w:rFonts w:ascii="Arial" w:hAnsi="Arial" w:cs="Arial" w:eastAsia="Arial"/>
          <w:sz w:val="21"/>
          <w:szCs w:val="21"/>
          <w:color w:val="6D6E6E"/>
          <w:spacing w:val="7"/>
          <w:w w:val="115"/>
          <w:position w:val="2"/>
        </w:rPr>
        <w:t> </w:t>
      </w:r>
      <w:r>
        <w:rPr>
          <w:rFonts w:ascii="Arial" w:hAnsi="Arial" w:cs="Arial" w:eastAsia="Arial"/>
          <w:sz w:val="21"/>
          <w:szCs w:val="21"/>
          <w:color w:val="6D6E6E"/>
          <w:spacing w:val="0"/>
          <w:w w:val="100"/>
          <w:position w:val="2"/>
        </w:rPr>
        <w:t>Bölge</w:t>
      </w:r>
      <w:r>
        <w:rPr>
          <w:rFonts w:ascii="Arial" w:hAnsi="Arial" w:cs="Arial" w:eastAsia="Arial"/>
          <w:sz w:val="21"/>
          <w:szCs w:val="21"/>
          <w:color w:val="6D6E6E"/>
          <w:spacing w:val="-32"/>
          <w:w w:val="100"/>
          <w:position w:val="2"/>
        </w:rPr>
        <w:t> </w:t>
      </w:r>
      <w:r>
        <w:rPr>
          <w:rFonts w:ascii="Arial" w:hAnsi="Arial" w:cs="Arial" w:eastAsia="Arial"/>
          <w:sz w:val="21"/>
          <w:szCs w:val="21"/>
          <w:color w:val="6D6E6E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1"/>
          <w:szCs w:val="21"/>
          <w:color w:val="6D6E6E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5"/>
          <w:szCs w:val="25"/>
          <w:color w:val="A8B3D6"/>
          <w:spacing w:val="-30"/>
          <w:w w:val="75"/>
          <w:position w:val="0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909ABC"/>
          <w:spacing w:val="0"/>
          <w:w w:val="92"/>
          <w:position w:val="0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69" w:lineRule="exact"/>
        <w:ind w:left="178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6D6E6E"/>
          <w:spacing w:val="0"/>
          <w:w w:val="106"/>
          <w:position w:val="-12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color w:val="6D6E6E"/>
          <w:spacing w:val="-1"/>
          <w:w w:val="106"/>
          <w:position w:val="-12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545454"/>
          <w:spacing w:val="0"/>
          <w:w w:val="106"/>
          <w:position w:val="-12"/>
        </w:rPr>
        <w:t>eı</w:t>
      </w:r>
      <w:r>
        <w:rPr>
          <w:rFonts w:ascii="Times New Roman" w:hAnsi="Times New Roman" w:cs="Times New Roman" w:eastAsia="Times New Roman"/>
          <w:sz w:val="22"/>
          <w:szCs w:val="22"/>
          <w:color w:val="545454"/>
          <w:spacing w:val="-1"/>
          <w:w w:val="106"/>
          <w:position w:val="-12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6D6E6E"/>
          <w:spacing w:val="0"/>
          <w:w w:val="106"/>
          <w:position w:val="-12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6D6E6E"/>
          <w:spacing w:val="4"/>
          <w:w w:val="106"/>
          <w:position w:val="-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D6E6E"/>
          <w:spacing w:val="0"/>
          <w:w w:val="199"/>
          <w:position w:val="-12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6D6E6E"/>
          <w:spacing w:val="76"/>
          <w:w w:val="199"/>
          <w:position w:val="-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D6E6E"/>
          <w:spacing w:val="0"/>
          <w:w w:val="100"/>
          <w:position w:val="-12"/>
        </w:rPr>
        <w:t>H'</w:t>
      </w:r>
      <w:r>
        <w:rPr>
          <w:rFonts w:ascii="Times New Roman" w:hAnsi="Times New Roman" w:cs="Times New Roman" w:eastAsia="Times New Roman"/>
          <w:sz w:val="22"/>
          <w:szCs w:val="22"/>
          <w:color w:val="6D6E6E"/>
          <w:spacing w:val="24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45454"/>
          <w:spacing w:val="10"/>
          <w:w w:val="101"/>
          <w:position w:val="-12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6D6E6E"/>
          <w:spacing w:val="0"/>
          <w:w w:val="98"/>
          <w:position w:val="-12"/>
        </w:rPr>
        <w:t>mi</w:t>
      </w:r>
      <w:r>
        <w:rPr>
          <w:rFonts w:ascii="Times New Roman" w:hAnsi="Times New Roman" w:cs="Times New Roman" w:eastAsia="Times New Roman"/>
          <w:sz w:val="22"/>
          <w:szCs w:val="22"/>
          <w:color w:val="6D6E6E"/>
          <w:spacing w:val="-41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45454"/>
          <w:spacing w:val="0"/>
          <w:w w:val="100"/>
          <w:position w:val="-12"/>
        </w:rPr>
        <w:t>fl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82" w:after="0" w:line="240" w:lineRule="auto"/>
        <w:ind w:right="-110"/>
        <w:jc w:val="left"/>
        <w:tabs>
          <w:tab w:pos="1860" w:val="left"/>
          <w:tab w:pos="2480" w:val="left"/>
        </w:tabs>
        <w:rPr>
          <w:rFonts w:ascii="Times New Roman" w:hAnsi="Times New Roman" w:cs="Times New Roman" w:eastAsia="Times New Roman"/>
          <w:sz w:val="47"/>
          <w:szCs w:val="4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7"/>
          <w:szCs w:val="47"/>
          <w:color w:val="7B8ED1"/>
          <w:w w:val="276"/>
        </w:rPr>
        <w:t>--</w:t>
      </w:r>
      <w:r>
        <w:rPr>
          <w:rFonts w:ascii="Times New Roman" w:hAnsi="Times New Roman" w:cs="Times New Roman" w:eastAsia="Times New Roman"/>
          <w:sz w:val="47"/>
          <w:szCs w:val="47"/>
          <w:color w:val="7B8ED1"/>
          <w:w w:val="100"/>
        </w:rPr>
        <w:tab/>
      </w:r>
      <w:r>
        <w:rPr>
          <w:rFonts w:ascii="Times New Roman" w:hAnsi="Times New Roman" w:cs="Times New Roman" w:eastAsia="Times New Roman"/>
          <w:sz w:val="47"/>
          <w:szCs w:val="47"/>
          <w:color w:val="7B8ED1"/>
          <w:w w:val="100"/>
        </w:rPr>
      </w:r>
      <w:r>
        <w:rPr>
          <w:rFonts w:ascii="Times New Roman" w:hAnsi="Times New Roman" w:cs="Times New Roman" w:eastAsia="Times New Roman"/>
          <w:sz w:val="47"/>
          <w:szCs w:val="47"/>
          <w:color w:val="7B8ED1"/>
          <w:w w:val="100"/>
          <w:u w:val="single" w:color="4B4B60"/>
        </w:rPr>
        <w:t> </w:t>
      </w:r>
      <w:r>
        <w:rPr>
          <w:rFonts w:ascii="Times New Roman" w:hAnsi="Times New Roman" w:cs="Times New Roman" w:eastAsia="Times New Roman"/>
          <w:sz w:val="47"/>
          <w:szCs w:val="47"/>
          <w:color w:val="7B8ED1"/>
          <w:w w:val="100"/>
          <w:u w:val="single" w:color="4B4B60"/>
        </w:rPr>
        <w:tab/>
      </w:r>
      <w:r>
        <w:rPr>
          <w:rFonts w:ascii="Times New Roman" w:hAnsi="Times New Roman" w:cs="Times New Roman" w:eastAsia="Times New Roman"/>
          <w:sz w:val="47"/>
          <w:szCs w:val="47"/>
          <w:color w:val="7B8ED1"/>
          <w:w w:val="100"/>
          <w:u w:val="single" w:color="4B4B60"/>
        </w:rPr>
      </w:r>
      <w:r>
        <w:rPr>
          <w:rFonts w:ascii="Times New Roman" w:hAnsi="Times New Roman" w:cs="Times New Roman" w:eastAsia="Times New Roman"/>
          <w:sz w:val="47"/>
          <w:szCs w:val="47"/>
          <w:color w:val="7B8ED1"/>
          <w:w w:val="100"/>
        </w:rPr>
      </w:r>
      <w:r>
        <w:rPr>
          <w:rFonts w:ascii="Times New Roman" w:hAnsi="Times New Roman" w:cs="Times New Roman" w:eastAsia="Times New Roman"/>
          <w:sz w:val="47"/>
          <w:szCs w:val="47"/>
          <w:color w:val="00000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12" w:lineRule="exac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3"/>
          <w:szCs w:val="13"/>
          <w:color w:val="3A3A3A"/>
          <w:w w:val="39"/>
        </w:rPr>
        <w:t>r</w:t>
      </w:r>
      <w:r>
        <w:rPr>
          <w:rFonts w:ascii="Arial" w:hAnsi="Arial" w:cs="Arial" w:eastAsia="Arial"/>
          <w:sz w:val="13"/>
          <w:szCs w:val="13"/>
          <w:color w:val="3A3A3A"/>
          <w:spacing w:val="-20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3B446B"/>
          <w:spacing w:val="0"/>
          <w:w w:val="106"/>
        </w:rPr>
        <w:t>-</w:t>
      </w:r>
      <w:r>
        <w:rPr>
          <w:rFonts w:ascii="Arial" w:hAnsi="Arial" w:cs="Arial" w:eastAsia="Arial"/>
          <w:sz w:val="13"/>
          <w:szCs w:val="13"/>
          <w:color w:val="3B446B"/>
          <w:spacing w:val="2"/>
          <w:w w:val="106"/>
        </w:rPr>
        <w:t>m</w:t>
      </w:r>
      <w:r>
        <w:rPr>
          <w:rFonts w:ascii="Arial" w:hAnsi="Arial" w:cs="Arial" w:eastAsia="Arial"/>
          <w:sz w:val="13"/>
          <w:szCs w:val="13"/>
          <w:color w:val="3A3A3A"/>
          <w:spacing w:val="-18"/>
          <w:w w:val="165"/>
        </w:rPr>
        <w:t>ı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70"/>
          <w:position w:val="-5"/>
        </w:rPr>
        <w:t>1</w:t>
      </w:r>
      <w:r>
        <w:rPr>
          <w:rFonts w:ascii="Arial" w:hAnsi="Arial" w:cs="Arial" w:eastAsia="Arial"/>
          <w:sz w:val="14"/>
          <w:szCs w:val="14"/>
          <w:color w:val="3A3A3A"/>
          <w:spacing w:val="-5"/>
          <w:w w:val="70"/>
          <w:position w:val="-5"/>
        </w:rPr>
        <w:t>1</w: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94"/>
          <w:position w:val="0"/>
        </w:rPr>
        <w:t>ı</w: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95"/>
          <w:position w:val="0"/>
        </w:rPr>
        <w:t>n</w:t>
      </w:r>
      <w:r>
        <w:rPr>
          <w:rFonts w:ascii="Arial" w:hAnsi="Arial" w:cs="Arial" w:eastAsia="Arial"/>
          <w:sz w:val="18"/>
          <w:szCs w:val="18"/>
          <w:color w:val="545454"/>
          <w:spacing w:val="-19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103"/>
          <w:position w:val="0"/>
        </w:rPr>
        <w:t>v</w:t>
      </w:r>
      <w:r>
        <w:rPr>
          <w:rFonts w:ascii="Arial" w:hAnsi="Arial" w:cs="Arial" w:eastAsia="Arial"/>
          <w:sz w:val="18"/>
          <w:szCs w:val="18"/>
          <w:color w:val="545454"/>
          <w:spacing w:val="-18"/>
          <w:w w:val="103"/>
          <w:position w:val="0"/>
        </w:rPr>
        <w:t>e</w:t>
      </w:r>
      <w:r>
        <w:rPr>
          <w:rFonts w:ascii="Arial" w:hAnsi="Arial" w:cs="Arial" w:eastAsia="Arial"/>
          <w:sz w:val="18"/>
          <w:szCs w:val="18"/>
          <w:color w:val="BCBDBD"/>
          <w:spacing w:val="-20"/>
          <w:w w:val="132"/>
          <w:position w:val="0"/>
        </w:rPr>
        <w:t>·</w:t>
      </w:r>
      <w:r>
        <w:rPr>
          <w:rFonts w:ascii="Arial" w:hAnsi="Arial" w:cs="Arial" w:eastAsia="Arial"/>
          <w:sz w:val="18"/>
          <w:szCs w:val="18"/>
          <w:color w:val="545454"/>
          <w:spacing w:val="8"/>
          <w:w w:val="74"/>
          <w:position w:val="0"/>
        </w:rPr>
        <w:t>A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83"/>
          <w:position w:val="0"/>
        </w:rPr>
        <w:t>ei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82"/>
          <w:position w:val="0"/>
        </w:rPr>
        <w:t>\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60"/>
          <w:cols w:num="3" w:equalWidth="0">
            <w:col w:w="4656" w:space="1679"/>
            <w:col w:w="2488" w:space="332"/>
            <w:col w:w="2565"/>
          </w:cols>
        </w:sectPr>
      </w:pPr>
      <w:rPr/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744" w:lineRule="exact"/>
        <w:ind w:left="2110" w:right="-139"/>
        <w:jc w:val="left"/>
        <w:tabs>
          <w:tab w:pos="3660" w:val="left"/>
          <w:tab w:pos="404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66"/>
          <w:szCs w:val="66"/>
          <w:color w:val="2F3882"/>
          <w:w w:val="283"/>
          <w:position w:val="-2"/>
        </w:rPr>
      </w:r>
      <w:r>
        <w:rPr>
          <w:rFonts w:ascii="Arial" w:hAnsi="Arial" w:cs="Arial" w:eastAsia="Arial"/>
          <w:sz w:val="66"/>
          <w:szCs w:val="66"/>
          <w:color w:val="2F3882"/>
          <w:w w:val="283"/>
          <w:u w:val="single" w:color="3B4893"/>
          <w:position w:val="-2"/>
        </w:rPr>
        <w:t>d</w:t>
      </w:r>
      <w:r>
        <w:rPr>
          <w:rFonts w:ascii="Arial" w:hAnsi="Arial" w:cs="Arial" w:eastAsia="Arial"/>
          <w:sz w:val="66"/>
          <w:szCs w:val="66"/>
          <w:color w:val="2F3882"/>
          <w:w w:val="283"/>
          <w:u w:val="single" w:color="3B4893"/>
          <w:position w:val="-2"/>
        </w:rPr>
      </w:r>
      <w:r>
        <w:rPr>
          <w:rFonts w:ascii="Arial" w:hAnsi="Arial" w:cs="Arial" w:eastAsia="Arial"/>
          <w:sz w:val="66"/>
          <w:szCs w:val="66"/>
          <w:color w:val="2F3882"/>
          <w:w w:val="99"/>
          <w:u w:val="single" w:color="3B4893"/>
          <w:position w:val="-2"/>
        </w:rPr>
        <w:t> </w:t>
      </w:r>
      <w:r>
        <w:rPr>
          <w:rFonts w:ascii="Arial" w:hAnsi="Arial" w:cs="Arial" w:eastAsia="Arial"/>
          <w:sz w:val="66"/>
          <w:szCs w:val="66"/>
          <w:color w:val="2F3882"/>
          <w:w w:val="100"/>
          <w:u w:val="single" w:color="3B4893"/>
          <w:position w:val="-2"/>
        </w:rPr>
        <w:tab/>
      </w:r>
      <w:r>
        <w:rPr>
          <w:rFonts w:ascii="Arial" w:hAnsi="Arial" w:cs="Arial" w:eastAsia="Arial"/>
          <w:sz w:val="66"/>
          <w:szCs w:val="66"/>
          <w:color w:val="2F3882"/>
          <w:w w:val="100"/>
          <w:u w:val="single" w:color="3B4893"/>
          <w:position w:val="-2"/>
        </w:rPr>
      </w:r>
      <w:r>
        <w:rPr>
          <w:rFonts w:ascii="Arial" w:hAnsi="Arial" w:cs="Arial" w:eastAsia="Arial"/>
          <w:sz w:val="66"/>
          <w:szCs w:val="66"/>
          <w:color w:val="2F3882"/>
          <w:w w:val="100"/>
          <w:u w:val="single" w:color="3B4893"/>
          <w:position w:val="-2"/>
        </w:rPr>
      </w:r>
      <w:r>
        <w:rPr>
          <w:rFonts w:ascii="Arial" w:hAnsi="Arial" w:cs="Arial" w:eastAsia="Arial"/>
          <w:sz w:val="23"/>
          <w:szCs w:val="23"/>
          <w:color w:val="2F3882"/>
          <w:w w:val="120"/>
          <w:i/>
          <w:u w:val="single" w:color="3B4893"/>
          <w:position w:val="-2"/>
        </w:rPr>
        <w:t>4</w:t>
      </w:r>
      <w:r>
        <w:rPr>
          <w:rFonts w:ascii="Arial" w:hAnsi="Arial" w:cs="Arial" w:eastAsia="Arial"/>
          <w:sz w:val="23"/>
          <w:szCs w:val="23"/>
          <w:color w:val="2F3882"/>
          <w:w w:val="120"/>
          <w:i/>
          <w:u w:val="single" w:color="3B4893"/>
          <w:position w:val="-2"/>
        </w:rPr>
      </w:r>
      <w:r>
        <w:rPr>
          <w:rFonts w:ascii="Arial" w:hAnsi="Arial" w:cs="Arial" w:eastAsia="Arial"/>
          <w:sz w:val="23"/>
          <w:szCs w:val="23"/>
          <w:color w:val="2F3882"/>
          <w:w w:val="99"/>
          <w:i/>
          <w:u w:val="single" w:color="3B4893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2F3882"/>
          <w:w w:val="100"/>
          <w:i/>
          <w:u w:val="single" w:color="3B4893"/>
          <w:position w:val="-2"/>
        </w:rPr>
        <w:tab/>
      </w:r>
      <w:r>
        <w:rPr>
          <w:rFonts w:ascii="Arial" w:hAnsi="Arial" w:cs="Arial" w:eastAsia="Arial"/>
          <w:sz w:val="23"/>
          <w:szCs w:val="23"/>
          <w:color w:val="2F3882"/>
          <w:w w:val="100"/>
          <w:i/>
          <w:u w:val="single" w:color="3B4893"/>
          <w:position w:val="-2"/>
        </w:rPr>
      </w:r>
      <w:r>
        <w:rPr>
          <w:rFonts w:ascii="Arial" w:hAnsi="Arial" w:cs="Arial" w:eastAsia="Arial"/>
          <w:sz w:val="23"/>
          <w:szCs w:val="23"/>
          <w:color w:val="2F3882"/>
          <w:w w:val="100"/>
          <w:i/>
          <w:position w:val="-2"/>
        </w:rPr>
      </w:r>
      <w:r>
        <w:rPr>
          <w:rFonts w:ascii="Arial" w:hAnsi="Arial" w:cs="Arial" w:eastAsia="Arial"/>
          <w:sz w:val="23"/>
          <w:szCs w:val="23"/>
          <w:color w:val="000000"/>
          <w:w w:val="100"/>
          <w:position w:val="0"/>
        </w:rPr>
      </w:r>
    </w:p>
    <w:p>
      <w:pPr>
        <w:spacing w:before="0" w:after="0" w:line="255" w:lineRule="exact"/>
        <w:ind w:left="-40" w:right="1400"/>
        <w:jc w:val="center"/>
        <w:tabs>
          <w:tab w:pos="3600" w:val="left"/>
          <w:tab w:pos="412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8"/>
          <w:position w:val="5"/>
        </w:rPr>
        <w:t>ÖmerOKTAY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2"/>
          <w:szCs w:val="22"/>
          <w:color w:val="3B446B"/>
          <w:spacing w:val="0"/>
          <w:w w:val="571"/>
          <w:position w:val="-2"/>
        </w:rPr>
        <w:t>?</w:t>
      </w:r>
      <w:r>
        <w:rPr>
          <w:rFonts w:ascii="Times New Roman" w:hAnsi="Times New Roman" w:cs="Times New Roman" w:eastAsia="Times New Roman"/>
          <w:sz w:val="22"/>
          <w:szCs w:val="22"/>
          <w:color w:val="3B446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B446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2"/>
          <w:szCs w:val="22"/>
          <w:color w:val="545454"/>
          <w:spacing w:val="0"/>
          <w:w w:val="84"/>
          <w:position w:val="-2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545454"/>
          <w:spacing w:val="-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82"/>
          <w:position w:val="-2"/>
        </w:rPr>
        <w:t>ha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10"/>
          <w:w w:val="82"/>
          <w:position w:val="-2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545454"/>
          <w:spacing w:val="0"/>
          <w:w w:val="82"/>
          <w:position w:val="-2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545454"/>
          <w:spacing w:val="10"/>
          <w:w w:val="82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1"/>
          <w:w w:val="78"/>
          <w:position w:val="-2"/>
        </w:rPr>
        <w:t>Ş</w:t>
      </w:r>
      <w:r>
        <w:rPr>
          <w:rFonts w:ascii="Arial" w:hAnsi="Arial" w:cs="Arial" w:eastAsia="Arial"/>
          <w:sz w:val="19"/>
          <w:szCs w:val="19"/>
          <w:color w:val="545454"/>
          <w:spacing w:val="-4"/>
          <w:w w:val="89"/>
          <w:position w:val="-2"/>
        </w:rPr>
        <w:t>u</w:t>
      </w:r>
      <w:r>
        <w:rPr>
          <w:rFonts w:ascii="Arial" w:hAnsi="Arial" w:cs="Arial" w:eastAsia="Arial"/>
          <w:sz w:val="19"/>
          <w:szCs w:val="19"/>
          <w:color w:val="3A3A3A"/>
          <w:spacing w:val="-4"/>
          <w:w w:val="94"/>
          <w:position w:val="-2"/>
        </w:rPr>
        <w:t>b</w:t>
      </w:r>
      <w:r>
        <w:rPr>
          <w:rFonts w:ascii="Arial" w:hAnsi="Arial" w:cs="Arial" w:eastAsia="Arial"/>
          <w:sz w:val="19"/>
          <w:szCs w:val="19"/>
          <w:color w:val="545454"/>
          <w:spacing w:val="-10"/>
          <w:w w:val="89"/>
          <w:position w:val="-2"/>
        </w:rPr>
        <w:t>a</w:t>
      </w:r>
      <w:r>
        <w:rPr>
          <w:rFonts w:ascii="Arial" w:hAnsi="Arial" w:cs="Arial" w:eastAsia="Arial"/>
          <w:sz w:val="19"/>
          <w:szCs w:val="19"/>
          <w:color w:val="BCBDBD"/>
          <w:spacing w:val="-3"/>
          <w:w w:val="149"/>
          <w:position w:val="-2"/>
        </w:rPr>
        <w:t>'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125"/>
          <w:position w:val="-2"/>
        </w:rPr>
        <w:t>Mii</w:t>
      </w:r>
      <w:r>
        <w:rPr>
          <w:rFonts w:ascii="Arial" w:hAnsi="Arial" w:cs="Arial" w:eastAsia="Arial"/>
          <w:sz w:val="19"/>
          <w:szCs w:val="19"/>
          <w:color w:val="6D6E6E"/>
          <w:spacing w:val="-26"/>
          <w:w w:val="142"/>
          <w:position w:val="-2"/>
        </w:rPr>
        <w:t>h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72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73"/>
          <w:position w:val="-2"/>
        </w:rPr>
        <w:t>i</w:t>
      </w:r>
      <w:r>
        <w:rPr>
          <w:rFonts w:ascii="Arial" w:hAnsi="Arial" w:cs="Arial" w:eastAsia="Arial"/>
          <w:sz w:val="19"/>
          <w:szCs w:val="19"/>
          <w:color w:val="545454"/>
          <w:spacing w:val="1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28"/>
          <w:position w:val="-2"/>
        </w:rPr>
        <w:t>''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left="271" w:right="1855"/>
        <w:jc w:val="center"/>
        <w:tabs>
          <w:tab w:pos="48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İtf.Eri</w:t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BCBDBD"/>
          <w:spacing w:val="0"/>
          <w:w w:val="165"/>
          <w:position w:val="-4"/>
        </w:rPr>
        <w:t>'</w:t>
      </w:r>
      <w:r>
        <w:rPr>
          <w:rFonts w:ascii="Arial" w:hAnsi="Arial" w:cs="Arial" w:eastAsia="Arial"/>
          <w:sz w:val="20"/>
          <w:szCs w:val="20"/>
          <w:color w:val="BCBDBD"/>
          <w:spacing w:val="0"/>
          <w:w w:val="165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BCBDBD"/>
          <w:spacing w:val="0"/>
          <w:w w:val="165"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BCBDBD"/>
          <w:spacing w:val="0"/>
          <w:w w:val="53"/>
          <w:position w:val="-4"/>
        </w:rPr>
        <w:t>...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3789" w:right="1797"/>
        <w:jc w:val="center"/>
        <w:tabs>
          <w:tab w:pos="518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Arial" w:hAnsi="Arial" w:cs="Arial" w:eastAsia="Arial"/>
          <w:sz w:val="28"/>
          <w:szCs w:val="28"/>
          <w:color w:val="A8A8A8"/>
          <w:spacing w:val="0"/>
          <w:w w:val="100"/>
          <w:position w:val="-1"/>
        </w:rPr>
        <w:t>.</w:t>
      </w:r>
      <w:r>
        <w:rPr>
          <w:rFonts w:ascii="Arial" w:hAnsi="Arial" w:cs="Arial" w:eastAsia="Arial"/>
          <w:sz w:val="28"/>
          <w:szCs w:val="28"/>
          <w:color w:val="A8A8A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8"/>
          <w:szCs w:val="28"/>
          <w:color w:val="A8A8A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5"/>
          <w:szCs w:val="15"/>
          <w:color w:val="8E8E8E"/>
          <w:spacing w:val="0"/>
          <w:w w:val="192"/>
          <w:position w:val="-1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4152" w:right="1991"/>
        <w:jc w:val="center"/>
        <w:tabs>
          <w:tab w:pos="484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BCBDBD"/>
          <w:spacing w:val="0"/>
          <w:w w:val="256"/>
          <w:position w:val="9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BCBDBD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BCBDBD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5"/>
          <w:szCs w:val="25"/>
          <w:color w:val="A8A8A8"/>
          <w:spacing w:val="-27"/>
          <w:w w:val="70"/>
          <w:position w:val="1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8E8E8E"/>
          <w:spacing w:val="0"/>
          <w:w w:val="48"/>
          <w:position w:val="1"/>
        </w:rPr>
        <w:t>,.</w:t>
      </w:r>
      <w:r>
        <w:rPr>
          <w:rFonts w:ascii="Times New Roman" w:hAnsi="Times New Roman" w:cs="Times New Roman" w:eastAsia="Times New Roman"/>
          <w:sz w:val="25"/>
          <w:szCs w:val="25"/>
          <w:color w:val="8E8E8E"/>
          <w:spacing w:val="-41"/>
          <w:w w:val="48"/>
          <w:position w:val="1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545454"/>
          <w:spacing w:val="-65"/>
          <w:w w:val="79"/>
          <w:position w:val="1"/>
        </w:rPr>
        <w:t>"</w:t>
      </w:r>
      <w:r>
        <w:rPr>
          <w:rFonts w:ascii="Times New Roman" w:hAnsi="Times New Roman" w:cs="Times New Roman" w:eastAsia="Times New Roman"/>
          <w:sz w:val="25"/>
          <w:szCs w:val="25"/>
          <w:color w:val="8E8E8E"/>
          <w:spacing w:val="13"/>
          <w:w w:val="48"/>
          <w:position w:val="1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545454"/>
          <w:spacing w:val="0"/>
          <w:w w:val="79"/>
          <w:position w:val="1"/>
        </w:rPr>
        <w:t>'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140" w:right="60"/>
          <w:cols w:num="2" w:equalWidth="0">
            <w:col w:w="4042" w:space="522"/>
            <w:col w:w="7156"/>
          </w:cols>
        </w:sectPr>
      </w:pPr>
      <w:rPr/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/>
        <w:pict>
          <v:group style="position:absolute;margin-left:11.272727pt;margin-top:32.466839pt;width:574.790443pt;height:784.742386pt;mso-position-horizontal-relative:page;mso-position-vertical-relative:page;z-index:-16199" coordorigin="225,649" coordsize="11496,15695">
            <v:group style="position:absolute;left:242;top:678;width:11448;height:2" coordorigin="242,678" coordsize="11448,2">
              <v:shape style="position:absolute;left:242;top:678;width:11448;height:2" coordorigin="242,678" coordsize="11448,0" path="m242,678l11690,678e" filled="f" stroked="t" strokeweight=".711962pt" strokecolor="#606060">
                <v:path arrowok="t"/>
              </v:shape>
            </v:group>
            <v:group style="position:absolute;left:249;top:659;width:2;height:864" coordorigin="249,659" coordsize="2,864">
              <v:shape style="position:absolute;left:249;top:659;width:2;height:864" coordorigin="249,659" coordsize="0,864" path="m249,1523l249,659e" filled="f" stroked="t" strokeweight=".949282pt" strokecolor="#ACACAC">
                <v:path arrowok="t"/>
              </v:shape>
            </v:group>
            <v:group style="position:absolute;left:1906;top:664;width:2;height:730" coordorigin="1906,664" coordsize="2,730">
              <v:shape style="position:absolute;left:1906;top:664;width:2;height:730" coordorigin="1906,664" coordsize="0,730" path="m1906,1394l1906,664e" filled="f" stroked="t" strokeweight=".474641pt" strokecolor="#808080">
                <v:path arrowok="t"/>
              </v:shape>
            </v:group>
            <v:group style="position:absolute;left:2819;top:678;width:228;height:2" coordorigin="2819,678" coordsize="228,2">
              <v:shape style="position:absolute;left:2819;top:678;width:228;height:2" coordorigin="2819,678" coordsize="228,0" path="m2819,678l3047,678e" filled="f" stroked="t" strokeweight=".474641pt" strokecolor="#3F3F3F">
                <v:path arrowok="t"/>
              </v:shape>
            </v:group>
            <v:group style="position:absolute;left:7789;top:678;width:342;height:2" coordorigin="7789,678" coordsize="342,2">
              <v:shape style="position:absolute;left:7789;top:678;width:342;height:2" coordorigin="7789,678" coordsize="342,0" path="m7789,678l8131,678e" filled="f" stroked="t" strokeweight=".474641pt" strokecolor="#444444">
                <v:path arrowok="t"/>
              </v:shape>
            </v:group>
            <v:group style="position:absolute;left:8104;top:673;width:2;height:1313" coordorigin="8104,673" coordsize="2,1313">
              <v:shape style="position:absolute;left:8104;top:673;width:2;height:1313" coordorigin="8104,673" coordsize="0,1313" path="m8104,1986l8104,673e" filled="f" stroked="t" strokeweight=".711962pt" strokecolor="#575757">
                <v:path arrowok="t"/>
              </v:shape>
            </v:group>
            <v:group style="position:absolute;left:11688;top:673;width:2;height:1814" coordorigin="11688,673" coordsize="2,1814">
              <v:shape style="position:absolute;left:11688;top:673;width:2;height:1814" coordorigin="11688,673" coordsize="0,1814" path="m11688,2487l11688,673e" filled="f" stroked="t" strokeweight=".711962pt" strokecolor="#676767">
                <v:path arrowok="t"/>
              </v:shape>
            </v:group>
            <v:group style="position:absolute;left:247;top:1466;width:2;height:191" coordorigin="247,1466" coordsize="2,191">
              <v:shape style="position:absolute;left:247;top:1466;width:2;height:191" coordorigin="247,1466" coordsize="0,191" path="m247,1657l247,1466e" filled="f" stroked="t" strokeweight=".474641pt" strokecolor="#8C8C8C">
                <v:path arrowok="t"/>
              </v:shape>
            </v:group>
            <v:group style="position:absolute;left:1906;top:1236;width:2;height:420" coordorigin="1906,1236" coordsize="2,420">
              <v:shape style="position:absolute;left:1906;top:1236;width:2;height:420" coordorigin="1906,1236" coordsize="0,420" path="m1906,1657l1906,1236e" filled="f" stroked="t" strokeweight=".949282pt" strokecolor="#979797">
                <v:path arrowok="t"/>
              </v:shape>
            </v:group>
            <v:group style="position:absolute;left:242;top:1974;width:1685;height:2" coordorigin="242,1974" coordsize="1685,2">
              <v:shape style="position:absolute;left:242;top:1974;width:1685;height:2" coordorigin="242,1974" coordsize="1685,0" path="m242,1974l1927,1974e" filled="f" stroked="t" strokeweight=".949282pt" strokecolor="#646464">
                <v:path arrowok="t"/>
              </v:shape>
            </v:group>
            <v:group style="position:absolute;left:252;top:659;width:2;height:1351" coordorigin="252,659" coordsize="2,1351">
              <v:shape style="position:absolute;left:252;top:659;width:2;height:1351" coordorigin="252,659" coordsize="0,1351" path="m252,2010l252,659e" filled="f" stroked="t" strokeweight=".711962pt" strokecolor="#979797">
                <v:path arrowok="t"/>
              </v:shape>
            </v:group>
            <v:group style="position:absolute;left:1903;top:1542;width:2;height:439" coordorigin="1903,1542" coordsize="2,439">
              <v:shape style="position:absolute;left:1903;top:1542;width:2;height:439" coordorigin="1903,1542" coordsize="0,439" path="m1903,1981l1903,1542e" filled="f" stroked="t" strokeweight=".949282pt" strokecolor="#808080">
                <v:path arrowok="t"/>
              </v:shape>
            </v:group>
            <v:group style="position:absolute;left:1856;top:1979;width:418;height:2" coordorigin="1856,1979" coordsize="418,2">
              <v:shape style="position:absolute;left:1856;top:1979;width:418;height:2" coordorigin="1856,1979" coordsize="418,0" path="m1856,1979l2274,1979e" filled="f" stroked="t" strokeweight=".474641pt" strokecolor="#484848">
                <v:path arrowok="t"/>
              </v:shape>
            </v:group>
            <v:group style="position:absolute;left:2131;top:1979;width:1210;height:2" coordorigin="2131,1979" coordsize="1210,2">
              <v:shape style="position:absolute;left:2131;top:1979;width:1210;height:2" coordorigin="2131,1979" coordsize="1210,0" path="m2131,1979l3341,1979e" filled="f" stroked="t" strokeweight=".949282pt" strokecolor="#606060">
                <v:path arrowok="t"/>
              </v:shape>
            </v:group>
            <v:group style="position:absolute;left:3194;top:1981;width:726;height:2" coordorigin="3194,1981" coordsize="726,2">
              <v:shape style="position:absolute;left:3194;top:1981;width:726;height:2" coordorigin="3194,1981" coordsize="726,0" path="m3194,1981l3921,1981e" filled="f" stroked="t" strokeweight=".474641pt" strokecolor="#484848">
                <v:path arrowok="t"/>
              </v:shape>
            </v:group>
            <v:group style="position:absolute;left:3835;top:1981;width:7860;height:2" coordorigin="3835,1981" coordsize="7860,2">
              <v:shape style="position:absolute;left:3835;top:1981;width:7860;height:2" coordorigin="3835,1981" coordsize="7860,0" path="m3835,1981l11695,1981e" filled="f" stroked="t" strokeweight=".711962pt" strokecolor="#5B5B5B">
                <v:path arrowok="t"/>
              </v:shape>
            </v:group>
            <v:group style="position:absolute;left:8306;top:1981;width:683;height:2" coordorigin="8306,1981" coordsize="683,2">
              <v:shape style="position:absolute;left:8306;top:1981;width:683;height:2" coordorigin="8306,1981" coordsize="683,0" path="m8306,1981l8990,1981e" filled="f" stroked="t" strokeweight=".474641pt" strokecolor="#4F4F4F">
                <v:path arrowok="t"/>
              </v:shape>
            </v:group>
            <v:group style="position:absolute;left:242;top:2215;width:11458;height:2" coordorigin="242,2215" coordsize="11458,2">
              <v:shape style="position:absolute;left:242;top:2215;width:11458;height:2" coordorigin="242,2215" coordsize="11458,0" path="m242,2215l11700,2215e" filled="f" stroked="t" strokeweight=".711962pt" strokecolor="#5B5B5B">
                <v:path arrowok="t"/>
              </v:shape>
            </v:group>
            <v:group style="position:absolute;left:247;top:2459;width:8116;height:2" coordorigin="247,2459" coordsize="8116,2">
              <v:shape style="position:absolute;left:247;top:2459;width:8116;height:2" coordorigin="247,2459" coordsize="8116,0" path="m247,2459l8363,2459e" filled="f" stroked="t" strokeweight=".711962pt" strokecolor="#575757">
                <v:path arrowok="t"/>
              </v:shape>
            </v:group>
            <v:group style="position:absolute;left:249;top:659;width:2;height:8789" coordorigin="249,659" coordsize="2,8789">
              <v:shape style="position:absolute;left:249;top:659;width:2;height:8789" coordorigin="249,659" coordsize="0,8789" path="m249,9448l249,659e" filled="f" stroked="t" strokeweight=".711962pt" strokecolor="#646464">
                <v:path arrowok="t"/>
              </v:shape>
            </v:group>
            <v:group style="position:absolute;left:3194;top:2456;width:726;height:2" coordorigin="3194,2456" coordsize="726,2">
              <v:shape style="position:absolute;left:3194;top:2456;width:726;height:2" coordorigin="3194,2456" coordsize="726,0" path="m3194,2456l3921,2456e" filled="f" stroked="t" strokeweight=".474641pt" strokecolor="#545454">
                <v:path arrowok="t"/>
              </v:shape>
            </v:group>
            <v:group style="position:absolute;left:7253;top:2461;width:593;height:2" coordorigin="7253,2461" coordsize="593,2">
              <v:shape style="position:absolute;left:7253;top:2461;width:593;height:2" coordorigin="7253,2461" coordsize="593,0" path="m7253,2461l7846,2461e" filled="f" stroked="t" strokeweight=".474641pt" strokecolor="#4B4B4B">
                <v:path arrowok="t"/>
              </v:shape>
            </v:group>
            <v:group style="position:absolute;left:8306;top:2459;width:683;height:2" coordorigin="8306,2459" coordsize="683,2">
              <v:shape style="position:absolute;left:8306;top:2459;width:683;height:2" coordorigin="8306,2459" coordsize="683,0" path="m8306,2459l8990,2459e" filled="f" stroked="t" strokeweight=".474641pt" strokecolor="#484848">
                <v:path arrowok="t"/>
              </v:shape>
            </v:group>
            <v:group style="position:absolute;left:8814;top:2459;width:2881;height:2" coordorigin="8814,2459" coordsize="2881,2">
              <v:shape style="position:absolute;left:8814;top:2459;width:2881;height:2" coordorigin="8814,2459" coordsize="2881,0" path="m8814,2459l11695,2459e" filled="f" stroked="t" strokeweight=".711962pt" strokecolor="#606060">
                <v:path arrowok="t"/>
              </v:shape>
            </v:group>
            <v:group style="position:absolute;left:247;top:2695;width:8116;height:2" coordorigin="247,2695" coordsize="8116,2">
              <v:shape style="position:absolute;left:247;top:2695;width:8116;height:2" coordorigin="247,2695" coordsize="8116,0" path="m247,2695l8363,2695e" filled="f" stroked="t" strokeweight=".711962pt" strokecolor="#575757">
                <v:path arrowok="t"/>
              </v:shape>
            </v:group>
            <v:group style="position:absolute;left:252;top:659;width:2;height:2086" coordorigin="252,659" coordsize="2,2086">
              <v:shape style="position:absolute;left:252;top:659;width:2;height:2086" coordorigin="252,659" coordsize="0,2086" path="m252,2745l252,659e" filled="f" stroked="t" strokeweight=".474641pt" strokecolor="#777777">
                <v:path arrowok="t"/>
              </v:shape>
            </v:group>
            <v:group style="position:absolute;left:8306;top:2697;width:683;height:2" coordorigin="8306,2697" coordsize="683,2">
              <v:shape style="position:absolute;left:8306;top:2697;width:683;height:2" coordorigin="8306,2697" coordsize="683,0" path="m8306,2697l8990,2697e" filled="f" stroked="t" strokeweight=".474641pt" strokecolor="#444444">
                <v:path arrowok="t"/>
              </v:shape>
            </v:group>
            <v:group style="position:absolute;left:8814;top:2697;width:2900;height:2" coordorigin="8814,2697" coordsize="2900,2">
              <v:shape style="position:absolute;left:8814;top:2697;width:2900;height:2" coordorigin="8814,2697" coordsize="2900,0" path="m8814,2697l11714,2697e" filled="f" stroked="t" strokeweight=".711962pt" strokecolor="#606060">
                <v:path arrowok="t"/>
              </v:shape>
            </v:group>
            <v:group style="position:absolute;left:11690;top:2416;width:2;height:329" coordorigin="11690,2416" coordsize="2,329">
              <v:shape style="position:absolute;left:11690;top:2416;width:2;height:329" coordorigin="11690,2416" coordsize="0,329" path="m11690,2745l11690,2416e" filled="f" stroked="t" strokeweight=".474641pt" strokecolor="#444444">
                <v:path arrowok="t"/>
              </v:shape>
            </v:group>
            <v:group style="position:absolute;left:242;top:2938;width:8748;height:2" coordorigin="242,2938" coordsize="8748,2">
              <v:shape style="position:absolute;left:242;top:2938;width:8748;height:2" coordorigin="242,2938" coordsize="8748,0" path="m242,2938l8990,2938e" filled="f" stroked="t" strokeweight=".711962pt" strokecolor="#5B5B5B">
                <v:path arrowok="t"/>
              </v:shape>
            </v:group>
            <v:group style="position:absolute;left:8933;top:2941;width:660;height:2" coordorigin="8933,2941" coordsize="660,2">
              <v:shape style="position:absolute;left:8933;top:2941;width:660;height:2" coordorigin="8933,2941" coordsize="660,0" path="m8933,2941l9592,2941e" filled="f" stroked="t" strokeweight=".474641pt" strokecolor="#4B4B4B">
                <v:path arrowok="t"/>
              </v:shape>
            </v:group>
            <v:group style="position:absolute;left:9536;top:2941;width:2164;height:2" coordorigin="9536,2941" coordsize="2164,2">
              <v:shape style="position:absolute;left:9536;top:2941;width:2164;height:2" coordorigin="9536,2941" coordsize="2164,0" path="m9536,2941l11700,2941e" filled="f" stroked="t" strokeweight=".711962pt" strokecolor="#5B5B5B">
                <v:path arrowok="t"/>
              </v:shape>
            </v:group>
            <v:group style="position:absolute;left:11690;top:2674;width:2;height:969" coordorigin="11690,2674" coordsize="2,969">
              <v:shape style="position:absolute;left:11690;top:2674;width:2;height:969" coordorigin="11690,2674" coordsize="0,969" path="m11690,3643l11690,2674e" filled="f" stroked="t" strokeweight=".711962pt" strokecolor="#676767">
                <v:path arrowok="t"/>
              </v:shape>
            </v:group>
            <v:group style="position:absolute;left:242;top:3177;width:3707;height:2" coordorigin="242,3177" coordsize="3707,2">
              <v:shape style="position:absolute;left:242;top:3177;width:3707;height:2" coordorigin="242,3177" coordsize="3707,0" path="m242,3177l3949,3177e" filled="f" stroked="t" strokeweight=".711962pt" strokecolor="#575757">
                <v:path arrowok="t"/>
              </v:shape>
            </v:group>
            <v:group style="position:absolute;left:3864;top:3180;width:346;height:2" coordorigin="3864,3180" coordsize="346,2">
              <v:shape style="position:absolute;left:3864;top:3180;width:346;height:2" coordorigin="3864,3180" coordsize="346,0" path="m3864,3180l4210,3180e" filled="f" stroked="t" strokeweight=".474641pt" strokecolor="#444444">
                <v:path arrowok="t"/>
              </v:shape>
            </v:group>
            <v:group style="position:absolute;left:4153;top:3177;width:2231;height:2" coordorigin="4153,3177" coordsize="2231,2">
              <v:shape style="position:absolute;left:4153;top:3177;width:2231;height:2" coordorigin="4153,3177" coordsize="2231,0" path="m4153,3177l6384,3177e" filled="f" stroked="t" strokeweight=".711962pt" strokecolor="#5B5B5B">
                <v:path arrowok="t"/>
              </v:shape>
            </v:group>
            <v:group style="position:absolute;left:6303;top:3180;width:427;height:2" coordorigin="6303,3180" coordsize="427,2">
              <v:shape style="position:absolute;left:6303;top:3180;width:427;height:2" coordorigin="6303,3180" coordsize="427,0" path="m6303,3180l6730,3180e" filled="f" stroked="t" strokeweight=".474641pt" strokecolor="#484848">
                <v:path arrowok="t"/>
              </v:shape>
            </v:group>
            <v:group style="position:absolute;left:6673;top:3180;width:5026;height:2" coordorigin="6673,3180" coordsize="5026,2">
              <v:shape style="position:absolute;left:6673;top:3180;width:5026;height:2" coordorigin="6673,3180" coordsize="5026,0" path="m6673,3180l11700,3180e" filled="f" stroked="t" strokeweight=".711962pt" strokecolor="#5B5B5B">
                <v:path arrowok="t"/>
              </v:shape>
            </v:group>
            <v:group style="position:absolute;left:2857;top:3175;width:2;height:745" coordorigin="2857,3175" coordsize="2,745">
              <v:shape style="position:absolute;left:2857;top:3175;width:2;height:745" coordorigin="2857,3175" coordsize="0,745" path="m2857,3920l2857,3175e" filled="f" stroked="t" strokeweight=".711962pt" strokecolor="#4F4F4F">
                <v:path arrowok="t"/>
              </v:shape>
            </v:group>
            <v:group style="position:absolute;left:2848;top:3602;width:2041;height:2" coordorigin="2848,3602" coordsize="2041,2">
              <v:shape style="position:absolute;left:2848;top:3602;width:2041;height:2" coordorigin="2848,3602" coordsize="2041,0" path="m2848,3602l4889,3602e" filled="f" stroked="t" strokeweight=".711962pt" strokecolor="#5B5B5B">
                <v:path arrowok="t"/>
              </v:shape>
            </v:group>
            <v:group style="position:absolute;left:5928;top:3609;width:1353;height:2" coordorigin="5928,3609" coordsize="1353,2">
              <v:shape style="position:absolute;left:5928;top:3609;width:1353;height:2" coordorigin="5928,3609" coordsize="1353,0" path="m5928,3609l7281,3609e" filled="f" stroked="t" strokeweight=".237321pt" strokecolor="#232323">
                <v:path arrowok="t"/>
              </v:shape>
            </v:group>
            <v:group style="position:absolute;left:5945;top:3170;width:2;height:468" coordorigin="5945,3170" coordsize="2,468">
              <v:shape style="position:absolute;left:5945;top:3170;width:2;height:468" coordorigin="5945,3170" coordsize="0,468" path="m5945,3638l5945,3170e" filled="f" stroked="t" strokeweight=".949282pt" strokecolor="#606060">
                <v:path arrowok="t"/>
              </v:shape>
            </v:group>
            <v:group style="position:absolute;left:7281;top:3609;width:2283;height:2" coordorigin="7281,3609" coordsize="2283,2">
              <v:shape style="position:absolute;left:7281;top:3609;width:2283;height:2" coordorigin="7281,3609" coordsize="2283,0" path="m7281,3609l9564,3609e" filled="f" stroked="t" strokeweight=".237321pt" strokecolor="#000000">
                <v:path arrowok="t"/>
              </v:shape>
            </v:group>
            <v:group style="position:absolute;left:9564;top:3609;width:2122;height:2" coordorigin="9564,3609" coordsize="2122,2">
              <v:shape style="position:absolute;left:9564;top:3609;width:2122;height:2" coordorigin="9564,3609" coordsize="2122,0" path="m9564,3609l11686,3609e" filled="f" stroked="t" strokeweight=".237321pt" strokecolor="#676767">
                <v:path arrowok="t"/>
              </v:shape>
            </v:group>
            <v:group style="position:absolute;left:247;top:3910;width:740;height:2" coordorigin="247,3910" coordsize="740,2">
              <v:shape style="position:absolute;left:247;top:3910;width:740;height:2" coordorigin="247,3910" coordsize="740,0" path="m247,3910l987,3910e" filled="f" stroked="t" strokeweight=".949282pt" strokecolor="#646464">
                <v:path arrowok="t"/>
              </v:shape>
            </v:group>
            <v:group style="position:absolute;left:930;top:3910;width:451;height:2" coordorigin="930,3910" coordsize="451,2">
              <v:shape style="position:absolute;left:930;top:3910;width:451;height:2" coordorigin="930,3910" coordsize="451,0" path="m930,3910l1381,3910e" filled="f" stroked="t" strokeweight=".474641pt" strokecolor="#383838">
                <v:path arrowok="t"/>
              </v:shape>
            </v:group>
            <v:group style="position:absolute;left:1324;top:3912;width:1562;height:2" coordorigin="1324,3912" coordsize="1562,2">
              <v:shape style="position:absolute;left:1324;top:3912;width:1562;height:2" coordorigin="1324,3912" coordsize="1562,0" path="m1324,3912l2886,3912e" filled="f" stroked="t" strokeweight=".711962pt" strokecolor="#5B5B5B">
                <v:path arrowok="t"/>
              </v:shape>
            </v:group>
            <v:group style="position:absolute;left:2815;top:3908;width:2691;height:2" coordorigin="2815,3908" coordsize="2691,2">
              <v:shape style="position:absolute;left:2815;top:3908;width:2691;height:2" coordorigin="2815,3908" coordsize="2691,0" path="m2815,3908l5506,3908e" filled="f" stroked="t" strokeweight="1.186603pt" strokecolor="#444444">
                <v:path arrowok="t"/>
              </v:shape>
            </v:group>
            <v:group style="position:absolute;left:5335;top:3915;width:418;height:2" coordorigin="5335,3915" coordsize="418,2">
              <v:shape style="position:absolute;left:5335;top:3915;width:418;height:2" coordorigin="5335,3915" coordsize="418,0" path="m5335,3915l5753,3915e" filled="f" stroked="t" strokeweight=".474641pt" strokecolor="#3B3B3B">
                <v:path arrowok="t"/>
              </v:shape>
            </v:group>
            <v:group style="position:absolute;left:5696;top:3915;width:6009;height:2" coordorigin="5696,3915" coordsize="6009,2">
              <v:shape style="position:absolute;left:5696;top:3915;width:6009;height:2" coordorigin="5696,3915" coordsize="6009,0" path="m5696,3915l11705,3915e" filled="f" stroked="t" strokeweight=".711962pt" strokecolor="#5B5B5B">
                <v:path arrowok="t"/>
              </v:shape>
            </v:group>
            <v:group style="position:absolute;left:5947;top:3581;width:2;height:344" coordorigin="5947,3581" coordsize="2,344">
              <v:shape style="position:absolute;left:5947;top:3581;width:2;height:344" coordorigin="5947,3581" coordsize="0,344" path="m5947,3924l5947,3581e" filled="f" stroked="t" strokeweight=".474641pt" strokecolor="#2F2F2F">
                <v:path arrowok="t"/>
              </v:shape>
            </v:group>
            <v:group style="position:absolute;left:11690;top:3581;width:2;height:358" coordorigin="11690,3581" coordsize="2,358">
              <v:shape style="position:absolute;left:11690;top:3581;width:2;height:358" coordorigin="11690,3581" coordsize="0,358" path="m11690,3939l11690,3581e" filled="f" stroked="t" strokeweight=".474641pt" strokecolor="#4F4F4F">
                <v:path arrowok="t"/>
              </v:shape>
            </v:group>
            <v:group style="position:absolute;left:242;top:4187;width:1139;height:2" coordorigin="242,4187" coordsize="1139,2">
              <v:shape style="position:absolute;left:242;top:4187;width:1139;height:2" coordorigin="242,4187" coordsize="1139,0" path="m242,4187l1381,4187e" filled="f" stroked="t" strokeweight=".711962pt" strokecolor="#606060">
                <v:path arrowok="t"/>
              </v:shape>
            </v:group>
            <v:group style="position:absolute;left:1324;top:4189;width:603;height:2" coordorigin="1324,4189" coordsize="603,2">
              <v:shape style="position:absolute;left:1324;top:4189;width:603;height:2" coordorigin="1324,4189" coordsize="603,0" path="m1324,4189l1927,4189e" filled="f" stroked="t" strokeweight=".474641pt" strokecolor="#4B4B4B">
                <v:path arrowok="t"/>
              </v:shape>
            </v:group>
            <v:group style="position:absolute;left:1856;top:4192;width:1020;height:2" coordorigin="1856,4192" coordsize="1020,2">
              <v:shape style="position:absolute;left:1856;top:4192;width:1020;height:2" coordorigin="1856,4192" coordsize="1020,0" path="m1856,4192l2876,4192e" filled="f" stroked="t" strokeweight=".711962pt" strokecolor="#606060">
                <v:path arrowok="t"/>
              </v:shape>
            </v:group>
            <v:group style="position:absolute;left:2819;top:4192;width:432;height:2" coordorigin="2819,4192" coordsize="432,2">
              <v:shape style="position:absolute;left:2819;top:4192;width:432;height:2" coordorigin="2819,4192" coordsize="432,0" path="m2819,4192l3251,4192e" filled="f" stroked="t" strokeweight=".474641pt" strokecolor="#343434">
                <v:path arrowok="t"/>
              </v:shape>
            </v:group>
            <v:group style="position:absolute;left:3194;top:4192;width:726;height:2" coordorigin="3194,4192" coordsize="726,2">
              <v:shape style="position:absolute;left:3194;top:4192;width:726;height:2" coordorigin="3194,4192" coordsize="726,0" path="m3194,4192l3921,4192e" filled="f" stroked="t" strokeweight=".711962pt" strokecolor="#606060">
                <v:path arrowok="t"/>
              </v:shape>
            </v:group>
            <v:group style="position:absolute;left:3864;top:4192;width:641;height:2" coordorigin="3864,4192" coordsize="641,2">
              <v:shape style="position:absolute;left:3864;top:4192;width:641;height:2" coordorigin="3864,4192" coordsize="641,0" path="m3864,4192l4504,4192e" filled="f" stroked="t" strokeweight=".474641pt" strokecolor="#3B3B3B">
                <v:path arrowok="t"/>
              </v:shape>
            </v:group>
            <v:group style="position:absolute;left:4447;top:4192;width:3398;height:2" coordorigin="4447,4192" coordsize="3398,2">
              <v:shape style="position:absolute;left:4447;top:4192;width:3398;height:2" coordorigin="4447,4192" coordsize="3398,0" path="m4447,4192l7846,4192e" filled="f" stroked="t" strokeweight=".711962pt" strokecolor="#5B5B5B">
                <v:path arrowok="t"/>
              </v:shape>
            </v:group>
            <v:group style="position:absolute;left:7789;top:4192;width:332;height:2" coordorigin="7789,4192" coordsize="332,2">
              <v:shape style="position:absolute;left:7789;top:4192;width:332;height:2" coordorigin="7789,4192" coordsize="332,0" path="m7789,4192l8121,4192e" filled="f" stroked="t" strokeweight=".474641pt" strokecolor="#3B3B3B">
                <v:path arrowok="t"/>
              </v:shape>
            </v:group>
            <v:group style="position:absolute;left:8064;top:4189;width:926;height:2" coordorigin="8064,4189" coordsize="926,2">
              <v:shape style="position:absolute;left:8064;top:4189;width:926;height:2" coordorigin="8064,4189" coordsize="926,0" path="m8064,4189l8990,4189e" filled="f" stroked="t" strokeweight=".949282pt" strokecolor="#6B6B6B">
                <v:path arrowok="t"/>
              </v:shape>
            </v:group>
            <v:group style="position:absolute;left:8933;top:4192;width:660;height:2" coordorigin="8933,4192" coordsize="660,2">
              <v:shape style="position:absolute;left:8933;top:4192;width:660;height:2" coordorigin="8933,4192" coordsize="660,0" path="m8933,4192l9592,4192e" filled="f" stroked="t" strokeweight=".474641pt" strokecolor="#444444">
                <v:path arrowok="t"/>
              </v:shape>
            </v:group>
            <v:group style="position:absolute;left:9536;top:4192;width:2164;height:2" coordorigin="9536,4192" coordsize="2164,2">
              <v:shape style="position:absolute;left:9536;top:4192;width:2164;height:2" coordorigin="9536,4192" coordsize="2164,0" path="m9536,4192l11700,4192e" filled="f" stroked="t" strokeweight=".711962pt" strokecolor="#646464">
                <v:path arrowok="t"/>
              </v:shape>
            </v:group>
            <v:group style="position:absolute;left:1894;top:4433;width:9806;height:2" coordorigin="1894,4433" coordsize="9806,2">
              <v:shape style="position:absolute;left:1894;top:4433;width:9806;height:2" coordorigin="1894,4433" coordsize="9806,0" path="m1894,4433l11700,4433e" filled="f" stroked="t" strokeweight=".711962pt" strokecolor="#606060">
                <v:path arrowok="t"/>
              </v:shape>
            </v:group>
            <v:group style="position:absolute;left:4153;top:4430;width:351;height:2" coordorigin="4153,4430" coordsize="351,2">
              <v:shape style="position:absolute;left:4153;top:4430;width:351;height:2" coordorigin="4153,4430" coordsize="351,0" path="m4153,4430l4504,4430e" filled="f" stroked="t" strokeweight=".474641pt" strokecolor="#343434">
                <v:path arrowok="t"/>
              </v:shape>
            </v:group>
            <v:group style="position:absolute;left:5335;top:4430;width:418;height:2" coordorigin="5335,4430" coordsize="418,2">
              <v:shape style="position:absolute;left:5335;top:4430;width:418;height:2" coordorigin="5335,4430" coordsize="418,0" path="m5335,4430l5753,4430e" filled="f" stroked="t" strokeweight=".474641pt" strokecolor="#383838">
                <v:path arrowok="t"/>
              </v:shape>
            </v:group>
            <v:group style="position:absolute;left:7789;top:4430;width:332;height:2" coordorigin="7789,4430" coordsize="332,2">
              <v:shape style="position:absolute;left:7789;top:4430;width:332;height:2" coordorigin="7789,4430" coordsize="332,0" path="m7789,4430l8121,4430e" filled="f" stroked="t" strokeweight=".474641pt" strokecolor="#444444">
                <v:path arrowok="t"/>
              </v:shape>
            </v:group>
            <v:group style="position:absolute;left:11693;top:3867;width:2;height:1795" coordorigin="11693,3867" coordsize="2,1795">
              <v:shape style="position:absolute;left:11693;top:3867;width:2;height:1795" coordorigin="11693,3867" coordsize="0,1795" path="m11693,5662l11693,3867e" filled="f" stroked="t" strokeweight=".949282pt" strokecolor="#6B6B6B">
                <v:path arrowok="t"/>
              </v:shape>
            </v:group>
            <v:group style="position:absolute;left:3902;top:4421;width:2;height:272" coordorigin="3902,4421" coordsize="2,272">
              <v:shape style="position:absolute;left:3902;top:4421;width:2;height:272" coordorigin="3902,4421" coordsize="0,272" path="m3902,4693l3902,4421e" filled="f" stroked="t" strokeweight=".474641pt" strokecolor="#4B4B4B">
                <v:path arrowok="t"/>
              </v:shape>
            </v:group>
            <v:group style="position:absolute;left:3892;top:4920;width:7808;height:2" coordorigin="3892,4920" coordsize="7808,2">
              <v:shape style="position:absolute;left:3892;top:4920;width:7808;height:2" coordorigin="3892,4920" coordsize="7808,0" path="m3892,4920l11700,4920e" filled="f" stroked="t" strokeweight=".711962pt" strokecolor="#5B5B5B">
                <v:path arrowok="t"/>
              </v:shape>
            </v:group>
            <v:group style="position:absolute;left:6702;top:4416;width:2;height:501" coordorigin="6702,4416" coordsize="2,501">
              <v:shape style="position:absolute;left:6702;top:4416;width:2;height:501" coordorigin="6702,4416" coordsize="0,501" path="m6702,4917l6702,4416e" filled="f" stroked="t" strokeweight=".237321pt" strokecolor="#232323">
                <v:path arrowok="t"/>
              </v:shape>
            </v:group>
            <v:group style="position:absolute;left:1901;top:3900;width:2;height:1036" coordorigin="1901,3900" coordsize="2,1036">
              <v:shape style="position:absolute;left:1901;top:3900;width:2;height:1036" coordorigin="1901,3900" coordsize="0,1036" path="m1901,4936l1901,3900e" filled="f" stroked="t" strokeweight=".949282pt" strokecolor="#575757">
                <v:path arrowok="t"/>
              </v:shape>
            </v:group>
            <v:group style="position:absolute;left:7789;top:4917;width:332;height:2" coordorigin="7789,4917" coordsize="332,2">
              <v:shape style="position:absolute;left:7789;top:4917;width:332;height:2" coordorigin="7789,4917" coordsize="332,0" path="m7789,4917l8121,4917e" filled="f" stroked="t" strokeweight=".474641pt" strokecolor="#2F2F2F">
                <v:path arrowok="t"/>
              </v:shape>
            </v:group>
            <v:group style="position:absolute;left:8933;top:4917;width:660;height:2" coordorigin="8933,4917" coordsize="660,2">
              <v:shape style="position:absolute;left:8933;top:4917;width:660;height:2" coordorigin="8933,4917" coordsize="660,0" path="m8933,4917l9592,4917e" filled="f" stroked="t" strokeweight=".474641pt" strokecolor="#444444">
                <v:path arrowok="t"/>
              </v:shape>
            </v:group>
            <v:group style="position:absolute;left:249;top:4879;width:2;height:315" coordorigin="249,4879" coordsize="2,315">
              <v:shape style="position:absolute;left:249;top:4879;width:2;height:315" coordorigin="249,4879" coordsize="0,315" path="m249,5194l249,4879e" filled="f" stroked="t" strokeweight=".474641pt" strokecolor="#4B4B4B">
                <v:path arrowok="t"/>
              </v:shape>
            </v:group>
            <v:group style="position:absolute;left:1903;top:4879;width:2;height:291" coordorigin="1903,4879" coordsize="2,291">
              <v:shape style="position:absolute;left:1903;top:4879;width:2;height:291" coordorigin="1903,4879" coordsize="0,291" path="m1903,5170l1903,4879e" filled="f" stroked="t" strokeweight=".474641pt" strokecolor="#2B2B2B">
                <v:path arrowok="t"/>
              </v:shape>
            </v:group>
            <v:group style="position:absolute;left:3892;top:5156;width:2069;height:2" coordorigin="3892,5156" coordsize="2069,2">
              <v:shape style="position:absolute;left:3892;top:5156;width:2069;height:2" coordorigin="3892,5156" coordsize="2069,0" path="m3892,5156l5961,5156e" filled="f" stroked="t" strokeweight=".474641pt" strokecolor="#575757">
                <v:path arrowok="t"/>
              </v:shape>
            </v:group>
            <v:group style="position:absolute;left:5776;top:5158;width:5928;height:2" coordorigin="5776,5158" coordsize="5928,2">
              <v:shape style="position:absolute;left:5776;top:5158;width:5928;height:2" coordorigin="5776,5158" coordsize="5928,0" path="m5776,5158l11705,5158e" filled="f" stroked="t" strokeweight=".711962pt" strokecolor="#5B5B5B">
                <v:path arrowok="t"/>
              </v:shape>
            </v:group>
            <v:group style="position:absolute;left:7789;top:5156;width:332;height:2" coordorigin="7789,5156" coordsize="332,2">
              <v:shape style="position:absolute;left:7789;top:5156;width:332;height:2" coordorigin="7789,5156" coordsize="332,0" path="m7789,5156l8121,5156e" filled="f" stroked="t" strokeweight=".474641pt" strokecolor="#343434">
                <v:path arrowok="t"/>
              </v:shape>
            </v:group>
            <v:group style="position:absolute;left:8933;top:5156;width:660;height:2" coordorigin="8933,5156" coordsize="660,2">
              <v:shape style="position:absolute;left:8933;top:5156;width:660;height:2" coordorigin="8933,5156" coordsize="660,0" path="m8933,5156l9592,5156e" filled="f" stroked="t" strokeweight=".474641pt" strokecolor="#3F3F3F">
                <v:path arrowok="t"/>
              </v:shape>
            </v:group>
            <v:group style="position:absolute;left:3899;top:4602;width:2;height:2043" coordorigin="3899,4602" coordsize="2,2043">
              <v:shape style="position:absolute;left:3899;top:4602;width:2;height:2043" coordorigin="3899,4602" coordsize="0,2043" path="m3899,6646l3899,4602e" filled="f" stroked="t" strokeweight=".711962pt" strokecolor="#646464">
                <v:path arrowok="t"/>
              </v:shape>
            </v:group>
            <v:group style="position:absolute;left:3887;top:5400;width:4476;height:2" coordorigin="3887,5400" coordsize="4476,2">
              <v:shape style="position:absolute;left:3887;top:5400;width:4476;height:2" coordorigin="3887,5400" coordsize="4476,0" path="m3887,5400l8363,5400e" filled="f" stroked="t" strokeweight=".711962pt" strokecolor="#5B5B5B">
                <v:path arrowok="t"/>
              </v:shape>
            </v:group>
            <v:group style="position:absolute;left:8306;top:5400;width:683;height:2" coordorigin="8306,5400" coordsize="683,2">
              <v:shape style="position:absolute;left:8306;top:5400;width:683;height:2" coordorigin="8306,5400" coordsize="683,0" path="m8306,5400l8990,5400e" filled="f" stroked="t" strokeweight=".474641pt" strokecolor="#4F4F4F">
                <v:path arrowok="t"/>
              </v:shape>
            </v:group>
            <v:group style="position:absolute;left:8809;top:5400;width:2891;height:2" coordorigin="8809,5400" coordsize="2891,2">
              <v:shape style="position:absolute;left:8809;top:5400;width:2891;height:2" coordorigin="8809,5400" coordsize="2891,0" path="m8809,5400l11700,5400e" filled="f" stroked="t" strokeweight=".711962pt" strokecolor="#646464">
                <v:path arrowok="t"/>
              </v:shape>
            </v:group>
            <v:group style="position:absolute;left:1894;top:5636;width:983;height:2" coordorigin="1894,5636" coordsize="983,2">
              <v:shape style="position:absolute;left:1894;top:5636;width:983;height:2" coordorigin="1894,5636" coordsize="983,0" path="m1894,5636l2876,5636e" filled="f" stroked="t" strokeweight=".474641pt" strokecolor="#4B4B4B">
                <v:path arrowok="t"/>
              </v:shape>
            </v:group>
            <v:group style="position:absolute;left:2734;top:5638;width:551;height:2" coordorigin="2734,5638" coordsize="551,2">
              <v:shape style="position:absolute;left:2734;top:5638;width:551;height:2" coordorigin="2734,5638" coordsize="551,0" path="m2734,5638l3285,5638e" filled="f" stroked="t" strokeweight=".949282pt" strokecolor="#676767">
                <v:path arrowok="t"/>
              </v:shape>
            </v:group>
            <v:group style="position:absolute;left:3194;top:5638;width:736;height:2" coordorigin="3194,5638" coordsize="736,2">
              <v:shape style="position:absolute;left:3194;top:5638;width:736;height:2" coordorigin="3194,5638" coordsize="736,0" path="m3194,5638l3930,5638e" filled="f" stroked="t" strokeweight=".474641pt" strokecolor="#444444">
                <v:path arrowok="t"/>
              </v:shape>
            </v:group>
            <v:group style="position:absolute;left:3859;top:5638;width:2872;height:2" coordorigin="3859,5638" coordsize="2872,2">
              <v:shape style="position:absolute;left:3859;top:5638;width:2872;height:2" coordorigin="3859,5638" coordsize="2872,0" path="m3859,5638l6730,5638e" filled="f" stroked="t" strokeweight=".474641pt" strokecolor="#575757">
                <v:path arrowok="t"/>
              </v:shape>
            </v:group>
            <v:group style="position:absolute;left:6673;top:5638;width:1690;height:2" coordorigin="6673,5638" coordsize="1690,2">
              <v:shape style="position:absolute;left:6673;top:5638;width:1690;height:2" coordorigin="6673,5638" coordsize="1690,0" path="m6673,5638l8363,5638e" filled="f" stroked="t" strokeweight=".711962pt" strokecolor="#606060">
                <v:path arrowok="t"/>
              </v:shape>
            </v:group>
            <v:group style="position:absolute;left:8306;top:5638;width:683;height:2" coordorigin="8306,5638" coordsize="683,2">
              <v:shape style="position:absolute;left:8306;top:5638;width:683;height:2" coordorigin="8306,5638" coordsize="683,0" path="m8306,5638l8990,5638e" filled="f" stroked="t" strokeweight=".474641pt" strokecolor="#484848">
                <v:path arrowok="t"/>
              </v:shape>
            </v:group>
            <v:group style="position:absolute;left:8814;top:5638;width:2886;height:2" coordorigin="8814,5638" coordsize="2886,2">
              <v:shape style="position:absolute;left:8814;top:5638;width:2886;height:2" coordorigin="8814,5638" coordsize="2886,0" path="m8814,5638l11700,5638e" filled="f" stroked="t" strokeweight=".711962pt" strokecolor="#646464">
                <v:path arrowok="t"/>
              </v:shape>
            </v:group>
            <v:group style="position:absolute;left:237;top:5872;width:750;height:2" coordorigin="237,5872" coordsize="750,2">
              <v:shape style="position:absolute;left:237;top:5872;width:750;height:2" coordorigin="237,5872" coordsize="750,0" path="m237,5872l987,5872e" filled="f" stroked="t" strokeweight=".474641pt" strokecolor="#4F4F4F">
                <v:path arrowok="t"/>
              </v:shape>
            </v:group>
            <v:group style="position:absolute;left:916;top:5875;width:2444;height:2" coordorigin="916,5875" coordsize="2444,2">
              <v:shape style="position:absolute;left:916;top:5875;width:2444;height:2" coordorigin="916,5875" coordsize="2444,0" path="m916,5875l3360,5875e" filled="f" stroked="t" strokeweight=".711962pt" strokecolor="#5B5B5B">
                <v:path arrowok="t"/>
              </v:shape>
            </v:group>
            <v:group style="position:absolute;left:3194;top:5877;width:736;height:2" coordorigin="3194,5877" coordsize="736,2">
              <v:shape style="position:absolute;left:3194;top:5877;width:736;height:2" coordorigin="3194,5877" coordsize="736,0" path="m3194,5877l3930,5877e" filled="f" stroked="t" strokeweight=".474641pt" strokecolor="#4B4B4B">
                <v:path arrowok="t"/>
              </v:shape>
            </v:group>
            <v:group style="position:absolute;left:3859;top:5879;width:7841;height:2" coordorigin="3859,5879" coordsize="7841,2">
              <v:shape style="position:absolute;left:3859;top:5879;width:7841;height:2" coordorigin="3859,5879" coordsize="7841,0" path="m3859,5879l11700,5879e" filled="f" stroked="t" strokeweight=".711962pt" strokecolor="#5B5B5B">
                <v:path arrowok="t"/>
              </v:shape>
            </v:group>
            <v:group style="position:absolute;left:8306;top:5877;width:683;height:2" coordorigin="8306,5877" coordsize="683,2">
              <v:shape style="position:absolute;left:8306;top:5877;width:683;height:2" coordorigin="8306,5877" coordsize="683,0" path="m8306,5877l8990,5877e" filled="f" stroked="t" strokeweight=".474641pt" strokecolor="#484848">
                <v:path arrowok="t"/>
              </v:shape>
            </v:group>
            <v:group style="position:absolute;left:11695;top:5591;width:2;height:315" coordorigin="11695,5591" coordsize="2,315">
              <v:shape style="position:absolute;left:11695;top:5591;width:2;height:315" coordorigin="11695,5591" coordsize="0,315" path="m11695,5906l11695,5591e" filled="f" stroked="t" strokeweight=".474641pt" strokecolor="#4F4F4F">
                <v:path arrowok="t"/>
              </v:shape>
            </v:group>
            <v:group style="position:absolute;left:1901;top:5113;width:2;height:1031" coordorigin="1901,5113" coordsize="2,1031">
              <v:shape style="position:absolute;left:1901;top:5113;width:2;height:1031" coordorigin="1901,5113" coordsize="0,1031" path="m1901,6144l1901,5113e" filled="f" stroked="t" strokeweight=".711962pt" strokecolor="#4B4B4B">
                <v:path arrowok="t"/>
              </v:shape>
            </v:group>
            <v:group style="position:absolute;left:6702;top:5863;width:2;height:778" coordorigin="6702,5863" coordsize="2,778">
              <v:shape style="position:absolute;left:6702;top:5863;width:2;height:778" coordorigin="6702,5863" coordsize="0,778" path="m6702,6641l6702,5863e" filled="f" stroked="t" strokeweight=".237321pt" strokecolor="#575757">
                <v:path arrowok="t"/>
              </v:shape>
            </v:group>
            <v:group style="position:absolute;left:11695;top:5834;width:2;height:855" coordorigin="11695,5834" coordsize="2,855">
              <v:shape style="position:absolute;left:11695;top:5834;width:2;height:855" coordorigin="11695,5834" coordsize="0,855" path="m11695,6689l11695,5834e" filled="f" stroked="t" strokeweight=".711962pt" strokecolor="#6B6B6B">
                <v:path arrowok="t"/>
              </v:shape>
            </v:group>
            <v:group style="position:absolute;left:1903;top:6087;width:2;height:286" coordorigin="1903,6087" coordsize="2,286">
              <v:shape style="position:absolute;left:1903;top:6087;width:2;height:286" coordorigin="1903,6087" coordsize="0,286" path="m1903,6373l1903,6087e" filled="f" stroked="t" strokeweight=".474641pt" strokecolor="#282828">
                <v:path arrowok="t"/>
              </v:shape>
            </v:group>
            <v:group style="position:absolute;left:1899;top:6350;width:1149;height:2" coordorigin="1899,6350" coordsize="1149,2">
              <v:shape style="position:absolute;left:1899;top:6350;width:1149;height:2" coordorigin="1899,6350" coordsize="1149,0" path="m1899,6350l3047,6350e" filled="f" stroked="t" strokeweight=".711962pt" strokecolor="#5B5B5B">
                <v:path arrowok="t"/>
              </v:shape>
            </v:group>
            <v:group style="position:absolute;left:2990;top:6350;width:261;height:2" coordorigin="2990,6350" coordsize="261,2">
              <v:shape style="position:absolute;left:2990;top:6350;width:261;height:2" coordorigin="2990,6350" coordsize="261,0" path="m2990,6350l3251,6350e" filled="f" stroked="t" strokeweight=".474641pt" strokecolor="#2F2F2F">
                <v:path arrowok="t"/>
              </v:shape>
            </v:group>
            <v:group style="position:absolute;left:3194;top:6352;width:2198;height:2" coordorigin="3194,6352" coordsize="2198,2">
              <v:shape style="position:absolute;left:3194;top:6352;width:2198;height:2" coordorigin="3194,6352" coordsize="2198,0" path="m3194,6352l5392,6352e" filled="f" stroked="t" strokeweight=".711962pt" strokecolor="#606060">
                <v:path arrowok="t"/>
              </v:shape>
            </v:group>
            <v:group style="position:absolute;left:5335;top:6352;width:627;height:2" coordorigin="5335,6352" coordsize="627,2">
              <v:shape style="position:absolute;left:5335;top:6352;width:627;height:2" coordorigin="5335,6352" coordsize="627,0" path="m5335,6352l5961,6352e" filled="f" stroked="t" strokeweight=".474641pt" strokecolor="#484848">
                <v:path arrowok="t"/>
              </v:shape>
            </v:group>
            <v:group style="position:absolute;left:5905;top:6352;width:831;height:2" coordorigin="5905,6352" coordsize="831,2">
              <v:shape style="position:absolute;left:5905;top:6352;width:831;height:2" coordorigin="5905,6352" coordsize="831,0" path="m5905,6352l6735,6352e" filled="f" stroked="t" strokeweight=".711962pt" strokecolor="#606060">
                <v:path arrowok="t"/>
              </v:shape>
            </v:group>
            <v:group style="position:absolute;left:6673;top:6352;width:636;height:2" coordorigin="6673,6352" coordsize="636,2">
              <v:shape style="position:absolute;left:6673;top:6352;width:636;height:2" coordorigin="6673,6352" coordsize="636,0" path="m6673,6352l7309,6352e" filled="f" stroked="t" strokeweight=".474641pt" strokecolor="#444444">
                <v:path arrowok="t"/>
              </v:shape>
            </v:group>
            <v:group style="position:absolute;left:7253;top:6352;width:4452;height:2" coordorigin="7253,6352" coordsize="4452,2">
              <v:shape style="position:absolute;left:7253;top:6352;width:4452;height:2" coordorigin="7253,6352" coordsize="4452,0" path="m7253,6352l11705,6352e" filled="f" stroked="t" strokeweight=".711962pt" strokecolor="#606060">
                <v:path arrowok="t"/>
              </v:shape>
            </v:group>
            <v:group style="position:absolute;left:1894;top:6638;width:2316;height:2" coordorigin="1894,6638" coordsize="2316,2">
              <v:shape style="position:absolute;left:1894;top:6638;width:2316;height:2" coordorigin="1894,6638" coordsize="2316,0" path="m1894,6638l4210,6638e" filled="f" stroked="t" strokeweight=".711962pt" strokecolor="#5B5B5B">
                <v:path arrowok="t"/>
              </v:shape>
            </v:group>
            <v:group style="position:absolute;left:4153;top:6636;width:351;height:2" coordorigin="4153,6636" coordsize="351,2">
              <v:shape style="position:absolute;left:4153;top:6636;width:351;height:2" coordorigin="4153,6636" coordsize="351,0" path="m4153,6636l4504,6636e" filled="f" stroked="t" strokeweight=".474641pt" strokecolor="#3B3B3B">
                <v:path arrowok="t"/>
              </v:shape>
            </v:group>
            <v:group style="position:absolute;left:4447;top:6638;width:7253;height:2" coordorigin="4447,6638" coordsize="7253,2">
              <v:shape style="position:absolute;left:4447;top:6638;width:7253;height:2" coordorigin="4447,6638" coordsize="7253,0" path="m4447,6638l11700,6638e" filled="f" stroked="t" strokeweight=".711962pt" strokecolor="#606060">
                <v:path arrowok="t"/>
              </v:shape>
            </v:group>
            <v:group style="position:absolute;left:242;top:6875;width:745;height:2" coordorigin="242,6875" coordsize="745,2">
              <v:shape style="position:absolute;left:242;top:6875;width:745;height:2" coordorigin="242,6875" coordsize="745,0" path="m242,6875l987,6875e" filled="f" stroked="t" strokeweight=".474641pt" strokecolor="#4F4F4F">
                <v:path arrowok="t"/>
              </v:shape>
            </v:group>
            <v:group style="position:absolute;left:916;top:6877;width:3650;height:2" coordorigin="916,6877" coordsize="3650,2">
              <v:shape style="position:absolute;left:916;top:6877;width:3650;height:2" coordorigin="916,6877" coordsize="3650,0" path="m916,6877l4566,6877e" filled="f" stroked="t" strokeweight=".949282pt" strokecolor="#606060">
                <v:path arrowok="t"/>
              </v:shape>
            </v:group>
            <v:group style="position:absolute;left:4447;top:6880;width:945;height:2" coordorigin="4447,6880" coordsize="945,2">
              <v:shape style="position:absolute;left:4447;top:6880;width:945;height:2" coordorigin="4447,6880" coordsize="945,0" path="m4447,6880l5392,6880e" filled="f" stroked="t" strokeweight=".474641pt" strokecolor="#4B4B4B">
                <v:path arrowok="t"/>
              </v:shape>
            </v:group>
            <v:group style="position:absolute;left:5278;top:6880;width:494;height:2" coordorigin="5278,6880" coordsize="494,2">
              <v:shape style="position:absolute;left:5278;top:6880;width:494;height:2" coordorigin="5278,6880" coordsize="494,0" path="m5278,6880l5772,6880e" filled="f" stroked="t" strokeweight=".949282pt" strokecolor="#676767">
                <v:path arrowok="t"/>
              </v:shape>
            </v:group>
            <v:group style="position:absolute;left:5696;top:6880;width:266;height:2" coordorigin="5696,6880" coordsize="266,2">
              <v:shape style="position:absolute;left:5696;top:6880;width:266;height:2" coordorigin="5696,6880" coordsize="266,0" path="m5696,6880l5961,6880e" filled="f" stroked="t" strokeweight=".474641pt" strokecolor="#545454">
                <v:path arrowok="t"/>
              </v:shape>
            </v:group>
            <v:group style="position:absolute;left:5905;top:6880;width:456;height:2" coordorigin="5905,6880" coordsize="456,2">
              <v:shape style="position:absolute;left:5905;top:6880;width:456;height:2" coordorigin="5905,6880" coordsize="456,0" path="m5905,6880l6360,6880e" filled="f" stroked="t" strokeweight=".474641pt" strokecolor="#383838">
                <v:path arrowok="t"/>
              </v:shape>
            </v:group>
            <v:group style="position:absolute;left:6303;top:6882;width:5397;height:2" coordorigin="6303,6882" coordsize="5397,2">
              <v:shape style="position:absolute;left:6303;top:6882;width:5397;height:2" coordorigin="6303,6882" coordsize="5397,0" path="m6303,6882l11700,6882e" filled="f" stroked="t" strokeweight=".711962pt" strokecolor="#606060">
                <v:path arrowok="t"/>
              </v:shape>
            </v:group>
            <v:group style="position:absolute;left:11695;top:6598;width:2;height:329" coordorigin="11695,6598" coordsize="2,329">
              <v:shape style="position:absolute;left:11695;top:6598;width:2;height:329" coordorigin="11695,6598" coordsize="0,329" path="m11695,6927l11695,6598e" filled="f" stroked="t" strokeweight=".474641pt" strokecolor="#606060">
                <v:path arrowok="t"/>
              </v:shape>
            </v:group>
            <v:group style="position:absolute;left:1901;top:6316;width:2;height:1060" coordorigin="1901,6316" coordsize="2,1060">
              <v:shape style="position:absolute;left:1901;top:6316;width:2;height:1060" coordorigin="1901,6316" coordsize="0,1060" path="m1901,7376l1901,6316e" filled="f" stroked="t" strokeweight=".949282pt" strokecolor="#545454">
                <v:path arrowok="t"/>
              </v:shape>
            </v:group>
            <v:group style="position:absolute;left:237;top:7347;width:750;height:2" coordorigin="237,7347" coordsize="750,2">
              <v:shape style="position:absolute;left:237;top:7347;width:750;height:2" coordorigin="237,7347" coordsize="750,0" path="m237,7347l987,7347e" filled="f" stroked="t" strokeweight=".949282pt" strokecolor="#646464">
                <v:path arrowok="t"/>
              </v:shape>
            </v:group>
            <v:group style="position:absolute;left:930;top:7347;width:451;height:2" coordorigin="930,7347" coordsize="451,2">
              <v:shape style="position:absolute;left:930;top:7347;width:451;height:2" coordorigin="930,7347" coordsize="451,0" path="m930,7347l1381,7347e" filled="f" stroked="t" strokeweight=".474641pt" strokecolor="#383838">
                <v:path arrowok="t"/>
              </v:shape>
            </v:group>
            <v:group style="position:absolute;left:1324;top:7350;width:1552;height:2" coordorigin="1324,7350" coordsize="1552,2">
              <v:shape style="position:absolute;left:1324;top:7350;width:1552;height:2" coordorigin="1324,7350" coordsize="1552,0" path="m1324,7350l2876,7350e" filled="f" stroked="t" strokeweight=".711962pt" strokecolor="#606060">
                <v:path arrowok="t"/>
              </v:shape>
            </v:group>
            <v:group style="position:absolute;left:2819;top:7352;width:432;height:2" coordorigin="2819,7352" coordsize="432,2">
              <v:shape style="position:absolute;left:2819;top:7352;width:432;height:2" coordorigin="2819,7352" coordsize="432,0" path="m2819,7352l3251,7352e" filled="f" stroked="t" strokeweight=".474641pt" strokecolor="#3F3F3F">
                <v:path arrowok="t"/>
              </v:shape>
            </v:group>
            <v:group style="position:absolute;left:3194;top:7352;width:726;height:2" coordorigin="3194,7352" coordsize="726,2">
              <v:shape style="position:absolute;left:3194;top:7352;width:726;height:2" coordorigin="3194,7352" coordsize="726,0" path="m3194,7352l3921,7352e" filled="f" stroked="t" strokeweight=".949282pt" strokecolor="#646464">
                <v:path arrowok="t"/>
              </v:shape>
            </v:group>
            <v:group style="position:absolute;left:3864;top:7352;width:641;height:2" coordorigin="3864,7352" coordsize="641,2">
              <v:shape style="position:absolute;left:3864;top:7352;width:641;height:2" coordorigin="3864,7352" coordsize="641,0" path="m3864,7352l4504,7352e" filled="f" stroked="t" strokeweight=".474641pt" strokecolor="#444444">
                <v:path arrowok="t"/>
              </v:shape>
            </v:group>
            <v:group style="position:absolute;left:4447;top:7352;width:945;height:2" coordorigin="4447,7352" coordsize="945,2">
              <v:shape style="position:absolute;left:4447;top:7352;width:945;height:2" coordorigin="4447,7352" coordsize="945,0" path="m4447,7352l5392,7352e" filled="f" stroked="t" strokeweight=".711962pt" strokecolor="#646464">
                <v:path arrowok="t"/>
              </v:shape>
            </v:group>
            <v:group style="position:absolute;left:5335;top:7352;width:418;height:2" coordorigin="5335,7352" coordsize="418,2">
              <v:shape style="position:absolute;left:5335;top:7352;width:418;height:2" coordorigin="5335,7352" coordsize="418,0" path="m5335,7352l5753,7352e" filled="f" stroked="t" strokeweight=".474641pt" strokecolor="#444444">
                <v:path arrowok="t"/>
              </v:shape>
            </v:group>
            <v:group style="position:absolute;left:5620;top:7352;width:764;height:2" coordorigin="5620,7352" coordsize="764,2">
              <v:shape style="position:absolute;left:5620;top:7352;width:764;height:2" coordorigin="5620,7352" coordsize="764,0" path="m5620,7352l6384,7352e" filled="f" stroked="t" strokeweight=".949282pt" strokecolor="#676767">
                <v:path arrowok="t"/>
              </v:shape>
            </v:group>
            <v:group style="position:absolute;left:6303;top:7352;width:427;height:2" coordorigin="6303,7352" coordsize="427,2">
              <v:shape style="position:absolute;left:6303;top:7352;width:427;height:2" coordorigin="6303,7352" coordsize="427,0" path="m6303,7352l6730,7352e" filled="f" stroked="t" strokeweight=".474641pt" strokecolor="#3F3F3F">
                <v:path arrowok="t"/>
              </v:shape>
            </v:group>
            <v:group style="position:absolute;left:6673;top:7352;width:1172;height:2" coordorigin="6673,7352" coordsize="1172,2">
              <v:shape style="position:absolute;left:6673;top:7352;width:1172;height:2" coordorigin="6673,7352" coordsize="1172,0" path="m6673,7352l7846,7352e" filled="f" stroked="t" strokeweight=".711962pt" strokecolor="#575757">
                <v:path arrowok="t"/>
              </v:shape>
            </v:group>
            <v:group style="position:absolute;left:7789;top:7352;width:332;height:2" coordorigin="7789,7352" coordsize="332,2">
              <v:shape style="position:absolute;left:7789;top:7352;width:332;height:2" coordorigin="7789,7352" coordsize="332,0" path="m7789,7352l8121,7352e" filled="f" stroked="t" strokeweight=".474641pt" strokecolor="#343434">
                <v:path arrowok="t"/>
              </v:shape>
            </v:group>
            <v:group style="position:absolute;left:8064;top:7355;width:299;height:2" coordorigin="8064,7355" coordsize="299,2">
              <v:shape style="position:absolute;left:8064;top:7355;width:299;height:2" coordorigin="8064,7355" coordsize="299,0" path="m8064,7355l8363,7355e" filled="f" stroked="t" strokeweight=".711962pt" strokecolor="#545454">
                <v:path arrowok="t"/>
              </v:shape>
            </v:group>
            <v:group style="position:absolute;left:8306;top:7352;width:683;height:2" coordorigin="8306,7352" coordsize="683,2">
              <v:shape style="position:absolute;left:8306;top:7352;width:683;height:2" coordorigin="8306,7352" coordsize="683,0" path="m8306,7352l8990,7352e" filled="f" stroked="t" strokeweight=".949282pt" strokecolor="#676767">
                <v:path arrowok="t"/>
              </v:shape>
            </v:group>
            <v:group style="position:absolute;left:8933;top:7352;width:660;height:2" coordorigin="8933,7352" coordsize="660,2">
              <v:shape style="position:absolute;left:8933;top:7352;width:660;height:2" coordorigin="8933,7352" coordsize="660,0" path="m8933,7352l9592,7352e" filled="f" stroked="t" strokeweight=".474641pt" strokecolor="#484848">
                <v:path arrowok="t"/>
              </v:shape>
            </v:group>
            <v:group style="position:absolute;left:9422;top:7352;width:2283;height:2" coordorigin="9422,7352" coordsize="2283,2">
              <v:shape style="position:absolute;left:9422;top:7352;width:2283;height:2" coordorigin="9422,7352" coordsize="2283,0" path="m9422,7352l11705,7352e" filled="f" stroked="t" strokeweight=".711962pt" strokecolor="#646464">
                <v:path arrowok="t"/>
              </v:shape>
            </v:group>
            <v:group style="position:absolute;left:1903;top:7304;width:2;height:310" coordorigin="1903,7304" coordsize="2,310">
              <v:shape style="position:absolute;left:1903;top:7304;width:2;height:310" coordorigin="1903,7304" coordsize="0,310" path="m1903,7615l1903,7304e" filled="f" stroked="t" strokeweight=".474641pt" strokecolor="#343434">
                <v:path arrowok="t"/>
              </v:shape>
            </v:group>
            <v:group style="position:absolute;left:3902;top:7343;width:2;height:535" coordorigin="3902,7343" coordsize="2,535">
              <v:shape style="position:absolute;left:3902;top:7343;width:2;height:535" coordorigin="3902,7343" coordsize="0,535" path="m3902,7877l3902,7343e" filled="f" stroked="t" strokeweight=".949282pt" strokecolor="#6B6B6B">
                <v:path arrowok="t"/>
              </v:shape>
            </v:group>
            <v:group style="position:absolute;left:3892;top:7593;width:4471;height:2" coordorigin="3892,7593" coordsize="4471,2">
              <v:shape style="position:absolute;left:3892;top:7593;width:4471;height:2" coordorigin="3892,7593" coordsize="4471,0" path="m3892,7593l8363,7593e" filled="f" stroked="t" strokeweight=".711962pt" strokecolor="#606060">
                <v:path arrowok="t"/>
              </v:shape>
            </v:group>
            <v:group style="position:absolute;left:8306;top:7596;width:683;height:2" coordorigin="8306,7596" coordsize="683,2">
              <v:shape style="position:absolute;left:8306;top:7596;width:683;height:2" coordorigin="8306,7596" coordsize="683,0" path="m8306,7596l8990,7596e" filled="f" stroked="t" strokeweight=".474641pt" strokecolor="#4F4F4F">
                <v:path arrowok="t"/>
              </v:shape>
            </v:group>
            <v:group style="position:absolute;left:8933;top:7596;width:2772;height:2" coordorigin="8933,7596" coordsize="2772,2">
              <v:shape style="position:absolute;left:8933;top:7596;width:2772;height:2" coordorigin="8933,7596" coordsize="2772,0" path="m8933,7596l11705,7596e" filled="f" stroked="t" strokeweight=".711962pt" strokecolor="#5B5B5B">
                <v:path arrowok="t"/>
              </v:shape>
            </v:group>
            <v:group style="position:absolute;left:11698;top:6746;width:2;height:9004" coordorigin="11698,6746" coordsize="2,9004">
              <v:shape style="position:absolute;left:11698;top:6746;width:2;height:9004" coordorigin="11698,6746" coordsize="0,9004" path="m11698,15750l11698,6746e" filled="f" stroked="t" strokeweight=".474641pt" strokecolor="#6B6B6B">
                <v:path arrowok="t"/>
              </v:shape>
            </v:group>
            <v:group style="position:absolute;left:3897;top:7858;width:608;height:2" coordorigin="3897,7858" coordsize="608,2">
              <v:shape style="position:absolute;left:3897;top:7858;width:608;height:2" coordorigin="3897,7858" coordsize="608,0" path="m3897,7858l4504,7858e" filled="f" stroked="t" strokeweight=".474641pt" strokecolor="#3F3F3F">
                <v:path arrowok="t"/>
              </v:shape>
            </v:group>
            <v:group style="position:absolute;left:4447;top:7861;width:7253;height:2" coordorigin="4447,7861" coordsize="7253,2">
              <v:shape style="position:absolute;left:4447;top:7861;width:7253;height:2" coordorigin="4447,7861" coordsize="7253,0" path="m4447,7861l11700,7861e" filled="f" stroked="t" strokeweight=".711962pt" strokecolor="#646464">
                <v:path arrowok="t"/>
              </v:shape>
            </v:group>
            <v:group style="position:absolute;left:5335;top:7858;width:475;height:2" coordorigin="5335,7858" coordsize="475,2">
              <v:shape style="position:absolute;left:5335;top:7858;width:475;height:2" coordorigin="5335,7858" coordsize="475,0" path="m5335,7858l5810,7858e" filled="f" stroked="t" strokeweight=".474641pt" strokecolor="#3B3B3B">
                <v:path arrowok="t"/>
              </v:shape>
            </v:group>
            <v:group style="position:absolute;left:242;top:8097;width:745;height:2" coordorigin="242,8097" coordsize="745,2">
              <v:shape style="position:absolute;left:242;top:8097;width:745;height:2" coordorigin="242,8097" coordsize="745,0" path="m242,8097l987,8097e" filled="f" stroked="t" strokeweight=".474641pt" strokecolor="#4B4B4B">
                <v:path arrowok="t"/>
              </v:shape>
            </v:group>
            <v:group style="position:absolute;left:930;top:8099;width:5031;height:2" coordorigin="930,8099" coordsize="5031,2">
              <v:shape style="position:absolute;left:930;top:8099;width:5031;height:2" coordorigin="930,8099" coordsize="5031,0" path="m930,8099l5961,8099e" filled="f" stroked="t" strokeweight=".711962pt" strokecolor="#5B5B5B">
                <v:path arrowok="t"/>
              </v:shape>
            </v:group>
            <v:group style="position:absolute;left:3902;top:7820;width:2;height:286" coordorigin="3902,7820" coordsize="2,286">
              <v:shape style="position:absolute;left:3902;top:7820;width:2;height:286" coordorigin="3902,7820" coordsize="0,286" path="m3902,8106l3902,7820e" filled="f" stroked="t" strokeweight=".474641pt" strokecolor="#3F3F3F">
                <v:path arrowok="t"/>
              </v:shape>
            </v:group>
            <v:group style="position:absolute;left:5905;top:8102;width:456;height:2" coordorigin="5905,8102" coordsize="456,2">
              <v:shape style="position:absolute;left:5905;top:8102;width:456;height:2" coordorigin="5905,8102" coordsize="456,0" path="m5905,8102l6360,8102e" filled="f" stroked="t" strokeweight=".474641pt" strokecolor="#3F3F3F">
                <v:path arrowok="t"/>
              </v:shape>
            </v:group>
            <v:group style="position:absolute;left:6284;top:8102;width:2079;height:2" coordorigin="6284,8102" coordsize="2079,2">
              <v:shape style="position:absolute;left:6284;top:8102;width:2079;height:2" coordorigin="6284,8102" coordsize="2079,0" path="m6284,8102l8363,8102e" filled="f" stroked="t" strokeweight=".711962pt" strokecolor="#606060">
                <v:path arrowok="t"/>
              </v:shape>
            </v:group>
            <v:group style="position:absolute;left:8306;top:8102;width:683;height:2" coordorigin="8306,8102" coordsize="683,2">
              <v:shape style="position:absolute;left:8306;top:8102;width:683;height:2" coordorigin="8306,8102" coordsize="683,0" path="m8306,8102l8990,8102e" filled="f" stroked="t" strokeweight=".474641pt" strokecolor="#4B4B4B">
                <v:path arrowok="t"/>
              </v:shape>
            </v:group>
            <v:group style="position:absolute;left:8933;top:8102;width:2772;height:2" coordorigin="8933,8102" coordsize="2772,2">
              <v:shape style="position:absolute;left:8933;top:8102;width:2772;height:2" coordorigin="8933,8102" coordsize="2772,0" path="m8933,8102l11705,8102e" filled="f" stroked="t" strokeweight=".711962pt" strokecolor="#646464">
                <v:path arrowok="t"/>
              </v:shape>
            </v:group>
            <v:group style="position:absolute;left:1901;top:7557;width:2;height:1036" coordorigin="1901,7557" coordsize="2,1036">
              <v:shape style="position:absolute;left:1901;top:7557;width:2;height:1036" coordorigin="1901,7557" coordsize="0,1036" path="m1901,8593l1901,7557e" filled="f" stroked="t" strokeweight=".711962pt" strokecolor="#545454">
                <v:path arrowok="t"/>
              </v:shape>
            </v:group>
            <v:group style="position:absolute;left:1903;top:8536;width:2;height:315" coordorigin="1903,8536" coordsize="2,315">
              <v:shape style="position:absolute;left:1903;top:8536;width:2;height:315" coordorigin="1903,8536" coordsize="0,315" path="m1903,8851l1903,8536e" filled="f" stroked="t" strokeweight=".474641pt" strokecolor="#282828">
                <v:path arrowok="t"/>
              </v:shape>
            </v:group>
            <v:group style="position:absolute;left:11700;top:8536;width:2;height:315" coordorigin="11700,8536" coordsize="2,315">
              <v:shape style="position:absolute;left:11700;top:8536;width:2;height:315" coordorigin="11700,8536" coordsize="0,315" path="m11700,8851l11700,8536e" filled="f" stroked="t" strokeweight=".474641pt" strokecolor="#575757">
                <v:path arrowok="t"/>
              </v:shape>
            </v:group>
            <v:group style="position:absolute;left:242;top:9030;width:11472;height:2" coordorigin="242,9030" coordsize="11472,2">
              <v:shape style="position:absolute;left:242;top:9030;width:11472;height:2" coordorigin="242,9030" coordsize="11472,0" path="m242,9030l11714,9030e" filled="f" stroked="t" strokeweight=".711962pt" strokecolor="#606060">
                <v:path arrowok="t"/>
              </v:shape>
            </v:group>
            <v:group style="position:absolute;left:1903;top:8794;width:2;height:769" coordorigin="1903,8794" coordsize="2,769">
              <v:shape style="position:absolute;left:1903;top:8794;width:2;height:769" coordorigin="1903,8794" coordsize="0,769" path="m1903,9563l1903,8794e" filled="f" stroked="t" strokeweight=".949282pt" strokecolor="#5B5B5B">
                <v:path arrowok="t"/>
              </v:shape>
            </v:group>
            <v:group style="position:absolute;left:2819;top:9033;width:228;height:2" coordorigin="2819,9033" coordsize="228,2">
              <v:shape style="position:absolute;left:2819;top:9033;width:228;height:2" coordorigin="2819,9033" coordsize="228,0" path="m2819,9033l3047,9033e" filled="f" stroked="t" strokeweight=".474641pt" strokecolor="#3B3B3B">
                <v:path arrowok="t"/>
              </v:shape>
            </v:group>
            <v:group style="position:absolute;left:6303;top:9033;width:427;height:2" coordorigin="6303,9033" coordsize="427,2">
              <v:shape style="position:absolute;left:6303;top:9033;width:427;height:2" coordorigin="6303,9033" coordsize="427,0" path="m6303,9033l6730,9033e" filled="f" stroked="t" strokeweight=".474641pt" strokecolor="#444444">
                <v:path arrowok="t"/>
              </v:shape>
            </v:group>
            <v:group style="position:absolute;left:7789;top:9033;width:332;height:2" coordorigin="7789,9033" coordsize="332,2">
              <v:shape style="position:absolute;left:7789;top:9033;width:332;height:2" coordorigin="7789,9033" coordsize="332,0" path="m7789,9033l8121,9033e" filled="f" stroked="t" strokeweight=".474641pt" strokecolor="#383838">
                <v:path arrowok="t"/>
              </v:shape>
            </v:group>
            <v:group style="position:absolute;left:8933;top:9033;width:660;height:2" coordorigin="8933,9033" coordsize="660,2">
              <v:shape style="position:absolute;left:8933;top:9033;width:660;height:2" coordorigin="8933,9033" coordsize="660,0" path="m8933,9033l9592,9033e" filled="f" stroked="t" strokeweight=".474641pt" strokecolor="#4F4F4F">
                <v:path arrowok="t"/>
              </v:shape>
            </v:group>
            <v:group style="position:absolute;left:247;top:9257;width:2;height:291" coordorigin="247,9257" coordsize="2,291">
              <v:shape style="position:absolute;left:247;top:9257;width:2;height:291" coordorigin="247,9257" coordsize="0,291" path="m247,9548l247,9257e" filled="f" stroked="t" strokeweight=".474641pt" strokecolor="#4B4B4B">
                <v:path arrowok="t"/>
              </v:shape>
            </v:group>
            <v:group style="position:absolute;left:237;top:9873;width:470;height:2" coordorigin="237,9873" coordsize="470,2">
              <v:shape style="position:absolute;left:237;top:9873;width:470;height:2" coordorigin="237,9873" coordsize="470,0" path="m237,9873l707,9873e" filled="f" stroked="t" strokeweight=".474641pt" strokecolor="#484848">
                <v:path arrowok="t"/>
              </v:shape>
            </v:group>
            <v:group style="position:absolute;left:328;top:9873;width:11377;height:2" coordorigin="328,9873" coordsize="11377,2">
              <v:shape style="position:absolute;left:328;top:9873;width:11377;height:2" coordorigin="328,9873" coordsize="11377,0" path="m328,9873l11705,9873e" filled="f" stroked="t" strokeweight=".711962pt" strokecolor="#606060">
                <v:path arrowok="t"/>
              </v:shape>
            </v:group>
            <v:group style="position:absolute;left:1903;top:9491;width:2;height:654" coordorigin="1903,9491" coordsize="2,654">
              <v:shape style="position:absolute;left:1903;top:9491;width:2;height:654" coordorigin="1903,9491" coordsize="0,654" path="m1903,10145l1903,9491e" filled="f" stroked="t" strokeweight=".474641pt" strokecolor="#3B3B3B">
                <v:path arrowok="t"/>
              </v:shape>
            </v:group>
            <v:group style="position:absolute;left:5696;top:9878;width:266;height:2" coordorigin="5696,9878" coordsize="266,2">
              <v:shape style="position:absolute;left:5696;top:9878;width:266;height:2" coordorigin="5696,9878" coordsize="266,0" path="m5696,9878l5961,9878e" filled="f" stroked="t" strokeweight=".474641pt" strokecolor="#4B4B4B">
                <v:path arrowok="t"/>
              </v:shape>
            </v:group>
            <v:group style="position:absolute;left:6673;top:9875;width:636;height:2" coordorigin="6673,9875" coordsize="636,2">
              <v:shape style="position:absolute;left:6673;top:9875;width:636;height:2" coordorigin="6673,9875" coordsize="636,0" path="m6673,9875l7309,9875e" filled="f" stroked="t" strokeweight=".474641pt" strokecolor="#4B4B4B">
                <v:path arrowok="t"/>
              </v:shape>
            </v:group>
            <v:group style="position:absolute;left:8064;top:9875;width:926;height:2" coordorigin="8064,9875" coordsize="926,2">
              <v:shape style="position:absolute;left:8064;top:9875;width:926;height:2" coordorigin="8064,9875" coordsize="926,0" path="m8064,9875l8990,9875e" filled="f" stroked="t" strokeweight=".474641pt" strokecolor="#4F4F4F">
                <v:path arrowok="t"/>
              </v:shape>
            </v:group>
            <v:group style="position:absolute;left:233;top:10114;width:3090;height:2" coordorigin="233,10114" coordsize="3090,2">
              <v:shape style="position:absolute;left:233;top:10114;width:3090;height:2" coordorigin="233,10114" coordsize="3090,0" path="m233,10114l3322,10114e" filled="f" stroked="t" strokeweight=".711962pt" strokecolor="#5B5B5B">
                <v:path arrowok="t"/>
              </v:shape>
            </v:group>
            <v:group style="position:absolute;left:3194;top:10116;width:726;height:2" coordorigin="3194,10116" coordsize="726,2">
              <v:shape style="position:absolute;left:3194;top:10116;width:726;height:2" coordorigin="3194,10116" coordsize="726,0" path="m3194,10116l3921,10116e" filled="f" stroked="t" strokeweight=".474641pt" strokecolor="#575757">
                <v:path arrowok="t"/>
              </v:shape>
            </v:group>
            <v:group style="position:absolute;left:3845;top:10119;width:4519;height:2" coordorigin="3845,10119" coordsize="4519,2">
              <v:shape style="position:absolute;left:3845;top:10119;width:4519;height:2" coordorigin="3845,10119" coordsize="4519,0" path="m3845,10119l8363,10119e" filled="f" stroked="t" strokeweight=".711962pt" strokecolor="#676767">
                <v:path arrowok="t"/>
              </v:shape>
            </v:group>
            <v:group style="position:absolute;left:8306;top:10116;width:683;height:2" coordorigin="8306,10116" coordsize="683,2">
              <v:shape style="position:absolute;left:8306;top:10116;width:683;height:2" coordorigin="8306,10116" coordsize="683,0" path="m8306,10116l8990,10116e" filled="f" stroked="t" strokeweight=".474641pt" strokecolor="#444444">
                <v:path arrowok="t"/>
              </v:shape>
            </v:group>
            <v:group style="position:absolute;left:8814;top:10116;width:2895;height:2" coordorigin="8814,10116" coordsize="2895,2">
              <v:shape style="position:absolute;left:8814;top:10116;width:2895;height:2" coordorigin="8814,10116" coordsize="2895,0" path="m8814,10116l11709,10116e" filled="f" stroked="t" strokeweight=".711962pt" strokecolor="#606060">
                <v:path arrowok="t"/>
              </v:shape>
            </v:group>
            <v:group style="position:absolute;left:242;top:10357;width:11467;height:2" coordorigin="242,10357" coordsize="11467,2">
              <v:shape style="position:absolute;left:242;top:10357;width:11467;height:2" coordorigin="242,10357" coordsize="11467,0" path="m242,10357l11709,10357e" filled="f" stroked="t" strokeweight=".711962pt" strokecolor="#606060">
                <v:path arrowok="t"/>
              </v:shape>
            </v:group>
            <v:group style="position:absolute;left:244;top:9462;width:2;height:6856" coordorigin="244,9462" coordsize="2,6856">
              <v:shape style="position:absolute;left:244;top:9462;width:2;height:6856" coordorigin="244,9462" coordsize="0,6856" path="m244,16318l244,9462e" filled="f" stroked="t" strokeweight=".711962pt" strokecolor="#606060">
                <v:path arrowok="t"/>
              </v:shape>
            </v:group>
            <v:group style="position:absolute;left:2819;top:10360;width:432;height:2" coordorigin="2819,10360" coordsize="432,2">
              <v:shape style="position:absolute;left:2819;top:10360;width:432;height:2" coordorigin="2819,10360" coordsize="432,0" path="m2819,10360l3251,10360e" filled="f" stroked="t" strokeweight=".474641pt" strokecolor="#444444">
                <v:path arrowok="t"/>
              </v:shape>
            </v:group>
            <v:group style="position:absolute;left:3864;top:10360;width:346;height:2" coordorigin="3864,10360" coordsize="346,2">
              <v:shape style="position:absolute;left:3864;top:10360;width:346;height:2" coordorigin="3864,10360" coordsize="346,0" path="m3864,10360l4210,10360e" filled="f" stroked="t" strokeweight=".474641pt" strokecolor="#4F4F4F">
                <v:path arrowok="t"/>
              </v:shape>
            </v:group>
            <v:group style="position:absolute;left:5335;top:10360;width:418;height:2" coordorigin="5335,10360" coordsize="418,2">
              <v:shape style="position:absolute;left:5335;top:10360;width:418;height:2" coordorigin="5335,10360" coordsize="418,0" path="m5335,10360l5753,10360e" filled="f" stroked="t" strokeweight=".474641pt" strokecolor="#4F4F4F">
                <v:path arrowok="t"/>
              </v:shape>
            </v:group>
            <v:group style="position:absolute;left:6303;top:10360;width:427;height:2" coordorigin="6303,10360" coordsize="427,2">
              <v:shape style="position:absolute;left:6303;top:10360;width:427;height:2" coordorigin="6303,10360" coordsize="427,0" path="m6303,10360l6730,10360e" filled="f" stroked="t" strokeweight=".474641pt" strokecolor="#4F4F4F">
                <v:path arrowok="t"/>
              </v:shape>
            </v:group>
            <v:group style="position:absolute;left:7789;top:10360;width:332;height:2" coordorigin="7789,10360" coordsize="332,2">
              <v:shape style="position:absolute;left:7789;top:10360;width:332;height:2" coordorigin="7789,10360" coordsize="332,0" path="m7789,10360l8121,10360e" filled="f" stroked="t" strokeweight=".474641pt" strokecolor="#4B4B4B">
                <v:path arrowok="t"/>
              </v:shape>
            </v:group>
            <v:group style="position:absolute;left:8933;top:10360;width:660;height:2" coordorigin="8933,10360" coordsize="660,2">
              <v:shape style="position:absolute;left:8933;top:10360;width:660;height:2" coordorigin="8933,10360" coordsize="660,0" path="m8933,10360l9592,10360e" filled="f" stroked="t" strokeweight=".474641pt" strokecolor="#4F4F4F">
                <v:path arrowok="t"/>
              </v:shape>
            </v:group>
            <v:group style="position:absolute;left:247;top:10346;width:2;height:286" coordorigin="247,10346" coordsize="2,286">
              <v:shape style="position:absolute;left:247;top:10346;width:2;height:286" coordorigin="247,10346" coordsize="0,286" path="m247,10632l247,10346e" filled="f" stroked="t" strokeweight=".474641pt" strokecolor="#3B3B3B">
                <v:path arrowok="t"/>
              </v:shape>
            </v:group>
            <v:group style="position:absolute;left:233;top:10885;width:1666;height:2" coordorigin="233,10885" coordsize="1666,2">
              <v:shape style="position:absolute;left:233;top:10885;width:1666;height:2" coordorigin="233,10885" coordsize="1666,0" path="m233,10885l1899,10885e" filled="f" stroked="t" strokeweight=".237321pt" strokecolor="#5B5B5B">
                <v:path arrowok="t"/>
              </v:shape>
            </v:group>
            <v:group style="position:absolute;left:1901;top:10073;width:2;height:845" coordorigin="1901,10073" coordsize="2,845">
              <v:shape style="position:absolute;left:1901;top:10073;width:2;height:845" coordorigin="1901,10073" coordsize="0,845" path="m1901,10918l1901,10073e" filled="f" stroked="t" strokeweight=".949282pt" strokecolor="#575757">
                <v:path arrowok="t"/>
              </v:shape>
            </v:group>
            <v:group style="position:absolute;left:1884;top:10885;width:361;height:2" coordorigin="1884,10885" coordsize="361,2">
              <v:shape style="position:absolute;left:1884;top:10885;width:361;height:2" coordorigin="1884,10885" coordsize="361,0" path="m1884,10885l2245,10885e" filled="f" stroked="t" strokeweight=".237321pt" strokecolor="#878787">
                <v:path arrowok="t"/>
              </v:shape>
            </v:group>
            <v:group style="position:absolute;left:2245;top:10885;width:603;height:2" coordorigin="2245,10885" coordsize="603,2">
              <v:shape style="position:absolute;left:2245;top:10885;width:603;height:2" coordorigin="2245,10885" coordsize="603,0" path="m2245,10885l2848,10885e" filled="f" stroked="t" strokeweight=".237321pt" strokecolor="#707070">
                <v:path arrowok="t"/>
              </v:shape>
            </v:group>
            <v:group style="position:absolute;left:2848;top:10885;width:171;height:2" coordorigin="2848,10885" coordsize="171,2">
              <v:shape style="position:absolute;left:2848;top:10885;width:171;height:2" coordorigin="2848,10885" coordsize="171,0" path="m2848,10885l3019,10885e" filled="f" stroked="t" strokeweight=".237321pt" strokecolor="#000000">
                <v:path arrowok="t"/>
              </v:shape>
            </v:group>
            <v:group style="position:absolute;left:2952;top:10906;width:166;height:2" coordorigin="2952,10906" coordsize="166,2">
              <v:shape style="position:absolute;left:2952;top:10906;width:166;height:2" coordorigin="2952,10906" coordsize="166,0" path="m2952,10906l3118,10906e" filled="f" stroked="t" strokeweight=".474641pt" strokecolor="#383838">
                <v:path arrowok="t"/>
              </v:shape>
            </v:group>
            <v:group style="position:absolute;left:6332;top:10885;width:5349;height:2" coordorigin="6332,10885" coordsize="5349,2">
              <v:shape style="position:absolute;left:6332;top:10885;width:5349;height:2" coordorigin="6332,10885" coordsize="5349,0" path="m6332,10885l11681,10885e" filled="f" stroked="t" strokeweight=".237321pt" strokecolor="#000000">
                <v:path arrowok="t"/>
              </v:shape>
            </v:group>
            <v:group style="position:absolute;left:237;top:11078;width:3996;height:2" coordorigin="237,11078" coordsize="3996,2">
              <v:shape style="position:absolute;left:237;top:11078;width:3996;height:2" coordorigin="237,11078" coordsize="3996,0" path="m237,11078l4234,11078e" filled="f" stroked="t" strokeweight=".711962pt" strokecolor="#646464">
                <v:path arrowok="t"/>
              </v:shape>
            </v:group>
            <v:group style="position:absolute;left:244;top:10856;width:2;height:325" coordorigin="244,10856" coordsize="2,325">
              <v:shape style="position:absolute;left:244;top:10856;width:2;height:325" coordorigin="244,10856" coordsize="0,325" path="m244,11181l244,10856e" filled="f" stroked="t" strokeweight=".711962pt" strokecolor="#777777">
                <v:path arrowok="t"/>
              </v:shape>
            </v:group>
            <v:group style="position:absolute;left:1903;top:10856;width:2;height:243" coordorigin="1903,10856" coordsize="2,243">
              <v:shape style="position:absolute;left:1903;top:10856;width:2;height:243" coordorigin="1903,10856" coordsize="0,243" path="m1903,11100l1903,10856e" filled="f" stroked="t" strokeweight=".474641pt" strokecolor="#232323">
                <v:path arrowok="t"/>
              </v:shape>
            </v:group>
            <v:group style="position:absolute;left:4153;top:11076;width:351;height:2" coordorigin="4153,11076" coordsize="351,2">
              <v:shape style="position:absolute;left:4153;top:11076;width:351;height:2" coordorigin="4153,11076" coordsize="351,0" path="m4153,11076l4504,11076e" filled="f" stroked="t" strokeweight=".474641pt" strokecolor="#444444">
                <v:path arrowok="t"/>
              </v:shape>
            </v:group>
            <v:group style="position:absolute;left:4447;top:11078;width:7262;height:2" coordorigin="4447,11078" coordsize="7262,2">
              <v:shape style="position:absolute;left:4447;top:11078;width:7262;height:2" coordorigin="4447,11078" coordsize="7262,0" path="m4447,11078l11709,11078e" filled="f" stroked="t" strokeweight=".711962pt" strokecolor="#646464">
                <v:path arrowok="t"/>
              </v:shape>
            </v:group>
            <v:group style="position:absolute;left:242;top:11551;width:6128;height:2" coordorigin="242,11551" coordsize="6128,2">
              <v:shape style="position:absolute;left:242;top:11551;width:6128;height:2" coordorigin="242,11551" coordsize="6128,0" path="m242,11551l6370,11551e" filled="f" stroked="t" strokeweight=".711962pt" strokecolor="#606060">
                <v:path arrowok="t"/>
              </v:shape>
            </v:group>
            <v:group style="position:absolute;left:959;top:11057;width:2;height:492" coordorigin="959,11057" coordsize="2,492">
              <v:shape style="position:absolute;left:959;top:11057;width:2;height:492" coordorigin="959,11057" coordsize="0,492" path="m959,11549l959,11057e" filled="f" stroked="t" strokeweight=".237321pt" strokecolor="#676767">
                <v:path arrowok="t"/>
              </v:shape>
            </v:group>
            <v:group style="position:absolute;left:1903;top:11028;width:2;height:1246" coordorigin="1903,11028" coordsize="2,1246">
              <v:shape style="position:absolute;left:1903;top:11028;width:2;height:1246" coordorigin="1903,11028" coordsize="0,1246" path="m1903,12274l1903,11028e" filled="f" stroked="t" strokeweight=".711962pt" strokecolor="#484848">
                <v:path arrowok="t"/>
              </v:shape>
            </v:group>
            <v:group style="position:absolute;left:6344;top:11066;width:2;height:2315" coordorigin="6344,11066" coordsize="2,2315">
              <v:shape style="position:absolute;left:6344;top:11066;width:2;height:2315" coordorigin="6344,11066" coordsize="0,2315" path="m6344,13382l6344,11066e" filled="f" stroked="t" strokeweight=".711962pt" strokecolor="#545457">
                <v:path arrowok="t"/>
              </v:shape>
            </v:group>
            <v:group style="position:absolute;left:6298;top:11553;width:432;height:2" coordorigin="6298,11553" coordsize="432,2">
              <v:shape style="position:absolute;left:6298;top:11553;width:432;height:2" coordorigin="6298,11553" coordsize="432,0" path="m6298,11553l6730,11553e" filled="f" stroked="t" strokeweight=".474641pt" strokecolor="#3F3F3F">
                <v:path arrowok="t"/>
              </v:shape>
            </v:group>
            <v:group style="position:absolute;left:6673;top:11553;width:636;height:2" coordorigin="6673,11553" coordsize="636,2">
              <v:shape style="position:absolute;left:6673;top:11553;width:636;height:2" coordorigin="6673,11553" coordsize="636,0" path="m6673,11553l7309,11553e" filled="f" stroked="t" strokeweight=".711962pt" strokecolor="#646464">
                <v:path arrowok="t"/>
              </v:shape>
            </v:group>
            <v:group style="position:absolute;left:7253;top:11551;width:869;height:2" coordorigin="7253,11551" coordsize="869,2">
              <v:shape style="position:absolute;left:7253;top:11551;width:869;height:2" coordorigin="7253,11551" coordsize="869,0" path="m7253,11551l8121,11551e" filled="f" stroked="t" strokeweight=".474641pt" strokecolor="#4F4F4F">
                <v:path arrowok="t"/>
              </v:shape>
            </v:group>
            <v:group style="position:absolute;left:8007;top:11553;width:3702;height:2" coordorigin="8007,11553" coordsize="3702,2">
              <v:shape style="position:absolute;left:8007;top:11553;width:3702;height:2" coordorigin="8007,11553" coordsize="3702,0" path="m8007,11553l11709,11553e" filled="f" stroked="t" strokeweight=".711962pt" strokecolor="#646464">
                <v:path arrowok="t"/>
              </v:shape>
            </v:group>
            <v:group style="position:absolute;left:959;top:11534;width:2;height:711" coordorigin="959,11534" coordsize="2,711">
              <v:shape style="position:absolute;left:959;top:11534;width:2;height:711" coordorigin="959,11534" coordsize="0,711" path="m959,12246l959,11534e" filled="f" stroked="t" strokeweight=".237321pt" strokecolor="#4B4B4B">
                <v:path arrowok="t"/>
              </v:shape>
            </v:group>
            <v:group style="position:absolute;left:1362;top:11506;width:2;height:769" coordorigin="1362,11506" coordsize="2,769">
              <v:shape style="position:absolute;left:1362;top:11506;width:2;height:769" coordorigin="1362,11506" coordsize="0,769" path="m1362,12274l1362,11506e" filled="f" stroked="t" strokeweight=".711962pt" strokecolor="#4B4B4B">
                <v:path arrowok="t"/>
              </v:shape>
            </v:group>
            <v:group style="position:absolute;left:959;top:12246;width:2;height:1151" coordorigin="959,12246" coordsize="2,1151">
              <v:shape style="position:absolute;left:959;top:12246;width:2;height:1151" coordorigin="959,12246" coordsize="0,1151" path="m959,13396l959,12246e" filled="f" stroked="t" strokeweight=".237321pt" strokecolor="#000000">
                <v:path arrowok="t"/>
              </v:shape>
            </v:group>
            <v:group style="position:absolute;left:1362;top:12217;width:2;height:325" coordorigin="1362,12217" coordsize="2,325">
              <v:shape style="position:absolute;left:1362;top:12217;width:2;height:325" coordorigin="1362,12217" coordsize="0,325" path="m1362,12542l1362,12217e" filled="f" stroked="t" strokeweight=".474641pt" strokecolor="#2F2F2F">
                <v:path arrowok="t"/>
              </v:shape>
            </v:group>
            <v:group style="position:absolute;left:1903;top:12217;width:2;height:325" coordorigin="1903,12217" coordsize="2,325">
              <v:shape style="position:absolute;left:1903;top:12217;width:2;height:325" coordorigin="1903,12217" coordsize="0,325" path="m1903,12542l1903,12217e" filled="f" stroked="t" strokeweight=".474641pt" strokecolor="#2B2B2B">
                <v:path arrowok="t"/>
              </v:shape>
            </v:group>
            <v:group style="position:absolute;left:1362;top:12484;width:2;height:692" coordorigin="1362,12484" coordsize="2,692">
              <v:shape style="position:absolute;left:1362;top:12484;width:2;height:692" coordorigin="1362,12484" coordsize="0,692" path="m1362,13177l1362,12484e" filled="f" stroked="t" strokeweight=".949282pt" strokecolor="#545454">
                <v:path arrowok="t"/>
              </v:shape>
            </v:group>
            <v:group style="position:absolute;left:1903;top:12484;width:2;height:692" coordorigin="1903,12484" coordsize="2,692">
              <v:shape style="position:absolute;left:1903;top:12484;width:2;height:692" coordorigin="1903,12484" coordsize="0,692" path="m1903,13177l1903,12484e" filled="f" stroked="t" strokeweight=".949282pt" strokecolor="#545454">
                <v:path arrowok="t"/>
              </v:shape>
            </v:group>
            <v:group style="position:absolute;left:1362;top:13119;width:2;height:578" coordorigin="1362,13119" coordsize="2,578">
              <v:shape style="position:absolute;left:1362;top:13119;width:2;height:578" coordorigin="1362,13119" coordsize="0,578" path="m1362,13697l1362,13119e" filled="f" stroked="t" strokeweight=".474641pt" strokecolor="#2B2B2B">
                <v:path arrowok="t"/>
              </v:shape>
            </v:group>
            <v:group style="position:absolute;left:1906;top:13119;width:2;height:229" coordorigin="1906,13119" coordsize="2,229">
              <v:shape style="position:absolute;left:1906;top:13119;width:2;height:229" coordorigin="1906,13119" coordsize="0,229" path="m1906,13348l1906,13119e" filled="f" stroked="t" strokeweight=".474641pt" strokecolor="#3B3B3B">
                <v:path arrowok="t"/>
              </v:shape>
            </v:group>
            <v:group style="position:absolute;left:4447;top:13308;width:968;height:2" coordorigin="4447,13308" coordsize="968,2">
              <v:shape style="position:absolute;left:4447;top:13308;width:968;height:2" coordorigin="4447,13308" coordsize="968,0" path="m4447,13308l5416,13308e" filled="f" stroked="t" strokeweight="1.661244pt" strokecolor="#97A3C8">
                <v:path arrowok="t"/>
              </v:shape>
            </v:group>
            <v:group style="position:absolute;left:5363;top:13320;width:361;height:2" coordorigin="5363,13320" coordsize="361,2">
              <v:shape style="position:absolute;left:5363;top:13320;width:361;height:2" coordorigin="5363,13320" coordsize="361,0" path="m5363,13320l5724,13320e" filled="f" stroked="t" strokeweight="1.898565pt" strokecolor="#A3B3D8">
                <v:path arrowok="t"/>
              </v:shape>
            </v:group>
            <v:group style="position:absolute;left:5696;top:13282;width:674;height:2" coordorigin="5696,13282" coordsize="674,2">
              <v:shape style="position:absolute;left:5696;top:13282;width:674;height:2" coordorigin="5696,13282" coordsize="674,0" path="m5696,13282l6370,13282e" filled="f" stroked="t" strokeweight="1.898565pt" strokecolor="#6B80B8">
                <v:path arrowok="t"/>
              </v:shape>
            </v:group>
            <v:group style="position:absolute;left:1903;top:13291;width:2;height:134" coordorigin="1903,13291" coordsize="2,134">
              <v:shape style="position:absolute;left:1903;top:13291;width:2;height:134" coordorigin="1903,13291" coordsize="0,134" path="m1903,13425l1903,13291e" filled="f" stroked="t" strokeweight=".474641pt" strokecolor="#282828">
                <v:path arrowok="t"/>
              </v:shape>
            </v:group>
            <v:group style="position:absolute;left:6346;top:13263;width:2;height:162" coordorigin="6346,13263" coordsize="2,162">
              <v:shape style="position:absolute;left:6346;top:13263;width:2;height:162" coordorigin="6346,13263" coordsize="0,162" path="m6346,13425l6346,13263e" filled="f" stroked="t" strokeweight=".474641pt" strokecolor="#2B2F3B">
                <v:path arrowok="t"/>
              </v:shape>
            </v:group>
            <v:group style="position:absolute;left:237;top:13635;width:399;height:2" coordorigin="237,13635" coordsize="399,2">
              <v:shape style="position:absolute;left:237;top:13635;width:399;height:2" coordorigin="237,13635" coordsize="399,0" path="m237,13635l636,13635e" filled="f" stroked="t" strokeweight=".474641pt" strokecolor="#808080">
                <v:path arrowok="t"/>
              </v:shape>
            </v:group>
            <v:group style="position:absolute;left:679;top:13664;width:285;height:2" coordorigin="679,13664" coordsize="285,2">
              <v:shape style="position:absolute;left:679;top:13664;width:285;height:2" coordorigin="679,13664" coordsize="285,0" path="m679,13664l964,13664e" filled="f" stroked="t" strokeweight=".237321pt" strokecolor="#000000">
                <v:path arrowok="t"/>
              </v:shape>
            </v:group>
            <v:group style="position:absolute;left:959;top:13396;width:2;height:272" coordorigin="959,13396" coordsize="2,272">
              <v:shape style="position:absolute;left:959;top:13396;width:2;height:272" coordorigin="959,13396" coordsize="0,272" path="m959,13668l959,13396e" filled="f" stroked="t" strokeweight=".237321pt" strokecolor="#5B5B5B">
                <v:path arrowok="t"/>
              </v:shape>
            </v:group>
            <v:group style="position:absolute;left:930;top:13633;width:460;height:2" coordorigin="930,13633" coordsize="460,2">
              <v:shape style="position:absolute;left:930;top:13633;width:460;height:2" coordorigin="930,13633" coordsize="460,0" path="m930,13633l1391,13633e" filled="f" stroked="t" strokeweight=".237321pt" strokecolor="#484848">
                <v:path arrowok="t"/>
              </v:shape>
            </v:group>
            <v:group style="position:absolute;left:1320;top:13635;width:598;height:2" coordorigin="1320,13635" coordsize="598,2">
              <v:shape style="position:absolute;left:1320;top:13635;width:598;height:2" coordorigin="1320,13635" coordsize="598,0" path="m1320,13635l1918,13635e" filled="f" stroked="t" strokeweight=".474641pt" strokecolor="#747474">
                <v:path arrowok="t"/>
              </v:shape>
            </v:group>
            <v:group style="position:absolute;left:6351;top:13368;width:2;height:325" coordorigin="6351,13368" coordsize="2,325">
              <v:shape style="position:absolute;left:6351;top:13368;width:2;height:325" coordorigin="6351,13368" coordsize="0,325" path="m6351,13692l6351,13368e" filled="f" stroked="t" strokeweight=".711962pt" strokecolor="#444444">
                <v:path arrowok="t"/>
              </v:shape>
            </v:group>
            <v:group style="position:absolute;left:11707;top:13368;width:2;height:1112" coordorigin="11707,13368" coordsize="2,1112">
              <v:shape style="position:absolute;left:11707;top:13368;width:2;height:1112" coordorigin="11707,13368" coordsize="0,1112" path="m11707,14480l11707,13368e" filled="f" stroked="t" strokeweight=".474641pt" strokecolor="#575757">
                <v:path arrowok="t"/>
              </v:shape>
            </v:group>
            <v:group style="position:absolute;left:959;top:13664;width:2;height:1704" coordorigin="959,13664" coordsize="2,1704">
              <v:shape style="position:absolute;left:959;top:13664;width:2;height:1704" coordorigin="959,13664" coordsize="0,1704" path="m959,15368l959,13664e" filled="f" stroked="t" strokeweight=".237321pt" strokecolor="#000000">
                <v:path arrowok="t"/>
              </v:shape>
            </v:group>
            <v:group style="position:absolute;left:1362;top:13635;width:2;height:587" coordorigin="1362,13635" coordsize="2,587">
              <v:shape style="position:absolute;left:1362;top:13635;width:2;height:587" coordorigin="1362,13635" coordsize="0,587" path="m1362,14222l1362,13635e" filled="f" stroked="t" strokeweight=".949282pt" strokecolor="#5B5B5B">
                <v:path arrowok="t"/>
              </v:shape>
            </v:group>
            <v:group style="position:absolute;left:1906;top:13368;width:2;height:2960" coordorigin="1906,13368" coordsize="2,2960">
              <v:shape style="position:absolute;left:1906;top:13368;width:2;height:2960" coordorigin="1906,13368" coordsize="0,2960" path="m1906,16328l1906,13368e" filled="f" stroked="t" strokeweight=".711962pt" strokecolor="#575757">
                <v:path arrowok="t"/>
              </v:shape>
            </v:group>
            <v:group style="position:absolute;left:6348;top:13568;width:2;height:1585" coordorigin="6348,13568" coordsize="2,1585">
              <v:shape style="position:absolute;left:6348;top:13568;width:2;height:1585" coordorigin="6348,13568" coordsize="0,1585" path="m6348,15153l6348,13568e" filled="f" stroked="t" strokeweight=".711962pt" strokecolor="#575757">
                <v:path arrowok="t"/>
              </v:shape>
            </v:group>
            <v:group style="position:absolute;left:247;top:13897;width:2;height:201" coordorigin="247,13897" coordsize="2,201">
              <v:shape style="position:absolute;left:247;top:13897;width:2;height:201" coordorigin="247,13897" coordsize="0,201" path="m247,14098l247,13897e" filled="f" stroked="t" strokeweight=".474641pt" strokecolor="#2F2F2F">
                <v:path arrowok="t"/>
              </v:shape>
            </v:group>
            <v:group style="position:absolute;left:247;top:14041;width:2;height:2163" coordorigin="247,14041" coordsize="2,2163">
              <v:shape style="position:absolute;left:247;top:14041;width:2;height:2163" coordorigin="247,14041" coordsize="0,2163" path="m247,16203l247,14041e" filled="f" stroked="t" strokeweight=".474641pt" strokecolor="#606060">
                <v:path arrowok="t"/>
              </v:shape>
            </v:group>
            <v:group style="position:absolute;left:1365;top:14155;width:2;height:611" coordorigin="1365,14155" coordsize="2,611">
              <v:shape style="position:absolute;left:1365;top:14155;width:2;height:611" coordorigin="1365,14155" coordsize="0,611" path="m1365,14766l1365,14155e" filled="f" stroked="t" strokeweight=".474641pt" strokecolor="#3F3F3F">
                <v:path arrowok="t"/>
              </v:shape>
            </v:group>
            <v:group style="position:absolute;left:1365;top:14709;width:2;height:1614" coordorigin="1365,14709" coordsize="2,1614">
              <v:shape style="position:absolute;left:1365;top:14709;width:2;height:1614" coordorigin="1365,14709" coordsize="0,1614" path="m1365,16323l1365,14709e" filled="f" stroked="t" strokeweight=".711962pt" strokecolor="#575757">
                <v:path arrowok="t"/>
              </v:shape>
            </v:group>
            <v:group style="position:absolute;left:6351;top:15096;width:2;height:301" coordorigin="6351,15096" coordsize="2,301">
              <v:shape style="position:absolute;left:6351;top:15096;width:2;height:301" coordorigin="6351,15096" coordsize="0,301" path="m6351,15397l6351,15096e" filled="f" stroked="t" strokeweight=".474641pt" strokecolor="#2F2F2F">
                <v:path arrowok="t"/>
              </v:shape>
            </v:group>
            <v:group style="position:absolute;left:11705;top:14499;width:2;height:1838" coordorigin="11705,14499" coordsize="2,1838">
              <v:shape style="position:absolute;left:11705;top:14499;width:2;height:1838" coordorigin="11705,14499" coordsize="0,1838" path="m11705,16337l11705,14499e" filled="f" stroked="t" strokeweight=".711962pt" strokecolor="#646464">
                <v:path arrowok="t"/>
              </v:shape>
            </v:group>
            <v:group style="position:absolute;left:242;top:16313;width:750;height:2" coordorigin="242,16313" coordsize="750,2">
              <v:shape style="position:absolute;left:242;top:16313;width:750;height:2" coordorigin="242,16313" coordsize="750,0" path="m242,16313l992,16313e" filled="f" stroked="t" strokeweight=".474641pt" strokecolor="#484848">
                <v:path arrowok="t"/>
              </v:shape>
            </v:group>
            <v:group style="position:absolute;left:959;top:15368;width:2;height:950" coordorigin="959,15368" coordsize="2,950">
              <v:shape style="position:absolute;left:959;top:15368;width:2;height:950" coordorigin="959,15368" coordsize="0,950" path="m959,16318l959,15368e" filled="f" stroked="t" strokeweight=".237321pt" strokecolor="#606060">
                <v:path arrowok="t"/>
              </v:shape>
            </v:group>
            <v:group style="position:absolute;left:242;top:16318;width:8748;height:2" coordorigin="242,16318" coordsize="8748,2">
              <v:shape style="position:absolute;left:242;top:16318;width:8748;height:2" coordorigin="242,16318" coordsize="8748,0" path="m242,16318l8990,16318e" filled="f" stroked="t" strokeweight=".711962pt" strokecolor="#676767">
                <v:path arrowok="t"/>
              </v:shape>
            </v:group>
            <v:group style="position:absolute;left:6351;top:15339;width:2;height:988" coordorigin="6351,15339" coordsize="2,988">
              <v:shape style="position:absolute;left:6351;top:15339;width:2;height:988" coordorigin="6351,15339" coordsize="0,988" path="m6351,16328l6351,15339e" filled="f" stroked="t" strokeweight=".711962pt" strokecolor="#545454">
                <v:path arrowok="t"/>
              </v:shape>
            </v:group>
            <v:group style="position:absolute;left:8933;top:16323;width:660;height:2" coordorigin="8933,16323" coordsize="660,2">
              <v:shape style="position:absolute;left:8933;top:16323;width:660;height:2" coordorigin="8933,16323" coordsize="660,0" path="m8933,16323l9592,16323e" filled="f" stroked="t" strokeweight=".474641pt" strokecolor="#484848">
                <v:path arrowok="t"/>
              </v:shape>
            </v:group>
            <v:group style="position:absolute;left:9422;top:16325;width:2288;height:2" coordorigin="9422,16325" coordsize="2288,2">
              <v:shape style="position:absolute;left:9422;top:16325;width:2288;height:2" coordorigin="9422,16325" coordsize="2288,0" path="m9422,16325l11709,16325e" filled="f" stroked="t" strokeweight=".711962pt" strokecolor="#5B5B5B">
                <v:path arrowok="t"/>
              </v:shape>
            </v:group>
            <w10:wrap type="none"/>
          </v:group>
        </w:pict>
      </w:r>
      <w:r>
        <w:rPr>
          <w:sz w:val="18"/>
          <w:szCs w:val="18"/>
        </w:rPr>
      </w:r>
    </w:p>
    <w:p>
      <w:pPr>
        <w:spacing w:before="0" w:after="0" w:line="240" w:lineRule="auto"/>
        <w:ind w:left="12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14" w:lineRule="exact"/>
        <w:ind w:left="14" w:right="-20"/>
        <w:jc w:val="left"/>
        <w:tabs>
          <w:tab w:pos="242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4"/>
          <w:szCs w:val="34"/>
          <w:color w:val="2F3882"/>
          <w:spacing w:val="0"/>
          <w:w w:val="351"/>
          <w:position w:val="-5"/>
        </w:rPr>
        <w:t>.;.--</w:t>
      </w:r>
      <w:r>
        <w:rPr>
          <w:rFonts w:ascii="Times New Roman" w:hAnsi="Times New Roman" w:cs="Times New Roman" w:eastAsia="Times New Roman"/>
          <w:sz w:val="34"/>
          <w:szCs w:val="34"/>
          <w:color w:val="2F3882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2F3882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453"/>
          <w:position w:val="-2"/>
        </w:rPr>
        <w:t>Du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23"/>
          <w:w w:val="453"/>
          <w:position w:val="-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A3A3A"/>
          <w:spacing w:val="0"/>
          <w:w w:val="69"/>
          <w:position w:val="-2"/>
        </w:rPr>
        <w:t>iR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322" w:right="6358"/>
        <w:jc w:val="center"/>
        <w:tabs>
          <w:tab w:pos="3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8"/>
          <w:szCs w:val="28"/>
          <w:color w:val="3A3A3A"/>
          <w:w w:val="425"/>
          <w:b/>
          <w:bCs/>
          <w:position w:val="1"/>
        </w:rPr>
        <w:t>m</w:t>
      </w:r>
      <w:r>
        <w:rPr>
          <w:rFonts w:ascii="Arial" w:hAnsi="Arial" w:cs="Arial" w:eastAsia="Arial"/>
          <w:sz w:val="28"/>
          <w:szCs w:val="28"/>
          <w:color w:val="545454"/>
          <w:spacing w:val="-40"/>
          <w:w w:val="99"/>
          <w:b/>
          <w:bCs/>
          <w:position w:val="1"/>
        </w:rPr>
        <w:t>·</w:t>
      </w:r>
      <w:r>
        <w:rPr>
          <w:rFonts w:ascii="Arial" w:hAnsi="Arial" w:cs="Arial" w:eastAsia="Arial"/>
          <w:sz w:val="28"/>
          <w:szCs w:val="28"/>
          <w:color w:val="3A3A3A"/>
          <w:spacing w:val="0"/>
          <w:w w:val="113"/>
          <w:b/>
          <w:bCs/>
          <w:position w:val="1"/>
        </w:rPr>
        <w:t>·sE</w:t>
      </w:r>
      <w:r>
        <w:rPr>
          <w:rFonts w:ascii="Arial" w:hAnsi="Arial" w:cs="Arial" w:eastAsia="Arial"/>
          <w:sz w:val="28"/>
          <w:szCs w:val="28"/>
          <w:color w:val="3A3A3A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8"/>
          <w:szCs w:val="28"/>
          <w:color w:val="3A3A3A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  <w:position w:val="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3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6D6E6E"/>
          <w:spacing w:val="8"/>
          <w:w w:val="100"/>
        </w:rPr>
        <w:t>!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</w:rPr>
        <w:t>tfaiy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3A3A3A"/>
          <w:spacing w:val="-1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</w:rPr>
        <w:t>Kuze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</w:rPr>
        <w:t>,blg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3A3A3A"/>
          <w:spacing w:val="4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3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60"/>
          <w:cols w:num="2" w:equalWidth="0">
            <w:col w:w="494" w:space="1497"/>
            <w:col w:w="9729"/>
          </w:cols>
        </w:sectPr>
      </w:pPr>
      <w:rPr/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316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5.528107pt;margin-top:5.212319pt;width:351.173368pt;height:53pt;mso-position-horizontal-relative:page;mso-position-vertical-relative:paragraph;z-index:-16184" type="#_x0000_t202" filled="f" stroked="f">
            <v:textbox inset="0,0,0,0">
              <w:txbxContent>
                <w:p>
                  <w:pPr>
                    <w:spacing w:before="0" w:after="0" w:line="1060" w:lineRule="exact"/>
                    <w:ind w:right="-199"/>
                    <w:jc w:val="left"/>
                    <w:tabs>
                      <w:tab w:pos="5900" w:val="left"/>
                    </w:tabs>
                    <w:rPr>
                      <w:rFonts w:ascii="Arial" w:hAnsi="Arial" w:cs="Arial" w:eastAsia="Arial"/>
                      <w:sz w:val="106"/>
                      <w:szCs w:val="10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33333"/>
                      <w:spacing w:val="0"/>
                      <w:w w:val="100"/>
                      <w:position w:val="51"/>
                    </w:rPr>
                    <w:t>İT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33333"/>
                      <w:spacing w:val="4"/>
                      <w:w w:val="100"/>
                      <w:position w:val="51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33333"/>
                      <w:spacing w:val="0"/>
                      <w:w w:val="100"/>
                      <w:position w:val="51"/>
                    </w:rPr>
                    <w:t>AİY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33333"/>
                      <w:spacing w:val="0"/>
                      <w:w w:val="100"/>
                      <w:position w:val="51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33333"/>
                      <w:spacing w:val="32"/>
                      <w:w w:val="100"/>
                      <w:position w:val="5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212121"/>
                      <w:spacing w:val="0"/>
                      <w:w w:val="100"/>
                      <w:position w:val="51"/>
                    </w:rPr>
                    <w:t>DAİRE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212121"/>
                      <w:spacing w:val="-5"/>
                      <w:w w:val="100"/>
                      <w:position w:val="51"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33333"/>
                      <w:spacing w:val="0"/>
                      <w:w w:val="100"/>
                      <w:position w:val="51"/>
                    </w:rPr>
                    <w:t>İ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33333"/>
                      <w:spacing w:val="32"/>
                      <w:w w:val="100"/>
                      <w:position w:val="5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33333"/>
                      <w:spacing w:val="0"/>
                      <w:w w:val="100"/>
                      <w:position w:val="51"/>
                    </w:rPr>
                    <w:t>BAŞKANLI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33333"/>
                      <w:spacing w:val="-3"/>
                      <w:w w:val="100"/>
                      <w:position w:val="5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333333"/>
                      <w:spacing w:val="0"/>
                      <w:w w:val="80"/>
                      <w:position w:val="51"/>
                    </w:rPr>
                    <w:t>GI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333333"/>
                      <w:spacing w:val="0"/>
                      <w:w w:val="100"/>
                      <w:position w:val="5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333333"/>
                      <w:spacing w:val="0"/>
                      <w:w w:val="100"/>
                      <w:position w:val="51"/>
                    </w:rPr>
                  </w:r>
                  <w:r>
                    <w:rPr>
                      <w:rFonts w:ascii="Arial" w:hAnsi="Arial" w:cs="Arial" w:eastAsia="Arial"/>
                      <w:sz w:val="106"/>
                      <w:szCs w:val="106"/>
                      <w:color w:val="494949"/>
                      <w:spacing w:val="0"/>
                      <w:w w:val="171"/>
                      <w:b/>
                      <w:bCs/>
                      <w:position w:val="-1"/>
                    </w:rPr>
                    <w:t>o</w:t>
                  </w:r>
                  <w:r>
                    <w:rPr>
                      <w:rFonts w:ascii="Arial" w:hAnsi="Arial" w:cs="Arial" w:eastAsia="Arial"/>
                      <w:sz w:val="106"/>
                      <w:szCs w:val="10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6.532211pt;margin-top:-5.548616pt;width:39.906902pt;height:43.5pt;mso-position-horizontal-relative:page;mso-position-vertical-relative:paragraph;z-index:-16183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212121"/>
                      <w:spacing w:val="0"/>
                      <w:w w:val="165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860"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333333"/>
          <w:spacing w:val="0"/>
          <w:w w:val="122"/>
          <w:position w:val="-2"/>
        </w:rPr>
        <w:t>IZMIR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3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592" w:right="-20"/>
        <w:jc w:val="left"/>
        <w:tabs>
          <w:tab w:pos="40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00193pt;margin-top:8.145791pt;width:47.323362pt;height:7pt;mso-position-horizontal-relative:page;mso-position-vertical-relative:paragraph;z-index:-16182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333333"/>
                      <w:spacing w:val="0"/>
                      <w:w w:val="115"/>
                    </w:rPr>
                    <w:t>BELEDIYESI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12121"/>
          <w:spacing w:val="0"/>
          <w:w w:val="100"/>
          <w:b/>
          <w:bCs/>
          <w:position w:val="7"/>
        </w:rPr>
        <w:t>BÜYÜKŞEHIR</w:t>
      </w:r>
      <w:r>
        <w:rPr>
          <w:rFonts w:ascii="Arial" w:hAnsi="Arial" w:cs="Arial" w:eastAsia="Arial"/>
          <w:sz w:val="15"/>
          <w:szCs w:val="15"/>
          <w:color w:val="212121"/>
          <w:spacing w:val="-12"/>
          <w:w w:val="100"/>
          <w:b/>
          <w:bCs/>
          <w:position w:val="7"/>
        </w:rPr>
        <w:t> </w:t>
      </w:r>
      <w:r>
        <w:rPr>
          <w:rFonts w:ascii="Arial" w:hAnsi="Arial" w:cs="Arial" w:eastAsia="Arial"/>
          <w:sz w:val="15"/>
          <w:szCs w:val="15"/>
          <w:color w:val="212121"/>
          <w:spacing w:val="0"/>
          <w:w w:val="100"/>
          <w:b/>
          <w:bCs/>
          <w:position w:val="7"/>
        </w:rPr>
        <w:tab/>
      </w:r>
      <w:r>
        <w:rPr>
          <w:rFonts w:ascii="Arial" w:hAnsi="Arial" w:cs="Arial" w:eastAsia="Arial"/>
          <w:sz w:val="15"/>
          <w:szCs w:val="15"/>
          <w:color w:val="212121"/>
          <w:spacing w:val="0"/>
          <w:w w:val="100"/>
          <w:b/>
          <w:bCs/>
          <w:position w:val="7"/>
        </w:rPr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-1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0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3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20" w:after="0" w:line="216" w:lineRule="auto"/>
        <w:ind w:left="123" w:right="3214" w:firstLine="-19"/>
        <w:jc w:val="left"/>
        <w:tabs>
          <w:tab w:pos="1480" w:val="left"/>
          <w:tab w:pos="2780" w:val="left"/>
          <w:tab w:pos="4160" w:val="left"/>
          <w:tab w:pos="5160" w:val="left"/>
          <w:tab w:pos="7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Pla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14.05.2017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  <w:position w:val="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6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38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4"/>
          <w:position w:val="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7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22.14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2"/>
          <w:szCs w:val="32"/>
          <w:color w:val="333333"/>
          <w:spacing w:val="0"/>
          <w:w w:val="68"/>
          <w:position w:val="0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color w:val="333333"/>
          <w:spacing w:val="9"/>
          <w:w w:val="68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"/>
          <w:w w:val="107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2"/>
          <w:w w:val="62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7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  <w:position w:val="1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4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14.05.2017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1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4"/>
          <w:w w:val="91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1"/>
          <w:position w:val="0"/>
        </w:rPr>
        <w:t>ayıt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5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31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8"/>
          <w:w w:val="13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3107</w:t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4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3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7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12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Çiğli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Harmandalı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Çöplüğ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23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9"/>
        </w:rPr>
        <w:t>:_Çiğli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Harmandalı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Çöplüğ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exact"/>
        <w:ind w:left="118" w:right="77" w:firstLine="5"/>
        <w:jc w:val="left"/>
        <w:tabs>
          <w:tab w:pos="1480" w:val="left"/>
          <w:tab w:pos="3260" w:val="left"/>
          <w:tab w:pos="4460" w:val="left"/>
          <w:tab w:pos="6400" w:val="left"/>
          <w:tab w:pos="7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Sebebi: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Dikkatsizli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25"/>
          <w:position w:val="1"/>
        </w:rPr>
        <w:t>ise: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2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7"/>
          <w:position w:val="2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"/>
          <w:w w:val="107"/>
          <w:position w:val="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707275"/>
          <w:spacing w:val="0"/>
          <w:w w:val="107"/>
          <w:position w:val="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275"/>
          <w:spacing w:val="-43"/>
          <w:w w:val="107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275"/>
          <w:spacing w:val="0"/>
          <w:w w:val="100"/>
          <w:position w:val="2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707275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4"/>
          <w:position w:val="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327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2"/>
        </w:rPr>
        <w:t>Betonanne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2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2"/>
        </w:rPr>
        <w:t>Ahşa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2"/>
        </w:rPr>
        <w:t>Çeli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2"/>
        </w:rPr>
        <w:t>Diğer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57" w:lineRule="exact"/>
        <w:ind w:left="4091" w:right="-20"/>
        <w:jc w:val="left"/>
        <w:tabs>
          <w:tab w:pos="4680" w:val="left"/>
          <w:tab w:pos="5200" w:val="left"/>
          <w:tab w:pos="6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42"/>
          <w:szCs w:val="42"/>
          <w:color w:val="333333"/>
          <w:spacing w:val="0"/>
          <w:w w:val="55"/>
          <w:position w:val="-3"/>
        </w:rPr>
        <w:t>ı</w:t>
      </w:r>
      <w:r>
        <w:rPr>
          <w:rFonts w:ascii="Arial" w:hAnsi="Arial" w:cs="Arial" w:eastAsia="Arial"/>
          <w:sz w:val="42"/>
          <w:szCs w:val="42"/>
          <w:color w:val="333333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2"/>
          <w:szCs w:val="42"/>
          <w:color w:val="333333"/>
          <w:spacing w:val="0"/>
          <w:w w:val="55"/>
          <w:position w:val="-3"/>
        </w:rPr>
        <w:t>ı</w:t>
      </w:r>
      <w:r>
        <w:rPr>
          <w:rFonts w:ascii="Arial" w:hAnsi="Arial" w:cs="Arial" w:eastAsia="Arial"/>
          <w:sz w:val="42"/>
          <w:szCs w:val="42"/>
          <w:color w:val="333333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2"/>
          <w:szCs w:val="42"/>
          <w:color w:val="333333"/>
          <w:spacing w:val="0"/>
          <w:w w:val="100"/>
          <w:position w:val="-3"/>
        </w:rPr>
      </w:r>
      <w:r>
        <w:rPr>
          <w:rFonts w:ascii="Arial" w:hAnsi="Arial" w:cs="Arial" w:eastAsia="Arial"/>
          <w:sz w:val="42"/>
          <w:szCs w:val="42"/>
          <w:color w:val="858787"/>
          <w:spacing w:val="0"/>
          <w:w w:val="55"/>
          <w:position w:val="-3"/>
        </w:rPr>
        <w:t>ı</w:t>
      </w:r>
      <w:r>
        <w:rPr>
          <w:rFonts w:ascii="Arial" w:hAnsi="Arial" w:cs="Arial" w:eastAsia="Arial"/>
          <w:sz w:val="42"/>
          <w:szCs w:val="42"/>
          <w:color w:val="858787"/>
          <w:spacing w:val="-54"/>
          <w:w w:val="55"/>
          <w:position w:val="-3"/>
        </w:rPr>
        <w:t> </w:t>
      </w:r>
      <w:r>
        <w:rPr>
          <w:rFonts w:ascii="Arial" w:hAnsi="Arial" w:cs="Arial" w:eastAsia="Arial"/>
          <w:sz w:val="42"/>
          <w:szCs w:val="42"/>
          <w:color w:val="858787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2"/>
          <w:szCs w:val="42"/>
          <w:color w:val="858787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4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4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4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4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4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4"/>
        </w:rPr>
        <w:t>22.30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70" w:lineRule="exact"/>
        <w:ind w:left="128" w:right="-20"/>
        <w:jc w:val="left"/>
        <w:tabs>
          <w:tab w:pos="1760" w:val="left"/>
          <w:tab w:pos="5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  <w:position w:val="4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  <w:position w:val="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9"/>
          <w:w w:val="92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4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3"/>
        </w:rPr>
        <w:t>$ahibi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31"/>
          <w:position w:val="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1"/>
          <w:w w:val="131"/>
          <w:position w:val="3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333333"/>
          <w:spacing w:val="0"/>
          <w:w w:val="81"/>
          <w:position w:val="1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1"/>
          <w:position w:val="3"/>
        </w:rPr>
        <w:t>IKiracı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1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7"/>
          <w:w w:val="81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3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3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14"/>
          <w:position w:val="3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83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27"/>
          <w:position w:val="-1"/>
        </w:rPr>
        <w:t>miri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0"/>
          <w:w w:val="12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Bilal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ALB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YRAK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5" w:lineRule="exact"/>
        <w:ind w:left="1838" w:right="-20"/>
        <w:jc w:val="left"/>
        <w:tabs>
          <w:tab w:pos="4400" w:val="left"/>
          <w:tab w:pos="7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36"/>
          <w:position w:val="1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4"/>
          <w:w w:val="13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187"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45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46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8"/>
          <w:position w:val="0"/>
        </w:rPr>
        <w:t>22.1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6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61"/>
          <w:i/>
          <w:position w:val="0"/>
        </w:rPr>
        <w:t>S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i/>
          <w:position w:val="0"/>
        </w:rPr>
        <w:tab/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i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3"/>
          <w:position w:val="-1"/>
        </w:rPr>
        <w:t>!Varı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3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6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22.28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123" w:right="-20"/>
        <w:jc w:val="left"/>
        <w:tabs>
          <w:tab w:pos="1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38"/>
          <w:position w:val="0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7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FN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091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9" w:lineRule="exact"/>
        <w:ind w:left="128" w:right="-20"/>
        <w:jc w:val="left"/>
        <w:tabs>
          <w:tab w:pos="4340" w:val="left"/>
          <w:tab w:pos="6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5"/>
          <w:position w:val="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5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1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6"/>
          <w:position w:val="-1"/>
        </w:rPr>
        <w:t>:Gelmed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6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707275"/>
          <w:spacing w:val="0"/>
          <w:w w:val="133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255" w:lineRule="auto"/>
        <w:ind w:left="4359" w:right="3121" w:firstLine="10"/>
        <w:jc w:val="left"/>
        <w:tabs>
          <w:tab w:pos="6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6"/>
        </w:rPr>
        <w:t>:Gelmedi.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8"/>
        </w:rPr>
        <w:t>Emniyet-Jandarına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1789" w:right="-20"/>
        <w:jc w:val="left"/>
        <w:tabs>
          <w:tab w:pos="3260" w:val="left"/>
          <w:tab w:pos="4340" w:val="left"/>
          <w:tab w:pos="6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5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6"/>
        </w:rPr>
        <w:t>:Gelmedi.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7" w:after="0" w:line="210" w:lineRule="exact"/>
        <w:ind w:left="128" w:right="2124" w:firstLine="-5"/>
        <w:jc w:val="left"/>
        <w:tabs>
          <w:tab w:pos="1780" w:val="left"/>
          <w:tab w:pos="1820" w:val="left"/>
          <w:tab w:pos="4340" w:val="left"/>
          <w:tab w:pos="7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2"/>
        </w:rPr>
        <w:t>Yardımcı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2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2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29"/>
          <w:position w:val="1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29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7"/>
          <w:w w:val="12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8"/>
          <w:position w:val="2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7"/>
          <w:w w:val="98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2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6060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E6060"/>
          <w:spacing w:val="-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2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ırersonel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14"/>
          <w:position w:val="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275"/>
          <w:spacing w:val="-4"/>
          <w:w w:val="189"/>
          <w:position w:val="0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  <w:position w:val="0"/>
        </w:rPr>
        <w:t>itmişse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  <w:position w:val="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4"/>
          <w:position w:val="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78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7" w:after="0" w:line="240" w:lineRule="auto"/>
        <w:ind w:left="178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26" w:lineRule="exact"/>
        <w:ind w:left="128" w:right="2205" w:firstLine="-24"/>
        <w:jc w:val="left"/>
        <w:tabs>
          <w:tab w:pos="18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left="4319" w:right="365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199" w:lineRule="exact"/>
        <w:ind w:left="158" w:right="-20"/>
        <w:jc w:val="left"/>
        <w:tabs>
          <w:tab w:pos="2260" w:val="left"/>
          <w:tab w:pos="4340" w:val="left"/>
          <w:tab w:pos="6260" w:val="left"/>
          <w:tab w:pos="7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>öndtirme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>Sul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>söndtirme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1"/>
          <w:position w:val="-4"/>
        </w:rPr>
        <w:t>IKöpük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0"/>
          <w:w w:val="91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4"/>
        </w:rPr>
        <w:t>IK.K.T.Kg.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34" w:lineRule="exact"/>
        <w:ind w:left="4383" w:right="-20"/>
        <w:jc w:val="left"/>
        <w:tabs>
          <w:tab w:pos="6260" w:val="left"/>
          <w:tab w:pos="78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6"/>
          <w:szCs w:val="26"/>
          <w:color w:val="333333"/>
          <w:spacing w:val="0"/>
          <w:w w:val="166"/>
          <w:position w:val="2"/>
        </w:rPr>
        <w:t>ı</w:t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494949"/>
          <w:spacing w:val="0"/>
          <w:w w:val="61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494949"/>
          <w:spacing w:val="11"/>
          <w:w w:val="61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494949"/>
          <w:spacing w:val="0"/>
          <w:w w:val="61"/>
          <w:position w:val="0"/>
        </w:rPr>
        <w:t>-</w:t>
      </w:r>
      <w:r>
        <w:rPr>
          <w:rFonts w:ascii="Arial" w:hAnsi="Arial" w:cs="Arial" w:eastAsia="Arial"/>
          <w:sz w:val="38"/>
          <w:szCs w:val="38"/>
          <w:color w:val="494949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494949"/>
          <w:spacing w:val="0"/>
          <w:w w:val="85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494949"/>
          <w:spacing w:val="-51"/>
          <w:w w:val="100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333333"/>
          <w:spacing w:val="0"/>
          <w:w w:val="56"/>
          <w:position w:val="0"/>
        </w:rPr>
        <w:t>-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192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esnasında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yandı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560" w:bottom="280" w:left="480" w:right="580"/>
        </w:sectPr>
      </w:pPr>
      <w:rPr/>
    </w:p>
    <w:p>
      <w:pPr>
        <w:spacing w:before="0" w:after="0" w:line="230" w:lineRule="exact"/>
        <w:ind w:left="11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123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12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başlangıcının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çöplerde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yapılan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80" w:right="580"/>
          <w:cols w:num="2" w:equalWidth="0">
            <w:col w:w="1499" w:space="438"/>
            <w:col w:w="8923"/>
          </w:cols>
        </w:sectPr>
      </w:pPr>
      <w:rPr/>
    </w:p>
    <w:p>
      <w:pPr>
        <w:spacing w:before="4" w:after="0" w:line="240" w:lineRule="auto"/>
        <w:ind w:left="128" w:right="-20"/>
        <w:jc w:val="left"/>
        <w:tabs>
          <w:tab w:pos="1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Çıkış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düşürülmesi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5" w:lineRule="auto"/>
        <w:ind w:left="1789" w:right="318" w:firstLine="-1661"/>
        <w:jc w:val="left"/>
        <w:tabs>
          <w:tab w:pos="1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atılmasıyla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madde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kağıt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ambalaj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tür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maddeleri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tutuşması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sonucunda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çıkmış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varıldı.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50" w:lineRule="auto"/>
        <w:ind w:left="123" w:right="3718"/>
        <w:jc w:val="left"/>
        <w:tabs>
          <w:tab w:pos="1780" w:val="left"/>
          <w:tab w:pos="1820" w:val="left"/>
          <w:tab w:pos="6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Sigoıtalı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</w:rPr>
        <w:t>!Bedel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9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E6060"/>
          <w:spacing w:val="0"/>
          <w:w w:val="13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E6060"/>
          <w:spacing w:val="0"/>
          <w:w w:val="13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13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6" w:lineRule="exact"/>
        <w:ind w:left="12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,slim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3" w:after="0" w:line="223" w:lineRule="exact"/>
        <w:ind w:left="133" w:right="-20"/>
        <w:jc w:val="left"/>
        <w:tabs>
          <w:tab w:pos="1780" w:val="left"/>
          <w:tab w:pos="5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E6060"/>
          <w:spacing w:val="0"/>
          <w:w w:val="85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5E6060"/>
          <w:spacing w:val="-5"/>
          <w:w w:val="8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07275"/>
          <w:spacing w:val="-14"/>
          <w:w w:val="85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5"/>
        </w:rPr>
        <w:t>.:ibiıı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4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Tarih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707275"/>
          <w:spacing w:val="-1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05.2017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!saati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22.50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769" w:right="-20"/>
        <w:jc w:val="left"/>
        <w:tabs>
          <w:tab w:pos="8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Bostanlı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8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100"/>
        </w:rPr>
        <w:t>ı</w:t>
      </w:r>
      <w:r>
        <w:rPr>
          <w:rFonts w:ascii="Arial" w:hAnsi="Arial" w:cs="Arial" w:eastAsia="Arial"/>
          <w:sz w:val="26"/>
          <w:szCs w:val="26"/>
          <w:color w:val="333333"/>
          <w:spacing w:val="13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Posta</w:t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7" w:after="0" w:line="240" w:lineRule="auto"/>
        <w:ind w:left="88" w:right="1020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8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28" w:lineRule="exact"/>
        <w:ind w:left="1942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0" w:lineRule="exact"/>
        <w:ind w:left="262" w:right="-20"/>
        <w:jc w:val="left"/>
        <w:tabs>
          <w:tab w:pos="4700" w:val="left"/>
          <w:tab w:pos="872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.249218pt;margin-top:9.136764pt;width:5.26338pt;height:4.5pt;mso-position-horizontal-relative:page;mso-position-vertical-relative:paragraph;z-index:-16181" type="#_x0000_t202" filled="f" stroked="f">
            <v:textbox inset="0,0,0,0">
              <w:txbxContent>
                <w:p>
                  <w:pPr>
                    <w:spacing w:before="0" w:after="0" w:line="90" w:lineRule="exact"/>
                    <w:ind w:right="-53"/>
                    <w:jc w:val="left"/>
                    <w:rPr>
                      <w:rFonts w:ascii="Arial" w:hAnsi="Arial" w:cs="Arial" w:eastAsia="Arial"/>
                      <w:sz w:val="9"/>
                      <w:szCs w:val="9"/>
                    </w:rPr>
                  </w:pPr>
                  <w:rPr/>
                  <w:r>
                    <w:rPr>
                      <w:rFonts w:ascii="Arial" w:hAnsi="Arial" w:cs="Arial" w:eastAsia="Arial"/>
                      <w:sz w:val="9"/>
                      <w:szCs w:val="9"/>
                      <w:color w:val="333333"/>
                      <w:spacing w:val="0"/>
                      <w:w w:val="81"/>
                    </w:rPr>
                    <w:t>ClJ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129"/>
          <w:position w:val="4"/>
        </w:rPr>
        <w:t>'ü</w:t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0"/>
          <w:w w:val="55"/>
          <w:b/>
          <w:bCs/>
          <w:position w:val="-3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0"/>
          <w:w w:val="55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2"/>
          <w:w w:val="55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0"/>
          <w:w w:val="55"/>
          <w:b/>
          <w:bCs/>
          <w:position w:val="-3"/>
        </w:rPr>
        <w:t>B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25"/>
          <w:w w:val="55"/>
          <w:b/>
          <w:bCs/>
          <w:position w:val="-3"/>
        </w:rPr>
        <w:t> </w:t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55"/>
          <w:b/>
          <w:bCs/>
          <w:position w:val="-3"/>
        </w:rPr>
        <w:t>MaYıs</w:t>
      </w:r>
      <w:r>
        <w:rPr>
          <w:rFonts w:ascii="Arial" w:hAnsi="Arial" w:cs="Arial" w:eastAsia="Arial"/>
          <w:sz w:val="24"/>
          <w:szCs w:val="24"/>
          <w:color w:val="333333"/>
          <w:spacing w:val="15"/>
          <w:w w:val="55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0"/>
          <w:w w:val="61"/>
          <w:b/>
          <w:bCs/>
          <w:position w:val="-3"/>
        </w:rPr>
        <w:t>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262" w:right="-20"/>
        <w:jc w:val="left"/>
        <w:tabs>
          <w:tab w:pos="8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5"/>
          <w:szCs w:val="25"/>
          <w:color w:val="333333"/>
          <w:spacing w:val="0"/>
          <w:w w:val="100"/>
          <w:position w:val="-1"/>
        </w:rPr>
        <w:t>.o</w:t>
      </w:r>
      <w:r>
        <w:rPr>
          <w:rFonts w:ascii="Arial" w:hAnsi="Arial" w:cs="Arial" w:eastAsia="Arial"/>
          <w:sz w:val="25"/>
          <w:szCs w:val="25"/>
          <w:color w:val="333333"/>
          <w:spacing w:val="-65"/>
          <w:w w:val="100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33333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5"/>
          <w:szCs w:val="25"/>
          <w:color w:val="333333"/>
          <w:spacing w:val="0"/>
          <w:w w:val="100"/>
          <w:position w:val="-1"/>
        </w:rPr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80"/>
          <w:i/>
          <w:position w:val="-3"/>
        </w:rPr>
        <w:t>1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80"/>
          <w:i/>
          <w:position w:val="-3"/>
        </w:rPr>
        <w:t>  </w:t>
      </w:r>
      <w:r>
        <w:rPr>
          <w:rFonts w:ascii="Arial" w:hAnsi="Arial" w:cs="Arial" w:eastAsia="Arial"/>
          <w:sz w:val="20"/>
          <w:szCs w:val="20"/>
          <w:color w:val="333333"/>
          <w:spacing w:val="36"/>
          <w:w w:val="8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5"/>
          <w:position w:val="-2"/>
        </w:rPr>
        <w:t>12017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31" w:lineRule="exact"/>
        <w:ind w:left="26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.291920pt;margin-top:3.576814pt;width:6.7311pt;height:7.5pt;mso-position-horizontal-relative:page;mso-position-vertical-relative:paragraph;z-index:-16180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33333"/>
                      <w:w w:val="53"/>
                    </w:rPr>
                    <w:t>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333333"/>
                      <w:spacing w:val="-4"/>
                      <w:w w:val="53"/>
                    </w:rPr>
                    <w:t>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333333"/>
                      <w:spacing w:val="0"/>
                      <w:w w:val="53"/>
                    </w:rPr>
                    <w:t>....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7"/>
          <w:w w:val="53"/>
          <w:position w:val="-3"/>
        </w:rPr>
        <w:t>&lt;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53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7"/>
          <w:w w:val="54"/>
          <w:position w:val="-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48" w:lineRule="exact"/>
        <w:ind w:left="2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55"/>
          <w:position w:val="-7"/>
        </w:rPr>
        <w:t>.......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80" w:right="580"/>
        </w:sectPr>
      </w:pPr>
      <w:rPr/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69" w:lineRule="exact"/>
        <w:ind w:right="-20"/>
        <w:jc w:val="right"/>
        <w:rPr>
          <w:rFonts w:ascii="Times New Roman" w:hAnsi="Times New Roman" w:cs="Times New Roman" w:eastAsia="Times New Roman"/>
          <w:sz w:val="60"/>
          <w:szCs w:val="60"/>
        </w:rPr>
      </w:pPr>
      <w:rPr/>
      <w:r>
        <w:rPr>
          <w:rFonts w:ascii="Times New Roman" w:hAnsi="Times New Roman" w:cs="Times New Roman" w:eastAsia="Times New Roman"/>
          <w:sz w:val="60"/>
          <w:szCs w:val="60"/>
          <w:color w:val="444B79"/>
          <w:spacing w:val="0"/>
          <w:w w:val="111"/>
          <w:i/>
          <w:position w:val="-27"/>
        </w:rPr>
        <w:t>/r#U</w:t>
      </w:r>
      <w:r>
        <w:rPr>
          <w:rFonts w:ascii="Times New Roman" w:hAnsi="Times New Roman" w:cs="Times New Roman" w:eastAsia="Times New Roman"/>
          <w:sz w:val="60"/>
          <w:szCs w:val="60"/>
          <w:color w:val="000000"/>
          <w:spacing w:val="0"/>
          <w:w w:val="100"/>
          <w:position w:val="0"/>
        </w:rPr>
      </w:r>
    </w:p>
    <w:p>
      <w:pPr>
        <w:spacing w:before="0" w:after="0" w:line="604" w:lineRule="exact"/>
        <w:ind w:left="182" w:right="-141"/>
        <w:jc w:val="left"/>
        <w:rPr>
          <w:rFonts w:ascii="Times New Roman" w:hAnsi="Times New Roman" w:cs="Times New Roman" w:eastAsia="Times New Roman"/>
          <w:sz w:val="72"/>
          <w:szCs w:val="72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494949"/>
          <w:w w:val="211"/>
          <w:position w:val="4"/>
        </w:rPr>
        <w:t>l</w:t>
      </w:r>
      <w:r>
        <w:rPr>
          <w:rFonts w:ascii="Times New Roman" w:hAnsi="Times New Roman" w:cs="Times New Roman" w:eastAsia="Times New Roman"/>
          <w:sz w:val="72"/>
          <w:szCs w:val="72"/>
          <w:color w:val="707275"/>
          <w:spacing w:val="-211"/>
          <w:w w:val="45"/>
          <w:i/>
          <w:position w:val="-10"/>
        </w:rPr>
        <w:t>-</w:t>
      </w:r>
      <w:r>
        <w:rPr>
          <w:rFonts w:ascii="Arial" w:hAnsi="Arial" w:cs="Arial" w:eastAsia="Arial"/>
          <w:sz w:val="25"/>
          <w:szCs w:val="25"/>
          <w:color w:val="494949"/>
          <w:spacing w:val="-129"/>
          <w:w w:val="210"/>
          <w:position w:val="4"/>
        </w:rPr>
        <w:t>f</w:t>
      </w:r>
      <w:r>
        <w:rPr>
          <w:rFonts w:ascii="Times New Roman" w:hAnsi="Times New Roman" w:cs="Times New Roman" w:eastAsia="Times New Roman"/>
          <w:sz w:val="72"/>
          <w:szCs w:val="72"/>
          <w:color w:val="444B79"/>
          <w:spacing w:val="-158"/>
          <w:w w:val="52"/>
          <w:i/>
          <w:position w:val="-10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707275"/>
          <w:spacing w:val="-87"/>
          <w:w w:val="184"/>
          <w:i/>
          <w:position w:val="6"/>
        </w:rPr>
        <w:t>?</w:t>
      </w:r>
      <w:r>
        <w:rPr>
          <w:rFonts w:ascii="Times New Roman" w:hAnsi="Times New Roman" w:cs="Times New Roman" w:eastAsia="Times New Roman"/>
          <w:sz w:val="72"/>
          <w:szCs w:val="72"/>
          <w:color w:val="444B79"/>
          <w:spacing w:val="-303"/>
          <w:w w:val="52"/>
          <w:i/>
          <w:position w:val="-10"/>
        </w:rPr>
        <w:t>9</w:t>
      </w:r>
      <w:r>
        <w:rPr>
          <w:rFonts w:ascii="Arial" w:hAnsi="Arial" w:cs="Arial" w:eastAsia="Arial"/>
          <w:sz w:val="25"/>
          <w:szCs w:val="25"/>
          <w:color w:val="494949"/>
          <w:spacing w:val="-6"/>
          <w:w w:val="211"/>
          <w:position w:val="4"/>
        </w:rPr>
        <w:t>a</w:t>
      </w:r>
      <w:r>
        <w:rPr>
          <w:rFonts w:ascii="Times New Roman" w:hAnsi="Times New Roman" w:cs="Times New Roman" w:eastAsia="Times New Roman"/>
          <w:sz w:val="72"/>
          <w:szCs w:val="72"/>
          <w:color w:val="444B79"/>
          <w:spacing w:val="-6"/>
          <w:w w:val="52"/>
          <w:i/>
          <w:position w:val="-10"/>
        </w:rPr>
        <w:t>:</w:t>
      </w:r>
      <w:r>
        <w:rPr>
          <w:rFonts w:ascii="Times New Roman" w:hAnsi="Times New Roman" w:cs="Times New Roman" w:eastAsia="Times New Roman"/>
          <w:sz w:val="72"/>
          <w:szCs w:val="72"/>
          <w:color w:val="979799"/>
          <w:spacing w:val="-171"/>
          <w:w w:val="53"/>
          <w:i/>
          <w:position w:val="-10"/>
        </w:rPr>
        <w:t>:</w:t>
      </w:r>
      <w:r>
        <w:rPr>
          <w:rFonts w:ascii="Arial" w:hAnsi="Arial" w:cs="Arial" w:eastAsia="Arial"/>
          <w:sz w:val="25"/>
          <w:szCs w:val="25"/>
          <w:color w:val="494949"/>
          <w:spacing w:val="11"/>
          <w:w w:val="211"/>
          <w:position w:val="4"/>
        </w:rPr>
        <w:t>?</w:t>
      </w:r>
      <w:r>
        <w:rPr>
          <w:rFonts w:ascii="Times New Roman" w:hAnsi="Times New Roman" w:cs="Times New Roman" w:eastAsia="Times New Roman"/>
          <w:sz w:val="72"/>
          <w:szCs w:val="72"/>
          <w:color w:val="979799"/>
          <w:spacing w:val="0"/>
          <w:w w:val="53"/>
          <w:i/>
          <w:position w:val="-10"/>
        </w:rPr>
        <w:t>.</w:t>
      </w:r>
      <w:r>
        <w:rPr>
          <w:rFonts w:ascii="Times New Roman" w:hAnsi="Times New Roman" w:cs="Times New Roman" w:eastAsia="Times New Roman"/>
          <w:sz w:val="72"/>
          <w:szCs w:val="72"/>
          <w:color w:val="000000"/>
          <w:spacing w:val="0"/>
          <w:w w:val="100"/>
          <w:position w:val="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5" w:right="-20"/>
        <w:jc w:val="left"/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979799"/>
          <w:spacing w:val="0"/>
          <w:w w:val="126"/>
        </w:rPr>
        <w:t>-'&lt;,</w:t>
      </w:r>
      <w:r>
        <w:rPr>
          <w:rFonts w:ascii="Times New Roman" w:hAnsi="Times New Roman" w:cs="Times New Roman" w:eastAsia="Times New Roman"/>
          <w:sz w:val="7"/>
          <w:szCs w:val="7"/>
          <w:color w:val="979799"/>
          <w:spacing w:val="0"/>
          <w:w w:val="126"/>
        </w:rPr>
        <w:t>   </w:t>
      </w:r>
      <w:r>
        <w:rPr>
          <w:rFonts w:ascii="Times New Roman" w:hAnsi="Times New Roman" w:cs="Times New Roman" w:eastAsia="Times New Roman"/>
          <w:sz w:val="7"/>
          <w:szCs w:val="7"/>
          <w:color w:val="979799"/>
          <w:spacing w:val="4"/>
          <w:w w:val="126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AAAAC"/>
          <w:spacing w:val="0"/>
          <w:w w:val="398"/>
        </w:rPr>
        <w:t>·</w:t>
      </w:r>
      <w:r>
        <w:rPr>
          <w:rFonts w:ascii="Times New Roman" w:hAnsi="Times New Roman" w:cs="Times New Roman" w:eastAsia="Times New Roman"/>
          <w:sz w:val="7"/>
          <w:szCs w:val="7"/>
          <w:color w:val="AAAAAC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58787"/>
          <w:spacing w:val="0"/>
          <w:w w:val="352"/>
        </w:rPr>
        <w:t>·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spacing w:before="0" w:after="0" w:line="163" w:lineRule="exact"/>
        <w:ind w:right="-20"/>
        <w:jc w:val="left"/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13"/>
          <w:szCs w:val="13"/>
          <w:color w:val="979799"/>
          <w:spacing w:val="-26"/>
          <w:w w:val="151"/>
          <w:i/>
          <w:position w:val="-1"/>
        </w:rPr>
        <w:t>f</w:t>
      </w:r>
      <w:r>
        <w:rPr>
          <w:rFonts w:ascii="Arial" w:hAnsi="Arial" w:cs="Arial" w:eastAsia="Arial"/>
          <w:sz w:val="30"/>
          <w:szCs w:val="30"/>
          <w:color w:val="707275"/>
          <w:spacing w:val="-41"/>
          <w:w w:val="127"/>
          <w:position w:val="-12"/>
        </w:rPr>
        <w:t>'</w:t>
      </w:r>
      <w:r>
        <w:rPr>
          <w:rFonts w:ascii="Arial" w:hAnsi="Arial" w:cs="Arial" w:eastAsia="Arial"/>
          <w:sz w:val="30"/>
          <w:szCs w:val="30"/>
          <w:color w:val="979799"/>
          <w:spacing w:val="-112"/>
          <w:w w:val="115"/>
          <w:position w:val="-12"/>
        </w:rPr>
        <w:t>•</w:t>
      </w:r>
      <w:r>
        <w:rPr>
          <w:rFonts w:ascii="Arial" w:hAnsi="Arial" w:cs="Arial" w:eastAsia="Arial"/>
          <w:sz w:val="13"/>
          <w:szCs w:val="13"/>
          <w:color w:val="979799"/>
          <w:spacing w:val="0"/>
          <w:w w:val="151"/>
          <w:i/>
          <w:position w:val="-1"/>
        </w:rPr>
        <w:t>.</w:t>
      </w:r>
      <w:r>
        <w:rPr>
          <w:rFonts w:ascii="Arial" w:hAnsi="Arial" w:cs="Arial" w:eastAsia="Arial"/>
          <w:sz w:val="13"/>
          <w:szCs w:val="13"/>
          <w:color w:val="979799"/>
          <w:spacing w:val="0"/>
          <w:w w:val="100"/>
          <w:i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979799"/>
          <w:spacing w:val="-11"/>
          <w:w w:val="100"/>
          <w:i/>
          <w:position w:val="-1"/>
        </w:rPr>
        <w:t> </w:t>
      </w:r>
      <w:r>
        <w:rPr>
          <w:rFonts w:ascii="Arial" w:hAnsi="Arial" w:cs="Arial" w:eastAsia="Arial"/>
          <w:sz w:val="30"/>
          <w:szCs w:val="30"/>
          <w:color w:val="979799"/>
          <w:spacing w:val="-33"/>
          <w:w w:val="114"/>
          <w:position w:val="-12"/>
        </w:rPr>
        <w:t>:</w:t>
      </w:r>
      <w:r>
        <w:rPr>
          <w:rFonts w:ascii="Arial" w:hAnsi="Arial" w:cs="Arial" w:eastAsia="Arial"/>
          <w:sz w:val="13"/>
          <w:szCs w:val="13"/>
          <w:color w:val="707275"/>
          <w:spacing w:val="-21"/>
          <w:w w:val="183"/>
          <w:position w:val="-1"/>
        </w:rPr>
        <w:t>.</w:t>
      </w:r>
      <w:r>
        <w:rPr>
          <w:rFonts w:ascii="Arial" w:hAnsi="Arial" w:cs="Arial" w:eastAsia="Arial"/>
          <w:sz w:val="30"/>
          <w:szCs w:val="30"/>
          <w:color w:val="979799"/>
          <w:spacing w:val="0"/>
          <w:w w:val="115"/>
          <w:position w:val="-12"/>
        </w:rPr>
        <w:t>·</w:t>
      </w:r>
      <w:r>
        <w:rPr>
          <w:rFonts w:ascii="Arial" w:hAnsi="Arial" w:cs="Arial" w:eastAsia="Arial"/>
          <w:sz w:val="30"/>
          <w:szCs w:val="30"/>
          <w:color w:val="979799"/>
          <w:spacing w:val="0"/>
          <w:w w:val="100"/>
          <w:position w:val="-12"/>
        </w:rPr>
        <w:t> </w:t>
      </w:r>
      <w:r>
        <w:rPr>
          <w:rFonts w:ascii="Arial" w:hAnsi="Arial" w:cs="Arial" w:eastAsia="Arial"/>
          <w:sz w:val="30"/>
          <w:szCs w:val="30"/>
          <w:color w:val="979799"/>
          <w:spacing w:val="-31"/>
          <w:w w:val="100"/>
          <w:position w:val="-12"/>
        </w:rPr>
        <w:t> </w:t>
      </w:r>
      <w:r>
        <w:rPr>
          <w:rFonts w:ascii="Arial" w:hAnsi="Arial" w:cs="Arial" w:eastAsia="Arial"/>
          <w:sz w:val="13"/>
          <w:szCs w:val="13"/>
          <w:color w:val="858787"/>
          <w:spacing w:val="0"/>
          <w:w w:val="128"/>
          <w:position w:val="-1"/>
        </w:rPr>
        <w:t>.</w:t>
      </w:r>
      <w:r>
        <w:rPr>
          <w:rFonts w:ascii="Arial" w:hAnsi="Arial" w:cs="Arial" w:eastAsia="Arial"/>
          <w:sz w:val="13"/>
          <w:szCs w:val="13"/>
          <w:color w:val="858787"/>
          <w:spacing w:val="23"/>
          <w:w w:val="128"/>
          <w:position w:val="-1"/>
        </w:rPr>
        <w:t> </w:t>
      </w:r>
      <w:r>
        <w:rPr>
          <w:rFonts w:ascii="Arial" w:hAnsi="Arial" w:cs="Arial" w:eastAsia="Arial"/>
          <w:sz w:val="30"/>
          <w:szCs w:val="30"/>
          <w:color w:val="A1AA8A"/>
          <w:spacing w:val="0"/>
          <w:w w:val="128"/>
          <w:position w:val="-12"/>
        </w:rPr>
        <w:t>'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80" w:right="580"/>
          <w:cols w:num="3" w:equalWidth="0">
            <w:col w:w="5619" w:space="2392"/>
            <w:col w:w="1178" w:space="55"/>
            <w:col w:w="1616"/>
          </w:cols>
        </w:sectPr>
      </w:pPr>
      <w:rPr/>
    </w:p>
    <w:p>
      <w:pPr>
        <w:spacing w:before="0" w:after="0" w:line="332" w:lineRule="exact"/>
        <w:ind w:right="756"/>
        <w:jc w:val="right"/>
        <w:tabs>
          <w:tab w:pos="1500" w:val="left"/>
          <w:tab w:pos="25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310.044891pt;margin-top:15.442147pt;width:2.752232pt;height:82.225384pt;mso-position-horizontal-relative:page;mso-position-vertical-relative:paragraph;z-index:-16192" coordorigin="6201,309" coordsize="55,1645">
            <v:group style="position:absolute;left:6237;top:316;width:2;height:1223" coordorigin="6237,316" coordsize="2,1223">
              <v:shape style="position:absolute;left:6237;top:316;width:2;height:1223" coordorigin="6237,316" coordsize="0,1223" path="m6237,1539l6237,316e" filled="f" stroked="t" strokeweight=".717973pt" strokecolor="#4F5483">
                <v:path arrowok="t"/>
              </v:shape>
            </v:group>
            <v:group style="position:absolute;left:6242;top:709;width:2;height:115" coordorigin="6242,709" coordsize="2,115">
              <v:shape style="position:absolute;left:6242;top:709;width:2;height:115" coordorigin="6242,709" coordsize="0,115" path="m6242,824l6242,709e" filled="f" stroked="t" strokeweight=".478649pt" strokecolor="#3F446B">
                <v:path arrowok="t"/>
              </v:shape>
            </v:group>
            <v:group style="position:absolute;left:6246;top:445;width:2;height:1002" coordorigin="6246,445" coordsize="2,1002">
              <v:shape style="position:absolute;left:6246;top:445;width:2;height:1002" coordorigin="6246,445" coordsize="0,1002" path="m6246,1448l6246,445e" filled="f" stroked="t" strokeweight=".957298pt" strokecolor="#4F5483">
                <v:path arrowok="t"/>
              </v:shape>
            </v:group>
            <v:group style="position:absolute;left:6227;top:1342;width:2;height:384" coordorigin="6227,1342" coordsize="2,384">
              <v:shape style="position:absolute;left:6227;top:1342;width:2;height:384" coordorigin="6227,1342" coordsize="0,384" path="m6227,1726l6227,1342e" filled="f" stroked="t" strokeweight=".717973pt" strokecolor="#444880">
                <v:path arrowok="t"/>
              </v:shape>
            </v:group>
            <v:group style="position:absolute;left:6218;top:1203;width:2;height:590" coordorigin="6218,1203" coordsize="2,590">
              <v:shape style="position:absolute;left:6218;top:1203;width:2;height:590" coordorigin="6218,1203" coordsize="0,590" path="m6218,1793l6218,1203e" filled="f" stroked="t" strokeweight=".717973pt" strokecolor="#444B80">
                <v:path arrowok="t"/>
              </v:shape>
            </v:group>
            <v:group style="position:absolute;left:6208;top:1337;width:2;height:513" coordorigin="6208,1337" coordsize="2,513">
              <v:shape style="position:absolute;left:6208;top:1337;width:2;height:513" coordorigin="6208,1337" coordsize="0,513" path="m6208,1850l6208,1337e" filled="f" stroked="t" strokeweight=".717973pt" strokecolor="#444880">
                <v:path arrowok="t"/>
              </v:shape>
            </v:group>
            <v:group style="position:absolute;left:6222;top:1735;width:2;height:216" coordorigin="6222,1735" coordsize="2,216">
              <v:shape style="position:absolute;left:6222;top:1735;width:2;height:216" coordorigin="6222,1735" coordsize="0,216" path="m6222,1951l6222,1735e" filled="f" stroked="t" strokeweight=".239324pt" strokecolor="#00000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4.561646pt;margin-top:-7.860466pt;width:24.669751pt;height:15pt;mso-position-horizontal-relative:page;mso-position-vertical-relative:paragraph;z-index:-16179" type="#_x0000_t202" filled="f" stroked="f">
            <v:textbox inset="0,0,0,0">
              <w:txbxContent>
                <w:p>
                  <w:pPr>
                    <w:spacing w:before="0" w:after="0" w:line="300" w:lineRule="exact"/>
                    <w:ind w:right="-85"/>
                    <w:jc w:val="left"/>
                    <w:rPr>
                      <w:rFonts w:ascii="Arial" w:hAnsi="Arial" w:cs="Arial" w:eastAsia="Arial"/>
                      <w:sz w:val="30"/>
                      <w:szCs w:val="30"/>
                    </w:rPr>
                  </w:pPr>
                  <w:rPr/>
                  <w:r>
                    <w:rPr>
                      <w:rFonts w:ascii="Arial" w:hAnsi="Arial" w:cs="Arial" w:eastAsia="Arial"/>
                      <w:sz w:val="30"/>
                      <w:szCs w:val="30"/>
                      <w:color w:val="5B6090"/>
                      <w:spacing w:val="0"/>
                      <w:w w:val="185"/>
                      <w:i/>
                    </w:rPr>
                    <w:t>-L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9"/>
          <w:szCs w:val="39"/>
          <w:color w:val="232893"/>
          <w:spacing w:val="0"/>
          <w:w w:val="241"/>
          <w:position w:val="-5"/>
        </w:rPr>
        <w:t>C</w:t>
      </w:r>
      <w:r>
        <w:rPr>
          <w:rFonts w:ascii="Arial" w:hAnsi="Arial" w:cs="Arial" w:eastAsia="Arial"/>
          <w:sz w:val="39"/>
          <w:szCs w:val="39"/>
          <w:color w:val="232893"/>
          <w:spacing w:val="-177"/>
          <w:w w:val="241"/>
          <w:position w:val="-5"/>
        </w:rPr>
        <w:t> </w:t>
      </w:r>
      <w:r>
        <w:rPr>
          <w:rFonts w:ascii="Arial" w:hAnsi="Arial" w:cs="Arial" w:eastAsia="Arial"/>
          <w:sz w:val="39"/>
          <w:szCs w:val="39"/>
          <w:color w:val="5B6090"/>
          <w:spacing w:val="10"/>
          <w:w w:val="163"/>
          <w:position w:val="-5"/>
        </w:rPr>
        <w:t>y</w:t>
      </w:r>
      <w:r>
        <w:rPr>
          <w:rFonts w:ascii="Arial" w:hAnsi="Arial" w:cs="Arial" w:eastAsia="Arial"/>
          <w:sz w:val="39"/>
          <w:szCs w:val="39"/>
          <w:color w:val="707275"/>
          <w:spacing w:val="0"/>
          <w:w w:val="75"/>
          <w:position w:val="-5"/>
        </w:rPr>
        <w:t>f</w:t>
      </w:r>
      <w:r>
        <w:rPr>
          <w:rFonts w:ascii="Arial" w:hAnsi="Arial" w:cs="Arial" w:eastAsia="Arial"/>
          <w:sz w:val="39"/>
          <w:szCs w:val="39"/>
          <w:color w:val="707275"/>
          <w:spacing w:val="-57"/>
          <w:w w:val="76"/>
          <w:position w:val="-5"/>
        </w:rPr>
        <w:t>r</w:t>
      </w:r>
      <w:r>
        <w:rPr>
          <w:rFonts w:ascii="Arial" w:hAnsi="Arial" w:cs="Arial" w:eastAsia="Arial"/>
          <w:sz w:val="39"/>
          <w:szCs w:val="39"/>
          <w:color w:val="444B79"/>
          <w:spacing w:val="0"/>
          <w:w w:val="49"/>
          <w:position w:val="-5"/>
        </w:rPr>
        <w:t>ıYl</w:t>
      </w:r>
      <w:r>
        <w:rPr>
          <w:rFonts w:ascii="Arial" w:hAnsi="Arial" w:cs="Arial" w:eastAsia="Arial"/>
          <w:sz w:val="39"/>
          <w:szCs w:val="39"/>
          <w:color w:val="444B79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9"/>
          <w:szCs w:val="39"/>
          <w:color w:val="444B79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4"/>
          <w:szCs w:val="24"/>
          <w:color w:val="AAAAAC"/>
          <w:spacing w:val="0"/>
          <w:w w:val="94"/>
          <w:position w:val="-5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color w:val="AAAAAC"/>
          <w:spacing w:val="-5"/>
          <w:w w:val="94"/>
          <w:position w:val="-5"/>
        </w:rPr>
        <w:t>&gt;</w:t>
      </w:r>
      <w:r>
        <w:rPr>
          <w:rFonts w:ascii="Times New Roman" w:hAnsi="Times New Roman" w:cs="Times New Roman" w:eastAsia="Times New Roman"/>
          <w:sz w:val="24"/>
          <w:szCs w:val="24"/>
          <w:color w:val="707275"/>
          <w:spacing w:val="-5"/>
          <w:w w:val="77"/>
          <w:position w:val="-5"/>
        </w:rPr>
      </w:r>
      <w:r>
        <w:rPr>
          <w:rFonts w:ascii="Times New Roman" w:hAnsi="Times New Roman" w:cs="Times New Roman" w:eastAsia="Times New Roman"/>
          <w:sz w:val="24"/>
          <w:szCs w:val="24"/>
          <w:color w:val="707275"/>
          <w:spacing w:val="-4"/>
          <w:w w:val="77"/>
          <w:imprint/>
          <w:position w:val="-5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707275"/>
          <w:spacing w:val="-4"/>
          <w:w w:val="77"/>
          <w:imprint/>
          <w:position w:val="-5"/>
        </w:rPr>
      </w:r>
      <w:r>
        <w:rPr>
          <w:rFonts w:ascii="Times New Roman" w:hAnsi="Times New Roman" w:cs="Times New Roman" w:eastAsia="Times New Roman"/>
          <w:sz w:val="24"/>
          <w:szCs w:val="24"/>
          <w:color w:val="707275"/>
          <w:spacing w:val="-4"/>
          <w:w w:val="77"/>
          <w:position w:val="-5"/>
        </w:rPr>
      </w:r>
      <w:r>
        <w:rPr>
          <w:rFonts w:ascii="Times New Roman" w:hAnsi="Times New Roman" w:cs="Times New Roman" w:eastAsia="Times New Roman"/>
          <w:sz w:val="24"/>
          <w:szCs w:val="24"/>
          <w:color w:val="707275"/>
          <w:spacing w:val="-4"/>
          <w:w w:val="77"/>
          <w:position w:val="-5"/>
        </w:rPr>
      </w:r>
      <w:r>
        <w:rPr>
          <w:rFonts w:ascii="Times New Roman" w:hAnsi="Times New Roman" w:cs="Times New Roman" w:eastAsia="Times New Roman"/>
          <w:sz w:val="24"/>
          <w:szCs w:val="24"/>
          <w:color w:val="979799"/>
          <w:spacing w:val="0"/>
          <w:w w:val="62"/>
          <w:position w:val="-5"/>
        </w:rPr>
        <w:t>·-·</w:t>
      </w:r>
      <w:r>
        <w:rPr>
          <w:rFonts w:ascii="Times New Roman" w:hAnsi="Times New Roman" w:cs="Times New Roman" w:eastAsia="Times New Roman"/>
          <w:sz w:val="24"/>
          <w:szCs w:val="24"/>
          <w:color w:val="979799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979799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4"/>
          <w:szCs w:val="24"/>
          <w:color w:val="B1AFD6"/>
          <w:spacing w:val="4"/>
          <w:w w:val="116"/>
          <w:position w:val="-5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AAAAAC"/>
          <w:spacing w:val="0"/>
          <w:w w:val="92"/>
          <w:position w:val="-5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55" w:lineRule="exact"/>
        <w:ind w:right="854"/>
        <w:jc w:val="right"/>
        <w:tabs>
          <w:tab w:pos="4040" w:val="left"/>
          <w:tab w:pos="4340" w:val="left"/>
          <w:tab w:pos="510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3"/>
        </w:rPr>
        <w:t>Bilal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11"/>
          <w:position w:val="3"/>
        </w:rPr>
        <w:t>LBA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11"/>
          <w:position w:val="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10"/>
          <w:position w:val="3"/>
        </w:rPr>
        <w:t>YfAK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3"/>
        </w:rPr>
      </w:r>
      <w:r>
        <w:rPr>
          <w:rFonts w:ascii="Arial" w:hAnsi="Arial" w:cs="Arial" w:eastAsia="Arial"/>
          <w:sz w:val="16"/>
          <w:szCs w:val="16"/>
          <w:color w:val="707275"/>
          <w:spacing w:val="0"/>
          <w:w w:val="149"/>
          <w:position w:val="-4"/>
        </w:rPr>
        <w:t>.</w:t>
      </w:r>
      <w:r>
        <w:rPr>
          <w:rFonts w:ascii="Arial" w:hAnsi="Arial" w:cs="Arial" w:eastAsia="Arial"/>
          <w:sz w:val="16"/>
          <w:szCs w:val="16"/>
          <w:color w:val="707275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6"/>
          <w:szCs w:val="16"/>
          <w:color w:val="707275"/>
          <w:spacing w:val="0"/>
          <w:w w:val="100"/>
          <w:position w:val="-4"/>
        </w:rPr>
      </w:r>
      <w:r>
        <w:rPr>
          <w:rFonts w:ascii="Arial" w:hAnsi="Arial" w:cs="Arial" w:eastAsia="Arial"/>
          <w:sz w:val="16"/>
          <w:szCs w:val="16"/>
          <w:color w:val="BFBFBF"/>
          <w:spacing w:val="-17"/>
          <w:w w:val="150"/>
          <w:position w:val="-4"/>
        </w:rPr>
        <w:t>·</w:t>
      </w:r>
      <w:r>
        <w:rPr>
          <w:rFonts w:ascii="Arial" w:hAnsi="Arial" w:cs="Arial" w:eastAsia="Arial"/>
          <w:sz w:val="16"/>
          <w:szCs w:val="16"/>
          <w:color w:val="5B6090"/>
          <w:spacing w:val="0"/>
          <w:w w:val="253"/>
          <w:position w:val="-4"/>
        </w:rPr>
        <w:t>;</w:t>
      </w:r>
      <w:r>
        <w:rPr>
          <w:rFonts w:ascii="Arial" w:hAnsi="Arial" w:cs="Arial" w:eastAsia="Arial"/>
          <w:sz w:val="16"/>
          <w:szCs w:val="16"/>
          <w:color w:val="5B6090"/>
          <w:spacing w:val="-22"/>
          <w:w w:val="100"/>
          <w:position w:val="-4"/>
        </w:rPr>
        <w:t> </w:t>
      </w:r>
      <w:r>
        <w:rPr>
          <w:rFonts w:ascii="Arial" w:hAnsi="Arial" w:cs="Arial" w:eastAsia="Arial"/>
          <w:sz w:val="16"/>
          <w:szCs w:val="16"/>
          <w:color w:val="707275"/>
          <w:spacing w:val="0"/>
          <w:w w:val="311"/>
          <w:position w:val="-4"/>
        </w:rPr>
        <w:t>.ll</w:t>
      </w:r>
      <w:r>
        <w:rPr>
          <w:rFonts w:ascii="Arial" w:hAnsi="Arial" w:cs="Arial" w:eastAsia="Arial"/>
          <w:sz w:val="16"/>
          <w:szCs w:val="16"/>
          <w:color w:val="707275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6"/>
          <w:szCs w:val="16"/>
          <w:color w:val="707275"/>
          <w:spacing w:val="0"/>
          <w:w w:val="312"/>
          <w:position w:val="-4"/>
        </w:rPr>
        <w:t>u</w:t>
      </w:r>
      <w:r>
        <w:rPr>
          <w:rFonts w:ascii="Arial" w:hAnsi="Arial" w:cs="Arial" w:eastAsia="Arial"/>
          <w:sz w:val="16"/>
          <w:szCs w:val="16"/>
          <w:color w:val="707275"/>
          <w:spacing w:val="-88"/>
          <w:w w:val="312"/>
          <w:position w:val="-4"/>
        </w:rPr>
        <w:t> </w:t>
      </w:r>
      <w:r>
        <w:rPr>
          <w:rFonts w:ascii="Arial" w:hAnsi="Arial" w:cs="Arial" w:eastAsia="Arial"/>
          <w:sz w:val="16"/>
          <w:szCs w:val="16"/>
          <w:color w:val="979799"/>
          <w:spacing w:val="0"/>
          <w:w w:val="115"/>
          <w:position w:val="-4"/>
        </w:rPr>
        <w:t>-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4924" w:right="-20"/>
        <w:jc w:val="left"/>
        <w:tabs>
          <w:tab w:pos="8080" w:val="left"/>
          <w:tab w:pos="866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v:group style="position:absolute;margin-left:300.711212pt;margin-top:2.484459pt;width:1.55561pt;height:76.710871pt;mso-position-horizontal-relative:page;mso-position-vertical-relative:paragraph;z-index:-16193" coordorigin="6014,50" coordsize="31,1534">
            <v:group style="position:absolute;left:6036;top:59;width:2;height:221" coordorigin="6036,59" coordsize="2,221">
              <v:shape style="position:absolute;left:6036;top:59;width:2;height:221" coordorigin="6036,59" coordsize="0,221" path="m6036,280l6036,59e" filled="f" stroked="t" strokeweight=".717973pt" strokecolor="#5B6493">
                <v:path arrowok="t"/>
              </v:shape>
            </v:group>
            <v:group style="position:absolute;left:6026;top:165;width:2;height:173" coordorigin="6026,165" coordsize="2,173">
              <v:shape style="position:absolute;left:6026;top:165;width:2;height:173" coordorigin="6026,165" coordsize="0,173" path="m6026,337l6026,165e" filled="f" stroked="t" strokeweight=".957298pt" strokecolor="#546090">
                <v:path arrowok="t"/>
              </v:shape>
            </v:group>
            <v:group style="position:absolute;left:6021;top:165;width:2;height:1290" coordorigin="6021,165" coordsize="2,1290">
              <v:shape style="position:absolute;left:6021;top:165;width:2;height:1290" coordorigin="6021,165" coordsize="0,1290" path="m6021,1454l6021,165e" filled="f" stroked="t" strokeweight=".717973pt" strokecolor="#444870">
                <v:path arrowok="t"/>
              </v:shape>
            </v:group>
            <v:group style="position:absolute;left:6036;top:59;width:2;height:1515" coordorigin="6036,59" coordsize="2,1515">
              <v:shape style="position:absolute;left:6036;top:59;width:2;height:1515" coordorigin="6036,59" coordsize="0,1515" path="m6036,1574l6036,59e" filled="f" stroked="t" strokeweight=".957298pt" strokecolor="#4B4F7C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9"/>
          <w:szCs w:val="29"/>
          <w:color w:val="707275"/>
          <w:spacing w:val="-7"/>
          <w:w w:val="61"/>
          <w:i/>
          <w:position w:val="-5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42"/>
          <w:i/>
          <w:position w:val="-5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-44"/>
          <w:w w:val="100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707275"/>
          <w:spacing w:val="0"/>
          <w:w w:val="77"/>
          <w:i/>
          <w:position w:val="-5"/>
        </w:rPr>
        <w:t>/e</w:t>
      </w:r>
      <w:r>
        <w:rPr>
          <w:rFonts w:ascii="Times New Roman" w:hAnsi="Times New Roman" w:cs="Times New Roman" w:eastAsia="Times New Roman"/>
          <w:sz w:val="29"/>
          <w:szCs w:val="29"/>
          <w:color w:val="707275"/>
          <w:spacing w:val="0"/>
          <w:w w:val="100"/>
          <w:i/>
          <w:position w:val="-5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707275"/>
          <w:spacing w:val="0"/>
          <w:w w:val="100"/>
          <w:i/>
          <w:position w:val="-5"/>
        </w:rPr>
      </w:r>
      <w:r>
        <w:rPr>
          <w:rFonts w:ascii="Arial" w:hAnsi="Arial" w:cs="Arial" w:eastAsia="Arial"/>
          <w:sz w:val="21"/>
          <w:szCs w:val="21"/>
          <w:color w:val="707275"/>
          <w:spacing w:val="0"/>
          <w:w w:val="78"/>
          <w:position w:val="-5"/>
        </w:rPr>
        <w:t>a'rig.ın</w:t>
      </w:r>
      <w:r>
        <w:rPr>
          <w:rFonts w:ascii="Arial" w:hAnsi="Arial" w:cs="Arial" w:eastAsia="Arial"/>
          <w:sz w:val="21"/>
          <w:szCs w:val="21"/>
          <w:color w:val="707275"/>
          <w:spacing w:val="-32"/>
          <w:w w:val="100"/>
          <w:position w:val="-5"/>
        </w:rPr>
        <w:t> </w:t>
      </w:r>
      <w:r>
        <w:rPr>
          <w:rFonts w:ascii="Arial" w:hAnsi="Arial" w:cs="Arial" w:eastAsia="Arial"/>
          <w:sz w:val="31"/>
          <w:szCs w:val="31"/>
          <w:color w:val="707275"/>
          <w:spacing w:val="0"/>
          <w:w w:val="52"/>
          <w:position w:val="-5"/>
        </w:rPr>
        <w:t>ve</w:t>
      </w:r>
      <w:r>
        <w:rPr>
          <w:rFonts w:ascii="Arial" w:hAnsi="Arial" w:cs="Arial" w:eastAsia="Arial"/>
          <w:sz w:val="31"/>
          <w:szCs w:val="31"/>
          <w:color w:val="707275"/>
          <w:spacing w:val="-5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5E6060"/>
          <w:spacing w:val="0"/>
          <w:w w:val="66"/>
          <w:position w:val="-5"/>
        </w:rPr>
        <w:t>A</w:t>
      </w:r>
      <w:r>
        <w:rPr>
          <w:rFonts w:ascii="Times New Roman" w:hAnsi="Times New Roman" w:cs="Times New Roman" w:eastAsia="Times New Roman"/>
          <w:sz w:val="29"/>
          <w:szCs w:val="29"/>
          <w:color w:val="5E6060"/>
          <w:spacing w:val="-5"/>
          <w:w w:val="66"/>
          <w:position w:val="-5"/>
        </w:rPr>
        <w:t>d</w:t>
      </w:r>
      <w:r>
        <w:rPr>
          <w:rFonts w:ascii="Times New Roman" w:hAnsi="Times New Roman" w:cs="Times New Roman" w:eastAsia="Times New Roman"/>
          <w:sz w:val="29"/>
          <w:szCs w:val="29"/>
          <w:color w:val="AAAAAC"/>
          <w:spacing w:val="0"/>
          <w:w w:val="66"/>
          <w:position w:val="-5"/>
        </w:rPr>
        <w:t>i</w:t>
      </w:r>
      <w:r>
        <w:rPr>
          <w:rFonts w:ascii="Times New Roman" w:hAnsi="Times New Roman" w:cs="Times New Roman" w:eastAsia="Times New Roman"/>
          <w:sz w:val="29"/>
          <w:szCs w:val="29"/>
          <w:color w:val="AAAAAC"/>
          <w:spacing w:val="14"/>
          <w:w w:val="66"/>
          <w:position w:val="-5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979799"/>
          <w:spacing w:val="0"/>
          <w:w w:val="102"/>
          <w:position w:val="-5"/>
        </w:rPr>
        <w:t>,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80" w:right="580"/>
        </w:sectPr>
      </w:pPr>
      <w:rPr/>
    </w:p>
    <w:p>
      <w:pPr>
        <w:spacing w:before="15" w:after="0" w:line="316" w:lineRule="exact"/>
        <w:ind w:right="-20"/>
        <w:jc w:val="right"/>
        <w:tabs>
          <w:tab w:pos="30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pict>
          <v:group style="position:absolute;margin-left:277.616425pt;margin-top:2.854413pt;width:.1pt;height:2.876718pt;mso-position-horizontal-relative:page;mso-position-vertical-relative:paragraph;z-index:-16191" coordorigin="5552,57" coordsize="2,58">
            <v:shape style="position:absolute;left:5552;top:57;width:2;height:58" coordorigin="5552,57" coordsize="0,58" path="m5552,115l5552,57e" filled="f" stroked="t" strokeweight=".239324pt" strokecolor="#000000">
              <v:path arrowok="t"/>
            </v:shape>
          </v:group>
          <w10:wrap type="none"/>
        </w:pict>
      </w:r>
      <w:r>
        <w:rPr/>
        <w:pict>
          <v:group style="position:absolute;margin-left:275.941132pt;margin-top:9.32743pt;width:3.230881pt;height:44.587923pt;mso-position-horizontal-relative:page;mso-position-vertical-relative:paragraph;z-index:-16190" coordorigin="5519,187" coordsize="65,892">
            <v:group style="position:absolute;left:5579;top:191;width:2;height:307" coordorigin="5579,191" coordsize="2,307">
              <v:shape style="position:absolute;left:5579;top:191;width:2;height:307" coordorigin="5579,191" coordsize="0,307" path="m5579,498l5579,191e" filled="f" stroked="t" strokeweight=".478649pt" strokecolor="#484F80">
                <v:path arrowok="t"/>
              </v:shape>
            </v:group>
            <v:group style="position:absolute;left:5562;top:263;width:2;height:350" coordorigin="5562,263" coordsize="2,350">
              <v:shape style="position:absolute;left:5562;top:263;width:2;height:350" coordorigin="5562,263" coordsize="0,350" path="m5562,613l5562,263e" filled="f" stroked="t" strokeweight=".717973pt" strokecolor="#4F4F83">
                <v:path arrowok="t"/>
              </v:shape>
            </v:group>
            <v:group style="position:absolute;left:5543;top:374;width:2;height:336" coordorigin="5543,374" coordsize="2,336">
              <v:shape style="position:absolute;left:5543;top:374;width:2;height:336" coordorigin="5543,374" coordsize="0,336" path="m5543,709l5543,374e" filled="f" stroked="t" strokeweight=".717973pt" strokecolor="#4B4B87">
                <v:path arrowok="t"/>
              </v:shape>
            </v:group>
            <v:group style="position:absolute;left:5552;top:690;width:2;height:86" coordorigin="5552,690" coordsize="2,86">
              <v:shape style="position:absolute;left:5552;top:690;width:2;height:86" coordorigin="5552,690" coordsize="0,86" path="m5552,776l5552,690e" filled="f" stroked="t" strokeweight=".957298pt" strokecolor="#BCBFEF">
                <v:path arrowok="t"/>
              </v:shape>
            </v:group>
            <v:group style="position:absolute;left:5545;top:637;width:2;height:321" coordorigin="5545,637" coordsize="2,321">
              <v:shape style="position:absolute;left:5545;top:637;width:2;height:321" coordorigin="5545,637" coordsize="0,321" path="m5545,958l5545,637e" filled="f" stroked="t" strokeweight=".957298pt" strokecolor="#6B70A3">
                <v:path arrowok="t"/>
              </v:shape>
            </v:group>
            <v:group style="position:absolute;left:5528;top:771;width:2;height:297" coordorigin="5528,771" coordsize="2,297">
              <v:shape style="position:absolute;left:5528;top:771;width:2;height:297" coordorigin="5528,771" coordsize="0,297" path="m5528,1069l5528,771e" filled="f" stroked="t" strokeweight=".957298pt" strokecolor="#707CA8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4"/>
          <w:szCs w:val="14"/>
          <w:color w:val="494949"/>
          <w:w w:val="208"/>
          <w:position w:val="8"/>
        </w:rPr>
        <w:t>"</w:t>
      </w:r>
      <w:r>
        <w:rPr>
          <w:rFonts w:ascii="Arial" w:hAnsi="Arial" w:cs="Arial" w:eastAsia="Arial"/>
          <w:sz w:val="14"/>
          <w:szCs w:val="14"/>
          <w:color w:val="494949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494949"/>
          <w:w w:val="100"/>
          <w:position w:val="8"/>
        </w:rPr>
      </w:r>
      <w:r>
        <w:rPr>
          <w:rFonts w:ascii="Arial" w:hAnsi="Arial" w:cs="Arial" w:eastAsia="Arial"/>
          <w:sz w:val="28"/>
          <w:szCs w:val="28"/>
          <w:color w:val="AAAAAC"/>
          <w:spacing w:val="0"/>
          <w:w w:val="100"/>
          <w:position w:val="-1"/>
        </w:rPr>
        <w:t>.</w:t>
      </w:r>
      <w:r>
        <w:rPr>
          <w:rFonts w:ascii="Arial" w:hAnsi="Arial" w:cs="Arial" w:eastAsia="Arial"/>
          <w:sz w:val="28"/>
          <w:szCs w:val="28"/>
          <w:color w:val="AAAAAC"/>
          <w:spacing w:val="66"/>
          <w:w w:val="100"/>
          <w:position w:val="-1"/>
        </w:rPr>
        <w:t> </w:t>
      </w:r>
      <w:r>
        <w:rPr>
          <w:rFonts w:ascii="Arial" w:hAnsi="Arial" w:cs="Arial" w:eastAsia="Arial"/>
          <w:sz w:val="28"/>
          <w:szCs w:val="28"/>
          <w:color w:val="979799"/>
          <w:spacing w:val="-31"/>
          <w:w w:val="103"/>
          <w:position w:val="-1"/>
        </w:rPr>
        <w:t>·</w:t>
      </w:r>
      <w:r>
        <w:rPr>
          <w:rFonts w:ascii="Arial" w:hAnsi="Arial" w:cs="Arial" w:eastAsia="Arial"/>
          <w:sz w:val="28"/>
          <w:szCs w:val="28"/>
          <w:color w:val="707275"/>
          <w:spacing w:val="-16"/>
          <w:w w:val="102"/>
          <w:position w:val="-1"/>
        </w:rPr>
        <w:t>}</w:t>
      </w:r>
      <w:r>
        <w:rPr>
          <w:rFonts w:ascii="Arial" w:hAnsi="Arial" w:cs="Arial" w:eastAsia="Arial"/>
          <w:sz w:val="28"/>
          <w:szCs w:val="28"/>
          <w:color w:val="494949"/>
          <w:spacing w:val="0"/>
          <w:w w:val="53"/>
          <w:position w:val="-1"/>
        </w:rPr>
        <w:t>'fı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316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AAAAAC"/>
          <w:spacing w:val="-13"/>
          <w:w w:val="177"/>
          <w:position w:val="7"/>
        </w:rPr>
        <w:t>·</w:t>
      </w:r>
      <w:r>
        <w:rPr>
          <w:rFonts w:ascii="Arial" w:hAnsi="Arial" w:cs="Arial" w:eastAsia="Arial"/>
          <w:sz w:val="18"/>
          <w:szCs w:val="18"/>
          <w:color w:val="858787"/>
          <w:spacing w:val="4"/>
          <w:w w:val="161"/>
          <w:position w:val="-2"/>
        </w:rPr>
        <w:t>l</w:t>
      </w:r>
      <w:r>
        <w:rPr>
          <w:rFonts w:ascii="Arial" w:hAnsi="Arial" w:cs="Arial" w:eastAsia="Arial"/>
          <w:sz w:val="18"/>
          <w:szCs w:val="18"/>
          <w:color w:val="858787"/>
          <w:spacing w:val="0"/>
          <w:w w:val="161"/>
          <w:position w:val="-2"/>
        </w:rPr>
        <w:t>i</w:t>
      </w:r>
      <w:r>
        <w:rPr>
          <w:rFonts w:ascii="Arial" w:hAnsi="Arial" w:cs="Arial" w:eastAsia="Arial"/>
          <w:sz w:val="18"/>
          <w:szCs w:val="18"/>
          <w:color w:val="BFBFBF"/>
          <w:spacing w:val="0"/>
          <w:w w:val="54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BFBFBF"/>
          <w:spacing w:val="-30"/>
          <w:w w:val="55"/>
          <w:position w:val="-2"/>
        </w:rPr>
        <w:t>•</w:t>
      </w:r>
      <w:r>
        <w:rPr>
          <w:rFonts w:ascii="Arial" w:hAnsi="Arial" w:cs="Arial" w:eastAsia="Arial"/>
          <w:sz w:val="23"/>
          <w:szCs w:val="23"/>
          <w:color w:val="AAAAAC"/>
          <w:spacing w:val="-84"/>
          <w:w w:val="176"/>
          <w:position w:val="7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707275"/>
          <w:spacing w:val="-112"/>
          <w:w w:val="75"/>
          <w:position w:val="-2"/>
        </w:rPr>
        <w:t>M</w:t>
      </w:r>
      <w:r>
        <w:rPr>
          <w:rFonts w:ascii="Arial" w:hAnsi="Arial" w:cs="Arial" w:eastAsia="Arial"/>
          <w:sz w:val="23"/>
          <w:szCs w:val="23"/>
          <w:color w:val="AAAAAC"/>
          <w:spacing w:val="-104"/>
          <w:w w:val="177"/>
          <w:position w:val="7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9"/>
          <w:w w:val="40"/>
          <w:position w:val="-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707275"/>
          <w:spacing w:val="0"/>
          <w:w w:val="93"/>
          <w:position w:val="-2"/>
        </w:rPr>
        <w:t>lr</w:t>
      </w:r>
      <w:r>
        <w:rPr>
          <w:rFonts w:ascii="Times New Roman" w:hAnsi="Times New Roman" w:cs="Times New Roman" w:eastAsia="Times New Roman"/>
          <w:sz w:val="18"/>
          <w:szCs w:val="18"/>
          <w:color w:val="707275"/>
          <w:spacing w:val="-58"/>
          <w:w w:val="94"/>
          <w:position w:val="-2"/>
        </w:rPr>
        <w:t>f</w:t>
      </w:r>
      <w:r>
        <w:rPr>
          <w:rFonts w:ascii="Arial" w:hAnsi="Arial" w:cs="Arial" w:eastAsia="Arial"/>
          <w:sz w:val="23"/>
          <w:szCs w:val="23"/>
          <w:color w:val="AAAAAC"/>
          <w:spacing w:val="-13"/>
          <w:w w:val="176"/>
          <w:position w:val="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07275"/>
          <w:spacing w:val="0"/>
          <w:w w:val="93"/>
          <w:position w:val="-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707275"/>
          <w:spacing w:val="-38"/>
          <w:w w:val="93"/>
          <w:position w:val="-2"/>
        </w:rPr>
        <w:t>i</w:t>
      </w:r>
      <w:r>
        <w:rPr>
          <w:rFonts w:ascii="Arial" w:hAnsi="Arial" w:cs="Arial" w:eastAsia="Arial"/>
          <w:sz w:val="23"/>
          <w:szCs w:val="23"/>
          <w:color w:val="AAAAAC"/>
          <w:spacing w:val="-10"/>
          <w:w w:val="176"/>
          <w:position w:val="7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707275"/>
          <w:spacing w:val="-1"/>
          <w:w w:val="94"/>
          <w:position w:val="-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707275"/>
          <w:spacing w:val="0"/>
          <w:w w:val="93"/>
          <w:position w:val="-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707275"/>
          <w:spacing w:val="8"/>
          <w:w w:val="93"/>
          <w:position w:val="-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979799"/>
          <w:spacing w:val="0"/>
          <w:w w:val="56"/>
          <w:position w:val="-2"/>
        </w:rPr>
        <w:t>•}J</w:t>
      </w:r>
      <w:r>
        <w:rPr>
          <w:rFonts w:ascii="Times New Roman" w:hAnsi="Times New Roman" w:cs="Times New Roman" w:eastAsia="Times New Roman"/>
          <w:sz w:val="18"/>
          <w:szCs w:val="18"/>
          <w:color w:val="979799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979799"/>
          <w:spacing w:val="-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FBFBF"/>
          <w:spacing w:val="0"/>
          <w:w w:val="155"/>
          <w:position w:val="-2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80" w:right="580"/>
          <w:cols w:num="2" w:equalWidth="0">
            <w:col w:w="8659" w:space="200"/>
            <w:col w:w="2001"/>
          </w:cols>
        </w:sectPr>
      </w:pPr>
      <w:rPr/>
    </w:p>
    <w:p>
      <w:pPr>
        <w:spacing w:before="25" w:after="0" w:line="240" w:lineRule="auto"/>
        <w:ind w:right="1271"/>
        <w:jc w:val="right"/>
        <w:tabs>
          <w:tab w:pos="400" w:val="left"/>
          <w:tab w:pos="1100" w:val="left"/>
        </w:tabs>
        <w:rPr>
          <w:rFonts w:ascii="Arial" w:hAnsi="Arial" w:cs="Arial" w:eastAsia="Arial"/>
          <w:sz w:val="6"/>
          <w:szCs w:val="6"/>
        </w:rPr>
      </w:pPr>
      <w:rPr/>
      <w:r>
        <w:rPr/>
        <w:pict>
          <v:group style="position:absolute;margin-left:111.525215pt;margin-top:1.401136pt;width:.1pt;height:62.089163pt;mso-position-horizontal-relative:page;mso-position-vertical-relative:paragraph;z-index:-16189" coordorigin="2231,28" coordsize="2,1242">
            <v:shape style="position:absolute;left:2231;top:28;width:2;height:1242" coordorigin="2231,28" coordsize="0,1242" path="m2231,1270l2231,28e" filled="f" stroked="t" strokeweight=".239324pt" strokecolor="#00000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0.009644pt;margin-top:.251066pt;width:22.056126pt;height:45.5pt;mso-position-horizontal-relative:page;mso-position-vertical-relative:paragraph;z-index:-16178" type="#_x0000_t202" filled="f" stroked="f">
            <v:textbox inset="0,0,0,0">
              <w:txbxContent>
                <w:p>
                  <w:pPr>
                    <w:spacing w:before="0" w:after="0" w:line="910" w:lineRule="exact"/>
                    <w:ind w:right="-176"/>
                    <w:jc w:val="left"/>
                    <w:rPr>
                      <w:rFonts w:ascii="Arial" w:hAnsi="Arial" w:cs="Arial" w:eastAsia="Arial"/>
                      <w:sz w:val="91"/>
                      <w:szCs w:val="91"/>
                    </w:rPr>
                  </w:pPr>
                  <w:rPr/>
                  <w:r>
                    <w:rPr>
                      <w:rFonts w:ascii="Arial" w:hAnsi="Arial" w:cs="Arial" w:eastAsia="Arial"/>
                      <w:sz w:val="91"/>
                      <w:szCs w:val="91"/>
                      <w:color w:val="313660"/>
                      <w:spacing w:val="0"/>
                      <w:w w:val="174"/>
                      <w:position w:val="-1"/>
                    </w:rPr>
                    <w:t>t</w:t>
                  </w:r>
                  <w:r>
                    <w:rPr>
                      <w:rFonts w:ascii="Arial" w:hAnsi="Arial" w:cs="Arial" w:eastAsia="Arial"/>
                      <w:sz w:val="91"/>
                      <w:szCs w:val="9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7"/>
          <w:szCs w:val="7"/>
          <w:color w:val="858787"/>
          <w:w w:val="107"/>
          <w:b/>
          <w:bCs/>
          <w:i/>
        </w:rPr>
        <w:t>1;</w:t>
      </w:r>
      <w:r>
        <w:rPr>
          <w:rFonts w:ascii="Times New Roman" w:hAnsi="Times New Roman" w:cs="Times New Roman" w:eastAsia="Times New Roman"/>
          <w:sz w:val="7"/>
          <w:szCs w:val="7"/>
          <w:color w:val="858787"/>
          <w:w w:val="100"/>
          <w:b/>
          <w:bCs/>
          <w:i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858787"/>
          <w:w w:val="100"/>
          <w:b/>
          <w:bCs/>
          <w:i/>
        </w:rPr>
      </w:r>
      <w:r>
        <w:rPr>
          <w:rFonts w:ascii="Times New Roman" w:hAnsi="Times New Roman" w:cs="Times New Roman" w:eastAsia="Times New Roman"/>
          <w:sz w:val="7"/>
          <w:szCs w:val="7"/>
          <w:color w:val="AAAAAC"/>
          <w:spacing w:val="0"/>
          <w:w w:val="165"/>
          <w:b/>
          <w:bCs/>
        </w:rPr>
        <w:t>...</w:t>
      </w:r>
      <w:r>
        <w:rPr>
          <w:rFonts w:ascii="Times New Roman" w:hAnsi="Times New Roman" w:cs="Times New Roman" w:eastAsia="Times New Roman"/>
          <w:sz w:val="7"/>
          <w:szCs w:val="7"/>
          <w:color w:val="AAAAAC"/>
          <w:spacing w:val="0"/>
          <w:w w:val="165"/>
          <w:b/>
          <w:bCs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AAAAC"/>
          <w:spacing w:val="18"/>
          <w:w w:val="165"/>
          <w:b/>
          <w:bCs/>
        </w:rPr>
        <w:t> </w:t>
      </w:r>
      <w:r>
        <w:rPr>
          <w:rFonts w:ascii="Arial" w:hAnsi="Arial" w:cs="Arial" w:eastAsia="Arial"/>
          <w:sz w:val="6"/>
          <w:szCs w:val="6"/>
          <w:color w:val="707275"/>
          <w:spacing w:val="0"/>
          <w:w w:val="127"/>
          <w:b/>
          <w:bCs/>
        </w:rPr>
        <w:t>1</w:t>
      </w:r>
      <w:r>
        <w:rPr>
          <w:rFonts w:ascii="Arial" w:hAnsi="Arial" w:cs="Arial" w:eastAsia="Arial"/>
          <w:sz w:val="6"/>
          <w:szCs w:val="6"/>
          <w:color w:val="707275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6"/>
          <w:szCs w:val="6"/>
          <w:color w:val="707275"/>
          <w:spacing w:val="0"/>
          <w:w w:val="100"/>
          <w:b/>
          <w:bCs/>
        </w:rPr>
      </w:r>
      <w:r>
        <w:rPr>
          <w:rFonts w:ascii="Arial" w:hAnsi="Arial" w:cs="Arial" w:eastAsia="Arial"/>
          <w:sz w:val="6"/>
          <w:szCs w:val="6"/>
          <w:color w:val="AAAAAC"/>
          <w:spacing w:val="0"/>
          <w:w w:val="161"/>
        </w:rPr>
        <w:t>•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</w:rPr>
      </w:r>
    </w:p>
    <w:p>
      <w:pPr>
        <w:spacing w:before="21" w:after="0" w:line="91" w:lineRule="exact"/>
        <w:ind w:right="2094"/>
        <w:jc w:val="right"/>
        <w:rPr>
          <w:rFonts w:ascii="Arial" w:hAnsi="Arial" w:cs="Arial" w:eastAsia="Arial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5.673828pt;margin-top:7.879976pt;width:4.97835pt;height:13pt;mso-position-horizontal-relative:page;mso-position-vertical-relative:paragraph;z-index:-16177" type="#_x0000_t202" filled="f" stroked="f">
            <v:textbox inset="0,0,0,0">
              <w:txbxContent>
                <w:p>
                  <w:pPr>
                    <w:spacing w:before="0" w:after="0" w:line="260" w:lineRule="exact"/>
                    <w:ind w:right="-79"/>
                    <w:jc w:val="left"/>
                    <w:rPr>
                      <w:rFonts w:ascii="Arial" w:hAnsi="Arial" w:cs="Arial" w:eastAsia="Arial"/>
                      <w:sz w:val="26"/>
                      <w:szCs w:val="26"/>
                    </w:rPr>
                  </w:pPr>
                  <w:rPr/>
                  <w:r>
                    <w:rPr>
                      <w:rFonts w:ascii="Arial" w:hAnsi="Arial" w:cs="Arial" w:eastAsia="Arial"/>
                      <w:sz w:val="26"/>
                      <w:szCs w:val="26"/>
                      <w:color w:val="AAAAAC"/>
                      <w:spacing w:val="0"/>
                      <w:w w:val="115"/>
                    </w:rPr>
                    <w:t>-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3"/>
          <w:szCs w:val="13"/>
          <w:color w:val="858787"/>
          <w:spacing w:val="0"/>
          <w:w w:val="103"/>
          <w:i/>
          <w:position w:val="-5"/>
        </w:rPr>
        <w:t>Ir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480" w:right="580"/>
        </w:sectPr>
      </w:pPr>
      <w:rPr/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76" w:right="-84"/>
        <w:jc w:val="left"/>
        <w:rPr>
          <w:rFonts w:ascii="Arial" w:hAnsi="Arial" w:cs="Arial" w:eastAsia="Arial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-22"/>
          <w:w w:val="55"/>
        </w:rPr>
        <w:t>:</w:t>
      </w:r>
      <w:r>
        <w:rPr>
          <w:rFonts w:ascii="Arial" w:hAnsi="Arial" w:cs="Arial" w:eastAsia="Arial"/>
          <w:sz w:val="11"/>
          <w:szCs w:val="11"/>
          <w:color w:val="333333"/>
          <w:spacing w:val="-67"/>
          <w:w w:val="127"/>
          <w:position w:val="15"/>
        </w:rPr>
        <w:t>«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0"/>
          <w:w w:val="55"/>
          <w:position w:val="0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-58"/>
          <w:w w:val="55"/>
          <w:position w:val="0"/>
        </w:rPr>
        <w:t>c</w:t>
      </w:r>
      <w:r>
        <w:rPr>
          <w:rFonts w:ascii="Arial" w:hAnsi="Arial" w:cs="Arial" w:eastAsia="Arial"/>
          <w:sz w:val="11"/>
          <w:szCs w:val="11"/>
          <w:color w:val="333333"/>
          <w:spacing w:val="0"/>
          <w:w w:val="126"/>
          <w:position w:val="15"/>
        </w:rPr>
        <w:t>!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625" w:lineRule="exact"/>
        <w:ind w:right="-140"/>
        <w:jc w:val="left"/>
        <w:tabs>
          <w:tab w:pos="1340" w:val="left"/>
          <w:tab w:pos="192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pict>
          <v:group style="position:absolute;margin-left:150.295776pt;margin-top:6.261644pt;width:8.137033pt;height:.1pt;mso-position-horizontal-relative:page;mso-position-vertical-relative:paragraph;z-index:-16188" coordorigin="3006,125" coordsize="163,2">
            <v:shape style="position:absolute;left:3006;top:125;width:163;height:2" coordorigin="3006,125" coordsize="163,0" path="m3006,125l3169,125e" filled="f" stroked="t" strokeweight="1.435947pt" strokecolor="#384487">
              <v:path arrowok="t"/>
            </v:shape>
          </v:group>
          <w10:wrap type="none"/>
        </w:pict>
      </w:r>
      <w:r>
        <w:rPr/>
        <w:pict>
          <v:group style="position:absolute;margin-left:170.997345pt;margin-top:2.188305pt;width:50.976116pt;height:6.948048pt;mso-position-horizontal-relative:page;mso-position-vertical-relative:paragraph;z-index:-16187" coordorigin="3420,44" coordsize="1020,139">
            <v:group style="position:absolute;left:3604;top:68;width:2;height:91" coordorigin="3604,68" coordsize="2,91">
              <v:shape style="position:absolute;left:3604;top:68;width:2;height:91" coordorigin="3604,68" coordsize="0,91" path="m3604,159l3604,68e" filled="f" stroked="t" strokeweight="2.393245pt" strokecolor="#2F3B8C">
                <v:path arrowok="t"/>
              </v:shape>
            </v:group>
            <v:group style="position:absolute;left:3451;top:132;width:957;height:2" coordorigin="3451,132" coordsize="957,2">
              <v:shape style="position:absolute;left:3451;top:132;width:957;height:2" coordorigin="3451,132" coordsize="957,0" path="m3451,132l4408,132e" filled="f" stroked="t" strokeweight="3.111218pt" strokecolor="#3B489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79.254044pt;margin-top:10.097268pt;width:.1pt;height:8.869881pt;mso-position-horizontal-relative:page;mso-position-vertical-relative:paragraph;z-index:-16186" coordorigin="3585,202" coordsize="2,177">
            <v:shape style="position:absolute;left:3585;top:202;width:2;height:177" coordorigin="3585,202" coordsize="0,177" path="m3585,379l3585,202e" filled="f" stroked="t" strokeweight=".957298pt" strokecolor="#7C7CBF">
              <v:path arrowok="t"/>
            </v:shape>
          </v:group>
          <w10:wrap type="none"/>
        </w:pict>
      </w:r>
      <w:r>
        <w:rPr/>
        <w:pict>
          <v:group style="position:absolute;margin-left:289.343323pt;margin-top:30.953474pt;width:.1pt;height:16.541128pt;mso-position-horizontal-relative:page;mso-position-vertical-relative:paragraph;z-index:-16185" coordorigin="5787,619" coordsize="2,331">
            <v:shape style="position:absolute;left:5787;top:619;width:2;height:331" coordorigin="5787,619" coordsize="0,331" path="m5787,950l5787,619e" filled="f" stroked="t" strokeweight=".239324pt" strokecolor="#57575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67"/>
          <w:szCs w:val="67"/>
          <w:color w:val="444B79"/>
          <w:spacing w:val="0"/>
          <w:w w:val="59"/>
          <w:i/>
          <w:position w:val="-13"/>
        </w:rPr>
        <w:t>J</w:t>
      </w:r>
      <w:r>
        <w:rPr>
          <w:rFonts w:ascii="Times New Roman" w:hAnsi="Times New Roman" w:cs="Times New Roman" w:eastAsia="Times New Roman"/>
          <w:sz w:val="67"/>
          <w:szCs w:val="67"/>
          <w:color w:val="444B79"/>
          <w:spacing w:val="-57"/>
          <w:w w:val="59"/>
          <w:i/>
          <w:position w:val="-13"/>
        </w:rPr>
        <w:t> </w:t>
      </w:r>
      <w:r>
        <w:rPr>
          <w:rFonts w:ascii="Times New Roman" w:hAnsi="Times New Roman" w:cs="Times New Roman" w:eastAsia="Times New Roman"/>
          <w:sz w:val="67"/>
          <w:szCs w:val="67"/>
          <w:color w:val="444B79"/>
          <w:spacing w:val="0"/>
          <w:w w:val="100"/>
          <w:i/>
          <w:position w:val="-13"/>
        </w:rPr>
        <w:tab/>
      </w:r>
      <w:r>
        <w:rPr>
          <w:rFonts w:ascii="Times New Roman" w:hAnsi="Times New Roman" w:cs="Times New Roman" w:eastAsia="Times New Roman"/>
          <w:sz w:val="67"/>
          <w:szCs w:val="67"/>
          <w:color w:val="444B79"/>
          <w:spacing w:val="0"/>
          <w:w w:val="100"/>
          <w:i/>
          <w:position w:val="-13"/>
        </w:rPr>
      </w:r>
      <w:r>
        <w:rPr>
          <w:rFonts w:ascii="Times New Roman" w:hAnsi="Times New Roman" w:cs="Times New Roman" w:eastAsia="Times New Roman"/>
          <w:sz w:val="30"/>
          <w:szCs w:val="30"/>
          <w:color w:val="5B6090"/>
          <w:spacing w:val="0"/>
          <w:w w:val="59"/>
          <w:position w:val="-9"/>
        </w:rPr>
        <w:t>:...:::::</w:t>
      </w:r>
      <w:r>
        <w:rPr>
          <w:rFonts w:ascii="Times New Roman" w:hAnsi="Times New Roman" w:cs="Times New Roman" w:eastAsia="Times New Roman"/>
          <w:sz w:val="30"/>
          <w:szCs w:val="30"/>
          <w:color w:val="5B6090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5B6090"/>
          <w:spacing w:val="0"/>
          <w:w w:val="100"/>
          <w:position w:val="-9"/>
        </w:rPr>
      </w:r>
      <w:r>
        <w:rPr>
          <w:rFonts w:ascii="Arial" w:hAnsi="Arial" w:cs="Arial" w:eastAsia="Arial"/>
          <w:sz w:val="26"/>
          <w:szCs w:val="26"/>
          <w:color w:val="313660"/>
          <w:spacing w:val="0"/>
          <w:w w:val="59"/>
          <w:i/>
          <w:position w:val="-8"/>
        </w:rPr>
        <w:t>r--ı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12" w:lineRule="exact"/>
        <w:ind w:left="455" w:right="-20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br w:type="column"/>
      </w:r>
      <w:r>
        <w:rPr>
          <w:rFonts w:ascii="Arial" w:hAnsi="Arial" w:cs="Arial" w:eastAsia="Arial"/>
          <w:sz w:val="6"/>
          <w:szCs w:val="6"/>
          <w:color w:val="AAAAAC"/>
          <w:spacing w:val="0"/>
          <w:w w:val="147"/>
          <w:i/>
        </w:rPr>
        <w:t>t</w:t>
      </w:r>
      <w:r>
        <w:rPr>
          <w:rFonts w:ascii="Arial" w:hAnsi="Arial" w:cs="Arial" w:eastAsia="Arial"/>
          <w:sz w:val="6"/>
          <w:szCs w:val="6"/>
          <w:color w:val="AAAAAC"/>
          <w:spacing w:val="0"/>
          <w:w w:val="147"/>
          <w:i/>
        </w:rPr>
        <w:t>    </w:t>
      </w:r>
      <w:r>
        <w:rPr>
          <w:rFonts w:ascii="Arial" w:hAnsi="Arial" w:cs="Arial" w:eastAsia="Arial"/>
          <w:sz w:val="6"/>
          <w:szCs w:val="6"/>
          <w:color w:val="AAAAAC"/>
          <w:spacing w:val="15"/>
          <w:w w:val="147"/>
          <w:i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79799"/>
          <w:spacing w:val="0"/>
          <w:w w:val="147"/>
          <w:i/>
        </w:rPr>
        <w:t>t</w:t>
      </w:r>
      <w:r>
        <w:rPr>
          <w:rFonts w:ascii="Times New Roman" w:hAnsi="Times New Roman" w:cs="Times New Roman" w:eastAsia="Times New Roman"/>
          <w:sz w:val="11"/>
          <w:szCs w:val="11"/>
          <w:color w:val="979799"/>
          <w:spacing w:val="0"/>
          <w:w w:val="147"/>
          <w:i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979799"/>
          <w:spacing w:val="6"/>
          <w:w w:val="147"/>
          <w:i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FBFBF"/>
          <w:spacing w:val="-7"/>
          <w:w w:val="171"/>
        </w:rPr>
        <w:t>\</w:t>
      </w:r>
      <w:r>
        <w:rPr>
          <w:rFonts w:ascii="Times New Roman" w:hAnsi="Times New Roman" w:cs="Times New Roman" w:eastAsia="Times New Roman"/>
          <w:sz w:val="11"/>
          <w:szCs w:val="11"/>
          <w:color w:val="AAAAAC"/>
          <w:spacing w:val="0"/>
          <w:w w:val="97"/>
        </w:rPr>
        <w:t>..</w:t>
      </w:r>
      <w:r>
        <w:rPr>
          <w:rFonts w:ascii="Times New Roman" w:hAnsi="Times New Roman" w:cs="Times New Roman" w:eastAsia="Times New Roman"/>
          <w:sz w:val="11"/>
          <w:szCs w:val="11"/>
          <w:color w:val="AAAAA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AAAAC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AAAAC"/>
          <w:spacing w:val="0"/>
          <w:w w:val="132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AAAAAC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FBFBF"/>
          <w:spacing w:val="0"/>
          <w:w w:val="109"/>
        </w:rPr>
        <w:t>..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80" w:right="580"/>
          <w:cols w:num="3" w:equalWidth="0">
            <w:col w:w="431" w:space="3195"/>
            <w:col w:w="2110" w:space="2897"/>
            <w:col w:w="2227"/>
          </w:cols>
        </w:sectPr>
      </w:pPr>
      <w:rPr/>
    </w:p>
    <w:p>
      <w:pPr>
        <w:spacing w:before="0" w:after="0" w:line="320" w:lineRule="exact"/>
        <w:ind w:left="3359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8.000965pt;margin-top:33.083061pt;width:541.591326pt;height:787.619998pt;mso-position-horizontal-relative:page;mso-position-vertical-relative:page;z-index:-16194" coordorigin="560,662" coordsize="10832,15752">
            <v:group style="position:absolute;left:570;top:681;width:656;height:2" coordorigin="570,681" coordsize="656,2">
              <v:shape style="position:absolute;left:570;top:681;width:656;height:2" coordorigin="570,681" coordsize="656,0" path="m570,681l1225,681e" filled="f" stroked="t" strokeweight=".957298pt" strokecolor="#838383">
                <v:path arrowok="t"/>
              </v:shape>
            </v:group>
            <v:group style="position:absolute;left:1087;top:693;width:9975;height:2" coordorigin="1087,693" coordsize="9975,2">
              <v:shape style="position:absolute;left:1087;top:693;width:9975;height:2" coordorigin="1087,693" coordsize="9975,0" path="m1087,693l11062,693e" filled="f" stroked="t" strokeweight=".957298pt" strokecolor="#606060">
                <v:path arrowok="t"/>
              </v:shape>
            </v:group>
            <v:group style="position:absolute;left:2245;top:676;width:2;height:1170" coordorigin="2245,676" coordsize="2,1170">
              <v:shape style="position:absolute;left:2245;top:676;width:2;height:1170" coordorigin="2245,676" coordsize="0,1170" path="m2245,1846l2245,676e" filled="f" stroked="t" strokeweight=".717973pt" strokecolor="#808080">
                <v:path arrowok="t"/>
              </v:shape>
            </v:group>
            <v:group style="position:absolute;left:2192;top:690;width:1560;height:2" coordorigin="2192,690" coordsize="1560,2">
              <v:shape style="position:absolute;left:2192;top:690;width:1560;height:2" coordorigin="2192,690" coordsize="1560,0" path="m2192,690l3753,690e" filled="f" stroked="t" strokeweight=".478649pt" strokecolor="#3B3B3B">
                <v:path arrowok="t"/>
              </v:shape>
            </v:group>
            <v:group style="position:absolute;left:4155;top:700;width:7194;height:2" coordorigin="4155,700" coordsize="7194,2">
              <v:shape style="position:absolute;left:4155;top:700;width:7194;height:2" coordorigin="4155,700" coordsize="7194,0" path="m4155,700l11349,700e" filled="f" stroked="t" strokeweight=".717973pt" strokecolor="#606060">
                <v:path arrowok="t"/>
              </v:shape>
            </v:group>
            <v:group style="position:absolute;left:11344;top:690;width:2;height:4171" coordorigin="11344,690" coordsize="2,4171">
              <v:shape style="position:absolute;left:11344;top:690;width:2;height:4171" coordorigin="11344,690" coordsize="0,4171" path="m11344,4862l11344,690e" filled="f" stroked="t" strokeweight=".957298pt" strokecolor="#575757">
                <v:path arrowok="t"/>
              </v:shape>
            </v:group>
            <v:group style="position:absolute;left:577;top:671;width:2;height:1165" coordorigin="577,671" coordsize="2,1165">
              <v:shape style="position:absolute;left:577;top:671;width:2;height:1165" coordorigin="577,671" coordsize="0,1165" path="m577,1836l577,671e" filled="f" stroked="t" strokeweight=".957298pt" strokecolor="#808080">
                <v:path arrowok="t"/>
              </v:shape>
            </v:group>
            <v:group style="position:absolute;left:9049;top:690;width:2;height:1189" coordorigin="9049,690" coordsize="2,1189">
              <v:shape style="position:absolute;left:9049;top:690;width:2;height:1189" coordorigin="9049,690" coordsize="0,1189" path="m9049,1879l9049,690e" filled="f" stroked="t" strokeweight=".957298pt" strokecolor="#575757">
                <v:path arrowok="t"/>
              </v:shape>
            </v:group>
            <v:group style="position:absolute;left:9228;top:1867;width:2120;height:2" coordorigin="9228,1867" coordsize="2120,2">
              <v:shape style="position:absolute;left:9228;top:1867;width:2120;height:2" coordorigin="9228,1867" coordsize="2120,0" path="m9228,1867l11349,1867e" filled="f" stroked="t" strokeweight=".717973pt" strokecolor="#484848">
                <v:path arrowok="t"/>
              </v:shape>
            </v:group>
            <v:group style="position:absolute;left:2245;top:1347;width:2;height:527" coordorigin="2245,1347" coordsize="2,527">
              <v:shape style="position:absolute;left:2245;top:1347;width:2;height:527" coordorigin="2245,1347" coordsize="0,527" path="m2245,1875l2245,1347e" filled="f" stroked="t" strokeweight=".478649pt" strokecolor="#676767">
                <v:path arrowok="t"/>
              </v:shape>
            </v:group>
            <v:group style="position:absolute;left:2843;top:1865;width:6763;height:2" coordorigin="2843,1865" coordsize="6763,2">
              <v:shape style="position:absolute;left:2843;top:1865;width:6763;height:2" coordorigin="2843,1865" coordsize="6763,0" path="m2843,1865l9606,1865e" filled="f" stroked="t" strokeweight=".957298pt" strokecolor="#4F4F4F">
                <v:path arrowok="t"/>
              </v:shape>
            </v:group>
            <v:group style="position:absolute;left:574;top:1858;width:661;height:2" coordorigin="574,1858" coordsize="661,2">
              <v:shape style="position:absolute;left:574;top:1858;width:661;height:2" coordorigin="574,1858" coordsize="661,0" path="m574,1858l1235,1858e" filled="f" stroked="t" strokeweight=".717973pt" strokecolor="#545454">
                <v:path arrowok="t"/>
              </v:shape>
            </v:group>
            <v:group style="position:absolute;left:579;top:671;width:2;height:5456" coordorigin="579,671" coordsize="2,5456">
              <v:shape style="position:absolute;left:579;top:671;width:2;height:5456" coordorigin="579,671" coordsize="0,5456" path="m579,6127l579,671e" filled="f" stroked="t" strokeweight=".957298pt" strokecolor="#575757">
                <v:path arrowok="t"/>
              </v:shape>
            </v:group>
            <v:group style="position:absolute;left:1087;top:1865;width:1177;height:2" coordorigin="1087,1865" coordsize="1177,2">
              <v:shape style="position:absolute;left:1087;top:1865;width:1177;height:2" coordorigin="1087,1865" coordsize="1177,0" path="m1087,1865l2264,1865e" filled="f" stroked="t" strokeweight=".717973pt" strokecolor="#606060">
                <v:path arrowok="t"/>
              </v:shape>
            </v:group>
            <v:group style="position:absolute;left:2202;top:1863;width:1043;height:2" coordorigin="2202,1863" coordsize="1043,2">
              <v:shape style="position:absolute;left:2202;top:1863;width:1043;height:2" coordorigin="2202,1863" coordsize="1043,0" path="m2202,1863l3245,1863e" filled="f" stroked="t" strokeweight=".717973pt" strokecolor="#3B3B3B">
                <v:path arrowok="t"/>
              </v:shape>
            </v:group>
            <v:group style="position:absolute;left:574;top:2105;width:4394;height:2" coordorigin="574,2105" coordsize="4394,2">
              <v:shape style="position:absolute;left:574;top:2105;width:4394;height:2" coordorigin="574,2105" coordsize="4394,0" path="m574,2105l4968,2105e" filled="f" stroked="t" strokeweight=".957298pt" strokecolor="#575757">
                <v:path arrowok="t"/>
              </v:shape>
            </v:group>
            <v:group style="position:absolute;left:584;top:1812;width:2;height:849" coordorigin="584,1812" coordsize="2,849">
              <v:shape style="position:absolute;left:584;top:1812;width:2;height:849" coordorigin="584,1812" coordsize="0,849" path="m584,2661l584,1812e" filled="f" stroked="t" strokeweight=".717973pt" strokecolor="#3B3B3B">
                <v:path arrowok="t"/>
              </v:shape>
            </v:group>
            <v:group style="position:absolute;left:4911;top:2105;width:670;height:2" coordorigin="4911,2105" coordsize="670,2">
              <v:shape style="position:absolute;left:4911;top:2105;width:670;height:2" coordorigin="4911,2105" coordsize="670,0" path="m4911,2105l5581,2105e" filled="f" stroked="t" strokeweight=".478649pt" strokecolor="#181818">
                <v:path arrowok="t"/>
              </v:shape>
            </v:group>
            <v:group style="position:absolute;left:5524;top:2107;width:5825;height:2" coordorigin="5524,2107" coordsize="5825,2">
              <v:shape style="position:absolute;left:5524;top:2107;width:5825;height:2" coordorigin="5524,2107" coordsize="5825,0" path="m5524,2107l11349,2107e" filled="f" stroked="t" strokeweight=".957298pt" strokecolor="#4F4F4F">
                <v:path arrowok="t"/>
              </v:shape>
            </v:group>
            <v:group style="position:absolute;left:574;top:2345;width:5007;height:2" coordorigin="574,2345" coordsize="5007,2">
              <v:shape style="position:absolute;left:574;top:2345;width:5007;height:2" coordorigin="574,2345" coordsize="5007,0" path="m574,2345l5581,2345e" filled="f" stroked="t" strokeweight=".957298pt" strokecolor="#4F4F4F">
                <v:path arrowok="t"/>
              </v:shape>
            </v:group>
            <v:group style="position:absolute;left:5524;top:2349;width:5830;height:2" coordorigin="5524,2349" coordsize="5830,2">
              <v:shape style="position:absolute;left:5524;top:2349;width:5830;height:2" coordorigin="5524,2349" coordsize="5830,0" path="m5524,2349l11354,2349e" filled="f" stroked="t" strokeweight=".717973pt" strokecolor="#3B3B3B">
                <v:path arrowok="t"/>
              </v:shape>
            </v:group>
            <v:group style="position:absolute;left:574;top:2591;width:8185;height:2" coordorigin="574,2591" coordsize="8185,2">
              <v:shape style="position:absolute;left:574;top:2591;width:8185;height:2" coordorigin="574,2591" coordsize="8185,0" path="m574,2591l8759,2591e" filled="f" stroked="t" strokeweight=".957298pt" strokecolor="#4F4F4F">
                <v:path arrowok="t"/>
              </v:shape>
            </v:group>
            <v:group style="position:absolute;left:8568;top:2591;width:498;height:2" coordorigin="8568,2591" coordsize="498,2">
              <v:shape style="position:absolute;left:8568;top:2591;width:498;height:2" coordorigin="8568,2591" coordsize="498,0" path="m8568,2591l9066,2591e" filled="f" stroked="t" strokeweight=".478649pt" strokecolor="#343434">
                <v:path arrowok="t"/>
              </v:shape>
            </v:group>
            <v:group style="position:absolute;left:9008;top:2594;width:278;height:2" coordorigin="9008,2594" coordsize="278,2">
              <v:shape style="position:absolute;left:9008;top:2594;width:278;height:2" coordorigin="9008,2594" coordsize="278,0" path="m9008,2594l9286,2594e" filled="f" stroked="t" strokeweight=".478649pt" strokecolor="#1C1C1C">
                <v:path arrowok="t"/>
              </v:shape>
            </v:group>
            <v:group style="position:absolute;left:9228;top:2594;width:2125;height:2" coordorigin="9228,2594" coordsize="2125,2">
              <v:shape style="position:absolute;left:9228;top:2594;width:2125;height:2" coordorigin="9228,2594" coordsize="2125,0" path="m9228,2594l11354,2594e" filled="f" stroked="t" strokeweight=".478649pt" strokecolor="#2F2F2F">
                <v:path arrowok="t"/>
              </v:shape>
            </v:group>
            <v:group style="position:absolute;left:574;top:2834;width:10779;height:2" coordorigin="574,2834" coordsize="10779,2">
              <v:shape style="position:absolute;left:574;top:2834;width:10779;height:2" coordorigin="574,2834" coordsize="10779,0" path="m574,2834l11354,2834e" filled="f" stroked="t" strokeweight=".717973pt" strokecolor="#4B4B4B">
                <v:path arrowok="t"/>
              </v:shape>
            </v:group>
            <v:group style="position:absolute;left:579;top:2536;width:2;height:321" coordorigin="579,2536" coordsize="2,321">
              <v:shape style="position:absolute;left:579;top:2536;width:2;height:321" coordorigin="579,2536" coordsize="0,321" path="m579,2858l579,2536e" filled="f" stroked="t" strokeweight=".478649pt" strokecolor="#2B2B2B">
                <v:path arrowok="t"/>
              </v:shape>
            </v:group>
            <v:group style="position:absolute;left:574;top:3066;width:1422;height:2" coordorigin="574,3066" coordsize="1422,2">
              <v:shape style="position:absolute;left:574;top:3066;width:1422;height:2" coordorigin="574,3066" coordsize="1422,0" path="m574,3066l1996,3066e" filled="f" stroked="t" strokeweight=".717973pt" strokecolor="#3F3F3F">
                <v:path arrowok="t"/>
              </v:shape>
            </v:group>
            <v:group style="position:absolute;left:1939;top:3068;width:1694;height:2" coordorigin="1939,3068" coordsize="1694,2">
              <v:shape style="position:absolute;left:1939;top:3068;width:1694;height:2" coordorigin="1939,3068" coordsize="1694,0" path="m1939,3068l3633,3068e" filled="f" stroked="t" strokeweight=".478649pt" strokecolor="#2B2B2B">
                <v:path arrowok="t"/>
              </v:shape>
            </v:group>
            <v:group style="position:absolute;left:3245;top:3071;width:1599;height:2" coordorigin="3245,3071" coordsize="1599,2">
              <v:shape style="position:absolute;left:3245;top:3071;width:1599;height:2" coordorigin="3245,3071" coordsize="1599,0" path="m3245,3071l4844,3071e" filled="f" stroked="t" strokeweight=".717973pt" strokecolor="#3F3F3F">
                <v:path arrowok="t"/>
              </v:shape>
            </v:group>
            <v:group style="position:absolute;left:4786;top:3073;width:182;height:2" coordorigin="4786,3073" coordsize="182,2">
              <v:shape style="position:absolute;left:4786;top:3073;width:182;height:2" coordorigin="4786,3073" coordsize="182,0" path="m4786,3073l4968,3073e" filled="f" stroked="t" strokeweight=".478649pt" strokecolor="#1C1C1C">
                <v:path arrowok="t"/>
              </v:shape>
            </v:group>
            <v:group style="position:absolute;left:4911;top:3073;width:6443;height:2" coordorigin="4911,3073" coordsize="6443,2">
              <v:shape style="position:absolute;left:4911;top:3073;width:6443;height:2" coordorigin="4911,3073" coordsize="6443,0" path="m4911,3073l11354,3073e" filled="f" stroked="t" strokeweight=".957298pt" strokecolor="#575757">
                <v:path arrowok="t"/>
              </v:shape>
            </v:group>
            <v:group style="position:absolute;left:3733;top:3064;width:2;height:772" coordorigin="3733,3064" coordsize="2,772">
              <v:shape style="position:absolute;left:3733;top:3064;width:2;height:772" coordorigin="3733,3064" coordsize="0,772" path="m3733,3836l3733,3064e" filled="f" stroked="t" strokeweight=".957298pt" strokecolor="#4B4B4B">
                <v:path arrowok="t"/>
              </v:shape>
            </v:group>
            <v:group style="position:absolute;left:3724;top:3519;width:3150;height:2" coordorigin="3724,3519" coordsize="3150,2">
              <v:shape style="position:absolute;left:3724;top:3519;width:3150;height:2" coordorigin="3724,3519" coordsize="3150,0" path="m3724,3519l6873,3519e" filled="f" stroked="t" strokeweight=".717973pt" strokecolor="#7C7C7C">
                <v:path arrowok="t"/>
              </v:shape>
            </v:group>
            <v:group style="position:absolute;left:570;top:3828;width:3193;height:2" coordorigin="570,3828" coordsize="3193,2">
              <v:shape style="position:absolute;left:570;top:3828;width:3193;height:2" coordorigin="570,3828" coordsize="3193,0" path="m570,3828l3762,3828e" filled="f" stroked="t" strokeweight=".957298pt" strokecolor="#545454">
                <v:path arrowok="t"/>
              </v:shape>
            </v:group>
            <v:group style="position:absolute;left:3686;top:3824;width:1158;height:2" coordorigin="3686,3824" coordsize="1158,2">
              <v:shape style="position:absolute;left:3686;top:3824;width:1158;height:2" coordorigin="3686,3824" coordsize="1158,0" path="m3686,3824l4844,3824e" filled="f" stroked="t" strokeweight=".957298pt" strokecolor="#282828">
                <v:path arrowok="t"/>
              </v:shape>
            </v:group>
            <v:group style="position:absolute;left:4786;top:3826;width:182;height:2" coordorigin="4786,3826" coordsize="182,2">
              <v:shape style="position:absolute;left:4786;top:3826;width:182;height:2" coordorigin="4786,3826" coordsize="182,0" path="m4786,3826l4968,3826e" filled="f" stroked="t" strokeweight=".957298pt" strokecolor="#131313">
                <v:path arrowok="t"/>
              </v:shape>
            </v:group>
            <v:group style="position:absolute;left:4911;top:3821;width:670;height:2" coordorigin="4911,3821" coordsize="670,2">
              <v:shape style="position:absolute;left:4911;top:3821;width:670;height:2" coordorigin="4911,3821" coordsize="670,0" path="m4911,3821l5581,3821e" filled="f" stroked="t" strokeweight="1.196622pt" strokecolor="#2F2F2F">
                <v:path arrowok="t"/>
              </v:shape>
            </v:group>
            <v:group style="position:absolute;left:5241;top:3821;width:574;height:2" coordorigin="5241,3821" coordsize="574,2">
              <v:shape style="position:absolute;left:5241;top:3821;width:574;height:2" coordorigin="5241,3821" coordsize="574,0" path="m5241,3821l5816,3821e" filled="f" stroked="t" strokeweight="1.435947pt" strokecolor="#444444">
                <v:path arrowok="t"/>
              </v:shape>
            </v:group>
            <v:group style="position:absolute;left:5715;top:3824;width:2862;height:2" coordorigin="5715,3824" coordsize="2862,2">
              <v:shape style="position:absolute;left:5715;top:3824;width:2862;height:2" coordorigin="5715,3824" coordsize="2862,0" path="m5715,3824l8577,3824e" filled="f" stroked="t" strokeweight="1.196622pt" strokecolor="#5B5B5B">
                <v:path arrowok="t"/>
              </v:shape>
            </v:group>
            <v:group style="position:absolute;left:6222;top:3524;width:2;height:302" coordorigin="6222,3524" coordsize="2,302">
              <v:shape style="position:absolute;left:6222;top:3524;width:2;height:302" coordorigin="6222,3524" coordsize="0,302" path="m6222,3826l6222,3524e" filled="f" stroked="t" strokeweight=".239324pt" strokecolor="#808080">
                <v:path arrowok="t"/>
              </v:shape>
            </v:group>
            <v:group style="position:absolute;left:6861;top:3064;width:2;height:777" coordorigin="6861,3064" coordsize="2,777">
              <v:shape style="position:absolute;left:6861;top:3064;width:2;height:777" coordorigin="6861,3064" coordsize="0,777" path="m6861,3840l6861,3064e" filled="f" stroked="t" strokeweight=".957298pt" strokecolor="#5B5B5B">
                <v:path arrowok="t"/>
              </v:shape>
            </v:group>
            <v:group style="position:absolute;left:6811;top:3833;width:4542;height:2" coordorigin="6811,3833" coordsize="4542,2">
              <v:shape style="position:absolute;left:6811;top:3833;width:4542;height:2" coordorigin="6811,3833" coordsize="4542,0" path="m6811,3833l11354,3833e" filled="f" stroked="t" strokeweight=".957298pt" strokecolor="#545454">
                <v:path arrowok="t"/>
              </v:shape>
            </v:group>
            <v:group style="position:absolute;left:579;top:4102;width:1690;height:2" coordorigin="579,4102" coordsize="1690,2">
              <v:shape style="position:absolute;left:579;top:4102;width:1690;height:2" coordorigin="579,4102" coordsize="1690,0" path="m579,4102l2269,4102e" filled="f" stroked="t" strokeweight=".478649pt" strokecolor="#484848">
                <v:path arrowok="t"/>
              </v:shape>
            </v:group>
            <v:group style="position:absolute;left:2250;top:3821;width:2;height:6329" coordorigin="2250,3821" coordsize="2,6329">
              <v:shape style="position:absolute;left:2250;top:3821;width:2;height:6329" coordorigin="2250,3821" coordsize="0,6329" path="m2250,10150l2250,3821e" filled="f" stroked="t" strokeweight=".957298pt" strokecolor="#4B4B4B">
                <v:path arrowok="t"/>
              </v:shape>
            </v:group>
            <v:group style="position:absolute;left:2159;top:4109;width:1805;height:2" coordorigin="2159,4109" coordsize="1805,2">
              <v:shape style="position:absolute;left:2159;top:4109;width:1805;height:2" coordorigin="2159,4109" coordsize="1805,0" path="m2159,4109l3963,4109e" filled="f" stroked="t" strokeweight=".717973pt" strokecolor="#444444">
                <v:path arrowok="t"/>
              </v:shape>
            </v:group>
            <v:group style="position:absolute;left:3695;top:4107;width:785;height:2" coordorigin="3695,4107" coordsize="785,2">
              <v:shape style="position:absolute;left:3695;top:4107;width:785;height:2" coordorigin="3695,4107" coordsize="785,0" path="m3695,4107l4480,4107e" filled="f" stroked="t" strokeweight=".478649pt" strokecolor="#2B2B2B">
                <v:path arrowok="t"/>
              </v:shape>
            </v:group>
            <v:group style="position:absolute;left:4423;top:4109;width:1158;height:2" coordorigin="4423,4109" coordsize="1158,2">
              <v:shape style="position:absolute;left:4423;top:4109;width:1158;height:2" coordorigin="4423,4109" coordsize="1158,0" path="m4423,4109l5581,4109e" filled="f" stroked="t" strokeweight=".478649pt" strokecolor="#131313">
                <v:path arrowok="t"/>
              </v:shape>
            </v:group>
            <v:group style="position:absolute;left:5524;top:4109;width:292;height:2" coordorigin="5524,4109" coordsize="292,2">
              <v:shape style="position:absolute;left:5524;top:4109;width:292;height:2" coordorigin="5524,4109" coordsize="292,0" path="m5524,4109l5816,4109e" filled="f" stroked="t" strokeweight=".478649pt" strokecolor="#2F2F2F">
                <v:path arrowok="t"/>
              </v:shape>
            </v:group>
            <v:group style="position:absolute;left:5686;top:4111;width:5672;height:2" coordorigin="5686,4111" coordsize="5672,2">
              <v:shape style="position:absolute;left:5686;top:4111;width:5672;height:2" coordorigin="5686,4111" coordsize="5672,0" path="m5686,4111l11358,4111e" filled="f" stroked="t" strokeweight=".957298pt" strokecolor="#545454">
                <v:path arrowok="t"/>
              </v:shape>
            </v:group>
            <v:group style="position:absolute;left:584;top:671;width:2;height:5456" coordorigin="584,671" coordsize="2,5456">
              <v:shape style="position:absolute;left:584;top:671;width:2;height:5456" coordorigin="584,671" coordsize="0,5456" path="m584,6127l584,671e" filled="f" stroked="t" strokeweight=".478649pt" strokecolor="#4F4F4F">
                <v:path arrowok="t"/>
              </v:shape>
            </v:group>
            <v:group style="position:absolute;left:2235;top:4346;width:2609;height:2" coordorigin="2235,4346" coordsize="2609,2">
              <v:shape style="position:absolute;left:2235;top:4346;width:2609;height:2" coordorigin="2235,4346" coordsize="2609,0" path="m2235,4346l4844,4346e" filled="f" stroked="t" strokeweight=".717973pt" strokecolor="#3B3B3B">
                <v:path arrowok="t"/>
              </v:shape>
            </v:group>
            <v:group style="position:absolute;left:4786;top:4349;width:1029;height:2" coordorigin="4786,4349" coordsize="1029,2">
              <v:shape style="position:absolute;left:4786;top:4349;width:1029;height:2" coordorigin="4786,4349" coordsize="1029,0" path="m4786,4349l5816,4349e" filled="f" stroked="t" strokeweight=".478649pt" strokecolor="#131313">
                <v:path arrowok="t"/>
              </v:shape>
            </v:group>
            <v:group style="position:absolute;left:5758;top:4349;width:287;height:2" coordorigin="5758,4349" coordsize="287,2">
              <v:shape style="position:absolute;left:5758;top:4349;width:287;height:2" coordorigin="5758,4349" coordsize="287,0" path="m5758,4349l6045,4349e" filled="f" stroked="t" strokeweight=".478649pt" strokecolor="#2B2B2B">
                <v:path arrowok="t"/>
              </v:shape>
            </v:group>
            <v:group style="position:absolute;left:5988;top:4351;width:263;height:2" coordorigin="5988,4351" coordsize="263,2">
              <v:shape style="position:absolute;left:5988;top:4351;width:263;height:2" coordorigin="5988,4351" coordsize="263,0" path="m5988,4351l6251,4351e" filled="f" stroked="t" strokeweight=".478649pt" strokecolor="#3F3F3F">
                <v:path arrowok="t"/>
              </v:shape>
            </v:group>
            <v:group style="position:absolute;left:6146;top:4351;width:5212;height:2" coordorigin="6146,4351" coordsize="5212,2">
              <v:shape style="position:absolute;left:6146;top:4351;width:5212;height:2" coordorigin="6146,4351" coordsize="5212,0" path="m6146,4351l11358,4351e" filled="f" stroked="t" strokeweight=".957298pt" strokecolor="#545454">
                <v:path arrowok="t"/>
              </v:shape>
            </v:group>
            <v:group style="position:absolute;left:4815;top:4344;width:2;height:273" coordorigin="4815,4344" coordsize="2,273">
              <v:shape style="position:absolute;left:4815;top:4344;width:2;height:273" coordorigin="4815,4344" coordsize="0,273" path="m4815,4617l4815,4344e" filled="f" stroked="t" strokeweight=".478649pt" strokecolor="#2B2B2B">
                <v:path arrowok="t"/>
              </v:shape>
            </v:group>
            <v:group style="position:absolute;left:4810;top:4838;width:6548;height:2" coordorigin="4810,4838" coordsize="6548,2">
              <v:shape style="position:absolute;left:4810;top:4838;width:6548;height:2" coordorigin="4810,4838" coordsize="6548,0" path="m4810,4838l11358,4838e" filled="f" stroked="t" strokeweight=".957298pt" strokecolor="#4F4F4F">
                <v:path arrowok="t"/>
              </v:shape>
            </v:group>
            <v:group style="position:absolute;left:589;top:671;width:2;height:5456" coordorigin="589,671" coordsize="2,5456">
              <v:shape style="position:absolute;left:589;top:671;width:2;height:5456" coordorigin="589,671" coordsize="0,5456" path="m589,6127l589,671e" filled="f" stroked="t" strokeweight=".957298pt" strokecolor="#545454">
                <v:path arrowok="t"/>
              </v:shape>
            </v:group>
            <v:group style="position:absolute;left:4815;top:4560;width:2;height:782" coordorigin="4815,4560" coordsize="2,782">
              <v:shape style="position:absolute;left:4815;top:4560;width:2;height:782" coordorigin="4815,4560" coordsize="0,782" path="m4815,5341l4815,4560e" filled="f" stroked="t" strokeweight=".478649pt" strokecolor="#0F0F0F">
                <v:path arrowok="t"/>
              </v:shape>
            </v:group>
            <v:group style="position:absolute;left:4810;top:5080;width:6548;height:2" coordorigin="4810,5080" coordsize="6548,2">
              <v:shape style="position:absolute;left:4810;top:5080;width:6548;height:2" coordorigin="4810,5080" coordsize="6548,0" path="m4810,5080l11358,5080e" filled="f" stroked="t" strokeweight=".957298pt" strokecolor="#575757">
                <v:path arrowok="t"/>
              </v:shape>
            </v:group>
            <v:group style="position:absolute;left:11354;top:4785;width:2;height:321" coordorigin="11354,4785" coordsize="2,321">
              <v:shape style="position:absolute;left:11354;top:4785;width:2;height:321" coordorigin="11354,4785" coordsize="0,321" path="m11354,5106l11354,4785e" filled="f" stroked="t" strokeweight=".478649pt" strokecolor="#282828">
                <v:path arrowok="t"/>
              </v:shape>
            </v:group>
            <v:group style="position:absolute;left:4810;top:5324;width:2642;height:2" coordorigin="4810,5324" coordsize="2642,2">
              <v:shape style="position:absolute;left:4810;top:5324;width:2642;height:2" coordorigin="4810,5324" coordsize="2642,0" path="m4810,5324l7453,5324e" filled="f" stroked="t" strokeweight=".957298pt" strokecolor="#545454">
                <v:path arrowok="t"/>
              </v:shape>
            </v:group>
            <v:group style="position:absolute;left:7218;top:5324;width:967;height:2" coordorigin="7218,5324" coordsize="967,2">
              <v:shape style="position:absolute;left:7218;top:5324;width:967;height:2" coordorigin="7218,5324" coordsize="967,0" path="m7218,5324l8185,5324e" filled="f" stroked="t" strokeweight=".478649pt" strokecolor="#3F3F3F">
                <v:path arrowok="t"/>
              </v:shape>
            </v:group>
            <v:group style="position:absolute;left:7989;top:5320;width:3370;height:2" coordorigin="7989,5320" coordsize="3370,2">
              <v:shape style="position:absolute;left:7989;top:5320;width:3370;height:2" coordorigin="7989,5320" coordsize="3370,0" path="m7989,5320l11358,5320e" filled="f" stroked="t" strokeweight=".957298pt" strokecolor="#575757">
                <v:path arrowok="t"/>
              </v:shape>
            </v:group>
            <v:group style="position:absolute;left:2240;top:5562;width:795;height:2" coordorigin="2240,5562" coordsize="795,2">
              <v:shape style="position:absolute;left:2240;top:5562;width:795;height:2" coordorigin="2240,5562" coordsize="795,0" path="m2240,5562l3035,5562e" filled="f" stroked="t" strokeweight=".478649pt" strokecolor="#0F0F0F">
                <v:path arrowok="t"/>
              </v:shape>
            </v:group>
            <v:group style="position:absolute;left:2977;top:5562;width:220;height:2" coordorigin="2977,5562" coordsize="220,2">
              <v:shape style="position:absolute;left:2977;top:5562;width:220;height:2" coordorigin="2977,5562" coordsize="220,0" path="m2977,5562l3197,5562e" filled="f" stroked="t" strokeweight=".478649pt" strokecolor="#232323">
                <v:path arrowok="t"/>
              </v:shape>
            </v:group>
            <v:group style="position:absolute;left:3140;top:5564;width:613;height:2" coordorigin="3140,5564" coordsize="613,2">
              <v:shape style="position:absolute;left:3140;top:5564;width:613;height:2" coordorigin="3140,5564" coordsize="613,0" path="m3140,5564l3753,5564e" filled="f" stroked="t" strokeweight=".717973pt" strokecolor="#383838">
                <v:path arrowok="t"/>
              </v:shape>
            </v:group>
            <v:group style="position:absolute;left:3341;top:5564;width:8017;height:2" coordorigin="3341,5564" coordsize="8017,2">
              <v:shape style="position:absolute;left:3341;top:5564;width:8017;height:2" coordorigin="3341,5564" coordsize="8017,0" path="m3341,5564l11358,5564e" filled="f" stroked="t" strokeweight=".717973pt" strokecolor="#4B4B4B">
                <v:path arrowok="t"/>
              </v:shape>
            </v:group>
            <v:group style="position:absolute;left:4815;top:5284;width:2;height:302" coordorigin="4815,5284" coordsize="2,302">
              <v:shape style="position:absolute;left:4815;top:5284;width:2;height:302" coordorigin="4815,5284" coordsize="0,302" path="m4815,5586l4815,5284e" filled="f" stroked="t" strokeweight=".478649pt" strokecolor="#232323">
                <v:path arrowok="t"/>
              </v:shape>
            </v:group>
            <v:group style="position:absolute;left:579;top:5799;width:1029;height:2" coordorigin="579,5799" coordsize="1029,2">
              <v:shape style="position:absolute;left:579;top:5799;width:1029;height:2" coordorigin="579,5799" coordsize="1029,0" path="m579,5799l1608,5799e" filled="f" stroked="t" strokeweight=".717973pt" strokecolor="#3F3F3F">
                <v:path arrowok="t"/>
              </v:shape>
            </v:group>
            <v:group style="position:absolute;left:1551;top:5801;width:718;height:2" coordorigin="1551,5801" coordsize="718,2">
              <v:shape style="position:absolute;left:1551;top:5801;width:718;height:2" coordorigin="1551,5801" coordsize="718,0" path="m1551,5801l2269,5801e" filled="f" stroked="t" strokeweight=".478649pt" strokecolor="#1F1F1F">
                <v:path arrowok="t"/>
              </v:shape>
            </v:group>
            <v:group style="position:absolute;left:2192;top:5804;width:2288;height:2" coordorigin="2192,5804" coordsize="2288,2">
              <v:shape style="position:absolute;left:2192;top:5804;width:2288;height:2" coordorigin="2192,5804" coordsize="2288,0" path="m2192,5804l4480,5804e" filled="f" stroked="t" strokeweight=".717973pt" strokecolor="#3B3B3B">
                <v:path arrowok="t"/>
              </v:shape>
            </v:group>
            <v:group style="position:absolute;left:4423;top:5806;width:431;height:2" coordorigin="4423,5806" coordsize="431,2">
              <v:shape style="position:absolute;left:4423;top:5806;width:431;height:2" coordorigin="4423,5806" coordsize="431,0" path="m4423,5806l4854,5806e" filled="f" stroked="t" strokeweight=".478649pt" strokecolor="#1C1C1C">
                <v:path arrowok="t"/>
              </v:shape>
            </v:group>
            <v:group style="position:absolute;left:4777;top:5806;width:4107;height:2" coordorigin="4777,5806" coordsize="4107,2">
              <v:shape style="position:absolute;left:4777;top:5806;width:4107;height:2" coordorigin="4777,5806" coordsize="4107,0" path="m4777,5806l8884,5806e" filled="f" stroked="t" strokeweight=".717973pt" strokecolor="#4B4B4B">
                <v:path arrowok="t"/>
              </v:shape>
            </v:group>
            <v:group style="position:absolute;left:8568;top:5804;width:2795;height:2" coordorigin="8568,5804" coordsize="2795,2">
              <v:shape style="position:absolute;left:8568;top:5804;width:2795;height:2" coordorigin="8568,5804" coordsize="2795,0" path="m8568,5804l11363,5804e" filled="f" stroked="t" strokeweight=".478649pt" strokecolor="#2B2B2B">
                <v:path arrowok="t"/>
              </v:shape>
            </v:group>
            <v:group style="position:absolute;left:11356;top:2100;width:2;height:3725" coordorigin="11356,2100" coordsize="2,3725">
              <v:shape style="position:absolute;left:11356;top:2100;width:2;height:3725" coordorigin="11356,2100" coordsize="0,3725" path="m11356,5825l11356,2100e" filled="f" stroked="t" strokeweight=".478649pt" strokecolor="#444444">
                <v:path arrowok="t"/>
              </v:shape>
            </v:group>
            <v:group style="position:absolute;left:2240;top:6281;width:4638;height:2" coordorigin="2240,6281" coordsize="4638,2">
              <v:shape style="position:absolute;left:2240;top:6281;width:4638;height:2" coordorigin="2240,6281" coordsize="4638,0" path="m2240,6281l6878,6281e" filled="f" stroked="t" strokeweight=".957298pt" strokecolor="#4F4F4F">
                <v:path arrowok="t"/>
              </v:shape>
            </v:group>
            <v:group style="position:absolute;left:3389;top:6278;width:364;height:2" coordorigin="3389,6278" coordsize="364,2">
              <v:shape style="position:absolute;left:3389;top:6278;width:364;height:2" coordorigin="3389,6278" coordsize="364,0" path="m3389,6278l3753,6278e" filled="f" stroked="t" strokeweight="1.196622pt" strokecolor="#646464">
                <v:path arrowok="t"/>
              </v:shape>
            </v:group>
            <v:group style="position:absolute;left:4818;top:5509;width:2;height:1069" coordorigin="4818,5509" coordsize="2,1069">
              <v:shape style="position:absolute;left:4818;top:5509;width:2;height:1069" coordorigin="4818,5509" coordsize="0,1069" path="m4818,6578l4818,5509e" filled="f" stroked="t" strokeweight=".957298pt" strokecolor="#4F4F4F">
                <v:path arrowok="t"/>
              </v:shape>
            </v:group>
            <v:group style="position:absolute;left:7218;top:6281;width:4145;height:2" coordorigin="7218,6281" coordsize="4145,2">
              <v:shape style="position:absolute;left:7218;top:6281;width:4145;height:2" coordorigin="7218,6281" coordsize="4145,0" path="m7218,6281l11363,6281e" filled="f" stroked="t" strokeweight=".957298pt" strokecolor="#575757">
                <v:path arrowok="t"/>
              </v:shape>
            </v:group>
            <v:group style="position:absolute;left:6821;top:6281;width:455;height:2" coordorigin="6821,6281" coordsize="455,2">
              <v:shape style="position:absolute;left:6821;top:6281;width:455;height:2" coordorigin="6821,6281" coordsize="455,0" path="m6821,6281l7275,6281e" filled="f" stroked="t" strokeweight=".478649pt" strokecolor="#1C1C1C">
                <v:path arrowok="t"/>
              </v:shape>
            </v:group>
            <v:group style="position:absolute;left:2240;top:6569;width:4164;height:2" coordorigin="2240,6569" coordsize="4164,2">
              <v:shape style="position:absolute;left:2240;top:6569;width:4164;height:2" coordorigin="2240,6569" coordsize="4164,0" path="m2240,6569l6404,6569e" filled="f" stroked="t" strokeweight=".717973pt" strokecolor="#4B4B4B">
                <v:path arrowok="t"/>
              </v:shape>
            </v:group>
            <v:group style="position:absolute;left:6194;top:6569;width:684;height:2" coordorigin="6194,6569" coordsize="684,2">
              <v:shape style="position:absolute;left:6194;top:6569;width:684;height:2" coordorigin="6194,6569" coordsize="684,0" path="m6194,6569l6878,6569e" filled="f" stroked="t" strokeweight=".478649pt" strokecolor="#2B2B2B">
                <v:path arrowok="t"/>
              </v:shape>
            </v:group>
            <v:group style="position:absolute;left:6821;top:6569;width:1364;height:2" coordorigin="6821,6569" coordsize="1364,2">
              <v:shape style="position:absolute;left:6821;top:6569;width:1364;height:2" coordorigin="6821,6569" coordsize="1364,0" path="m6821,6569l8185,6569e" filled="f" stroked="t" strokeweight=".478649pt" strokecolor="#181818">
                <v:path arrowok="t"/>
              </v:shape>
            </v:group>
            <v:group style="position:absolute;left:8127;top:6569;width:498;height:2" coordorigin="8127,6569" coordsize="498,2">
              <v:shape style="position:absolute;left:8127;top:6569;width:498;height:2" coordorigin="8127,6569" coordsize="498,0" path="m8127,6569l8625,6569e" filled="f" stroked="t" strokeweight=".478649pt" strokecolor="#2B2B2B">
                <v:path arrowok="t"/>
              </v:shape>
            </v:group>
            <v:group style="position:absolute;left:8568;top:6569;width:2795;height:2" coordorigin="8568,6569" coordsize="2795,2">
              <v:shape style="position:absolute;left:8568;top:6569;width:2795;height:2" coordorigin="8568,6569" coordsize="2795,0" path="m8568,6569l11363,6569e" filled="f" stroked="t" strokeweight=".957298pt" strokecolor="#545454">
                <v:path arrowok="t"/>
              </v:shape>
            </v:group>
            <v:group style="position:absolute;left:11361;top:5696;width:2;height:4699" coordorigin="11361,5696" coordsize="2,4699">
              <v:shape style="position:absolute;left:11361;top:5696;width:2;height:4699" coordorigin="11361,5696" coordsize="0,4699" path="m11361,10395l11361,5696e" filled="f" stroked="t" strokeweight=".957298pt" strokecolor="#575757">
                <v:path arrowok="t"/>
              </v:shape>
            </v:group>
            <v:group style="position:absolute;left:584;top:6811;width:8041;height:2" coordorigin="584,6811" coordsize="8041,2">
              <v:shape style="position:absolute;left:584;top:6811;width:8041;height:2" coordorigin="584,6811" coordsize="8041,0" path="m584,6811l8625,6811e" filled="f" stroked="t" strokeweight=".957298pt" strokecolor="#545454">
                <v:path arrowok="t"/>
              </v:shape>
            </v:group>
            <v:group style="position:absolute;left:589;top:6444;width:2;height:4258" coordorigin="589,6444" coordsize="2,4258">
              <v:shape style="position:absolute;left:589;top:6444;width:2;height:4258" coordorigin="589,6444" coordsize="0,4258" path="m589,10701l589,6444e" filled="f" stroked="t" strokeweight=".717973pt" strokecolor="#3F3F3F">
                <v:path arrowok="t"/>
              </v:shape>
            </v:group>
            <v:group style="position:absolute;left:8568;top:6813;width:2795;height:2" coordorigin="8568,6813" coordsize="2795,2">
              <v:shape style="position:absolute;left:8568;top:6813;width:2795;height:2" coordorigin="8568,6813" coordsize="2795,0" path="m8568,6813l11363,6813e" filled="f" stroked="t" strokeweight=".478649pt" strokecolor="#2B2B2B">
                <v:path arrowok="t"/>
              </v:shape>
            </v:group>
            <v:group style="position:absolute;left:584;top:7283;width:3896;height:2" coordorigin="584,7283" coordsize="3896,2">
              <v:shape style="position:absolute;left:584;top:7283;width:3896;height:2" coordorigin="584,7283" coordsize="3896,0" path="m584,7283l4480,7283e" filled="f" stroked="t" strokeweight=".957298pt" strokecolor="#575757">
                <v:path arrowok="t"/>
              </v:shape>
            </v:group>
            <v:group style="position:absolute;left:3576;top:7283;width:584;height:2" coordorigin="3576,7283" coordsize="584,2">
              <v:shape style="position:absolute;left:3576;top:7283;width:584;height:2" coordorigin="3576,7283" coordsize="584,0" path="m3576,7283l4159,7283e" filled="f" stroked="t" strokeweight=".957298pt" strokecolor="#6B6B6B">
                <v:path arrowok="t"/>
              </v:shape>
            </v:group>
            <v:group style="position:absolute;left:4423;top:7283;width:421;height:2" coordorigin="4423,7283" coordsize="421,2">
              <v:shape style="position:absolute;left:4423;top:7283;width:421;height:2" coordorigin="4423,7283" coordsize="421,0" path="m4423,7283l4844,7283e" filled="f" stroked="t" strokeweight=".478649pt" strokecolor="#282828">
                <v:path arrowok="t"/>
              </v:shape>
            </v:group>
            <v:group style="position:absolute;left:4786;top:7283;width:4279;height:2" coordorigin="4786,7283" coordsize="4279,2">
              <v:shape style="position:absolute;left:4786;top:7283;width:4279;height:2" coordorigin="4786,7283" coordsize="4279,0" path="m4786,7283l9066,7283e" filled="f" stroked="t" strokeweight=".957298pt" strokecolor="#545454">
                <v:path arrowok="t"/>
              </v:shape>
            </v:group>
            <v:group style="position:absolute;left:9008;top:7283;width:278;height:2" coordorigin="9008,7283" coordsize="278,2">
              <v:shape style="position:absolute;left:9008;top:7283;width:278;height:2" coordorigin="9008,7283" coordsize="278,0" path="m9008,7283l9286,7283e" filled="f" stroked="t" strokeweight=".478649pt" strokecolor="#232323">
                <v:path arrowok="t"/>
              </v:shape>
            </v:group>
            <v:group style="position:absolute;left:9228;top:7280;width:2140;height:2" coordorigin="9228,7280" coordsize="2140,2">
              <v:shape style="position:absolute;left:9228;top:7280;width:2140;height:2" coordorigin="9228,7280" coordsize="2140,0" path="m9228,7280l11368,7280e" filled="f" stroked="t" strokeweight=".717973pt" strokecolor="#545454">
                <v:path arrowok="t"/>
              </v:shape>
            </v:group>
            <v:group style="position:absolute;left:4820;top:7278;width:2;height:273" coordorigin="4820,7278" coordsize="2,273">
              <v:shape style="position:absolute;left:4820;top:7278;width:2;height:273" coordorigin="4820,7278" coordsize="0,273" path="m4820,7551l4820,7278e" filled="f" stroked="t" strokeweight=".478649pt" strokecolor="#1F1F1F">
                <v:path arrowok="t"/>
              </v:shape>
            </v:group>
            <v:group style="position:absolute;left:4815;top:7525;width:2853;height:2" coordorigin="4815,7525" coordsize="2853,2">
              <v:shape style="position:absolute;left:4815;top:7525;width:2853;height:2" coordorigin="4815,7525" coordsize="2853,0" path="m4815,7525l7668,7525e" filled="f" stroked="t" strokeweight=".717973pt" strokecolor="#3F3F3F">
                <v:path arrowok="t"/>
              </v:shape>
            </v:group>
            <v:group style="position:absolute;left:7046;top:7525;width:4322;height:2" coordorigin="7046,7525" coordsize="4322,2">
              <v:shape style="position:absolute;left:7046;top:7525;width:4322;height:2" coordorigin="7046,7525" coordsize="4322,0" path="m7046,7525l11368,7525e" filled="f" stroked="t" strokeweight=".957298pt" strokecolor="#545454">
                <v:path arrowok="t"/>
              </v:shape>
            </v:group>
            <v:group style="position:absolute;left:586;top:7494;width:2;height:3208" coordorigin="586,7494" coordsize="2,3208">
              <v:shape style="position:absolute;left:586;top:7494;width:2;height:3208" coordorigin="586,7494" coordsize="0,3208" path="m586,10701l586,7494e" filled="f" stroked="t" strokeweight=".717973pt" strokecolor="#484848">
                <v:path arrowok="t"/>
              </v:shape>
            </v:group>
            <v:group style="position:absolute;left:4825;top:7479;width:2;height:537" coordorigin="4825,7479" coordsize="2,537">
              <v:shape style="position:absolute;left:4825;top:7479;width:2;height:537" coordorigin="4825,7479" coordsize="0,537" path="m4825,8016l4825,7479e" filled="f" stroked="t" strokeweight=".957298pt" strokecolor="#444444">
                <v:path arrowok="t"/>
              </v:shape>
            </v:group>
            <v:group style="position:absolute;left:4815;top:7762;width:1000;height:2" coordorigin="4815,7762" coordsize="1000,2">
              <v:shape style="position:absolute;left:4815;top:7762;width:1000;height:2" coordorigin="4815,7762" coordsize="1000,0" path="m4815,7762l5816,7762e" filled="f" stroked="t" strokeweight=".478649pt" strokecolor="#282828">
                <v:path arrowok="t"/>
              </v:shape>
            </v:group>
            <v:group style="position:absolute;left:5758;top:7765;width:5615;height:2" coordorigin="5758,7765" coordsize="5615,2">
              <v:shape style="position:absolute;left:5758;top:7765;width:5615;height:2" coordorigin="5758,7765" coordsize="5615,0" path="m5758,7765l11373,7765e" filled="f" stroked="t" strokeweight=".957298pt" strokecolor="#575757">
                <v:path arrowok="t"/>
              </v:shape>
            </v:group>
            <v:group style="position:absolute;left:579;top:8004;width:565;height:2" coordorigin="579,8004" coordsize="565,2">
              <v:shape style="position:absolute;left:579;top:8004;width:565;height:2" coordorigin="579,8004" coordsize="565,0" path="m579,8004l1144,8004e" filled="f" stroked="t" strokeweight=".478649pt" strokecolor="#3B3B3B">
                <v:path arrowok="t"/>
              </v:shape>
            </v:group>
            <v:group style="position:absolute;left:938;top:8009;width:2096;height:2" coordorigin="938,8009" coordsize="2096,2">
              <v:shape style="position:absolute;left:938;top:8009;width:2096;height:2" coordorigin="938,8009" coordsize="2096,0" path="m938,8009l3035,8009e" filled="f" stroked="t" strokeweight=".957298pt" strokecolor="#575757">
                <v:path arrowok="t"/>
              </v:shape>
            </v:group>
            <v:group style="position:absolute;left:2977;top:8007;width:220;height:2" coordorigin="2977,8007" coordsize="220,2">
              <v:shape style="position:absolute;left:2977;top:8007;width:220;height:2" coordorigin="2977,8007" coordsize="220,0" path="m2977,8007l3197,8007e" filled="f" stroked="t" strokeweight=".478649pt" strokecolor="#2B2B2B">
                <v:path arrowok="t"/>
              </v:shape>
            </v:group>
            <v:group style="position:absolute;left:3140;top:8009;width:4528;height:2" coordorigin="3140,8009" coordsize="4528,2">
              <v:shape style="position:absolute;left:3140;top:8009;width:4528;height:2" coordorigin="3140,8009" coordsize="4528,0" path="m3140,8009l7668,8009e" filled="f" stroked="t" strokeweight=".957298pt" strokecolor="#4F4F4F">
                <v:path arrowok="t"/>
              </v:shape>
            </v:group>
            <v:group style="position:absolute;left:7611;top:8007;width:574;height:2" coordorigin="7611,8007" coordsize="574,2">
              <v:shape style="position:absolute;left:7611;top:8007;width:574;height:2" coordorigin="7611,8007" coordsize="574,0" path="m7611,8007l8185,8007e" filled="f" stroked="t" strokeweight=".478649pt" strokecolor="#343434">
                <v:path arrowok="t"/>
              </v:shape>
            </v:group>
            <v:group style="position:absolute;left:8127;top:8004;width:3245;height:2" coordorigin="8127,8004" coordsize="3245,2">
              <v:shape style="position:absolute;left:8127;top:8004;width:3245;height:2" coordorigin="8127,8004" coordsize="3245,0" path="m8127,8004l11373,8004e" filled="f" stroked="t" strokeweight=".957298pt" strokecolor="#575757">
                <v:path arrowok="t"/>
              </v:shape>
            </v:group>
            <v:group style="position:absolute;left:579;top:8944;width:1426;height:2" coordorigin="579,8944" coordsize="1426,2">
              <v:shape style="position:absolute;left:579;top:8944;width:1426;height:2" coordorigin="579,8944" coordsize="1426,0" path="m579,8944l2006,8944e" filled="f" stroked="t" strokeweight=".717973pt" strokecolor="#3F3F3F">
                <v:path arrowok="t"/>
              </v:shape>
            </v:group>
            <v:group style="position:absolute;left:1939;top:8947;width:1259;height:2" coordorigin="1939,8947" coordsize="1259,2">
              <v:shape style="position:absolute;left:1939;top:8947;width:1259;height:2" coordorigin="1939,8947" coordsize="1259,0" path="m1939,8947l3197,8947e" filled="f" stroked="t" strokeweight=".478649pt" strokecolor="#1F1F1F">
                <v:path arrowok="t"/>
              </v:shape>
            </v:group>
            <v:group style="position:absolute;left:3140;top:8944;width:3312;height:2" coordorigin="3140,8944" coordsize="3312,2">
              <v:shape style="position:absolute;left:3140;top:8944;width:3312;height:2" coordorigin="3140,8944" coordsize="3312,0" path="m3140,8944l6452,8944e" filled="f" stroked="t" strokeweight=".957298pt" strokecolor="#4F4F4F">
                <v:path arrowok="t"/>
              </v:shape>
            </v:group>
            <v:group style="position:absolute;left:6194;top:8944;width:684;height:2" coordorigin="6194,8944" coordsize="684,2">
              <v:shape style="position:absolute;left:6194;top:8944;width:684;height:2" coordorigin="6194,8944" coordsize="684,0" path="m6194,8944l6878,8944e" filled="f" stroked="t" strokeweight=".478649pt" strokecolor="#343434">
                <v:path arrowok="t"/>
              </v:shape>
            </v:group>
            <v:group style="position:absolute;left:6821;top:8947;width:1364;height:2" coordorigin="6821,8947" coordsize="1364,2">
              <v:shape style="position:absolute;left:6821;top:8947;width:1364;height:2" coordorigin="6821,8947" coordsize="1364,0" path="m6821,8947l8185,8947e" filled="f" stroked="t" strokeweight=".478649pt" strokecolor="#181818">
                <v:path arrowok="t"/>
              </v:shape>
            </v:group>
            <v:group style="position:absolute;left:8127;top:8944;width:3245;height:2" coordorigin="8127,8944" coordsize="3245,2">
              <v:shape style="position:absolute;left:8127;top:8944;width:3245;height:2" coordorigin="8127,8944" coordsize="3245,0" path="m8127,8944l11373,8944e" filled="f" stroked="t" strokeweight=".957298pt" strokecolor="#545454">
                <v:path arrowok="t"/>
              </v:shape>
            </v:group>
            <v:group style="position:absolute;left:589;top:9879;width:4255;height:2" coordorigin="589,9879" coordsize="4255,2">
              <v:shape style="position:absolute;left:589;top:9879;width:4255;height:2" coordorigin="589,9879" coordsize="4255,0" path="m589,9879l4844,9879e" filled="f" stroked="t" strokeweight=".957298pt" strokecolor="#4F4F4F">
                <v:path arrowok="t"/>
              </v:shape>
            </v:group>
            <v:group style="position:absolute;left:594;top:9632;width:2;height:1069" coordorigin="594,9632" coordsize="2,1069">
              <v:shape style="position:absolute;left:594;top:9632;width:2;height:1069" coordorigin="594,9632" coordsize="0,1069" path="m594,10701l594,9632e" filled="f" stroked="t" strokeweight=".478649pt" strokecolor="#282828">
                <v:path arrowok="t"/>
              </v:shape>
            </v:group>
            <v:group style="position:absolute;left:4786;top:9882;width:182;height:2" coordorigin="4786,9882" coordsize="182,2">
              <v:shape style="position:absolute;left:4786;top:9882;width:182;height:2" coordorigin="4786,9882" coordsize="182,0" path="m4786,9882l4968,9882e" filled="f" stroked="t" strokeweight=".478649pt" strokecolor="#0F0F0F">
                <v:path arrowok="t"/>
              </v:shape>
            </v:group>
            <v:group style="position:absolute;left:4911;top:9879;width:3887;height:2" coordorigin="4911,9879" coordsize="3887,2">
              <v:shape style="position:absolute;left:4911;top:9879;width:3887;height:2" coordorigin="4911,9879" coordsize="3887,0" path="m4911,9879l8798,9879e" filled="f" stroked="t" strokeweight=".957298pt" strokecolor="#4F4F4F">
                <v:path arrowok="t"/>
              </v:shape>
            </v:group>
            <v:group style="position:absolute;left:8568;top:9879;width:2810;height:2" coordorigin="8568,9879" coordsize="2810,2">
              <v:shape style="position:absolute;left:8568;top:9879;width:2810;height:2" coordorigin="8568,9879" coordsize="2810,0" path="m8568,9879l11377,9879e" filled="f" stroked="t" strokeweight=".478649pt" strokecolor="#383838">
                <v:path arrowok="t"/>
              </v:shape>
            </v:group>
            <v:group style="position:absolute;left:589;top:10121;width:4475;height:2" coordorigin="589,10121" coordsize="4475,2">
              <v:shape style="position:absolute;left:589;top:10121;width:4475;height:2" coordorigin="589,10121" coordsize="4475,0" path="m589,10121l5064,10121e" filled="f" stroked="t" strokeweight=".957298pt" strokecolor="#575757">
                <v:path arrowok="t"/>
              </v:shape>
            </v:group>
            <v:group style="position:absolute;left:4911;top:10121;width:460;height:2" coordorigin="4911,10121" coordsize="460,2">
              <v:shape style="position:absolute;left:4911;top:10121;width:460;height:2" coordorigin="4911,10121" coordsize="460,0" path="m4911,10121l5370,10121e" filled="f" stroked="t" strokeweight=".478649pt" strokecolor="#3B3B3B">
                <v:path arrowok="t"/>
              </v:shape>
            </v:group>
            <v:group style="position:absolute;left:5313;top:10121;width:3753;height:2" coordorigin="5313,10121" coordsize="3753,2">
              <v:shape style="position:absolute;left:5313;top:10121;width:3753;height:2" coordorigin="5313,10121" coordsize="3753,0" path="m5313,10121l9066,10121e" filled="f" stroked="t" strokeweight=".957298pt" strokecolor="#5B5B5B">
                <v:path arrowok="t"/>
              </v:shape>
            </v:group>
            <v:group style="position:absolute;left:9008;top:10121;width:278;height:2" coordorigin="9008,10121" coordsize="278,2">
              <v:shape style="position:absolute;left:9008;top:10121;width:278;height:2" coordorigin="9008,10121" coordsize="278,0" path="m9008,10121l9286,10121e" filled="f" stroked="t" strokeweight=".478649pt" strokecolor="#232323">
                <v:path arrowok="t"/>
              </v:shape>
            </v:group>
            <v:group style="position:absolute;left:9228;top:10119;width:2149;height:2" coordorigin="9228,10119" coordsize="2149,2">
              <v:shape style="position:absolute;left:9228;top:10119;width:2149;height:2" coordorigin="9228,10119" coordsize="2149,0" path="m9228,10119l11377,10119e" filled="f" stroked="t" strokeweight=".957298pt" strokecolor="#606060">
                <v:path arrowok="t"/>
              </v:shape>
            </v:group>
            <v:group style="position:absolute;left:589;top:10368;width:10789;height:2" coordorigin="589,10368" coordsize="10789,2">
              <v:shape style="position:absolute;left:589;top:10368;width:10789;height:2" coordorigin="589,10368" coordsize="10789,0" path="m589,10368l11377,10368e" filled="f" stroked="t" strokeweight=".957298pt" strokecolor="#4F4F4F">
                <v:path arrowok="t"/>
              </v:shape>
            </v:group>
            <v:group style="position:absolute;left:2257;top:10073;width:2;height:801" coordorigin="2257,10073" coordsize="2,801">
              <v:shape style="position:absolute;left:2257;top:10073;width:2;height:801" coordorigin="2257,10073" coordsize="0,801" path="m2257,10874l2257,10073e" filled="f" stroked="t" strokeweight=".478649pt" strokecolor="#2B2B2B">
                <v:path arrowok="t"/>
              </v:shape>
            </v:group>
            <v:group style="position:absolute;left:7218;top:10366;width:967;height:2" coordorigin="7218,10366" coordsize="967,2">
              <v:shape style="position:absolute;left:7218;top:10366;width:967;height:2" coordorigin="7218,10366" coordsize="967,0" path="m7218,10366l8185,10366e" filled="f" stroked="t" strokeweight=".478649pt" strokecolor="#232323">
                <v:path arrowok="t"/>
              </v:shape>
            </v:group>
            <v:group style="position:absolute;left:8127;top:10366;width:498;height:2" coordorigin="8127,10366" coordsize="498,2">
              <v:shape style="position:absolute;left:8127;top:10366;width:498;height:2" coordorigin="8127,10366" coordsize="498,0" path="m8127,10366l8625,10366e" filled="f" stroked="t" strokeweight=".478649pt" strokecolor="#383838">
                <v:path arrowok="t"/>
              </v:shape>
            </v:group>
            <v:group style="position:absolute;left:11373;top:10318;width:2;height:321" coordorigin="11373,10318" coordsize="2,321">
              <v:shape style="position:absolute;left:11373;top:10318;width:2;height:321" coordorigin="11373,10318" coordsize="0,321" path="m11373,10639l11373,10318e" filled="f" stroked="t" strokeweight=".478649pt" strokecolor="#2F2F2F">
                <v:path arrowok="t"/>
              </v:shape>
            </v:group>
            <v:group style="position:absolute;left:857;top:10848;width:5442;height:2" coordorigin="857,10848" coordsize="5442,2">
              <v:shape style="position:absolute;left:857;top:10848;width:5442;height:2" coordorigin="857,10848" coordsize="5442,0" path="m857,10848l6299,10848e" filled="f" stroked="t" strokeweight=".957298pt" strokecolor="#5B5B5B">
                <v:path arrowok="t"/>
              </v:shape>
            </v:group>
            <v:group style="position:absolute;left:6194;top:10845;width:684;height:2" coordorigin="6194,10845" coordsize="684,2">
              <v:shape style="position:absolute;left:6194;top:10845;width:684;height:2" coordorigin="6194,10845" coordsize="684,0" path="m6194,10845l6878,10845e" filled="f" stroked="t" strokeweight=".478649pt" strokecolor="#4F4F4F">
                <v:path arrowok="t"/>
              </v:shape>
            </v:group>
            <v:group style="position:absolute;left:6821;top:10845;width:455;height:2" coordorigin="6821,10845" coordsize="455,2">
              <v:shape style="position:absolute;left:6821;top:10845;width:455;height:2" coordorigin="6821,10845" coordsize="455,0" path="m6821,10845l7275,10845e" filled="f" stroked="t" strokeweight=".478649pt" strokecolor="#383838">
                <v:path arrowok="t"/>
              </v:shape>
            </v:group>
            <v:group style="position:absolute;left:7218;top:10843;width:4164;height:2" coordorigin="7218,10843" coordsize="4164,2">
              <v:shape style="position:absolute;left:7218;top:10843;width:4164;height:2" coordorigin="7218,10843" coordsize="4164,0" path="m7218,10843l11382,10843e" filled="f" stroked="t" strokeweight=".957298pt" strokecolor="#5B5B5B">
                <v:path arrowok="t"/>
              </v:shape>
            </v:group>
            <v:group style="position:absolute;left:11375;top:7077;width:2;height:4550" coordorigin="11375,7077" coordsize="2,4550">
              <v:shape style="position:absolute;left:11375;top:7077;width:2;height:4550" coordorigin="11375,7077" coordsize="0,4550" path="m11375,11627l11375,7077e" filled="f" stroked="t" strokeweight=".478649pt" strokecolor="#545454">
                <v:path arrowok="t"/>
              </v:shape>
            </v:group>
            <v:group style="position:absolute;left:584;top:11090;width:3925;height:2" coordorigin="584,11090" coordsize="3925,2">
              <v:shape style="position:absolute;left:584;top:11090;width:3925;height:2" coordorigin="584,11090" coordsize="3925,0" path="m584,11090l4509,11090e" filled="f" stroked="t" strokeweight=".957298pt" strokecolor="#545454">
                <v:path arrowok="t"/>
              </v:shape>
            </v:group>
            <v:group style="position:absolute;left:2257;top:10797;width:2;height:1482" coordorigin="2257,10797" coordsize="2,1482">
              <v:shape style="position:absolute;left:2257;top:10797;width:2;height:1482" coordorigin="2257,10797" coordsize="0,1482" path="m2257,12279l2257,10797e" filled="f" stroked="t" strokeweight=".717973pt" strokecolor="#4B4B4B">
                <v:path arrowok="t"/>
              </v:shape>
            </v:group>
            <v:group style="position:absolute;left:4423;top:11090;width:546;height:2" coordorigin="4423,11090" coordsize="546,2">
              <v:shape style="position:absolute;left:4423;top:11090;width:546;height:2" coordorigin="4423,11090" coordsize="546,0" path="m4423,11090l4968,11090e" filled="f" stroked="t" strokeweight=".478649pt" strokecolor="#232323">
                <v:path arrowok="t"/>
              </v:shape>
            </v:group>
            <v:group style="position:absolute;left:4911;top:11087;width:3274;height:2" coordorigin="4911,11087" coordsize="3274,2">
              <v:shape style="position:absolute;left:4911;top:11087;width:3274;height:2" coordorigin="4911,11087" coordsize="3274,0" path="m4911,11087l8185,11087e" filled="f" stroked="t" strokeweight=".957298pt" strokecolor="#575757">
                <v:path arrowok="t"/>
              </v:shape>
            </v:group>
            <v:group style="position:absolute;left:8127;top:11087;width:498;height:2" coordorigin="8127,11087" coordsize="498,2">
              <v:shape style="position:absolute;left:8127;top:11087;width:498;height:2" coordorigin="8127,11087" coordsize="498,0" path="m8127,11087l8625,11087e" filled="f" stroked="t" strokeweight=".717973pt" strokecolor="#444444">
                <v:path arrowok="t"/>
              </v:shape>
            </v:group>
            <v:group style="position:absolute;left:8348;top:11085;width:3035;height:2" coordorigin="8348,11085" coordsize="3035,2">
              <v:shape style="position:absolute;left:8348;top:11085;width:3035;height:2" coordorigin="8348,11085" coordsize="3035,0" path="m8348,11085l11382,11085e" filled="f" stroked="t" strokeweight=".957298pt" strokecolor="#545757">
                <v:path arrowok="t"/>
              </v:shape>
            </v:group>
            <v:group style="position:absolute;left:601;top:10994;width:2;height:5408" coordorigin="601,10994" coordsize="2,5408">
              <v:shape style="position:absolute;left:601;top:10994;width:2;height:5408" coordorigin="601,10994" coordsize="0,5408" path="m601,16402l601,10994e" filled="f" stroked="t" strokeweight=".957298pt" strokecolor="#545454">
                <v:path arrowok="t"/>
              </v:shape>
            </v:group>
            <v:group style="position:absolute;left:1120;top:11080;width:2;height:1031" coordorigin="1120,11080" coordsize="2,1031">
              <v:shape style="position:absolute;left:1120;top:11080;width:2;height:1031" coordorigin="1120,11080" coordsize="0,1031" path="m1120,12111l1120,11080e" filled="f" stroked="t" strokeweight=".957298pt" strokecolor="#4B4B4B">
                <v:path arrowok="t"/>
              </v:shape>
            </v:group>
            <v:group style="position:absolute;left:1592;top:11080;width:2;height:3979" coordorigin="1592,11080" coordsize="2,3979">
              <v:shape style="position:absolute;left:1592;top:11080;width:2;height:3979" coordorigin="1592,11080" coordsize="0,3979" path="m1592,15060l1592,11080e" filled="f" stroked="t" strokeweight=".957298pt" strokecolor="#444444">
                <v:path arrowok="t"/>
              </v:shape>
            </v:group>
            <v:group style="position:absolute;left:7247;top:11061;width:2;height:1021" coordorigin="7247,11061" coordsize="2,1021">
              <v:shape style="position:absolute;left:7247;top:11061;width:2;height:1021" coordorigin="7247,11061" coordsize="0,1021" path="m7247,12082l7247,11061e" filled="f" stroked="t" strokeweight=".239324pt" strokecolor="#575757">
                <v:path arrowok="t"/>
              </v:shape>
            </v:group>
            <v:group style="position:absolute;left:584;top:11598;width:10798;height:2" coordorigin="584,11598" coordsize="10798,2">
              <v:shape style="position:absolute;left:584;top:11598;width:10798;height:2" coordorigin="584,11598" coordsize="10798,0" path="m584,11598l11382,11598e" filled="f" stroked="t" strokeweight=".957298pt" strokecolor="#575757">
                <v:path arrowok="t"/>
              </v:shape>
            </v:group>
            <v:group style="position:absolute;left:5150;top:11600;width:594;height:2" coordorigin="5150,11600" coordsize="594,2">
              <v:shape style="position:absolute;left:5150;top:11600;width:594;height:2" coordorigin="5150,11600" coordsize="594,0" path="m5150,11600l5744,11600e" filled="f" stroked="t" strokeweight=".717973pt" strokecolor="#444444">
                <v:path arrowok="t"/>
              </v:shape>
            </v:group>
            <v:group style="position:absolute;left:11377;top:11550;width:2;height:1117" coordorigin="11377,11550" coordsize="2,1117">
              <v:shape style="position:absolute;left:11377;top:11550;width:2;height:1117" coordorigin="11377,11550" coordsize="0,1117" path="m11377,12667l11377,11550e" filled="f" stroked="t" strokeweight=".478649pt" strokecolor="#343434">
                <v:path arrowok="t"/>
              </v:shape>
            </v:group>
            <v:group style="position:absolute;left:1125;top:12053;width:2;height:758" coordorigin="1125,12053" coordsize="2,758">
              <v:shape style="position:absolute;left:1125;top:12053;width:2;height:758" coordorigin="1125,12053" coordsize="0,758" path="m1125,12811l1125,12053e" filled="f" stroked="t" strokeweight=".478649pt" strokecolor="#131313">
                <v:path arrowok="t"/>
              </v:shape>
            </v:group>
            <v:group style="position:absolute;left:7247;top:12082;width:2;height:3495" coordorigin="7247,12082" coordsize="2,3495">
              <v:shape style="position:absolute;left:7247;top:12082;width:2;height:3495" coordorigin="7247,12082" coordsize="0,3495" path="m7247,15577l7247,12082e" filled="f" stroked="t" strokeweight=".239324pt" strokecolor="#000000">
                <v:path arrowok="t"/>
              </v:shape>
            </v:group>
            <v:group style="position:absolute;left:2257;top:12216;width:2;height:144" coordorigin="2257,12216" coordsize="2,144">
              <v:shape style="position:absolute;left:2257;top:12216;width:2;height:144" coordorigin="2257,12216" coordsize="0,144" path="m2257,12360l2257,12216e" filled="f" stroked="t" strokeweight=".478649pt" strokecolor="#2B2B2B">
                <v:path arrowok="t"/>
              </v:shape>
            </v:group>
            <v:group style="position:absolute;left:598;top:12303;width:2;height:364" coordorigin="598,12303" coordsize="2,364">
              <v:shape style="position:absolute;left:598;top:12303;width:2;height:364" coordorigin="598,12303" coordsize="0,364" path="m598,12667l598,12303e" filled="f" stroked="t" strokeweight=".478649pt" strokecolor="#181818">
                <v:path arrowok="t"/>
              </v:shape>
            </v:group>
            <v:group style="position:absolute;left:2262;top:12303;width:2;height:945" coordorigin="2262,12303" coordsize="2,945">
              <v:shape style="position:absolute;left:2262;top:12303;width:2;height:945" coordorigin="2262,12303" coordsize="0,945" path="m2262,13247l2262,12303e" filled="f" stroked="t" strokeweight=".239324pt" strokecolor="#1C1C1C">
                <v:path arrowok="t"/>
              </v:shape>
            </v:group>
            <v:group style="position:absolute;left:598;top:12610;width:2;height:201" coordorigin="598,12610" coordsize="2,201">
              <v:shape style="position:absolute;left:598;top:12610;width:2;height:201" coordorigin="598,12610" coordsize="0,201" path="m598,12811l598,12610e" filled="f" stroked="t" strokeweight=".478649pt" strokecolor="#2B2B2B">
                <v:path arrowok="t"/>
              </v:shape>
            </v:group>
            <v:group style="position:absolute;left:11377;top:12595;width:2;height:2695" coordorigin="11377,12595" coordsize="2,2695">
              <v:shape style="position:absolute;left:11377;top:12595;width:2;height:2695" coordorigin="11377,12595" coordsize="0,2695" path="m11377,15290l11377,12595e" filled="f" stroked="t" strokeweight=".478649pt" strokecolor="#545454">
                <v:path arrowok="t"/>
              </v:shape>
            </v:group>
            <v:group style="position:absolute;left:2259;top:13190;width:2;height:230" coordorigin="2259,13190" coordsize="2,230">
              <v:shape style="position:absolute;left:2259;top:13190;width:2;height:230" coordorigin="2259,13190" coordsize="0,230" path="m2259,13420l2259,13190e" filled="f" stroked="t" strokeweight=".478649pt" strokecolor="#444444">
                <v:path arrowok="t"/>
              </v:shape>
            </v:group>
            <v:group style="position:absolute;left:570;top:13621;width:1398;height:2" coordorigin="570,13621" coordsize="1398,2">
              <v:shape style="position:absolute;left:570;top:13621;width:1398;height:2" coordorigin="570,13621" coordsize="1398,0" path="m570,13621l1967,13621e" filled="f" stroked="t" strokeweight=".239324pt" strokecolor="#5B5B5B">
                <v:path arrowok="t"/>
              </v:shape>
            </v:group>
            <v:group style="position:absolute;left:1127;top:12753;width:2;height:1132" coordorigin="1127,12753" coordsize="2,1132">
              <v:shape style="position:absolute;left:1127;top:12753;width:2;height:1132" coordorigin="1127,12753" coordsize="0,1132" path="m1127,13885l1127,12753e" filled="f" stroked="t" strokeweight=".957298pt" strokecolor="#575757">
                <v:path arrowok="t"/>
              </v:shape>
            </v:group>
            <v:group style="position:absolute;left:1967;top:13621;width:268;height:2" coordorigin="1967,13621" coordsize="268,2">
              <v:shape style="position:absolute;left:1967;top:13621;width:268;height:2" coordorigin="1967,13621" coordsize="268,0" path="m1967,13621l2235,13621e" filled="f" stroked="t" strokeweight=".239324pt" strokecolor="#000000">
                <v:path arrowok="t"/>
              </v:shape>
            </v:group>
            <v:group style="position:absolute;left:2259;top:13362;width:2;height:834" coordorigin="2259,13362" coordsize="2,834">
              <v:shape style="position:absolute;left:2259;top:13362;width:2;height:834" coordorigin="2259,13362" coordsize="0,834" path="m2259,14197l2259,13362e" filled="f" stroked="t" strokeweight=".478649pt" strokecolor="#5B5B5B">
                <v:path arrowok="t"/>
              </v:shape>
            </v:group>
            <v:group style="position:absolute;left:7247;top:13621;width:4107;height:2" coordorigin="7247,13621" coordsize="4107,2">
              <v:shape style="position:absolute;left:7247;top:13621;width:4107;height:2" coordorigin="7247,13621" coordsize="4107,0" path="m7247,13621l11354,13621e" filled="f" stroked="t" strokeweight="1.435947pt" strokecolor="#57648C">
                <v:path arrowok="t"/>
              </v:shape>
            </v:group>
            <v:group style="position:absolute;left:8597;top:13578;width:2;height:278" coordorigin="8597,13578" coordsize="2,278">
              <v:shape style="position:absolute;left:8597;top:13578;width:2;height:278" coordorigin="8597,13578" coordsize="0,278" path="m8597,13856l8597,13578e" filled="f" stroked="t" strokeweight="2.153920pt" strokecolor="#677083">
                <v:path arrowok="t"/>
              </v:shape>
            </v:group>
            <v:group style="position:absolute;left:1130;top:13799;width:2;height:681" coordorigin="1130,13799" coordsize="2,681">
              <v:shape style="position:absolute;left:1130;top:13799;width:2;height:681" coordorigin="1130,13799" coordsize="0,681" path="m1130,14479l1130,13799e" filled="f" stroked="t" strokeweight=".478649pt" strokecolor="#232323">
                <v:path arrowok="t"/>
              </v:shape>
            </v:group>
            <v:group style="position:absolute;left:603;top:14307;width:2;height:628" coordorigin="603,14307" coordsize="2,628">
              <v:shape style="position:absolute;left:603;top:14307;width:2;height:628" coordorigin="603,14307" coordsize="0,628" path="m603,14935l603,14307e" filled="f" stroked="t" strokeweight=".478649pt" strokecolor="#1C1C1C">
                <v:path arrowok="t"/>
              </v:shape>
            </v:group>
            <v:group style="position:absolute;left:1134;top:14422;width:2;height:273" coordorigin="1134,14422" coordsize="2,273">
              <v:shape style="position:absolute;left:1134;top:14422;width:2;height:273" coordorigin="1134,14422" coordsize="0,273" path="m1134,14695l1134,14422e" filled="f" stroked="t" strokeweight=".717973pt" strokecolor="#383838">
                <v:path arrowok="t"/>
              </v:shape>
            </v:group>
            <v:group style="position:absolute;left:605;top:14868;width:2;height:738" coordorigin="605,14868" coordsize="2,738">
              <v:shape style="position:absolute;left:605;top:14868;width:2;height:738" coordorigin="605,14868" coordsize="0,738" path="m605,15606l605,14868e" filled="f" stroked="t" strokeweight=".717973pt" strokecolor="#545454">
                <v:path arrowok="t"/>
              </v:shape>
            </v:group>
            <v:group style="position:absolute;left:1599;top:15002;width:2;height:604" coordorigin="1599,15002" coordsize="2,604">
              <v:shape style="position:absolute;left:1599;top:15002;width:2;height:604" coordorigin="1599,15002" coordsize="0,604" path="m1599,15606l1599,15002e" filled="f" stroked="t" strokeweight=".478649pt" strokecolor="#232323">
                <v:path arrowok="t"/>
              </v:shape>
            </v:group>
            <v:group style="position:absolute;left:11380;top:14465;width:2;height:825" coordorigin="11380,14465" coordsize="2,825">
              <v:shape style="position:absolute;left:11380;top:14465;width:2;height:825" coordorigin="11380,14465" coordsize="0,825" path="m11380,15290l11380,14465e" filled="f" stroked="t" strokeweight=".957298pt" strokecolor="#676767">
                <v:path arrowok="t"/>
              </v:shape>
            </v:group>
            <v:group style="position:absolute;left:11349;top:15247;width:2;height:331" coordorigin="11349,15247" coordsize="2,331">
              <v:shape style="position:absolute;left:11349;top:15247;width:2;height:331" coordorigin="11349,15247" coordsize="0,331" path="m11349,15577l11349,15247e" filled="f" stroked="t" strokeweight=".239324pt" strokecolor="#000000">
                <v:path arrowok="t"/>
              </v:shape>
            </v:group>
            <v:group style="position:absolute;left:1132;top:14580;width:2;height:1822" coordorigin="1132,14580" coordsize="2,1822">
              <v:shape style="position:absolute;left:1132;top:14580;width:2;height:1822" coordorigin="1132,14580" coordsize="0,1822" path="m1132,16402l1132,14580e" filled="f" stroked="t" strokeweight=".957298pt" strokecolor="#575757">
                <v:path arrowok="t"/>
              </v:shape>
            </v:group>
            <v:group style="position:absolute;left:598;top:16395;width:5653;height:2" coordorigin="598,16395" coordsize="5653,2">
              <v:shape style="position:absolute;left:598;top:16395;width:5653;height:2" coordorigin="598,16395" coordsize="5653,0" path="m598,16395l6251,16395e" filled="f" stroked="t" strokeweight=".957298pt" strokecolor="#5B5B5B">
                <v:path arrowok="t"/>
              </v:shape>
            </v:group>
            <v:group style="position:absolute;left:1596;top:15549;width:2;height:858" coordorigin="1596,15549" coordsize="2,858">
              <v:shape style="position:absolute;left:1596;top:15549;width:2;height:858" coordorigin="1596,15549" coordsize="0,858" path="m1596,16407l1596,15549e" filled="f" stroked="t" strokeweight=".717973pt" strokecolor="#3F3F3F">
                <v:path arrowok="t"/>
              </v:shape>
            </v:group>
            <v:group style="position:absolute;left:2262;top:15745;width:2;height:662" coordorigin="2262,15745" coordsize="2,662">
              <v:shape style="position:absolute;left:2262;top:15745;width:2;height:662" coordorigin="2262,15745" coordsize="0,662" path="m2262,16407l2262,15745e" filled="f" stroked="t" strokeweight=".239324pt" strokecolor="#606060">
                <v:path arrowok="t"/>
              </v:shape>
            </v:group>
            <v:group style="position:absolute;left:6194;top:16392;width:684;height:2" coordorigin="6194,16392" coordsize="684,2">
              <v:shape style="position:absolute;left:6194;top:16392;width:684;height:2" coordorigin="6194,16392" coordsize="684,0" path="m6194,16392l6878,16392e" filled="f" stroked="t" strokeweight=".478649pt" strokecolor="#3B3B3B">
                <v:path arrowok="t"/>
              </v:shape>
            </v:group>
            <v:group style="position:absolute;left:6821;top:16392;width:1805;height:2" coordorigin="6821,16392" coordsize="1805,2">
              <v:shape style="position:absolute;left:6821;top:16392;width:1805;height:2" coordorigin="6821,16392" coordsize="1805,0" path="m6821,16392l8625,16392e" filled="f" stroked="t" strokeweight=".478649pt" strokecolor="#282828">
                <v:path arrowok="t"/>
              </v:shape>
            </v:group>
            <v:group style="position:absolute;left:7247;top:15577;width:2;height:810" coordorigin="7247,15577" coordsize="2,810">
              <v:shape style="position:absolute;left:7247;top:15577;width:2;height:810" coordorigin="7247,15577" coordsize="0,810" path="m7247,16388l7247,15577e" filled="f" stroked="t" strokeweight=".239324pt" strokecolor="#1C1C1C">
                <v:path arrowok="t"/>
              </v:shape>
            </v:group>
            <v:group style="position:absolute;left:8568;top:16395;width:498;height:2" coordorigin="8568,16395" coordsize="498,2">
              <v:shape style="position:absolute;left:8568;top:16395;width:498;height:2" coordorigin="8568,16395" coordsize="498,0" path="m8568,16395l9066,16395e" filled="f" stroked="t" strokeweight=".717973pt" strokecolor="#444444">
                <v:path arrowok="t"/>
              </v:shape>
            </v:group>
            <v:group style="position:absolute;left:8577;top:16392;width:2805;height:2" coordorigin="8577,16392" coordsize="2805,2">
              <v:shape style="position:absolute;left:8577;top:16392;width:2805;height:2" coordorigin="8577,16392" coordsize="2805,0" path="m8577,16392l11382,16392e" filled="f" stroked="t" strokeweight=".957298pt" strokecolor="#575757">
                <v:path arrowok="t"/>
              </v:shape>
            </v:group>
            <v:group style="position:absolute;left:11349;top:15577;width:2;height:815" coordorigin="11349,15577" coordsize="2,815">
              <v:shape style="position:absolute;left:11349;top:15577;width:2;height:815" coordorigin="11349,15577" coordsize="0,815" path="m11349,16392l11349,15577e" filled="f" stroked="t" strokeweight=".239324pt" strokecolor="#4F4F4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100"/>
          <w:b/>
          <w:bCs/>
          <w:position w:val="2"/>
        </w:rPr>
        <w:t>KÖSE</w: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-64"/>
          <w:w w:val="100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100"/>
          <w:b/>
          <w:bCs/>
          <w:position w:val="2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100"/>
          <w:b/>
          <w:bCs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>Alı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4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left="2200" w:right="-20"/>
        <w:jc w:val="left"/>
        <w:tabs>
          <w:tab w:pos="4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494949"/>
          <w:w w:val="86"/>
          <w:position w:val="5"/>
        </w:rPr>
        <w:t>ı·faiv</w:t>
      </w:r>
      <w:r>
        <w:rPr>
          <w:rFonts w:ascii="Arial" w:hAnsi="Arial" w:cs="Arial" w:eastAsia="Arial"/>
          <w:sz w:val="20"/>
          <w:szCs w:val="20"/>
          <w:color w:val="494949"/>
          <w:w w:val="87"/>
          <w:position w:val="5"/>
        </w:rPr>
        <w:t>e</w:t>
      </w:r>
      <w:r>
        <w:rPr>
          <w:rFonts w:ascii="Arial" w:hAnsi="Arial" w:cs="Arial" w:eastAsia="Arial"/>
          <w:sz w:val="20"/>
          <w:szCs w:val="20"/>
          <w:color w:val="494949"/>
          <w:spacing w:val="-24"/>
          <w:w w:val="100"/>
          <w:position w:val="5"/>
        </w:rPr>
        <w:t> 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90"/>
          <w:position w:val="5"/>
        </w:rPr>
        <w:t>Kuze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90"/>
          <w:position w:val="5"/>
        </w:rPr>
        <w:t>y</w:t>
      </w:r>
      <w:r>
        <w:rPr>
          <w:rFonts w:ascii="Arial" w:hAnsi="Arial" w:cs="Arial" w:eastAsia="Arial"/>
          <w:sz w:val="20"/>
          <w:szCs w:val="20"/>
          <w:color w:val="333333"/>
          <w:spacing w:val="-12"/>
          <w:w w:val="90"/>
          <w:position w:val="5"/>
        </w:rPr>
        <w:t> 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90"/>
          <w:position w:val="5"/>
        </w:rPr>
        <w:t>Bölg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90"/>
          <w:position w:val="5"/>
        </w:rPr>
        <w:t>e</w:t>
      </w:r>
      <w:r>
        <w:rPr>
          <w:rFonts w:ascii="Arial" w:hAnsi="Arial" w:cs="Arial" w:eastAsia="Arial"/>
          <w:sz w:val="20"/>
          <w:szCs w:val="20"/>
          <w:color w:val="333333"/>
          <w:spacing w:val="16"/>
          <w:w w:val="90"/>
          <w:position w:val="5"/>
        </w:rPr>
        <w:t> 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00"/>
          <w:b/>
          <w:bCs/>
          <w:position w:val="5"/>
        </w:rPr>
        <w:t>Amiri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00"/>
          <w:b/>
          <w:bCs/>
          <w:position w:val="5"/>
        </w:rPr>
        <w:tab/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00"/>
          <w:b/>
          <w:bCs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80" w:right="5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580" w:bottom="280" w:left="280" w:right="16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158" w:lineRule="exact"/>
        <w:ind w:left="867" w:right="-61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position w:val="-1"/>
        </w:rPr>
        <w:t>IZ</w:t>
      </w:r>
      <w:r>
        <w:rPr>
          <w:rFonts w:ascii="Arial" w:hAnsi="Arial" w:cs="Arial" w:eastAsia="Arial"/>
          <w:sz w:val="14"/>
          <w:szCs w:val="14"/>
          <w:color w:val="333333"/>
          <w:spacing w:val="9"/>
          <w:w w:val="100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16"/>
          <w:position w:val="-1"/>
        </w:rPr>
        <w:t>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1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1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160"/>
          <w:cols w:num="2" w:equalWidth="0">
            <w:col w:w="1341" w:space="2458"/>
            <w:col w:w="7681"/>
          </w:cols>
        </w:sectPr>
      </w:pPr>
      <w:rPr/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.919792pt;margin-top:33.587479pt;width:563.905009pt;height:778.925903pt;mso-position-horizontal-relative:page;mso-position-vertical-relative:page;z-index:-16166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1518" w:hRule="exact"/>
                    </w:trPr>
                    <w:tc>
                      <w:tcPr>
                        <w:tcW w:w="2034" w:type="dxa"/>
                        <w:gridSpan w:val="4"/>
                        <w:tcBorders>
                          <w:top w:val="single" w:sz="5.711632" w:space="0" w:color="545454"/>
                          <w:bottom w:val="single" w:sz="5.711632" w:space="0" w:color="545454"/>
                          <w:left w:val="single" w:sz="5.711632" w:space="0" w:color="545454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854" w:lineRule="exact"/>
                          <w:ind w:left="667" w:right="734"/>
                          <w:jc w:val="center"/>
                          <w:rPr>
                            <w:rFonts w:ascii="Arial" w:hAnsi="Arial" w:cs="Arial" w:eastAsia="Arial"/>
                            <w:sz w:val="92"/>
                            <w:szCs w:val="92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92"/>
                            <w:szCs w:val="92"/>
                            <w:color w:val="333333"/>
                            <w:spacing w:val="0"/>
                            <w:w w:val="167"/>
                            <w:b/>
                            <w:bCs/>
                            <w:i/>
                            <w:position w:val="1"/>
                          </w:rPr>
                          <w:t>l</w:t>
                        </w:r>
                        <w:r>
                          <w:rPr>
                            <w:rFonts w:ascii="Arial" w:hAnsi="Arial" w:cs="Arial" w:eastAsia="Arial"/>
                            <w:sz w:val="92"/>
                            <w:szCs w:val="92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35" w:lineRule="exact"/>
                          <w:ind w:left="444" w:right="470"/>
                          <w:jc w:val="center"/>
                          <w:rPr>
                            <w:rFonts w:ascii="Arial" w:hAnsi="Arial" w:cs="Arial" w:eastAsia="Arial"/>
                            <w:sz w:val="15"/>
                            <w:szCs w:val="15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333333"/>
                            <w:spacing w:val="0"/>
                            <w:w w:val="103"/>
                            <w:b/>
                            <w:bCs/>
                          </w:rPr>
                          <w:t>BÜYÜKŞEHIR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42" w:lineRule="exact"/>
                          <w:ind w:left="492" w:right="507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333333"/>
                            <w:spacing w:val="0"/>
                            <w:w w:val="115"/>
                          </w:rPr>
                          <w:t>BELEDIYESI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766" w:type="dxa"/>
                        <w:gridSpan w:val="7"/>
                        <w:tcBorders>
                          <w:top w:val="single" w:sz="5.711632" w:space="0" w:color="545454"/>
                          <w:bottom w:val="single" w:sz="5.711632" w:space="0" w:color="54545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14" w:after="0" w:line="260" w:lineRule="exact"/>
                          <w:jc w:val="left"/>
                          <w:rPr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448" w:right="1714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14"/>
                          </w:rPr>
                          <w:t>İZMİR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6"/>
                            <w:w w:val="11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14"/>
                          </w:rPr>
                          <w:t>BÜYÜKŞEHİR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6"/>
                            <w:w w:val="11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14"/>
                          </w:rPr>
                          <w:t>BELEDİYESİ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4" w:after="0" w:line="280" w:lineRule="exact"/>
                          <w:jc w:val="left"/>
                          <w:rPr>
                            <w:sz w:val="28"/>
                            <w:szCs w:val="28"/>
                          </w:rPr>
                        </w:pPr>
                        <w:rPr/>
                        <w:r>
                          <w:rPr>
                            <w:sz w:val="28"/>
                            <w:szCs w:val="28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14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17"/>
                          </w:rPr>
                          <w:t>itfaiye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7"/>
                            <w:w w:val="11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17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17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17"/>
                            <w:w w:val="11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4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Acil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14"/>
                          </w:rPr>
                          <w:t>Müdahale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2"/>
                            <w:w w:val="11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Şub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15"/>
                          </w:rPr>
                          <w:t>Müdürlüğü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35" w:after="0" w:line="240" w:lineRule="auto"/>
                          <w:ind w:left="2279" w:right="2601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6"/>
                            <w:w w:val="113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13"/>
                          </w:rPr>
                          <w:t>ANGl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13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1"/>
                            <w:w w:val="11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13"/>
                          </w:rPr>
                          <w:t>RAPORU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394" w:type="dxa"/>
                        <w:tcBorders>
                          <w:top w:val="single" w:sz="5.711632" w:space="0" w:color="545454"/>
                          <w:bottom w:val="single" w:sz="5.711632" w:space="0" w:color="5B5B5B"/>
                          <w:left w:val="nil" w:sz="6" w:space="0" w:color="auto"/>
                          <w:right w:val="single" w:sz="5.711632" w:space="0" w:color="5B5B5B"/>
                        </w:tcBorders>
                      </w:tcPr>
                      <w:p>
                        <w:pPr>
                          <w:spacing w:before="9" w:after="0" w:line="180" w:lineRule="exact"/>
                          <w:jc w:val="left"/>
                          <w:rPr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sz w:val="18"/>
                            <w:szCs w:val="18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047" w:right="1223"/>
                          <w:jc w:val="center"/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4D4D4D"/>
                            <w:spacing w:val="0"/>
                            <w:w w:val="128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1" w:hRule="exact"/>
                    </w:trPr>
                    <w:tc>
                      <w:tcPr>
                        <w:tcW w:w="11194" w:type="dxa"/>
                        <w:gridSpan w:val="12"/>
                        <w:tcBorders>
                          <w:top w:val="nil" w:sz="6" w:space="0" w:color="auto"/>
                          <w:bottom w:val="nil" w:sz="6" w:space="0" w:color="auto"/>
                          <w:left w:val="single" w:sz="5.711632" w:space="0" w:color="545454"/>
                          <w:right w:val="single" w:sz="5.711632" w:space="0" w:color="5B5B5B"/>
                        </w:tcBorders>
                      </w:tcPr>
                      <w:p>
                        <w:pPr>
                          <w:spacing w:before="0" w:after="0" w:line="241" w:lineRule="exact"/>
                          <w:ind w:left="4" w:right="-20"/>
                          <w:jc w:val="left"/>
                          <w:tabs>
                            <w:tab w:pos="1380" w:val="left"/>
                            <w:tab w:pos="3040" w:val="left"/>
                            <w:tab w:pos="5420" w:val="left"/>
                            <w:tab w:pos="7460" w:val="left"/>
                            <w:tab w:pos="9460" w:val="left"/>
                          </w:tabs>
                          <w:rPr>
                            <w:rFonts w:ascii="Arial" w:hAnsi="Arial" w:cs="Arial" w:eastAsia="Arial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10"/>
                            <w:w w:val="101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54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14.05.2017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97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8"/>
                            <w:w w:val="97"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97"/>
                          </w:rPr>
                          <w:t>ildir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"/>
                            <w:w w:val="97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97"/>
                          </w:rPr>
                          <w:t>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16"/>
                            <w:w w:val="9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Sıra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37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89"/>
                          </w:rPr>
                          <w:t>)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88"/>
                          </w:rPr>
                          <w:t>Bil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89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5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22:07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13"/>
                            <w:position w:val="-1"/>
                          </w:rPr>
                          <w:t>tr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10"/>
                            <w:w w:val="113"/>
                            <w:position w:val="-1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333333"/>
                            <w:spacing w:val="-27"/>
                            <w:w w:val="139"/>
                            <w:position w:val="-1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4D4D4D"/>
                            <w:spacing w:val="0"/>
                            <w:w w:val="87"/>
                            <w:position w:val="-1"/>
                          </w:rPr>
                          <w:t>:</w:t>
                        </w:r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4D4D4D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4D4D4D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A3A5A8"/>
                            <w:spacing w:val="0"/>
                            <w:w w:val="184"/>
                            <w:position w:val="-8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11194" w:type="dxa"/>
                        <w:gridSpan w:val="12"/>
                        <w:tcBorders>
                          <w:top w:val="nil" w:sz="6" w:space="0" w:color="auto"/>
                          <w:bottom w:val="nil" w:sz="6" w:space="0" w:color="auto"/>
                          <w:left w:val="single" w:sz="5.711632" w:space="0" w:color="545454"/>
                          <w:right w:val="single" w:sz="5.711632" w:space="0" w:color="5B5B5B"/>
                        </w:tcBorders>
                      </w:tcPr>
                      <w:p>
                        <w:pPr>
                          <w:spacing w:before="14" w:after="0" w:line="240" w:lineRule="auto"/>
                          <w:ind w:left="13" w:right="-20"/>
                          <w:jc w:val="left"/>
                          <w:tabs>
                            <w:tab w:pos="1380" w:val="left"/>
                            <w:tab w:pos="3040" w:val="left"/>
                            <w:tab w:pos="4420" w:val="left"/>
                            <w:tab w:pos="54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w w:val="92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w w:val="91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92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-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3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-20"/>
                            <w:w w:val="13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14.05.2017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6"/>
                            <w:w w:val="37"/>
                          </w:rPr>
                          <w:t>)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99"/>
                          </w:rPr>
                          <w:t>Kay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0"/>
                            <w:w w:val="99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1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3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-29"/>
                            <w:w w:val="13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3106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76"/>
                          </w:rPr>
                          <w:t>)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1"/>
                            <w:w w:val="75"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-3"/>
                            <w:w w:val="77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7"/>
                          </w:rPr>
                          <w:t>ldi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0"/>
                          </w:rPr>
                          <w:t>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Ala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4"/>
                          </w:rPr>
                          <w:t>Merkez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4" w:hRule="exact"/>
                    </w:trPr>
                    <w:tc>
                      <w:tcPr>
                        <w:tcW w:w="11194" w:type="dxa"/>
                        <w:gridSpan w:val="12"/>
                        <w:tcBorders>
                          <w:top w:val="nil" w:sz="6" w:space="0" w:color="auto"/>
                          <w:bottom w:val="nil" w:sz="6" w:space="0" w:color="auto"/>
                          <w:left w:val="single" w:sz="5.711632" w:space="0" w:color="545454"/>
                          <w:right w:val="single" w:sz="5.711632" w:space="0" w:color="5B5B5B"/>
                        </w:tcBorders>
                      </w:tcPr>
                      <w:p>
                        <w:pPr>
                          <w:spacing w:before="14" w:after="0" w:line="240" w:lineRule="auto"/>
                          <w:ind w:left="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Bildirile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Adre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3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-25"/>
                            <w:w w:val="13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Bomova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4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"/>
                            <w:w w:val="100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0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-1"/>
                            <w:w w:val="100"/>
                          </w:rPr>
                          <w:t>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anla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1"/>
                          </w:rPr>
                          <w:t>Mal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3"/>
                            <w:w w:val="101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39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-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1406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Soka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4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89"/>
                          </w:rPr>
                          <w:t>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4"/>
                          </w:rPr>
                          <w:t>zeri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11194" w:type="dxa"/>
                        <w:gridSpan w:val="12"/>
                        <w:tcBorders>
                          <w:top w:val="nil" w:sz="6" w:space="0" w:color="auto"/>
                          <w:bottom w:val="nil" w:sz="6" w:space="0" w:color="auto"/>
                          <w:left w:val="single" w:sz="5.711632" w:space="0" w:color="545454"/>
                          <w:right w:val="single" w:sz="5.711632" w:space="0" w:color="5B5B5B"/>
                        </w:tcBorders>
                      </w:tcPr>
                      <w:p>
                        <w:pPr>
                          <w:spacing w:before="14" w:after="0" w:line="240" w:lineRule="auto"/>
                          <w:ind w:left="13" w:right="-20"/>
                          <w:jc w:val="left"/>
                          <w:tabs>
                            <w:tab w:pos="13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w w:val="98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8"/>
                            <w:w w:val="98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55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3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-30"/>
                            <w:w w:val="13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Bomova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5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8"/>
                            <w:w w:val="105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61"/>
                          </w:rPr>
                          <w:t>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6"/>
                            <w:w w:val="61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3"/>
                          </w:rPr>
                          <w:t>anla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4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Malı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1406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Soka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3"/>
                          </w:rPr>
                          <w:t>Üzeri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1" w:hRule="exact"/>
                    </w:trPr>
                    <w:tc>
                      <w:tcPr>
                        <w:tcW w:w="11194" w:type="dxa"/>
                        <w:gridSpan w:val="12"/>
                        <w:tcBorders>
                          <w:top w:val="nil" w:sz="6" w:space="0" w:color="auto"/>
                          <w:bottom w:val="single" w:sz="5.711632" w:space="0" w:color="545454"/>
                          <w:left w:val="single" w:sz="5.711632" w:space="0" w:color="545454"/>
                          <w:right w:val="single" w:sz="5.711632" w:space="0" w:color="5B5B5B"/>
                        </w:tcBorders>
                      </w:tcPr>
                      <w:p>
                        <w:pPr>
                          <w:spacing w:before="14" w:after="0" w:line="240" w:lineRule="auto"/>
                          <w:ind w:left="8" w:right="-20"/>
                          <w:jc w:val="left"/>
                          <w:tabs>
                            <w:tab w:pos="1380" w:val="left"/>
                            <w:tab w:pos="4440" w:val="left"/>
                            <w:tab w:pos="76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3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-1"/>
                            <w:w w:val="100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-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6"/>
                            <w:w w:val="100"/>
                          </w:rPr>
                          <w:t>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4"/>
                            <w:w w:val="100"/>
                          </w:rPr>
                          <w:t>ö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-7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1"/>
                          </w:rPr>
                          <w:t>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2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5"/>
                            <w:w w:val="100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Sınıfı: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4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97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-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8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10"/>
                            <w:w w:val="100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12"/>
                          </w:rPr>
                          <w:t>Sebebi: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6"/>
                            <w:w w:val="11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Dikkatsizli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8"/>
                            <w:w w:val="111"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6"/>
                            <w:w w:val="108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66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99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98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-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1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0"/>
                          </w:rPr>
                          <w:t>)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23" w:hRule="exact"/>
                    </w:trPr>
                    <w:tc>
                      <w:tcPr>
                        <w:tcW w:w="3526" w:type="dxa"/>
                        <w:vMerge w:val="restart"/>
                        <w:gridSpan w:val="5"/>
                        <w:tcBorders>
                          <w:top w:val="single" w:sz="5.711632" w:space="0" w:color="545454"/>
                          <w:left w:val="single" w:sz="5.711632" w:space="0" w:color="545454"/>
                          <w:right w:val="nil" w:sz="6" w:space="0" w:color="auto"/>
                        </w:tcBorders>
                      </w:tcPr>
                      <w:p>
                        <w:pPr>
                          <w:spacing w:before="9" w:after="0" w:line="240" w:lineRule="auto"/>
                          <w:ind w:left="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Binada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ise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3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101" w:type="dxa"/>
                        <w:gridSpan w:val="3"/>
                        <w:tcBorders>
                          <w:top w:val="single" w:sz="5.711632" w:space="0" w:color="545454"/>
                          <w:bottom w:val="single" w:sz="5.711632" w:space="0" w:color="747474"/>
                          <w:left w:val="single" w:sz="7.615512" w:space="0" w:color="545454"/>
                          <w:right w:val="single" w:sz="5.711632" w:space="0" w:color="545454"/>
                        </w:tcBorders>
                      </w:tcPr>
                      <w:p>
                        <w:pPr>
                          <w:spacing w:before="0" w:after="0" w:line="224" w:lineRule="exact"/>
                          <w:ind w:left="-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szCs w:val="26"/>
                            <w:color w:val="333333"/>
                            <w:w w:val="53"/>
                            <w:position w:val="1"/>
                          </w:rPr>
                          <w:t>rr'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szCs w:val="26"/>
                            <w:color w:val="333333"/>
                            <w:spacing w:val="-48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93"/>
                            <w:position w:val="1"/>
                          </w:rPr>
                          <w:t>apını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93"/>
                            <w:position w:val="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6"/>
                            <w:w w:val="93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  <w:position w:val="1"/>
                          </w:rPr>
                          <w:t>Şekli: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85" w:lineRule="exact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w w:val="86"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8"/>
                            <w:w w:val="86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6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7"/>
                            <w:w w:val="87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9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4"/>
                            <w:w w:val="91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6"/>
                            <w:w w:val="88"/>
                          </w:rPr>
                          <w:t>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5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4"/>
                            <w:w w:val="8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80"/>
                          </w:rPr>
                          <w:t>aıı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4"/>
                            <w:w w:val="8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8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8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8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3"/>
                            <w:w w:val="8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5"/>
                            <w:w w:val="100"/>
                          </w:rPr>
                          <w:t>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0"/>
                          </w:rPr>
                          <w:t>şap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0"/>
                          </w:rPr>
                          <w:t>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4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lik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3"/>
                            <w:w w:val="10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0"/>
                          </w:rPr>
                          <w:t>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3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567" w:type="dxa"/>
                        <w:gridSpan w:val="4"/>
                        <w:tcBorders>
                          <w:top w:val="single" w:sz="5.711632" w:space="0" w:color="545454"/>
                          <w:bottom w:val="nil" w:sz="6" w:space="0" w:color="auto"/>
                          <w:left w:val="single" w:sz="5.711632" w:space="0" w:color="545454"/>
                          <w:right w:val="single" w:sz="5.711632" w:space="0" w:color="5B5B5B"/>
                        </w:tcBorders>
                      </w:tcPr>
                      <w:p>
                        <w:pPr>
                          <w:spacing w:before="71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Kullanım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Şekli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311" w:hRule="exact"/>
                    </w:trPr>
                    <w:tc>
                      <w:tcPr>
                        <w:tcW w:w="3526" w:type="dxa"/>
                        <w:vMerge/>
                        <w:gridSpan w:val="5"/>
                        <w:tcBorders>
                          <w:bottom w:val="single" w:sz="7.615512" w:space="0" w:color="646464"/>
                          <w:left w:val="single" w:sz="5.711632" w:space="0" w:color="545454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435" w:type="dxa"/>
                        <w:gridSpan w:val="2"/>
                        <w:tcBorders>
                          <w:top w:val="single" w:sz="5.711632" w:space="0" w:color="747474"/>
                          <w:bottom w:val="single" w:sz="7.615512" w:space="0" w:color="3B3B3B"/>
                          <w:left w:val="single" w:sz="3.80776" w:space="0" w:color="282828"/>
                          <w:right w:val="single" w:sz="3.80776" w:space="0" w:color="2B2B2B"/>
                        </w:tcBorders>
                      </w:tcPr>
                      <w:p>
                        <w:pPr>
                          <w:spacing w:before="0" w:after="0" w:line="294" w:lineRule="exact"/>
                          <w:ind w:left="788" w:right="473"/>
                          <w:jc w:val="center"/>
                          <w:rPr>
                            <w:rFonts w:ascii="Arial" w:hAnsi="Arial" w:cs="Arial" w:eastAsia="Arial"/>
                            <w:sz w:val="39"/>
                            <w:szCs w:val="3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39"/>
                            <w:szCs w:val="39"/>
                            <w:color w:val="333333"/>
                            <w:spacing w:val="0"/>
                            <w:w w:val="41"/>
                            <w:position w:val="-5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39"/>
                            <w:szCs w:val="3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1666" w:type="dxa"/>
                        <w:tcBorders>
                          <w:top w:val="nil" w:sz="6" w:space="0" w:color="auto"/>
                          <w:bottom w:val="nil" w:sz="6" w:space="0" w:color="auto"/>
                          <w:left w:val="single" w:sz="3.80776" w:space="0" w:color="2B2B2B"/>
                          <w:right w:val="single" w:sz="3.80776" w:space="0" w:color="2F2F2F"/>
                        </w:tcBorders>
                      </w:tcPr>
                      <w:p>
                        <w:pPr>
                          <w:spacing w:before="0" w:after="0" w:line="311" w:lineRule="exact"/>
                          <w:ind w:left="490" w:right="-162"/>
                          <w:jc w:val="left"/>
                          <w:tabs>
                            <w:tab w:pos="960" w:val="left"/>
                            <w:tab w:pos="16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39"/>
                            <w:szCs w:val="39"/>
                            <w:color w:val="909193"/>
                            <w:spacing w:val="0"/>
                            <w:w w:val="61"/>
                            <w:position w:val="-4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39"/>
                            <w:szCs w:val="39"/>
                            <w:color w:val="909193"/>
                            <w:spacing w:val="-59"/>
                            <w:w w:val="61"/>
                            <w:position w:val="-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39"/>
                            <w:szCs w:val="39"/>
                            <w:color w:val="909193"/>
                            <w:spacing w:val="0"/>
                            <w:w w:val="100"/>
                            <w:position w:val="-4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39"/>
                            <w:szCs w:val="39"/>
                            <w:color w:val="909193"/>
                            <w:spacing w:val="0"/>
                            <w:w w:val="100"/>
                            <w:position w:val="-4"/>
                          </w:rPr>
                        </w:r>
                        <w:r>
                          <w:rPr>
                            <w:rFonts w:ascii="Arial" w:hAnsi="Arial" w:cs="Arial" w:eastAsia="Arial"/>
                            <w:sz w:val="39"/>
                            <w:szCs w:val="39"/>
                            <w:color w:val="333333"/>
                            <w:spacing w:val="0"/>
                            <w:w w:val="61"/>
                            <w:position w:val="-3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39"/>
                            <w:szCs w:val="39"/>
                            <w:color w:val="333333"/>
                            <w:spacing w:val="0"/>
                            <w:w w:val="100"/>
                            <w:position w:val="-3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39"/>
                            <w:szCs w:val="39"/>
                            <w:color w:val="333333"/>
                            <w:spacing w:val="0"/>
                            <w:w w:val="100"/>
                            <w:position w:val="-3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  <w:position w:val="5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4567" w:type="dxa"/>
                        <w:gridSpan w:val="4"/>
                        <w:tcBorders>
                          <w:top w:val="nil" w:sz="6" w:space="0" w:color="auto"/>
                          <w:bottom w:val="single" w:sz="5.711632" w:space="0" w:color="646464"/>
                          <w:left w:val="single" w:sz="3.80776" w:space="0" w:color="2F2F2F"/>
                          <w:right w:val="single" w:sz="5.711632" w:space="0" w:color="5B5B5B"/>
                        </w:tcBorders>
                      </w:tcPr>
                      <w:p>
                        <w:pPr>
                          <w:spacing w:before="23" w:after="0" w:line="240" w:lineRule="auto"/>
                          <w:ind w:left="5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Kontrol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Altına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Alma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15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7"/>
                            <w:w w:val="11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2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1"/>
                            <w:w w:val="102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-5"/>
                            <w:w w:val="11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2"/>
                          </w:rPr>
                          <w:t>25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80" w:hRule="exact"/>
                    </w:trPr>
                    <w:tc>
                      <w:tcPr>
                        <w:tcW w:w="2034" w:type="dxa"/>
                        <w:gridSpan w:val="4"/>
                        <w:tcBorders>
                          <w:top w:val="single" w:sz="7.615512" w:space="0" w:color="646464"/>
                          <w:bottom w:val="single" w:sz="5.711632" w:space="0" w:color="646464"/>
                          <w:left w:val="single" w:sz="5.711632" w:space="0" w:color="545454"/>
                          <w:right w:val="single" w:sz="7.615512" w:space="0" w:color="575757"/>
                        </w:tcBorders>
                      </w:tcPr>
                      <w:p>
                        <w:pPr>
                          <w:spacing w:before="4" w:after="0" w:line="240" w:lineRule="auto"/>
                          <w:ind w:left="13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Yana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4"/>
                          </w:rPr>
                          <w:t>Şeyin: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60" w:type="dxa"/>
                        <w:gridSpan w:val="8"/>
                        <w:tcBorders>
                          <w:top w:val="nil" w:sz="6" w:space="0" w:color="auto"/>
                          <w:bottom w:val="single" w:sz="5.711632" w:space="0" w:color="646464"/>
                          <w:left w:val="single" w:sz="7.615512" w:space="0" w:color="575757"/>
                          <w:right w:val="single" w:sz="5.711632" w:space="0" w:color="5B5B5B"/>
                        </w:tcBorders>
                      </w:tcPr>
                      <w:p>
                        <w:pPr>
                          <w:spacing w:before="18" w:after="0" w:line="240" w:lineRule="auto"/>
                          <w:ind w:left="2" w:right="-20"/>
                          <w:jc w:val="left"/>
                          <w:tabs>
                            <w:tab w:pos="35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2"/>
                            <w:w w:val="102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98"/>
                          </w:rPr>
                          <w:t>abi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2"/>
                            <w:w w:val="107"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66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3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-18"/>
                            <w:w w:val="63"/>
                          </w:rPr>
                          <w:t>j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98"/>
                          </w:rPr>
                          <w:t>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1"/>
                            <w:w w:val="99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2"/>
                            <w:w w:val="104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97"/>
                          </w:rPr>
                          <w:t>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veya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4"/>
                          </w:rPr>
                          <w:t>Kullanan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1" w:hRule="exact"/>
                    </w:trPr>
                    <w:tc>
                      <w:tcPr>
                        <w:tcW w:w="411" w:type="dxa"/>
                        <w:vMerge w:val="restart"/>
                        <w:tcBorders>
                          <w:top w:val="single" w:sz="5.711632" w:space="0" w:color="646464"/>
                          <w:left w:val="single" w:sz="5.711632" w:space="0" w:color="545454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13" w:after="0" w:line="260" w:lineRule="exact"/>
                          <w:jc w:val="left"/>
                          <w:rPr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4" w:right="-57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3"/>
                          </w:rPr>
                          <w:t>Gide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1" w:after="0" w:line="240" w:lineRule="auto"/>
                          <w:ind w:left="13" w:right="-93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Ekibi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3" w:after="0" w:line="120" w:lineRule="exact"/>
                          <w:jc w:val="left"/>
                          <w:rPr>
                            <w:sz w:val="12"/>
                            <w:szCs w:val="12"/>
                          </w:rPr>
                        </w:pPr>
                        <w:rPr/>
                        <w:r>
                          <w:rPr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4" w:right="-2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909193"/>
                            <w:spacing w:val="0"/>
                            <w:w w:val="43"/>
                          </w:rPr>
                          <w:t>·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623" w:type="dxa"/>
                        <w:vMerge w:val="restart"/>
                        <w:gridSpan w:val="3"/>
                        <w:tcBorders>
                          <w:top w:val="single" w:sz="5.711632" w:space="0" w:color="64646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13" w:after="0" w:line="260" w:lineRule="exact"/>
                          <w:jc w:val="left"/>
                          <w:rPr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spacing w:before="0" w:after="0" w:line="252" w:lineRule="auto"/>
                          <w:ind w:left="25" w:right="1449" w:firstLine="-41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4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60" w:type="dxa"/>
                        <w:gridSpan w:val="8"/>
                        <w:tcBorders>
                          <w:top w:val="single" w:sz="5.711632" w:space="0" w:color="646464"/>
                          <w:bottom w:val="nil" w:sz="6" w:space="0" w:color="auto"/>
                          <w:left w:val="single" w:sz="7.615512" w:space="0" w:color="575757"/>
                          <w:right w:val="single" w:sz="5.711632" w:space="0" w:color="5B5B5B"/>
                        </w:tcBorders>
                      </w:tcPr>
                      <w:p>
                        <w:pPr>
                          <w:spacing w:before="9" w:after="0" w:line="240" w:lineRule="auto"/>
                          <w:ind w:left="6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29"/>
                          </w:rPr>
                          <w:t>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47"/>
                            <w:w w:val="12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Özka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7"/>
                          </w:rPr>
                          <w:t>BA$BO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5"/>
                            <w:w w:val="108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-8"/>
                            <w:w w:val="116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2"/>
                          </w:rPr>
                          <w:t>ANCI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83" w:hRule="exact"/>
                    </w:trPr>
                    <w:tc>
                      <w:tcPr>
                        <w:tcW w:w="411" w:type="dxa"/>
                        <w:vMerge/>
                        <w:tcBorders>
                          <w:left w:val="single" w:sz="5.711632" w:space="0" w:color="545454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623" w:type="dxa"/>
                        <w:vMerge/>
                        <w:gridSpan w:val="3"/>
                        <w:tcBorders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56" w:type="dxa"/>
                        <w:vMerge w:val="restart"/>
                        <w:gridSpan w:val="2"/>
                        <w:tcBorders>
                          <w:top w:val="single" w:sz="5.711632" w:space="0" w:color="545454"/>
                          <w:left w:val="nil" w:sz="6" w:space="0" w:color="auto"/>
                          <w:right w:val="single" w:sz="7.615512" w:space="0" w:color="646464"/>
                        </w:tcBorders>
                      </w:tcPr>
                      <w:p>
                        <w:pPr>
                          <w:spacing w:before="6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5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3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5"/>
                          </w:rPr>
                          <w:t>:1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5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Plakası: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35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EC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6"/>
                          </w:rPr>
                          <w:t>821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818" w:type="dxa"/>
                        <w:gridSpan w:val="4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9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D4D"/>
                            <w:spacing w:val="-6"/>
                            <w:w w:val="137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6"/>
                          </w:rPr>
                          <w:t>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7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4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1"/>
                            <w:w w:val="104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-8"/>
                            <w:w w:val="11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8"/>
                          </w:rPr>
                          <w:t>08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786" w:type="dxa"/>
                        <w:gridSpan w:val="2"/>
                        <w:tcBorders>
                          <w:top w:val="single" w:sz="5.711632" w:space="0" w:color="575757"/>
                          <w:bottom w:val="nil" w:sz="6" w:space="0" w:color="auto"/>
                          <w:left w:val="nil" w:sz="6" w:space="0" w:color="auto"/>
                          <w:right w:val="single" w:sz="5.711632" w:space="0" w:color="5B5B5B"/>
                        </w:tcBorders>
                      </w:tcPr>
                      <w:p>
                        <w:pPr>
                          <w:spacing w:before="6" w:after="0" w:line="240" w:lineRule="auto"/>
                          <w:ind w:left="9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Varı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3"/>
                          </w:rPr>
                          <w:t>22:12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1" w:hRule="exact"/>
                    </w:trPr>
                    <w:tc>
                      <w:tcPr>
                        <w:tcW w:w="411" w:type="dxa"/>
                        <w:vMerge/>
                        <w:tcBorders>
                          <w:left w:val="single" w:sz="5.711632" w:space="0" w:color="545454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623" w:type="dxa"/>
                        <w:vMerge/>
                        <w:gridSpan w:val="3"/>
                        <w:tcBorders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56" w:type="dxa"/>
                        <w:vMerge/>
                        <w:gridSpan w:val="2"/>
                        <w:tcBorders>
                          <w:left w:val="nil" w:sz="6" w:space="0" w:color="auto"/>
                          <w:right w:val="single" w:sz="7.615512" w:space="0" w:color="64646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04" w:type="dxa"/>
                        <w:gridSpan w:val="6"/>
                        <w:tcBorders>
                          <w:top w:val="nil" w:sz="6" w:space="0" w:color="auto"/>
                          <w:bottom w:val="single" w:sz="5.711632" w:space="0" w:color="575757"/>
                          <w:left w:val="single" w:sz="7.615512" w:space="0" w:color="646464"/>
                          <w:right w:val="single" w:sz="5.711632" w:space="0" w:color="5B5B5B"/>
                        </w:tcBorders>
                      </w:tcPr>
                      <w:p>
                        <w:pPr>
                          <w:spacing w:before="18" w:after="0" w:line="216" w:lineRule="exact"/>
                          <w:ind w:left="12" w:right="-20"/>
                          <w:jc w:val="left"/>
                          <w:tabs>
                            <w:tab w:pos="24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w w:val="96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6"/>
                            <w:w w:val="76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5"/>
                            <w:w w:val="112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99"/>
                          </w:rPr>
                          <w:t>ktri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Arıza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5"/>
                            <w:w w:val="100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1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3"/>
                          </w:rPr>
                          <w:t>Gelmedi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411" w:type="dxa"/>
                        <w:vMerge/>
                        <w:tcBorders>
                          <w:left w:val="single" w:sz="5.711632" w:space="0" w:color="545454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623" w:type="dxa"/>
                        <w:vMerge/>
                        <w:gridSpan w:val="3"/>
                        <w:tcBorders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56" w:type="dxa"/>
                        <w:vMerge/>
                        <w:gridSpan w:val="2"/>
                        <w:tcBorders>
                          <w:left w:val="nil" w:sz="6" w:space="0" w:color="auto"/>
                          <w:right w:val="single" w:sz="7.615512" w:space="0" w:color="64646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04" w:type="dxa"/>
                        <w:gridSpan w:val="6"/>
                        <w:tcBorders>
                          <w:top w:val="single" w:sz="5.711632" w:space="0" w:color="575757"/>
                          <w:bottom w:val="single" w:sz="5.711632" w:space="0" w:color="545454"/>
                          <w:left w:val="single" w:sz="7.615512" w:space="0" w:color="646464"/>
                          <w:right w:val="single" w:sz="7.615512" w:space="0" w:color="606060"/>
                        </w:tcBorders>
                      </w:tcPr>
                      <w:p>
                        <w:pPr>
                          <w:spacing w:before="4" w:after="0" w:line="240" w:lineRule="auto"/>
                          <w:ind w:left="17" w:right="-20"/>
                          <w:jc w:val="left"/>
                          <w:tabs>
                            <w:tab w:pos="24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112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Acil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Servi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9"/>
                            <w:w w:val="100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1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12"/>
                          </w:rPr>
                          <w:t>:Gelmedi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4" w:hRule="exact"/>
                    </w:trPr>
                    <w:tc>
                      <w:tcPr>
                        <w:tcW w:w="411" w:type="dxa"/>
                        <w:vMerge/>
                        <w:tcBorders>
                          <w:left w:val="single" w:sz="5.711632" w:space="0" w:color="545454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623" w:type="dxa"/>
                        <w:vMerge/>
                        <w:gridSpan w:val="3"/>
                        <w:tcBorders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56" w:type="dxa"/>
                        <w:vMerge/>
                        <w:gridSpan w:val="2"/>
                        <w:tcBorders>
                          <w:bottom w:val="single" w:sz="7.615512" w:space="0" w:color="545454"/>
                          <w:left w:val="nil" w:sz="6" w:space="0" w:color="auto"/>
                          <w:right w:val="single" w:sz="7.615512" w:space="0" w:color="64646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04" w:type="dxa"/>
                        <w:gridSpan w:val="6"/>
                        <w:tcBorders>
                          <w:top w:val="single" w:sz="5.711632" w:space="0" w:color="545454"/>
                          <w:bottom w:val="nil" w:sz="6" w:space="0" w:color="auto"/>
                          <w:left w:val="single" w:sz="3.80776" w:space="0" w:color="383838"/>
                          <w:right w:val="single" w:sz="7.615512" w:space="0" w:color="606060"/>
                        </w:tcBorders>
                      </w:tcPr>
                      <w:p>
                        <w:pPr>
                          <w:spacing w:before="4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9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mniyet-Jandarma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9"/>
                            <w:w w:val="100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-4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5"/>
                          </w:rPr>
                          <w:t>Gelmedi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411" w:type="dxa"/>
                        <w:vMerge/>
                        <w:tcBorders>
                          <w:left w:val="single" w:sz="5.711632" w:space="0" w:color="545454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623" w:type="dxa"/>
                        <w:vMerge/>
                        <w:gridSpan w:val="3"/>
                        <w:tcBorders>
                          <w:bottom w:val="single" w:sz="5.711632" w:space="0" w:color="54545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56" w:type="dxa"/>
                        <w:gridSpan w:val="2"/>
                        <w:tcBorders>
                          <w:top w:val="single" w:sz="7.615512" w:space="0" w:color="545454"/>
                          <w:bottom w:val="single" w:sz="5.711632" w:space="0" w:color="545454"/>
                          <w:left w:val="single" w:sz="3.80776" w:space="0" w:color="3B3B3B"/>
                          <w:right w:val="single" w:sz="3.80776" w:space="0" w:color="383838"/>
                        </w:tcBorders>
                      </w:tcPr>
                      <w:p>
                        <w:pPr>
                          <w:spacing w:before="2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Personel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Sayısı: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6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04" w:type="dxa"/>
                        <w:gridSpan w:val="6"/>
                        <w:tcBorders>
                          <w:top w:val="nil" w:sz="6" w:space="0" w:color="auto"/>
                          <w:bottom w:val="nil" w:sz="6" w:space="0" w:color="auto"/>
                          <w:left w:val="single" w:sz="3.80776" w:space="0" w:color="383838"/>
                          <w:right w:val="single" w:sz="5.711632" w:space="0" w:color="5B5B5B"/>
                        </w:tcBorders>
                      </w:tcPr>
                      <w:p>
                        <w:pPr>
                          <w:spacing w:before="11" w:after="0" w:line="240" w:lineRule="auto"/>
                          <w:ind w:left="12" w:right="-20"/>
                          <w:jc w:val="left"/>
                          <w:tabs>
                            <w:tab w:pos="24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Doğalgaz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Ekibi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12"/>
                          </w:rPr>
                          <w:t>:Gelmedi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73" w:hRule="exact"/>
                    </w:trPr>
                    <w:tc>
                      <w:tcPr>
                        <w:tcW w:w="411" w:type="dxa"/>
                        <w:vMerge/>
                        <w:tcBorders>
                          <w:left w:val="single" w:sz="5.711632" w:space="0" w:color="545454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623" w:type="dxa"/>
                        <w:vMerge w:val="restart"/>
                        <w:gridSpan w:val="3"/>
                        <w:tcBorders>
                          <w:top w:val="single" w:sz="5.711632" w:space="0" w:color="54545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9" w:after="0" w:line="240" w:lineRule="auto"/>
                          <w:ind w:left="3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mcı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3"/>
                          </w:rPr>
                          <w:t>Gitmişse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556" w:type="dxa"/>
                        <w:gridSpan w:val="2"/>
                        <w:tcBorders>
                          <w:top w:val="single" w:sz="5.711632" w:space="0" w:color="545454"/>
                          <w:bottom w:val="single" w:sz="5.711632" w:space="0" w:color="545454"/>
                          <w:left w:val="single" w:sz="7.615512" w:space="0" w:color="575757"/>
                          <w:right w:val="single" w:sz="7.615512" w:space="0" w:color="606060"/>
                        </w:tcBorders>
                      </w:tcPr>
                      <w:p>
                        <w:pPr>
                          <w:spacing w:before="9" w:after="0" w:line="252" w:lineRule="auto"/>
                          <w:ind w:left="12" w:right="1467" w:firstLine="-1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4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Dönüş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5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818" w:type="dxa"/>
                        <w:gridSpan w:val="4"/>
                        <w:tcBorders>
                          <w:top w:val="single" w:sz="5.711632" w:space="0" w:color="4B4B4B"/>
                          <w:bottom w:val="single" w:sz="5.711632" w:space="0" w:color="545454"/>
                          <w:left w:val="single" w:sz="7.615512" w:space="0" w:color="606060"/>
                          <w:right w:val="nil" w:sz="6" w:space="0" w:color="auto"/>
                        </w:tcBorders>
                      </w:tcPr>
                      <w:p>
                        <w:pPr>
                          <w:spacing w:before="9" w:after="0" w:line="240" w:lineRule="auto"/>
                          <w:ind w:left="6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45"/>
                          </w:rPr>
                          <w:t>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20"/>
                            <w:w w:val="14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1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786" w:type="dxa"/>
                        <w:gridSpan w:val="2"/>
                        <w:tcBorders>
                          <w:top w:val="nil" w:sz="6" w:space="0" w:color="auto"/>
                          <w:bottom w:val="single" w:sz="5.711632" w:space="0" w:color="545454"/>
                          <w:left w:val="nil" w:sz="6" w:space="0" w:color="auto"/>
                          <w:right w:val="single" w:sz="5.711632" w:space="0" w:color="5B5B5B"/>
                        </w:tcBorders>
                      </w:tcPr>
                      <w:p>
                        <w:pPr>
                          <w:spacing w:before="16" w:after="0" w:line="240" w:lineRule="auto"/>
                          <w:ind w:left="10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Personel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3"/>
                          </w:rPr>
                          <w:t>Sayısı: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411" w:type="dxa"/>
                        <w:vMerge/>
                        <w:tcBorders>
                          <w:left w:val="single" w:sz="5.711632" w:space="0" w:color="545454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623" w:type="dxa"/>
                        <w:vMerge/>
                        <w:gridSpan w:val="3"/>
                        <w:tcBorders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56" w:type="dxa"/>
                        <w:gridSpan w:val="2"/>
                        <w:tcBorders>
                          <w:top w:val="single" w:sz="5.711632" w:space="0" w:color="545454"/>
                          <w:bottom w:val="single" w:sz="5.711632" w:space="0" w:color="575757"/>
                          <w:left w:val="single" w:sz="7.615512" w:space="0" w:color="3F3F3F"/>
                          <w:right w:val="single" w:sz="7.615512" w:space="0" w:color="606060"/>
                        </w:tcBorders>
                      </w:tcPr>
                      <w:p>
                        <w:pPr>
                          <w:spacing w:before="9" w:after="0" w:line="216" w:lineRule="exact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Yardıma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Gele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A.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5"/>
                          </w:rPr>
                          <w:t>Plakası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818" w:type="dxa"/>
                        <w:gridSpan w:val="4"/>
                        <w:tcBorders>
                          <w:top w:val="single" w:sz="5.711632" w:space="0" w:color="545454"/>
                          <w:bottom w:val="single" w:sz="5.711632" w:space="0" w:color="545454"/>
                          <w:left w:val="single" w:sz="7.615512" w:space="0" w:color="606060"/>
                          <w:right w:val="single" w:sz="1.90388" w:space="0" w:color="34343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3786" w:type="dxa"/>
                        <w:gridSpan w:val="2"/>
                        <w:tcBorders>
                          <w:top w:val="single" w:sz="5.711632" w:space="0" w:color="545454"/>
                          <w:bottom w:val="nil" w:sz="6" w:space="0" w:color="auto"/>
                          <w:left w:val="single" w:sz="1.90388" w:space="0" w:color="343434"/>
                          <w:right w:val="single" w:sz="5.711632" w:space="0" w:color="5B5B5B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46" w:hRule="exact"/>
                    </w:trPr>
                    <w:tc>
                      <w:tcPr>
                        <w:tcW w:w="411" w:type="dxa"/>
                        <w:vMerge/>
                        <w:tcBorders>
                          <w:bottom w:val="single" w:sz="5.711632" w:space="0" w:color="545454"/>
                          <w:left w:val="single" w:sz="5.711632" w:space="0" w:color="545454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623" w:type="dxa"/>
                        <w:vMerge/>
                        <w:gridSpan w:val="3"/>
                        <w:tcBorders>
                          <w:bottom w:val="single" w:sz="5.711632" w:space="0" w:color="54545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9160" w:type="dxa"/>
                        <w:gridSpan w:val="8"/>
                        <w:tcBorders>
                          <w:top w:val="nil" w:sz="6" w:space="0" w:color="auto"/>
                          <w:bottom w:val="single" w:sz="5.711632" w:space="0" w:color="545454"/>
                          <w:left w:val="single" w:sz="3.80776" w:space="0" w:color="484848"/>
                          <w:right w:val="single" w:sz="5.711632" w:space="0" w:color="5B5B5B"/>
                        </w:tcBorders>
                      </w:tcPr>
                      <w:p>
                        <w:pPr>
                          <w:spacing w:before="16" w:after="0" w:line="240" w:lineRule="auto"/>
                          <w:ind w:left="17" w:right="-20"/>
                          <w:jc w:val="left"/>
                          <w:tabs>
                            <w:tab w:pos="2880" w:val="left"/>
                            <w:tab w:pos="310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w w:val="99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3"/>
                          </w:rPr>
                          <w:t>Amirini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4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4"/>
                          </w:rPr>
                          <w:t>Adı-Soyad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4"/>
                            <w:w w:val="104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3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0"/>
                            <w:u w:val="single" w:color="38383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0"/>
                            <w:u w:val="single" w:color="383838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0"/>
                            <w:u w:val="single" w:color="383838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69" w:hRule="exact"/>
                    </w:trPr>
                    <w:tc>
                      <w:tcPr>
                        <w:tcW w:w="2034" w:type="dxa"/>
                        <w:gridSpan w:val="4"/>
                        <w:tcBorders>
                          <w:top w:val="single" w:sz="5.711632" w:space="0" w:color="545454"/>
                          <w:bottom w:val="nil" w:sz="6" w:space="0" w:color="auto"/>
                          <w:left w:val="single" w:sz="5.711632" w:space="0" w:color="545454"/>
                          <w:right w:val="single" w:sz="7.615512" w:space="0" w:color="5B5B5B"/>
                        </w:tcBorders>
                      </w:tcPr>
                      <w:p>
                        <w:pPr>
                          <w:spacing w:before="11" w:after="0" w:line="240" w:lineRule="auto"/>
                          <w:ind w:left="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Olayı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3"/>
                          </w:rPr>
                          <w:t>Görüldüğü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1" w:after="0" w:line="240" w:lineRule="auto"/>
                          <w:ind w:left="13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1"/>
                          </w:rPr>
                          <w:t>Durum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60" w:type="dxa"/>
                        <w:gridSpan w:val="8"/>
                        <w:tcBorders>
                          <w:top w:val="single" w:sz="5.711632" w:space="0" w:color="545454"/>
                          <w:bottom w:val="nil" w:sz="6" w:space="0" w:color="auto"/>
                          <w:left w:val="single" w:sz="7.615512" w:space="0" w:color="5B5B5B"/>
                          <w:right w:val="single" w:sz="5.711632" w:space="0" w:color="5B5B5B"/>
                        </w:tcBorders>
                      </w:tcPr>
                      <w:p>
                        <w:pPr>
                          <w:spacing w:before="6" w:after="0" w:line="240" w:lineRule="auto"/>
                          <w:ind w:left="4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yerine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7"/>
                          </w:rPr>
                          <w:t>vanldığında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4"/>
                            <w:w w:val="10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alevii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dumanlı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şekilde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yanmakta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olduğ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2"/>
                          </w:rPr>
                          <w:t>görüld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5"/>
                            <w:w w:val="103"/>
                          </w:rPr>
                          <w:t>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16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1" w:hRule="exact"/>
                    </w:trPr>
                    <w:tc>
                      <w:tcPr>
                        <w:tcW w:w="2034" w:type="dxa"/>
                        <w:vMerge w:val="restart"/>
                        <w:gridSpan w:val="4"/>
                        <w:tcBorders>
                          <w:top w:val="nil" w:sz="6" w:space="0" w:color="auto"/>
                          <w:left w:val="single" w:sz="5.711632" w:space="0" w:color="545454"/>
                          <w:right w:val="nil" w:sz="6" w:space="0" w:color="auto"/>
                        </w:tcBorders>
                      </w:tcPr>
                      <w:p>
                        <w:pPr>
                          <w:spacing w:before="8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Söndürme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3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556" w:type="dxa"/>
                        <w:vMerge w:val="restart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right w:val="single" w:sz="7.615512" w:space="0" w:color="575757"/>
                        </w:tcBorders>
                      </w:tcPr>
                      <w:p>
                        <w:pPr>
                          <w:spacing w:before="3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673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Su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6"/>
                          </w:rPr>
                          <w:t>ile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04" w:type="dxa"/>
                        <w:gridSpan w:val="6"/>
                        <w:tcBorders>
                          <w:top w:val="nil" w:sz="6" w:space="0" w:color="auto"/>
                          <w:bottom w:val="nil" w:sz="6" w:space="0" w:color="auto"/>
                          <w:left w:val="single" w:sz="7.615512" w:space="0" w:color="575757"/>
                          <w:right w:val="single" w:sz="5.711632" w:space="0" w:color="5B5B5B"/>
                        </w:tcBorders>
                      </w:tcPr>
                      <w:p>
                        <w:pPr>
                          <w:spacing w:before="14" w:after="0" w:line="240" w:lineRule="auto"/>
                          <w:ind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Söndürmede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4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Kullanıla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4"/>
                          </w:rPr>
                          <w:t>söndürücü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2034" w:type="dxa"/>
                        <w:vMerge/>
                        <w:gridSpan w:val="4"/>
                        <w:tcBorders>
                          <w:left w:val="single" w:sz="5.711632" w:space="0" w:color="545454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56" w:type="dxa"/>
                        <w:vMerge/>
                        <w:gridSpan w:val="2"/>
                        <w:tcBorders>
                          <w:left w:val="nil" w:sz="6" w:space="0" w:color="auto"/>
                          <w:right w:val="single" w:sz="7.615512" w:space="0" w:color="575757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04" w:type="dxa"/>
                        <w:gridSpan w:val="6"/>
                        <w:tcBorders>
                          <w:top w:val="nil" w:sz="6" w:space="0" w:color="auto"/>
                          <w:bottom w:val="single" w:sz="5.711632" w:space="0" w:color="545454"/>
                          <w:left w:val="single" w:sz="7.615512" w:space="0" w:color="575757"/>
                          <w:right w:val="single" w:sz="5.711632" w:space="0" w:color="5B5B5B"/>
                        </w:tcBorders>
                      </w:tcPr>
                      <w:p>
                        <w:pPr>
                          <w:spacing w:before="11" w:after="0" w:line="221" w:lineRule="exact"/>
                          <w:ind w:left="52" w:right="-20"/>
                          <w:jc w:val="left"/>
                          <w:tabs>
                            <w:tab w:pos="1900" w:val="left"/>
                            <w:tab w:pos="34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39"/>
                            <w:position w:val="-1"/>
                          </w:rPr>
                          <w:t>um3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  <w:position w:val="0"/>
                          </w:rPr>
                          <w:t>jKöpükK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"/>
                            <w:w w:val="100"/>
                            <w:position w:val="0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0"/>
                            <w:position w:val="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-15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0"/>
                            <w:position w:val="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1"/>
                            <w:w w:val="46"/>
                            <w:position w:val="0"/>
                          </w:rPr>
                          <w:t>)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  <w:position w:val="0"/>
                          </w:rPr>
                          <w:t>K.K.T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1"/>
                            <w:position w:val="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2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3"/>
                            <w:position w:val="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"/>
                            <w:w w:val="103"/>
                            <w:position w:val="0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16"/>
                            <w:position w:val="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43" w:hRule="exact"/>
                    </w:trPr>
                    <w:tc>
                      <w:tcPr>
                        <w:tcW w:w="2034" w:type="dxa"/>
                        <w:vMerge/>
                        <w:gridSpan w:val="4"/>
                        <w:tcBorders>
                          <w:bottom w:val="nil" w:sz="6" w:space="0" w:color="auto"/>
                          <w:left w:val="single" w:sz="5.711632" w:space="0" w:color="545454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56" w:type="dxa"/>
                        <w:vMerge/>
                        <w:gridSpan w:val="2"/>
                        <w:tcBorders>
                          <w:bottom w:val="single" w:sz="7.615512" w:space="0" w:color="575757"/>
                          <w:left w:val="nil" w:sz="6" w:space="0" w:color="auto"/>
                          <w:right w:val="single" w:sz="7.615512" w:space="0" w:color="575757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04" w:type="dxa"/>
                        <w:gridSpan w:val="6"/>
                        <w:tcBorders>
                          <w:top w:val="single" w:sz="5.711632" w:space="0" w:color="545454"/>
                          <w:bottom w:val="nil" w:sz="6" w:space="0" w:color="auto"/>
                          <w:left w:val="single" w:sz="7.615512" w:space="0" w:color="575757"/>
                          <w:right w:val="single" w:sz="5.711632" w:space="0" w:color="4B4B4B"/>
                        </w:tcBorders>
                      </w:tcPr>
                      <w:p>
                        <w:pPr>
                          <w:spacing w:before="0" w:after="0" w:line="235" w:lineRule="exact"/>
                          <w:ind w:left="933" w:right="-20"/>
                          <w:jc w:val="left"/>
                          <w:tabs>
                            <w:tab w:pos="1900" w:val="left"/>
                            <w:tab w:pos="3480" w:val="left"/>
                          </w:tabs>
                          <w:rPr>
                            <w:rFonts w:ascii="Arial" w:hAnsi="Arial" w:cs="Arial" w:eastAsia="Arial"/>
                            <w:sz w:val="34"/>
                            <w:szCs w:val="3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333333"/>
                            <w:spacing w:val="0"/>
                            <w:w w:val="207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333333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333333"/>
                            <w:spacing w:val="0"/>
                            <w:w w:val="100"/>
                          </w:rPr>
                        </w:r>
                        <w:r>
                          <w:rPr>
                            <w:rFonts w:ascii="Arial" w:hAnsi="Arial" w:cs="Arial" w:eastAsia="Arial"/>
                            <w:sz w:val="34"/>
                            <w:szCs w:val="34"/>
                            <w:color w:val="1F1F1F"/>
                            <w:spacing w:val="0"/>
                            <w:w w:val="47"/>
                            <w:position w:val="-2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34"/>
                            <w:szCs w:val="34"/>
                            <w:color w:val="1F1F1F"/>
                            <w:spacing w:val="0"/>
                            <w:w w:val="100"/>
                            <w:position w:val="-2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34"/>
                            <w:szCs w:val="34"/>
                            <w:color w:val="1F1F1F"/>
                            <w:spacing w:val="0"/>
                            <w:w w:val="100"/>
                            <w:position w:val="-2"/>
                          </w:rPr>
                        </w:r>
                        <w:r>
                          <w:rPr>
                            <w:rFonts w:ascii="Arial" w:hAnsi="Arial" w:cs="Arial" w:eastAsia="Arial"/>
                            <w:sz w:val="34"/>
                            <w:szCs w:val="34"/>
                            <w:color w:val="4D4D4D"/>
                            <w:spacing w:val="0"/>
                            <w:w w:val="63"/>
                            <w:position w:val="-2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34"/>
                            <w:szCs w:val="34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809" w:hRule="exact"/>
                    </w:trPr>
                    <w:tc>
                      <w:tcPr>
                        <w:tcW w:w="2034" w:type="dxa"/>
                        <w:gridSpan w:val="4"/>
                        <w:tcBorders>
                          <w:top w:val="nil" w:sz="6" w:space="0" w:color="auto"/>
                          <w:bottom w:val="single" w:sz="5.711632" w:space="0" w:color="4B4B4B"/>
                          <w:left w:val="single" w:sz="5.711632" w:space="0" w:color="545454"/>
                          <w:right w:val="single" w:sz="5.711632" w:space="0" w:color="4B4B4B"/>
                        </w:tcBorders>
                      </w:tcPr>
                      <w:p>
                        <w:pPr>
                          <w:spacing w:before="12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Söndürme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3"/>
                          </w:rPr>
                          <w:t>Sonundaki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1" w:after="0" w:line="240" w:lineRule="auto"/>
                          <w:ind w:left="13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Hasa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3"/>
                          </w:rPr>
                          <w:t>Durumu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60" w:type="dxa"/>
                        <w:gridSpan w:val="8"/>
                        <w:tcBorders>
                          <w:top w:val="nil" w:sz="6" w:space="0" w:color="auto"/>
                          <w:bottom w:val="nil" w:sz="6" w:space="0" w:color="auto"/>
                          <w:left w:val="single" w:sz="5.711632" w:space="0" w:color="4B4B4B"/>
                          <w:right w:val="single" w:sz="5.711632" w:space="0" w:color="5B5B5B"/>
                        </w:tcBorders>
                      </w:tcPr>
                      <w:p>
                        <w:pPr>
                          <w:spacing w:before="12" w:after="0" w:line="240" w:lineRule="auto"/>
                          <w:ind w:left="5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yerinde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yo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kenarında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4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açı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alandaki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çöple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yanmıştır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Maddi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zara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3"/>
                          </w:rPr>
                          <w:t>yoktur.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937" w:hRule="exact"/>
                    </w:trPr>
                    <w:tc>
                      <w:tcPr>
                        <w:tcW w:w="2034" w:type="dxa"/>
                        <w:gridSpan w:val="4"/>
                        <w:tcBorders>
                          <w:top w:val="single" w:sz="5.711632" w:space="0" w:color="4B4B4B"/>
                          <w:bottom w:val="single" w:sz="5.711632" w:space="0" w:color="545454"/>
                          <w:left w:val="single" w:sz="5.711632" w:space="0" w:color="545454"/>
                          <w:right w:val="single" w:sz="5.711632" w:space="0" w:color="4B4B4B"/>
                        </w:tcBorders>
                      </w:tcPr>
                      <w:p>
                        <w:pPr>
                          <w:spacing w:before="19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3"/>
                          </w:rPr>
                          <w:t>Nedeni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60" w:type="dxa"/>
                        <w:gridSpan w:val="8"/>
                        <w:tcBorders>
                          <w:top w:val="nil" w:sz="6" w:space="0" w:color="auto"/>
                          <w:bottom w:val="nil" w:sz="6" w:space="0" w:color="auto"/>
                          <w:left w:val="single" w:sz="5.711632" w:space="0" w:color="4B4B4B"/>
                          <w:right w:val="single" w:sz="5.711632" w:space="0" w:color="5B5B5B"/>
                        </w:tcBorders>
                      </w:tcPr>
                      <w:p>
                        <w:pPr>
                          <w:spacing w:before="11" w:after="0" w:line="253" w:lineRule="auto"/>
                          <w:ind w:left="5" w:right="-64" w:firstLine="157"/>
                          <w:jc w:val="both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yerinde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yapıla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tetkikt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3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başlangıcını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yo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4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kenarında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açı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4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alandaki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çöplerde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olduğ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4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görülmüş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olup;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yapıla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araştırma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4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soruşturmad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4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kimliği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belirlenemeye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yolda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geçe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kişi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veya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kişile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tarafindan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söndürülmede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sehve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atıla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veya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düşürüle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sigara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izmaritini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açı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alandaki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kola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yanıcı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kağıtları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1"/>
                          </w:rPr>
                          <w:t>tutuşturması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neticesinde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çıktığı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kanaatine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3"/>
                          </w:rPr>
                          <w:t>varılmıştı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"/>
                            <w:w w:val="104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93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7" w:hRule="exact"/>
                    </w:trPr>
                    <w:tc>
                      <w:tcPr>
                        <w:tcW w:w="2034" w:type="dxa"/>
                        <w:gridSpan w:val="4"/>
                        <w:tcBorders>
                          <w:top w:val="single" w:sz="5.711632" w:space="0" w:color="545454"/>
                          <w:bottom w:val="nil" w:sz="6" w:space="0" w:color="auto"/>
                          <w:left w:val="single" w:sz="5.711632" w:space="0" w:color="545454"/>
                          <w:right w:val="single" w:sz="7.615512" w:space="0" w:color="545454"/>
                        </w:tcBorders>
                      </w:tcPr>
                      <w:p>
                        <w:pPr>
                          <w:spacing w:before="4" w:after="0" w:line="240" w:lineRule="auto"/>
                          <w:ind w:left="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Sigarta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4"/>
                          </w:rPr>
                          <w:t>ise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60" w:type="dxa"/>
                        <w:gridSpan w:val="8"/>
                        <w:tcBorders>
                          <w:top w:val="nil" w:sz="6" w:space="0" w:color="auto"/>
                          <w:bottom w:val="nil" w:sz="6" w:space="0" w:color="auto"/>
                          <w:left w:val="single" w:sz="7.615512" w:space="0" w:color="545454"/>
                          <w:right w:val="single" w:sz="5.711632" w:space="0" w:color="5B5B5B"/>
                        </w:tcBorders>
                      </w:tcPr>
                      <w:p>
                        <w:pPr>
                          <w:spacing w:before="6" w:after="0" w:line="240" w:lineRule="auto"/>
                          <w:ind w:left="2" w:right="-20"/>
                          <w:jc w:val="left"/>
                          <w:tabs>
                            <w:tab w:pos="46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iJ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8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-4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Ad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4"/>
                            <w:w w:val="10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-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73"/>
                            <w:position w:val="1"/>
                          </w:rPr>
                          <w:t>)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1"/>
                            <w:w w:val="72"/>
                            <w:position w:val="1"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-4"/>
                            <w:w w:val="112"/>
                            <w:position w:val="1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2"/>
                            <w:w w:val="107"/>
                            <w:position w:val="1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1"/>
                            <w:w w:val="118"/>
                            <w:position w:val="1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89"/>
                            <w:position w:val="1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4"/>
                            <w:w w:val="89"/>
                            <w:position w:val="1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14"/>
                            <w:position w:val="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41" w:hRule="exact"/>
                    </w:trPr>
                    <w:tc>
                      <w:tcPr>
                        <w:tcW w:w="2034" w:type="dxa"/>
                        <w:gridSpan w:val="4"/>
                        <w:tcBorders>
                          <w:top w:val="nil" w:sz="6" w:space="0" w:color="auto"/>
                          <w:bottom w:val="single" w:sz="7.615512" w:space="0" w:color="545454"/>
                          <w:left w:val="single" w:sz="5.711632" w:space="0" w:color="545454"/>
                          <w:right w:val="single" w:sz="7.615512" w:space="0" w:color="545454"/>
                        </w:tcBorders>
                      </w:tcPr>
                      <w:p>
                        <w:pPr>
                          <w:spacing w:before="14" w:after="0" w:line="218" w:lineRule="exact"/>
                          <w:ind w:left="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Gereç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3"/>
                          </w:rPr>
                          <w:t>Kaybı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60" w:type="dxa"/>
                        <w:gridSpan w:val="8"/>
                        <w:tcBorders>
                          <w:top w:val="nil" w:sz="6" w:space="0" w:color="auto"/>
                          <w:bottom w:val="nil" w:sz="6" w:space="0" w:color="auto"/>
                          <w:left w:val="single" w:sz="7.615512" w:space="0" w:color="545454"/>
                          <w:right w:val="single" w:sz="5.711632" w:space="0" w:color="5B5B5B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474" w:hRule="exact"/>
                    </w:trPr>
                    <w:tc>
                      <w:tcPr>
                        <w:tcW w:w="2034" w:type="dxa"/>
                        <w:gridSpan w:val="4"/>
                        <w:tcBorders>
                          <w:top w:val="single" w:sz="7.615512" w:space="0" w:color="545454"/>
                          <w:bottom w:val="single" w:sz="7.615512" w:space="0" w:color="575757"/>
                          <w:left w:val="single" w:sz="5.711632" w:space="0" w:color="545454"/>
                          <w:right w:val="single" w:sz="3.80776" w:space="0" w:color="2B2B2B"/>
                        </w:tcBorders>
                      </w:tcPr>
                      <w:p>
                        <w:pPr>
                          <w:spacing w:before="6" w:after="0" w:line="240" w:lineRule="auto"/>
                          <w:ind w:left="13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93"/>
                          </w:rPr>
                          <w:t>Y?-·"'ı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93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1"/>
                            <w:w w:val="9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Yer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3"/>
                          </w:rPr>
                          <w:t>Kime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30" w:lineRule="exact"/>
                          <w:ind w:left="4" w:right="-20"/>
                          <w:jc w:val="left"/>
                          <w:tabs>
                            <w:tab w:pos="3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Courier New" w:hAnsi="Courier New" w:cs="Courier New" w:eastAsia="Courier New"/>
                            <w:sz w:val="24"/>
                            <w:szCs w:val="24"/>
                            <w:color w:val="333333"/>
                            <w:spacing w:val="0"/>
                            <w:w w:val="72"/>
                            <w:position w:val="-1"/>
                          </w:rPr>
                          <w:t>T</w:t>
                        </w:r>
                        <w:r>
                          <w:rPr>
                            <w:rFonts w:ascii="Courier New" w:hAnsi="Courier New" w:cs="Courier New" w:eastAsia="Courier New"/>
                            <w:sz w:val="24"/>
                            <w:szCs w:val="24"/>
                            <w:color w:val="333333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Courier New" w:hAnsi="Courier New" w:cs="Courier New" w:eastAsia="Courier New"/>
                            <w:sz w:val="24"/>
                            <w:szCs w:val="24"/>
                            <w:color w:val="333333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4D4D4D"/>
                            <w:spacing w:val="-5"/>
                            <w:w w:val="182"/>
                            <w:position w:val="-1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333333"/>
                            <w:spacing w:val="-3"/>
                            <w:w w:val="118"/>
                            <w:position w:val="-1"/>
                          </w:rPr>
                          <w:t>•</w:t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333333"/>
                            <w:spacing w:val="0"/>
                            <w:w w:val="226"/>
                            <w:position w:val="-1"/>
                          </w:rPr>
                          <w:t>il</w:t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333333"/>
                            <w:spacing w:val="-18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2"/>
                            <w:position w:val="-1"/>
                          </w:rPr>
                          <w:t>Edildiği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9160" w:type="dxa"/>
                        <w:gridSpan w:val="8"/>
                        <w:tcBorders>
                          <w:top w:val="nil" w:sz="6" w:space="0" w:color="auto"/>
                          <w:bottom w:val="nil" w:sz="6" w:space="0" w:color="auto"/>
                          <w:left w:val="single" w:sz="3.80776" w:space="0" w:color="2B2B2B"/>
                          <w:right w:val="single" w:sz="5.711632" w:space="0" w:color="5B5B5B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43" w:hRule="exact"/>
                    </w:trPr>
                    <w:tc>
                      <w:tcPr>
                        <w:tcW w:w="2034" w:type="dxa"/>
                        <w:gridSpan w:val="4"/>
                        <w:tcBorders>
                          <w:top w:val="single" w:sz="7.615512" w:space="0" w:color="575757"/>
                          <w:bottom w:val="single" w:sz="5.711632" w:space="0" w:color="545454"/>
                          <w:left w:val="single" w:sz="5.711632" w:space="0" w:color="545454"/>
                          <w:right w:val="single" w:sz="5.711632" w:space="0" w:color="4B4B4B"/>
                        </w:tcBorders>
                      </w:tcPr>
                      <w:p>
                        <w:pPr>
                          <w:spacing w:before="10" w:after="0" w:line="216" w:lineRule="exact"/>
                          <w:ind w:left="1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Ekibi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4"/>
                          </w:rPr>
                          <w:t>Dönüşü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60" w:type="dxa"/>
                        <w:gridSpan w:val="8"/>
                        <w:tcBorders>
                          <w:top w:val="nil" w:sz="6" w:space="0" w:color="auto"/>
                          <w:bottom w:val="nil" w:sz="6" w:space="0" w:color="auto"/>
                          <w:left w:val="single" w:sz="5.711632" w:space="0" w:color="4B4B4B"/>
                          <w:right w:val="single" w:sz="5.711632" w:space="0" w:color="5B5B5B"/>
                        </w:tcBorders>
                      </w:tcPr>
                      <w:p>
                        <w:pPr>
                          <w:spacing w:before="14" w:after="0" w:line="228" w:lineRule="exact"/>
                          <w:ind w:left="5" w:right="-20"/>
                          <w:jc w:val="left"/>
                          <w:tabs>
                            <w:tab w:pos="39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lfarih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14.05.2017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8"/>
                            <w:w w:val="91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97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-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46464"/>
                            <w:spacing w:val="0"/>
                            <w:w w:val="13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46464"/>
                            <w:spacing w:val="-31"/>
                            <w:w w:val="13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3"/>
                          </w:rPr>
                          <w:t>23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1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4"/>
                          </w:rPr>
                          <w:t>15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8" w:hRule="exact"/>
                    </w:trPr>
                    <w:tc>
                      <w:tcPr>
                        <w:tcW w:w="658" w:type="dxa"/>
                        <w:gridSpan w:val="2"/>
                        <w:tcBorders>
                          <w:top w:val="single" w:sz="5.711632" w:space="0" w:color="545454"/>
                          <w:bottom w:val="single" w:sz="5.711632" w:space="0" w:color="545454"/>
                          <w:left w:val="single" w:sz="5.711632" w:space="0" w:color="545454"/>
                          <w:right w:val="single" w:sz="1.90388" w:space="0" w:color="747474"/>
                        </w:tcBorders>
                      </w:tcPr>
                      <w:p>
                        <w:pPr>
                          <w:spacing w:before="9" w:after="0" w:line="214" w:lineRule="exact"/>
                          <w:ind w:left="10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4"/>
                            <w:position w:val="-1"/>
                          </w:rPr>
                          <w:t>Varsa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719" w:type="dxa"/>
                        <w:tcBorders>
                          <w:top w:val="single" w:sz="5.711632" w:space="0" w:color="545454"/>
                          <w:bottom w:val="single" w:sz="5.711632" w:space="0" w:color="545454"/>
                          <w:left w:val="single" w:sz="1.90388" w:space="0" w:color="747474"/>
                          <w:right w:val="single" w:sz="7.615512" w:space="0" w:color="545454"/>
                        </w:tcBorders>
                      </w:tcPr>
                      <w:p>
                        <w:pPr>
                          <w:spacing w:before="9" w:after="0" w:line="214" w:lineRule="exact"/>
                          <w:ind w:left="26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2"/>
                            <w:position w:val="-1"/>
                          </w:rPr>
                          <w:t>Ölü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657" w:type="dxa"/>
                        <w:tcBorders>
                          <w:top w:val="single" w:sz="5.711632" w:space="0" w:color="545454"/>
                          <w:bottom w:val="single" w:sz="5.711632" w:space="0" w:color="545454"/>
                          <w:left w:val="single" w:sz="7.615512" w:space="0" w:color="545454"/>
                          <w:right w:val="single" w:sz="5.711632" w:space="0" w:color="4B4B4B"/>
                        </w:tcBorders>
                      </w:tcPr>
                      <w:p>
                        <w:pPr>
                          <w:spacing w:before="9" w:after="0" w:line="214" w:lineRule="exact"/>
                          <w:ind w:left="43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3"/>
                            <w:position w:val="-1"/>
                          </w:rPr>
                          <w:t>Yaralı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5017" w:type="dxa"/>
                        <w:gridSpan w:val="5"/>
                        <w:tcBorders>
                          <w:top w:val="nil" w:sz="6" w:space="0" w:color="auto"/>
                          <w:bottom w:val="nil" w:sz="6" w:space="0" w:color="auto"/>
                          <w:left w:val="single" w:sz="5.711632" w:space="0" w:color="4B4B4B"/>
                          <w:right w:val="single" w:sz="7.615512" w:space="0" w:color="575757"/>
                        </w:tcBorders>
                      </w:tcPr>
                      <w:p>
                        <w:pPr>
                          <w:spacing w:before="11" w:after="0" w:line="240" w:lineRule="auto"/>
                          <w:ind w:left="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PİDE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EKİP: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1.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Posta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3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6"/>
                          </w:rPr>
                          <w:t>Bomova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143" w:type="dxa"/>
                        <w:gridSpan w:val="3"/>
                        <w:tcBorders>
                          <w:top w:val="single" w:sz="5.711632" w:space="0" w:color="575757"/>
                          <w:bottom w:val="single" w:sz="7.615512" w:space="0" w:color="575757"/>
                          <w:left w:val="single" w:sz="7.615512" w:space="0" w:color="575757"/>
                          <w:right w:val="single" w:sz="3.80776" w:space="0" w:color="575757"/>
                        </w:tcBorders>
                      </w:tcPr>
                      <w:p>
                        <w:pPr>
                          <w:spacing w:before="0" w:after="0" w:line="218" w:lineRule="exact"/>
                          <w:ind w:left="1412" w:right="1371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w w:val="102"/>
                          </w:rPr>
                          <w:t>ONAYLA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0"/>
                            <w:w w:val="103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2"/>
                          </w:rPr>
                          <w:t>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193" w:hRule="exact"/>
                    </w:trPr>
                    <w:tc>
                      <w:tcPr>
                        <w:tcW w:w="658" w:type="dxa"/>
                        <w:gridSpan w:val="2"/>
                        <w:tcBorders>
                          <w:top w:val="single" w:sz="5.711632" w:space="0" w:color="545454"/>
                          <w:bottom w:val="nil" w:sz="6" w:space="0" w:color="auto"/>
                          <w:left w:val="single" w:sz="5.711632" w:space="0" w:color="545454"/>
                          <w:right w:val="single" w:sz="1.90388" w:space="0" w:color="000000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15" w:after="0" w:line="280" w:lineRule="exact"/>
                          <w:jc w:val="left"/>
                          <w:rPr>
                            <w:sz w:val="28"/>
                            <w:szCs w:val="28"/>
                          </w:rPr>
                        </w:pPr>
                        <w:rPr/>
                        <w:r>
                          <w:rPr>
                            <w:sz w:val="28"/>
                            <w:szCs w:val="28"/>
                          </w:rPr>
                        </w:r>
                      </w:p>
                      <w:p>
                        <w:pPr>
                          <w:spacing w:before="0" w:after="0" w:line="303" w:lineRule="exact"/>
                          <w:ind w:left="36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333333"/>
                            <w:spacing w:val="0"/>
                            <w:w w:val="74"/>
                            <w:position w:val="-2"/>
                          </w:rPr>
                          <w:t>·o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60" w:lineRule="exact"/>
                          <w:ind w:left="40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8"/>
                            <w:szCs w:val="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8"/>
                            <w:szCs w:val="8"/>
                            <w:color w:val="333333"/>
                            <w:spacing w:val="0"/>
                            <w:w w:val="136"/>
                          </w:rPr>
                          <w:t>(!)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8"/>
                            <w:szCs w:val="8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81" w:lineRule="exact"/>
                          <w:ind w:left="365" w:right="-20"/>
                          <w:jc w:val="left"/>
                          <w:rPr>
                            <w:rFonts w:ascii="Arial" w:hAnsi="Arial" w:cs="Arial" w:eastAsia="Arial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333333"/>
                            <w:spacing w:val="0"/>
                            <w:w w:val="100"/>
                            <w:i/>
                          </w:rPr>
                          <w:t>.Q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87" w:lineRule="exact"/>
                          <w:ind w:left="33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w w:val="53"/>
                            <w:position w:val="-1"/>
                          </w:rPr>
                          <w:t>....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4"/>
                            <w:w w:val="53"/>
                            <w:position w:val="-1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333333"/>
                            <w:spacing w:val="-38"/>
                            <w:w w:val="52"/>
                            <w:position w:val="3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53"/>
                            <w:position w:val="-1"/>
                          </w:rPr>
                          <w:t>..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719" w:type="dxa"/>
                        <w:tcBorders>
                          <w:top w:val="single" w:sz="5.711632" w:space="0" w:color="545454"/>
                          <w:bottom w:val="single" w:sz="1.90388" w:space="0" w:color="606060"/>
                          <w:left w:val="single" w:sz="1.90388" w:space="0" w:color="000000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57" w:type="dxa"/>
                        <w:tcBorders>
                          <w:top w:val="single" w:sz="5.711632" w:space="0" w:color="545454"/>
                          <w:bottom w:val="single" w:sz="1.90388" w:space="0" w:color="4B4B4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017" w:type="dxa"/>
                        <w:vMerge w:val="restart"/>
                        <w:gridSpan w:val="5"/>
                        <w:tcBorders>
                          <w:top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7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64" w:right="-20"/>
                          <w:jc w:val="left"/>
                          <w:tabs>
                            <w:tab w:pos="270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Gitmişse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Üs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3"/>
                          </w:rPr>
                          <w:t>Amir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3"/>
                            <w:w w:val="103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3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Yangına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1"/>
                          </w:rPr>
                          <w:t>Koyan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6" w:after="0" w:line="218" w:lineRule="exact"/>
                          <w:ind w:left="293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9"/>
                          </w:rPr>
                          <w:t>EkipAmiri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010" w:lineRule="exact"/>
                          <w:ind w:left="1230" w:right="-20"/>
                          <w:jc w:val="left"/>
                          <w:tabs>
                            <w:tab w:pos="3120" w:val="left"/>
                          </w:tabs>
                          <w:rPr>
                            <w:rFonts w:ascii="Times New Roman" w:hAnsi="Times New Roman" w:cs="Times New Roman" w:eastAsia="Times New Roman"/>
                            <w:sz w:val="99"/>
                            <w:szCs w:val="9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62"/>
                            <w:szCs w:val="62"/>
                            <w:color w:val="343B70"/>
                            <w:spacing w:val="0"/>
                            <w:w w:val="282"/>
                            <w:i/>
                            <w:position w:val="6"/>
                          </w:rPr>
                          <w:t>li</w:t>
                        </w:r>
                        <w:r>
                          <w:rPr>
                            <w:rFonts w:ascii="Arial" w:hAnsi="Arial" w:cs="Arial" w:eastAsia="Arial"/>
                            <w:sz w:val="62"/>
                            <w:szCs w:val="62"/>
                            <w:color w:val="343B70"/>
                            <w:spacing w:val="0"/>
                            <w:w w:val="100"/>
                            <w:i/>
                            <w:position w:val="6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62"/>
                            <w:szCs w:val="62"/>
                            <w:color w:val="343B70"/>
                            <w:spacing w:val="0"/>
                            <w:w w:val="100"/>
                            <w:i/>
                            <w:position w:val="6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99"/>
                            <w:szCs w:val="99"/>
                            <w:color w:val="343B70"/>
                            <w:spacing w:val="0"/>
                            <w:w w:val="70"/>
                            <w:i/>
                            <w:position w:val="1"/>
                          </w:rPr>
                          <w:t>JfoJh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99"/>
                            <w:szCs w:val="9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28" w:after="0" w:line="186" w:lineRule="exact"/>
                          <w:ind w:left="402" w:right="-20"/>
                          <w:jc w:val="left"/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D4D4D"/>
                            <w:spacing w:val="-14"/>
                            <w:w w:val="115"/>
                            <w:position w:val="-3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33333"/>
                            <w:spacing w:val="0"/>
                            <w:w w:val="115"/>
                            <w:position w:val="-3"/>
                          </w:rPr>
                          <w:t>tfaiy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33333"/>
                            <w:spacing w:val="0"/>
                            <w:w w:val="115"/>
                            <w:position w:val="-3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33333"/>
                            <w:spacing w:val="5"/>
                            <w:w w:val="115"/>
                            <w:position w:val="-3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33333"/>
                            <w:spacing w:val="8"/>
                            <w:w w:val="100"/>
                            <w:position w:val="-3"/>
                          </w:rPr>
                          <w:t>M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D4D4D"/>
                            <w:spacing w:val="0"/>
                            <w:w w:val="100"/>
                            <w:position w:val="-3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D4D4D"/>
                            <w:spacing w:val="9"/>
                            <w:w w:val="100"/>
                            <w:position w:val="-3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33333"/>
                            <w:spacing w:val="0"/>
                            <w:w w:val="100"/>
                            <w:position w:val="-3"/>
                          </w:rPr>
                          <w:t>kez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33333"/>
                            <w:spacing w:val="43"/>
                            <w:w w:val="100"/>
                            <w:position w:val="-3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33333"/>
                            <w:spacing w:val="0"/>
                            <w:w w:val="110"/>
                            <w:position w:val="-3"/>
                          </w:rPr>
                          <w:t>Bolge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13" w:after="0" w:line="177" w:lineRule="auto"/>
                          <w:ind w:left="3130" w:right="522" w:firstLine="-2761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1.Post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33333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13"/>
                          </w:rPr>
                          <w:t>Grup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12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-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  <w:position w:val="9"/>
                          </w:rPr>
                          <w:t>Özka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  <w:position w:val="9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6"/>
                            <w:w w:val="100"/>
                            <w:position w:val="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4"/>
                            <w:position w:val="9"/>
                          </w:rPr>
                          <w:t>BAŞBOS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"/>
                            <w:w w:val="104"/>
                            <w:position w:val="9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1"/>
                            <w:position w:val="9"/>
                          </w:rPr>
                          <w:t>ANCI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1"/>
                            <w:position w:val="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  <w:position w:val="0"/>
                          </w:rPr>
                          <w:t>İtf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  <w:position w:val="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2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1"/>
                            <w:position w:val="0"/>
                          </w:rPr>
                          <w:t>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499" w:lineRule="exact"/>
                          <w:ind w:left="250" w:right="-20"/>
                          <w:jc w:val="left"/>
                          <w:tabs>
                            <w:tab w:pos="190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909193"/>
                            <w:spacing w:val="-129"/>
                            <w:w w:val="77"/>
                            <w:position w:val="-7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333333"/>
                            <w:spacing w:val="0"/>
                            <w:w w:val="77"/>
                            <w:position w:val="-18"/>
                          </w:rPr>
                          <w:t>It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333333"/>
                            <w:spacing w:val="-8"/>
                            <w:w w:val="77"/>
                            <w:position w:val="-18"/>
                          </w:rPr>
                          <w:t>f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909193"/>
                            <w:spacing w:val="-101"/>
                            <w:w w:val="77"/>
                            <w:position w:val="-7"/>
                          </w:rPr>
                          <w:t>b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333333"/>
                            <w:spacing w:val="0"/>
                            <w:w w:val="77"/>
                            <w:position w:val="-18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333333"/>
                            <w:spacing w:val="-25"/>
                            <w:w w:val="77"/>
                            <w:position w:val="-18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909193"/>
                            <w:spacing w:val="-84"/>
                            <w:w w:val="77"/>
                            <w:position w:val="-7"/>
                          </w:rPr>
                          <w:t>d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333333"/>
                            <w:spacing w:val="-2"/>
                            <w:w w:val="77"/>
                            <w:position w:val="-18"/>
                          </w:rPr>
                          <w:t>y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797C7C"/>
                            <w:spacing w:val="0"/>
                            <w:w w:val="77"/>
                            <w:position w:val="-18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797C7C"/>
                            <w:spacing w:val="-43"/>
                            <w:w w:val="77"/>
                            <w:position w:val="-1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797C7C"/>
                            <w:spacing w:val="0"/>
                            <w:w w:val="100"/>
                            <w:position w:val="-18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797C7C"/>
                            <w:spacing w:val="0"/>
                            <w:w w:val="100"/>
                            <w:position w:val="-18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797C7C"/>
                            <w:spacing w:val="-4"/>
                            <w:w w:val="82"/>
                            <w:position w:val="-18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4D4D4D"/>
                            <w:spacing w:val="0"/>
                            <w:w w:val="60"/>
                            <w:position w:val="-18"/>
                          </w:rPr>
                          <w:t>rr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4D4D4D"/>
                            <w:spacing w:val="0"/>
                            <w:w w:val="59"/>
                            <w:position w:val="-18"/>
                          </w:rPr>
                          <w:t>,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4D4D4D"/>
                            <w:spacing w:val="-39"/>
                            <w:w w:val="100"/>
                            <w:position w:val="-1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797C7C"/>
                            <w:spacing w:val="-54"/>
                            <w:w w:val="62"/>
                            <w:position w:val="-18"/>
                          </w:rPr>
                          <w:t>·</w:t>
                        </w:r>
                        <w:r>
                          <w:rPr>
                            <w:rFonts w:ascii="Arial" w:hAnsi="Arial" w:cs="Arial" w:eastAsia="Arial"/>
                            <w:sz w:val="144"/>
                            <w:szCs w:val="144"/>
                            <w:color w:val="343B70"/>
                            <w:spacing w:val="-479"/>
                            <w:w w:val="90"/>
                            <w:i/>
                            <w:position w:val="-7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F1F1F"/>
                            <w:spacing w:val="0"/>
                            <w:w w:val="93"/>
                            <w:position w:val="-18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F1F1F"/>
                            <w:spacing w:val="0"/>
                            <w:w w:val="94"/>
                            <w:position w:val="-18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F1F1F"/>
                            <w:spacing w:val="-29"/>
                            <w:w w:val="100"/>
                            <w:position w:val="-1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83"/>
                            <w:position w:val="-18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-33"/>
                            <w:w w:val="100"/>
                            <w:position w:val="-1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9"/>
                            <w:w w:val="66"/>
                            <w:position w:val="-18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15"/>
                            <w:position w:val="-18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-1"/>
                            <w:w w:val="100"/>
                            <w:position w:val="-1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107"/>
                            <w:w w:val="100"/>
                            <w:position w:val="-18"/>
                          </w:rPr>
                          <w:t>G</w:t>
                        </w:r>
                        <w:r>
                          <w:rPr>
                            <w:rFonts w:ascii="Arial" w:hAnsi="Arial" w:cs="Arial" w:eastAsia="Arial"/>
                            <w:sz w:val="144"/>
                            <w:szCs w:val="144"/>
                            <w:color w:val="343B70"/>
                            <w:spacing w:val="-354"/>
                            <w:w w:val="100"/>
                            <w:i/>
                            <w:position w:val="-7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  <w:position w:val="-18"/>
                          </w:rPr>
                          <w:t>ÖK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107"/>
                            <w:w w:val="100"/>
                            <w:position w:val="-18"/>
                          </w:rPr>
                          <w:t>D</w:t>
                        </w:r>
                        <w:r>
                          <w:rPr>
                            <w:rFonts w:ascii="Arial" w:hAnsi="Arial" w:cs="Arial" w:eastAsia="Arial"/>
                            <w:sz w:val="144"/>
                            <w:szCs w:val="144"/>
                            <w:color w:val="343B70"/>
                            <w:spacing w:val="-259"/>
                            <w:w w:val="100"/>
                            <w:i/>
                            <w:position w:val="-7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0"/>
                            <w:position w:val="-18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20"/>
                            <w:w w:val="100"/>
                            <w:position w:val="-1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0"/>
                            <w:position w:val="-18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23" w:lineRule="exact"/>
                          <w:ind w:left="1202" w:right="-20"/>
                          <w:jc w:val="left"/>
                          <w:tabs>
                            <w:tab w:pos="1620" w:val="left"/>
                            <w:tab w:pos="31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3B9E"/>
                            <w:spacing w:val="0"/>
                            <w:w w:val="100"/>
                            <w:position w:val="2"/>
                          </w:rPr>
                          <w:t>\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3B9E"/>
                            <w:spacing w:val="0"/>
                            <w:w w:val="100"/>
                            <w:position w:val="2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3B9E"/>
                            <w:spacing w:val="0"/>
                            <w:w w:val="100"/>
                            <w:position w:val="2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B70"/>
                            <w:spacing w:val="0"/>
                            <w:w w:val="269"/>
                            <w:position w:val="2"/>
                          </w:rPr>
                          <w:t>\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B70"/>
                            <w:spacing w:val="0"/>
                            <w:w w:val="100"/>
                            <w:position w:val="2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B70"/>
                            <w:spacing w:val="0"/>
                            <w:w w:val="100"/>
                            <w:position w:val="2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6"/>
                            <w:position w:val="2"/>
                          </w:rPr>
                          <w:t>itf.Eri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4143" w:type="dxa"/>
                        <w:vMerge w:val="restart"/>
                        <w:gridSpan w:val="3"/>
                        <w:tcBorders>
                          <w:top w:val="single" w:sz="7.615512" w:space="0" w:color="575757"/>
                          <w:left w:val="nil" w:sz="6" w:space="0" w:color="auto"/>
                          <w:right w:val="single" w:sz="3.80776" w:space="0" w:color="575757"/>
                        </w:tcBorders>
                      </w:tcPr>
                      <w:p>
                        <w:pPr>
                          <w:spacing w:before="39" w:after="0" w:line="240" w:lineRule="auto"/>
                          <w:ind w:left="1565" w:right="1348"/>
                          <w:jc w:val="center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333333"/>
                            <w:spacing w:val="0"/>
                            <w:w w:val="59"/>
                            <w:b/>
                            <w:bCs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333333"/>
                            <w:spacing w:val="41"/>
                            <w:w w:val="59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333333"/>
                            <w:spacing w:val="0"/>
                            <w:w w:val="59"/>
                            <w:b/>
                            <w:bCs/>
                            <w:i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333333"/>
                            <w:spacing w:val="35"/>
                            <w:w w:val="59"/>
                            <w:b/>
                            <w:bCs/>
                            <w:i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333333"/>
                            <w:spacing w:val="0"/>
                            <w:w w:val="59"/>
                          </w:rPr>
                          <w:t>MaYIS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333333"/>
                            <w:spacing w:val="0"/>
                            <w:w w:val="5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333333"/>
                            <w:spacing w:val="13"/>
                            <w:w w:val="5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333333"/>
                            <w:spacing w:val="0"/>
                            <w:w w:val="59"/>
                            <w:b/>
                            <w:bCs/>
                          </w:rPr>
                          <w:t>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67" w:after="0" w:line="470" w:lineRule="atLeast"/>
                          <w:ind w:left="1397" w:right="1148" w:firstLine="-71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33333"/>
                            <w:spacing w:val="0"/>
                            <w:w w:val="83"/>
                            <w:i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33333"/>
                            <w:spacing w:val="0"/>
                            <w:w w:val="83"/>
                            <w:i/>
                          </w:rPr>
                          <w:t> 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33333"/>
                            <w:spacing w:val="33"/>
                            <w:w w:val="83"/>
                            <w:i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12017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7"/>
                          </w:rPr>
                          <w:t>itfaiye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Bir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2"/>
                            <w:w w:val="10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91"/>
                          </w:rPr>
                          <w:t>m.Aı:uJ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5"/>
                            <w:w w:val="92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66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352" w:lineRule="exact"/>
                          <w:ind w:left="1761" w:right="672"/>
                          <w:jc w:val="center"/>
                          <w:tabs>
                            <w:tab w:pos="3120" w:val="left"/>
                          </w:tabs>
                          <w:rPr>
                            <w:rFonts w:ascii="Times New Roman" w:hAnsi="Times New Roman" w:cs="Times New Roman" w:eastAsia="Times New Roman"/>
                            <w:sz w:val="49"/>
                            <w:szCs w:val="4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49"/>
                            <w:szCs w:val="49"/>
                            <w:color w:val="4D4D4D"/>
                            <w:w w:val="99"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9"/>
                            <w:szCs w:val="49"/>
                            <w:color w:val="4D4D4D"/>
                            <w:spacing w:val="-44"/>
                            <w:w w:val="98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9"/>
                            <w:szCs w:val="49"/>
                            <w:color w:val="797C7C"/>
                            <w:spacing w:val="0"/>
                            <w:w w:val="39"/>
                          </w:rPr>
                          <w:t>:-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9"/>
                            <w:szCs w:val="49"/>
                            <w:color w:val="797C7C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9"/>
                            <w:szCs w:val="49"/>
                            <w:color w:val="797C7C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9"/>
                            <w:szCs w:val="49"/>
                            <w:color w:val="646464"/>
                            <w:spacing w:val="0"/>
                            <w:w w:val="100"/>
                          </w:rPr>
                          <w:t>"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9"/>
                            <w:szCs w:val="4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36" w:lineRule="exact"/>
                          <w:ind w:left="1638" w:right="696"/>
                          <w:jc w:val="center"/>
                          <w:tabs>
                            <w:tab w:pos="2040" w:val="left"/>
                            <w:tab w:pos="258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797C7C"/>
                            <w:w w:val="110"/>
                            <w:i/>
                            <w:position w:val="1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797C7C"/>
                            <w:spacing w:val="-29"/>
                            <w:w w:val="100"/>
                            <w:i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A3A5A8"/>
                            <w:spacing w:val="0"/>
                            <w:w w:val="137"/>
                            <w:i/>
                            <w:position w:val="1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A3A5A8"/>
                            <w:spacing w:val="0"/>
                            <w:w w:val="100"/>
                            <w:i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A3A5A8"/>
                            <w:spacing w:val="0"/>
                            <w:w w:val="100"/>
                            <w:i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D4D4D"/>
                            <w:spacing w:val="0"/>
                            <w:w w:val="396"/>
                            <w:position w:val="1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D4D4D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D4D4D"/>
                            <w:spacing w:val="0"/>
                            <w:w w:val="100"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BCBCBC"/>
                            <w:spacing w:val="0"/>
                            <w:w w:val="66"/>
                            <w:position w:val="1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BCBCBC"/>
                            <w:spacing w:val="2"/>
                            <w:w w:val="66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909193"/>
                            <w:spacing w:val="0"/>
                            <w:w w:val="100"/>
                            <w:i/>
                            <w:position w:val="1"/>
                          </w:rPr>
                          <w:t>1l"'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909193"/>
                            <w:spacing w:val="39"/>
                            <w:w w:val="100"/>
                            <w:i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A3A5A8"/>
                            <w:spacing w:val="-22"/>
                            <w:w w:val="100"/>
                            <w:position w:val="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797C7C"/>
                            <w:spacing w:val="0"/>
                            <w:w w:val="100"/>
                            <w:position w:val="1"/>
                          </w:rPr>
                          <w:t>\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797C7C"/>
                            <w:spacing w:val="-14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46464"/>
                            <w:spacing w:val="0"/>
                            <w:w w:val="100"/>
                            <w:position w:val="1"/>
                          </w:rPr>
                          <w:t>.,.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46464"/>
                            <w:spacing w:val="0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46464"/>
                            <w:spacing w:val="34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A3A5A8"/>
                            <w:spacing w:val="0"/>
                            <w:w w:val="104"/>
                            <w:position w:val="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66" w:after="0" w:line="445" w:lineRule="exact"/>
                          <w:ind w:left="1476" w:right="-20"/>
                          <w:jc w:val="lef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A3A5A8"/>
                            <w:spacing w:val="0"/>
                            <w:w w:val="100"/>
                            <w:position w:val="5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A3A5A8"/>
                            <w:spacing w:val="28"/>
                            <w:w w:val="100"/>
                            <w:position w:val="5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31"/>
                            <w:szCs w:val="31"/>
                            <w:color w:val="4D4D4D"/>
                            <w:spacing w:val="-81"/>
                            <w:w w:val="104"/>
                            <w:position w:val="-5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A3A5A8"/>
                            <w:spacing w:val="0"/>
                            <w:w w:val="165"/>
                            <w:position w:val="5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A3A5A8"/>
                            <w:spacing w:val="-59"/>
                            <w:w w:val="100"/>
                            <w:position w:val="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798CA7"/>
                            <w:spacing w:val="0"/>
                            <w:w w:val="150"/>
                            <w:position w:val="5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798CA7"/>
                            <w:spacing w:val="-35"/>
                            <w:w w:val="150"/>
                            <w:position w:val="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797C7C"/>
                            <w:spacing w:val="0"/>
                            <w:w w:val="91"/>
                            <w:position w:val="5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797C7C"/>
                            <w:spacing w:val="-23"/>
                            <w:w w:val="91"/>
                            <w:position w:val="5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31"/>
                            <w:szCs w:val="31"/>
                            <w:color w:val="909193"/>
                            <w:spacing w:val="-35"/>
                            <w:w w:val="154"/>
                            <w:position w:val="-5"/>
                          </w:rPr>
                          <w:t>·</w:t>
                        </w:r>
                        <w:r>
                          <w:rPr>
                            <w:rFonts w:ascii="Arial" w:hAnsi="Arial" w:cs="Arial" w:eastAsia="Arial"/>
                            <w:sz w:val="31"/>
                            <w:szCs w:val="31"/>
                            <w:color w:val="BCBCBC"/>
                            <w:spacing w:val="-59"/>
                            <w:w w:val="60"/>
                            <w:position w:val="-5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797C7C"/>
                            <w:spacing w:val="0"/>
                            <w:w w:val="91"/>
                            <w:position w:val="5"/>
                          </w:rPr>
                          <w:t>r'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797C7C"/>
                            <w:spacing w:val="-49"/>
                            <w:w w:val="100"/>
                            <w:position w:val="5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31"/>
                            <w:szCs w:val="31"/>
                            <w:color w:val="646464"/>
                            <w:spacing w:val="0"/>
                            <w:w w:val="60"/>
                            <w:position w:val="-5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31"/>
                            <w:szCs w:val="31"/>
                            <w:color w:val="646464"/>
                            <w:spacing w:val="-61"/>
                            <w:w w:val="100"/>
                            <w:position w:val="-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909193"/>
                            <w:spacing w:val="0"/>
                            <w:w w:val="100"/>
                            <w:position w:val="-5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909193"/>
                            <w:spacing w:val="-11"/>
                            <w:w w:val="100"/>
                            <w:position w:val="-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BCBCBC"/>
                            <w:spacing w:val="0"/>
                            <w:w w:val="100"/>
                            <w:position w:val="-5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BCBCBC"/>
                            <w:spacing w:val="8"/>
                            <w:w w:val="100"/>
                            <w:position w:val="-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BCBCBC"/>
                            <w:spacing w:val="-23"/>
                            <w:w w:val="78"/>
                            <w:i/>
                            <w:position w:val="-5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909193"/>
                            <w:spacing w:val="0"/>
                            <w:w w:val="78"/>
                            <w:i/>
                            <w:position w:val="-5"/>
                          </w:rPr>
                          <w:t>\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909193"/>
                            <w:spacing w:val="0"/>
                            <w:w w:val="78"/>
                            <w:i/>
                            <w:position w:val="-5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909193"/>
                            <w:spacing w:val="0"/>
                            <w:w w:val="78"/>
                            <w:i/>
                            <w:position w:val="-5"/>
                          </w:rPr>
                          <w:t>  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909193"/>
                            <w:spacing w:val="20"/>
                            <w:w w:val="78"/>
                            <w:i/>
                            <w:position w:val="-5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646464"/>
                            <w:spacing w:val="0"/>
                            <w:w w:val="70"/>
                            <w:position w:val="-5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646464"/>
                            <w:spacing w:val="-30"/>
                            <w:w w:val="100"/>
                            <w:position w:val="-5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BCBCBC"/>
                            <w:spacing w:val="0"/>
                            <w:w w:val="68"/>
                            <w:position w:val="-5"/>
                          </w:rPr>
                          <w:t>.;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BCBCBC"/>
                            <w:spacing w:val="-15"/>
                            <w:w w:val="68"/>
                            <w:position w:val="-5"/>
                          </w:rPr>
                          <w:t>: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909193"/>
                            <w:spacing w:val="-21"/>
                            <w:w w:val="134"/>
                            <w:position w:val="-5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BCBCBC"/>
                            <w:spacing w:val="0"/>
                            <w:w w:val="123"/>
                            <w:position w:val="-5"/>
                          </w:rPr>
                          <w:t>ı'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92" w:lineRule="exact"/>
                          <w:ind w:left="1446" w:right="554"/>
                          <w:jc w:val="center"/>
                          <w:tabs>
                            <w:tab w:pos="2040" w:val="left"/>
                          </w:tabs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797C7C"/>
                            <w:spacing w:val="0"/>
                            <w:w w:val="50"/>
                            <w:i/>
                            <w:position w:val="-2"/>
                          </w:rPr>
                          <w:t>tıt: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797C7C"/>
                            <w:spacing w:val="0"/>
                            <w:w w:val="100"/>
                            <w:i/>
                            <w:position w:val="-2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797C7C"/>
                            <w:spacing w:val="0"/>
                            <w:w w:val="100"/>
                            <w:i/>
                            <w:position w:val="-2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4D4D4D"/>
                            <w:spacing w:val="0"/>
                            <w:w w:val="107"/>
                            <w:position w:val="-2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798CA7"/>
                            <w:spacing w:val="-45"/>
                            <w:w w:val="166"/>
                            <w:position w:val="-2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505675"/>
                            <w:spacing w:val="-4"/>
                            <w:w w:val="331"/>
                            <w:position w:val="-2"/>
                          </w:rPr>
                          <w:t>: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A3A5A8"/>
                            <w:spacing w:val="0"/>
                            <w:w w:val="94"/>
                            <w:position w:val="-2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A3A5A8"/>
                            <w:spacing w:val="-4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505675"/>
                            <w:spacing w:val="0"/>
                            <w:w w:val="100"/>
                            <w:position w:val="-2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505675"/>
                            <w:spacing w:val="3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909193"/>
                            <w:spacing w:val="0"/>
                            <w:w w:val="85"/>
                            <w:position w:val="-2"/>
                          </w:rPr>
                          <w:t>·.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909193"/>
                            <w:spacing w:val="-38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909193"/>
                            <w:spacing w:val="0"/>
                            <w:w w:val="92"/>
                            <w:position w:val="-2"/>
                          </w:rPr>
                          <w:t>Jı: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909193"/>
                            <w:spacing w:val="-15"/>
                            <w:w w:val="92"/>
                            <w:position w:val="-2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BCBCBC"/>
                            <w:spacing w:val="-42"/>
                            <w:w w:val="78"/>
                            <w:position w:val="-2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797C7C"/>
                            <w:spacing w:val="0"/>
                            <w:w w:val="72"/>
                            <w:position w:val="-2"/>
                          </w:rPr>
                          <w:t>ıır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797C7C"/>
                            <w:spacing w:val="-32"/>
                            <w:w w:val="73"/>
                            <w:position w:val="-2"/>
                          </w:rPr>
                          <w:t>ü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A3A5A8"/>
                            <w:spacing w:val="4"/>
                            <w:w w:val="78"/>
                            <w:position w:val="-2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2D3BA5"/>
                            <w:spacing w:val="0"/>
                            <w:w w:val="87"/>
                            <w:i/>
                            <w:position w:val="-2"/>
                          </w:rPr>
                          <w:t>""{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67" w:lineRule="exact"/>
                          <w:ind w:left="1692" w:right="662"/>
                          <w:jc w:val="center"/>
                          <w:tabs>
                            <w:tab w:pos="2140" w:val="left"/>
                            <w:tab w:pos="3100" w:val="left"/>
                            <w:tab w:pos="3340" w:val="left"/>
                          </w:tabs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5"/>
                            <w:szCs w:val="5"/>
                            <w:color w:val="A3A5A8"/>
                            <w:spacing w:val="0"/>
                            <w:w w:val="323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5"/>
                            <w:szCs w:val="5"/>
                            <w:color w:val="A3A5A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5"/>
                            <w:szCs w:val="5"/>
                            <w:color w:val="A3A5A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A3A5A8"/>
                            <w:spacing w:val="0"/>
                            <w:w w:val="48"/>
                            <w:b/>
                            <w:bCs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A3A5A8"/>
                            <w:spacing w:val="-35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A3A5A8"/>
                            <w:spacing w:val="0"/>
                            <w:w w:val="54"/>
                            <w:b/>
                            <w:bCs/>
                          </w:rPr>
                          <w:t>,f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A3A5A8"/>
                            <w:spacing w:val="0"/>
                            <w:w w:val="100"/>
                            <w:b/>
                            <w:bCs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A3A5A8"/>
                            <w:spacing w:val="0"/>
                            <w:w w:val="100"/>
                            <w:b/>
                            <w:bCs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A3A5A8"/>
                            <w:spacing w:val="0"/>
                            <w:w w:val="54"/>
                            <w:b/>
                            <w:bCs/>
                            <w:i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A3A5A8"/>
                            <w:spacing w:val="-28"/>
                            <w:w w:val="54"/>
                            <w:b/>
                            <w:bCs/>
                            <w:i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A3A5A8"/>
                            <w:spacing w:val="0"/>
                            <w:w w:val="100"/>
                            <w:b/>
                            <w:bCs/>
                            <w:i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A3A5A8"/>
                            <w:spacing w:val="0"/>
                            <w:w w:val="100"/>
                            <w:b/>
                            <w:bCs/>
                            <w:i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A3A5A8"/>
                            <w:spacing w:val="0"/>
                            <w:w w:val="80"/>
                            <w:b/>
                            <w:bCs/>
                            <w:i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26" w:lineRule="exact"/>
                          <w:ind w:left="1947" w:right="699"/>
                          <w:jc w:val="center"/>
                          <w:tabs>
                            <w:tab w:pos="2280" w:val="left"/>
                            <w:tab w:pos="3300" w:val="left"/>
                          </w:tabs>
                          <w:rPr>
                            <w:rFonts w:ascii="Arial" w:hAnsi="Arial" w:cs="Arial" w:eastAsia="Arial"/>
                            <w:sz w:val="8"/>
                            <w:szCs w:val="8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8"/>
                            <w:szCs w:val="8"/>
                            <w:color w:val="797C7C"/>
                            <w:spacing w:val="-13"/>
                            <w:w w:val="100"/>
                            <w:position w:val="3"/>
                          </w:rPr>
                          <w:t>•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A3A5A8"/>
                            <w:spacing w:val="0"/>
                            <w:w w:val="100"/>
                            <w:b/>
                            <w:bCs/>
                            <w:position w:val="-2"/>
                          </w:rPr>
                          <w:t>J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A3A5A8"/>
                            <w:spacing w:val="-45"/>
                            <w:w w:val="100"/>
                            <w:b/>
                            <w:bCs/>
                            <w:position w:val="-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A3A5A8"/>
                            <w:spacing w:val="0"/>
                            <w:w w:val="100"/>
                            <w:b/>
                            <w:bCs/>
                            <w:position w:val="-2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A3A5A8"/>
                            <w:spacing w:val="0"/>
                            <w:w w:val="100"/>
                            <w:b/>
                            <w:bCs/>
                            <w:position w:val="-2"/>
                          </w:rPr>
                        </w:r>
                        <w:r>
                          <w:rPr>
                            <w:rFonts w:ascii="Arial" w:hAnsi="Arial" w:cs="Arial" w:eastAsia="Arial"/>
                            <w:sz w:val="8"/>
                            <w:szCs w:val="8"/>
                            <w:color w:val="BCBCBC"/>
                            <w:spacing w:val="0"/>
                            <w:w w:val="130"/>
                            <w:b/>
                            <w:bCs/>
                            <w:position w:val="3"/>
                          </w:rPr>
                          <w:t>\r'</w:t>
                        </w:r>
                        <w:r>
                          <w:rPr>
                            <w:rFonts w:ascii="Arial" w:hAnsi="Arial" w:cs="Arial" w:eastAsia="Arial"/>
                            <w:sz w:val="8"/>
                            <w:szCs w:val="8"/>
                            <w:color w:val="BCBCBC"/>
                            <w:spacing w:val="0"/>
                            <w:w w:val="130"/>
                            <w:b/>
                            <w:bCs/>
                            <w:position w:val="3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8"/>
                            <w:szCs w:val="8"/>
                            <w:color w:val="BCBCBC"/>
                            <w:spacing w:val="5"/>
                            <w:w w:val="130"/>
                            <w:b/>
                            <w:bCs/>
                            <w:position w:val="3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A3A5A8"/>
                            <w:spacing w:val="0"/>
                            <w:w w:val="72"/>
                            <w:position w:val="-2"/>
                          </w:rPr>
                          <w:t>,,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A3A5A8"/>
                            <w:spacing w:val="0"/>
                            <w:w w:val="100"/>
                            <w:position w:val="-2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A3A5A8"/>
                            <w:spacing w:val="0"/>
                            <w:w w:val="100"/>
                            <w:position w:val="-2"/>
                          </w:rPr>
                        </w:r>
                        <w:r>
                          <w:rPr>
                            <w:rFonts w:ascii="Arial" w:hAnsi="Arial" w:cs="Arial" w:eastAsia="Arial"/>
                            <w:sz w:val="8"/>
                            <w:szCs w:val="8"/>
                            <w:color w:val="BCBCBC"/>
                            <w:spacing w:val="0"/>
                            <w:w w:val="236"/>
                            <w:position w:val="3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8"/>
                            <w:szCs w:val="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83" w:lineRule="exact"/>
                          <w:ind w:left="1795" w:right="901"/>
                          <w:jc w:val="center"/>
                          <w:tabs>
                            <w:tab w:pos="2780" w:val="left"/>
                            <w:tab w:pos="3040" w:val="left"/>
                          </w:tabs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797C7C"/>
                            <w:spacing w:val="0"/>
                            <w:w w:val="77"/>
                            <w:position w:val="-1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797C7C"/>
                            <w:spacing w:val="0"/>
                            <w:w w:val="77"/>
                            <w:position w:val="-1"/>
                          </w:rPr>
                          <w:t>\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797C7C"/>
                            <w:spacing w:val="-44"/>
                            <w:w w:val="77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797C7C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797C7C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A3A5A8"/>
                            <w:spacing w:val="0"/>
                            <w:w w:val="126"/>
                            <w:position w:val="-1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A3A5A8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A3A5A8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BCBCBC"/>
                            <w:spacing w:val="0"/>
                            <w:w w:val="91"/>
                            <w:position w:val="-1"/>
                          </w:rPr>
                          <w:t>,.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9" w:lineRule="exact"/>
                          <w:ind w:left="2235" w:right="1032"/>
                          <w:jc w:val="center"/>
                          <w:tabs>
                            <w:tab w:pos="2900" w:val="left"/>
                          </w:tabs>
                          <w:rPr>
                            <w:rFonts w:ascii="Times New Roman" w:hAnsi="Times New Roman" w:cs="Times New Roman" w:eastAsia="Times New Roman"/>
                            <w:sz w:val="8"/>
                            <w:szCs w:val="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8"/>
                            <w:szCs w:val="8"/>
                            <w:color w:val="909193"/>
                            <w:spacing w:val="0"/>
                            <w:w w:val="138"/>
                            <w:b/>
                            <w:bCs/>
                            <w:i/>
                            <w:position w:val="-2"/>
                          </w:rPr>
                          <w:t>'1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8"/>
                            <w:szCs w:val="8"/>
                            <w:color w:val="909193"/>
                            <w:spacing w:val="0"/>
                            <w:w w:val="138"/>
                            <w:b/>
                            <w:bCs/>
                            <w:i/>
                            <w:position w:val="-2"/>
                          </w:rPr>
                          <w:t>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8"/>
                            <w:szCs w:val="8"/>
                            <w:color w:val="909193"/>
                            <w:spacing w:val="12"/>
                            <w:w w:val="138"/>
                            <w:b/>
                            <w:bCs/>
                            <w:i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8"/>
                            <w:szCs w:val="8"/>
                            <w:color w:val="BCBCBC"/>
                            <w:spacing w:val="0"/>
                            <w:w w:val="138"/>
                            <w:position w:val="-2"/>
                          </w:rPr>
                          <w:t>..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8"/>
                            <w:szCs w:val="8"/>
                            <w:color w:val="BCBCBC"/>
                            <w:spacing w:val="0"/>
                            <w:w w:val="138"/>
                            <w:position w:val="-2"/>
                          </w:rPr>
                          <w:t> 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8"/>
                            <w:szCs w:val="8"/>
                            <w:color w:val="BCBCBC"/>
                            <w:spacing w:val="21"/>
                            <w:w w:val="138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8"/>
                            <w:szCs w:val="8"/>
                            <w:color w:val="A3A5A8"/>
                            <w:spacing w:val="0"/>
                            <w:w w:val="138"/>
                            <w:position w:val="-2"/>
                          </w:rPr>
                          <w:t>\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8"/>
                            <w:szCs w:val="8"/>
                            <w:color w:val="A3A5A8"/>
                            <w:spacing w:val="0"/>
                            <w:w w:val="100"/>
                            <w:position w:val="-2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8"/>
                            <w:szCs w:val="8"/>
                            <w:color w:val="A3A5A8"/>
                            <w:spacing w:val="0"/>
                            <w:w w:val="100"/>
                            <w:position w:val="-2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8"/>
                            <w:szCs w:val="8"/>
                            <w:color w:val="BCBCBC"/>
                            <w:spacing w:val="0"/>
                            <w:w w:val="215"/>
                            <w:position w:val="-2"/>
                          </w:rPr>
                          <w:t>...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8"/>
                            <w:szCs w:val="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75" w:lineRule="exact"/>
                          <w:ind w:left="2064" w:right="1244"/>
                          <w:jc w:val="center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909193"/>
                            <w:w w:val="45"/>
                            <w:position w:val="1"/>
                          </w:rPr>
                          <w:t>..............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909193"/>
                            <w:spacing w:val="-1"/>
                            <w:w w:val="45"/>
                            <w:position w:val="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BCBCBC"/>
                            <w:spacing w:val="0"/>
                            <w:w w:val="47"/>
                            <w:position w:val="1"/>
                          </w:rPr>
                          <w:t>..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BCBCBC"/>
                            <w:spacing w:val="-26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BCBCBC"/>
                            <w:spacing w:val="0"/>
                            <w:w w:val="35"/>
                            <w:position w:val="1"/>
                          </w:rPr>
                          <w:t>...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797C7C"/>
                            <w:spacing w:val="0"/>
                            <w:w w:val="110"/>
                            <w:position w:val="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797C7C"/>
                            <w:spacing w:val="-35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A3A5A8"/>
                            <w:spacing w:val="0"/>
                            <w:w w:val="41"/>
                            <w:position w:val="1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A3A5A8"/>
                            <w:spacing w:val="-24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A3A5A8"/>
                            <w:spacing w:val="0"/>
                            <w:w w:val="66"/>
                            <w:position w:val="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A3A5A8"/>
                            <w:spacing w:val="-25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797C7C"/>
                            <w:spacing w:val="0"/>
                            <w:w w:val="56"/>
                            <w:position w:val="1"/>
                          </w:rPr>
                          <w:t>·"'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586" w:hRule="exact"/>
                    </w:trPr>
                    <w:tc>
                      <w:tcPr>
                        <w:tcW w:w="658" w:type="dxa"/>
                        <w:gridSpan w:val="2"/>
                        <w:tcBorders>
                          <w:top w:val="nil" w:sz="6" w:space="0" w:color="auto"/>
                          <w:bottom w:val="single" w:sz="3.80776" w:space="0" w:color="6B6B6B"/>
                          <w:left w:val="single" w:sz="5.711632" w:space="0" w:color="545454"/>
                          <w:right w:val="single" w:sz="1.90388" w:space="0" w:color="000000"/>
                        </w:tcBorders>
                      </w:tcPr>
                      <w:p>
                        <w:pPr>
                          <w:spacing w:before="10" w:after="0" w:line="170" w:lineRule="exact"/>
                          <w:jc w:val="left"/>
                          <w:rPr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sz w:val="17"/>
                            <w:szCs w:val="17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408" w:right="-175"/>
                          <w:jc w:val="left"/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333333"/>
                            <w:w w:val="56"/>
                          </w:rPr>
                          <w:t>: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333333"/>
                            <w:spacing w:val="-56"/>
                            <w:w w:val="56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333333"/>
                            <w:spacing w:val="-54"/>
                            <w:w w:val="71"/>
                            <w:position w:val="4"/>
                          </w:rPr>
                          <w:t>"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333333"/>
                            <w:spacing w:val="0"/>
                            <w:w w:val="56"/>
                            <w:position w:val="0"/>
                          </w:rPr>
                          <w:t>: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333333"/>
                            <w:spacing w:val="-58"/>
                            <w:w w:val="56"/>
                            <w:position w:val="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333333"/>
                            <w:spacing w:val="0"/>
                            <w:w w:val="71"/>
                            <w:position w:val="4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719" w:type="dxa"/>
                        <w:tcBorders>
                          <w:top w:val="single" w:sz="1.90388" w:space="0" w:color="606060"/>
                          <w:bottom w:val="single" w:sz="5.711632" w:space="0" w:color="646464"/>
                          <w:left w:val="single" w:sz="1.90388" w:space="0" w:color="000000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57" w:type="dxa"/>
                        <w:tcBorders>
                          <w:top w:val="single" w:sz="1.90388" w:space="0" w:color="4B4B4B"/>
                          <w:bottom w:val="single" w:sz="5.711632" w:space="0" w:color="64646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017" w:type="dxa"/>
                        <w:vMerge/>
                        <w:gridSpan w:val="5"/>
                        <w:tcBorders>
                          <w:bottom w:val="single" w:sz="3.80776" w:space="0" w:color="6B6B6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143" w:type="dxa"/>
                        <w:vMerge/>
                        <w:gridSpan w:val="3"/>
                        <w:tcBorders>
                          <w:bottom w:val="single" w:sz="7.615512" w:space="0" w:color="707070"/>
                          <w:left w:val="nil" w:sz="6" w:space="0" w:color="auto"/>
                          <w:right w:val="single" w:sz="3.80776" w:space="0" w:color="575757"/>
                        </w:tcBorders>
                      </w:tcPr>
                      <w:p>
                        <w:pPr/>
                        <w:r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847" w:lineRule="exact"/>
        <w:ind w:left="2557" w:right="-20"/>
        <w:jc w:val="left"/>
        <w:rPr>
          <w:rFonts w:ascii="Times New Roman" w:hAnsi="Times New Roman" w:cs="Times New Roman" w:eastAsia="Times New Roman"/>
          <w:sz w:val="39"/>
          <w:szCs w:val="39"/>
        </w:rPr>
      </w:pPr>
      <w:rPr/>
      <w:r>
        <w:rPr/>
        <w:pict>
          <v:group style="position:absolute;margin-left:177.060699pt;margin-top:-7.872758pt;width:1.070931pt;height:23.422211pt;mso-position-horizontal-relative:page;mso-position-vertical-relative:paragraph;z-index:-16176" coordorigin="3541,-157" coordsize="21,468">
            <v:group style="position:absolute;left:3553;top:-148;width:2;height:449" coordorigin="3553,-148" coordsize="2,449">
              <v:shape style="position:absolute;left:3553;top:-148;width:2;height:449" coordorigin="3553,-148" coordsize="0,449" path="m3553,301l3553,-148e" filled="f" stroked="t" strokeweight=".951939pt" strokecolor="#383F6B">
                <v:path arrowok="t"/>
              </v:shape>
            </v:group>
            <v:group style="position:absolute;left:3551;top:-33;width:2;height:177" coordorigin="3551,-33" coordsize="2,177">
              <v:shape style="position:absolute;left:3551;top:-33;width:2;height:177" coordorigin="3551,-33" coordsize="0,177" path="m3551,144l3551,-33e" filled="f" stroked="t" strokeweight=".951939pt" strokecolor="#2B2F4F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04.399414pt;margin-top:31.815165pt;width:.1pt;height:11.442627pt;mso-position-horizontal-relative:page;mso-position-vertical-relative:paragraph;z-index:-16175" coordorigin="10088,636" coordsize="2,229">
            <v:shape style="position:absolute;left:10088;top:636;width:2;height:229" coordorigin="10088,636" coordsize="0,229" path="m10088,865l10088,636e" filled="f" stroked="t" strokeweight="1.96813pt" strokecolor="#DBDFE4">
              <v:path arrowok="t"/>
            </v:shape>
          </v:group>
          <w10:wrap type="none"/>
        </w:pict>
      </w:r>
      <w:r>
        <w:rPr/>
        <w:pict>
          <v:group style="position:absolute;margin-left:524.306091pt;margin-top:31.815165pt;width:.1pt;height:11.442627pt;mso-position-horizontal-relative:page;mso-position-vertical-relative:paragraph;z-index:-16174" coordorigin="10486,636" coordsize="2,229">
            <v:shape style="position:absolute;left:10486;top:636;width:2;height:229" coordorigin="10486,636" coordsize="0,229" path="m10486,865l10486,636e" filled="f" stroked="t" strokeweight="2.31pt" strokecolor="#DBDFE4">
              <v:path arrowok="t"/>
            </v:shape>
          </v:group>
          <w10:wrap type="none"/>
        </w:pict>
      </w:r>
      <w:r>
        <w:rPr/>
        <w:pict>
          <v:group style="position:absolute;margin-left:540.965027pt;margin-top:31.815165pt;width:.1pt;height:11.442627pt;mso-position-horizontal-relative:page;mso-position-vertical-relative:paragraph;z-index:-16173" coordorigin="10819,636" coordsize="2,229">
            <v:shape style="position:absolute;left:10819;top:636;width:2;height:229" coordorigin="10819,636" coordsize="0,229" path="m10819,865l10819,636e" filled="f" stroked="t" strokeweight="2.31pt" strokecolor="#DBDFE4">
              <v:path arrowok="t"/>
            </v:shape>
          </v:group>
          <w10:wrap type="none"/>
        </w:pict>
      </w:r>
      <w:r>
        <w:rPr/>
        <w:pict>
          <v:group style="position:absolute;margin-left:481.648651pt;margin-top:48.756657pt;width:2.719035pt;height:39.969356pt;mso-position-horizontal-relative:page;mso-position-vertical-relative:paragraph;z-index:-16172" coordorigin="9633,975" coordsize="54,799">
            <v:group style="position:absolute;left:9660;top:1002;width:2;height:423" coordorigin="9660,1002" coordsize="2,423">
              <v:shape style="position:absolute;left:9660;top:1002;width:2;height:423" coordorigin="9660,1002" coordsize="0,423" path="m9660,1425l9660,1002e" filled="f" stroked="t" strokeweight="2.719035pt" strokecolor="#DBDFE4">
                <v:path arrowok="t"/>
              </v:shape>
            </v:group>
            <v:group style="position:absolute;left:9655;top:1466;width:2;height:290" coordorigin="9655,1466" coordsize="2,290">
              <v:shape style="position:absolute;left:9655;top:1466;width:2;height:290" coordorigin="9655,1466" coordsize="0,290" path="m9655,1757l9655,1466e" filled="f" stroked="t" strokeweight="1.77832pt" strokecolor="#DBDFE4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11.010925pt;margin-top:54.971397pt;width:.1pt;height:14.63086pt;mso-position-horizontal-relative:page;mso-position-vertical-relative:paragraph;z-index:-16171" coordorigin="10220,1099" coordsize="2,293">
            <v:shape style="position:absolute;left:10220;top:1099;width:2;height:293" coordorigin="10220,1099" coordsize="0,293" path="m10220,1392l10220,1099e" filled="f" stroked="t" strokeweight="1.915pt" strokecolor="#DBDFE4">
              <v:path arrowok="t"/>
            </v:shape>
          </v:group>
          <w10:wrap type="none"/>
        </w:pict>
      </w:r>
      <w:r>
        <w:rPr/>
        <w:pict>
          <v:group style="position:absolute;margin-left:459.306183pt;margin-top:81.797791pt;width:2.250625pt;height:3.410645pt;mso-position-horizontal-relative:page;mso-position-vertical-relative:paragraph;z-index:-16170" coordorigin="9186,1636" coordsize="45,68">
            <v:shape style="position:absolute;left:9186;top:1636;width:45;height:68" coordorigin="9186,1636" coordsize="45,68" path="m9186,1670l9231,1670e" filled="f" stroked="t" strokeweight="3.510645pt" strokecolor="#DBDFE4">
              <v:path arrowok="t"/>
            </v:shape>
          </v:group>
          <w10:wrap type="none"/>
        </w:pict>
      </w:r>
      <w:r>
        <w:rPr/>
        <w:pict>
          <v:group style="position:absolute;margin-left:541.425903pt;margin-top:85.497459pt;width:.1pt;height:5.457032pt;mso-position-horizontal-relative:page;mso-position-vertical-relative:paragraph;z-index:-16169" coordorigin="10829,1710" coordsize="2,109">
            <v:shape style="position:absolute;left:10829;top:1710;width:2;height:109" coordorigin="10829,1710" coordsize="0,109" path="m10829,1819l10829,1710e" filled="f" stroked="t" strokeweight="1.9088pt" strokecolor="#DBDFE4">
              <v:path arrowok="t"/>
            </v:shape>
          </v:group>
          <w10:wrap type="none"/>
        </w:pict>
      </w:r>
      <w:r>
        <w:rPr/>
        <w:pict>
          <v:group style="position:absolute;margin-left:507.32962pt;margin-top:98.469231pt;width:1.681354pt;height:14.725315pt;mso-position-horizontal-relative:page;mso-position-vertical-relative:paragraph;z-index:-16168" coordorigin="10147,1969" coordsize="34,295">
            <v:group style="position:absolute;left:10162;top:1987;width:2;height:108" coordorigin="10162,1987" coordsize="2,108">
              <v:shape style="position:absolute;left:10162;top:1987;width:2;height:108" coordorigin="10162,1987" coordsize="0,108" path="m10162,2095l10162,1987e" filled="f" stroked="t" strokeweight="1.51824pt" strokecolor="#DBDFE4">
                <v:path arrowok="t"/>
              </v:shape>
            </v:group>
            <v:group style="position:absolute;left:10168;top:1982;width:2;height:269" coordorigin="10168,1982" coordsize="2,269">
              <v:shape style="position:absolute;left:10168;top:1982;width:2;height:269" coordorigin="10168,1982" coordsize="0,269" path="m10168,2251l10168,1982e" filled="f" stroked="t" strokeweight="1.2634pt" strokecolor="#DBDFE4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99.180664pt;margin-top:99.100929pt;width:.1pt;height:13.461915pt;mso-position-horizontal-relative:page;mso-position-vertical-relative:paragraph;z-index:-16167" coordorigin="9984,1982" coordsize="2,269">
            <v:shape style="position:absolute;left:9984;top:1982;width:2;height:269" coordorigin="9984,1982" coordsize="0,269" path="m9984,2251l9984,1982e" filled="f" stroked="t" strokeweight="2.725pt" strokecolor="#DBDFE4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67"/>
          <w:szCs w:val="67"/>
          <w:color w:val="797C7C"/>
          <w:spacing w:val="-47"/>
          <w:w w:val="48"/>
          <w:position w:val="-1"/>
        </w:rPr>
        <w:t>A</w:t>
      </w:r>
      <w:r>
        <w:rPr>
          <w:rFonts w:ascii="Times New Roman" w:hAnsi="Times New Roman" w:cs="Times New Roman" w:eastAsia="Times New Roman"/>
          <w:sz w:val="67"/>
          <w:szCs w:val="67"/>
          <w:color w:val="505675"/>
          <w:spacing w:val="0"/>
          <w:w w:val="48"/>
          <w:position w:val="-1"/>
        </w:rPr>
        <w:t>W</w:t>
      </w:r>
      <w:r>
        <w:rPr>
          <w:rFonts w:ascii="Times New Roman" w:hAnsi="Times New Roman" w:cs="Times New Roman" w:eastAsia="Times New Roman"/>
          <w:sz w:val="67"/>
          <w:szCs w:val="67"/>
          <w:color w:val="505675"/>
          <w:spacing w:val="0"/>
          <w:w w:val="48"/>
          <w:position w:val="-1"/>
        </w:rPr>
        <w:t> </w:t>
      </w:r>
      <w:r>
        <w:rPr>
          <w:rFonts w:ascii="Times New Roman" w:hAnsi="Times New Roman" w:cs="Times New Roman" w:eastAsia="Times New Roman"/>
          <w:sz w:val="67"/>
          <w:szCs w:val="67"/>
          <w:color w:val="505675"/>
          <w:spacing w:val="18"/>
          <w:w w:val="48"/>
          <w:position w:val="-1"/>
        </w:rPr>
        <w:t> </w:t>
      </w:r>
      <w:r>
        <w:rPr>
          <w:rFonts w:ascii="Arial" w:hAnsi="Arial" w:cs="Arial" w:eastAsia="Arial"/>
          <w:sz w:val="77"/>
          <w:szCs w:val="77"/>
          <w:color w:val="343B70"/>
          <w:spacing w:val="0"/>
          <w:w w:val="51"/>
          <w:position w:val="-1"/>
        </w:rPr>
        <w:t>I/I.</w:t>
      </w:r>
      <w:r>
        <w:rPr>
          <w:rFonts w:ascii="Arial" w:hAnsi="Arial" w:cs="Arial" w:eastAsia="Arial"/>
          <w:sz w:val="77"/>
          <w:szCs w:val="77"/>
          <w:color w:val="343B70"/>
          <w:spacing w:val="42"/>
          <w:w w:val="51"/>
          <w:position w:val="-1"/>
        </w:rPr>
        <w:t>J</w:t>
      </w:r>
      <w:r>
        <w:rPr>
          <w:rFonts w:ascii="Times New Roman" w:hAnsi="Times New Roman" w:cs="Times New Roman" w:eastAsia="Times New Roman"/>
          <w:sz w:val="39"/>
          <w:szCs w:val="39"/>
          <w:color w:val="646464"/>
          <w:spacing w:val="0"/>
          <w:w w:val="67"/>
          <w:position w:val="-1"/>
        </w:rPr>
        <w:t>'J:U</w:t>
      </w:r>
      <w:r>
        <w:rPr>
          <w:rFonts w:ascii="Times New Roman" w:hAnsi="Times New Roman" w:cs="Times New Roman" w:eastAsia="Times New Roman"/>
          <w:sz w:val="39"/>
          <w:szCs w:val="3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160"/>
        </w:sectPr>
      </w:pPr>
      <w:rPr/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792" w:right="4397" w:firstLine="-109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57" w:lineRule="exact"/>
        <w:ind w:left="856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.260536pt;margin-top:-40.393909pt;width:503.944072pt;height:86.680648pt;mso-position-horizontal-relative:page;mso-position-vertical-relative:paragraph;z-index:-16164" type="#_x0000_t202" filled="f" stroked="f">
            <v:textbox inset="0,0,0,0">
              <w:txbxContent>
                <w:p>
                  <w:pPr>
                    <w:spacing w:before="0" w:after="0" w:line="1734" w:lineRule="exact"/>
                    <w:ind w:right="-300"/>
                    <w:jc w:val="left"/>
                    <w:tabs>
                      <w:tab w:pos="874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313131"/>
                      <w:spacing w:val="0"/>
                      <w:w w:val="179"/>
                      <w:i/>
                      <w:position w:val="66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313131"/>
                      <w:spacing w:val="0"/>
                      <w:w w:val="100"/>
                      <w:i/>
                      <w:position w:val="66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313131"/>
                      <w:spacing w:val="0"/>
                      <w:w w:val="100"/>
                      <w:i/>
                      <w:position w:val="66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13131"/>
                      <w:spacing w:val="0"/>
                      <w:w w:val="264"/>
                      <w:position w:val="-7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2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86" w:lineRule="exact"/>
        <w:ind w:left="589" w:right="-20"/>
        <w:jc w:val="left"/>
        <w:tabs>
          <w:tab w:pos="33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-1"/>
        </w:rPr>
        <w:t>BÜYÜKSEHIR</w:t>
      </w:r>
      <w:r>
        <w:rPr>
          <w:rFonts w:ascii="Arial" w:hAnsi="Arial" w:cs="Arial" w:eastAsia="Arial"/>
          <w:sz w:val="15"/>
          <w:szCs w:val="15"/>
          <w:color w:val="313131"/>
          <w:spacing w:val="-3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3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59" w:lineRule="exact"/>
        <w:ind w:left="637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14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YANGIN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1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3" w:right="-20"/>
        <w:jc w:val="left"/>
        <w:tabs>
          <w:tab w:pos="1640" w:val="left"/>
          <w:tab w:pos="3180" w:val="left"/>
          <w:tab w:pos="5540" w:val="left"/>
          <w:tab w:pos="7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"/>
          <w:w w:val="103"/>
          <w:position w:val="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62"/>
          <w:position w:val="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7"/>
          <w:position w:val="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8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  <w:position w:val="1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5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05.2017</w:t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No: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36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  <w:position w:val="1"/>
        </w:rPr>
        <w:t>[Bildirim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:32</w:t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0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4"/>
          <w:w w:val="80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6"/>
          <w:w w:val="106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1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3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9"/>
          <w:w w:val="13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293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88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3"/>
          <w:position w:val="0"/>
        </w:rPr>
        <w:t>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132" w:right="-20"/>
        <w:jc w:val="left"/>
        <w:tabs>
          <w:tab w:pos="1640" w:val="left"/>
          <w:tab w:pos="3180" w:val="left"/>
          <w:tab w:pos="4660" w:val="left"/>
          <w:tab w:pos="5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91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1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6"/>
          <w:w w:val="91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  <w:position w:val="1"/>
        </w:rPr>
        <w:t>ıt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  <w:position w:val="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5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05.2017</w:t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ayıt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3105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12"/>
          <w:w w:val="44"/>
          <w:position w:val="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87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52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5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6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63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9"/>
          <w:position w:val="0"/>
        </w:rPr>
        <w:t>rim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Santral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3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w w:val="90"/>
        </w:rPr>
        <w:t>Bil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w w:val="9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9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0"/>
          <w:w w:val="8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7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"/>
          <w:w w:val="10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"/>
          <w:w w:val="10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32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9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1/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29" w:lineRule="auto"/>
        <w:ind w:left="137" w:right="1003" w:firstLine="-10"/>
        <w:jc w:val="left"/>
        <w:tabs>
          <w:tab w:pos="1460" w:val="left"/>
          <w:tab w:pos="3640" w:val="left"/>
          <w:tab w:pos="4100" w:val="left"/>
          <w:tab w:pos="6740" w:val="left"/>
          <w:tab w:pos="7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82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7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87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9"/>
          <w:w w:val="87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87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87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3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9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  <w:position w:val="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9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"/>
          <w:w w:val="90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3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Sebebi: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Tedbirsizlik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Ateş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1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4"/>
          <w:position w:val="1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4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kli: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  <w:position w:val="-7"/>
        </w:rPr>
        <w:t>Kul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92"/>
          <w:position w:val="-7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3"/>
          <w:position w:val="-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  <w:position w:val="-7"/>
        </w:rPr>
        <w:t>nım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4"/>
          <w:w w:val="9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30"/>
          <w:position w:val="-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35" w:lineRule="exact"/>
        <w:ind w:left="366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4.415039pt;margin-top:1.486231pt;width:83.23822pt;height:26pt;mso-position-horizontal-relative:page;mso-position-vertical-relative:paragraph;z-index:-16163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600" w:val="left"/>
                      <w:tab w:pos="156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B4B4B"/>
                      <w:spacing w:val="0"/>
                      <w:w w:val="49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B4B4B"/>
                      <w:spacing w:val="-53"/>
                      <w:w w:val="49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B4B4B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B4B4B"/>
                      <w:spacing w:val="0"/>
                      <w:w w:val="49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B4B4B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B4B4B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13131"/>
                      <w:spacing w:val="0"/>
                      <w:w w:val="6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Betonarme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1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Ahşa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_çeli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Diğer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77" w:lineRule="exact"/>
        <w:ind w:left="5520" w:right="-20"/>
        <w:jc w:val="left"/>
        <w:tabs>
          <w:tab w:pos="6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40"/>
          <w:szCs w:val="40"/>
          <w:color w:val="A5A5A5"/>
          <w:spacing w:val="0"/>
          <w:w w:val="53"/>
          <w:position w:val="-1"/>
        </w:rPr>
        <w:t>J</w:t>
      </w:r>
      <w:r>
        <w:rPr>
          <w:rFonts w:ascii="Times New Roman" w:hAnsi="Times New Roman" w:cs="Times New Roman" w:eastAsia="Times New Roman"/>
          <w:sz w:val="40"/>
          <w:szCs w:val="40"/>
          <w:color w:val="A5A5A5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A5A5A5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78"/>
          <w:position w:val="9"/>
        </w:rPr>
        <w:t>!</w:t>
      </w:r>
      <w:r>
        <w:rPr>
          <w:rFonts w:ascii="Arial" w:hAnsi="Arial" w:cs="Arial" w:eastAsia="Arial"/>
          <w:sz w:val="19"/>
          <w:szCs w:val="19"/>
          <w:color w:val="313131"/>
          <w:spacing w:val="1"/>
          <w:w w:val="78"/>
          <w:position w:val="9"/>
        </w:rPr>
        <w:t>Y</w:t>
      </w:r>
      <w:r>
        <w:rPr>
          <w:rFonts w:ascii="Arial" w:hAnsi="Arial" w:cs="Arial" w:eastAsia="Arial"/>
          <w:sz w:val="19"/>
          <w:szCs w:val="19"/>
          <w:color w:val="4B4B4B"/>
          <w:spacing w:val="-21"/>
          <w:w w:val="100"/>
          <w:position w:val="9"/>
        </w:rPr>
        <w:t>a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1"/>
          <w:position w:val="9"/>
        </w:rPr>
        <w:t>n</w:t>
      </w:r>
      <w:r>
        <w:rPr>
          <w:rFonts w:ascii="Arial" w:hAnsi="Arial" w:cs="Arial" w:eastAsia="Arial"/>
          <w:sz w:val="19"/>
          <w:szCs w:val="19"/>
          <w:color w:val="4B4B4B"/>
          <w:spacing w:val="-28"/>
          <w:w w:val="121"/>
          <w:position w:val="9"/>
        </w:rPr>
        <w:t>g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4"/>
          <w:position w:val="9"/>
        </w:rPr>
        <w:t>ı</w:t>
      </w:r>
      <w:r>
        <w:rPr>
          <w:rFonts w:ascii="Arial" w:hAnsi="Arial" w:cs="Arial" w:eastAsia="Arial"/>
          <w:sz w:val="19"/>
          <w:szCs w:val="19"/>
          <w:color w:val="313131"/>
          <w:spacing w:val="-1"/>
          <w:w w:val="105"/>
          <w:position w:val="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3"/>
          <w:position w:val="9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9"/>
        </w:rPr>
        <w:t>:2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  <w:position w:val="9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9"/>
        </w:rPr>
        <w:t>:40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left="132" w:right="-20"/>
        <w:jc w:val="left"/>
        <w:tabs>
          <w:tab w:pos="2260" w:val="left"/>
          <w:tab w:pos="5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4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8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63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93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3"/>
          <w:position w:val="0"/>
        </w:rPr>
        <w:t>ac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3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7" w:after="0" w:line="240" w:lineRule="auto"/>
        <w:ind w:left="2179" w:right="678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26"/>
        </w:rPr>
        <w:t>miri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0"/>
          <w:w w:val="12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6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avu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Mürni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YAVUZ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30" w:lineRule="exact"/>
        <w:ind w:left="113" w:right="2412" w:firstLine="2107"/>
        <w:jc w:val="left"/>
        <w:tabs>
          <w:tab w:pos="2220" w:val="left"/>
          <w:tab w:pos="4700" w:val="left"/>
          <w:tab w:pos="7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39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1"/>
          <w:w w:val="13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20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21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33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8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:38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piden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41"/>
          <w:position w:val="0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4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603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7" w:lineRule="exact"/>
        <w:ind w:left="132" w:right="-20"/>
        <w:jc w:val="left"/>
        <w:tabs>
          <w:tab w:pos="4720" w:val="left"/>
          <w:tab w:pos="722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1"/>
          <w:szCs w:val="31"/>
          <w:color w:val="4B4B4B"/>
          <w:spacing w:val="-9"/>
          <w:w w:val="73"/>
          <w:position w:val="-2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313131"/>
          <w:spacing w:val="0"/>
          <w:w w:val="68"/>
          <w:position w:val="-2"/>
        </w:rPr>
        <w:t>--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276" w:lineRule="exact"/>
        <w:ind w:left="4696" w:right="4020"/>
        <w:jc w:val="center"/>
        <w:tabs>
          <w:tab w:pos="718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64"/>
          <w:position w:val="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9"/>
          <w:position w:val="3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31"/>
          <w:szCs w:val="31"/>
          <w:color w:val="313131"/>
          <w:spacing w:val="0"/>
          <w:w w:val="67"/>
          <w:position w:val="1"/>
        </w:rPr>
        <w:t>---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66" w:lineRule="exact"/>
        <w:ind w:left="4686" w:right="400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97"/>
          <w:position w:val="-2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"/>
          <w:w w:val="97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1"/>
          <w:position w:val="-2"/>
        </w:rPr>
        <w:t>---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17" w:lineRule="exact"/>
        <w:ind w:left="2174" w:right="-20"/>
        <w:jc w:val="left"/>
        <w:tabs>
          <w:tab w:pos="3640" w:val="left"/>
          <w:tab w:pos="4700" w:val="left"/>
          <w:tab w:pos="726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.610876pt;margin-top:9.007988pt;width:8.27505pt;height:15pt;mso-position-horizontal-relative:page;mso-position-vertical-relative:paragraph;z-index:-16160" type="#_x0000_t202" filled="f" stroked="f">
            <v:textbox inset="0,0,0,0">
              <w:txbxContent>
                <w:p>
                  <w:pPr>
                    <w:spacing w:before="0" w:after="0" w:line="300" w:lineRule="exact"/>
                    <w:ind w:right="-85"/>
                    <w:jc w:val="left"/>
                    <w:rPr>
                      <w:rFonts w:ascii="Times New Roman" w:hAnsi="Times New Roman" w:cs="Times New Roman" w:eastAsia="Times New Roman"/>
                      <w:sz w:val="30"/>
                      <w:szCs w:val="3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4B4B4B"/>
                      <w:spacing w:val="0"/>
                      <w:w w:val="70"/>
                    </w:rPr>
                    <w:t>y;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2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95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100"/>
          <w:position w:val="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31"/>
          <w:szCs w:val="31"/>
          <w:color w:val="313131"/>
          <w:spacing w:val="0"/>
          <w:w w:val="65"/>
          <w:position w:val="0"/>
        </w:rPr>
        <w:t>---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549" w:right="2590"/>
        <w:jc w:val="center"/>
        <w:tabs>
          <w:tab w:pos="4680" w:val="left"/>
          <w:tab w:pos="7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.ncı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8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98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217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94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"/>
          <w:w w:val="94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nt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94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218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26" w:lineRule="exact"/>
        <w:ind w:left="218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8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8"/>
          <w:position w:val="-1"/>
        </w:rPr>
        <w:t>Adı-Soyad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98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3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6" w:after="0" w:line="230" w:lineRule="exact"/>
        <w:ind w:left="151" w:right="2697" w:firstLine="-19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4740" w:right="397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7"/>
        </w:rPr>
        <w:t>öndürmede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2" w:lineRule="exact"/>
        <w:ind w:left="132" w:right="-20"/>
        <w:jc w:val="left"/>
        <w:tabs>
          <w:tab w:pos="4720" w:val="left"/>
          <w:tab w:pos="6620" w:val="left"/>
          <w:tab w:pos="8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>öndürme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>um3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-2"/>
        </w:rPr>
        <w:t>[Köpük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89"/>
          <w:position w:val="-3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3"/>
          <w:w w:val="89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"/>
          <w:w w:val="89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9"/>
          <w:position w:val="-3"/>
        </w:rPr>
        <w:t>K.T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9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89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9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89"/>
          <w:position w:val="-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1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54" w:lineRule="exact"/>
        <w:ind w:left="2169" w:right="-20"/>
        <w:jc w:val="left"/>
        <w:tabs>
          <w:tab w:pos="5660" w:val="left"/>
          <w:tab w:pos="6620" w:val="left"/>
          <w:tab w:pos="820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186"/>
          <w:position w:val="5"/>
        </w:rPr>
        <w:t>ı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100"/>
          <w:position w:val="5"/>
        </w:rPr>
      </w:r>
      <w:r>
        <w:rPr>
          <w:rFonts w:ascii="Arial" w:hAnsi="Arial" w:cs="Arial" w:eastAsia="Arial"/>
          <w:sz w:val="31"/>
          <w:szCs w:val="31"/>
          <w:color w:val="1F1F1F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31"/>
          <w:szCs w:val="31"/>
          <w:color w:val="1F1F1F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1"/>
          <w:szCs w:val="31"/>
          <w:color w:val="1F1F1F"/>
          <w:spacing w:val="0"/>
          <w:w w:val="100"/>
          <w:position w:val="0"/>
        </w:rPr>
      </w:r>
      <w:r>
        <w:rPr>
          <w:rFonts w:ascii="Arial" w:hAnsi="Arial" w:cs="Arial" w:eastAsia="Arial"/>
          <w:sz w:val="41"/>
          <w:szCs w:val="41"/>
          <w:color w:val="313131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218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Yangında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üzerinde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çöple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yanmıştı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230" w:lineRule="exact"/>
        <w:ind w:left="151" w:right="6288" w:firstLine="35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Maddi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bulunmamaktadı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240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4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baş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9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ngıcını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4" w:lineRule="auto"/>
        <w:ind w:left="2188" w:right="47" w:firstLine="-2037"/>
        <w:jc w:val="left"/>
        <w:tabs>
          <w:tab w:pos="2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raştırma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çöplere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54" w:lineRule="auto"/>
        <w:ind w:left="156" w:right="4058" w:firstLine="-5"/>
        <w:jc w:val="left"/>
        <w:tabs>
          <w:tab w:pos="2180" w:val="left"/>
          <w:tab w:pos="6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Sigoıtalı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8"/>
          <w:w w:val="9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9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"/>
          <w:w w:val="9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7"/>
          <w:w w:val="44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Bedel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9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15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Ye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9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161" w:right="-20"/>
        <w:jc w:val="left"/>
        <w:tabs>
          <w:tab w:pos="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9"/>
          <w:w w:val="6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40" w:lineRule="auto"/>
        <w:ind w:left="151" w:right="-20"/>
        <w:jc w:val="left"/>
        <w:tabs>
          <w:tab w:pos="2220" w:val="left"/>
          <w:tab w:pos="6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313131"/>
          <w:spacing w:val="-13"/>
          <w:w w:val="110"/>
        </w:rPr>
        <w:t>r</w:t>
      </w:r>
      <w:r>
        <w:rPr>
          <w:rFonts w:ascii="Arial" w:hAnsi="Arial" w:cs="Arial" w:eastAsia="Arial"/>
          <w:sz w:val="19"/>
          <w:szCs w:val="19"/>
          <w:color w:val="4B4B4B"/>
          <w:spacing w:val="-23"/>
          <w:w w:val="110"/>
        </w:rPr>
        <w:t>a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10"/>
        </w:rPr>
        <w:t>rih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1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35"/>
          <w:w w:val="1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14.05.2017</w:t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3"/>
        </w:rPr>
        <w:t>Saa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77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7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9"/>
          <w:w w:val="7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22:06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9" w:lineRule="exact"/>
        <w:ind w:left="251" w:right="-20"/>
        <w:jc w:val="left"/>
        <w:tabs>
          <w:tab w:pos="1060" w:val="left"/>
          <w:tab w:pos="1560" w:val="left"/>
          <w:tab w:pos="8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PİDE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EKİ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6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Karabağla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7" w:after="0" w:line="240" w:lineRule="auto"/>
        <w:ind w:left="2345" w:right="-20"/>
        <w:jc w:val="left"/>
        <w:tabs>
          <w:tab w:pos="4840" w:val="left"/>
          <w:tab w:pos="866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87"/>
          <w:position w:val="8"/>
        </w:rPr>
        <w:t>1</w:t>
      </w:r>
      <w:r>
        <w:rPr>
          <w:rFonts w:ascii="Arial" w:hAnsi="Arial" w:cs="Arial" w:eastAsia="Arial"/>
          <w:sz w:val="27"/>
          <w:szCs w:val="27"/>
          <w:color w:val="313131"/>
          <w:spacing w:val="-32"/>
          <w:w w:val="100"/>
          <w:position w:val="8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54"/>
          <w:position w:val="8"/>
        </w:rPr>
        <w:t>7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54"/>
          <w:position w:val="8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2"/>
          <w:w w:val="54"/>
          <w:position w:val="8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54"/>
          <w:position w:val="8"/>
        </w:rPr>
        <w:t>Mayı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54"/>
          <w:position w:val="8"/>
        </w:rPr>
        <w:t>s</w:t>
      </w:r>
      <w:r>
        <w:rPr>
          <w:rFonts w:ascii="Arial" w:hAnsi="Arial" w:cs="Arial" w:eastAsia="Arial"/>
          <w:sz w:val="27"/>
          <w:szCs w:val="27"/>
          <w:color w:val="313131"/>
          <w:spacing w:val="5"/>
          <w:w w:val="54"/>
          <w:position w:val="8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59"/>
          <w:position w:val="8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left="5076" w:right="548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1"/>
          <w:position w:val="-1"/>
        </w:rPr>
        <w:t>EkipAmiri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right="183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313131"/>
          <w:spacing w:val="0"/>
          <w:w w:val="97"/>
          <w:i/>
        </w:rPr>
        <w:t>1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97"/>
          <w:i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42"/>
          <w:w w:val="97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/2017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79" w:lineRule="exact"/>
        <w:ind w:right="1339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.990725pt;margin-top:-4.313528pt;width:476.944359pt;height:49pt;mso-position-horizontal-relative:page;mso-position-vertical-relative:paragraph;z-index:-16162" type="#_x0000_t202" filled="f" stroked="f">
            <v:textbox inset="0,0,0,0">
              <w:txbxContent>
                <w:p>
                  <w:pPr>
                    <w:spacing w:before="0" w:after="0" w:line="980" w:lineRule="exact"/>
                    <w:ind w:right="-187"/>
                    <w:jc w:val="left"/>
                    <w:tabs>
                      <w:tab w:pos="8800" w:val="left"/>
                    </w:tabs>
                    <w:rPr>
                      <w:rFonts w:ascii="Arial" w:hAnsi="Arial" w:cs="Arial" w:eastAsia="Arial"/>
                      <w:sz w:val="98"/>
                      <w:szCs w:val="9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13131"/>
                      <w:spacing w:val="0"/>
                      <w:w w:val="100"/>
                      <w:position w:val="46"/>
                    </w:rPr>
                    <w:t>İtfaiyeci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13131"/>
                      <w:spacing w:val="0"/>
                      <w:w w:val="100"/>
                      <w:position w:val="46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13131"/>
                      <w:spacing w:val="0"/>
                      <w:w w:val="100"/>
                      <w:position w:val="46"/>
                    </w:rPr>
                  </w:r>
                  <w:r>
                    <w:rPr>
                      <w:rFonts w:ascii="Arial" w:hAnsi="Arial" w:cs="Arial" w:eastAsia="Arial"/>
                      <w:sz w:val="98"/>
                      <w:szCs w:val="98"/>
                      <w:color w:val="606060"/>
                      <w:spacing w:val="0"/>
                      <w:w w:val="77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98"/>
                      <w:szCs w:val="98"/>
                      <w:color w:val="606060"/>
                      <w:spacing w:val="-129"/>
                      <w:w w:val="77"/>
                      <w:strike/>
                      <w:position w:val="-1"/>
                    </w:rPr>
                    <w:t>:</w:t>
                  </w:r>
                  <w:r>
                    <w:rPr>
                      <w:rFonts w:ascii="Arial" w:hAnsi="Arial" w:cs="Arial" w:eastAsia="Arial"/>
                      <w:sz w:val="98"/>
                      <w:szCs w:val="98"/>
                      <w:color w:val="606060"/>
                      <w:spacing w:val="-129"/>
                      <w:w w:val="77"/>
                      <w:strike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98"/>
                      <w:szCs w:val="98"/>
                      <w:color w:val="606060"/>
                      <w:spacing w:val="-129"/>
                      <w:w w:val="77"/>
                      <w:strike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98"/>
                      <w:szCs w:val="98"/>
                      <w:color w:val="464B70"/>
                      <w:spacing w:val="-86"/>
                      <w:w w:val="78"/>
                      <w:strike/>
                      <w:position w:val="-1"/>
                    </w:rPr>
                    <w:t>e</w:t>
                  </w:r>
                  <w:r>
                    <w:rPr>
                      <w:rFonts w:ascii="Arial" w:hAnsi="Arial" w:cs="Arial" w:eastAsia="Arial"/>
                      <w:sz w:val="98"/>
                      <w:szCs w:val="98"/>
                      <w:color w:val="464B70"/>
                      <w:spacing w:val="-86"/>
                      <w:w w:val="78"/>
                      <w:strike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98"/>
                      <w:szCs w:val="98"/>
                      <w:color w:val="464B70"/>
                      <w:spacing w:val="-308"/>
                      <w:w w:val="78"/>
                      <w:strike/>
                      <w:position w:val="-1"/>
                    </w:rPr>
                    <w:t>n</w:t>
                  </w:r>
                  <w:r>
                    <w:rPr>
                      <w:rFonts w:ascii="Arial" w:hAnsi="Arial" w:cs="Arial" w:eastAsia="Arial"/>
                      <w:sz w:val="98"/>
                      <w:szCs w:val="98"/>
                      <w:color w:val="464B70"/>
                      <w:spacing w:val="-308"/>
                      <w:w w:val="78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98"/>
                      <w:szCs w:val="9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>itfai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u w:val="single" w:color="677087"/>
          <w:position w:val="-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u w:val="single" w:color="677087"/>
          <w:position w:val="-4"/>
        </w:rPr>
        <w:t>Biri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u w:val="single" w:color="677087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4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u w:val="single" w:color="677087"/>
          <w:position w:val="-4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u w:val="single" w:color="677087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right="1823"/>
        <w:jc w:val="right"/>
        <w:tabs>
          <w:tab w:pos="7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28"/>
          <w:szCs w:val="28"/>
          <w:color w:val="A5A5A5"/>
          <w:w w:val="118"/>
        </w:rPr>
        <w:t>.</w:t>
      </w:r>
      <w:r>
        <w:rPr>
          <w:rFonts w:ascii="Arial" w:hAnsi="Arial" w:cs="Arial" w:eastAsia="Arial"/>
          <w:sz w:val="28"/>
          <w:szCs w:val="28"/>
          <w:color w:val="A5A5A5"/>
          <w:w w:val="100"/>
        </w:rPr>
        <w:tab/>
      </w:r>
      <w:r>
        <w:rPr>
          <w:rFonts w:ascii="Arial" w:hAnsi="Arial" w:cs="Arial" w:eastAsia="Arial"/>
          <w:sz w:val="28"/>
          <w:szCs w:val="28"/>
          <w:color w:val="A5A5A5"/>
          <w:w w:val="100"/>
        </w:rPr>
      </w:r>
      <w:r>
        <w:rPr>
          <w:rFonts w:ascii="Arial" w:hAnsi="Arial" w:cs="Arial" w:eastAsia="Arial"/>
          <w:sz w:val="18"/>
          <w:szCs w:val="18"/>
          <w:color w:val="B8B8B6"/>
          <w:spacing w:val="0"/>
          <w:w w:val="105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31" w:lineRule="exact"/>
        <w:ind w:right="2371"/>
        <w:jc w:val="right"/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34"/>
          <w:szCs w:val="34"/>
          <w:color w:val="606060"/>
          <w:w w:val="60"/>
          <w:i/>
          <w:position w:val="-7"/>
        </w:rPr>
        <w:t>""t</w:t>
      </w:r>
      <w:r>
        <w:rPr>
          <w:rFonts w:ascii="Arial" w:hAnsi="Arial" w:cs="Arial" w:eastAsia="Arial"/>
          <w:sz w:val="34"/>
          <w:szCs w:val="34"/>
          <w:color w:val="606060"/>
          <w:spacing w:val="-49"/>
          <w:w w:val="100"/>
          <w:i/>
          <w:position w:val="-7"/>
        </w:rPr>
        <w:t> </w:t>
      </w:r>
      <w:r>
        <w:rPr>
          <w:rFonts w:ascii="Arial" w:hAnsi="Arial" w:cs="Arial" w:eastAsia="Arial"/>
          <w:sz w:val="34"/>
          <w:szCs w:val="34"/>
          <w:color w:val="313131"/>
          <w:spacing w:val="0"/>
          <w:w w:val="138"/>
          <w:i/>
          <w:position w:val="-7"/>
        </w:rPr>
        <w:t>.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pgSz w:w="11920" w:h="16840"/>
          <w:pgMar w:top="540" w:bottom="280" w:left="220" w:right="160"/>
        </w:sectPr>
      </w:pPr>
      <w:rPr/>
    </w:p>
    <w:p>
      <w:pPr>
        <w:spacing w:before="0" w:after="0" w:line="256" w:lineRule="exact"/>
        <w:ind w:left="2407" w:right="-20"/>
        <w:jc w:val="left"/>
        <w:tabs>
          <w:tab w:pos="350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838583"/>
          <w:spacing w:val="0"/>
          <w:w w:val="147"/>
        </w:rPr>
        <w:t>A</w:t>
      </w:r>
      <w:r>
        <w:rPr>
          <w:rFonts w:ascii="Arial" w:hAnsi="Arial" w:cs="Arial" w:eastAsia="Arial"/>
          <w:sz w:val="25"/>
          <w:szCs w:val="25"/>
          <w:color w:val="838583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838583"/>
          <w:spacing w:val="0"/>
          <w:w w:val="104"/>
        </w:rPr>
        <w:t>UTL\</w:t>
      </w:r>
      <w:r>
        <w:rPr>
          <w:rFonts w:ascii="Arial" w:hAnsi="Arial" w:cs="Arial" w:eastAsia="Arial"/>
          <w:sz w:val="25"/>
          <w:szCs w:val="25"/>
          <w:color w:val="838583"/>
          <w:spacing w:val="0"/>
          <w:w w:val="105"/>
        </w:rPr>
        <w:t>U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91" w:after="0" w:line="302" w:lineRule="atLeast"/>
        <w:ind w:left="2374" w:right="-83"/>
        <w:jc w:val="left"/>
        <w:tabs>
          <w:tab w:pos="5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11"/>
        </w:rPr>
        <w:t>1.Posta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4"/>
          <w:w w:val="1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11"/>
        </w:rPr>
        <w:t>Grupla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1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9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9"/>
        </w:rPr>
        <w:t>Çv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  <w:position w:val="9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45" w:lineRule="exact"/>
        <w:ind w:right="-217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B8B8B6"/>
          <w:spacing w:val="-105"/>
          <w:w w:val="151"/>
          <w:position w:val="-60"/>
        </w:rPr>
        <w:t>.</w:t>
      </w:r>
      <w:r>
        <w:rPr>
          <w:rFonts w:ascii="Arial" w:hAnsi="Arial" w:cs="Arial" w:eastAsia="Arial"/>
          <w:sz w:val="118"/>
          <w:szCs w:val="118"/>
          <w:color w:val="B8B8B6"/>
          <w:spacing w:val="-36"/>
          <w:w w:val="31"/>
          <w:position w:val="-95"/>
        </w:rPr>
        <w:t>'</w:t>
      </w:r>
      <w:r>
        <w:rPr>
          <w:rFonts w:ascii="Arial" w:hAnsi="Arial" w:cs="Arial" w:eastAsia="Arial"/>
          <w:sz w:val="118"/>
          <w:szCs w:val="118"/>
          <w:color w:val="727277"/>
          <w:spacing w:val="-777"/>
          <w:w w:val="51"/>
          <w:position w:val="-95"/>
        </w:rPr>
        <w:t>M</w:t>
      </w:r>
      <w:r>
        <w:rPr>
          <w:rFonts w:ascii="Arial" w:hAnsi="Arial" w:cs="Arial" w:eastAsia="Arial"/>
          <w:sz w:val="25"/>
          <w:szCs w:val="25"/>
          <w:color w:val="606060"/>
          <w:spacing w:val="0"/>
          <w:w w:val="92"/>
          <w:position w:val="-60"/>
        </w:rPr>
        <w:t>l</w:t>
      </w:r>
      <w:r>
        <w:rPr>
          <w:rFonts w:ascii="Arial" w:hAnsi="Arial" w:cs="Arial" w:eastAsia="Arial"/>
          <w:sz w:val="25"/>
          <w:szCs w:val="25"/>
          <w:color w:val="606060"/>
          <w:spacing w:val="-2"/>
          <w:w w:val="91"/>
          <w:position w:val="-60"/>
        </w:rPr>
        <w:t>t</w:t>
      </w:r>
      <w:r>
        <w:rPr>
          <w:rFonts w:ascii="Arial" w:hAnsi="Arial" w:cs="Arial" w:eastAsia="Arial"/>
          <w:sz w:val="25"/>
          <w:szCs w:val="25"/>
          <w:color w:val="606060"/>
          <w:spacing w:val="5"/>
          <w:w w:val="91"/>
          <w:position w:val="-60"/>
        </w:rPr>
        <w:t>ı</w:t>
      </w:r>
      <w:r>
        <w:rPr>
          <w:rFonts w:ascii="Arial" w:hAnsi="Arial" w:cs="Arial" w:eastAsia="Arial"/>
          <w:sz w:val="25"/>
          <w:szCs w:val="25"/>
          <w:color w:val="606060"/>
          <w:spacing w:val="0"/>
          <w:w w:val="117"/>
          <w:position w:val="-60"/>
        </w:rPr>
        <w:t>.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45" w:lineRule="exact"/>
        <w:ind w:right="-20"/>
        <w:jc w:val="left"/>
        <w:rPr>
          <w:rFonts w:ascii="Arial" w:hAnsi="Arial" w:cs="Arial" w:eastAsia="Arial"/>
          <w:sz w:val="118"/>
          <w:szCs w:val="118"/>
        </w:rPr>
      </w:pPr>
      <w:rPr/>
      <w:r>
        <w:rPr/>
        <w:br w:type="column"/>
      </w:r>
      <w:r>
        <w:rPr>
          <w:rFonts w:ascii="Arial" w:hAnsi="Arial" w:cs="Arial" w:eastAsia="Arial"/>
          <w:sz w:val="118"/>
          <w:szCs w:val="118"/>
          <w:color w:val="727277"/>
          <w:spacing w:val="-563"/>
          <w:w w:val="50"/>
          <w:position w:val="-95"/>
        </w:rPr>
        <w:t>G</w:t>
      </w:r>
      <w:r>
        <w:rPr>
          <w:rFonts w:ascii="Arial" w:hAnsi="Arial" w:cs="Arial" w:eastAsia="Arial"/>
          <w:sz w:val="18"/>
          <w:szCs w:val="18"/>
          <w:color w:val="727277"/>
          <w:spacing w:val="0"/>
          <w:w w:val="132"/>
          <w:position w:val="-60"/>
        </w:rPr>
        <w:t>'y</w:t>
      </w:r>
      <w:r>
        <w:rPr>
          <w:rFonts w:ascii="Arial" w:hAnsi="Arial" w:cs="Arial" w:eastAsia="Arial"/>
          <w:sz w:val="18"/>
          <w:szCs w:val="18"/>
          <w:color w:val="727277"/>
          <w:spacing w:val="0"/>
          <w:w w:val="100"/>
          <w:position w:val="-60"/>
        </w:rPr>
        <w:t> </w:t>
      </w:r>
      <w:r>
        <w:rPr>
          <w:rFonts w:ascii="Arial" w:hAnsi="Arial" w:cs="Arial" w:eastAsia="Arial"/>
          <w:sz w:val="18"/>
          <w:szCs w:val="18"/>
          <w:color w:val="727277"/>
          <w:spacing w:val="-8"/>
          <w:w w:val="100"/>
          <w:position w:val="-60"/>
        </w:rPr>
        <w:t> </w:t>
      </w:r>
      <w:r>
        <w:rPr>
          <w:rFonts w:ascii="Arial" w:hAnsi="Arial" w:cs="Arial" w:eastAsia="Arial"/>
          <w:sz w:val="42"/>
          <w:szCs w:val="42"/>
          <w:color w:val="4B4B4B"/>
          <w:spacing w:val="-36"/>
          <w:w w:val="53"/>
          <w:position w:val="-60"/>
        </w:rPr>
        <w:t>t</w:t>
      </w:r>
      <w:r>
        <w:rPr>
          <w:rFonts w:ascii="Arial" w:hAnsi="Arial" w:cs="Arial" w:eastAsia="Arial"/>
          <w:sz w:val="42"/>
          <w:szCs w:val="42"/>
          <w:color w:val="727277"/>
          <w:spacing w:val="-114"/>
          <w:w w:val="74"/>
          <w:position w:val="-60"/>
        </w:rPr>
        <w:t>,</w:t>
      </w:r>
      <w:r>
        <w:rPr>
          <w:rFonts w:ascii="Arial" w:hAnsi="Arial" w:cs="Arial" w:eastAsia="Arial"/>
          <w:sz w:val="118"/>
          <w:szCs w:val="118"/>
          <w:color w:val="727277"/>
          <w:spacing w:val="0"/>
          <w:w w:val="50"/>
          <w:position w:val="-95"/>
        </w:rPr>
        <w:t>:</w:t>
      </w:r>
      <w:r>
        <w:rPr>
          <w:rFonts w:ascii="Arial" w:hAnsi="Arial" w:cs="Arial" w:eastAsia="Arial"/>
          <w:sz w:val="118"/>
          <w:szCs w:val="1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160"/>
          <w:cols w:num="3" w:equalWidth="0">
            <w:col w:w="5847" w:space="2408"/>
            <w:col w:w="470" w:space="136"/>
            <w:col w:w="2679"/>
          </w:cols>
        </w:sectPr>
      </w:pPr>
      <w:rPr/>
    </w:p>
    <w:p>
      <w:pPr>
        <w:spacing w:before="0" w:after="0" w:line="220" w:lineRule="atLeast"/>
        <w:ind w:left="2371" w:right="-61"/>
        <w:jc w:val="center"/>
        <w:tabs>
          <w:tab w:pos="476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19"/>
          <w:szCs w:val="19"/>
          <w:color w:val="313131"/>
          <w:spacing w:val="0"/>
          <w:w w:val="113"/>
        </w:rPr>
        <w:t>Itfaiy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13"/>
        </w:rPr>
        <w:t>e</w:t>
      </w:r>
      <w:r>
        <w:rPr>
          <w:rFonts w:ascii="Arial" w:hAnsi="Arial" w:cs="Arial" w:eastAsia="Arial"/>
          <w:sz w:val="19"/>
          <w:szCs w:val="19"/>
          <w:color w:val="313131"/>
          <w:spacing w:val="16"/>
          <w:w w:val="11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9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3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1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2"/>
          <w:position w:val="3"/>
        </w:rPr>
        <w:t>uz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28" w:lineRule="atLeast"/>
        <w:ind w:left="3079" w:right="678"/>
        <w:jc w:val="center"/>
        <w:rPr>
          <w:rFonts w:ascii="Arial" w:hAnsi="Arial" w:cs="Arial" w:eastAsia="Arial"/>
          <w:sz w:val="106"/>
          <w:szCs w:val="106"/>
        </w:rPr>
      </w:pPr>
      <w:rPr/>
      <w:r>
        <w:rPr>
          <w:rFonts w:ascii="Arial" w:hAnsi="Arial" w:cs="Arial" w:eastAsia="Arial"/>
          <w:sz w:val="106"/>
          <w:szCs w:val="106"/>
          <w:color w:val="727277"/>
          <w:spacing w:val="-77"/>
          <w:w w:val="32"/>
        </w:rPr>
        <w:t>r</w:t>
      </w:r>
      <w:r>
        <w:rPr>
          <w:rFonts w:ascii="Arial" w:hAnsi="Arial" w:cs="Arial" w:eastAsia="Arial"/>
          <w:sz w:val="106"/>
          <w:szCs w:val="106"/>
          <w:color w:val="464B70"/>
          <w:spacing w:val="21"/>
          <w:w w:val="209"/>
        </w:rPr>
        <w:t>L</w:t>
      </w:r>
      <w:r>
        <w:rPr>
          <w:rFonts w:ascii="Arial" w:hAnsi="Arial" w:cs="Arial" w:eastAsia="Arial"/>
          <w:sz w:val="106"/>
          <w:szCs w:val="106"/>
          <w:color w:val="838583"/>
          <w:spacing w:val="0"/>
          <w:w w:val="7"/>
        </w:rPr>
        <w:t>;</w:t>
      </w:r>
      <w:r>
        <w:rPr>
          <w:rFonts w:ascii="Arial" w:hAnsi="Arial" w:cs="Arial" w:eastAsia="Arial"/>
          <w:sz w:val="106"/>
          <w:szCs w:val="106"/>
          <w:color w:val="000000"/>
          <w:spacing w:val="0"/>
          <w:w w:val="100"/>
        </w:rPr>
      </w:r>
    </w:p>
    <w:p>
      <w:pPr>
        <w:spacing w:before="0" w:after="0" w:line="203" w:lineRule="atLeast"/>
        <w:ind w:right="-101"/>
        <w:jc w:val="left"/>
        <w:rPr>
          <w:rFonts w:ascii="Times New Roman" w:hAnsi="Times New Roman" w:cs="Times New Roman" w:eastAsia="Times New Roman"/>
          <w:sz w:val="41"/>
          <w:szCs w:val="4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1"/>
          <w:szCs w:val="41"/>
          <w:color w:val="727277"/>
          <w:spacing w:val="0"/>
          <w:w w:val="91"/>
        </w:rPr>
        <w:t>Jlill:</w:t>
      </w:r>
      <w:r>
        <w:rPr>
          <w:rFonts w:ascii="Times New Roman" w:hAnsi="Times New Roman" w:cs="Times New Roman" w:eastAsia="Times New Roman"/>
          <w:sz w:val="41"/>
          <w:szCs w:val="41"/>
          <w:color w:val="727277"/>
          <w:spacing w:val="1"/>
          <w:w w:val="91"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color w:val="727277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41"/>
          <w:szCs w:val="41"/>
          <w:color w:val="727277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41"/>
          <w:szCs w:val="41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9" w:lineRule="atLeast"/>
        <w:ind w:left="56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0.971954pt;margin-top:10.721247pt;width:39.407617pt;height:4pt;mso-position-horizontal-relative:page;mso-position-vertical-relative:paragraph;z-index:-16161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tabs>
                      <w:tab w:pos="440" w:val="left"/>
                    </w:tabs>
                    <w:rPr>
                      <w:rFonts w:ascii="Times New Roman" w:hAnsi="Times New Roman" w:cs="Times New Roman" w:eastAsia="Times New Roman"/>
                      <w:sz w:val="8"/>
                      <w:szCs w:val="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838583"/>
                      <w:spacing w:val="0"/>
                      <w:w w:val="152"/>
                    </w:rPr>
                    <w:t>.J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838583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838583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A5A5A5"/>
                      <w:spacing w:val="0"/>
                      <w:w w:val="152"/>
                    </w:rPr>
                    <w:t>:\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A5A5A5"/>
                      <w:spacing w:val="0"/>
                      <w:w w:val="152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A5A5A5"/>
                      <w:spacing w:val="0"/>
                      <w:w w:val="152"/>
                    </w:rPr>
                    <w:t>     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A5A5A5"/>
                      <w:spacing w:val="9"/>
                      <w:w w:val="15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A5A5A5"/>
                      <w:spacing w:val="0"/>
                      <w:w w:val="152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B8B8B6"/>
          <w:spacing w:val="-49"/>
          <w:w w:val="211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B8B8B6"/>
          <w:spacing w:val="0"/>
          <w:w w:val="91"/>
          <w:position w:val="-11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B8B8B6"/>
          <w:spacing w:val="-46"/>
          <w:w w:val="100"/>
          <w:position w:val="-11"/>
        </w:rPr>
        <w:t> </w:t>
      </w:r>
      <w:r>
        <w:rPr>
          <w:rFonts w:ascii="Arial" w:hAnsi="Arial" w:cs="Arial" w:eastAsia="Arial"/>
          <w:sz w:val="18"/>
          <w:szCs w:val="18"/>
          <w:color w:val="B8B8B6"/>
          <w:spacing w:val="-22"/>
          <w:w w:val="184"/>
          <w:position w:val="0"/>
        </w:rPr>
        <w:t>'</w:t>
      </w:r>
      <w:r>
        <w:rPr>
          <w:rFonts w:ascii="Arial" w:hAnsi="Arial" w:cs="Arial" w:eastAsia="Arial"/>
          <w:sz w:val="18"/>
          <w:szCs w:val="18"/>
          <w:color w:val="838583"/>
          <w:spacing w:val="0"/>
          <w:w w:val="97"/>
          <w:position w:val="0"/>
        </w:rPr>
        <w:t>·</w:t>
      </w:r>
      <w:r>
        <w:rPr>
          <w:rFonts w:ascii="Arial" w:hAnsi="Arial" w:cs="Arial" w:eastAsia="Arial"/>
          <w:sz w:val="18"/>
          <w:szCs w:val="18"/>
          <w:color w:val="A5A5A5"/>
          <w:spacing w:val="-20"/>
          <w:w w:val="131"/>
          <w:position w:val="0"/>
        </w:rPr>
        <w:t>:</w:t>
      </w:r>
      <w:r>
        <w:rPr>
          <w:rFonts w:ascii="Times New Roman" w:hAnsi="Times New Roman" w:cs="Times New Roman" w:eastAsia="Times New Roman"/>
          <w:sz w:val="29"/>
          <w:szCs w:val="29"/>
          <w:color w:val="838583"/>
          <w:spacing w:val="0"/>
          <w:w w:val="60"/>
          <w:position w:val="-11"/>
        </w:rPr>
        <w:t>•</w:t>
      </w:r>
      <w:r>
        <w:rPr>
          <w:rFonts w:ascii="Times New Roman" w:hAnsi="Times New Roman" w:cs="Times New Roman" w:eastAsia="Times New Roman"/>
          <w:sz w:val="29"/>
          <w:szCs w:val="29"/>
          <w:color w:val="838583"/>
          <w:spacing w:val="-27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838583"/>
          <w:spacing w:val="-44"/>
          <w:w w:val="89"/>
          <w:i/>
          <w:position w:val="-11"/>
        </w:rPr>
        <w:t>»</w:t>
      </w:r>
      <w:r>
        <w:rPr>
          <w:rFonts w:ascii="Arial" w:hAnsi="Arial" w:cs="Arial" w:eastAsia="Arial"/>
          <w:sz w:val="18"/>
          <w:szCs w:val="18"/>
          <w:color w:val="A5A5A5"/>
          <w:spacing w:val="0"/>
          <w:w w:val="178"/>
          <w:i/>
          <w:position w:val="0"/>
        </w:rPr>
        <w:t>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11" w:lineRule="exact"/>
        <w:ind w:right="-20"/>
        <w:jc w:val="left"/>
        <w:tabs>
          <w:tab w:pos="580" w:val="left"/>
        </w:tabs>
        <w:rPr>
          <w:rFonts w:ascii="Times New Roman" w:hAnsi="Times New Roman" w:cs="Times New Roman" w:eastAsia="Times New Roman"/>
          <w:sz w:val="120"/>
          <w:szCs w:val="120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838583"/>
          <w:w w:val="131"/>
          <w:position w:val="-38"/>
        </w:rPr>
      </w:r>
      <w:r>
        <w:rPr>
          <w:rFonts w:ascii="Arial" w:hAnsi="Arial" w:cs="Arial" w:eastAsia="Arial"/>
          <w:sz w:val="18"/>
          <w:szCs w:val="18"/>
          <w:color w:val="838583"/>
          <w:spacing w:val="-17"/>
          <w:w w:val="131"/>
          <w:emboss/>
          <w:position w:val="-38"/>
        </w:rPr>
        <w:t>.</w:t>
      </w:r>
      <w:r>
        <w:rPr>
          <w:rFonts w:ascii="Arial" w:hAnsi="Arial" w:cs="Arial" w:eastAsia="Arial"/>
          <w:sz w:val="18"/>
          <w:szCs w:val="18"/>
          <w:color w:val="838583"/>
          <w:spacing w:val="-17"/>
          <w:w w:val="131"/>
          <w:emboss/>
          <w:position w:val="-38"/>
        </w:rPr>
      </w:r>
      <w:r>
        <w:rPr>
          <w:rFonts w:ascii="Arial" w:hAnsi="Arial" w:cs="Arial" w:eastAsia="Arial"/>
          <w:sz w:val="18"/>
          <w:szCs w:val="18"/>
          <w:color w:val="838583"/>
          <w:spacing w:val="-17"/>
          <w:w w:val="131"/>
          <w:position w:val="-38"/>
        </w:rPr>
      </w:r>
      <w:r>
        <w:rPr>
          <w:rFonts w:ascii="Arial" w:hAnsi="Arial" w:cs="Arial" w:eastAsia="Arial"/>
          <w:sz w:val="18"/>
          <w:szCs w:val="18"/>
          <w:color w:val="838583"/>
          <w:spacing w:val="-17"/>
          <w:w w:val="131"/>
          <w:position w:val="-38"/>
        </w:rPr>
      </w:r>
      <w:r>
        <w:rPr>
          <w:rFonts w:ascii="Arial" w:hAnsi="Arial" w:cs="Arial" w:eastAsia="Arial"/>
          <w:sz w:val="18"/>
          <w:szCs w:val="18"/>
          <w:color w:val="A5A5A5"/>
          <w:spacing w:val="-39"/>
          <w:w w:val="184"/>
          <w:position w:val="-38"/>
        </w:rPr>
        <w:t>'</w:t>
      </w:r>
      <w:r>
        <w:rPr>
          <w:rFonts w:ascii="Arial" w:hAnsi="Arial" w:cs="Arial" w:eastAsia="Arial"/>
          <w:sz w:val="18"/>
          <w:szCs w:val="18"/>
          <w:color w:val="A5A5A5"/>
          <w:spacing w:val="0"/>
          <w:w w:val="64"/>
          <w:position w:val="-38"/>
        </w:rPr>
        <w:t>,</w:t>
      </w:r>
      <w:r>
        <w:rPr>
          <w:rFonts w:ascii="Arial" w:hAnsi="Arial" w:cs="Arial" w:eastAsia="Arial"/>
          <w:sz w:val="18"/>
          <w:szCs w:val="18"/>
          <w:color w:val="A5A5A5"/>
          <w:spacing w:val="0"/>
          <w:w w:val="100"/>
          <w:position w:val="-38"/>
        </w:rPr>
        <w:tab/>
      </w:r>
      <w:r>
        <w:rPr>
          <w:rFonts w:ascii="Arial" w:hAnsi="Arial" w:cs="Arial" w:eastAsia="Arial"/>
          <w:sz w:val="18"/>
          <w:szCs w:val="18"/>
          <w:color w:val="A5A5A5"/>
          <w:spacing w:val="0"/>
          <w:w w:val="100"/>
          <w:position w:val="-38"/>
        </w:rPr>
      </w:r>
      <w:r>
        <w:rPr>
          <w:rFonts w:ascii="Times New Roman" w:hAnsi="Times New Roman" w:cs="Times New Roman" w:eastAsia="Times New Roman"/>
          <w:sz w:val="120"/>
          <w:szCs w:val="120"/>
          <w:color w:val="081FC6"/>
          <w:spacing w:val="0"/>
          <w:w w:val="71"/>
          <w:i/>
          <w:position w:val="-46"/>
        </w:rPr>
        <w:t>1</w:t>
      </w:r>
      <w:r>
        <w:rPr>
          <w:rFonts w:ascii="Times New Roman" w:hAnsi="Times New Roman" w:cs="Times New Roman" w:eastAsia="Times New Roman"/>
          <w:sz w:val="120"/>
          <w:szCs w:val="1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160"/>
          <w:cols w:num="3" w:equalWidth="0">
            <w:col w:w="5076" w:space="3290"/>
            <w:col w:w="1413" w:space="30"/>
            <w:col w:w="1731"/>
          </w:cols>
        </w:sectPr>
      </w:pPr>
      <w:rPr/>
    </w:p>
    <w:p>
      <w:pPr>
        <w:spacing w:before="0" w:after="0" w:line="1077" w:lineRule="atLeast"/>
        <w:ind w:right="1192"/>
        <w:jc w:val="right"/>
        <w:tabs>
          <w:tab w:pos="106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Arial" w:hAnsi="Arial" w:cs="Arial" w:eastAsia="Arial"/>
          <w:sz w:val="7"/>
          <w:szCs w:val="7"/>
          <w:color w:val="A5A5A5"/>
          <w:spacing w:val="0"/>
          <w:w w:val="243"/>
        </w:rPr>
        <w:t>il</w:t>
      </w:r>
      <w:r>
        <w:rPr>
          <w:rFonts w:ascii="Arial" w:hAnsi="Arial" w:cs="Arial" w:eastAsia="Arial"/>
          <w:sz w:val="7"/>
          <w:szCs w:val="7"/>
          <w:color w:val="A5A5A5"/>
          <w:spacing w:val="0"/>
          <w:w w:val="243"/>
        </w:rPr>
        <w:t>  </w:t>
      </w:r>
      <w:r>
        <w:rPr>
          <w:rFonts w:ascii="Arial" w:hAnsi="Arial" w:cs="Arial" w:eastAsia="Arial"/>
          <w:sz w:val="7"/>
          <w:szCs w:val="7"/>
          <w:color w:val="A5A5A5"/>
          <w:spacing w:val="30"/>
          <w:w w:val="243"/>
        </w:rPr>
        <w:t> </w:t>
      </w:r>
      <w:r>
        <w:rPr>
          <w:rFonts w:ascii="Arial" w:hAnsi="Arial" w:cs="Arial" w:eastAsia="Arial"/>
          <w:sz w:val="10"/>
          <w:szCs w:val="10"/>
          <w:color w:val="838583"/>
          <w:spacing w:val="0"/>
          <w:w w:val="88"/>
          <w:i/>
        </w:rPr>
        <w:t>,</w:t>
      </w:r>
      <w:r>
        <w:rPr>
          <w:rFonts w:ascii="Arial" w:hAnsi="Arial" w:cs="Arial" w:eastAsia="Arial"/>
          <w:sz w:val="10"/>
          <w:szCs w:val="10"/>
          <w:color w:val="838583"/>
          <w:spacing w:val="0"/>
          <w:w w:val="88"/>
          <w:i/>
        </w:rPr>
        <w:t>4</w:t>
      </w:r>
      <w:r>
        <w:rPr>
          <w:rFonts w:ascii="Arial" w:hAnsi="Arial" w:cs="Arial" w:eastAsia="Arial"/>
          <w:sz w:val="10"/>
          <w:szCs w:val="10"/>
          <w:color w:val="838583"/>
          <w:spacing w:val="1"/>
          <w:w w:val="88"/>
          <w:i/>
        </w:rPr>
        <w:t> </w:t>
      </w:r>
      <w:r>
        <w:rPr>
          <w:rFonts w:ascii="Arial" w:hAnsi="Arial" w:cs="Arial" w:eastAsia="Arial"/>
          <w:sz w:val="10"/>
          <w:szCs w:val="10"/>
          <w:color w:val="7C85A0"/>
          <w:spacing w:val="0"/>
          <w:w w:val="57"/>
          <w:i/>
        </w:rPr>
        <w:t>J</w:t>
      </w:r>
      <w:r>
        <w:rPr>
          <w:rFonts w:ascii="Arial" w:hAnsi="Arial" w:cs="Arial" w:eastAsia="Arial"/>
          <w:sz w:val="10"/>
          <w:szCs w:val="10"/>
          <w:color w:val="7C85A0"/>
          <w:spacing w:val="0"/>
          <w:w w:val="57"/>
          <w:i/>
        </w:rPr>
        <w:t>      </w:t>
      </w:r>
      <w:r>
        <w:rPr>
          <w:rFonts w:ascii="Arial" w:hAnsi="Arial" w:cs="Arial" w:eastAsia="Arial"/>
          <w:sz w:val="10"/>
          <w:szCs w:val="10"/>
          <w:color w:val="7C85A0"/>
          <w:spacing w:val="4"/>
          <w:w w:val="57"/>
          <w:i/>
        </w:rPr>
        <w:t> </w:t>
      </w:r>
      <w:r>
        <w:rPr>
          <w:rFonts w:ascii="Arial" w:hAnsi="Arial" w:cs="Arial" w:eastAsia="Arial"/>
          <w:sz w:val="10"/>
          <w:szCs w:val="10"/>
          <w:color w:val="B8B8B6"/>
          <w:spacing w:val="0"/>
          <w:w w:val="100"/>
        </w:rPr>
        <w:t>•</w:t>
      </w:r>
      <w:r>
        <w:rPr>
          <w:rFonts w:ascii="Arial" w:hAnsi="Arial" w:cs="Arial" w:eastAsia="Arial"/>
          <w:sz w:val="10"/>
          <w:szCs w:val="10"/>
          <w:color w:val="B8B8B6"/>
          <w:spacing w:val="0"/>
          <w:w w:val="100"/>
        </w:rPr>
        <w:t> </w:t>
      </w:r>
      <w:r>
        <w:rPr>
          <w:rFonts w:ascii="Arial" w:hAnsi="Arial" w:cs="Arial" w:eastAsia="Arial"/>
          <w:sz w:val="10"/>
          <w:szCs w:val="10"/>
          <w:color w:val="B8B8B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5A5A5"/>
          <w:spacing w:val="-1"/>
          <w:w w:val="259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838583"/>
          <w:spacing w:val="0"/>
          <w:w w:val="143"/>
        </w:rPr>
        <w:t>r</w:t>
      </w:r>
      <w:r>
        <w:rPr>
          <w:rFonts w:ascii="Times New Roman" w:hAnsi="Times New Roman" w:cs="Times New Roman" w:eastAsia="Times New Roman"/>
          <w:sz w:val="9"/>
          <w:szCs w:val="9"/>
          <w:color w:val="83858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5A5A5"/>
          <w:spacing w:val="0"/>
          <w:w w:val="131"/>
        </w:rPr>
        <w:t>'-</w:t>
      </w:r>
      <w:r>
        <w:rPr>
          <w:rFonts w:ascii="Times New Roman" w:hAnsi="Times New Roman" w:cs="Times New Roman" w:eastAsia="Times New Roman"/>
          <w:sz w:val="9"/>
          <w:szCs w:val="9"/>
          <w:color w:val="A5A5A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A5A5A5"/>
          <w:spacing w:val="0"/>
          <w:w w:val="100"/>
        </w:rPr>
      </w:r>
      <w:r>
        <w:rPr>
          <w:rFonts w:ascii="Times New Roman" w:hAnsi="Times New Roman" w:cs="Times New Roman" w:eastAsia="Times New Roman"/>
          <w:sz w:val="12"/>
          <w:szCs w:val="12"/>
          <w:color w:val="B8B8B6"/>
          <w:spacing w:val="3"/>
          <w:w w:val="32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838583"/>
          <w:spacing w:val="1"/>
          <w:w w:val="100"/>
        </w:rPr>
        <w:t>f</w:t>
      </w:r>
      <w:r>
        <w:rPr>
          <w:rFonts w:ascii="Times New Roman" w:hAnsi="Times New Roman" w:cs="Times New Roman" w:eastAsia="Times New Roman"/>
          <w:sz w:val="26"/>
          <w:szCs w:val="26"/>
          <w:color w:val="727277"/>
          <w:spacing w:val="0"/>
          <w:w w:val="190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727277"/>
          <w:spacing w:val="-7"/>
          <w:w w:val="189"/>
        </w:rPr>
        <w:t>;</w:t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69"/>
        </w:rPr>
        <w:t>"</w:t>
      </w:r>
      <w:r>
        <w:rPr>
          <w:rFonts w:ascii="Arial" w:hAnsi="Arial" w:cs="Arial" w:eastAsia="Arial"/>
          <w:sz w:val="14"/>
          <w:szCs w:val="14"/>
          <w:color w:val="4B4B4B"/>
          <w:spacing w:val="-31"/>
          <w:w w:val="69"/>
        </w:rPr>
        <w:t>t</w:t>
      </w:r>
      <w:r>
        <w:rPr>
          <w:rFonts w:ascii="Times New Roman" w:hAnsi="Times New Roman" w:cs="Times New Roman" w:eastAsia="Times New Roman"/>
          <w:sz w:val="26"/>
          <w:szCs w:val="26"/>
          <w:color w:val="727277"/>
          <w:spacing w:val="-64"/>
          <w:w w:val="190"/>
        </w:rPr>
        <w:t>'</w:t>
      </w:r>
      <w:r>
        <w:rPr>
          <w:rFonts w:ascii="Arial" w:hAnsi="Arial" w:cs="Arial" w:eastAsia="Arial"/>
          <w:sz w:val="14"/>
          <w:szCs w:val="14"/>
          <w:color w:val="4B4B4B"/>
          <w:spacing w:val="-31"/>
          <w:w w:val="69"/>
        </w:rPr>
        <w:t>:</w:t>
      </w:r>
      <w:r>
        <w:rPr>
          <w:rFonts w:ascii="Arial" w:hAnsi="Arial" w:cs="Arial" w:eastAsia="Arial"/>
          <w:sz w:val="14"/>
          <w:szCs w:val="14"/>
          <w:color w:val="4B4B4B"/>
          <w:spacing w:val="-8"/>
          <w:w w:val="71"/>
        </w:rPr>
        <w:t>.</w:t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71"/>
        </w:rPr>
        <w:t>.</w:t>
      </w:r>
      <w:r>
        <w:rPr>
          <w:rFonts w:ascii="Arial" w:hAnsi="Arial" w:cs="Arial" w:eastAsia="Arial"/>
          <w:sz w:val="14"/>
          <w:szCs w:val="14"/>
          <w:color w:val="4B4B4B"/>
          <w:spacing w:val="13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838583"/>
          <w:spacing w:val="-13"/>
          <w:w w:val="169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838583"/>
          <w:spacing w:val="-36"/>
          <w:w w:val="56"/>
        </w:rPr>
        <w:t>1</w:t>
      </w:r>
      <w:r>
        <w:rPr>
          <w:rFonts w:ascii="Times New Roman" w:hAnsi="Times New Roman" w:cs="Times New Roman" w:eastAsia="Times New Roman"/>
          <w:sz w:val="26"/>
          <w:szCs w:val="26"/>
          <w:color w:val="A5A5A5"/>
          <w:spacing w:val="-32"/>
          <w:w w:val="142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838583"/>
          <w:spacing w:val="0"/>
          <w:w w:val="259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220" w:right="160"/>
        </w:sectPr>
      </w:pPr>
      <w:rPr/>
    </w:p>
    <w:p>
      <w:pPr>
        <w:spacing w:before="0" w:after="0" w:line="675" w:lineRule="atLeast"/>
        <w:ind w:right="-20"/>
        <w:jc w:val="righ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B8B8B6"/>
          <w:w w:val="150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B8B8B6"/>
          <w:spacing w:val="4"/>
          <w:w w:val="150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A5A5A5"/>
          <w:spacing w:val="0"/>
          <w:w w:val="103"/>
        </w:rPr>
        <w:t>'t</w:t>
      </w:r>
      <w:r>
        <w:rPr>
          <w:rFonts w:ascii="Times New Roman" w:hAnsi="Times New Roman" w:cs="Times New Roman" w:eastAsia="Times New Roman"/>
          <w:sz w:val="8"/>
          <w:szCs w:val="8"/>
          <w:color w:val="A5A5A5"/>
          <w:spacing w:val="4"/>
          <w:w w:val="103"/>
        </w:rPr>
        <w:t>a</w:t>
      </w:r>
      <w:r>
        <w:rPr>
          <w:rFonts w:ascii="Times New Roman" w:hAnsi="Times New Roman" w:cs="Times New Roman" w:eastAsia="Times New Roman"/>
          <w:sz w:val="8"/>
          <w:szCs w:val="8"/>
          <w:color w:val="838583"/>
          <w:spacing w:val="0"/>
          <w:w w:val="116"/>
        </w:rPr>
        <w:t>..</w:t>
      </w:r>
      <w:r>
        <w:rPr>
          <w:rFonts w:ascii="Times New Roman" w:hAnsi="Times New Roman" w:cs="Times New Roman" w:eastAsia="Times New Roman"/>
          <w:sz w:val="8"/>
          <w:szCs w:val="8"/>
          <w:color w:val="83858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838583"/>
          <w:spacing w:val="4"/>
          <w:w w:val="100"/>
        </w:rPr>
        <w:t> </w:t>
      </w:r>
      <w:r>
        <w:rPr>
          <w:rFonts w:ascii="Arial" w:hAnsi="Arial" w:cs="Arial" w:eastAsia="Arial"/>
          <w:sz w:val="32"/>
          <w:szCs w:val="32"/>
          <w:color w:val="4B4B4B"/>
          <w:spacing w:val="-6"/>
          <w:w w:val="45"/>
          <w:position w:val="-18"/>
        </w:rPr>
        <w:t>·</w:t>
      </w:r>
      <w:r>
        <w:rPr>
          <w:rFonts w:ascii="Arial" w:hAnsi="Arial" w:cs="Arial" w:eastAsia="Arial"/>
          <w:sz w:val="32"/>
          <w:szCs w:val="32"/>
          <w:color w:val="313131"/>
          <w:spacing w:val="-67"/>
          <w:w w:val="66"/>
          <w:position w:val="-18"/>
        </w:rPr>
        <w:t>-</w:t>
      </w:r>
      <w:r>
        <w:rPr>
          <w:rFonts w:ascii="Arial" w:hAnsi="Arial" w:cs="Arial" w:eastAsia="Arial"/>
          <w:sz w:val="6"/>
          <w:szCs w:val="6"/>
          <w:color w:val="838583"/>
          <w:spacing w:val="0"/>
          <w:w w:val="209"/>
          <w:i/>
          <w:position w:val="0"/>
        </w:rPr>
        <w:t>t</w:t>
      </w:r>
      <w:r>
        <w:rPr>
          <w:rFonts w:ascii="Arial" w:hAnsi="Arial" w:cs="Arial" w:eastAsia="Arial"/>
          <w:sz w:val="6"/>
          <w:szCs w:val="6"/>
          <w:color w:val="838583"/>
          <w:spacing w:val="-2"/>
          <w:w w:val="100"/>
          <w:i/>
          <w:position w:val="0"/>
        </w:rPr>
        <w:t> </w:t>
      </w:r>
      <w:r>
        <w:rPr>
          <w:rFonts w:ascii="Arial" w:hAnsi="Arial" w:cs="Arial" w:eastAsia="Arial"/>
          <w:sz w:val="32"/>
          <w:szCs w:val="32"/>
          <w:color w:val="313131"/>
          <w:spacing w:val="0"/>
          <w:w w:val="56"/>
          <w:position w:val="-18"/>
        </w:rPr>
        <w:t>-</w:t>
      </w:r>
      <w:r>
        <w:rPr>
          <w:rFonts w:ascii="Arial" w:hAnsi="Arial" w:cs="Arial" w:eastAsia="Arial"/>
          <w:sz w:val="32"/>
          <w:szCs w:val="32"/>
          <w:color w:val="313131"/>
          <w:spacing w:val="22"/>
          <w:w w:val="56"/>
          <w:position w:val="-18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A5A5A5"/>
          <w:spacing w:val="0"/>
          <w:w w:val="56"/>
          <w:position w:val="-18"/>
        </w:rPr>
        <w:t>..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716" w:lineRule="atLeast"/>
        <w:ind w:left="171" w:right="-20"/>
        <w:jc w:val="left"/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B8B8B6"/>
          <w:spacing w:val="-3"/>
          <w:w w:val="58"/>
        </w:rPr>
        <w:t>)</w:t>
      </w:r>
      <w:r>
        <w:rPr>
          <w:rFonts w:ascii="Arial" w:hAnsi="Arial" w:cs="Arial" w:eastAsia="Arial"/>
          <w:sz w:val="21"/>
          <w:szCs w:val="21"/>
          <w:color w:val="838583"/>
          <w:spacing w:val="0"/>
          <w:w w:val="96"/>
        </w:rPr>
        <w:t>r</w:t>
      </w:r>
      <w:r>
        <w:rPr>
          <w:rFonts w:ascii="Arial" w:hAnsi="Arial" w:cs="Arial" w:eastAsia="Arial"/>
          <w:sz w:val="21"/>
          <w:szCs w:val="21"/>
          <w:color w:val="838583"/>
          <w:spacing w:val="-24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B8B8B6"/>
          <w:spacing w:val="0"/>
          <w:w w:val="62"/>
          <w:i/>
        </w:rPr>
        <w:t>.</w:t>
      </w:r>
      <w:r>
        <w:rPr>
          <w:rFonts w:ascii="Arial" w:hAnsi="Arial" w:cs="Arial" w:eastAsia="Arial"/>
          <w:sz w:val="21"/>
          <w:szCs w:val="21"/>
          <w:color w:val="B8B8B6"/>
          <w:spacing w:val="0"/>
          <w:w w:val="62"/>
          <w:i/>
        </w:rPr>
        <w:t> </w:t>
      </w:r>
      <w:r>
        <w:rPr>
          <w:rFonts w:ascii="Arial" w:hAnsi="Arial" w:cs="Arial" w:eastAsia="Arial"/>
          <w:sz w:val="21"/>
          <w:szCs w:val="21"/>
          <w:color w:val="B8B8B6"/>
          <w:spacing w:val="0"/>
          <w:w w:val="63"/>
          <w:i/>
        </w:rPr>
        <w:t>(</w:t>
      </w:r>
      <w:r>
        <w:rPr>
          <w:rFonts w:ascii="Arial" w:hAnsi="Arial" w:cs="Arial" w:eastAsia="Arial"/>
          <w:sz w:val="21"/>
          <w:szCs w:val="21"/>
          <w:color w:val="B8B8B6"/>
          <w:spacing w:val="0"/>
          <w:w w:val="39"/>
          <w:i/>
        </w:rPr>
        <w:t>..</w:t>
      </w:r>
      <w:r>
        <w:rPr>
          <w:rFonts w:ascii="Arial" w:hAnsi="Arial" w:cs="Arial" w:eastAsia="Arial"/>
          <w:sz w:val="21"/>
          <w:szCs w:val="21"/>
          <w:color w:val="B8B8B6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8B8B6"/>
          <w:spacing w:val="0"/>
          <w:w w:val="274"/>
          <w:i/>
        </w:rPr>
        <w:t>rl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spacing w:before="0" w:after="0" w:line="41" w:lineRule="exact"/>
        <w:ind w:left="261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A5A5A5"/>
          <w:spacing w:val="0"/>
          <w:w w:val="52"/>
          <w:position w:val="-10"/>
        </w:rPr>
        <w:t>...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160"/>
          <w:cols w:num="2" w:equalWidth="0">
            <w:col w:w="9197" w:space="3"/>
            <w:col w:w="2340"/>
          </w:cols>
        </w:sectPr>
      </w:pPr>
      <w:rPr/>
    </w:p>
    <w:p>
      <w:pPr>
        <w:spacing w:before="0" w:after="0" w:line="210" w:lineRule="atLeast"/>
        <w:ind w:left="18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64" w:lineRule="atLeast"/>
        <w:ind w:right="-82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606060"/>
          <w:spacing w:val="0"/>
          <w:w w:val="79"/>
        </w:rPr>
        <w:t>Abd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172" w:lineRule="atLeast"/>
        <w:ind w:right="-78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727277"/>
          <w:spacing w:val="-24"/>
          <w:w w:val="100"/>
        </w:rPr>
        <w:t>ç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</w:rPr>
        <w:t>sozKuş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552" w:lineRule="atLeast"/>
        <w:ind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2"/>
          <w:szCs w:val="12"/>
          <w:color w:val="A5A5A5"/>
          <w:spacing w:val="0"/>
          <w:w w:val="148"/>
        </w:rPr>
        <w:t>.,._-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160"/>
          <w:cols w:num="4" w:equalWidth="0">
            <w:col w:w="553" w:space="2016"/>
            <w:col w:w="381" w:space="1437"/>
            <w:col w:w="906" w:space="3897"/>
            <w:col w:w="2350"/>
          </w:cols>
        </w:sectPr>
      </w:pPr>
      <w:rPr/>
    </w:p>
    <w:p>
      <w:pPr>
        <w:spacing w:before="0" w:after="0" w:line="101" w:lineRule="exact"/>
        <w:ind w:left="2574" w:right="-20"/>
        <w:jc w:val="left"/>
        <w:tabs>
          <w:tab w:pos="5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5.588005pt;margin-top:33.468487pt;width:569.021683pt;height:775.579267pt;mso-position-horizontal-relative:page;mso-position-vertical-relative:page;z-index:-16165" coordorigin="312,669" coordsize="11380,15512">
            <v:group style="position:absolute;left:319;top:688;width:495;height:2" coordorigin="319,688" coordsize="495,2">
              <v:shape style="position:absolute;left:319;top:688;width:495;height:2" coordorigin="319,688" coordsize="495,0" path="m319,688l814,688e" filled="f" stroked="t" strokeweight=".47597pt" strokecolor="#575757">
                <v:path arrowok="t"/>
              </v:shape>
            </v:group>
            <v:group style="position:absolute;left:324;top:679;width:2;height:927" coordorigin="324,679" coordsize="2,927">
              <v:shape style="position:absolute;left:324;top:679;width:2;height:927" coordorigin="324,679" coordsize="0,927" path="m324,1606l324,679e" filled="f" stroked="t" strokeweight=".951939pt" strokecolor="#747474">
                <v:path arrowok="t"/>
              </v:shape>
            </v:group>
            <v:group style="position:absolute;left:757;top:688;width:328;height:2" coordorigin="757,688" coordsize="328,2">
              <v:shape style="position:absolute;left:757;top:688;width:328;height:2" coordorigin="757,688" coordsize="328,0" path="m757,688l1085,688e" filled="f" stroked="t" strokeweight=".47597pt" strokecolor="#3F3F3F">
                <v:path arrowok="t"/>
              </v:shape>
            </v:group>
            <v:group style="position:absolute;left:1028;top:693;width:2342;height:2" coordorigin="1028,693" coordsize="2342,2">
              <v:shape style="position:absolute;left:1028;top:693;width:2342;height:2" coordorigin="1028,693" coordsize="2342,0" path="m1028,693l3370,693e" filled="f" stroked="t" strokeweight=".951939pt" strokecolor="#646464">
                <v:path arrowok="t"/>
              </v:shape>
            </v:group>
            <v:group style="position:absolute;left:3184;top:700;width:8410;height:2" coordorigin="3184,700" coordsize="8410,2">
              <v:shape style="position:absolute;left:3184;top:700;width:8410;height:2" coordorigin="3184,700" coordsize="8410,0" path="m3184,700l11595,700e" filled="f" stroked="t" strokeweight=".713954pt" strokecolor="#4F4F4F">
                <v:path arrowok="t"/>
              </v:shape>
            </v:group>
            <v:group style="position:absolute;left:7487;top:700;width:866;height:2" coordorigin="7487,700" coordsize="866,2">
              <v:shape style="position:absolute;left:7487;top:700;width:866;height:2" coordorigin="7487,700" coordsize="866,0" path="m7487,700l8353,700e" filled="f" stroked="t" strokeweight=".47597pt" strokecolor="#3B3B3B">
                <v:path arrowok="t"/>
              </v:shape>
            </v:group>
            <v:group style="position:absolute;left:9112;top:693;width:2;height:1530" coordorigin="9112,693" coordsize="2,1530">
              <v:shape style="position:absolute;left:9112;top:693;width:2;height:1530" coordorigin="9112,693" coordsize="0,1530" path="m9112,2223l9112,693e" filled="f" stroked="t" strokeweight=".951939pt" strokecolor="#484848">
                <v:path arrowok="t"/>
              </v:shape>
            </v:group>
            <v:group style="position:absolute;left:9343;top:703;width:495;height:2" coordorigin="9343,703" coordsize="495,2">
              <v:shape style="position:absolute;left:9343;top:703;width:495;height:2" coordorigin="9343,703" coordsize="495,0" path="m9343,703l9838,703e" filled="f" stroked="t" strokeweight=".47597pt" strokecolor="#383838">
                <v:path arrowok="t"/>
              </v:shape>
            </v:group>
            <v:group style="position:absolute;left:11595;top:698;width:2;height:1539" coordorigin="11595,698" coordsize="2,1539">
              <v:shape style="position:absolute;left:11595;top:698;width:2;height:1539" coordorigin="11595,698" coordsize="0,1539" path="m11595,2237l11595,698e" filled="f" stroked="t" strokeweight=".713954pt" strokecolor="#4F4F4F">
                <v:path arrowok="t"/>
              </v:shape>
            </v:group>
            <v:group style="position:absolute;left:324;top:1176;width:2;height:363" coordorigin="324,1176" coordsize="2,363">
              <v:shape style="position:absolute;left:324;top:1176;width:2;height:363" coordorigin="324,1176" coordsize="0,363" path="m324,1539l324,1176e" filled="f" stroked="t" strokeweight=".47597pt" strokecolor="#6B6B6B">
                <v:path arrowok="t"/>
              </v:shape>
            </v:group>
            <v:group style="position:absolute;left:2358;top:684;width:2;height:1530" coordorigin="2358,684" coordsize="2,1530">
              <v:shape style="position:absolute;left:2358;top:684;width:2;height:1530" coordorigin="2358,684" coordsize="0,1530" path="m2358,2214l2358,684e" filled="f" stroked="t" strokeweight=".713954pt" strokecolor="#5B5B5B">
                <v:path arrowok="t"/>
              </v:shape>
            </v:group>
            <v:group style="position:absolute;left:324;top:1482;width:2;height:277" coordorigin="324,1482" coordsize="2,277">
              <v:shape style="position:absolute;left:324;top:1482;width:2;height:277" coordorigin="324,1482" coordsize="0,277" path="m324,1759l324,1482e" filled="f" stroked="t" strokeweight=".47597pt" strokecolor="#575757">
                <v:path arrowok="t"/>
              </v:shape>
            </v:group>
            <v:group style="position:absolute;left:324;top:2197;width:490;height:2" coordorigin="324,2197" coordsize="490,2">
              <v:shape style="position:absolute;left:324;top:2197;width:490;height:2" coordorigin="324,2197" coordsize="490,0" path="m324,2197l814,2197e" filled="f" stroked="t" strokeweight=".47597pt" strokecolor="#444444">
                <v:path arrowok="t"/>
              </v:shape>
            </v:group>
            <v:group style="position:absolute;left:328;top:1702;width:2;height:535" coordorigin="328,1702" coordsize="2,535">
              <v:shape style="position:absolute;left:328;top:1702;width:2;height:535" coordorigin="328,1702" coordsize="0,535" path="m328,2237l328,1702e" filled="f" stroked="t" strokeweight=".713954pt" strokecolor="#5B5B5B">
                <v:path arrowok="t"/>
              </v:shape>
            </v:group>
            <v:group style="position:absolute;left:757;top:2202;width:2194;height:2" coordorigin="757,2202" coordsize="2194,2">
              <v:shape style="position:absolute;left:757;top:2202;width:2194;height:2" coordorigin="757,2202" coordsize="2194,0" path="m757,2202l2951,2202e" filled="f" stroked="t" strokeweight=".951939pt" strokecolor="#575757">
                <v:path arrowok="t"/>
              </v:shape>
            </v:group>
            <v:group style="position:absolute;left:2894;top:2204;width:543;height:2" coordorigin="2894,2204" coordsize="543,2">
              <v:shape style="position:absolute;left:2894;top:2204;width:543;height:2" coordorigin="2894,2204" coordsize="543,0" path="m2894,2204l3437,2204e" filled="f" stroked="t" strokeweight=".47597pt" strokecolor="#282828">
                <v:path arrowok="t"/>
              </v:shape>
            </v:group>
            <v:group style="position:absolute;left:3379;top:2206;width:505;height:2" coordorigin="3379,2206" coordsize="505,2">
              <v:shape style="position:absolute;left:3379;top:2206;width:505;height:2" coordorigin="3379,2206" coordsize="505,0" path="m3379,2206l3884,2206e" filled="f" stroked="t" strokeweight=".713954pt" strokecolor="#444444">
                <v:path arrowok="t"/>
              </v:shape>
            </v:group>
            <v:group style="position:absolute;left:3827;top:2209;width:433;height:2" coordorigin="3827,2209" coordsize="433,2">
              <v:shape style="position:absolute;left:3827;top:2209;width:433;height:2" coordorigin="3827,2209" coordsize="433,0" path="m3827,2209l4260,2209e" filled="f" stroked="t" strokeweight=".47597pt" strokecolor="#282828">
                <v:path arrowok="t"/>
              </v:shape>
            </v:group>
            <v:group style="position:absolute;left:4203;top:2214;width:7406;height:2" coordorigin="4203,2214" coordsize="7406,2">
              <v:shape style="position:absolute;left:4203;top:2214;width:7406;height:2" coordorigin="4203,2214" coordsize="7406,0" path="m4203,2214l11609,2214e" filled="f" stroked="t" strokeweight=".951939pt" strokecolor="#4F4F4F">
                <v:path arrowok="t"/>
              </v:shape>
            </v:group>
            <v:group style="position:absolute;left:324;top:2445;width:3303;height:2" coordorigin="324,2445" coordsize="3303,2">
              <v:shape style="position:absolute;left:324;top:2445;width:3303;height:2" coordorigin="324,2445" coordsize="3303,0" path="m324,2445l3627,2445e" filled="f" stroked="t" strokeweight=".713954pt" strokecolor="#4F4F4F">
                <v:path arrowok="t"/>
              </v:shape>
            </v:group>
            <v:group style="position:absolute;left:328;top:2166;width:2;height:2247" coordorigin="328,2166" coordsize="2,2247">
              <v:shape style="position:absolute;left:328;top:2166;width:2;height:2247" coordorigin="328,2166" coordsize="0,2247" path="m328,4413l328,2166e" filled="f" stroked="t" strokeweight=".713954pt" strokecolor="#484848">
                <v:path arrowok="t"/>
              </v:shape>
            </v:group>
            <v:group style="position:absolute;left:3398;top:2199;width:2;height:497" coordorigin="3398,2199" coordsize="2,497">
              <v:shape style="position:absolute;left:3398;top:2199;width:2;height:497" coordorigin="3398,2199" coordsize="0,497" path="m3398,2696l3398,2199e" filled="f" stroked="t" strokeweight=".951939pt" strokecolor="#4F4F4F">
                <v:path arrowok="t"/>
              </v:shape>
            </v:group>
            <v:group style="position:absolute;left:3375;top:2448;width:1575;height:2" coordorigin="3375,2448" coordsize="1575,2">
              <v:shape style="position:absolute;left:3375;top:2448;width:1575;height:2" coordorigin="3375,2448" coordsize="1575,0" path="m3375,2448l4950,2448e" filled="f" stroked="t" strokeweight=".47597pt" strokecolor="#484848">
                <v:path arrowok="t"/>
              </v:shape>
            </v:group>
            <v:group style="position:absolute;left:4893;top:2448;width:643;height:2" coordorigin="4893,2448" coordsize="643,2">
              <v:shape style="position:absolute;left:4893;top:2448;width:643;height:2" coordorigin="4893,2448" coordsize="643,0" path="m4893,2448l5536,2448e" filled="f" stroked="t" strokeweight=".951939pt" strokecolor="#5B5B5B">
                <v:path arrowok="t"/>
              </v:shape>
            </v:group>
            <v:group style="position:absolute;left:5478;top:2448;width:267;height:2" coordorigin="5478,2448" coordsize="267,2">
              <v:shape style="position:absolute;left:5478;top:2448;width:267;height:2" coordorigin="5478,2448" coordsize="267,0" path="m5478,2448l5745,2448e" filled="f" stroked="t" strokeweight=".47597pt" strokecolor="#282828">
                <v:path arrowok="t"/>
              </v:shape>
            </v:group>
            <v:group style="position:absolute;left:5688;top:2455;width:5921;height:2" coordorigin="5688,2455" coordsize="5921,2">
              <v:shape style="position:absolute;left:5688;top:2455;width:5921;height:2" coordorigin="5688,2455" coordsize="5921,0" path="m5688,2455l11609,2455e" filled="f" stroked="t" strokeweight=".713954pt" strokecolor="#4B4B4B">
                <v:path arrowok="t"/>
              </v:shape>
            </v:group>
            <v:group style="position:absolute;left:11614;top:1726;width:2;height:4939" coordorigin="11614,1726" coordsize="2,4939">
              <v:shape style="position:absolute;left:11614;top:1726;width:2;height:4939" coordorigin="11614,1726" coordsize="0,4939" path="m11614,6665l11614,1726e" filled="f" stroked="t" strokeweight=".713954pt" strokecolor="#545454">
                <v:path arrowok="t"/>
              </v:shape>
            </v:group>
            <v:group style="position:absolute;left:324;top:2682;width:1342;height:2" coordorigin="324,2682" coordsize="1342,2">
              <v:shape style="position:absolute;left:324;top:2682;width:1342;height:2" coordorigin="324,2682" coordsize="1342,0" path="m324,2682l1666,2682e" filled="f" stroked="t" strokeweight=".951939pt" strokecolor="#5B5B5B">
                <v:path arrowok="t"/>
              </v:shape>
            </v:group>
            <v:group style="position:absolute;left:452;top:2692;width:11161;height:2" coordorigin="452,2692" coordsize="11161,2">
              <v:shape style="position:absolute;left:452;top:2692;width:11161;height:2" coordorigin="452,2692" coordsize="11161,0" path="m452,2692l11614,2692e" filled="f" stroked="t" strokeweight=".713954pt" strokecolor="#4F4F4F">
                <v:path arrowok="t"/>
              </v:shape>
            </v:group>
            <v:group style="position:absolute;left:10229;top:2696;width:157;height:2" coordorigin="10229,2696" coordsize="157,2">
              <v:shape style="position:absolute;left:10229;top:2696;width:157;height:2" coordorigin="10229,2696" coordsize="157,0" path="m10229,2696l10386,2696e" filled="f" stroked="t" strokeweight=".47597pt" strokecolor="#343434">
                <v:path arrowok="t"/>
              </v:shape>
            </v:group>
            <v:group style="position:absolute;left:10329;top:2696;width:262;height:2" coordorigin="10329,2696" coordsize="262,2">
              <v:shape style="position:absolute;left:10329;top:2696;width:262;height:2" coordorigin="10329,2696" coordsize="262,0" path="m10329,2696l10590,2696e" filled="f" stroked="t" strokeweight=".47597pt" strokecolor="#1F1F1F">
                <v:path arrowok="t"/>
              </v:shape>
            </v:group>
            <v:group style="position:absolute;left:319;top:2926;width:10329;height:2" coordorigin="319,2926" coordsize="10329,2">
              <v:shape style="position:absolute;left:319;top:2926;width:10329;height:2" coordorigin="319,2926" coordsize="10329,0" path="m319,2926l10647,2926e" filled="f" stroked="t" strokeweight=".713954pt" strokecolor="#4F4F4F">
                <v:path arrowok="t"/>
              </v:shape>
            </v:group>
            <v:group style="position:absolute;left:3827;top:2926;width:433;height:2" coordorigin="3827,2926" coordsize="433,2">
              <v:shape style="position:absolute;left:3827;top:2926;width:433;height:2" coordorigin="3827,2926" coordsize="433,0" path="m3827,2926l4260,2926e" filled="f" stroked="t" strokeweight=".47597pt" strokecolor="#282828">
                <v:path arrowok="t"/>
              </v:shape>
            </v:group>
            <v:group style="position:absolute;left:5478;top:2926;width:428;height:2" coordorigin="5478,2926" coordsize="428,2">
              <v:shape style="position:absolute;left:5478;top:2926;width:428;height:2" coordorigin="5478,2926" coordsize="428,0" path="m5478,2926l5907,2926e" filled="f" stroked="t" strokeweight=".47597pt" strokecolor="#2B2B2B">
                <v:path arrowok="t"/>
              </v:shape>
            </v:group>
            <v:group style="position:absolute;left:10533;top:2928;width:1080;height:2" coordorigin="10533,2928" coordsize="1080,2">
              <v:shape style="position:absolute;left:10533;top:2928;width:1080;height:2" coordorigin="10533,2928" coordsize="1080,0" path="m10533,2928l11614,2928e" filled="f" stroked="t" strokeweight=".713954pt" strokecolor="#3F3F3F">
                <v:path arrowok="t"/>
              </v:shape>
            </v:group>
            <v:group style="position:absolute;left:328;top:3165;width:4155;height:2" coordorigin="328,3165" coordsize="4155,2">
              <v:shape style="position:absolute;left:328;top:3165;width:4155;height:2" coordorigin="328,3165" coordsize="4155,0" path="m328,3165l4484,3165e" filled="f" stroked="t" strokeweight=".951939pt" strokecolor="#5B5B5B">
                <v:path arrowok="t"/>
              </v:shape>
            </v:group>
            <v:group style="position:absolute;left:333;top:2625;width:2;height:2797" coordorigin="333,2625" coordsize="2,2797">
              <v:shape style="position:absolute;left:333;top:2625;width:2;height:2797" coordorigin="333,2625" coordsize="0,2797" path="m333,5422l333,2625e" filled="f" stroked="t" strokeweight=".713954pt" strokecolor="#575757">
                <v:path arrowok="t"/>
              </v:shape>
            </v:group>
            <v:group style="position:absolute;left:4203;top:3167;width:457;height:2" coordorigin="4203,3167" coordsize="457,2">
              <v:shape style="position:absolute;left:4203;top:3167;width:457;height:2" coordorigin="4203,3167" coordsize="457,0" path="m4203,3167l4660,3167e" filled="f" stroked="t" strokeweight=".713954pt" strokecolor="#484848">
                <v:path arrowok="t"/>
              </v:shape>
            </v:group>
            <v:group style="position:absolute;left:4603;top:3170;width:347;height:2" coordorigin="4603,3170" coordsize="347,2">
              <v:shape style="position:absolute;left:4603;top:3170;width:347;height:2" coordorigin="4603,3170" coordsize="347,0" path="m4603,3170l4950,3170e" filled="f" stroked="t" strokeweight=".47597pt" strokecolor="#343434">
                <v:path arrowok="t"/>
              </v:shape>
            </v:group>
            <v:group style="position:absolute;left:4879;top:3167;width:1357;height:2" coordorigin="4879,3167" coordsize="1357,2">
              <v:shape style="position:absolute;left:4879;top:3167;width:1357;height:2" coordorigin="4879,3167" coordsize="1357,0" path="m4879,3167l6235,3167e" filled="f" stroked="t" strokeweight=".951939pt" strokecolor="#5B5B5B">
                <v:path arrowok="t"/>
              </v:shape>
            </v:group>
            <v:group style="position:absolute;left:6178;top:3170;width:514;height:2" coordorigin="6178,3170" coordsize="514,2">
              <v:shape style="position:absolute;left:6178;top:3170;width:514;height:2" coordorigin="6178,3170" coordsize="514,0" path="m6178,3170l6692,3170e" filled="f" stroked="t" strokeweight=".47597pt" strokecolor="#282828">
                <v:path arrowok="t"/>
              </v:shape>
            </v:group>
            <v:group style="position:absolute;left:6635;top:3170;width:4974;height:2" coordorigin="6635,3170" coordsize="4974,2">
              <v:shape style="position:absolute;left:6635;top:3170;width:4974;height:2" coordorigin="6635,3170" coordsize="4974,0" path="m6635,3170l11609,3170e" filled="f" stroked="t" strokeweight=".713954pt" strokecolor="#4B4B4B">
                <v:path arrowok="t"/>
              </v:shape>
            </v:group>
            <v:group style="position:absolute;left:328;top:3406;width:5907;height:2" coordorigin="328,3406" coordsize="5907,2">
              <v:shape style="position:absolute;left:328;top:3406;width:5907;height:2" coordorigin="328,3406" coordsize="5907,0" path="m328,3406l6235,3406e" filled="f" stroked="t" strokeweight=".713954pt" strokecolor="#545454">
                <v:path arrowok="t"/>
              </v:shape>
            </v:group>
            <v:group style="position:absolute;left:333;top:3127;width:2;height:325" coordorigin="333,3127" coordsize="2,325">
              <v:shape style="position:absolute;left:333;top:3127;width:2;height:325" coordorigin="333,3127" coordsize="0,325" path="m333,3452l333,3127e" filled="f" stroked="t" strokeweight=".47597pt" strokecolor="#2B2B2B">
                <v:path arrowok="t"/>
              </v:shape>
            </v:group>
            <v:group style="position:absolute;left:6178;top:3409;width:514;height:2" coordorigin="6178,3409" coordsize="514,2">
              <v:shape style="position:absolute;left:6178;top:3409;width:514;height:2" coordorigin="6178,3409" coordsize="514,0" path="m6178,3409l6692,3409e" filled="f" stroked="t" strokeweight=".47597pt" strokecolor="#383838">
                <v:path arrowok="t"/>
              </v:shape>
            </v:group>
            <v:group style="position:absolute;left:6559;top:3406;width:5060;height:2" coordorigin="6559,3406" coordsize="5060,2">
              <v:shape style="position:absolute;left:6559;top:3406;width:5060;height:2" coordorigin="6559,3406" coordsize="5060,0" path="m6559,3406l11618,3406e" filled="f" stroked="t" strokeweight=".951939pt" strokecolor="#4F4F4F">
                <v:path arrowok="t"/>
              </v:shape>
            </v:group>
            <v:group style="position:absolute;left:3865;top:3399;width:2;height:775" coordorigin="3865,3399" coordsize="2,775">
              <v:shape style="position:absolute;left:3865;top:3399;width:2;height:775" coordorigin="3865,3399" coordsize="0,775" path="m3865,4174l3865,3399e" filled="f" stroked="t" strokeweight=".713954pt" strokecolor="#444444">
                <v:path arrowok="t"/>
              </v:shape>
            </v:group>
            <v:group style="position:absolute;left:6949;top:3775;width:3337;height:2" coordorigin="6949,3775" coordsize="3337,2">
              <v:shape style="position:absolute;left:6949;top:3775;width:3337;height:2" coordorigin="6949,3775" coordsize="3337,0" path="m6949,3775l10286,3775e" filled="f" stroked="t" strokeweight=".951939pt" strokecolor="#4F4F4F">
                <v:path arrowok="t"/>
              </v:shape>
            </v:group>
            <v:group style="position:absolute;left:10229;top:3777;width:362;height:2" coordorigin="10229,3777" coordsize="362,2">
              <v:shape style="position:absolute;left:10229;top:3777;width:362;height:2" coordorigin="10229,3777" coordsize="362,0" path="m10229,3777l10590,3777e" filled="f" stroked="t" strokeweight=".47597pt" strokecolor="#1C1C1C">
                <v:path arrowok="t"/>
              </v:shape>
            </v:group>
            <v:group style="position:absolute;left:10533;top:3777;width:1085;height:2" coordorigin="10533,3777" coordsize="1085,2">
              <v:shape style="position:absolute;left:10533;top:3777;width:1085;height:2" coordorigin="10533,3777" coordsize="1085,0" path="m10533,3777l11618,3777e" filled="f" stroked="t" strokeweight=".713954pt" strokecolor="#444444">
                <v:path arrowok="t"/>
              </v:shape>
            </v:group>
            <v:group style="position:absolute;left:3855;top:3851;width:3113;height:2" coordorigin="3855,3851" coordsize="3113,2">
              <v:shape style="position:absolute;left:3855;top:3851;width:3113;height:2" coordorigin="3855,3851" coordsize="3113,0" path="m3855,3851l6968,3851e" filled="f" stroked="t" strokeweight=".47597pt" strokecolor="#777777">
                <v:path arrowok="t"/>
              </v:shape>
            </v:group>
            <v:group style="position:absolute;left:6961;top:3399;width:2;height:497" coordorigin="6961,3399" coordsize="2,497">
              <v:shape style="position:absolute;left:6961;top:3399;width:2;height:497" coordorigin="6961,3399" coordsize="0,497" path="m6961,3896l6961,3399e" filled="f" stroked="t" strokeweight=".951939pt" strokecolor="#676767">
                <v:path arrowok="t"/>
              </v:shape>
            </v:group>
            <v:group style="position:absolute;left:324;top:4159;width:2142;height:2" coordorigin="324,4159" coordsize="2142,2">
              <v:shape style="position:absolute;left:324;top:4159;width:2142;height:2" coordorigin="324,4159" coordsize="2142,0" path="m324,4159l2466,4159e" filled="f" stroked="t" strokeweight=".951939pt" strokecolor="#707070">
                <v:path arrowok="t"/>
              </v:shape>
            </v:group>
            <v:group style="position:absolute;left:3122;top:4162;width:643;height:2" coordorigin="3122,4162" coordsize="643,2">
              <v:shape style="position:absolute;left:3122;top:4162;width:643;height:2" coordorigin="3122,4162" coordsize="643,0" path="m3122,4162l3765,4162e" filled="f" stroked="t" strokeweight=".951939pt" strokecolor="#707070">
                <v:path arrowok="t"/>
              </v:shape>
            </v:group>
            <v:group style="position:absolute;left:2408;top:4159;width:1852;height:2" coordorigin="2408,4159" coordsize="1852,2">
              <v:shape style="position:absolute;left:2408;top:4159;width:1852;height:2" coordorigin="2408,4159" coordsize="1852,0" path="m2408,4159l4260,4159e" filled="f" stroked="t" strokeweight=".713954pt" strokecolor="#575757">
                <v:path arrowok="t"/>
              </v:shape>
            </v:group>
            <v:group style="position:absolute;left:4203;top:4159;width:1542;height:2" coordorigin="4203,4159" coordsize="1542,2">
              <v:shape style="position:absolute;left:4203;top:4159;width:1542;height:2" coordorigin="4203,4159" coordsize="1542,0" path="m4203,4159l5745,4159e" filled="f" stroked="t" strokeweight=".951939pt" strokecolor="#3F3F3F">
                <v:path arrowok="t"/>
              </v:shape>
            </v:group>
            <v:group style="position:absolute;left:5688;top:4162;width:5935;height:2" coordorigin="5688,4162" coordsize="5935,2">
              <v:shape style="position:absolute;left:5688;top:4162;width:5935;height:2" coordorigin="5688,4162" coordsize="5935,0" path="m5688,4162l11623,4162e" filled="f" stroked="t" strokeweight=".713954pt" strokecolor="#5B5B5B">
                <v:path arrowok="t"/>
              </v:shape>
            </v:group>
            <v:group style="position:absolute;left:6963;top:3825;width:2;height:349" coordorigin="6963,3825" coordsize="2,349">
              <v:shape style="position:absolute;left:6963;top:3825;width:2;height:349" coordorigin="6963,3825" coordsize="0,349" path="m6963,4174l6963,3825e" filled="f" stroked="t" strokeweight=".47597pt" strokecolor="#3B3B3B">
                <v:path arrowok="t"/>
              </v:shape>
            </v:group>
            <v:group style="position:absolute;left:10229;top:4169;width:362;height:2" coordorigin="10229,4169" coordsize="362,2">
              <v:shape style="position:absolute;left:10229;top:4169;width:362;height:2" coordorigin="10229,4169" coordsize="362,0" path="m10229,4169l10590,4169e" filled="f" stroked="t" strokeweight=".47597pt" strokecolor="#343434">
                <v:path arrowok="t"/>
              </v:shape>
            </v:group>
            <v:group style="position:absolute;left:328;top:4432;width:1337;height:2" coordorigin="328,4432" coordsize="1337,2">
              <v:shape style="position:absolute;left:328;top:4432;width:1337;height:2" coordorigin="328,4432" coordsize="1337,0" path="m328,4432l1666,4432e" filled="f" stroked="t" strokeweight=".713954pt" strokecolor="#747474">
                <v:path arrowok="t"/>
              </v:shape>
            </v:group>
            <v:group style="position:absolute;left:1609;top:4432;width:257;height:2" coordorigin="1609,4432" coordsize="257,2">
              <v:shape style="position:absolute;left:1609;top:4432;width:257;height:2" coordorigin="1609,4432" coordsize="257,0" path="m1609,4432l1866,4432e" filled="f" stroked="t" strokeweight=".47597pt" strokecolor="#3B3B3B">
                <v:path arrowok="t"/>
              </v:shape>
            </v:group>
            <v:group style="position:absolute;left:1809;top:4434;width:576;height:2" coordorigin="1809,4434" coordsize="576,2">
              <v:shape style="position:absolute;left:1809;top:4434;width:576;height:2" coordorigin="1809,4434" coordsize="576,0" path="m1809,4434l2385,4434e" filled="f" stroked="t" strokeweight=".47597pt" strokecolor="#5B5B5B">
                <v:path arrowok="t"/>
              </v:shape>
            </v:group>
            <v:group style="position:absolute;left:2373;top:4155;width:2;height:3968" coordorigin="2373,4155" coordsize="2,3968">
              <v:shape style="position:absolute;left:2373;top:4155;width:2;height:3968" coordorigin="2373,4155" coordsize="0,3968" path="m2373,8123l2373,4155e" filled="f" stroked="t" strokeweight=".713954pt" strokecolor="#575757">
                <v:path arrowok="t"/>
              </v:shape>
            </v:group>
            <v:group style="position:absolute;left:2285;top:4434;width:1152;height:2" coordorigin="2285,4434" coordsize="1152,2">
              <v:shape style="position:absolute;left:2285;top:4434;width:1152;height:2" coordorigin="2285,4434" coordsize="1152,0" path="m2285,4434l3437,4434e" filled="f" stroked="t" strokeweight=".951939pt" strokecolor="#707070">
                <v:path arrowok="t"/>
              </v:shape>
            </v:group>
            <v:group style="position:absolute;left:2437;top:4145;width:2;height:287" coordorigin="2437,4145" coordsize="2,287">
              <v:shape style="position:absolute;left:2437;top:4145;width:2;height:287" coordorigin="2437,4145" coordsize="0,287" path="m2437,4432l2437,4145e" filled="f" stroked="t" strokeweight=".713954pt" strokecolor="#5B5B5B">
                <v:path arrowok="t"/>
              </v:shape>
            </v:group>
            <v:group style="position:absolute;left:3379;top:4434;width:505;height:2" coordorigin="3379,4434" coordsize="505,2">
              <v:shape style="position:absolute;left:3379;top:4434;width:505;height:2" coordorigin="3379,4434" coordsize="505,0" path="m3379,4434l3884,4434e" filled="f" stroked="t" strokeweight=".47597pt" strokecolor="#4F4F4F">
                <v:path arrowok="t"/>
              </v:shape>
            </v:group>
            <v:group style="position:absolute;left:3827;top:4434;width:1123;height:2" coordorigin="3827,4434" coordsize="1123,2">
              <v:shape style="position:absolute;left:3827;top:4434;width:1123;height:2" coordorigin="3827,4434" coordsize="1123,0" path="m3827,4434l4950,4434e" filled="f" stroked="t" strokeweight=".951939pt" strokecolor="#676767">
                <v:path arrowok="t"/>
              </v:shape>
            </v:group>
            <v:group style="position:absolute;left:4893;top:4434;width:852;height:2" coordorigin="4893,4434" coordsize="852,2">
              <v:shape style="position:absolute;left:4893;top:4434;width:852;height:2" coordorigin="4893,4434" coordsize="852,0" path="m4893,4434l5745,4434e" filled="f" stroked="t" strokeweight=".47597pt" strokecolor="#484848">
                <v:path arrowok="t"/>
              </v:shape>
            </v:group>
            <v:group style="position:absolute;left:5688;top:4434;width:4150;height:2" coordorigin="5688,4434" coordsize="4150,2">
              <v:shape style="position:absolute;left:5688;top:4434;width:4150;height:2" coordorigin="5688,4434" coordsize="4150,0" path="m5688,4434l9838,4434e" filled="f" stroked="t" strokeweight=".713954pt" strokecolor="#646464">
                <v:path arrowok="t"/>
              </v:shape>
            </v:group>
            <v:group style="position:absolute;left:9781;top:4432;width:262;height:2" coordorigin="9781,4432" coordsize="262,2">
              <v:shape style="position:absolute;left:9781;top:4432;width:262;height:2" coordorigin="9781,4432" coordsize="262,0" path="m9781,4432l10043,4432e" filled="f" stroked="t" strokeweight=".47597pt" strokecolor="#444444">
                <v:path arrowok="t"/>
              </v:shape>
            </v:group>
            <v:group style="position:absolute;left:9986;top:4432;width:1637;height:2" coordorigin="9986,4432" coordsize="1637,2">
              <v:shape style="position:absolute;left:9986;top:4432;width:1637;height:2" coordorigin="9986,4432" coordsize="1637,0" path="m9986,4432l11623,4432e" filled="f" stroked="t" strokeweight=".713954pt" strokecolor="#606060">
                <v:path arrowok="t"/>
              </v:shape>
            </v:group>
            <v:group style="position:absolute;left:2366;top:4673;width:2585;height:2" coordorigin="2366,4673" coordsize="2585,2">
              <v:shape style="position:absolute;left:2366;top:4673;width:2585;height:2" coordorigin="2366,4673" coordsize="2585,0" path="m2366,4673l4950,4673e" filled="f" stroked="t" strokeweight=".951939pt" strokecolor="#707070">
                <v:path arrowok="t"/>
              </v:shape>
            </v:group>
            <v:group style="position:absolute;left:4893;top:4671;width:852;height:2" coordorigin="4893,4671" coordsize="852,2">
              <v:shape style="position:absolute;left:4893;top:4671;width:852;height:2" coordorigin="4893,4671" coordsize="852,0" path="m4893,4671l5745,4671e" filled="f" stroked="t" strokeweight=".47597pt" strokecolor="#545454">
                <v:path arrowok="t"/>
              </v:shape>
            </v:group>
            <v:group style="position:absolute;left:5631;top:4673;width:624;height:2" coordorigin="5631,4673" coordsize="624,2">
              <v:shape style="position:absolute;left:5631;top:4673;width:624;height:2" coordorigin="5631,4673" coordsize="624,0" path="m5631,4673l6254,4673e" filled="f" stroked="t" strokeweight=".951939pt" strokecolor="#747474">
                <v:path arrowok="t"/>
              </v:shape>
            </v:group>
            <v:group style="position:absolute;left:6178;top:4671;width:804;height:2" coordorigin="6178,4671" coordsize="804,2">
              <v:shape style="position:absolute;left:6178;top:4671;width:804;height:2" coordorigin="6178,4671" coordsize="804,0" path="m6178,4671l6982,4671e" filled="f" stroked="t" strokeweight=".47597pt" strokecolor="#4F4F4F">
                <v:path arrowok="t"/>
              </v:shape>
            </v:group>
            <v:group style="position:absolute;left:6911;top:4671;width:857;height:2" coordorigin="6911,4671" coordsize="857,2">
              <v:shape style="position:absolute;left:6911;top:4671;width:857;height:2" coordorigin="6911,4671" coordsize="857,0" path="m6911,4671l7768,4671e" filled="f" stroked="t" strokeweight=".951939pt" strokecolor="#707070">
                <v:path arrowok="t"/>
              </v:shape>
            </v:group>
            <v:group style="position:absolute;left:7706;top:4671;width:647;height:2" coordorigin="7706,4671" coordsize="647,2">
              <v:shape style="position:absolute;left:7706;top:4671;width:647;height:2" coordorigin="7706,4671" coordsize="647,0" path="m7706,4671l8353,4671e" filled="f" stroked="t" strokeweight=".47597pt" strokecolor="#484848">
                <v:path arrowok="t"/>
              </v:shape>
            </v:group>
            <v:group style="position:absolute;left:8296;top:4671;width:1218;height:2" coordorigin="8296,4671" coordsize="1218,2">
              <v:shape style="position:absolute;left:8296;top:4671;width:1218;height:2" coordorigin="8296,4671" coordsize="1218,0" path="m8296,4671l9515,4671e" filled="f" stroked="t" strokeweight=".713954pt" strokecolor="#646464">
                <v:path arrowok="t"/>
              </v:shape>
            </v:group>
            <v:group style="position:absolute;left:9343;top:4676;width:495;height:2" coordorigin="9343,4676" coordsize="495,2">
              <v:shape style="position:absolute;left:9343;top:4676;width:495;height:2" coordorigin="9343,4676" coordsize="495,0" path="m9343,4676l9838,4676e" filled="f" stroked="t" strokeweight=".713954pt" strokecolor="#4F4F4F">
                <v:path arrowok="t"/>
              </v:shape>
            </v:group>
            <v:group style="position:absolute;left:9781;top:4671;width:262;height:2" coordorigin="9781,4671" coordsize="262,2">
              <v:shape style="position:absolute;left:9781;top:4671;width:262;height:2" coordorigin="9781,4671" coordsize="262,0" path="m9781,4671l10043,4671e" filled="f" stroked="t" strokeweight=".47597pt" strokecolor="#383838">
                <v:path arrowok="t"/>
              </v:shape>
            </v:group>
            <v:group style="position:absolute;left:9986;top:4671;width:1637;height:2" coordorigin="9986,4671" coordsize="1637,2">
              <v:shape style="position:absolute;left:9986;top:4671;width:1637;height:2" coordorigin="9986,4671" coordsize="1637,0" path="m9986,4671l11623,4671e" filled="f" stroked="t" strokeweight=".713954pt" strokecolor="#5B5B5B">
                <v:path arrowok="t"/>
              </v:shape>
            </v:group>
            <v:group style="position:absolute;left:11618;top:4045;width:2;height:2826" coordorigin="11618,4045" coordsize="2,2826">
              <v:shape style="position:absolute;left:11618;top:4045;width:2;height:2826" coordorigin="11618,4045" coordsize="0,2826" path="m11618,6870l11618,4045e" filled="f" stroked="t" strokeweight=".713954pt" strokecolor="#545454">
                <v:path arrowok="t"/>
              </v:shape>
            </v:group>
            <v:group style="position:absolute;left:4922;top:4666;width:2;height:2190" coordorigin="4922,4666" coordsize="2,2190">
              <v:shape style="position:absolute;left:4922;top:4666;width:2;height:2190" coordorigin="4922,4666" coordsize="0,2190" path="m4922,6856l4922,4666e" filled="f" stroked="t" strokeweight=".951939pt" strokecolor="#4B4B4B">
                <v:path arrowok="t"/>
              </v:shape>
            </v:group>
            <v:group style="position:absolute;left:7735;top:4676;width:2;height:244" coordorigin="7735,4676" coordsize="2,244">
              <v:shape style="position:absolute;left:7735;top:4676;width:2;height:244" coordorigin="7735,4676" coordsize="0,244" path="m7735,4920l7735,4676e" filled="f" stroked="t" strokeweight=".237985pt" strokecolor="#909090">
                <v:path arrowok="t"/>
              </v:shape>
            </v:group>
            <v:group style="position:absolute;left:4917;top:5161;width:4922;height:2" coordorigin="4917,5161" coordsize="4922,2">
              <v:shape style="position:absolute;left:4917;top:5161;width:4922;height:2" coordorigin="4917,5161" coordsize="4922,0" path="m4917,5161l9838,5161e" filled="f" stroked="t" strokeweight=".713954pt" strokecolor="#545454">
                <v:path arrowok="t"/>
              </v:shape>
            </v:group>
            <v:group style="position:absolute;left:7735;top:4920;width:2;height:239" coordorigin="7735,4920" coordsize="2,239">
              <v:shape style="position:absolute;left:7735;top:4920;width:2;height:239" coordorigin="7735,4920" coordsize="0,239" path="m7735,5159l7735,4920e" filled="f" stroked="t" strokeweight=".237985pt" strokecolor="#575757">
                <v:path arrowok="t"/>
              </v:shape>
            </v:group>
            <v:group style="position:absolute;left:9781;top:5159;width:262;height:2" coordorigin="9781,5159" coordsize="262,2">
              <v:shape style="position:absolute;left:9781;top:5159;width:262;height:2" coordorigin="9781,5159" coordsize="262,0" path="m9781,5159l10043,5159e" filled="f" stroked="t" strokeweight=".47597pt" strokecolor="#383838">
                <v:path arrowok="t"/>
              </v:shape>
            </v:group>
            <v:group style="position:absolute;left:9981;top:5156;width:928;height:2" coordorigin="9981,5156" coordsize="928,2">
              <v:shape style="position:absolute;left:9981;top:5156;width:928;height:2" coordorigin="9981,5156" coordsize="928,0" path="m9981,5156l10909,5156e" filled="f" stroked="t" strokeweight=".951939pt" strokecolor="#5B5B5B">
                <v:path arrowok="t"/>
              </v:shape>
            </v:group>
            <v:group style="position:absolute;left:10533;top:5159;width:1090;height:2" coordorigin="10533,5159" coordsize="1090,2">
              <v:shape style="position:absolute;left:10533;top:5159;width:1090;height:2" coordorigin="10533,5159" coordsize="1090,0" path="m10533,5159l11623,5159e" filled="f" stroked="t" strokeweight=".713954pt" strokecolor="#3F3F3F">
                <v:path arrowok="t"/>
              </v:shape>
            </v:group>
            <v:group style="position:absolute;left:4912;top:5402;width:2189;height:2" coordorigin="4912,5402" coordsize="2189,2">
              <v:shape style="position:absolute;left:4912;top:5402;width:2189;height:2" coordorigin="4912,5402" coordsize="2189,0" path="m4912,5402l7101,5402e" filled="f" stroked="t" strokeweight=".713954pt" strokecolor="#5B5B5B">
                <v:path arrowok="t"/>
              </v:shape>
            </v:group>
            <v:group style="position:absolute;left:6925;top:5405;width:838;height:2" coordorigin="6925,5405" coordsize="838,2">
              <v:shape style="position:absolute;left:6925;top:5405;width:838;height:2" coordorigin="6925,5405" coordsize="838,0" path="m6925,5405l7763,5405e" filled="f" stroked="t" strokeweight=".47597pt" strokecolor="#444444">
                <v:path arrowok="t"/>
              </v:shape>
            </v:group>
            <v:group style="position:absolute;left:7682;top:5405;width:1452;height:2" coordorigin="7682,5405" coordsize="1452,2">
              <v:shape style="position:absolute;left:7682;top:5405;width:1452;height:2" coordorigin="7682,5405" coordsize="1452,0" path="m7682,5405l9134,5405e" filled="f" stroked="t" strokeweight=".951939pt" strokecolor="#575757">
                <v:path arrowok="t"/>
              </v:shape>
            </v:group>
            <v:group style="position:absolute;left:9077;top:5405;width:324;height:2" coordorigin="9077,5405" coordsize="324,2">
              <v:shape style="position:absolute;left:9077;top:5405;width:324;height:2" coordorigin="9077,5405" coordsize="324,0" path="m9077,5405l9400,5405e" filled="f" stroked="t" strokeweight=".47597pt" strokecolor="#3B3B3B">
                <v:path arrowok="t"/>
              </v:shape>
            </v:group>
            <v:group style="position:absolute;left:9291;top:5405;width:1095;height:2" coordorigin="9291,5405" coordsize="1095,2">
              <v:shape style="position:absolute;left:9291;top:5405;width:1095;height:2" coordorigin="9291,5405" coordsize="1095,0" path="m9291,5405l10386,5405e" filled="f" stroked="t" strokeweight=".951939pt" strokecolor="#545454">
                <v:path arrowok="t"/>
              </v:shape>
            </v:group>
            <v:group style="position:absolute;left:10329;top:5402;width:262;height:2" coordorigin="10329,5402" coordsize="262,2">
              <v:shape style="position:absolute;left:10329;top:5402;width:262;height:2" coordorigin="10329,5402" coordsize="262,0" path="m10329,5402l10590,5402e" filled="f" stroked="t" strokeweight=".47597pt" strokecolor="#282828">
                <v:path arrowok="t"/>
              </v:shape>
            </v:group>
            <v:group style="position:absolute;left:10533;top:5402;width:1095;height:2" coordorigin="10533,5402" coordsize="1095,2">
              <v:shape style="position:absolute;left:10533;top:5402;width:1095;height:2" coordorigin="10533,5402" coordsize="1095,0" path="m10533,5402l11628,5402e" filled="f" stroked="t" strokeweight=".951939pt" strokecolor="#545454">
                <v:path arrowok="t"/>
              </v:shape>
            </v:group>
            <v:group style="position:absolute;left:338;top:5364;width:2;height:540" coordorigin="338,5364" coordsize="2,540">
              <v:shape style="position:absolute;left:338;top:5364;width:2;height:540" coordorigin="338,5364" coordsize="0,540" path="m338,5904l338,5364e" filled="f" stroked="t" strokeweight=".47597pt" strokecolor="#2F2F2F">
                <v:path arrowok="t"/>
              </v:shape>
            </v:group>
            <v:group style="position:absolute;left:4912;top:5646;width:4488;height:2" coordorigin="4912,5646" coordsize="4488,2">
              <v:shape style="position:absolute;left:4912;top:5646;width:4488;height:2" coordorigin="4912,5646" coordsize="4488,0" path="m4912,5646l9400,5646e" filled="f" stroked="t" strokeweight=".713954pt" strokecolor="#4F4F4F">
                <v:path arrowok="t"/>
              </v:shape>
            </v:group>
            <v:group style="position:absolute;left:9343;top:5646;width:495;height:2" coordorigin="9343,5646" coordsize="495,2">
              <v:shape style="position:absolute;left:9343;top:5646;width:495;height:2" coordorigin="9343,5646" coordsize="495,0" path="m9343,5646l9838,5646e" filled="f" stroked="t" strokeweight=".47597pt" strokecolor="#282828">
                <v:path arrowok="t"/>
              </v:shape>
            </v:group>
            <v:group style="position:absolute;left:9781;top:5644;width:1842;height:2" coordorigin="9781,5644" coordsize="1842,2">
              <v:shape style="position:absolute;left:9781;top:5644;width:1842;height:2" coordorigin="9781,5644" coordsize="1842,0" path="m9781,5644l11623,5644e" filled="f" stroked="t" strokeweight=".713954pt" strokecolor="#4F4F4F">
                <v:path arrowok="t"/>
              </v:shape>
            </v:group>
            <v:group style="position:absolute;left:2370;top:5888;width:1395;height:2" coordorigin="2370,5888" coordsize="1395,2">
              <v:shape style="position:absolute;left:2370;top:5888;width:1395;height:2" coordorigin="2370,5888" coordsize="1395,0" path="m2370,5888l3765,5888e" filled="f" stroked="t" strokeweight=".951939pt" strokecolor="#5B5B5B">
                <v:path arrowok="t"/>
              </v:shape>
            </v:group>
            <v:group style="position:absolute;left:3708;top:5890;width:176;height:2" coordorigin="3708,5890" coordsize="176,2">
              <v:shape style="position:absolute;left:3708;top:5890;width:176;height:2" coordorigin="3708,5890" coordsize="176,0" path="m3708,5890l3884,5890e" filled="f" stroked="t" strokeweight=".47597pt" strokecolor="#3B3B3B">
                <v:path arrowok="t"/>
              </v:shape>
            </v:group>
            <v:group style="position:absolute;left:3827;top:5888;width:7796;height:2" coordorigin="3827,5888" coordsize="7796,2">
              <v:shape style="position:absolute;left:3827;top:5888;width:7796;height:2" coordorigin="3827,5888" coordsize="7796,0" path="m3827,5888l11623,5888e" filled="f" stroked="t" strokeweight=".713954pt" strokecolor="#4F4F4F">
                <v:path arrowok="t"/>
              </v:shape>
            </v:group>
            <v:group style="position:absolute;left:4074;top:5888;width:828;height:2" coordorigin="4074,5888" coordsize="828,2">
              <v:shape style="position:absolute;left:4074;top:5888;width:828;height:2" coordorigin="4074,5888" coordsize="828,0" path="m4074,5888l4902,5888e" filled="f" stroked="t" strokeweight=".951939pt" strokecolor="#646464">
                <v:path arrowok="t"/>
              </v:shape>
            </v:group>
            <v:group style="position:absolute;left:728;top:6129;width:357;height:2" coordorigin="728,6129" coordsize="357,2">
              <v:shape style="position:absolute;left:728;top:6129;width:357;height:2" coordorigin="728,6129" coordsize="357,0" path="m728,6129l1085,6129e" filled="f" stroked="t" strokeweight=".47597pt" strokecolor="#2F2F2F">
                <v:path arrowok="t"/>
              </v:shape>
            </v:group>
            <v:group style="position:absolute;left:728;top:6132;width:3932;height:2" coordorigin="728,6132" coordsize="3932,2">
              <v:shape style="position:absolute;left:728;top:6132;width:3932;height:2" coordorigin="728,6132" coordsize="3932,0" path="m728,6132l4660,6132e" filled="f" stroked="t" strokeweight=".713954pt" strokecolor="#545454">
                <v:path arrowok="t"/>
              </v:shape>
            </v:group>
            <v:group style="position:absolute;left:4603;top:6134;width:357;height:2" coordorigin="4603,6134" coordsize="357,2">
              <v:shape style="position:absolute;left:4603;top:6134;width:357;height:2" coordorigin="4603,6134" coordsize="357,0" path="m4603,6134l4960,6134e" filled="f" stroked="t" strokeweight=".47597pt" strokecolor="#3F3F3F">
                <v:path arrowok="t"/>
              </v:shape>
            </v:group>
            <v:group style="position:absolute;left:4888;top:6132;width:6740;height:2" coordorigin="4888,6132" coordsize="6740,2">
              <v:shape style="position:absolute;left:4888;top:6132;width:6740;height:2" coordorigin="4888,6132" coordsize="6740,0" path="m4888,6132l11628,6132e" filled="f" stroked="t" strokeweight=".951939pt" strokecolor="#4F4F4F">
                <v:path arrowok="t"/>
              </v:shape>
            </v:group>
            <v:group style="position:absolute;left:347;top:5847;width:2;height:4379" coordorigin="347,5847" coordsize="2,4379">
              <v:shape style="position:absolute;left:347;top:5847;width:2;height:4379" coordorigin="347,5847" coordsize="0,4379" path="m347,10226l347,5847e" filled="f" stroked="t" strokeweight=".713954pt" strokecolor="#575757">
                <v:path arrowok="t"/>
              </v:shape>
            </v:group>
            <v:group style="position:absolute;left:7735;top:6115;width:2;height:292" coordorigin="7735,6115" coordsize="2,292">
              <v:shape style="position:absolute;left:7735;top:6115;width:2;height:292" coordorigin="7735,6115" coordsize="0,292" path="m7735,6406l7735,6115e" filled="f" stroked="t" strokeweight=".237985pt" strokecolor="#444444">
                <v:path arrowok="t"/>
              </v:shape>
            </v:group>
            <v:group style="position:absolute;left:11621;top:6043;width:2;height:449" coordorigin="11621,6043" coordsize="2,449">
              <v:shape style="position:absolute;left:11621;top:6043;width:2;height:449" coordorigin="11621,6043" coordsize="0,449" path="m11621,6492l11621,6043e" filled="f" stroked="t" strokeweight=".951939pt" strokecolor="#676767">
                <v:path arrowok="t"/>
              </v:shape>
            </v:group>
            <v:group style="position:absolute;left:343;top:6378;width:2;height:277" coordorigin="343,6378" coordsize="2,277">
              <v:shape style="position:absolute;left:343;top:6378;width:2;height:277" coordorigin="343,6378" coordsize="0,277" path="m343,6655l343,6378e" filled="f" stroked="t" strokeweight=".47597pt" strokecolor="#282828">
                <v:path arrowok="t"/>
              </v:shape>
            </v:group>
            <v:group style="position:absolute;left:2377;top:6378;width:2;height:483" coordorigin="2377,6378" coordsize="2,483">
              <v:shape style="position:absolute;left:2377;top:6378;width:2;height:483" coordorigin="2377,6378" coordsize="0,483" path="m2377,6861l2377,6378e" filled="f" stroked="t" strokeweight=".47597pt" strokecolor="#383838">
                <v:path arrowok="t"/>
              </v:shape>
            </v:group>
            <v:group style="position:absolute;left:2375;top:6605;width:1390;height:2" coordorigin="2375,6605" coordsize="1390,2">
              <v:shape style="position:absolute;left:2375;top:6605;width:1390;height:2" coordorigin="2375,6605" coordsize="1390,0" path="m2375,6605l3765,6605e" filled="f" stroked="t" strokeweight=".951939pt" strokecolor="#575757">
                <v:path arrowok="t"/>
              </v:shape>
            </v:group>
            <v:group style="position:absolute;left:3708;top:6607;width:176;height:2" coordorigin="3708,6607" coordsize="176,2">
              <v:shape style="position:absolute;left:3708;top:6607;width:176;height:2" coordorigin="3708,6607" coordsize="176,0" path="m3708,6607l3884,6607e" filled="f" stroked="t" strokeweight=".47597pt" strokecolor="#444444">
                <v:path arrowok="t"/>
              </v:shape>
            </v:group>
            <v:group style="position:absolute;left:7735;top:6406;width:2;height:435" coordorigin="7735,6406" coordsize="2,435">
              <v:shape style="position:absolute;left:7735;top:6406;width:2;height:435" coordorigin="7735,6406" coordsize="0,435" path="m7735,6841l7735,6406e" filled="f" stroked="t" strokeweight=".237985pt" strokecolor="#6B6B6B">
                <v:path arrowok="t"/>
              </v:shape>
            </v:group>
            <v:group style="position:absolute;left:3827;top:6602;width:5574;height:2" coordorigin="3827,6602" coordsize="5574,2">
              <v:shape style="position:absolute;left:3827;top:6602;width:5574;height:2" coordorigin="3827,6602" coordsize="5574,0" path="m3827,6602l9400,6602e" filled="f" stroked="t" strokeweight=".951939pt" strokecolor="#575757">
                <v:path arrowok="t"/>
              </v:shape>
            </v:group>
            <v:group style="position:absolute;left:9343;top:6602;width:700;height:2" coordorigin="9343,6602" coordsize="700,2">
              <v:shape style="position:absolute;left:9343;top:6602;width:700;height:2" coordorigin="9343,6602" coordsize="700,0" path="m9343,6602l10043,6602e" filled="f" stroked="t" strokeweight=".47597pt" strokecolor="#232323">
                <v:path arrowok="t"/>
              </v:shape>
            </v:group>
            <v:group style="position:absolute;left:9986;top:6600;width:752;height:2" coordorigin="9986,6600" coordsize="752,2">
              <v:shape style="position:absolute;left:9986;top:6600;width:752;height:2" coordorigin="9986,6600" coordsize="752,0" path="m9986,6600l10738,6600e" filled="f" stroked="t" strokeweight=".951939pt" strokecolor="#575757">
                <v:path arrowok="t"/>
              </v:shape>
            </v:group>
            <v:group style="position:absolute;left:10533;top:6600;width:1095;height:2" coordorigin="10533,6600" coordsize="1095,2">
              <v:shape style="position:absolute;left:10533;top:6600;width:1095;height:2" coordorigin="10533,6600" coordsize="1095,0" path="m10533,6600l11628,6600e" filled="f" stroked="t" strokeweight=".713954pt" strokecolor="#3F3F3F">
                <v:path arrowok="t"/>
              </v:shape>
            </v:group>
            <v:group style="position:absolute;left:343;top:6598;width:2;height:263" coordorigin="343,6598" coordsize="2,263">
              <v:shape style="position:absolute;left:343;top:6598;width:2;height:263" coordorigin="343,6598" coordsize="0,263" path="m343,6861l343,6598e" filled="f" stroked="t" strokeweight=".47597pt" strokecolor="#3B3B3B">
                <v:path arrowok="t"/>
              </v:shape>
            </v:group>
            <v:group style="position:absolute;left:2375;top:6846;width:3160;height:2" coordorigin="2375,6846" coordsize="3160,2">
              <v:shape style="position:absolute;left:2375;top:6846;width:3160;height:2" coordorigin="2375,6846" coordsize="3160,0" path="m2375,6846l5536,6846e" filled="f" stroked="t" strokeweight=".713954pt" strokecolor="#575757">
                <v:path arrowok="t"/>
              </v:shape>
            </v:group>
            <v:group style="position:absolute;left:5478;top:6846;width:428;height:2" coordorigin="5478,6846" coordsize="428,2">
              <v:shape style="position:absolute;left:5478;top:6846;width:428;height:2" coordorigin="5478,6846" coordsize="428,0" path="m5478,6846l5907,6846e" filled="f" stroked="t" strokeweight=".47597pt" strokecolor="#2B2B2B">
                <v:path arrowok="t"/>
              </v:shape>
            </v:group>
            <v:group style="position:absolute;left:5850;top:6846;width:1142;height:2" coordorigin="5850,6846" coordsize="1142,2">
              <v:shape style="position:absolute;left:5850;top:6846;width:1142;height:2" coordorigin="5850,6846" coordsize="1142,0" path="m5850,6846l6992,6846e" filled="f" stroked="t" strokeweight=".951939pt" strokecolor="#5B5B5B">
                <v:path arrowok="t"/>
              </v:shape>
            </v:group>
            <v:group style="position:absolute;left:6925;top:6846;width:842;height:2" coordorigin="6925,6846" coordsize="842,2">
              <v:shape style="position:absolute;left:6925;top:6846;width:842;height:2" coordorigin="6925,6846" coordsize="842,0" path="m6925,6846l7768,6846e" filled="f" stroked="t" strokeweight=".47597pt" strokecolor="#3F3F3F">
                <v:path arrowok="t"/>
              </v:shape>
            </v:group>
            <v:group style="position:absolute;left:7673;top:6844;width:3960;height:2" coordorigin="7673,6844" coordsize="3960,2">
              <v:shape style="position:absolute;left:7673;top:6844;width:3960;height:2" coordorigin="7673,6844" coordsize="3960,0" path="m7673,6844l11633,6844e" filled="f" stroked="t" strokeweight=".713954pt" strokecolor="#4F4F4F">
                <v:path arrowok="t"/>
              </v:shape>
            </v:group>
            <v:group style="position:absolute;left:333;top:7085;width:481;height:2" coordorigin="333,7085" coordsize="481,2">
              <v:shape style="position:absolute;left:333;top:7085;width:481;height:2" coordorigin="333,7085" coordsize="481,0" path="m333,7085l814,7085e" filled="f" stroked="t" strokeweight=".47597pt" strokecolor="#3F3F3F">
                <v:path arrowok="t"/>
              </v:shape>
            </v:group>
            <v:group style="position:absolute;left:757;top:7085;width:328;height:2" coordorigin="757,7085" coordsize="328,2">
              <v:shape style="position:absolute;left:757;top:7085;width:328;height:2" coordorigin="757,7085" coordsize="328,0" path="m757,7085l1085,7085e" filled="f" stroked="t" strokeweight=".47597pt" strokecolor="#2B2B2B">
                <v:path arrowok="t"/>
              </v:shape>
            </v:group>
            <v:group style="position:absolute;left:1028;top:7088;width:638;height:2" coordorigin="1028,7088" coordsize="638,2">
              <v:shape style="position:absolute;left:1028;top:7088;width:638;height:2" coordorigin="1028,7088" coordsize="638,0" path="m1028,7088l1666,7088e" filled="f" stroked="t" strokeweight=".713954pt" strokecolor="#484848">
                <v:path arrowok="t"/>
              </v:shape>
            </v:group>
            <v:group style="position:absolute;left:1490;top:7088;width:4255;height:2" coordorigin="1490,7088" coordsize="4255,2">
              <v:shape style="position:absolute;left:1490;top:7088;width:4255;height:2" coordorigin="1490,7088" coordsize="4255,0" path="m1490,7088l5745,7088e" filled="f" stroked="t" strokeweight=".713954pt" strokecolor="#5B5B5B">
                <v:path arrowok="t"/>
              </v:shape>
            </v:group>
            <v:group style="position:absolute;left:5688;top:7085;width:219;height:2" coordorigin="5688,7085" coordsize="219,2">
              <v:shape style="position:absolute;left:5688;top:7085;width:219;height:2" coordorigin="5688,7085" coordsize="219,0" path="m5688,7085l5907,7085e" filled="f" stroked="t" strokeweight=".47597pt" strokecolor="#383838">
                <v:path arrowok="t"/>
              </v:shape>
            </v:group>
            <v:group style="position:absolute;left:5850;top:7085;width:1133;height:2" coordorigin="5850,7085" coordsize="1133,2">
              <v:shape style="position:absolute;left:5850;top:7085;width:1133;height:2" coordorigin="5850,7085" coordsize="1133,0" path="m5850,7085l6982,7085e" filled="f" stroked="t" strokeweight=".713954pt" strokecolor="#545454">
                <v:path arrowok="t"/>
              </v:shape>
            </v:group>
            <v:group style="position:absolute;left:6925;top:7085;width:509;height:2" coordorigin="6925,7085" coordsize="509,2">
              <v:shape style="position:absolute;left:6925;top:7085;width:509;height:2" coordorigin="6925,7085" coordsize="509,0" path="m6925,7085l7435,7085e" filled="f" stroked="t" strokeweight=".47597pt" strokecolor="#2B2B2B">
                <v:path arrowok="t"/>
              </v:shape>
            </v:group>
            <v:group style="position:absolute;left:7378;top:7083;width:4255;height:2" coordorigin="7378,7083" coordsize="4255,2">
              <v:shape style="position:absolute;left:7378;top:7083;width:4255;height:2" coordorigin="7378,7083" coordsize="4255,0" path="m7378,7083l11633,7083e" filled="f" stroked="t" strokeweight=".713954pt" strokecolor="#545454">
                <v:path arrowok="t"/>
              </v:shape>
            </v:group>
            <v:group style="position:absolute;left:350;top:6043;width:2;height:3323" coordorigin="350,6043" coordsize="2,3323">
              <v:shape style="position:absolute;left:350;top:6043;width:2;height:3323" coordorigin="350,6043" coordsize="0,3323" path="m350,9366l350,6043e" filled="f" stroked="t" strokeweight=".47597pt" strokecolor="#545454">
                <v:path arrowok="t"/>
              </v:shape>
            </v:group>
            <v:group style="position:absolute;left:2347;top:7085;width:2;height:698" coordorigin="2347,7085" coordsize="2,698">
              <v:shape style="position:absolute;left:2347;top:7085;width:2;height:698" coordorigin="2347,7085" coordsize="0,698" path="m2347,7783l2347,7085e" filled="f" stroked="t" strokeweight=".237985pt" strokecolor="#575757">
                <v:path arrowok="t"/>
              </v:shape>
            </v:group>
            <v:group style="position:absolute;left:11628;top:5393;width:2;height:2429" coordorigin="11628,5393" coordsize="2,2429">
              <v:shape style="position:absolute;left:11628;top:5393;width:2;height:2429" coordorigin="11628,5393" coordsize="0,2429" path="m11628,7822l11628,5393e" filled="f" stroked="t" strokeweight=".713954pt" strokecolor="#545454">
                <v:path arrowok="t"/>
              </v:shape>
            </v:group>
            <v:group style="position:absolute;left:343;top:7559;width:881;height:2" coordorigin="343,7559" coordsize="881,2">
              <v:shape style="position:absolute;left:343;top:7559;width:881;height:2" coordorigin="343,7559" coordsize="881,0" path="m343,7559l1223,7559e" filled="f" stroked="t" strokeweight=".951939pt" strokecolor="#646464">
                <v:path arrowok="t"/>
              </v:shape>
            </v:group>
            <v:group style="position:absolute;left:347;top:7320;width:2;height:263" coordorigin="347,7320" coordsize="2,263">
              <v:shape style="position:absolute;left:347;top:7320;width:2;height:263" coordorigin="347,7320" coordsize="0,263" path="m347,7583l347,7320e" filled="f" stroked="t" strokeweight=".47597pt" strokecolor="#232323">
                <v:path arrowok="t"/>
              </v:shape>
            </v:group>
            <v:group style="position:absolute;left:1028;top:7559;width:638;height:2" coordorigin="1028,7559" coordsize="638,2">
              <v:shape style="position:absolute;left:1028;top:7559;width:638;height:2" coordorigin="1028,7559" coordsize="638,0" path="m1028,7559l1666,7559e" filled="f" stroked="t" strokeweight=".47597pt" strokecolor="#444444">
                <v:path arrowok="t"/>
              </v:shape>
            </v:group>
            <v:group style="position:absolute;left:1609;top:7559;width:257;height:2" coordorigin="1609,7559" coordsize="257,2">
              <v:shape style="position:absolute;left:1609;top:7559;width:257;height:2" coordorigin="1609,7559" coordsize="257,0" path="m1609,7559l1866,7559e" filled="f" stroked="t" strokeweight=".47597pt" strokecolor="#232323">
                <v:path arrowok="t"/>
              </v:shape>
            </v:group>
            <v:group style="position:absolute;left:1809;top:7559;width:1142;height:2" coordorigin="1809,7559" coordsize="1142,2">
              <v:shape style="position:absolute;left:1809;top:7559;width:1142;height:2" coordorigin="1809,7559" coordsize="1142,0" path="m1809,7559l2951,7559e" filled="f" stroked="t" strokeweight=".951939pt" strokecolor="#5B5B5B">
                <v:path arrowok="t"/>
              </v:shape>
            </v:group>
            <v:group style="position:absolute;left:2894;top:7559;width:714;height:2" coordorigin="2894,7559" coordsize="714,2">
              <v:shape style="position:absolute;left:2894;top:7559;width:714;height:2" coordorigin="2894,7559" coordsize="714,0" path="m2894,7559l3608,7559e" filled="f" stroked="t" strokeweight=".47597pt" strokecolor="#2B2B2B">
                <v:path arrowok="t"/>
              </v:shape>
            </v:group>
            <v:group style="position:absolute;left:3551;top:7559;width:714;height:2" coordorigin="3551,7559" coordsize="714,2">
              <v:shape style="position:absolute;left:3551;top:7559;width:714;height:2" coordorigin="3551,7559" coordsize="714,0" path="m3551,7559l4265,7559e" filled="f" stroked="t" strokeweight=".951939pt" strokecolor="#606060">
                <v:path arrowok="t"/>
              </v:shape>
            </v:group>
            <v:group style="position:absolute;left:4203;top:7556;width:457;height:2" coordorigin="4203,7556" coordsize="457,2">
              <v:shape style="position:absolute;left:4203;top:7556;width:457;height:2" coordorigin="4203,7556" coordsize="457,0" path="m4203,7556l4660,7556e" filled="f" stroked="t" strokeweight=".713954pt" strokecolor="#4B4B4B">
                <v:path arrowok="t"/>
              </v:shape>
            </v:group>
            <v:group style="position:absolute;left:4603;top:7559;width:347;height:2" coordorigin="4603,7559" coordsize="347,2">
              <v:shape style="position:absolute;left:4603;top:7559;width:347;height:2" coordorigin="4603,7559" coordsize="347,0" path="m4603,7559l4950,7559e" filled="f" stroked="t" strokeweight=".47597pt" strokecolor="#2B2B2B">
                <v:path arrowok="t"/>
              </v:shape>
            </v:group>
            <v:group style="position:absolute;left:4893;top:7554;width:3546;height:2" coordorigin="4893,7554" coordsize="3546,2">
              <v:shape style="position:absolute;left:4893;top:7554;width:3546;height:2" coordorigin="4893,7554" coordsize="3546,0" path="m4893,7554l8439,7554e" filled="f" stroked="t" strokeweight=".951939pt" strokecolor="#575757">
                <v:path arrowok="t"/>
              </v:shape>
            </v:group>
            <v:group style="position:absolute;left:8296;top:7551;width:838;height:2" coordorigin="8296,7551" coordsize="838,2">
              <v:shape style="position:absolute;left:8296;top:7551;width:838;height:2" coordorigin="8296,7551" coordsize="838,0" path="m8296,7551l9134,7551e" filled="f" stroked="t" strokeweight=".47597pt" strokecolor="#444444">
                <v:path arrowok="t"/>
              </v:shape>
            </v:group>
            <v:group style="position:absolute;left:9043;top:7551;width:1257;height:2" coordorigin="9043,7551" coordsize="1257,2">
              <v:shape style="position:absolute;left:9043;top:7551;width:1257;height:2" coordorigin="9043,7551" coordsize="1257,0" path="m9043,7551l10300,7551e" filled="f" stroked="t" strokeweight=".951939pt" strokecolor="#575757">
                <v:path arrowok="t"/>
              </v:shape>
            </v:group>
            <v:group style="position:absolute;left:10229;top:7551;width:362;height:2" coordorigin="10229,7551" coordsize="362,2">
              <v:shape style="position:absolute;left:10229;top:7551;width:362;height:2" coordorigin="10229,7551" coordsize="362,0" path="m10229,7551l10590,7551e" filled="f" stroked="t" strokeweight=".713954pt" strokecolor="#3B3B3B">
                <v:path arrowok="t"/>
              </v:shape>
            </v:group>
            <v:group style="position:absolute;left:10533;top:7551;width:1099;height:2" coordorigin="10533,7551" coordsize="1099,2">
              <v:shape style="position:absolute;left:10533;top:7551;width:1099;height:2" coordorigin="10533,7551" coordsize="1099,0" path="m10533,7551l11633,7551e" filled="f" stroked="t" strokeweight=".713954pt" strokecolor="#4F4F4F">
                <v:path arrowok="t"/>
              </v:shape>
            </v:group>
            <v:group style="position:absolute;left:11628;top:7320;width:2;height:263" coordorigin="11628,7320" coordsize="2,263">
              <v:shape style="position:absolute;left:11628;top:7320;width:2;height:263" coordorigin="11628,7320" coordsize="0,263" path="m11628,7583l11628,7320e" filled="f" stroked="t" strokeweight=".47597pt" strokecolor="#343434">
                <v:path arrowok="t"/>
              </v:shape>
            </v:group>
            <v:group style="position:absolute;left:4926;top:7793;width:5126;height:2" coordorigin="4926,7793" coordsize="5126,2">
              <v:shape style="position:absolute;left:4926;top:7793;width:5126;height:2" coordorigin="4926,7793" coordsize="5126,0" path="m4926,7793l10052,7793e" filled="f" stroked="t" strokeweight=".713954pt" strokecolor="#545454">
                <v:path arrowok="t"/>
              </v:shape>
            </v:group>
            <v:group style="position:absolute;left:9986;top:7790;width:300;height:2" coordorigin="9986,7790" coordsize="300,2">
              <v:shape style="position:absolute;left:9986;top:7790;width:300;height:2" coordorigin="9986,7790" coordsize="300,0" path="m9986,7790l10286,7790e" filled="f" stroked="t" strokeweight=".713954pt" strokecolor="#4B4B4B">
                <v:path arrowok="t"/>
              </v:shape>
            </v:group>
            <v:group style="position:absolute;left:10229;top:7793;width:362;height:2" coordorigin="10229,7793" coordsize="362,2">
              <v:shape style="position:absolute;left:10229;top:7793;width:362;height:2" coordorigin="10229,7793" coordsize="362,0" path="m10229,7793l10590,7793e" filled="f" stroked="t" strokeweight=".47597pt" strokecolor="#343434">
                <v:path arrowok="t"/>
              </v:shape>
            </v:group>
            <v:group style="position:absolute;left:10533;top:7790;width:1109;height:2" coordorigin="10533,7790" coordsize="1109,2">
              <v:shape style="position:absolute;left:10533;top:7790;width:1109;height:2" coordorigin="10533,7790" coordsize="1109,0" path="m10533,7790l11642,7790e" filled="f" stroked="t" strokeweight=".951939pt" strokecolor="#606060">
                <v:path arrowok="t"/>
              </v:shape>
            </v:group>
            <v:group style="position:absolute;left:2377;top:7621;width:2;height:703" coordorigin="2377,7621" coordsize="2,703">
              <v:shape style="position:absolute;left:2377;top:7621;width:2;height:703" coordorigin="2377,7621" coordsize="0,703" path="m2377,8324l2377,7621e" filled="f" stroked="t" strokeweight=".951939pt" strokecolor="#7C7C7C">
                <v:path arrowok="t"/>
              </v:shape>
            </v:group>
            <v:group style="position:absolute;left:4938;top:7554;width:2;height:755" coordorigin="4938,7554" coordsize="2,755">
              <v:shape style="position:absolute;left:4938;top:7554;width:2;height:755" coordorigin="4938,7554" coordsize="0,755" path="m4938,8309l4938,7554e" filled="f" stroked="t" strokeweight=".951939pt" strokecolor="#545454">
                <v:path arrowok="t"/>
              </v:shape>
            </v:group>
            <v:group style="position:absolute;left:4926;top:8037;width:1309;height:2" coordorigin="4926,8037" coordsize="1309,2">
              <v:shape style="position:absolute;left:4926;top:8037;width:1309;height:2" coordorigin="4926,8037" coordsize="1309,0" path="m4926,8037l6235,8037e" filled="f" stroked="t" strokeweight=".713954pt" strokecolor="#545454">
                <v:path arrowok="t"/>
              </v:shape>
            </v:group>
            <v:group style="position:absolute;left:6178;top:8037;width:514;height:2" coordorigin="6178,8037" coordsize="514,2">
              <v:shape style="position:absolute;left:6178;top:8037;width:514;height:2" coordorigin="6178,8037" coordsize="514,0" path="m6178,8037l6692,8037e" filled="f" stroked="t" strokeweight=".47597pt" strokecolor="#282828">
                <v:path arrowok="t"/>
              </v:shape>
            </v:group>
            <v:group style="position:absolute;left:6635;top:8034;width:5002;height:2" coordorigin="6635,8034" coordsize="5002,2">
              <v:shape style="position:absolute;left:6635;top:8034;width:5002;height:2" coordorigin="6635,8034" coordsize="5002,0" path="m6635,8034l11637,8034e" filled="f" stroked="t" strokeweight=".713954pt" strokecolor="#4F4F4F">
                <v:path arrowok="t"/>
              </v:shape>
            </v:group>
            <v:group style="position:absolute;left:11630;top:7640;width:2;height:445" coordorigin="11630,7640" coordsize="2,445">
              <v:shape style="position:absolute;left:11630;top:7640;width:2;height:445" coordorigin="11630,7640" coordsize="0,445" path="m11630,8085l11630,7640e" filled="f" stroked="t" strokeweight=".951939pt" strokecolor="#676767">
                <v:path arrowok="t"/>
              </v:shape>
            </v:group>
            <v:group style="position:absolute;left:347;top:8300;width:466;height:2" coordorigin="347,8300" coordsize="466,2">
              <v:shape style="position:absolute;left:347;top:8300;width:466;height:2" coordorigin="347,8300" coordsize="466,0" path="m347,8300l814,8300e" filled="f" stroked="t" strokeweight=".47597pt" strokecolor="#484848">
                <v:path arrowok="t"/>
              </v:shape>
            </v:group>
            <v:group style="position:absolute;left:757;top:8300;width:328;height:2" coordorigin="757,8300" coordsize="328,2">
              <v:shape style="position:absolute;left:757;top:8300;width:328;height:2" coordorigin="757,8300" coordsize="328,0" path="m757,8300l1085,8300e" filled="f" stroked="t" strokeweight=".47597pt" strokecolor="#2B2B2B">
                <v:path arrowok="t"/>
              </v:shape>
            </v:group>
            <v:group style="position:absolute;left:1028;top:8302;width:2856;height:2" coordorigin="1028,8302" coordsize="2856,2">
              <v:shape style="position:absolute;left:1028;top:8302;width:2856;height:2" coordorigin="1028,8302" coordsize="2856,0" path="m1028,8302l3884,8302e" filled="f" stroked="t" strokeweight=".951939pt" strokecolor="#5B5B5B">
                <v:path arrowok="t"/>
              </v:shape>
            </v:group>
            <v:group style="position:absolute;left:3827;top:8300;width:433;height:2" coordorigin="3827,8300" coordsize="433,2">
              <v:shape style="position:absolute;left:3827;top:8300;width:433;height:2" coordorigin="3827,8300" coordsize="433,0" path="m3827,8300l4260,8300e" filled="f" stroked="t" strokeweight=".47597pt" strokecolor="#2F2F2F">
                <v:path arrowok="t"/>
              </v:shape>
            </v:group>
            <v:group style="position:absolute;left:4203;top:8300;width:1333;height:2" coordorigin="4203,8300" coordsize="1333,2">
              <v:shape style="position:absolute;left:4203;top:8300;width:1333;height:2" coordorigin="4203,8300" coordsize="1333,0" path="m4203,8300l5536,8300e" filled="f" stroked="t" strokeweight=".713954pt" strokecolor="#575757">
                <v:path arrowok="t"/>
              </v:shape>
            </v:group>
            <v:group style="position:absolute;left:5478;top:8300;width:267;height:2" coordorigin="5478,8300" coordsize="267,2">
              <v:shape style="position:absolute;left:5478;top:8300;width:267;height:2" coordorigin="5478,8300" coordsize="267,0" path="m5478,8300l5745,8300e" filled="f" stroked="t" strokeweight=".47597pt" strokecolor="#282828">
                <v:path arrowok="t"/>
              </v:shape>
            </v:group>
            <v:group style="position:absolute;left:5688;top:8297;width:4150;height:2" coordorigin="5688,8297" coordsize="4150,2">
              <v:shape style="position:absolute;left:5688;top:8297;width:4150;height:2" coordorigin="5688,8297" coordsize="4150,0" path="m5688,8297l9838,8297e" filled="f" stroked="t" strokeweight=".951939pt" strokecolor="#575757">
                <v:path arrowok="t"/>
              </v:shape>
            </v:group>
            <v:group style="position:absolute;left:9781;top:8295;width:262;height:2" coordorigin="9781,8295" coordsize="262,2">
              <v:shape style="position:absolute;left:9781;top:8295;width:262;height:2" coordorigin="9781,8295" coordsize="262,0" path="m9781,8295l10043,8295e" filled="f" stroked="t" strokeweight=".47597pt" strokecolor="#2B2B2B">
                <v:path arrowok="t"/>
              </v:shape>
            </v:group>
            <v:group style="position:absolute;left:9986;top:8292;width:828;height:2" coordorigin="9986,8292" coordsize="828,2">
              <v:shape style="position:absolute;left:9986;top:8292;width:828;height:2" coordorigin="9986,8292" coordsize="828,0" path="m9986,8292l10814,8292e" filled="f" stroked="t" strokeweight=".951939pt" strokecolor="#575757">
                <v:path arrowok="t"/>
              </v:shape>
            </v:group>
            <v:group style="position:absolute;left:10533;top:8292;width:1104;height:2" coordorigin="10533,8292" coordsize="1104,2">
              <v:shape style="position:absolute;left:10533;top:8292;width:1104;height:2" coordorigin="10533,8292" coordsize="1104,0" path="m10533,8292l11637,8292e" filled="f" stroked="t" strokeweight=".47597pt" strokecolor="#3B3B3B">
                <v:path arrowok="t"/>
              </v:shape>
            </v:group>
            <v:group style="position:absolute;left:11633;top:8013;width:2;height:311" coordorigin="11633,8013" coordsize="2,311">
              <v:shape style="position:absolute;left:11633;top:8013;width:2;height:311" coordorigin="11633,8013" coordsize="0,311" path="m11633,8324l11633,8013e" filled="f" stroked="t" strokeweight=".47597pt" strokecolor="#3B3B3B">
                <v:path arrowok="t"/>
              </v:shape>
            </v:group>
            <v:group style="position:absolute;left:2347;top:8281;width:2;height:253" coordorigin="2347,8281" coordsize="2,253">
              <v:shape style="position:absolute;left:2347;top:8281;width:2;height:253" coordorigin="2347,8281" coordsize="0,253" path="m2347,8534l2347,8281e" filled="f" stroked="t" strokeweight=".237985pt" strokecolor="#606060">
                <v:path arrowok="t"/>
              </v:shape>
            </v:group>
            <v:group style="position:absolute;left:11640;top:6034;width:2;height:4451" coordorigin="11640,6034" coordsize="2,4451">
              <v:shape style="position:absolute;left:11640;top:6034;width:2;height:4451" coordorigin="11640,6034" coordsize="0,4451" path="m11640,10485l11640,6034e" filled="f" stroked="t" strokeweight=".47597pt" strokecolor="#545454">
                <v:path arrowok="t"/>
              </v:shape>
            </v:group>
            <v:group style="position:absolute;left:2347;top:8534;width:2;height:559" coordorigin="2347,8534" coordsize="2,559">
              <v:shape style="position:absolute;left:2347;top:8534;width:2;height:559" coordorigin="2347,8534" coordsize="0,559" path="m2347,9093l2347,8534e" filled="f" stroked="t" strokeweight=".237985pt" strokecolor="#000000">
                <v:path arrowok="t"/>
              </v:shape>
            </v:group>
            <v:group style="position:absolute;left:343;top:9105;width:2037;height:2" coordorigin="343,9105" coordsize="2037,2">
              <v:shape style="position:absolute;left:343;top:9105;width:2037;height:2" coordorigin="343,9105" coordsize="2037,0" path="m343,9105l2380,9105e" filled="f" stroked="t" strokeweight=".713954pt" strokecolor="#545454">
                <v:path arrowok="t"/>
              </v:shape>
            </v:group>
            <v:group style="position:absolute;left:2318;top:9103;width:148;height:2" coordorigin="2318,9103" coordsize="148,2">
              <v:shape style="position:absolute;left:2318;top:9103;width:148;height:2" coordorigin="2318,9103" coordsize="148,0" path="m2318,9103l2466,9103e" filled="f" stroked="t" strokeweight=".47597pt" strokecolor="#3B3B3B">
                <v:path arrowok="t"/>
              </v:shape>
            </v:group>
            <v:group style="position:absolute;left:2408;top:9103;width:1357;height:2" coordorigin="2408,9103" coordsize="1357,2">
              <v:shape style="position:absolute;left:2408;top:9103;width:1357;height:2" coordorigin="2408,9103" coordsize="1357,0" path="m2408,9103l3765,9103e" filled="f" stroked="t" strokeweight=".713954pt" strokecolor="#5B5B5B">
                <v:path arrowok="t"/>
              </v:shape>
            </v:group>
            <v:group style="position:absolute;left:3708;top:9103;width:176;height:2" coordorigin="3708,9103" coordsize="176,2">
              <v:shape style="position:absolute;left:3708;top:9103;width:176;height:2" coordorigin="3708,9103" coordsize="176,0" path="m3708,9103l3884,9103e" filled="f" stroked="t" strokeweight=".47597pt" strokecolor="#3F3F3F">
                <v:path arrowok="t"/>
              </v:shape>
            </v:group>
            <v:group style="position:absolute;left:3827;top:9100;width:2408;height:2" coordorigin="3827,9100" coordsize="2408,2">
              <v:shape style="position:absolute;left:3827;top:9100;width:2408;height:2" coordorigin="3827,9100" coordsize="2408,0" path="m3827,9100l6235,9100e" filled="f" stroked="t" strokeweight=".713954pt" strokecolor="#4F4F4F">
                <v:path arrowok="t"/>
              </v:shape>
            </v:group>
            <v:group style="position:absolute;left:6178;top:9098;width:514;height:2" coordorigin="6178,9098" coordsize="514,2">
              <v:shape style="position:absolute;left:6178;top:9098;width:514;height:2" coordorigin="6178,9098" coordsize="514,0" path="m6178,9098l6692,9098e" filled="f" stroked="t" strokeweight=".47597pt" strokecolor="#282828">
                <v:path arrowok="t"/>
              </v:shape>
            </v:group>
            <v:group style="position:absolute;left:6635;top:9096;width:800;height:2" coordorigin="6635,9096" coordsize="800,2">
              <v:shape style="position:absolute;left:6635;top:9096;width:800;height:2" coordorigin="6635,9096" coordsize="800,0" path="m6635,9096l7435,9096e" filled="f" stroked="t" strokeweight=".951939pt" strokecolor="#545454">
                <v:path arrowok="t"/>
              </v:shape>
            </v:group>
            <v:group style="position:absolute;left:7378;top:9093;width:386;height:2" coordorigin="7378,9093" coordsize="386,2">
              <v:shape style="position:absolute;left:7378;top:9093;width:386;height:2" coordorigin="7378,9093" coordsize="386,0" path="m7378,9093l7763,9093e" filled="f" stroked="t" strokeweight=".47597pt" strokecolor="#383838">
                <v:path arrowok="t"/>
              </v:shape>
            </v:group>
            <v:group style="position:absolute;left:7706;top:9091;width:3936;height:2" coordorigin="7706,9091" coordsize="3936,2">
              <v:shape style="position:absolute;left:7706;top:9091;width:3936;height:2" coordorigin="7706,9091" coordsize="3936,0" path="m7706,9091l11642,9091e" filled="f" stroked="t" strokeweight=".713954pt" strokecolor="#4F4F4F">
                <v:path arrowok="t"/>
              </v:shape>
            </v:group>
            <v:group style="position:absolute;left:2347;top:9079;width:2;height:273" coordorigin="2347,9079" coordsize="2,273">
              <v:shape style="position:absolute;left:2347;top:9079;width:2;height:273" coordorigin="2347,9079" coordsize="0,273" path="m2347,9351l2347,9079e" filled="f" stroked="t" strokeweight=".237985pt" strokecolor="#484848">
                <v:path arrowok="t"/>
              </v:shape>
            </v:group>
            <v:group style="position:absolute;left:2347;top:9351;width:2;height:593" coordorigin="2347,9351" coordsize="2,593">
              <v:shape style="position:absolute;left:2347;top:9351;width:2;height:593" coordorigin="2347,9351" coordsize="0,593" path="m2347,9944l2347,9351e" filled="f" stroked="t" strokeweight=".237985pt" strokecolor="#000000">
                <v:path arrowok="t"/>
              </v:shape>
            </v:group>
            <v:group style="position:absolute;left:11642;top:9275;width:2;height:583" coordorigin="11642,9275" coordsize="2,583">
              <v:shape style="position:absolute;left:11642;top:9275;width:2;height:583" coordorigin="11642,9275" coordsize="0,583" path="m11642,9858l11642,9275e" filled="f" stroked="t" strokeweight=".713954pt" strokecolor="#676767">
                <v:path arrowok="t"/>
              </v:shape>
            </v:group>
            <v:group style="position:absolute;left:347;top:9951;width:5888;height:2" coordorigin="347,9951" coordsize="5888,2">
              <v:shape style="position:absolute;left:347;top:9951;width:5888;height:2" coordorigin="347,9951" coordsize="5888,0" path="m347,9951l6235,9951e" filled="f" stroked="t" strokeweight=".713954pt" strokecolor="#5B5B5B">
                <v:path arrowok="t"/>
              </v:shape>
            </v:group>
            <v:group style="position:absolute;left:6178;top:9949;width:514;height:2" coordorigin="6178,9949" coordsize="514,2">
              <v:shape style="position:absolute;left:6178;top:9949;width:514;height:2" coordorigin="6178,9949" coordsize="514,0" path="m6178,9949l6692,9949e" filled="f" stroked="t" strokeweight=".47597pt" strokecolor="#2F2F2F">
                <v:path arrowok="t"/>
              </v:shape>
            </v:group>
            <v:group style="position:absolute;left:6635;top:9947;width:800;height:2" coordorigin="6635,9947" coordsize="800,2">
              <v:shape style="position:absolute;left:6635;top:9947;width:800;height:2" coordorigin="6635,9947" coordsize="800,0" path="m6635,9947l7435,9947e" filled="f" stroked="t" strokeweight=".713954pt" strokecolor="#545454">
                <v:path arrowok="t"/>
              </v:shape>
            </v:group>
            <v:group style="position:absolute;left:7378;top:9944;width:386;height:2" coordorigin="7378,9944" coordsize="386,2">
              <v:shape style="position:absolute;left:7378;top:9944;width:386;height:2" coordorigin="7378,9944" coordsize="386,0" path="m7378,9944l7763,9944e" filled="f" stroked="t" strokeweight=".47597pt" strokecolor="#343434">
                <v:path arrowok="t"/>
              </v:shape>
            </v:group>
            <v:group style="position:absolute;left:7706;top:9942;width:3941;height:2" coordorigin="7706,9942" coordsize="3941,2">
              <v:shape style="position:absolute;left:7706;top:9942;width:3941;height:2" coordorigin="7706,9942" coordsize="3941,0" path="m7706,9942l11647,9942e" filled="f" stroked="t" strokeweight=".713954pt" strokecolor="#4F4F4F">
                <v:path arrowok="t"/>
              </v:shape>
            </v:group>
            <v:group style="position:absolute;left:352;top:10198;width:1314;height:2" coordorigin="352,10198" coordsize="1314,2">
              <v:shape style="position:absolute;left:352;top:10198;width:1314;height:2" coordorigin="352,10198" coordsize="1314,0" path="m352,10198l1666,10198e" filled="f" stroked="t" strokeweight=".713954pt" strokecolor="#575757">
                <v:path arrowok="t"/>
              </v:shape>
            </v:group>
            <v:group style="position:absolute;left:1609;top:10198;width:257;height:2" coordorigin="1609,10198" coordsize="257,2">
              <v:shape style="position:absolute;left:1609;top:10198;width:257;height:2" coordorigin="1609,10198" coordsize="257,0" path="m1609,10198l1866,10198e" filled="f" stroked="t" strokeweight=".47597pt" strokecolor="#2F2F2F">
                <v:path arrowok="t"/>
              </v:shape>
            </v:group>
            <v:group style="position:absolute;left:1809;top:10195;width:3727;height:2" coordorigin="1809,10195" coordsize="3727,2">
              <v:shape style="position:absolute;left:1809;top:10195;width:3727;height:2" coordorigin="1809,10195" coordsize="3727,0" path="m1809,10195l5536,10195e" filled="f" stroked="t" strokeweight=".713954pt" strokecolor="#575757">
                <v:path arrowok="t"/>
              </v:shape>
            </v:group>
            <v:group style="position:absolute;left:2347;top:9930;width:2;height:258" coordorigin="2347,9930" coordsize="2,258">
              <v:shape style="position:absolute;left:2347;top:9930;width:2;height:258" coordorigin="2347,9930" coordsize="0,258" path="m2347,10188l2347,9930e" filled="f" stroked="t" strokeweight=".237985pt" strokecolor="#2B2B2B">
                <v:path arrowok="t"/>
              </v:shape>
            </v:group>
            <v:group style="position:absolute;left:5478;top:10193;width:267;height:2" coordorigin="5478,10193" coordsize="267,2">
              <v:shape style="position:absolute;left:5478;top:10193;width:267;height:2" coordorigin="5478,10193" coordsize="267,0" path="m5478,10193l5745,10193e" filled="f" stroked="t" strokeweight=".47597pt" strokecolor="#282828">
                <v:path arrowok="t"/>
              </v:shape>
            </v:group>
            <v:group style="position:absolute;left:5688;top:10188;width:219;height:2" coordorigin="5688,10188" coordsize="219,2">
              <v:shape style="position:absolute;left:5688;top:10188;width:219;height:2" coordorigin="5688,10188" coordsize="219,0" path="m5688,10188l5907,10188e" filled="f" stroked="t" strokeweight=".713954pt" strokecolor="#484848">
                <v:path arrowok="t"/>
              </v:shape>
            </v:group>
            <v:group style="position:absolute;left:5826;top:10191;width:1937;height:2" coordorigin="5826,10191" coordsize="1937,2">
              <v:shape style="position:absolute;left:5826;top:10191;width:1937;height:2" coordorigin="5826,10191" coordsize="1937,0" path="m5826,10191l7763,10191e" filled="f" stroked="t" strokeweight=".951939pt" strokecolor="#5B5B5B">
                <v:path arrowok="t"/>
              </v:shape>
            </v:group>
            <v:group style="position:absolute;left:7706;top:10188;width:647;height:2" coordorigin="7706,10188" coordsize="647,2">
              <v:shape style="position:absolute;left:7706;top:10188;width:647;height:2" coordorigin="7706,10188" coordsize="647,0" path="m7706,10188l8353,10188e" filled="f" stroked="t" strokeweight=".47597pt" strokecolor="#282828">
                <v:path arrowok="t"/>
              </v:shape>
            </v:group>
            <v:group style="position:absolute;left:8296;top:10186;width:3356;height:2" coordorigin="8296,10186" coordsize="3356,2">
              <v:shape style="position:absolute;left:8296;top:10186;width:3356;height:2" coordorigin="8296,10186" coordsize="3356,0" path="m8296,10186l11652,10186e" filled="f" stroked="t" strokeweight=".951939pt" strokecolor="#4F4F4F">
                <v:path arrowok="t"/>
              </v:shape>
            </v:group>
            <v:group style="position:absolute;left:352;top:10437;width:2661;height:2" coordorigin="352,10437" coordsize="2661,2">
              <v:shape style="position:absolute;left:352;top:10437;width:2661;height:2" coordorigin="352,10437" coordsize="2661,0" path="m352,10437l3013,10437e" filled="f" stroked="t" strokeweight=".713954pt" strokecolor="#575757">
                <v:path arrowok="t"/>
              </v:shape>
            </v:group>
            <v:group style="position:absolute;left:366;top:9371;width:2;height:3103" coordorigin="366,9371" coordsize="2,3103">
              <v:shape style="position:absolute;left:366;top:9371;width:2;height:3103" coordorigin="366,9371" coordsize="0,3103" path="m366,12473l366,9371e" filled="f" stroked="t" strokeweight=".713954pt" strokecolor="#5B5B5B">
                <v:path arrowok="t"/>
              </v:shape>
            </v:group>
            <v:group style="position:absolute;left:2347;top:10174;width:2;height:282" coordorigin="2347,10174" coordsize="2,282">
              <v:shape style="position:absolute;left:2347;top:10174;width:2;height:282" coordorigin="2347,10174" coordsize="0,282" path="m2347,10456l2347,10174e" filled="f" stroked="t" strokeweight=".237985pt" strokecolor="#4F4F4F">
                <v:path arrowok="t"/>
              </v:shape>
            </v:group>
            <v:group style="position:absolute;left:3184;top:10432;width:252;height:2" coordorigin="3184,10432" coordsize="252,2">
              <v:shape style="position:absolute;left:3184;top:10432;width:252;height:2" coordorigin="3184,10432" coordsize="252,0" path="m3184,10432l3437,10432e" filled="f" stroked="t" strokeweight=".713954pt" strokecolor="#4B4B4B">
                <v:path arrowok="t"/>
              </v:shape>
            </v:group>
            <v:group style="position:absolute;left:4603;top:10437;width:347;height:2" coordorigin="4603,10437" coordsize="347,2">
              <v:shape style="position:absolute;left:4603;top:10437;width:347;height:2" coordorigin="4603,10437" coordsize="347,0" path="m4603,10437l4950,10437e" filled="f" stroked="t" strokeweight=".47597pt" strokecolor="#343434">
                <v:path arrowok="t"/>
              </v:shape>
            </v:group>
            <v:group style="position:absolute;left:5688;top:10432;width:219;height:2" coordorigin="5688,10432" coordsize="219,2">
              <v:shape style="position:absolute;left:5688;top:10432;width:219;height:2" coordorigin="5688,10432" coordsize="219,0" path="m5688,10432l5907,10432e" filled="f" stroked="t" strokeweight=".47597pt" strokecolor="#2B2B2B">
                <v:path arrowok="t"/>
              </v:shape>
            </v:group>
            <v:group style="position:absolute;left:5850;top:10434;width:386;height:2" coordorigin="5850,10434" coordsize="386,2">
              <v:shape style="position:absolute;left:5850;top:10434;width:386;height:2" coordorigin="5850,10434" coordsize="386,0" path="m5850,10434l6235,10434e" filled="f" stroked="t" strokeweight=".47597pt" strokecolor="#444444">
                <v:path arrowok="t"/>
              </v:shape>
            </v:group>
            <v:group style="position:absolute;left:6092;top:10432;width:952;height:2" coordorigin="6092,10432" coordsize="952,2">
              <v:shape style="position:absolute;left:6092;top:10432;width:952;height:2" coordorigin="6092,10432" coordsize="952,0" path="m6092,10432l7044,10432e" filled="f" stroked="t" strokeweight=".951939pt" strokecolor="#575757">
                <v:path arrowok="t"/>
              </v:shape>
            </v:group>
            <v:group style="position:absolute;left:2894;top:10434;width:7749;height:2" coordorigin="2894,10434" coordsize="7749,2">
              <v:shape style="position:absolute;left:2894;top:10434;width:7749;height:2" coordorigin="2894,10434" coordsize="7749,0" path="m2894,10434l10643,10434e" filled="f" stroked="t" strokeweight=".713954pt" strokecolor="#4F4F4F">
                <v:path arrowok="t"/>
              </v:shape>
            </v:group>
            <v:group style="position:absolute;left:9343;top:10427;width:700;height:2" coordorigin="9343,10427" coordsize="700,2">
              <v:shape style="position:absolute;left:9343;top:10427;width:700;height:2" coordorigin="9343,10427" coordsize="700,0" path="m9343,10427l10043,10427e" filled="f" stroked="t" strokeweight=".47597pt" strokecolor="#232323">
                <v:path arrowok="t"/>
              </v:shape>
            </v:group>
            <v:group style="position:absolute;left:9986;top:10425;width:1666;height:2" coordorigin="9986,10425" coordsize="1666,2">
              <v:shape style="position:absolute;left:9986;top:10425;width:1666;height:2" coordorigin="9986,10425" coordsize="1666,0" path="m9986,10425l11652,10425e" filled="f" stroked="t" strokeweight=".951939pt" strokecolor="#4F4F4F">
                <v:path arrowok="t"/>
              </v:shape>
            </v:group>
            <v:group style="position:absolute;left:11647;top:10413;width:2;height:1492" coordorigin="11647,10413" coordsize="2,1492">
              <v:shape style="position:absolute;left:11647;top:10413;width:2;height:1492" coordorigin="11647,10413" coordsize="0,1492" path="m11647,11904l11647,10413e" filled="f" stroked="t" strokeweight=".47597pt" strokecolor="#4F4F4F">
                <v:path arrowok="t"/>
              </v:shape>
            </v:group>
            <v:group style="position:absolute;left:1028;top:10920;width:1004;height:2" coordorigin="1028,10920" coordsize="1004,2">
              <v:shape style="position:absolute;left:1028;top:10920;width:1004;height:2" coordorigin="1028,10920" coordsize="1004,0" path="m1028,10920l2032,10920e" filled="f" stroked="t" strokeweight=".951939pt" strokecolor="#606060">
                <v:path arrowok="t"/>
              </v:shape>
            </v:group>
            <v:group style="position:absolute;left:1809;top:10917;width:571;height:2" coordorigin="1809,10917" coordsize="571,2">
              <v:shape style="position:absolute;left:1809;top:10917;width:571;height:2" coordorigin="1809,10917" coordsize="571,0" path="m1809,10917l2380,10917e" filled="f" stroked="t" strokeweight=".713954pt" strokecolor="#444444">
                <v:path arrowok="t"/>
              </v:shape>
            </v:group>
            <v:group style="position:absolute;left:2347;top:10685;width:2;height:1190" coordorigin="2347,10685" coordsize="2,1190">
              <v:shape style="position:absolute;left:2347;top:10685;width:2;height:1190" coordorigin="2347,10685" coordsize="0,1190" path="m2347,11876l2347,10685e" filled="f" stroked="t" strokeweight=".237985pt" strokecolor="#343434">
                <v:path arrowok="t"/>
              </v:shape>
            </v:group>
            <v:group style="position:absolute;left:2318;top:10917;width:148;height:2" coordorigin="2318,10917" coordsize="148,2">
              <v:shape style="position:absolute;left:2318;top:10917;width:148;height:2" coordorigin="2318,10917" coordsize="148,0" path="m2318,10917l2466,10917e" filled="f" stroked="t" strokeweight=".47597pt" strokecolor="#2F2F2F">
                <v:path arrowok="t"/>
              </v:shape>
            </v:group>
            <v:group style="position:absolute;left:2408;top:10920;width:852;height:2" coordorigin="2408,10920" coordsize="852,2">
              <v:shape style="position:absolute;left:2408;top:10920;width:852;height:2" coordorigin="2408,10920" coordsize="852,0" path="m2408,10920l3260,10920e" filled="f" stroked="t" strokeweight=".713954pt" strokecolor="#575757">
                <v:path arrowok="t"/>
              </v:shape>
            </v:group>
            <v:group style="position:absolute;left:3184;top:10915;width:424;height:2" coordorigin="3184,10915" coordsize="424,2">
              <v:shape style="position:absolute;left:3184;top:10915;width:424;height:2" coordorigin="3184,10915" coordsize="424,0" path="m3184,10915l3608,10915e" filled="f" stroked="t" strokeweight=".47597pt" strokecolor="#3B3B3B">
                <v:path arrowok="t"/>
              </v:shape>
            </v:group>
            <v:group style="position:absolute;left:3551;top:10917;width:1133;height:2" coordorigin="3551,10917" coordsize="1133,2">
              <v:shape style="position:absolute;left:3551;top:10917;width:1133;height:2" coordorigin="3551,10917" coordsize="1133,0" path="m3551,10917l4684,10917e" filled="f" stroked="t" strokeweight=".951939pt" strokecolor="#5B5B5B">
                <v:path arrowok="t"/>
              </v:shape>
            </v:group>
            <v:group style="position:absolute;left:4603;top:10915;width:347;height:2" coordorigin="4603,10915" coordsize="347,2">
              <v:shape style="position:absolute;left:4603;top:10915;width:347;height:2" coordorigin="4603,10915" coordsize="347,0" path="m4603,10915l4950,10915e" filled="f" stroked="t" strokeweight=".47597pt" strokecolor="#2F2F2F">
                <v:path arrowok="t"/>
              </v:shape>
            </v:group>
            <v:group style="position:absolute;left:4893;top:10915;width:1342;height:2" coordorigin="4893,10915" coordsize="1342,2">
              <v:shape style="position:absolute;left:4893;top:10915;width:1342;height:2" coordorigin="4893,10915" coordsize="1342,0" path="m4893,10915l6235,10915e" filled="f" stroked="t" strokeweight=".713954pt" strokecolor="#545454">
                <v:path arrowok="t"/>
              </v:shape>
            </v:group>
            <v:group style="position:absolute;left:6925;top:10910;width:509;height:2" coordorigin="6925,10910" coordsize="509,2">
              <v:shape style="position:absolute;left:6925;top:10910;width:509;height:2" coordorigin="6925,10910" coordsize="509,0" path="m6925,10910l7435,10910e" filled="f" stroked="t" strokeweight=".47597pt" strokecolor="#343434">
                <v:path arrowok="t"/>
              </v:shape>
            </v:group>
            <v:group style="position:absolute;left:3922;top:10905;width:7730;height:2" coordorigin="3922,10905" coordsize="7730,2">
              <v:shape style="position:absolute;left:3922;top:10905;width:7730;height:2" coordorigin="3922,10905" coordsize="7730,0" path="m3922,10905l11652,10905e" filled="f" stroked="t" strokeweight=".713954pt" strokecolor="#545454">
                <v:path arrowok="t"/>
              </v:shape>
            </v:group>
            <v:group style="position:absolute;left:357;top:11159;width:2023;height:2" coordorigin="357,11159" coordsize="2023,2">
              <v:shape style="position:absolute;left:357;top:11159;width:2023;height:2" coordorigin="357,11159" coordsize="2023,0" path="m357,11159l2380,11159e" filled="f" stroked="t" strokeweight=".713954pt" strokecolor="#606060">
                <v:path arrowok="t"/>
              </v:shape>
            </v:group>
            <v:group style="position:absolute;left:2318;top:11159;width:148;height:2" coordorigin="2318,11159" coordsize="148,2">
              <v:shape style="position:absolute;left:2318;top:11159;width:148;height:2" coordorigin="2318,11159" coordsize="148,0" path="m2318,11159l2466,11159e" filled="f" stroked="t" strokeweight=".47597pt" strokecolor="#343434">
                <v:path arrowok="t"/>
              </v:shape>
            </v:group>
            <v:group style="position:absolute;left:2408;top:11156;width:2251;height:2" coordorigin="2408,11156" coordsize="2251,2">
              <v:shape style="position:absolute;left:2408;top:11156;width:2251;height:2" coordorigin="2408,11156" coordsize="2251,0" path="m2408,11156l4660,11156e" filled="f" stroked="t" strokeweight=".713954pt" strokecolor="#5B5B5B">
                <v:path arrowok="t"/>
              </v:shape>
            </v:group>
            <v:group style="position:absolute;left:4603;top:11156;width:933;height:2" coordorigin="4603,11156" coordsize="933,2">
              <v:shape style="position:absolute;left:4603;top:11156;width:933;height:2" coordorigin="4603,11156" coordsize="933,0" path="m4603,11156l5536,11156e" filled="f" stroked="t" strokeweight=".47597pt" strokecolor="#3F3F3F">
                <v:path arrowok="t"/>
              </v:shape>
            </v:group>
            <v:group style="position:absolute;left:5283;top:11149;width:4555;height:2" coordorigin="5283,11149" coordsize="4555,2">
              <v:shape style="position:absolute;left:5283;top:11149;width:4555;height:2" coordorigin="5283,11149" coordsize="4555,0" path="m5283,11149l9838,11149e" filled="f" stroked="t" strokeweight=".951939pt" strokecolor="#545454">
                <v:path arrowok="t"/>
              </v:shape>
            </v:group>
            <v:group style="position:absolute;left:9781;top:11144;width:262;height:2" coordorigin="9781,11144" coordsize="262,2">
              <v:shape style="position:absolute;left:9781;top:11144;width:262;height:2" coordorigin="9781,11144" coordsize="262,0" path="m9781,11144l10043,11144e" filled="f" stroked="t" strokeweight=".47597pt" strokecolor="#232323">
                <v:path arrowok="t"/>
              </v:shape>
            </v:group>
            <v:group style="position:absolute;left:9986;top:11142;width:1666;height:2" coordorigin="9986,11142" coordsize="1666,2">
              <v:shape style="position:absolute;left:9986;top:11142;width:1666;height:2" coordorigin="9986,11142" coordsize="1666,0" path="m9986,11142l11652,11142e" filled="f" stroked="t" strokeweight=".951939pt" strokecolor="#4F4F4F">
                <v:path arrowok="t"/>
              </v:shape>
            </v:group>
            <v:group style="position:absolute;left:357;top:11398;width:733;height:2" coordorigin="357,11398" coordsize="733,2">
              <v:shape style="position:absolute;left:357;top:11398;width:733;height:2" coordorigin="357,11398" coordsize="733,0" path="m357,11398l1090,11398e" filled="f" stroked="t" strokeweight=".47597pt" strokecolor="#444444">
                <v:path arrowok="t"/>
              </v:shape>
            </v:group>
            <v:group style="position:absolute;left:1057;top:11159;width:2;height:717" coordorigin="1057,11159" coordsize="2,717">
              <v:shape style="position:absolute;left:1057;top:11159;width:2;height:717" coordorigin="1057,11159" coordsize="0,717" path="m1057,11876l1057,11159e" filled="f" stroked="t" strokeweight=".237985pt" strokecolor="#3F3F3F">
                <v:path arrowok="t"/>
              </v:shape>
            </v:group>
            <v:group style="position:absolute;left:1637;top:11159;width:2;height:717" coordorigin="1637,11159" coordsize="2,717">
              <v:shape style="position:absolute;left:1637;top:11159;width:2;height:717" coordorigin="1637,11159" coordsize="0,717" path="m1637,11876l1637,11159e" filled="f" stroked="t" strokeweight=".237985pt" strokecolor="#606060">
                <v:path arrowok="t"/>
              </v:shape>
            </v:group>
            <v:group style="position:absolute;left:7404;top:11144;width:2;height:1229" coordorigin="7404,11144" coordsize="2,1229">
              <v:shape style="position:absolute;left:7404;top:11144;width:2;height:1229" coordorigin="7404,11144" coordsize="0,1229" path="m7404,12373l7404,11144e" filled="f" stroked="t" strokeweight=".713954pt" strokecolor="#575757">
                <v:path arrowok="t"/>
              </v:shape>
            </v:group>
            <v:group style="position:absolute;left:395;top:11388;width:11257;height:2" coordorigin="395,11388" coordsize="11257,2">
              <v:shape style="position:absolute;left:395;top:11388;width:11257;height:2" coordorigin="395,11388" coordsize="11257,0" path="m395,11388l11652,11388e" filled="f" stroked="t" strokeweight=".713954pt" strokecolor="#545454">
                <v:path arrowok="t"/>
              </v:shape>
            </v:group>
            <v:group style="position:absolute;left:1057;top:11876;width:2;height:1200" coordorigin="1057,11876" coordsize="2,1200">
              <v:shape style="position:absolute;left:1057;top:11876;width:2;height:1200" coordorigin="1057,11876" coordsize="0,1200" path="m1057,13076l1057,11876e" filled="f" stroked="t" strokeweight=".237985pt" strokecolor="#000000">
                <v:path arrowok="t"/>
              </v:shape>
            </v:group>
            <v:group style="position:absolute;left:1637;top:11876;width:2;height:1200" coordorigin="1637,11876" coordsize="2,1200">
              <v:shape style="position:absolute;left:1637;top:11876;width:2;height:1200" coordorigin="1637,11876" coordsize="0,1200" path="m1637,13076l1637,11876e" filled="f" stroked="t" strokeweight=".237985pt" strokecolor="#000000">
                <v:path arrowok="t"/>
              </v:shape>
            </v:group>
            <v:group style="position:absolute;left:2347;top:11876;width:2;height:1200" coordorigin="2347,11876" coordsize="2,1200">
              <v:shape style="position:absolute;left:2347;top:11876;width:2;height:1200" coordorigin="2347,11876" coordsize="0,1200" path="m2347,13076l2347,11876e" filled="f" stroked="t" strokeweight=".237985pt" strokecolor="#000000">
                <v:path arrowok="t"/>
              </v:shape>
            </v:group>
            <v:group style="position:absolute;left:11618;top:11876;width:2;height:3519" coordorigin="11618,11876" coordsize="2,3519">
              <v:shape style="position:absolute;left:11618;top:11876;width:2;height:3519" coordorigin="11618,11876" coordsize="0,3519" path="m11618,15395l11618,11876e" filled="f" stroked="t" strokeweight=".237985pt" strokecolor="#000000">
                <v:path arrowok="t"/>
              </v:shape>
            </v:group>
            <v:group style="position:absolute;left:378;top:11828;width:2;height:4346" coordorigin="378,11828" coordsize="2,4346">
              <v:shape style="position:absolute;left:378;top:11828;width:2;height:4346" coordorigin="378,11828" coordsize="0,4346" path="m378,16174l378,11828e" filled="f" stroked="t" strokeweight=".713954pt" strokecolor="#5B5B5B">
                <v:path arrowok="t"/>
              </v:shape>
            </v:group>
            <v:group style="position:absolute;left:3422;top:12449;width:2;height:426" coordorigin="3422,12449" coordsize="2,426">
              <v:shape style="position:absolute;left:3422;top:12449;width:2;height:426" coordorigin="3422,12449" coordsize="0,426" path="m3422,12875l3422,12449e" filled="f" stroked="t" strokeweight=".713954pt" strokecolor="#6B77BF">
                <v:path arrowok="t"/>
              </v:shape>
            </v:group>
            <v:group style="position:absolute;left:3232;top:12593;width:2;height:335" coordorigin="3232,12593" coordsize="2,335">
              <v:shape style="position:absolute;left:3232;top:12593;width:2;height:335" coordorigin="3232,12593" coordsize="0,335" path="m3232,12928l3232,12593e" filled="f" stroked="t" strokeweight="1.427909pt" strokecolor="#2F3867">
                <v:path arrowok="t"/>
              </v:shape>
            </v:group>
            <v:group style="position:absolute;left:3408;top:12746;width:2;height:115" coordorigin="3408,12746" coordsize="2,115">
              <v:shape style="position:absolute;left:3408;top:12746;width:2;height:115" coordorigin="3408,12746" coordsize="0,115" path="m3408,12861l3408,12746e" filled="f" stroked="t" strokeweight="2.141863pt" strokecolor="#6B70A3">
                <v:path arrowok="t"/>
              </v:shape>
            </v:group>
            <v:group style="position:absolute;left:7416;top:12316;width:2;height:3729" coordorigin="7416,12316" coordsize="2,3729">
              <v:shape style="position:absolute;left:7416;top:12316;width:2;height:3729" coordorigin="7416,12316" coordsize="0,3729" path="m7416,16045l7416,12316e" filled="f" stroked="t" strokeweight=".713954pt" strokecolor="#575757">
                <v:path arrowok="t"/>
              </v:shape>
            </v:group>
            <v:group style="position:absolute;left:10052;top:12827;width:2;height:91" coordorigin="10052,12827" coordsize="2,91">
              <v:shape style="position:absolute;left:10052;top:12827;width:2;height:91" coordorigin="10052,12827" coordsize="0,91" path="m10052,12918l10052,12827e" filled="f" stroked="t" strokeweight=".47597pt" strokecolor="#383B9C">
                <v:path arrowok="t"/>
              </v:shape>
            </v:group>
            <v:group style="position:absolute;left:10014;top:12937;width:2;height:139" coordorigin="10014,12937" coordsize="2,139">
              <v:shape style="position:absolute;left:10014;top:12937;width:2;height:139" coordorigin="10014,12937" coordsize="0,139" path="m10014,13076l10014,12937e" filled="f" stroked="t" strokeweight="1.427909pt" strokecolor="#908C9C">
                <v:path arrowok="t"/>
              </v:shape>
            </v:group>
            <v:group style="position:absolute;left:757;top:13473;width:390;height:2" coordorigin="757,13473" coordsize="390,2">
              <v:shape style="position:absolute;left:757;top:13473;width:390;height:2" coordorigin="757,13473" coordsize="390,0" path="m757,13473l1147,13473e" filled="f" stroked="t" strokeweight=".47597pt" strokecolor="#3B3B3B">
                <v:path arrowok="t"/>
              </v:shape>
            </v:group>
            <v:group style="position:absolute;left:1057;top:13076;width:2;height:426" coordorigin="1057,13076" coordsize="2,426">
              <v:shape style="position:absolute;left:1057;top:13076;width:2;height:426" coordorigin="1057,13076" coordsize="0,426" path="m1057,13501l1057,13076e" filled="f" stroked="t" strokeweight=".237985pt" strokecolor="#444444">
                <v:path arrowok="t"/>
              </v:shape>
            </v:group>
            <v:group style="position:absolute;left:371;top:13475;width:2009;height:2" coordorigin="371,13475" coordsize="2009,2">
              <v:shape style="position:absolute;left:371;top:13475;width:2009;height:2" coordorigin="371,13475" coordsize="2009,0" path="m371,13475l2380,13475e" filled="f" stroked="t" strokeweight=".713954pt" strokecolor="#606060">
                <v:path arrowok="t"/>
              </v:shape>
            </v:group>
            <v:group style="position:absolute;left:1637;top:13076;width:2;height:426" coordorigin="1637,13076" coordsize="2,426">
              <v:shape style="position:absolute;left:1637;top:13076;width:2;height:426" coordorigin="1637,13076" coordsize="0,426" path="m1637,13501l1637,13076e" filled="f" stroked="t" strokeweight=".237985pt" strokecolor="#5B5B5B">
                <v:path arrowok="t"/>
              </v:shape>
            </v:group>
            <v:group style="position:absolute;left:2347;top:13076;width:2;height:426" coordorigin="2347,13076" coordsize="2,426">
              <v:shape style="position:absolute;left:2347;top:13076;width:2;height:426" coordorigin="2347,13076" coordsize="0,426" path="m2347,13501l2347,13076e" filled="f" stroked="t" strokeweight=".237985pt" strokecolor="#2F2F2F">
                <v:path arrowok="t"/>
              </v:shape>
            </v:group>
            <v:group style="position:absolute;left:2318;top:13473;width:105;height:2" coordorigin="2318,13473" coordsize="105,2">
              <v:shape style="position:absolute;left:2318;top:13473;width:105;height:2" coordorigin="2318,13473" coordsize="105,0" path="m2318,13473l2423,13473e" filled="f" stroked="t" strokeweight=".47597pt" strokecolor="#383838">
                <v:path arrowok="t"/>
              </v:shape>
            </v:group>
            <v:group style="position:absolute;left:7418;top:13047;width:2;height:2156" coordorigin="7418,13047" coordsize="2,2156">
              <v:shape style="position:absolute;left:7418;top:13047;width:2;height:2156" coordorigin="7418,13047" coordsize="0,2156" path="m7418,15203l7418,13047e" filled="f" stroked="t" strokeweight=".47597pt" strokecolor="#575757">
                <v:path arrowok="t"/>
              </v:shape>
            </v:group>
            <v:group style="position:absolute;left:376;top:13458;width:2;height:397" coordorigin="376,13458" coordsize="2,397">
              <v:shape style="position:absolute;left:376;top:13458;width:2;height:397" coordorigin="376,13458" coordsize="0,397" path="m376,13855l376,13458e" filled="f" stroked="t" strokeweight=".47597pt" strokecolor="#444444">
                <v:path arrowok="t"/>
              </v:shape>
            </v:group>
            <v:group style="position:absolute;left:1057;top:13487;width:2;height:1908" coordorigin="1057,13487" coordsize="2,1908">
              <v:shape style="position:absolute;left:1057;top:13487;width:2;height:1908" coordorigin="1057,13487" coordsize="0,1908" path="m1057,15395l1057,13487e" filled="f" stroked="t" strokeweight=".237985pt" strokecolor="#000000">
                <v:path arrowok="t"/>
              </v:shape>
            </v:group>
            <v:group style="position:absolute;left:1637;top:13487;width:2;height:2663" coordorigin="1637,13487" coordsize="2,2663">
              <v:shape style="position:absolute;left:1637;top:13487;width:2;height:2663" coordorigin="1637,13487" coordsize="0,2663" path="m1637,16150l1637,13487e" filled="f" stroked="t" strokeweight=".237985pt" strokecolor="#000000">
                <v:path arrowok="t"/>
              </v:shape>
            </v:group>
            <v:group style="position:absolute;left:2347;top:13487;width:2;height:2663" coordorigin="2347,13487" coordsize="2,2663">
              <v:shape style="position:absolute;left:2347;top:13487;width:2;height:2663" coordorigin="2347,13487" coordsize="0,2663" path="m2347,16150l2347,13487e" filled="f" stroked="t" strokeweight=".237985pt" strokecolor="#000000">
                <v:path arrowok="t"/>
              </v:shape>
            </v:group>
            <v:group style="position:absolute;left:378;top:13850;width:2;height:492" coordorigin="378,13850" coordsize="2,492">
              <v:shape style="position:absolute;left:378;top:13850;width:2;height:492" coordorigin="378,13850" coordsize="0,492" path="m378,14343l378,13850e" filled="f" stroked="t" strokeweight=".713954pt" strokecolor="#707070">
                <v:path arrowok="t"/>
              </v:shape>
            </v:group>
            <v:group style="position:absolute;left:7420;top:14046;width:2;height:163" coordorigin="7420,14046" coordsize="2,163">
              <v:shape style="position:absolute;left:7420;top:14046;width:2;height:163" coordorigin="7420,14046" coordsize="0,163" path="m7420,14209l7420,14046e" filled="f" stroked="t" strokeweight=".47597pt" strokecolor="#3B3B3B">
                <v:path arrowok="t"/>
              </v:shape>
            </v:group>
            <v:group style="position:absolute;left:381;top:14419;width:2;height:411" coordorigin="381,14419" coordsize="2,411">
              <v:shape style="position:absolute;left:381;top:14419;width:2;height:411" coordorigin="381,14419" coordsize="0,411" path="m381,14830l381,14419e" filled="f" stroked="t" strokeweight=".47597pt" strokecolor="#3F3F3F">
                <v:path arrowok="t"/>
              </v:shape>
            </v:group>
            <v:group style="position:absolute;left:7425;top:14563;width:2;height:268" coordorigin="7425,14563" coordsize="2,268">
              <v:shape style="position:absolute;left:7425;top:14563;width:2;height:268" coordorigin="7425,14563" coordsize="0,268" path="m7425,14830l7425,14563e" filled="f" stroked="t" strokeweight=".47597pt" strokecolor="#3B3B3B">
                <v:path arrowok="t"/>
              </v:shape>
            </v:group>
            <v:group style="position:absolute;left:381;top:14773;width:2;height:373" coordorigin="381,14773" coordsize="2,373">
              <v:shape style="position:absolute;left:381;top:14773;width:2;height:373" coordorigin="381,14773" coordsize="0,373" path="m381,15146l381,14773e" filled="f" stroked="t" strokeweight=".47597pt" strokecolor="#606060">
                <v:path arrowok="t"/>
              </v:shape>
            </v:group>
            <v:group style="position:absolute;left:7432;top:12564;width:2;height:3590" coordorigin="7432,12564" coordsize="2,3590">
              <v:shape style="position:absolute;left:7432;top:12564;width:2;height:3590" coordorigin="7432,12564" coordsize="0,3590" path="m7432,16155l7432,12564e" filled="f" stroked="t" strokeweight=".713954pt" strokecolor="#575757">
                <v:path arrowok="t"/>
              </v:shape>
            </v:group>
            <v:group style="position:absolute;left:383;top:15089;width:2;height:335" coordorigin="383,15089" coordsize="2,335">
              <v:shape style="position:absolute;left:383;top:15089;width:2;height:335" coordorigin="383,15089" coordsize="0,335" path="m383,15423l383,15089e" filled="f" stroked="t" strokeweight=".237985pt" strokecolor="#444444">
                <v:path arrowok="t"/>
              </v:shape>
            </v:group>
            <v:group style="position:absolute;left:386;top:16167;width:771;height:2" coordorigin="386,16167" coordsize="771,2">
              <v:shape style="position:absolute;left:386;top:16167;width:771;height:2" coordorigin="386,16167" coordsize="771,0" path="m386,16167l1157,16167e" filled="f" stroked="t" strokeweight="1.189924pt" strokecolor="#747474">
                <v:path arrowok="t"/>
              </v:shape>
            </v:group>
            <v:group style="position:absolute;left:383;top:15366;width:2;height:622" coordorigin="383,15366" coordsize="2,622">
              <v:shape style="position:absolute;left:383;top:15366;width:2;height:622" coordorigin="383,15366" coordsize="0,622" path="m383,15987l383,15366e" filled="f" stroked="t" strokeweight=".237985pt" strokecolor="#5B5B5B">
                <v:path arrowok="t"/>
              </v:shape>
            </v:group>
            <v:group style="position:absolute;left:1057;top:15395;width:2;height:760" coordorigin="1057,15395" coordsize="2,760">
              <v:shape style="position:absolute;left:1057;top:15395;width:2;height:760" coordorigin="1057,15395" coordsize="0,760" path="m1057,16155l1057,15395e" filled="f" stroked="t" strokeweight=".237985pt" strokecolor="#777777">
                <v:path arrowok="t"/>
              </v:shape>
            </v:group>
            <v:group style="position:absolute;left:1057;top:16140;width:585;height:2" coordorigin="1057,16140" coordsize="585,2">
              <v:shape style="position:absolute;left:1057;top:16140;width:585;height:2" coordorigin="1057,16140" coordsize="585,0" path="m1057,16140l1642,16140e" filled="f" stroked="t" strokeweight=".713954pt" strokecolor="#4F4F4F">
                <v:path arrowok="t"/>
              </v:shape>
            </v:group>
            <v:group style="position:absolute;left:1609;top:16162;width:8986;height:2" coordorigin="1609,16162" coordsize="8986,2">
              <v:shape style="position:absolute;left:1609;top:16162;width:8986;height:2" coordorigin="1609,16162" coordsize="8986,0" path="m1609,16162l10595,16162e" filled="f" stroked="t" strokeweight=".951939pt" strokecolor="#575757">
                <v:path arrowok="t"/>
              </v:shape>
            </v:group>
            <v:group style="position:absolute;left:1809;top:16162;width:571;height:2" coordorigin="1809,16162" coordsize="571,2">
              <v:shape style="position:absolute;left:1809;top:16162;width:571;height:2" coordorigin="1809,16162" coordsize="571,0" path="m1809,16162l2380,16162e" filled="f" stroked="t" strokeweight=".951939pt" strokecolor="#6B6B6B">
                <v:path arrowok="t"/>
              </v:shape>
            </v:group>
            <v:group style="position:absolute;left:6925;top:16150;width:838;height:2" coordorigin="6925,16150" coordsize="838,2">
              <v:shape style="position:absolute;left:6925;top:16150;width:838;height:2" coordorigin="6925,16150" coordsize="838,0" path="m6925,16150l7763,16150e" filled="f" stroked="t" strokeweight=".47597pt" strokecolor="#383838">
                <v:path arrowok="t"/>
              </v:shape>
            </v:group>
            <v:group style="position:absolute;left:9343;top:16145;width:495;height:2" coordorigin="9343,16145" coordsize="495,2">
              <v:shape style="position:absolute;left:9343;top:16145;width:495;height:2" coordorigin="9343,16145" coordsize="495,0" path="m9343,16145l9838,16145e" filled="f" stroked="t" strokeweight=".47597pt" strokecolor="#383838">
                <v:path arrowok="t"/>
              </v:shape>
            </v:group>
            <v:group style="position:absolute;left:6178;top:16145;width:5507;height:2" coordorigin="6178,16145" coordsize="5507,2">
              <v:shape style="position:absolute;left:6178;top:16145;width:5507;height:2" coordorigin="6178,16145" coordsize="5507,0" path="m6178,16145l11685,16145e" filled="f" stroked="t" strokeweight=".713954pt" strokecolor="#4F4F4F">
                <v:path arrowok="t"/>
              </v:shape>
            </v:group>
            <v:group style="position:absolute;left:11618;top:15395;width:2;height:755" coordorigin="11618,15395" coordsize="2,755">
              <v:shape style="position:absolute;left:11618;top:15395;width:2;height:755" coordorigin="11618,15395" coordsize="0,755" path="m11618,16150l11618,15395e" filled="f" stroked="t" strokeweight=".237985pt" strokecolor="#54545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2"/>
          <w:szCs w:val="22"/>
          <w:color w:val="606060"/>
          <w:w w:val="89"/>
          <w:position w:val="3"/>
        </w:rPr>
        <w:t>lt</w:t>
      </w:r>
      <w:r>
        <w:rPr>
          <w:rFonts w:ascii="Arial" w:hAnsi="Arial" w:cs="Arial" w:eastAsia="Arial"/>
          <w:sz w:val="22"/>
          <w:szCs w:val="22"/>
          <w:color w:val="606060"/>
          <w:spacing w:val="-14"/>
          <w:w w:val="89"/>
          <w:position w:val="3"/>
        </w:rPr>
        <w:t>f</w:t>
      </w:r>
      <w:r>
        <w:rPr>
          <w:rFonts w:ascii="Arial" w:hAnsi="Arial" w:cs="Arial" w:eastAsia="Arial"/>
          <w:sz w:val="22"/>
          <w:szCs w:val="22"/>
          <w:color w:val="838583"/>
          <w:spacing w:val="0"/>
          <w:w w:val="94"/>
          <w:position w:val="3"/>
        </w:rPr>
        <w:t>z</w:t>
      </w:r>
      <w:r>
        <w:rPr>
          <w:rFonts w:ascii="Arial" w:hAnsi="Arial" w:cs="Arial" w:eastAsia="Arial"/>
          <w:sz w:val="22"/>
          <w:szCs w:val="22"/>
          <w:color w:val="838583"/>
          <w:spacing w:val="-26"/>
          <w:w w:val="100"/>
          <w:position w:val="3"/>
        </w:rPr>
        <w:t> </w:t>
      </w:r>
      <w:r>
        <w:rPr>
          <w:rFonts w:ascii="Arial" w:hAnsi="Arial" w:cs="Arial" w:eastAsia="Arial"/>
          <w:sz w:val="23"/>
          <w:szCs w:val="23"/>
          <w:color w:val="838583"/>
          <w:spacing w:val="0"/>
          <w:w w:val="58"/>
          <w:position w:val="3"/>
        </w:rPr>
        <w:t>E</w:t>
      </w:r>
      <w:r>
        <w:rPr>
          <w:rFonts w:ascii="Arial" w:hAnsi="Arial" w:cs="Arial" w:eastAsia="Arial"/>
          <w:sz w:val="23"/>
          <w:szCs w:val="23"/>
          <w:color w:val="838583"/>
          <w:spacing w:val="-20"/>
          <w:w w:val="59"/>
          <w:position w:val="3"/>
        </w:rPr>
        <w:t>l</w:t>
      </w:r>
      <w:r>
        <w:rPr>
          <w:rFonts w:ascii="Arial" w:hAnsi="Arial" w:cs="Arial" w:eastAsia="Arial"/>
          <w:sz w:val="22"/>
          <w:szCs w:val="22"/>
          <w:color w:val="4B4B4B"/>
          <w:spacing w:val="6"/>
          <w:w w:val="76"/>
          <w:position w:val="3"/>
        </w:rPr>
        <w:t>A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83"/>
          <w:position w:val="3"/>
        </w:rPr>
        <w:t>mir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>itf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160"/>
        </w:sectPr>
      </w:pPr>
      <w:rPr/>
    </w:p>
    <w:p>
      <w:pPr>
        <w:spacing w:before="81" w:after="0" w:line="215" w:lineRule="auto"/>
        <w:ind w:left="601" w:right="-153" w:firstLine="-54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9"/>
          <w:szCs w:val="89"/>
          <w:color w:val="2D2D2D"/>
          <w:spacing w:val="-703"/>
          <w:w w:val="142"/>
          <w:b/>
          <w:bCs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9"/>
          <w:position w:val="0"/>
        </w:rPr>
        <w:t>IZ</w:t>
      </w:r>
      <w:r>
        <w:rPr>
          <w:rFonts w:ascii="Arial" w:hAnsi="Arial" w:cs="Arial" w:eastAsia="Arial"/>
          <w:sz w:val="14"/>
          <w:szCs w:val="14"/>
          <w:color w:val="2D2D2D"/>
          <w:spacing w:val="-24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4"/>
          <w:position w:val="0"/>
        </w:rPr>
        <w:t>MIR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4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86"/>
          <w:b/>
          <w:bCs/>
          <w:position w:val="0"/>
        </w:rPr>
        <w:t>BÜYÜKSEHIR</w:t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86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3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36" w:right="4719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477.119995pt;margin-top:-4.9338pt;width:50.880001pt;height:47.040001pt;mso-position-horizontal-relative:page;mso-position-vertical-relative:paragraph;z-index:-16159" type="#_x0000_t75">
            <v:imagedata r:id="rId44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1" w:after="0" w:line="240" w:lineRule="auto"/>
        <w:ind w:left="447" w:right="4859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2"/>
        </w:rPr>
        <w:t>BAŞKANLIÖI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6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1" w:after="0" w:line="237" w:lineRule="exact"/>
        <w:ind w:left="1095" w:right="5567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60" w:bottom="0" w:left="180" w:right="180"/>
          <w:cols w:num="2" w:equalWidth="0">
            <w:col w:w="1521" w:space="1508"/>
            <w:col w:w="8531"/>
          </w:cols>
        </w:sectPr>
      </w:pPr>
      <w:rPr/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1.324081" w:type="dxa"/>
      </w:tblPr>
      <w:tblGrid/>
      <w:tr>
        <w:trPr>
          <w:trHeight w:val="236" w:hRule="exact"/>
        </w:trPr>
        <w:tc>
          <w:tcPr>
            <w:tcW w:w="1218" w:type="dxa"/>
            <w:tcBorders>
              <w:top w:val="single" w:sz="5.67984" w:space="0" w:color="4B4B4B"/>
              <w:bottom w:val="single" w:sz="5.67984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6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12"/>
                <w:position w:val="-1"/>
              </w:rPr>
              <w:t>PlayTarihi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343" w:type="dxa"/>
            <w:tcBorders>
              <w:top w:val="single" w:sz="5.67984" w:space="0" w:color="4B4B4B"/>
              <w:bottom w:val="single" w:sz="5.67984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6" w:lineRule="exact"/>
              <w:ind w:left="18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4"/>
                <w:position w:val="-1"/>
              </w:rPr>
              <w:t>:14.05.2017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297" w:type="dxa"/>
            <w:tcBorders>
              <w:top w:val="single" w:sz="5.67984" w:space="0" w:color="4B4B4B"/>
              <w:bottom w:val="single" w:sz="5.67984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6" w:lineRule="exact"/>
              <w:ind w:left="20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1A1A1A"/>
                <w:spacing w:val="0"/>
                <w:w w:val="10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A1A1A"/>
                <w:spacing w:val="-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11"/>
                <w:position w:val="-1"/>
              </w:rPr>
              <w:t>SıraNo:35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437" w:type="dxa"/>
            <w:gridSpan w:val="2"/>
            <w:tcBorders>
              <w:top w:val="single" w:sz="5.67984" w:space="0" w:color="4B4B4B"/>
              <w:bottom w:val="single" w:sz="5.67984" w:space="0" w:color="4B4B4B"/>
              <w:left w:val="nil" w:sz="6" w:space="0" w:color="auto"/>
              <w:right w:val="single" w:sz="7.57312" w:space="0" w:color="4F4F4F"/>
            </w:tcBorders>
          </w:tcPr>
          <w:p>
            <w:pPr>
              <w:spacing w:before="6" w:after="0" w:line="216" w:lineRule="exact"/>
              <w:ind w:left="279" w:right="-20"/>
              <w:jc w:val="left"/>
              <w:tabs>
                <w:tab w:pos="22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0"/>
                <w:w w:val="10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-1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0"/>
                <w:w w:val="100"/>
                <w:position w:val="-1"/>
              </w:rPr>
              <w:t>:21:04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-3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  <w:position w:val="-1"/>
              </w:rPr>
              <w:t>tfe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2"/>
                <w:w w:val="100"/>
                <w:position w:val="-1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95E"/>
                <w:spacing w:val="0"/>
                <w:w w:val="113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41" w:hRule="exact"/>
        </w:trPr>
        <w:tc>
          <w:tcPr>
            <w:tcW w:w="1218" w:type="dxa"/>
            <w:tcBorders>
              <w:top w:val="single" w:sz="5.67984" w:space="0" w:color="4B4B4B"/>
              <w:bottom w:val="single" w:sz="5.67984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18" w:lineRule="exact"/>
              <w:ind w:left="5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5"/>
              </w:rPr>
              <w:t>KayıtTarihi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343" w:type="dxa"/>
            <w:tcBorders>
              <w:top w:val="single" w:sz="5.67984" w:space="0" w:color="4B4B4B"/>
              <w:bottom w:val="single" w:sz="5.67984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18" w:lineRule="exact"/>
              <w:ind w:left="18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4"/>
              </w:rPr>
              <w:t>:14.05.2017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297" w:type="dxa"/>
            <w:tcBorders>
              <w:top w:val="single" w:sz="5.67984" w:space="0" w:color="4B4B4B"/>
              <w:bottom w:val="single" w:sz="5.67984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18" w:lineRule="exact"/>
              <w:ind w:left="205" w:right="-20"/>
              <w:jc w:val="left"/>
              <w:tabs>
                <w:tab w:pos="15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0"/>
                <w:w w:val="100"/>
              </w:rPr>
              <w:t>IKayıtNo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-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0"/>
                <w:w w:val="103"/>
              </w:rPr>
              <w:t>:3104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437" w:type="dxa"/>
            <w:gridSpan w:val="2"/>
            <w:tcBorders>
              <w:top w:val="single" w:sz="5.67984" w:space="0" w:color="4B4B4B"/>
              <w:bottom w:val="single" w:sz="5.67984" w:space="0" w:color="4B4B4B"/>
              <w:left w:val="nil" w:sz="6" w:space="0" w:color="auto"/>
              <w:right w:val="single" w:sz="7.57312" w:space="0" w:color="4F4F4F"/>
            </w:tcBorders>
          </w:tcPr>
          <w:p>
            <w:pPr>
              <w:spacing w:before="8" w:after="0" w:line="218" w:lineRule="exact"/>
              <w:ind w:left="27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5"/>
              </w:rPr>
              <w:t>IBHctirimAlan:ErTahirSARIKAYA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3" w:hRule="exact"/>
        </w:trPr>
        <w:tc>
          <w:tcPr>
            <w:tcW w:w="11296" w:type="dxa"/>
            <w:gridSpan w:val="5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6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36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17"/>
                <w:w w:val="13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0"/>
                <w:w w:val="100"/>
              </w:rPr>
              <w:t>Üçeylül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Ba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4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Caddesi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0"/>
                <w:w w:val="100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2"/>
              </w:rPr>
              <w:t>Ödemiş/İZMİR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8" w:hRule="exact"/>
        </w:trPr>
        <w:tc>
          <w:tcPr>
            <w:tcW w:w="1218" w:type="dxa"/>
            <w:tcBorders>
              <w:top w:val="single" w:sz="7.57312" w:space="0" w:color="4B4B4B"/>
              <w:bottom w:val="single" w:sz="5.67984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8" w:lineRule="exact"/>
              <w:ind w:left="6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Do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2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520" w:type="dxa"/>
            <w:gridSpan w:val="3"/>
            <w:tcBorders>
              <w:top w:val="single" w:sz="7.57312" w:space="0" w:color="4B4B4B"/>
              <w:bottom w:val="single" w:sz="5.67984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8" w:lineRule="exact"/>
              <w:ind w:left="15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0"/>
                <w:w w:val="136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-27"/>
                <w:w w:val="13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0"/>
                <w:w w:val="100"/>
              </w:rPr>
              <w:t>Üçeylül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Ba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4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Caddesi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0"/>
                <w:w w:val="100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Ödenıi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9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95E"/>
                <w:spacing w:val="0"/>
                <w:w w:val="100"/>
              </w:rPr>
              <w:t>/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95E"/>
                <w:spacing w:val="-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IZMİR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558" w:type="dxa"/>
            <w:tcBorders>
              <w:top w:val="single" w:sz="7.57312" w:space="0" w:color="4B4B4B"/>
              <w:bottom w:val="single" w:sz="5.67984" w:space="0" w:color="4B4B4B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43" w:hRule="exact"/>
        </w:trPr>
        <w:tc>
          <w:tcPr>
            <w:tcW w:w="1218" w:type="dxa"/>
            <w:tcBorders>
              <w:top w:val="single" w:sz="5.67984" w:space="0" w:color="4B4B4B"/>
              <w:bottom w:val="single" w:sz="5.6798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5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0"/>
                <w:w w:val="96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0"/>
                <w:w w:val="96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5"/>
                <w:w w:val="9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3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520" w:type="dxa"/>
            <w:gridSpan w:val="3"/>
            <w:tcBorders>
              <w:top w:val="single" w:sz="5.67984" w:space="0" w:color="4B4B4B"/>
              <w:bottom w:val="single" w:sz="5.6798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176" w:right="-20"/>
              <w:jc w:val="left"/>
              <w:tabs>
                <w:tab w:pos="31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0"/>
                <w:w w:val="100"/>
              </w:rPr>
              <w:t>:Çö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Yangmı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558" w:type="dxa"/>
            <w:tcBorders>
              <w:top w:val="single" w:sz="5.67984" w:space="0" w:color="4B4B4B"/>
              <w:bottom w:val="single" w:sz="5.6798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76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95E"/>
                <w:spacing w:val="-15"/>
                <w:w w:val="136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0"/>
                <w:w w:val="90"/>
              </w:rPr>
              <w:t>Açı.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0"/>
                <w:w w:val="91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2"/>
              </w:rPr>
              <w:t>Ateş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6" w:after="0" w:line="240" w:lineRule="auto"/>
        <w:ind w:left="180" w:right="-20"/>
        <w:jc w:val="left"/>
        <w:tabs>
          <w:tab w:pos="3340" w:val="left"/>
          <w:tab w:pos="6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6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95E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6" w:lineRule="exact"/>
        <w:ind w:left="33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7.017258pt;margin-top:.427447pt;width:56.183572pt;height:24pt;mso-position-horizontal-relative:page;mso-position-vertical-relative:paragraph;z-index:-16157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  <w:tab w:pos="108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414242"/>
                      <w:spacing w:val="0"/>
                      <w:w w:val="38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14242"/>
                      <w:spacing w:val="-43"/>
                      <w:w w:val="38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14242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14242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1A1A1A"/>
                      <w:spacing w:val="0"/>
                      <w:w w:val="38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1A1A1A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1A1A1A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939393"/>
                      <w:spacing w:val="-76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2"/>
          <w:w w:val="10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939393"/>
          <w:spacing w:val="0"/>
          <w:w w:val="72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93939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2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-72"/>
          <w:w w:val="10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95E"/>
          <w:spacing w:val="0"/>
          <w:w w:val="26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2595E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93"/>
          <w:w w:val="9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8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-19"/>
          <w:w w:val="8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4"/>
          <w:w w:val="9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-58"/>
          <w:w w:val="8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314"/>
        </w:rPr>
        <w:t>ı--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315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315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A0A0A"/>
          <w:spacing w:val="0"/>
          <w:w w:val="5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A0A0A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0A0A0A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253"/>
        </w:rPr>
        <w:t>-:-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25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1"/>
          <w:w w:val="25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44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44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275"/>
        </w:rPr>
        <w:t>--:-----------1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2" w:lineRule="exact"/>
        <w:ind w:left="5722" w:right="-20"/>
        <w:jc w:val="left"/>
        <w:tabs>
          <w:tab w:pos="6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4"/>
          <w:szCs w:val="24"/>
          <w:color w:val="2D2D2D"/>
          <w:spacing w:val="0"/>
          <w:w w:val="52"/>
        </w:rPr>
        <w:t>1</w:t>
      </w:r>
      <w:r>
        <w:rPr>
          <w:rFonts w:ascii="Arial" w:hAnsi="Arial" w:cs="Arial" w:eastAsia="Arial"/>
          <w:sz w:val="24"/>
          <w:szCs w:val="24"/>
          <w:color w:val="2D2D2D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rtangını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1"/>
        </w:rPr>
        <w:t>:21:13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70" w:lineRule="atLeast"/>
        <w:ind w:left="1874" w:right="4190" w:firstLine="-1704"/>
        <w:jc w:val="left"/>
        <w:tabs>
          <w:tab w:pos="1860" w:val="left"/>
          <w:tab w:pos="5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  <w:position w:val="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95E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95E"/>
          <w:spacing w:val="0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Erca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0"/>
        </w:rPr>
        <w:t>ÇALlŞKAN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180"/>
        </w:sectPr>
      </w:pPr>
      <w:rPr/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8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6" w:lineRule="auto"/>
        <w:ind w:right="1053"/>
        <w:jc w:val="left"/>
        <w:tabs>
          <w:tab w:pos="2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:21:05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f'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5297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57" w:lineRule="auto"/>
        <w:ind w:left="2546" w:right="-54" w:firstLine="-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6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95E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14" w:lineRule="exact"/>
        <w:ind w:left="14" w:right="-20"/>
        <w:jc w:val="left"/>
        <w:tabs>
          <w:tab w:pos="2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o!talaaz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89"/>
          <w:position w:val="-1"/>
        </w:rPr>
        <w:t>Geliş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90"/>
          <w:position w:val="-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:09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180"/>
          <w:cols w:num="3" w:equalWidth="0">
            <w:col w:w="691" w:space="1183"/>
            <w:col w:w="5057" w:space="357"/>
            <w:col w:w="4272"/>
          </w:cols>
        </w:sectPr>
      </w:pPr>
      <w:rPr/>
    </w:p>
    <w:p>
      <w:pPr>
        <w:spacing w:before="19" w:after="0" w:line="240" w:lineRule="auto"/>
        <w:ind w:left="170" w:right="-73"/>
        <w:jc w:val="left"/>
        <w:tabs>
          <w:tab w:pos="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Yı.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56" w:lineRule="auto"/>
        <w:ind w:left="19" w:right="1092" w:firstLine="-1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1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180"/>
          <w:cols w:num="3" w:equalWidth="0">
            <w:col w:w="1329" w:space="545"/>
            <w:col w:w="2160" w:space="377"/>
            <w:col w:w="7149"/>
          </w:cols>
        </w:sectPr>
      </w:pPr>
      <w:rPr/>
    </w:p>
    <w:p>
      <w:pPr>
        <w:spacing w:before="24" w:after="0" w:line="240" w:lineRule="auto"/>
        <w:ind w:left="170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Görüldügü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8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varıldıgında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90" w:lineRule="exact"/>
        <w:ind w:left="259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12"/>
          <w:position w:val="-2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-11"/>
          <w:w w:val="11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180"/>
          <w:cols w:num="2" w:equalWidth="0">
            <w:col w:w="1608" w:space="267"/>
            <w:col w:w="9685"/>
          </w:cols>
        </w:sectPr>
      </w:pPr>
      <w:rPr/>
    </w:p>
    <w:p>
      <w:pPr>
        <w:spacing w:before="0" w:after="0" w:line="222" w:lineRule="exact"/>
        <w:ind w:left="224" w:right="-20"/>
        <w:jc w:val="left"/>
        <w:tabs>
          <w:tab w:pos="2120" w:val="left"/>
          <w:tab w:pos="4400" w:val="left"/>
          <w:tab w:pos="6300" w:val="left"/>
          <w:tab w:pos="7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-5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"/>
          <w:w w:val="113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  <w:t>işlenerek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8"/>
          <w:szCs w:val="28"/>
          <w:color w:val="414242"/>
          <w:spacing w:val="0"/>
          <w:w w:val="51"/>
          <w:position w:val="-5"/>
        </w:rPr>
        <w:t>ISu</w:t>
      </w:r>
      <w:r>
        <w:rPr>
          <w:rFonts w:ascii="Times New Roman" w:hAnsi="Times New Roman" w:cs="Times New Roman" w:eastAsia="Times New Roman"/>
          <w:sz w:val="28"/>
          <w:szCs w:val="28"/>
          <w:color w:val="414242"/>
          <w:spacing w:val="26"/>
          <w:w w:val="51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  <w:position w:val="-5"/>
        </w:rPr>
        <w:t>IKöptl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  <w:position w:val="-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91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5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-4"/>
          <w:w w:val="100"/>
          <w:position w:val="-5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52595E"/>
          <w:spacing w:val="0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52595E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52595E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9"/>
          <w:position w:val="-5"/>
        </w:rPr>
        <w:t>!K.K.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5"/>
          <w:w w:val="98"/>
          <w:position w:val="-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2595E"/>
          <w:spacing w:val="0"/>
          <w:w w:val="138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95E"/>
          <w:spacing w:val="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97"/>
          <w:position w:val="-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-2"/>
          <w:w w:val="97"/>
          <w:position w:val="-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95E"/>
          <w:spacing w:val="0"/>
          <w:w w:val="115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4397" w:right="-20"/>
        <w:jc w:val="left"/>
        <w:tabs>
          <w:tab w:pos="8280" w:val="left"/>
        </w:tabs>
        <w:rPr>
          <w:rFonts w:ascii="Courier New" w:hAnsi="Courier New" w:cs="Courier New" w:eastAsia="Courier New"/>
          <w:sz w:val="26"/>
          <w:szCs w:val="26"/>
        </w:rPr>
      </w:pPr>
      <w:rPr/>
      <w:r>
        <w:rPr>
          <w:rFonts w:ascii="Courier New" w:hAnsi="Courier New" w:cs="Courier New" w:eastAsia="Courier New"/>
          <w:sz w:val="26"/>
          <w:szCs w:val="26"/>
          <w:color w:val="414242"/>
          <w:spacing w:val="0"/>
          <w:w w:val="122"/>
          <w:position w:val="4"/>
        </w:rPr>
        <w:t>Fl</w:t>
      </w:r>
      <w:r>
        <w:rPr>
          <w:rFonts w:ascii="Courier New" w:hAnsi="Courier New" w:cs="Courier New" w:eastAsia="Courier New"/>
          <w:sz w:val="26"/>
          <w:szCs w:val="26"/>
          <w:color w:val="1A1A1A"/>
          <w:spacing w:val="0"/>
          <w:w w:val="122"/>
          <w:position w:val="4"/>
        </w:rPr>
        <w:t>-</w:t>
      </w:r>
      <w:r>
        <w:rPr>
          <w:rFonts w:ascii="Courier New" w:hAnsi="Courier New" w:cs="Courier New" w:eastAsia="Courier New"/>
          <w:sz w:val="26"/>
          <w:szCs w:val="26"/>
          <w:color w:val="1A1A1A"/>
          <w:spacing w:val="-54"/>
          <w:w w:val="122"/>
          <w:position w:val="4"/>
        </w:rPr>
        <w:t>-</w:t>
      </w:r>
      <w:r>
        <w:rPr>
          <w:rFonts w:ascii="Courier New" w:hAnsi="Courier New" w:cs="Courier New" w:eastAsia="Courier New"/>
          <w:sz w:val="26"/>
          <w:szCs w:val="26"/>
          <w:color w:val="414242"/>
          <w:spacing w:val="0"/>
          <w:w w:val="122"/>
          <w:position w:val="4"/>
        </w:rPr>
        <w:t>---</w:t>
      </w:r>
      <w:r>
        <w:rPr>
          <w:rFonts w:ascii="Courier New" w:hAnsi="Courier New" w:cs="Courier New" w:eastAsia="Courier New"/>
          <w:sz w:val="26"/>
          <w:szCs w:val="26"/>
          <w:color w:val="414242"/>
          <w:spacing w:val="-61"/>
          <w:w w:val="122"/>
          <w:position w:val="4"/>
        </w:rPr>
        <w:t>-</w:t>
      </w:r>
      <w:r>
        <w:rPr>
          <w:rFonts w:ascii="Courier New" w:hAnsi="Courier New" w:cs="Courier New" w:eastAsia="Courier New"/>
          <w:sz w:val="26"/>
          <w:szCs w:val="26"/>
          <w:color w:val="1A1A1A"/>
          <w:spacing w:val="0"/>
          <w:w w:val="122"/>
          <w:position w:val="4"/>
        </w:rPr>
        <w:t>--</w:t>
      </w:r>
      <w:r>
        <w:rPr>
          <w:rFonts w:ascii="Courier New" w:hAnsi="Courier New" w:cs="Courier New" w:eastAsia="Courier New"/>
          <w:sz w:val="26"/>
          <w:szCs w:val="26"/>
          <w:color w:val="1A1A1A"/>
          <w:spacing w:val="-4"/>
          <w:w w:val="122"/>
          <w:position w:val="4"/>
        </w:rPr>
        <w:t> </w:t>
      </w:r>
      <w:r>
        <w:rPr>
          <w:rFonts w:ascii="Courier New" w:hAnsi="Courier New" w:cs="Courier New" w:eastAsia="Courier New"/>
          <w:sz w:val="26"/>
          <w:szCs w:val="26"/>
          <w:color w:val="414242"/>
          <w:spacing w:val="0"/>
          <w:w w:val="122"/>
          <w:position w:val="4"/>
        </w:rPr>
        <w:t>=----</w:t>
      </w:r>
      <w:r>
        <w:rPr>
          <w:rFonts w:ascii="Courier New" w:hAnsi="Courier New" w:cs="Courier New" w:eastAsia="Courier New"/>
          <w:sz w:val="26"/>
          <w:szCs w:val="26"/>
          <w:color w:val="414242"/>
          <w:spacing w:val="28"/>
          <w:w w:val="122"/>
          <w:position w:val="4"/>
        </w:rPr>
        <w:t> </w:t>
      </w:r>
      <w:r>
        <w:rPr>
          <w:rFonts w:ascii="Courier New" w:hAnsi="Courier New" w:cs="Courier New" w:eastAsia="Courier New"/>
          <w:sz w:val="26"/>
          <w:szCs w:val="26"/>
          <w:color w:val="414242"/>
          <w:spacing w:val="0"/>
          <w:w w:val="100"/>
          <w:position w:val="4"/>
        </w:rPr>
        <w:t>r=</w:t>
      </w:r>
      <w:r>
        <w:rPr>
          <w:rFonts w:ascii="Courier New" w:hAnsi="Courier New" w:cs="Courier New" w:eastAsia="Courier New"/>
          <w:sz w:val="26"/>
          <w:szCs w:val="26"/>
          <w:color w:val="414242"/>
          <w:spacing w:val="-78"/>
          <w:w w:val="100"/>
          <w:position w:val="4"/>
        </w:rPr>
        <w:t> </w:t>
      </w:r>
      <w:r>
        <w:rPr>
          <w:rFonts w:ascii="Courier New" w:hAnsi="Courier New" w:cs="Courier New" w:eastAsia="Courier New"/>
          <w:sz w:val="26"/>
          <w:szCs w:val="26"/>
          <w:color w:val="414242"/>
          <w:spacing w:val="0"/>
          <w:w w:val="100"/>
          <w:position w:val="4"/>
        </w:rPr>
        <w:tab/>
      </w:r>
      <w:r>
        <w:rPr>
          <w:rFonts w:ascii="Courier New" w:hAnsi="Courier New" w:cs="Courier New" w:eastAsia="Courier New"/>
          <w:sz w:val="26"/>
          <w:szCs w:val="26"/>
          <w:color w:val="414242"/>
          <w:spacing w:val="0"/>
          <w:w w:val="125"/>
          <w:position w:val="4"/>
        </w:rPr>
        <w:t>--------------</w:t>
      </w:r>
      <w:r>
        <w:rPr>
          <w:rFonts w:ascii="Courier New" w:hAnsi="Courier New" w:cs="Courier New" w:eastAsia="Courier New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14" w:lineRule="exact"/>
        <w:ind w:left="18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6"/>
          <w:position w:val="-1"/>
        </w:rPr>
        <w:t>!Yangında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6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-1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8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84" w:right="-20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lfalımini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8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56" w:lineRule="auto"/>
        <w:ind w:left="1974" w:right="75" w:firstLine="-180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raştırma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kimligi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ıktıgı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180"/>
        </w:sectPr>
      </w:pPr>
      <w:rPr/>
    </w:p>
    <w:p>
      <w:pPr>
        <w:spacing w:before="35" w:after="0" w:line="240" w:lineRule="auto"/>
        <w:ind w:left="170" w:right="-20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fugortalı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5"/>
          <w:w w:val="9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95E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2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46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-21"/>
          <w:w w:val="14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190" w:lineRule="exact"/>
        <w:ind w:left="18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5"/>
          <w:position w:val="-3"/>
        </w:rPr>
        <w:t>Yimı:rı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5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"/>
          <w:w w:val="8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5"/>
          <w:position w:val="-3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5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8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8" w:lineRule="exact"/>
        <w:ind w:left="170" w:right="-20"/>
        <w:jc w:val="left"/>
        <w:tabs>
          <w:tab w:pos="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2D2D2D"/>
          <w:spacing w:val="0"/>
          <w:w w:val="66"/>
          <w:position w:val="1"/>
        </w:rPr>
        <w:t>l</w:t>
      </w:r>
      <w:r>
        <w:rPr>
          <w:rFonts w:ascii="Times New Roman" w:hAnsi="Times New Roman" w:cs="Times New Roman" w:eastAsia="Times New Roman"/>
          <w:sz w:val="31"/>
          <w:szCs w:val="31"/>
          <w:color w:val="2D2D2D"/>
          <w:spacing w:val="-18"/>
          <w:w w:val="66"/>
          <w:position w:val="1"/>
        </w:rPr>
        <w:t>r</w:t>
      </w:r>
      <w:r>
        <w:rPr>
          <w:rFonts w:ascii="Times New Roman" w:hAnsi="Times New Roman" w:cs="Times New Roman" w:eastAsia="Times New Roman"/>
          <w:sz w:val="31"/>
          <w:szCs w:val="31"/>
          <w:color w:val="52595E"/>
          <w:spacing w:val="0"/>
          <w:w w:val="66"/>
          <w:position w:val="1"/>
        </w:rPr>
        <w:t>e</w:t>
      </w:r>
      <w:r>
        <w:rPr>
          <w:rFonts w:ascii="Times New Roman" w:hAnsi="Times New Roman" w:cs="Times New Roman" w:eastAsia="Times New Roman"/>
          <w:sz w:val="31"/>
          <w:szCs w:val="31"/>
          <w:color w:val="52595E"/>
          <w:spacing w:val="-51"/>
          <w:w w:val="66"/>
          <w:position w:val="1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52595E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52595E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3"/>
          <w:szCs w:val="13"/>
          <w:color w:val="2D2D2D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3"/>
          <w:szCs w:val="13"/>
          <w:color w:val="2D2D2D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1"/>
          <w:position w:val="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left="170" w:right="-20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6"/>
        </w:rPr>
        <w:t>BkibinDöni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6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16"/>
          <w:w w:val="106"/>
        </w:rPr>
        <w:t> 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</w:rPr>
        <w:t>ü</w:t>
      </w:r>
      <w:r>
        <w:rPr>
          <w:rFonts w:ascii="Arial" w:hAnsi="Arial" w:cs="Arial" w:eastAsia="Arial"/>
          <w:sz w:val="17"/>
          <w:szCs w:val="17"/>
          <w:color w:val="2D2D2D"/>
          <w:spacing w:val="-35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95E"/>
          <w:spacing w:val="-12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14.05.2017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26" w:lineRule="exact"/>
        <w:ind w:left="767" w:right="-70"/>
        <w:jc w:val="left"/>
        <w:tabs>
          <w:tab w:pos="1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1"/>
        </w:rPr>
        <w:t>Posta/Ödemiş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657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31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-5"/>
          <w:w w:val="13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95E"/>
          <w:spacing w:val="-1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3"/>
        </w:rPr>
        <w:t>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4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180"/>
          <w:cols w:num="3" w:equalWidth="0">
            <w:col w:w="4409" w:space="1418"/>
            <w:col w:w="1262" w:space="1477"/>
            <w:col w:w="2994"/>
          </w:cols>
        </w:sectPr>
      </w:pPr>
      <w:rPr/>
    </w:p>
    <w:p>
      <w:pPr>
        <w:spacing w:before="60" w:after="0" w:line="214" w:lineRule="exact"/>
        <w:ind w:left="19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180"/>
        </w:sectPr>
      </w:pPr>
      <w:rPr/>
    </w:p>
    <w:p>
      <w:pPr>
        <w:spacing w:before="40" w:after="0" w:line="240" w:lineRule="auto"/>
        <w:ind w:right="668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319" w:right="-20"/>
        <w:jc w:val="left"/>
        <w:tabs>
          <w:tab w:pos="288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v:shape style="width:11.52pt;height:34.560001pt;mso-position-horizontal-relative:char;mso-position-vertical-relative:line" type="#_x0000_t75">
            <v:imagedata r:id="rId4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position w:val="0"/>
        </w:rPr>
        <w:t>                                     </w:t>
      </w:r>
      <w:r>
        <w:rPr>
          <w:rFonts w:ascii="Arial" w:hAnsi="Arial" w:cs="Arial" w:eastAsia="Arial"/>
          <w:sz w:val="21"/>
          <w:szCs w:val="21"/>
          <w:color w:val="939393"/>
          <w:spacing w:val="0"/>
          <w:w w:val="100"/>
          <w:b/>
          <w:bCs/>
          <w:position w:val="0"/>
        </w:rPr>
        <w:t>Er</w:t>
      </w:r>
      <w:r>
        <w:rPr>
          <w:rFonts w:ascii="Arial" w:hAnsi="Arial" w:cs="Arial" w:eastAsia="Arial"/>
          <w:sz w:val="21"/>
          <w:szCs w:val="21"/>
          <w:color w:val="939393"/>
          <w:spacing w:val="-52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939393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21"/>
          <w:szCs w:val="21"/>
          <w:color w:val="939393"/>
          <w:spacing w:val="0"/>
          <w:w w:val="100"/>
          <w:b/>
          <w:bCs/>
          <w:position w:val="0"/>
        </w:rPr>
      </w:r>
      <w:r>
        <w:rPr>
          <w:rFonts w:ascii="Arial" w:hAnsi="Arial" w:cs="Arial" w:eastAsia="Arial"/>
          <w:sz w:val="21"/>
          <w:szCs w:val="21"/>
          <w:color w:val="6D6E70"/>
          <w:spacing w:val="0"/>
          <w:w w:val="57"/>
          <w:b/>
          <w:bCs/>
          <w:position w:val="0"/>
        </w:rPr>
        <w:t>1</w:t>
      </w:r>
      <w:r>
        <w:rPr>
          <w:rFonts w:ascii="Arial" w:hAnsi="Arial" w:cs="Arial" w:eastAsia="Arial"/>
          <w:sz w:val="21"/>
          <w:szCs w:val="21"/>
          <w:color w:val="6D6E70"/>
          <w:spacing w:val="31"/>
          <w:w w:val="57"/>
          <w:b/>
          <w:bCs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52595E"/>
          <w:spacing w:val="0"/>
          <w:w w:val="102"/>
          <w:b/>
          <w:bCs/>
          <w:position w:val="0"/>
        </w:rPr>
        <w:t>YILDIRIM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45" w:after="0" w:line="292" w:lineRule="auto"/>
        <w:ind w:left="3039" w:right="119" w:firstLine="-914"/>
        <w:jc w:val="left"/>
        <w:tabs>
          <w:tab w:pos="26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w w:val="94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C7E7E"/>
          <w:spacing w:val="0"/>
          <w:w w:val="100"/>
        </w:rPr>
        <w:t>ü</w:t>
        <w:tab/>
      </w:r>
      <w:r>
        <w:rPr>
          <w:rFonts w:ascii="Times New Roman" w:hAnsi="Times New Roman" w:cs="Times New Roman" w:eastAsia="Times New Roman"/>
          <w:sz w:val="21"/>
          <w:szCs w:val="21"/>
          <w:color w:val="7C7E7E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7C7E7E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Böige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b/>
          <w:bCs/>
        </w:rPr>
        <w:t>1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b/>
          <w:bCs/>
        </w:rPr>
        <w:t>.</w:t>
      </w:r>
      <w:r>
        <w:rPr>
          <w:rFonts w:ascii="Arial" w:hAnsi="Arial" w:cs="Arial" w:eastAsia="Arial"/>
          <w:sz w:val="19"/>
          <w:szCs w:val="19"/>
          <w:color w:val="2D2D2D"/>
          <w:spacing w:val="11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5"/>
          <w:b/>
          <w:bCs/>
        </w:rPr>
        <w:t>Posta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5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7C7E7E"/>
          <w:spacing w:val="0"/>
          <w:w w:val="100"/>
          <w:b/>
          <w:bCs/>
        </w:rPr>
        <w:t>ar</w:t>
      </w:r>
      <w:r>
        <w:rPr>
          <w:rFonts w:ascii="Arial" w:hAnsi="Arial" w:cs="Arial" w:eastAsia="Arial"/>
          <w:sz w:val="19"/>
          <w:szCs w:val="19"/>
          <w:color w:val="7C7E7E"/>
          <w:spacing w:val="1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52595E"/>
          <w:spacing w:val="0"/>
          <w:w w:val="103"/>
          <w:b/>
          <w:bCs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402" w:right="151"/>
        <w:jc w:val="center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7C7E7E"/>
          <w:spacing w:val="0"/>
          <w:w w:val="105"/>
        </w:rPr>
        <w:t>Eır-gfinlKAYA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15" w:lineRule="exact"/>
        <w:ind w:right="-20"/>
        <w:jc w:val="righ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7C7E7E"/>
          <w:spacing w:val="0"/>
          <w:w w:val="78"/>
          <w:position w:val="-4"/>
        </w:rPr>
        <w:t>Itf</w:t>
      </w:r>
      <w:r>
        <w:rPr>
          <w:rFonts w:ascii="Arial" w:hAnsi="Arial" w:cs="Arial" w:eastAsia="Arial"/>
          <w:sz w:val="23"/>
          <w:szCs w:val="23"/>
          <w:color w:val="7C7E7E"/>
          <w:spacing w:val="-1"/>
          <w:w w:val="78"/>
          <w:position w:val="-4"/>
        </w:rPr>
        <w:t>a</w:t>
      </w:r>
      <w:r>
        <w:rPr>
          <w:rFonts w:ascii="Arial" w:hAnsi="Arial" w:cs="Arial" w:eastAsia="Arial"/>
          <w:sz w:val="23"/>
          <w:szCs w:val="23"/>
          <w:color w:val="52595E"/>
          <w:spacing w:val="0"/>
          <w:w w:val="78"/>
          <w:position w:val="-4"/>
        </w:rPr>
        <w:t>i</w:t>
      </w:r>
      <w:r>
        <w:rPr>
          <w:rFonts w:ascii="Arial" w:hAnsi="Arial" w:cs="Arial" w:eastAsia="Arial"/>
          <w:sz w:val="23"/>
          <w:szCs w:val="23"/>
          <w:color w:val="52595E"/>
          <w:spacing w:val="5"/>
          <w:w w:val="78"/>
          <w:position w:val="-4"/>
        </w:rPr>
        <w:t>y</w:t>
      </w:r>
      <w:r>
        <w:rPr>
          <w:rFonts w:ascii="Arial" w:hAnsi="Arial" w:cs="Arial" w:eastAsia="Arial"/>
          <w:sz w:val="23"/>
          <w:szCs w:val="23"/>
          <w:color w:val="7C7E7E"/>
          <w:spacing w:val="0"/>
          <w:w w:val="78"/>
          <w:position w:val="-4"/>
        </w:rPr>
        <w:t>e</w:t>
      </w:r>
      <w:r>
        <w:rPr>
          <w:rFonts w:ascii="Arial" w:hAnsi="Arial" w:cs="Arial" w:eastAsia="Arial"/>
          <w:sz w:val="23"/>
          <w:szCs w:val="23"/>
          <w:color w:val="7C7E7E"/>
          <w:spacing w:val="4"/>
          <w:w w:val="78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7C7E7E"/>
          <w:spacing w:val="-4"/>
          <w:w w:val="78"/>
          <w:position w:val="-4"/>
        </w:rPr>
        <w:t>G</w:t>
      </w:r>
      <w:r>
        <w:rPr>
          <w:rFonts w:ascii="Arial" w:hAnsi="Arial" w:cs="Arial" w:eastAsia="Arial"/>
          <w:sz w:val="23"/>
          <w:szCs w:val="23"/>
          <w:color w:val="52595E"/>
          <w:spacing w:val="-2"/>
          <w:w w:val="78"/>
          <w:position w:val="-4"/>
        </w:rPr>
        <w:t>ü</w:t>
      </w:r>
      <w:r>
        <w:rPr>
          <w:rFonts w:ascii="Arial" w:hAnsi="Arial" w:cs="Arial" w:eastAsia="Arial"/>
          <w:sz w:val="23"/>
          <w:szCs w:val="23"/>
          <w:color w:val="6D6E70"/>
          <w:spacing w:val="0"/>
          <w:w w:val="78"/>
          <w:position w:val="-4"/>
        </w:rPr>
        <w:t>ne</w:t>
      </w:r>
      <w:r>
        <w:rPr>
          <w:rFonts w:ascii="Arial" w:hAnsi="Arial" w:cs="Arial" w:eastAsia="Arial"/>
          <w:sz w:val="23"/>
          <w:szCs w:val="23"/>
          <w:color w:val="52595E"/>
          <w:spacing w:val="0"/>
          <w:w w:val="78"/>
          <w:position w:val="-4"/>
        </w:rPr>
        <w:t>y</w:t>
      </w:r>
      <w:r>
        <w:rPr>
          <w:rFonts w:ascii="Arial" w:hAnsi="Arial" w:cs="Arial" w:eastAsia="Arial"/>
          <w:sz w:val="23"/>
          <w:szCs w:val="23"/>
          <w:color w:val="52595E"/>
          <w:spacing w:val="-2"/>
          <w:w w:val="78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7C7E7E"/>
          <w:spacing w:val="0"/>
          <w:w w:val="77"/>
          <w:position w:val="-4"/>
        </w:rPr>
        <w:t>B</w:t>
      </w:r>
      <w:r>
        <w:rPr>
          <w:rFonts w:ascii="Arial" w:hAnsi="Arial" w:cs="Arial" w:eastAsia="Arial"/>
          <w:sz w:val="23"/>
          <w:szCs w:val="23"/>
          <w:color w:val="7C7E7E"/>
          <w:spacing w:val="0"/>
          <w:w w:val="78"/>
          <w:position w:val="-4"/>
        </w:rPr>
        <w:t>ö</w:t>
      </w:r>
      <w:r>
        <w:rPr>
          <w:rFonts w:ascii="Arial" w:hAnsi="Arial" w:cs="Arial" w:eastAsia="Arial"/>
          <w:sz w:val="23"/>
          <w:szCs w:val="23"/>
          <w:color w:val="52595E"/>
          <w:spacing w:val="-16"/>
          <w:w w:val="140"/>
          <w:position w:val="-4"/>
        </w:rPr>
        <w:t>l</w:t>
      </w:r>
      <w:r>
        <w:rPr>
          <w:rFonts w:ascii="Arial" w:hAnsi="Arial" w:cs="Arial" w:eastAsia="Arial"/>
          <w:sz w:val="23"/>
          <w:szCs w:val="23"/>
          <w:color w:val="6D6E70"/>
          <w:spacing w:val="0"/>
          <w:w w:val="77"/>
          <w:position w:val="-4"/>
        </w:rPr>
        <w:t>ge</w:t>
      </w:r>
      <w:r>
        <w:rPr>
          <w:rFonts w:ascii="Arial" w:hAnsi="Arial" w:cs="Arial" w:eastAsia="Arial"/>
          <w:sz w:val="23"/>
          <w:szCs w:val="23"/>
          <w:color w:val="6D6E70"/>
          <w:spacing w:val="-16"/>
          <w:w w:val="100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6D6E70"/>
          <w:spacing w:val="-6"/>
          <w:w w:val="73"/>
          <w:position w:val="-4"/>
        </w:rPr>
        <w:t>A</w:t>
      </w:r>
      <w:r>
        <w:rPr>
          <w:rFonts w:ascii="Arial" w:hAnsi="Arial" w:cs="Arial" w:eastAsia="Arial"/>
          <w:sz w:val="23"/>
          <w:szCs w:val="23"/>
          <w:color w:val="52595E"/>
          <w:spacing w:val="-6"/>
          <w:w w:val="82"/>
          <w:position w:val="-4"/>
        </w:rPr>
        <w:t>m</w:t>
      </w:r>
      <w:r>
        <w:rPr>
          <w:rFonts w:ascii="Arial" w:hAnsi="Arial" w:cs="Arial" w:eastAsia="Arial"/>
          <w:sz w:val="23"/>
          <w:szCs w:val="23"/>
          <w:color w:val="414242"/>
          <w:spacing w:val="0"/>
          <w:w w:val="82"/>
          <w:position w:val="-4"/>
        </w:rPr>
        <w:t>i</w:t>
      </w:r>
      <w:r>
        <w:rPr>
          <w:rFonts w:ascii="Arial" w:hAnsi="Arial" w:cs="Arial" w:eastAsia="Arial"/>
          <w:sz w:val="23"/>
          <w:szCs w:val="23"/>
          <w:color w:val="414242"/>
          <w:spacing w:val="-1"/>
          <w:w w:val="82"/>
          <w:position w:val="-4"/>
        </w:rPr>
        <w:t>r</w:t>
      </w:r>
      <w:r>
        <w:rPr>
          <w:rFonts w:ascii="Arial" w:hAnsi="Arial" w:cs="Arial" w:eastAsia="Arial"/>
          <w:sz w:val="23"/>
          <w:szCs w:val="23"/>
          <w:color w:val="6D6E70"/>
          <w:spacing w:val="0"/>
          <w:w w:val="164"/>
          <w:position w:val="-4"/>
        </w:rPr>
        <w:t>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440" w:lineRule="exact"/>
        <w:ind w:right="29"/>
        <w:jc w:val="right"/>
        <w:tabs>
          <w:tab w:pos="760" w:val="left"/>
        </w:tabs>
        <w:rPr>
          <w:rFonts w:ascii="Arial" w:hAnsi="Arial" w:cs="Arial" w:eastAsia="Arial"/>
          <w:sz w:val="53"/>
          <w:szCs w:val="53"/>
        </w:rPr>
      </w:pPr>
      <w:rPr/>
      <w:r>
        <w:rPr>
          <w:rFonts w:ascii="Times New Roman" w:hAnsi="Times New Roman" w:cs="Times New Roman" w:eastAsia="Times New Roman"/>
          <w:sz w:val="35"/>
          <w:szCs w:val="35"/>
          <w:color w:val="42488E"/>
          <w:w w:val="99"/>
          <w:i/>
          <w:position w:val="-3"/>
        </w:rPr>
        <w:t>{1-/</w:t>
      </w:r>
      <w:r>
        <w:rPr>
          <w:rFonts w:ascii="Times New Roman" w:hAnsi="Times New Roman" w:cs="Times New Roman" w:eastAsia="Times New Roman"/>
          <w:sz w:val="35"/>
          <w:szCs w:val="35"/>
          <w:color w:val="42488E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35"/>
          <w:szCs w:val="35"/>
          <w:color w:val="42488E"/>
          <w:w w:val="100"/>
          <w:i/>
          <w:position w:val="-3"/>
        </w:rPr>
      </w:r>
      <w:r>
        <w:rPr>
          <w:rFonts w:ascii="Arial" w:hAnsi="Arial" w:cs="Arial" w:eastAsia="Arial"/>
          <w:sz w:val="53"/>
          <w:szCs w:val="53"/>
          <w:color w:val="42488E"/>
          <w:spacing w:val="0"/>
          <w:w w:val="135"/>
          <w:i/>
          <w:position w:val="-3"/>
        </w:rPr>
        <w:t>di</w:t>
      </w:r>
      <w:r>
        <w:rPr>
          <w:rFonts w:ascii="Arial" w:hAnsi="Arial" w:cs="Arial" w:eastAsia="Arial"/>
          <w:sz w:val="53"/>
          <w:szCs w:val="53"/>
          <w:color w:val="000000"/>
          <w:spacing w:val="0"/>
          <w:w w:val="100"/>
          <w:position w:val="0"/>
        </w:rPr>
      </w:r>
    </w:p>
    <w:p>
      <w:pPr>
        <w:spacing w:before="0" w:after="0" w:line="271" w:lineRule="exact"/>
        <w:ind w:right="739"/>
        <w:jc w:val="right"/>
        <w:rPr>
          <w:rFonts w:ascii="Times New Roman" w:hAnsi="Times New Roman" w:cs="Times New Roman" w:eastAsia="Times New Roman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42488E"/>
          <w:spacing w:val="0"/>
          <w:w w:val="140"/>
          <w:i/>
          <w:position w:val="2"/>
        </w:rPr>
        <w:t>/05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-36" w:right="81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12" w:right="113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41" w:right="-20"/>
        <w:jc w:val="left"/>
        <w:rPr>
          <w:rFonts w:ascii="Arial" w:hAnsi="Arial" w:cs="Arial" w:eastAsia="Arial"/>
          <w:sz w:val="66"/>
          <w:szCs w:val="66"/>
        </w:rPr>
      </w:pPr>
      <w:rPr/>
      <w:r>
        <w:rPr>
          <w:rFonts w:ascii="Arial" w:hAnsi="Arial" w:cs="Arial" w:eastAsia="Arial"/>
          <w:sz w:val="66"/>
          <w:szCs w:val="66"/>
          <w:color w:val="42488E"/>
          <w:spacing w:val="0"/>
          <w:w w:val="223"/>
          <w:i/>
        </w:rPr>
        <w:t>aL</w:t>
      </w:r>
      <w:r>
        <w:rPr>
          <w:rFonts w:ascii="Arial" w:hAnsi="Arial" w:cs="Arial" w:eastAsia="Arial"/>
          <w:sz w:val="66"/>
          <w:szCs w:val="66"/>
          <w:color w:val="000000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63" w:right="84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49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4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49"/>
        </w:rPr>
        <w:t>:LIŞKAN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4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8" w:lineRule="exact"/>
        <w:ind w:left="464" w:right="-70"/>
        <w:jc w:val="left"/>
        <w:tabs>
          <w:tab w:pos="1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2D2D2D"/>
          <w:spacing w:val="-41"/>
          <w:w w:val="111"/>
          <w:position w:val="-1"/>
        </w:rPr>
        <w:t>M</w:t>
      </w:r>
      <w:r>
        <w:rPr>
          <w:rFonts w:ascii="Arial" w:hAnsi="Arial" w:cs="Arial" w:eastAsia="Arial"/>
          <w:sz w:val="20"/>
          <w:szCs w:val="20"/>
          <w:color w:val="52595E"/>
          <w:spacing w:val="0"/>
          <w:w w:val="80"/>
          <w:position w:val="-1"/>
        </w:rPr>
        <w:t>·</w:t>
      </w:r>
      <w:r>
        <w:rPr>
          <w:rFonts w:ascii="Arial" w:hAnsi="Arial" w:cs="Arial" w:eastAsia="Arial"/>
          <w:sz w:val="20"/>
          <w:szCs w:val="20"/>
          <w:color w:val="52595E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  <w:position w:val="-1"/>
        </w:rPr>
        <w:t>cahi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-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2"/>
          <w:position w:val="-1"/>
        </w:rPr>
        <w:t>UNÇKlRAN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4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3A1AC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A3A1AC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735" w:right="436"/>
        <w:jc w:val="center"/>
        <w:rPr>
          <w:rFonts w:ascii="Times New Roman" w:hAnsi="Times New Roman" w:cs="Times New Roman" w:eastAsia="Times New Roman"/>
          <w:sz w:val="47"/>
          <w:szCs w:val="47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70779E"/>
          <w:spacing w:val="0"/>
          <w:w w:val="72"/>
          <w:position w:val="12"/>
        </w:rPr>
        <w:t>"7</w:t>
      </w:r>
      <w:r>
        <w:rPr>
          <w:rFonts w:ascii="Times New Roman" w:hAnsi="Times New Roman" w:cs="Times New Roman" w:eastAsia="Times New Roman"/>
          <w:sz w:val="28"/>
          <w:szCs w:val="28"/>
          <w:color w:val="70779E"/>
          <w:spacing w:val="0"/>
          <w:w w:val="72"/>
          <w:position w:val="12"/>
        </w:rPr>
        <w:t>  </w:t>
      </w:r>
      <w:r>
        <w:rPr>
          <w:rFonts w:ascii="Times New Roman" w:hAnsi="Times New Roman" w:cs="Times New Roman" w:eastAsia="Times New Roman"/>
          <w:sz w:val="28"/>
          <w:szCs w:val="28"/>
          <w:color w:val="70779E"/>
          <w:spacing w:val="21"/>
          <w:w w:val="72"/>
          <w:position w:val="12"/>
        </w:rPr>
        <w:t> </w:t>
      </w:r>
      <w:r>
        <w:rPr>
          <w:rFonts w:ascii="Times New Roman" w:hAnsi="Times New Roman" w:cs="Times New Roman" w:eastAsia="Times New Roman"/>
          <w:sz w:val="47"/>
          <w:szCs w:val="47"/>
          <w:color w:val="575D82"/>
          <w:spacing w:val="0"/>
          <w:w w:val="72"/>
          <w:position w:val="0"/>
        </w:rPr>
        <w:t>:-----</w:t>
      </w:r>
      <w:r>
        <w:rPr>
          <w:rFonts w:ascii="Times New Roman" w:hAnsi="Times New Roman" w:cs="Times New Roman" w:eastAsia="Times New Roman"/>
          <w:sz w:val="47"/>
          <w:szCs w:val="47"/>
          <w:color w:val="000000"/>
          <w:spacing w:val="0"/>
          <w:w w:val="100"/>
          <w:position w:val="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416" w:lineRule="exact"/>
        <w:ind w:left="-49" w:right="1693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52595E"/>
          <w:spacing w:val="0"/>
          <w:w w:val="70"/>
          <w:position w:val="-3"/>
        </w:rPr>
        <w:t>2</w:t>
      </w:r>
      <w:r>
        <w:rPr>
          <w:rFonts w:ascii="Times New Roman" w:hAnsi="Times New Roman" w:cs="Times New Roman" w:eastAsia="Times New Roman"/>
          <w:sz w:val="28"/>
          <w:szCs w:val="28"/>
          <w:color w:val="52595E"/>
          <w:spacing w:val="19"/>
          <w:w w:val="70"/>
          <w:position w:val="-3"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52595E"/>
          <w:spacing w:val="0"/>
          <w:w w:val="100"/>
          <w:i/>
          <w:position w:val="-3"/>
        </w:rPr>
        <w:t>ı</w:t>
      </w:r>
      <w:r>
        <w:rPr>
          <w:rFonts w:ascii="Times New Roman" w:hAnsi="Times New Roman" w:cs="Times New Roman" w:eastAsia="Times New Roman"/>
          <w:sz w:val="39"/>
          <w:szCs w:val="39"/>
          <w:color w:val="52595E"/>
          <w:spacing w:val="-22"/>
          <w:w w:val="100"/>
          <w:i/>
          <w:position w:val="-3"/>
        </w:rPr>
        <w:t> </w:t>
      </w:r>
      <w:r>
        <w:rPr>
          <w:rFonts w:ascii="Arial" w:hAnsi="Arial" w:cs="Arial" w:eastAsia="Arial"/>
          <w:sz w:val="24"/>
          <w:szCs w:val="24"/>
          <w:color w:val="52595E"/>
          <w:spacing w:val="0"/>
          <w:w w:val="53"/>
          <w:position w:val="-3"/>
        </w:rPr>
        <w:t>MaYıs</w:t>
      </w:r>
      <w:r>
        <w:rPr>
          <w:rFonts w:ascii="Arial" w:hAnsi="Arial" w:cs="Arial" w:eastAsia="Arial"/>
          <w:sz w:val="24"/>
          <w:szCs w:val="24"/>
          <w:color w:val="52595E"/>
          <w:spacing w:val="28"/>
          <w:w w:val="53"/>
          <w:position w:val="-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2595E"/>
          <w:spacing w:val="0"/>
          <w:w w:val="65"/>
          <w:position w:val="-3"/>
        </w:rPr>
        <w:t>Zui7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145" w:right="187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6D6E70"/>
          <w:spacing w:val="0"/>
          <w:w w:val="100"/>
          <w:i/>
          <w:position w:val="1"/>
        </w:rPr>
        <w:t>1</w:t>
      </w:r>
      <w:r>
        <w:rPr>
          <w:rFonts w:ascii="Arial" w:hAnsi="Arial" w:cs="Arial" w:eastAsia="Arial"/>
          <w:sz w:val="20"/>
          <w:szCs w:val="20"/>
          <w:color w:val="6D6E70"/>
          <w:spacing w:val="0"/>
          <w:w w:val="100"/>
          <w:i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6D6E70"/>
          <w:spacing w:val="33"/>
          <w:w w:val="100"/>
          <w:i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52595E"/>
          <w:spacing w:val="0"/>
          <w:w w:val="79"/>
          <w:i/>
          <w:position w:val="1"/>
        </w:rPr>
        <w:t>1</w:t>
      </w:r>
      <w:r>
        <w:rPr>
          <w:rFonts w:ascii="Arial" w:hAnsi="Arial" w:cs="Arial" w:eastAsia="Arial"/>
          <w:sz w:val="20"/>
          <w:szCs w:val="20"/>
          <w:color w:val="52595E"/>
          <w:spacing w:val="3"/>
          <w:w w:val="79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95E"/>
          <w:spacing w:val="0"/>
          <w:w w:val="103"/>
          <w:position w:val="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180" w:right="180"/>
          <w:cols w:num="3" w:equalWidth="0">
            <w:col w:w="4336" w:space="198"/>
            <w:col w:w="2323" w:space="1794"/>
            <w:col w:w="2909"/>
          </w:cols>
        </w:sectPr>
      </w:pPr>
      <w:rPr/>
    </w:p>
    <w:p>
      <w:pPr>
        <w:spacing w:before="62" w:after="0" w:line="240" w:lineRule="auto"/>
        <w:ind w:left="4831" w:right="-20"/>
        <w:jc w:val="left"/>
        <w:rPr>
          <w:rFonts w:ascii="Times New Roman" w:hAnsi="Times New Roman" w:cs="Times New Roman" w:eastAsia="Times New Roman"/>
          <w:sz w:val="13.439453"/>
          <w:szCs w:val="13.439453"/>
        </w:rPr>
      </w:pPr>
      <w:rPr/>
      <w:r>
        <w:rPr/>
        <w:pict>
          <v:group style="position:absolute;margin-left:15.737893pt;margin-top:33.613342pt;width:572.742103pt;height:777.432142pt;mso-position-horizontal-relative:page;mso-position-vertical-relative:page;z-index:-16158" coordorigin="315,672" coordsize="11455,15549">
            <v:shape style="position:absolute;left:8314;top:12864;width:3456;height:2304" type="#_x0000_t75">
              <v:imagedata r:id="rId46" o:title=""/>
            </v:shape>
            <v:group style="position:absolute;left:327;top:703;width:11260;height:2" coordorigin="327,703" coordsize="11260,2">
              <v:shape style="position:absolute;left:327;top:703;width:11260;height:2" coordorigin="327,703" coordsize="11260,0" path="m327,703l11587,703e" filled="f" stroked="t" strokeweight=".70998pt" strokecolor="#4F4F4F">
                <v:path arrowok="t"/>
              </v:shape>
            </v:group>
            <v:group style="position:absolute;left:355;top:682;width:2;height:13716" coordorigin="355,682" coordsize="2,13716">
              <v:shape style="position:absolute;left:355;top:682;width:2;height:13716" coordorigin="355,682" coordsize="0,13716" path="m355,14397l355,682e" filled="f" stroked="t" strokeweight=".94664pt" strokecolor="#4B4B4B">
                <v:path arrowok="t"/>
              </v:shape>
            </v:group>
            <v:group style="position:absolute;left:2047;top:687;width:2;height:1449" coordorigin="2047,687" coordsize="2,1449">
              <v:shape style="position:absolute;left:2047;top:687;width:2;height:1449" coordorigin="2047,687" coordsize="0,1449" path="m2047,2136l2047,687e" filled="f" stroked="t" strokeweight=".47332pt" strokecolor="#606060">
                <v:path arrowok="t"/>
              </v:shape>
            </v:group>
            <v:group style="position:absolute;left:8766;top:706;width:2;height:1440" coordorigin="8766,706" coordsize="2,1440">
              <v:shape style="position:absolute;left:8766;top:706;width:2;height:1440" coordorigin="8766,706" coordsize="0,1440" path="m8766,2145l8766,706e" filled="f" stroked="t" strokeweight=".70998pt" strokecolor="#5B5B5B">
                <v:path arrowok="t"/>
              </v:shape>
            </v:group>
            <v:group style="position:absolute;left:11587;top:687;width:2;height:15503" coordorigin="11587,687" coordsize="2,15503">
              <v:shape style="position:absolute;left:11587;top:687;width:2;height:15503" coordorigin="11587,687" coordsize="0,15503" path="m11587,16190l11587,687e" filled="f" stroked="t" strokeweight=".94664pt" strokecolor="#4F4F4F">
                <v:path arrowok="t"/>
              </v:shape>
            </v:group>
            <v:group style="position:absolute;left:2064;top:4081;width:2;height:12123" coordorigin="2064,4081" coordsize="2,12123">
              <v:shape style="position:absolute;left:2064;top:4081;width:2;height:12123" coordorigin="2064,4081" coordsize="0,12123" path="m2064,16204l2064,4081e" filled="f" stroked="t" strokeweight=".94664pt" strokecolor="#484848">
                <v:path arrowok="t"/>
              </v:shape>
            </v:group>
            <v:group style="position:absolute;left:3512;top:3323;width:2;height:777" coordorigin="3512,3323" coordsize="2,777">
              <v:shape style="position:absolute;left:3512;top:3323;width:2;height:777" coordorigin="3512,3323" coordsize="0,777" path="m3512,4100l3512,3323e" filled="f" stroked="t" strokeweight=".70998pt" strokecolor="#484848">
                <v:path arrowok="t"/>
              </v:shape>
            </v:group>
            <v:group style="position:absolute;left:331;top:4093;width:11260;height:2" coordorigin="331,4093" coordsize="11260,2">
              <v:shape style="position:absolute;left:331;top:4093;width:11260;height:2" coordorigin="331,4093" coordsize="11260,0" path="m331,4093l11592,4093e" filled="f" stroked="t" strokeweight=".94664pt" strokecolor="#484848">
                <v:path arrowok="t"/>
              </v:shape>
            </v:group>
            <v:group style="position:absolute;left:331;top:4367;width:11260;height:2" coordorigin="331,4367" coordsize="11260,2">
              <v:shape style="position:absolute;left:331;top:4367;width:11260;height:2" coordorigin="331,4367" coordsize="11260,0" path="m331,4367l11592,4367e" filled="f" stroked="t" strokeweight=".70998pt" strokecolor="#4B4B4B">
                <v:path arrowok="t"/>
              </v:shape>
            </v:group>
            <v:group style="position:absolute;left:2040;top:4605;width:9556;height:2" coordorigin="2040,4605" coordsize="9556,2">
              <v:shape style="position:absolute;left:2040;top:4605;width:9556;height:2" coordorigin="2040,4605" coordsize="9556,0" path="m2040,4605l11596,4605e" filled="f" stroked="t" strokeweight=".70998pt" strokecolor="#4B4B4B">
                <v:path arrowok="t"/>
              </v:shape>
            </v:group>
            <v:group style="position:absolute;left:4582;top:4601;width:2;height:2164" coordorigin="4582,4601" coordsize="2,2164">
              <v:shape style="position:absolute;left:4582;top:4601;width:2;height:2164" coordorigin="4582,4601" coordsize="0,2164" path="m4582,6765l4582,4601e" filled="f" stroked="t" strokeweight=".47332pt" strokecolor="#545454">
                <v:path arrowok="t"/>
              </v:shape>
            </v:group>
            <v:group style="position:absolute;left:4577;top:5087;width:7019;height:2" coordorigin="4577,5087" coordsize="7019,2">
              <v:shape style="position:absolute;left:4577;top:5087;width:7019;height:2" coordorigin="4577,5087" coordsize="7019,0" path="m4577,5087l11596,5087e" filled="f" stroked="t" strokeweight=".70998pt" strokecolor="#575757">
                <v:path arrowok="t"/>
              </v:shape>
            </v:group>
            <v:group style="position:absolute;left:4572;top:5330;width:7024;height:2" coordorigin="4572,5330" coordsize="7024,2">
              <v:shape style="position:absolute;left:4572;top:5330;width:7024;height:2" coordorigin="4572,5330" coordsize="7024,0" path="m4572,5330l11596,5330e" filled="f" stroked="t" strokeweight=".70998pt" strokecolor="#4F4F4F">
                <v:path arrowok="t"/>
              </v:shape>
            </v:group>
            <v:group style="position:absolute;left:4572;top:5568;width:7024;height:2" coordorigin="4572,5568" coordsize="7024,2">
              <v:shape style="position:absolute;left:4572;top:5568;width:7024;height:2" coordorigin="4572,5568" coordsize="7024,0" path="m4572,5568l11596,5568e" filled="f" stroked="t" strokeweight=".70998pt" strokecolor="#4F4F4F">
                <v:path arrowok="t"/>
              </v:shape>
            </v:group>
            <v:group style="position:absolute;left:2040;top:5811;width:9561;height:2" coordorigin="2040,5811" coordsize="9561,2">
              <v:shape style="position:absolute;left:2040;top:5811;width:9561;height:2" coordorigin="2040,5811" coordsize="9561,0" path="m2040,5811l11601,5811e" filled="f" stroked="t" strokeweight=".70998pt" strokecolor="#4F4F4F">
                <v:path arrowok="t"/>
              </v:shape>
            </v:group>
            <v:group style="position:absolute;left:336;top:6050;width:11265;height:2" coordorigin="336,6050" coordsize="11265,2">
              <v:shape style="position:absolute;left:336;top:6050;width:11265;height:2" coordorigin="336,6050" coordsize="11265,0" path="m336,6050l11601,6050e" filled="f" stroked="t" strokeweight=".70998pt" strokecolor="#4F4F4F">
                <v:path arrowok="t"/>
              </v:shape>
            </v:group>
            <v:group style="position:absolute;left:7460;top:6040;width:2;height:725" coordorigin="7460,6040" coordsize="2,725">
              <v:shape style="position:absolute;left:7460;top:6040;width:2;height:725" coordorigin="7460,6040" coordsize="0,725" path="m7460,6765l7460,6040e" filled="f" stroked="t" strokeweight=".94664pt" strokecolor="#575757">
                <v:path arrowok="t"/>
              </v:shape>
            </v:group>
            <v:group style="position:absolute;left:2045;top:6522;width:9552;height:2" coordorigin="2045,6522" coordsize="9552,2">
              <v:shape style="position:absolute;left:2045;top:6522;width:9552;height:2" coordorigin="2045,6522" coordsize="9552,0" path="m2045,6522l11596,6522e" filled="f" stroked="t" strokeweight=".70998pt" strokecolor="#4F4F4F">
                <v:path arrowok="t"/>
              </v:shape>
            </v:group>
            <v:group style="position:absolute;left:2040;top:6760;width:9561;height:2" coordorigin="2040,6760" coordsize="9561,2">
              <v:shape style="position:absolute;left:2040;top:6760;width:9561;height:2" coordorigin="2040,6760" coordsize="9561,0" path="m2040,6760l11601,6760e" filled="f" stroked="t" strokeweight=".70998pt" strokecolor="#4F4F4F">
                <v:path arrowok="t"/>
              </v:shape>
            </v:group>
            <v:group style="position:absolute;left:336;top:6998;width:11265;height:2" coordorigin="336,6998" coordsize="11265,2">
              <v:shape style="position:absolute;left:336;top:6998;width:11265;height:2" coordorigin="336,6998" coordsize="11265,0" path="m336,6998l11601,6998e" filled="f" stroked="t" strokeweight=".70998pt" strokecolor="#4F4F4F">
                <v:path arrowok="t"/>
              </v:shape>
            </v:group>
            <v:group style="position:absolute;left:4589;top:7461;width:2;height:739" coordorigin="4589,7461" coordsize="2,739">
              <v:shape style="position:absolute;left:4589;top:7461;width:2;height:739" coordorigin="4589,7461" coordsize="0,739" path="m4589,8200l4589,7461e" filled="f" stroked="t" strokeweight=".70998pt" strokecolor="#5B5B5B">
                <v:path arrowok="t"/>
              </v:shape>
            </v:group>
            <v:group style="position:absolute;left:4577;top:7709;width:7029;height:2" coordorigin="4577,7709" coordsize="7029,2">
              <v:shape style="position:absolute;left:4577;top:7709;width:7029;height:2" coordorigin="4577,7709" coordsize="7029,0" path="m4577,7709l11606,7709e" filled="f" stroked="t" strokeweight=".70998pt" strokecolor="#4F4F4F">
                <v:path arrowok="t"/>
              </v:shape>
            </v:group>
            <v:group style="position:absolute;left:322;top:7466;width:11284;height:2" coordorigin="322,7466" coordsize="11284,2">
              <v:shape style="position:absolute;left:322;top:7466;width:11284;height:2" coordorigin="322,7466" coordsize="11284,0" path="m322,7466l11606,7466e" filled="f" stroked="t" strokeweight=".70998pt" strokecolor="#4F4F4F">
                <v:path arrowok="t"/>
              </v:shape>
            </v:group>
            <v:group style="position:absolute;left:341;top:8190;width:11265;height:2" coordorigin="341,8190" coordsize="11265,2">
              <v:shape style="position:absolute;left:341;top:8190;width:11265;height:2" coordorigin="341,8190" coordsize="11265,0" path="m341,8190l11606,8190e" filled="f" stroked="t" strokeweight=".70998pt" strokecolor="#4F4F4F">
                <v:path arrowok="t"/>
              </v:shape>
            </v:group>
            <v:group style="position:absolute;left:341;top:8991;width:11270;height:2" coordorigin="341,8991" coordsize="11270,2">
              <v:shape style="position:absolute;left:341;top:8991;width:11270;height:2" coordorigin="341,8991" coordsize="11270,0" path="m341,8991l11611,8991e" filled="f" stroked="t" strokeweight=".70998pt" strokecolor="#4B4B4B">
                <v:path arrowok="t"/>
              </v:shape>
            </v:group>
            <v:group style="position:absolute;left:346;top:9923;width:11265;height:2" coordorigin="346,9923" coordsize="11265,2">
              <v:shape style="position:absolute;left:346;top:9923;width:11265;height:2" coordorigin="346,9923" coordsize="11265,0" path="m346,9923l11611,9923e" filled="f" stroked="t" strokeweight=".70998pt" strokecolor="#4B4B4B">
                <v:path arrowok="t"/>
              </v:shape>
            </v:group>
            <v:group style="position:absolute;left:341;top:10166;width:11270;height:2" coordorigin="341,10166" coordsize="11270,2">
              <v:shape style="position:absolute;left:341;top:10166;width:11270;height:2" coordorigin="341,10166" coordsize="11270,0" path="m341,10166l11611,10166e" filled="f" stroked="t" strokeweight=".70998pt" strokecolor="#4F4F4F">
                <v:path arrowok="t"/>
              </v:shape>
            </v:group>
            <v:group style="position:absolute;left:341;top:10400;width:11274;height:2" coordorigin="341,10400" coordsize="11274,2">
              <v:shape style="position:absolute;left:341;top:10400;width:11274;height:2" coordorigin="341,10400" coordsize="11274,0" path="m341,10400l11615,10400e" filled="f" stroked="t" strokeweight=".70998pt" strokecolor="#4F4F4F">
                <v:path arrowok="t"/>
              </v:shape>
            </v:group>
            <v:group style="position:absolute;left:341;top:11115;width:11279;height:2" coordorigin="341,11115" coordsize="11279,2">
              <v:shape style="position:absolute;left:341;top:11115;width:11279;height:2" coordorigin="341,11115" coordsize="11279,0" path="m341,11115l11620,11115e" filled="f" stroked="t" strokeweight=".70998pt" strokecolor="#4F4F4F">
                <v:path arrowok="t"/>
              </v:shape>
            </v:group>
            <v:group style="position:absolute;left:7050;top:11103;width:2;height:5096" coordorigin="7050,11103" coordsize="2,5096">
              <v:shape style="position:absolute;left:7050;top:11103;width:2;height:5096" coordorigin="7050,11103" coordsize="0,5096" path="m7050,16200l7050,11103e" filled="f" stroked="t" strokeweight=".70998pt" strokecolor="#4F4F4F">
                <v:path arrowok="t"/>
              </v:shape>
            </v:group>
            <v:group style="position:absolute;left:346;top:11630;width:11274;height:2" coordorigin="346,11630" coordsize="11274,2">
              <v:shape style="position:absolute;left:346;top:11630;width:11274;height:2" coordorigin="346,11630" coordsize="11274,0" path="m346,11630l11620,11630e" filled="f" stroked="t" strokeweight=".70998pt" strokecolor="#545454">
                <v:path arrowok="t"/>
              </v:shape>
            </v:group>
            <v:group style="position:absolute;left:355;top:13720;width:1723;height:2" coordorigin="355,13720" coordsize="1723,2">
              <v:shape style="position:absolute;left:355;top:13720;width:1723;height:2" coordorigin="355,13720" coordsize="1723,0" path="m355,13720l2078,13720e" filled="f" stroked="t" strokeweight=".70998pt" strokecolor="#4F4F4F">
                <v:path arrowok="t"/>
              </v:shape>
            </v:group>
            <v:group style="position:absolute;left:369;top:16185;width:7067;height:2" coordorigin="369,16185" coordsize="7067,2">
              <v:shape style="position:absolute;left:369;top:16185;width:7067;height:2" coordorigin="369,16185" coordsize="7067,0" path="m369,16185l7436,16185e" filled="f" stroked="t" strokeweight=".94664pt" strokecolor="#5B5B60">
                <v:path arrowok="t"/>
              </v:shape>
            </v:group>
            <v:group style="position:absolute;left:826;top:11070;width:2;height:5144" coordorigin="826,11070" coordsize="2,5144">
              <v:shape style="position:absolute;left:826;top:11070;width:2;height:5144" coordorigin="826,11070" coordsize="0,5144" path="m826,16214l826,11070e" filled="f" stroked="t" strokeweight=".70998pt" strokecolor="#484848">
                <v:path arrowok="t"/>
              </v:shape>
            </v:group>
            <v:group style="position:absolute;left:1406;top:11070;width:2;height:5139" coordorigin="1406,11070" coordsize="2,5139">
              <v:shape style="position:absolute;left:1406;top:11070;width:2;height:5139" coordorigin="1406,11070" coordsize="0,5139" path="m1406,16209l1406,11070e" filled="f" stroked="t" strokeweight=".70998pt" strokecolor="#484848">
                <v:path arrowok="t"/>
              </v:shape>
            </v:group>
            <w10:wrap type="none"/>
          </v:group>
        </w:pict>
      </w:r>
      <w:r>
        <w:rPr/>
        <w:pict>
          <v:shape style="width:63.360001pt;height:6.72pt;mso-position-horizontal-relative:char;mso-position-vertical-relative:line" type="#_x0000_t75">
            <v:imagedata r:id="rId47" o:title=""/>
          </v:shape>
        </w:pict>
      </w:r>
      <w:r>
        <w:rPr>
          <w:rFonts w:ascii="Times New Roman" w:hAnsi="Times New Roman" w:cs="Times New Roman" w:eastAsia="Times New Roman"/>
          <w:sz w:val="13.439453"/>
          <w:szCs w:val="13.439453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180"/>
        </w:sectPr>
      </w:pPr>
      <w:rPr/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1" w:lineRule="auto"/>
        <w:ind w:left="3461" w:right="4993" w:firstLine="-114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.120991pt;margin-top:-10.622791pt;width:20.479501pt;height:45pt;mso-position-horizontal-relative:page;mso-position-vertical-relative:paragraph;z-index:-16155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Arial" w:hAnsi="Arial" w:cs="Arial" w:eastAsia="Arial"/>
                      <w:sz w:val="90"/>
                      <w:szCs w:val="90"/>
                    </w:rPr>
                  </w:pPr>
                  <w:rPr/>
                  <w:r>
                    <w:rPr>
                      <w:rFonts w:ascii="Arial" w:hAnsi="Arial" w:cs="Arial" w:eastAsia="Arial"/>
                      <w:sz w:val="90"/>
                      <w:szCs w:val="90"/>
                      <w:color w:val="343434"/>
                      <w:spacing w:val="0"/>
                      <w:w w:val="205"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1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1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13"/>
        </w:rPr>
        <w:t>G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299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7" w:lineRule="exact"/>
        <w:ind w:left="827" w:right="4620"/>
        <w:jc w:val="center"/>
        <w:tabs>
          <w:tab w:pos="2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343434"/>
          <w:spacing w:val="8"/>
          <w:w w:val="117"/>
          <w:position w:val="1"/>
        </w:rPr>
        <w:t>i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17"/>
          <w:position w:val="1"/>
        </w:rPr>
        <w:t>ZMIR</w:t>
      </w:r>
      <w:r>
        <w:rPr>
          <w:rFonts w:ascii="Arial" w:hAnsi="Arial" w:cs="Arial" w:eastAsia="Arial"/>
          <w:sz w:val="14"/>
          <w:szCs w:val="14"/>
          <w:color w:val="343434"/>
          <w:spacing w:val="-33"/>
          <w:w w:val="117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7"/>
          <w:position w:val="-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1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7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7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11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1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6" w:lineRule="exact"/>
        <w:ind w:left="591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5"/>
          <w:position w:val="-1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604" w:right="5816"/>
        <w:jc w:val="center"/>
        <w:tabs>
          <w:tab w:pos="4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0"/>
          <w:w w:val="112"/>
        </w:rPr>
        <w:t>BELEDIYESI</w:t>
      </w:r>
      <w:r>
        <w:rPr>
          <w:rFonts w:ascii="Arial" w:hAnsi="Arial" w:cs="Arial" w:eastAsia="Arial"/>
          <w:sz w:val="14"/>
          <w:szCs w:val="14"/>
          <w:color w:val="343434"/>
          <w:spacing w:val="-19"/>
          <w:w w:val="112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12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2"/>
          <w:position w:val="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0"/>
          <w:w w:val="11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6" w:lineRule="auto"/>
        <w:ind w:left="110" w:right="4696" w:firstLine="-1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00"/>
          <w:position w:val="1"/>
        </w:rPr>
        <w:t>bJa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l4.05.2017!Bildiriı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34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     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20:16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1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12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5"/>
          <w:position w:val="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14.0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2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017!Kayıt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        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3103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Tolga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B5D5D"/>
          <w:spacing w:val="0"/>
          <w:w w:val="74"/>
          <w:position w:val="0"/>
        </w:rPr>
        <w:t>ŞS</w:t>
      </w:r>
      <w:r>
        <w:rPr>
          <w:rFonts w:ascii="Times New Roman" w:hAnsi="Times New Roman" w:cs="Times New Roman" w:eastAsia="Times New Roman"/>
          <w:sz w:val="21"/>
          <w:szCs w:val="21"/>
          <w:color w:val="5B5D5D"/>
          <w:spacing w:val="3"/>
          <w:w w:val="74"/>
          <w:position w:val="0"/>
        </w:rPr>
        <w:t>_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88"/>
          <w:position w:val="0"/>
        </w:rPr>
        <w:t>iM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D6D6E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D6D6E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6D6D6E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Kasımpaşa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ah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1002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Sok.Üzeri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3"/>
          <w:position w:val="0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125" w:right="608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   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Kasımpaşa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1002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Sok.Üzeri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21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06" w:right="244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BFBFBF"/>
          <w:spacing w:val="-2"/>
          <w:w w:val="5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</w:rPr>
        <w:t>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55" w:lineRule="exact"/>
        <w:ind w:left="106" w:right="4531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  <w:position w:val="3"/>
        </w:rPr>
        <w:t>apını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93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  <w:position w:val="3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92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D6D6E"/>
          <w:spacing w:val="0"/>
          <w:w w:val="137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D6D6E"/>
          <w:spacing w:val="0"/>
          <w:w w:val="100"/>
          <w:position w:val="3"/>
        </w:rPr>
        <w:t>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6D6D6E"/>
          <w:spacing w:val="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>Kullarnı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7" w:lineRule="exact"/>
        <w:ind w:left="2722" w:right="601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9"/>
          <w:u w:val="single" w:color="54545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9"/>
          <w:u w:val="single" w:color="545454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94"/>
          <w:u w:val="single" w:color="545454"/>
          <w:position w:val="-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94"/>
          <w:u w:val="single" w:color="545454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94"/>
          <w:u w:val="single" w:color="545454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94"/>
          <w:u w:val="single" w:color="545454"/>
          <w:position w:val="-1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94"/>
          <w:u w:val="single" w:color="545454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2"/>
          <w:w w:val="94"/>
          <w:u w:val="single" w:color="545454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2"/>
          <w:w w:val="94"/>
          <w:u w:val="single" w:color="545454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2"/>
          <w:w w:val="94"/>
          <w:u w:val="single" w:color="545454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u w:val="single" w:color="545454"/>
          <w:position w:val="-1"/>
        </w:rPr>
        <w:t>nann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u w:val="single" w:color="545454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u w:val="single" w:color="545454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u w:val="single" w:color="54545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94"/>
          <w:u w:val="single" w:color="54545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  <w:u w:val="single" w:color="545454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  <w:u w:val="single" w:color="545454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86"/>
          <w:u w:val="single" w:color="545454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86"/>
          <w:u w:val="single" w:color="545454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86"/>
          <w:u w:val="single" w:color="545454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37"/>
          <w:u w:val="single" w:color="545454"/>
          <w:position w:val="-1"/>
        </w:rPr>
        <w:t>J?.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37"/>
          <w:u w:val="single" w:color="545454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2"/>
          <w:w w:val="38"/>
          <w:u w:val="single" w:color="545454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2"/>
          <w:w w:val="38"/>
          <w:u w:val="single" w:color="545454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2"/>
          <w:w w:val="38"/>
          <w:u w:val="single" w:color="545454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4"/>
          <w:u w:val="single" w:color="545454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4"/>
          <w:u w:val="single" w:color="545454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  <w:u w:val="single" w:color="545454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  <w:u w:val="single" w:color="545454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545454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545454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545454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u w:val="single" w:color="545454"/>
          <w:position w:val="-1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u w:val="single" w:color="545454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9"/>
          <w:w w:val="100"/>
          <w:u w:val="single" w:color="54545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3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2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u w:val="single" w:color="BEBEBE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16"/>
          <w:w w:val="100"/>
          <w:u w:val="single" w:color="BEBEBE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92"/>
          <w:position w:val="-1"/>
        </w:rPr>
        <w:t>Qig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8"/>
          <w:w w:val="92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3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92" w:lineRule="exact"/>
        <w:ind w:left="3594" w:right="-20"/>
        <w:jc w:val="left"/>
        <w:tabs>
          <w:tab w:pos="4180" w:val="left"/>
          <w:tab w:pos="4700" w:val="left"/>
          <w:tab w:pos="5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343434"/>
          <w:spacing w:val="0"/>
          <w:w w:val="52"/>
        </w:rPr>
        <w:t>ı</w:t>
      </w:r>
      <w:r>
        <w:rPr>
          <w:rFonts w:ascii="Arial" w:hAnsi="Arial" w:cs="Arial" w:eastAsia="Arial"/>
          <w:sz w:val="42"/>
          <w:szCs w:val="42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343434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464646"/>
          <w:spacing w:val="0"/>
          <w:w w:val="52"/>
        </w:rPr>
        <w:t>ı</w:t>
      </w:r>
      <w:r>
        <w:rPr>
          <w:rFonts w:ascii="Arial" w:hAnsi="Arial" w:cs="Arial" w:eastAsia="Arial"/>
          <w:sz w:val="42"/>
          <w:szCs w:val="42"/>
          <w:color w:val="464646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0"/>
          <w:szCs w:val="10"/>
          <w:color w:val="BFBFBF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BFBFBF"/>
          <w:spacing w:val="-11"/>
          <w:w w:val="5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FBFB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BFBFB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9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9"/>
        </w:rPr>
        <w:t>20:30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101" w:right="5172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1"/>
        </w:rPr>
        <w:t>'Y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9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     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1"/>
          <w:position w:val="0"/>
        </w:rPr>
        <w:t>Salıibi: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1"/>
          <w:position w:val="0"/>
        </w:rPr>
        <w:t>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6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  <w:position w:val="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9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9" w:after="0" w:line="214" w:lineRule="exact"/>
        <w:ind w:left="18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Öme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OKTAY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1819" w:right="-20"/>
        <w:jc w:val="left"/>
        <w:tabs>
          <w:tab w:pos="3820" w:val="left"/>
          <w:tab w:pos="6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3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72"/>
        </w:rPr>
        <w:t>ı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14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20:22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2" w:lineRule="exact"/>
        <w:ind w:left="106" w:right="792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position w:val="0"/>
        </w:rPr>
        <w:t>61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1"/>
          <w:position w:val="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20" w:right="587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3"/>
        </w:rPr>
        <w:t>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4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180" w:lineRule="exact"/>
        <w:ind w:left="38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5" w:lineRule="exact"/>
        <w:ind w:left="101" w:right="533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1"/>
          <w:szCs w:val="41"/>
          <w:color w:val="BFBFBF"/>
          <w:spacing w:val="0"/>
          <w:w w:val="52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BFBFBF"/>
          <w:spacing w:val="0"/>
          <w:w w:val="52"/>
          <w:position w:val="-1"/>
        </w:rPr>
        <w:t>                                                             </w:t>
      </w:r>
      <w:r>
        <w:rPr>
          <w:rFonts w:ascii="Arial" w:hAnsi="Arial" w:cs="Arial" w:eastAsia="Arial"/>
          <w:sz w:val="41"/>
          <w:szCs w:val="41"/>
          <w:color w:val="BFBFBF"/>
          <w:spacing w:val="7"/>
          <w:w w:val="5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4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4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37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1829" w:right="-20"/>
        <w:jc w:val="left"/>
        <w:tabs>
          <w:tab w:pos="3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99"/>
          <w:position w:val="1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6"/>
          <w:position w:val="1"/>
        </w:rPr>
        <w:t>son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6"/>
          <w:w w:val="105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5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6" w:lineRule="auto"/>
        <w:ind w:left="115" w:right="3740" w:firstLine="-5"/>
        <w:jc w:val="left"/>
        <w:tabs>
          <w:tab w:pos="1800" w:val="left"/>
          <w:tab w:pos="382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w w:val="108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5"/>
          <w:w w:val="10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0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.cıEkip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8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103"/>
        </w:rPr>
        <w:t>YardımaGelen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D6D6E"/>
          <w:spacing w:val="0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D6D6E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</w:rPr>
        <w:t>Plak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1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8" w:after="0" w:line="240" w:lineRule="auto"/>
        <w:ind w:left="18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D6D6E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2" w:lineRule="auto"/>
        <w:ind w:left="106" w:right="4610" w:firstLine="5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OlayınGörüldüğü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göıüldü.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10" w:right="5122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959595"/>
          <w:spacing w:val="0"/>
          <w:w w:val="64"/>
        </w:rPr>
        <w:t>i</w:t>
      </w:r>
      <w:r>
        <w:rPr>
          <w:rFonts w:ascii="Arial" w:hAnsi="Arial" w:cs="Arial" w:eastAsia="Arial"/>
          <w:sz w:val="17"/>
          <w:szCs w:val="17"/>
          <w:color w:val="959595"/>
          <w:spacing w:val="0"/>
          <w:w w:val="64"/>
        </w:rPr>
        <w:t>                                                                                                                         </w:t>
      </w:r>
      <w:r>
        <w:rPr>
          <w:rFonts w:ascii="Arial" w:hAnsi="Arial" w:cs="Arial" w:eastAsia="Arial"/>
          <w:sz w:val="17"/>
          <w:szCs w:val="17"/>
          <w:color w:val="959595"/>
          <w:spacing w:val="8"/>
          <w:w w:val="6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Söndt\nnede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07" w:lineRule="exact"/>
        <w:ind w:left="110" w:right="350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D6D6E"/>
          <w:spacing w:val="-9"/>
          <w:w w:val="36"/>
          <w:position w:val="-2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position w:val="-2"/>
        </w:rPr>
        <w:t>Köpti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       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jK.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7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D6D6E"/>
          <w:spacing w:val="-9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7" w:lineRule="exact"/>
        <w:ind w:left="3861" w:right="-20"/>
        <w:jc w:val="left"/>
        <w:tabs>
          <w:tab w:pos="5740" w:val="left"/>
          <w:tab w:pos="72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5"/>
          <w:szCs w:val="25"/>
          <w:color w:val="343434"/>
          <w:spacing w:val="0"/>
          <w:w w:val="100"/>
          <w:position w:val="4"/>
        </w:rPr>
        <w:t>ı</w:t>
      </w:r>
      <w:r>
        <w:rPr>
          <w:rFonts w:ascii="Arial" w:hAnsi="Arial" w:cs="Arial" w:eastAsia="Arial"/>
          <w:sz w:val="25"/>
          <w:szCs w:val="25"/>
          <w:color w:val="343434"/>
          <w:spacing w:val="-65"/>
          <w:w w:val="100"/>
          <w:position w:val="4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60" w:after="0" w:line="251" w:lineRule="auto"/>
        <w:ind w:left="225" w:right="1088" w:firstLine="-119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BFBFBF"/>
          <w:spacing w:val="-24"/>
          <w:w w:val="100"/>
          <w:position w:val="8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Söndiirme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zeyti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ağacı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kavmima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0"/>
        </w:rPr>
        <w:t>görmüştür.Meydana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zarar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150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0"/>
        </w:rPr>
        <w:t>TL'dir.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  <w:position w:val="0"/>
        </w:rPr>
        <w:t>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14" w:lineRule="exact"/>
        <w:ind w:left="129" w:right="1042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57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959595"/>
          <w:spacing w:val="-31"/>
          <w:w w:val="89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7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asa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18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araştırım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YangınÇıkı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amacıyla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kontrolde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8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959595"/>
          <w:spacing w:val="-17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utuşturu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zeyti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ağaçlarına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10" w:right="-20"/>
        <w:jc w:val="left"/>
        <w:tabs>
          <w:tab w:pos="1800" w:val="left"/>
          <w:tab w:pos="3100" w:val="left"/>
          <w:tab w:pos="3560" w:val="left"/>
          <w:tab w:pos="5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5"/>
        </w:rPr>
        <w:t>iŞirketi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3838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38383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383838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10" w:right="-20"/>
        <w:jc w:val="left"/>
        <w:tabs>
          <w:tab w:pos="11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70"/>
        </w:rPr>
        <w:t>!A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3"/>
          <w:w w:val="7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9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7"/>
          <w:w w:val="99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7E807E"/>
          <w:spacing w:val="0"/>
          <w:w w:val="50"/>
          <w:position w:val="-3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30" w:lineRule="exact"/>
        <w:ind w:left="110" w:right="-20"/>
        <w:jc w:val="left"/>
        <w:tabs>
          <w:tab w:pos="8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D6D6E"/>
          <w:w w:val="65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6D6D6E"/>
          <w:spacing w:val="11"/>
          <w:w w:val="6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ar..</w:t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4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D6D6E"/>
          <w:spacing w:val="0"/>
          <w:w w:val="139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D6D6E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6D6D6E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00"/>
          <w:position w:val="1"/>
        </w:rPr>
        <w:t>Kime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</w:rPr>
        <w:t>[Te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5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110" w:right="-20"/>
        <w:jc w:val="left"/>
        <w:tabs>
          <w:tab w:pos="1800" w:val="left"/>
          <w:tab w:pos="2620" w:val="left"/>
          <w:tab w:pos="5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1"/>
        </w:rPr>
        <w:t>:E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5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trarih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14.05.2017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0"/>
          <w:w w:val="100"/>
          <w:position w:val="0"/>
        </w:rPr>
        <w:t>aati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  <w:position w:val="1"/>
        </w:rPr>
        <w:t>20:40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110" w:right="-20"/>
        <w:jc w:val="left"/>
        <w:tabs>
          <w:tab w:pos="960" w:val="left"/>
          <w:tab w:pos="3240" w:val="left"/>
          <w:tab w:pos="8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BFBFBF"/>
          <w:spacing w:val="0"/>
          <w:w w:val="52"/>
        </w:rPr>
        <w:t>j</w:t>
      </w:r>
      <w:r>
        <w:rPr>
          <w:rFonts w:ascii="Arial" w:hAnsi="Arial" w:cs="Arial" w:eastAsia="Arial"/>
          <w:sz w:val="23"/>
          <w:szCs w:val="23"/>
          <w:color w:val="BFBFBF"/>
          <w:spacing w:val="0"/>
          <w:w w:val="52"/>
        </w:rPr>
        <w:t> </w:t>
      </w:r>
      <w:r>
        <w:rPr>
          <w:rFonts w:ascii="Arial" w:hAnsi="Arial" w:cs="Arial" w:eastAsia="Arial"/>
          <w:sz w:val="23"/>
          <w:szCs w:val="23"/>
          <w:color w:val="BFBFBF"/>
          <w:spacing w:val="21"/>
          <w:w w:val="5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1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!.Posta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82" w:lineRule="exact"/>
        <w:ind w:left="110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BFBFBF"/>
          <w:spacing w:val="0"/>
          <w:w w:val="107"/>
          <w:position w:val="-1"/>
        </w:rPr>
        <w:t>ı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90" w:after="0" w:line="344" w:lineRule="exact"/>
        <w:ind w:left="1981" w:right="-20"/>
        <w:jc w:val="left"/>
        <w:tabs>
          <w:tab w:pos="4480" w:val="left"/>
          <w:tab w:pos="856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6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6"/>
        </w:rPr>
        <w:t>Ami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5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</w:r>
      <w:r>
        <w:rPr>
          <w:rFonts w:ascii="Arial" w:hAnsi="Arial" w:cs="Arial" w:eastAsia="Arial"/>
          <w:sz w:val="40"/>
          <w:szCs w:val="40"/>
          <w:color w:val="343434"/>
          <w:spacing w:val="0"/>
          <w:w w:val="108"/>
          <w:i/>
          <w:position w:val="-10"/>
        </w:rPr>
        <w:t>ı</w:t>
      </w:r>
      <w:r>
        <w:rPr>
          <w:rFonts w:ascii="Arial" w:hAnsi="Arial" w:cs="Arial" w:eastAsia="Arial"/>
          <w:sz w:val="40"/>
          <w:szCs w:val="40"/>
          <w:color w:val="343434"/>
          <w:spacing w:val="-56"/>
          <w:w w:val="100"/>
          <w:i/>
          <w:position w:val="-1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77"/>
          <w:position w:val="-10"/>
        </w:rPr>
        <w:t>J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24"/>
          <w:w w:val="77"/>
          <w:position w:val="-10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50"/>
          <w:position w:val="-10"/>
        </w:rPr>
        <w:t>MaYı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50"/>
          <w:position w:val="-10"/>
        </w:rPr>
        <w:t>s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50"/>
          <w:position w:val="-10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3"/>
          <w:w w:val="50"/>
          <w:position w:val="-10"/>
        </w:rPr>
        <w:t> 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65"/>
          <w:position w:val="-10"/>
        </w:rPr>
        <w:t>2Ui7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800" w:bottom="280" w:left="80" w:right="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76" w:lineRule="exact"/>
        <w:ind w:left="16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2"/>
        </w:rPr>
        <w:t>ltfaiyeci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83" w:lineRule="exact"/>
        <w:ind w:right="-187"/>
        <w:jc w:val="left"/>
        <w:tabs>
          <w:tab w:pos="2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98"/>
          <w:szCs w:val="98"/>
          <w:color w:val="5B5D5D"/>
          <w:w w:val="33"/>
          <w:position w:val="-41"/>
        </w:rPr>
        <w:t>N</w:t>
      </w:r>
      <w:r>
        <w:rPr>
          <w:rFonts w:ascii="Arial" w:hAnsi="Arial" w:cs="Arial" w:eastAsia="Arial"/>
          <w:sz w:val="98"/>
          <w:szCs w:val="98"/>
          <w:color w:val="5B5D5D"/>
          <w:spacing w:val="-229"/>
          <w:w w:val="33"/>
          <w:position w:val="-41"/>
        </w:rPr>
        <w:t>a</w:t>
      </w:r>
      <w:r>
        <w:rPr>
          <w:rFonts w:ascii="Arial" w:hAnsi="Arial" w:cs="Arial" w:eastAsia="Arial"/>
          <w:sz w:val="98"/>
          <w:szCs w:val="98"/>
          <w:color w:val="4F567B"/>
          <w:spacing w:val="0"/>
          <w:w w:val="95"/>
          <w:position w:val="-41"/>
        </w:rPr>
        <w:t>ıJ::</w:t>
      </w:r>
      <w:r>
        <w:rPr>
          <w:rFonts w:ascii="Arial" w:hAnsi="Arial" w:cs="Arial" w:eastAsia="Arial"/>
          <w:sz w:val="98"/>
          <w:szCs w:val="98"/>
          <w:color w:val="5B5D5D"/>
          <w:spacing w:val="0"/>
          <w:w w:val="37"/>
          <w:position w:val="-41"/>
        </w:rPr>
        <w:t>K</w:t>
      </w:r>
      <w:r>
        <w:rPr>
          <w:rFonts w:ascii="Arial" w:hAnsi="Arial" w:cs="Arial" w:eastAsia="Arial"/>
          <w:sz w:val="98"/>
          <w:szCs w:val="98"/>
          <w:color w:val="5B5D5D"/>
          <w:spacing w:val="0"/>
          <w:w w:val="100"/>
          <w:position w:val="-41"/>
        </w:rPr>
        <w:tab/>
      </w:r>
      <w:r>
        <w:rPr>
          <w:rFonts w:ascii="Arial" w:hAnsi="Arial" w:cs="Arial" w:eastAsia="Arial"/>
          <w:sz w:val="98"/>
          <w:szCs w:val="98"/>
          <w:color w:val="5B5D5D"/>
          <w:spacing w:val="0"/>
          <w:w w:val="100"/>
          <w:position w:val="-4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7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7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17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7" w:after="0" w:line="204" w:lineRule="exact"/>
        <w:ind w:left="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B5D5D"/>
          <w:w w:val="179"/>
          <w:position w:val="-1"/>
        </w:rPr>
        <w:t>L/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2"/>
          <w:w w:val="180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-1"/>
        </w:rPr>
        <w:t>0.17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8" w:lineRule="exact"/>
        <w:ind w:left="6" w:right="-20"/>
        <w:jc w:val="left"/>
        <w:tabs>
          <w:tab w:pos="38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A7A8A7"/>
          <w:w w:val="76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A7A8A7"/>
          <w:spacing w:val="-8"/>
          <w:w w:val="76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5B5D5D"/>
          <w:spacing w:val="0"/>
          <w:w w:val="57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5B5D5D"/>
          <w:spacing w:val="4"/>
          <w:w w:val="57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A7A8A7"/>
          <w:spacing w:val="0"/>
          <w:w w:val="99"/>
        </w:rPr>
        <w:t>"'</w:t>
      </w:r>
      <w:r>
        <w:rPr>
          <w:rFonts w:ascii="Times New Roman" w:hAnsi="Times New Roman" w:cs="Times New Roman" w:eastAsia="Times New Roman"/>
          <w:sz w:val="14"/>
          <w:szCs w:val="14"/>
          <w:color w:val="A7A8A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A7A8A7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BFBFBF"/>
          <w:spacing w:val="0"/>
          <w:w w:val="190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BFBFBF"/>
          <w:spacing w:val="-9"/>
          <w:w w:val="190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959595"/>
          <w:spacing w:val="0"/>
          <w:w w:val="101"/>
        </w:rPr>
        <w:t>\ç</w:t>
      </w:r>
      <w:r>
        <w:rPr>
          <w:rFonts w:ascii="Times New Roman" w:hAnsi="Times New Roman" w:cs="Times New Roman" w:eastAsia="Times New Roman"/>
          <w:sz w:val="14"/>
          <w:szCs w:val="14"/>
          <w:color w:val="959595"/>
          <w:spacing w:val="3"/>
          <w:w w:val="101"/>
        </w:rPr>
        <w:t>;</w:t>
      </w:r>
      <w:r>
        <w:rPr>
          <w:rFonts w:ascii="Times New Roman" w:hAnsi="Times New Roman" w:cs="Times New Roman" w:eastAsia="Times New Roman"/>
          <w:sz w:val="14"/>
          <w:szCs w:val="14"/>
          <w:color w:val="6D6D6E"/>
          <w:spacing w:val="0"/>
          <w:w w:val="139"/>
        </w:rPr>
        <w:t>;</w:t>
      </w:r>
      <w:r>
        <w:rPr>
          <w:rFonts w:ascii="Times New Roman" w:hAnsi="Times New Roman" w:cs="Times New Roman" w:eastAsia="Times New Roman"/>
          <w:sz w:val="14"/>
          <w:szCs w:val="14"/>
          <w:color w:val="6D6D6E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FBFBF"/>
          <w:spacing w:val="0"/>
          <w:w w:val="85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BFBFBF"/>
          <w:spacing w:val="2"/>
          <w:w w:val="85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A7A8A7"/>
          <w:spacing w:val="0"/>
          <w:w w:val="126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80" w:right="40"/>
          <w:cols w:num="3" w:equalWidth="0">
            <w:col w:w="809" w:space="1281"/>
            <w:col w:w="3536" w:space="2964"/>
            <w:col w:w="3210"/>
          </w:cols>
        </w:sectPr>
      </w:pPr>
      <w:rPr/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076" w:right="-73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5B5D5D"/>
          <w:spacing w:val="0"/>
          <w:w w:val="100"/>
        </w:rPr>
        <w:t>Itfaiy</w:t>
      </w:r>
      <w:r>
        <w:rPr>
          <w:rFonts w:ascii="Arial" w:hAnsi="Arial" w:cs="Arial" w:eastAsia="Arial"/>
          <w:sz w:val="22"/>
          <w:szCs w:val="22"/>
          <w:color w:val="5B5D5D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color w:val="5B5D5D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5B5D5D"/>
          <w:spacing w:val="4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5B5D5D"/>
          <w:spacing w:val="0"/>
          <w:w w:val="100"/>
        </w:rPr>
        <w:t>Kuze'</w:t>
      </w:r>
      <w:r>
        <w:rPr>
          <w:rFonts w:ascii="Arial" w:hAnsi="Arial" w:cs="Arial" w:eastAsia="Arial"/>
          <w:sz w:val="22"/>
          <w:szCs w:val="22"/>
          <w:color w:val="5B5D5D"/>
          <w:spacing w:val="-14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5B5D5D"/>
          <w:spacing w:val="0"/>
          <w:w w:val="103"/>
        </w:rPr>
        <w:t>Bölge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51" w:lineRule="exact"/>
        <w:ind w:right="-64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8C95AF"/>
          <w:spacing w:val="0"/>
          <w:w w:val="164"/>
          <w:position w:val="-3"/>
        </w:rPr>
        <w:t>-=-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613" w:lineRule="exact"/>
        <w:ind w:right="-20"/>
        <w:jc w:val="left"/>
        <w:tabs>
          <w:tab w:pos="540" w:val="left"/>
          <w:tab w:pos="2120" w:val="left"/>
        </w:tabs>
        <w:rPr>
          <w:rFonts w:ascii="Arial" w:hAnsi="Arial" w:cs="Arial" w:eastAsia="Arial"/>
          <w:sz w:val="10"/>
          <w:szCs w:val="1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2D3A9C"/>
          <w:position w:val="-6"/>
        </w:rPr>
      </w:r>
      <w:r>
        <w:rPr>
          <w:rFonts w:ascii="Times New Roman" w:hAnsi="Times New Roman" w:cs="Times New Roman" w:eastAsia="Times New Roman"/>
          <w:sz w:val="29"/>
          <w:szCs w:val="29"/>
          <w:color w:val="2D3A9C"/>
          <w:u w:val="single" w:color="3F4BA8"/>
          <w:position w:val="-6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D3A9C"/>
          <w:u w:val="single" w:color="3F4BA8"/>
          <w:position w:val="-6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2D3A9C"/>
          <w:u w:val="single" w:color="3F4BA8"/>
          <w:position w:val="-6"/>
        </w:rPr>
      </w:r>
      <w:r>
        <w:rPr>
          <w:rFonts w:ascii="Times New Roman" w:hAnsi="Times New Roman" w:cs="Times New Roman" w:eastAsia="Times New Roman"/>
          <w:sz w:val="29"/>
          <w:szCs w:val="29"/>
          <w:color w:val="2D3A9C"/>
          <w:spacing w:val="-52"/>
          <w:w w:val="369"/>
          <w:u w:val="single" w:color="3F4BA8"/>
          <w:position w:val="-6"/>
        </w:rPr>
        <w:t>(</w:t>
      </w:r>
      <w:r>
        <w:rPr>
          <w:rFonts w:ascii="Times New Roman" w:hAnsi="Times New Roman" w:cs="Times New Roman" w:eastAsia="Times New Roman"/>
          <w:sz w:val="29"/>
          <w:szCs w:val="29"/>
          <w:color w:val="2D3A9C"/>
          <w:spacing w:val="-52"/>
          <w:w w:val="369"/>
          <w:u w:val="single" w:color="3F4BA8"/>
          <w:position w:val="-6"/>
        </w:rPr>
      </w:r>
      <w:r>
        <w:rPr>
          <w:rFonts w:ascii="Times New Roman" w:hAnsi="Times New Roman" w:cs="Times New Roman" w:eastAsia="Times New Roman"/>
          <w:sz w:val="29"/>
          <w:szCs w:val="29"/>
          <w:color w:val="2D3A9C"/>
          <w:spacing w:val="0"/>
          <w:w w:val="100"/>
          <w:u w:val="single" w:color="3F4BA8"/>
          <w:position w:val="-6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D3A9C"/>
          <w:spacing w:val="-6"/>
          <w:w w:val="100"/>
          <w:u w:val="single" w:color="3F4BA8"/>
          <w:position w:val="-6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D3A9C"/>
          <w:spacing w:val="-6"/>
          <w:w w:val="100"/>
          <w:u w:val="single" w:color="3F4BA8"/>
          <w:position w:val="-6"/>
        </w:rPr>
      </w:r>
      <w:r>
        <w:rPr>
          <w:rFonts w:ascii="Times New Roman" w:hAnsi="Times New Roman" w:cs="Times New Roman" w:eastAsia="Times New Roman"/>
          <w:sz w:val="29"/>
          <w:szCs w:val="29"/>
          <w:color w:val="2D3A9C"/>
          <w:spacing w:val="-6"/>
          <w:w w:val="100"/>
          <w:u w:val="single" w:color="3F4BA8"/>
          <w:position w:val="-6"/>
        </w:rPr>
      </w:r>
      <w:r>
        <w:rPr>
          <w:rFonts w:ascii="Arial" w:hAnsi="Arial" w:cs="Arial" w:eastAsia="Arial"/>
          <w:sz w:val="65"/>
          <w:szCs w:val="65"/>
          <w:color w:val="959595"/>
          <w:spacing w:val="-82"/>
          <w:w w:val="44"/>
          <w:u w:val="single" w:color="3F4BA8"/>
          <w:position w:val="-4"/>
        </w:rPr>
        <w:t>·</w:t>
      </w:r>
      <w:r>
        <w:rPr>
          <w:rFonts w:ascii="Arial" w:hAnsi="Arial" w:cs="Arial" w:eastAsia="Arial"/>
          <w:sz w:val="65"/>
          <w:szCs w:val="65"/>
          <w:color w:val="959595"/>
          <w:spacing w:val="-82"/>
          <w:w w:val="44"/>
          <w:u w:val="single" w:color="3F4BA8"/>
          <w:position w:val="-4"/>
        </w:rPr>
      </w:r>
      <w:r>
        <w:rPr>
          <w:rFonts w:ascii="Arial" w:hAnsi="Arial" w:cs="Arial" w:eastAsia="Arial"/>
          <w:sz w:val="65"/>
          <w:szCs w:val="65"/>
          <w:color w:val="959595"/>
          <w:spacing w:val="-82"/>
          <w:w w:val="44"/>
          <w:u w:val="single" w:color="3F4BA8"/>
          <w:position w:val="-4"/>
        </w:rPr>
      </w:r>
      <w:r>
        <w:rPr>
          <w:rFonts w:ascii="Times New Roman" w:hAnsi="Times New Roman" w:cs="Times New Roman" w:eastAsia="Times New Roman"/>
          <w:sz w:val="29"/>
          <w:szCs w:val="29"/>
          <w:color w:val="2D3A9C"/>
          <w:spacing w:val="-66"/>
          <w:w w:val="367"/>
          <w:u w:val="single" w:color="3F4BA8"/>
          <w:position w:val="-6"/>
        </w:rPr>
        <w:t>;</w:t>
      </w:r>
      <w:r>
        <w:rPr>
          <w:rFonts w:ascii="Times New Roman" w:hAnsi="Times New Roman" w:cs="Times New Roman" w:eastAsia="Times New Roman"/>
          <w:sz w:val="29"/>
          <w:szCs w:val="29"/>
          <w:color w:val="2D3A9C"/>
          <w:spacing w:val="-66"/>
          <w:w w:val="367"/>
          <w:u w:val="single" w:color="3F4BA8"/>
          <w:position w:val="-6"/>
        </w:rPr>
      </w:r>
      <w:r>
        <w:rPr>
          <w:rFonts w:ascii="Times New Roman" w:hAnsi="Times New Roman" w:cs="Times New Roman" w:eastAsia="Times New Roman"/>
          <w:sz w:val="29"/>
          <w:szCs w:val="29"/>
          <w:color w:val="2D3A9C"/>
          <w:spacing w:val="0"/>
          <w:w w:val="100"/>
          <w:u w:val="single" w:color="3F4BA8"/>
          <w:position w:val="-6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D3A9C"/>
          <w:spacing w:val="27"/>
          <w:w w:val="100"/>
          <w:u w:val="single" w:color="3F4BA8"/>
          <w:position w:val="-6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D3A9C"/>
          <w:spacing w:val="27"/>
          <w:w w:val="100"/>
          <w:u w:val="single" w:color="3F4BA8"/>
          <w:position w:val="-6"/>
        </w:rPr>
      </w:r>
      <w:r>
        <w:rPr>
          <w:rFonts w:ascii="Times New Roman" w:hAnsi="Times New Roman" w:cs="Times New Roman" w:eastAsia="Times New Roman"/>
          <w:sz w:val="29"/>
          <w:szCs w:val="29"/>
          <w:color w:val="2D3A9C"/>
          <w:spacing w:val="27"/>
          <w:w w:val="100"/>
          <w:u w:val="single" w:color="3F4BA8"/>
          <w:position w:val="-6"/>
        </w:rPr>
      </w:r>
      <w:r>
        <w:rPr>
          <w:rFonts w:ascii="Times New Roman" w:hAnsi="Times New Roman" w:cs="Times New Roman" w:eastAsia="Times New Roman"/>
          <w:sz w:val="29"/>
          <w:szCs w:val="29"/>
          <w:color w:val="6D6D6E"/>
          <w:spacing w:val="-100"/>
          <w:w w:val="115"/>
          <w:u w:val="single" w:color="3F4BA8"/>
          <w:position w:val="-6"/>
        </w:rPr>
        <w:t>J</w:t>
      </w:r>
      <w:r>
        <w:rPr>
          <w:rFonts w:ascii="Times New Roman" w:hAnsi="Times New Roman" w:cs="Times New Roman" w:eastAsia="Times New Roman"/>
          <w:sz w:val="29"/>
          <w:szCs w:val="29"/>
          <w:color w:val="6D6D6E"/>
          <w:spacing w:val="-100"/>
          <w:w w:val="115"/>
          <w:u w:val="single" w:color="3F4BA8"/>
          <w:position w:val="-6"/>
        </w:rPr>
      </w:r>
      <w:r>
        <w:rPr>
          <w:rFonts w:ascii="Times New Roman" w:hAnsi="Times New Roman" w:cs="Times New Roman" w:eastAsia="Times New Roman"/>
          <w:sz w:val="29"/>
          <w:szCs w:val="29"/>
          <w:color w:val="6D6D6E"/>
          <w:spacing w:val="-100"/>
          <w:w w:val="115"/>
          <w:u w:val="single" w:color="3F4BA8"/>
          <w:position w:val="-6"/>
        </w:rPr>
      </w:r>
      <w:r>
        <w:rPr>
          <w:rFonts w:ascii="Arial" w:hAnsi="Arial" w:cs="Arial" w:eastAsia="Arial"/>
          <w:sz w:val="65"/>
          <w:szCs w:val="65"/>
          <w:color w:val="343434"/>
          <w:spacing w:val="0"/>
          <w:w w:val="58"/>
          <w:u w:val="single" w:color="3F4BA8"/>
          <w:position w:val="-4"/>
        </w:rPr>
        <w:t>'</w:t>
      </w:r>
      <w:r>
        <w:rPr>
          <w:rFonts w:ascii="Arial" w:hAnsi="Arial" w:cs="Arial" w:eastAsia="Arial"/>
          <w:sz w:val="65"/>
          <w:szCs w:val="65"/>
          <w:color w:val="343434"/>
          <w:spacing w:val="0"/>
          <w:w w:val="58"/>
          <w:u w:val="single" w:color="3F4BA8"/>
          <w:position w:val="-4"/>
        </w:rPr>
      </w:r>
      <w:r>
        <w:rPr>
          <w:rFonts w:ascii="Arial" w:hAnsi="Arial" w:cs="Arial" w:eastAsia="Arial"/>
          <w:sz w:val="65"/>
          <w:szCs w:val="65"/>
          <w:color w:val="343434"/>
          <w:spacing w:val="-135"/>
          <w:w w:val="99"/>
          <w:u w:val="single" w:color="3F4BA8"/>
          <w:position w:val="-4"/>
        </w:rPr>
        <w:t> </w:t>
      </w:r>
      <w:r>
        <w:rPr>
          <w:rFonts w:ascii="Arial" w:hAnsi="Arial" w:cs="Arial" w:eastAsia="Arial"/>
          <w:sz w:val="65"/>
          <w:szCs w:val="65"/>
          <w:color w:val="343434"/>
          <w:spacing w:val="-135"/>
          <w:w w:val="99"/>
          <w:u w:val="single" w:color="3F4BA8"/>
          <w:position w:val="-4"/>
        </w:rPr>
      </w:r>
      <w:r>
        <w:rPr>
          <w:rFonts w:ascii="Arial" w:hAnsi="Arial" w:cs="Arial" w:eastAsia="Arial"/>
          <w:sz w:val="65"/>
          <w:szCs w:val="65"/>
          <w:color w:val="343434"/>
          <w:spacing w:val="-135"/>
          <w:w w:val="99"/>
          <w:u w:val="single" w:color="3F4BA8"/>
          <w:position w:val="-4"/>
        </w:rPr>
      </w:r>
      <w:r>
        <w:rPr>
          <w:rFonts w:ascii="Times New Roman" w:hAnsi="Times New Roman" w:cs="Times New Roman" w:eastAsia="Times New Roman"/>
          <w:sz w:val="29"/>
          <w:szCs w:val="29"/>
          <w:color w:val="6D6D6E"/>
          <w:spacing w:val="0"/>
          <w:w w:val="100"/>
          <w:u w:val="single" w:color="3F4BA8"/>
          <w:position w:val="-6"/>
        </w:rPr>
        <w:t>tJ</w:t>
      </w:r>
      <w:r>
        <w:rPr>
          <w:rFonts w:ascii="Times New Roman" w:hAnsi="Times New Roman" w:cs="Times New Roman" w:eastAsia="Times New Roman"/>
          <w:sz w:val="29"/>
          <w:szCs w:val="29"/>
          <w:color w:val="6D6D6E"/>
          <w:spacing w:val="0"/>
          <w:w w:val="100"/>
          <w:u w:val="single" w:color="3F4BA8"/>
          <w:position w:val="-6"/>
        </w:rPr>
        <w:t>  </w:t>
      </w:r>
      <w:r>
        <w:rPr>
          <w:rFonts w:ascii="Times New Roman" w:hAnsi="Times New Roman" w:cs="Times New Roman" w:eastAsia="Times New Roman"/>
          <w:sz w:val="29"/>
          <w:szCs w:val="29"/>
          <w:color w:val="6D6D6E"/>
          <w:spacing w:val="25"/>
          <w:w w:val="100"/>
          <w:u w:val="single" w:color="3F4BA8"/>
          <w:position w:val="-6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6D6D6E"/>
          <w:spacing w:val="-5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BFBFBF"/>
          <w:spacing w:val="0"/>
          <w:w w:val="209"/>
          <w:position w:val="-6"/>
        </w:rPr>
        <w:t>c</w:t>
      </w:r>
      <w:r>
        <w:rPr>
          <w:rFonts w:ascii="Times New Roman" w:hAnsi="Times New Roman" w:cs="Times New Roman" w:eastAsia="Times New Roman"/>
          <w:sz w:val="3"/>
          <w:szCs w:val="3"/>
          <w:color w:val="BFBFBF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3"/>
          <w:szCs w:val="3"/>
          <w:color w:val="BFBFBF"/>
          <w:spacing w:val="0"/>
          <w:w w:val="100"/>
          <w:position w:val="-6"/>
        </w:rPr>
      </w:r>
      <w:r>
        <w:rPr>
          <w:rFonts w:ascii="Arial" w:hAnsi="Arial" w:cs="Arial" w:eastAsia="Arial"/>
          <w:sz w:val="32"/>
          <w:szCs w:val="32"/>
          <w:color w:val="6D6D6E"/>
          <w:spacing w:val="0"/>
          <w:w w:val="91"/>
          <w:position w:val="-6"/>
        </w:rPr>
      </w:r>
      <w:r>
        <w:rPr>
          <w:rFonts w:ascii="Arial" w:hAnsi="Arial" w:cs="Arial" w:eastAsia="Arial"/>
          <w:sz w:val="32"/>
          <w:szCs w:val="32"/>
          <w:color w:val="6D6D6E"/>
          <w:spacing w:val="-45"/>
          <w:w w:val="100"/>
          <w:u w:val="single" w:color="3F4BA8"/>
          <w:position w:val="-6"/>
        </w:rPr>
        <w:t>T</w:t>
      </w:r>
      <w:r>
        <w:rPr>
          <w:rFonts w:ascii="Arial" w:hAnsi="Arial" w:cs="Arial" w:eastAsia="Arial"/>
          <w:sz w:val="32"/>
          <w:szCs w:val="32"/>
          <w:color w:val="6D6D6E"/>
          <w:spacing w:val="-45"/>
          <w:w w:val="100"/>
          <w:u w:val="single" w:color="3F4BA8"/>
          <w:position w:val="-6"/>
        </w:rPr>
      </w:r>
      <w:r>
        <w:rPr>
          <w:rFonts w:ascii="Arial" w:hAnsi="Arial" w:cs="Arial" w:eastAsia="Arial"/>
          <w:sz w:val="32"/>
          <w:szCs w:val="32"/>
          <w:color w:val="6D6D6E"/>
          <w:spacing w:val="-45"/>
          <w:w w:val="100"/>
          <w:u w:val="single" w:color="3F4BA8"/>
          <w:position w:val="-6"/>
        </w:rPr>
      </w:r>
      <w:r>
        <w:rPr>
          <w:rFonts w:ascii="Arial" w:hAnsi="Arial" w:cs="Arial" w:eastAsia="Arial"/>
          <w:sz w:val="32"/>
          <w:szCs w:val="32"/>
          <w:color w:val="A7A8A7"/>
          <w:spacing w:val="0"/>
          <w:w w:val="100"/>
          <w:u w:val="single" w:color="3F4BA8"/>
          <w:position w:val="-6"/>
        </w:rPr>
        <w:t>,</w:t>
      </w:r>
      <w:r>
        <w:rPr>
          <w:rFonts w:ascii="Arial" w:hAnsi="Arial" w:cs="Arial" w:eastAsia="Arial"/>
          <w:sz w:val="32"/>
          <w:szCs w:val="32"/>
          <w:color w:val="A7A8A7"/>
          <w:spacing w:val="5"/>
          <w:w w:val="100"/>
          <w:u w:val="single" w:color="3F4BA8"/>
          <w:position w:val="-6"/>
        </w:rPr>
        <w:t> </w:t>
      </w:r>
      <w:r>
        <w:rPr>
          <w:rFonts w:ascii="Arial" w:hAnsi="Arial" w:cs="Arial" w:eastAsia="Arial"/>
          <w:sz w:val="32"/>
          <w:szCs w:val="32"/>
          <w:color w:val="A7A8A7"/>
          <w:spacing w:val="0"/>
          <w:w w:val="44"/>
          <w:u w:val="single" w:color="3F4BA8"/>
          <w:position w:val="-6"/>
        </w:rPr>
        <w:t>.</w:t>
      </w:r>
      <w:r>
        <w:rPr>
          <w:rFonts w:ascii="Arial" w:hAnsi="Arial" w:cs="Arial" w:eastAsia="Arial"/>
          <w:sz w:val="32"/>
          <w:szCs w:val="32"/>
          <w:color w:val="A7A8A7"/>
          <w:spacing w:val="0"/>
          <w:w w:val="44"/>
          <w:u w:val="single" w:color="3F4BA8"/>
          <w:position w:val="-6"/>
        </w:rPr>
        <w:t>  </w:t>
      </w:r>
      <w:r>
        <w:rPr>
          <w:rFonts w:ascii="Arial" w:hAnsi="Arial" w:cs="Arial" w:eastAsia="Arial"/>
          <w:sz w:val="32"/>
          <w:szCs w:val="32"/>
          <w:color w:val="A7A8A7"/>
          <w:spacing w:val="14"/>
          <w:w w:val="44"/>
          <w:u w:val="single" w:color="3F4BA8"/>
          <w:position w:val="-6"/>
        </w:rPr>
        <w:t> </w:t>
      </w:r>
      <w:r>
        <w:rPr>
          <w:rFonts w:ascii="Arial" w:hAnsi="Arial" w:cs="Arial" w:eastAsia="Arial"/>
          <w:sz w:val="32"/>
          <w:szCs w:val="32"/>
          <w:color w:val="A7A8A7"/>
          <w:spacing w:val="0"/>
          <w:w w:val="58"/>
          <w:u w:val="single" w:color="3F4BA8"/>
          <w:position w:val="-6"/>
        </w:rPr>
        <w:t>.</w:t>
      </w:r>
      <w:r>
        <w:rPr>
          <w:rFonts w:ascii="Arial" w:hAnsi="Arial" w:cs="Arial" w:eastAsia="Arial"/>
          <w:sz w:val="32"/>
          <w:szCs w:val="32"/>
          <w:color w:val="A7A8A7"/>
          <w:spacing w:val="0"/>
          <w:w w:val="58"/>
          <w:u w:val="single" w:color="3F4BA8"/>
          <w:position w:val="-6"/>
        </w:rPr>
      </w:r>
      <w:r>
        <w:rPr>
          <w:rFonts w:ascii="Arial" w:hAnsi="Arial" w:cs="Arial" w:eastAsia="Arial"/>
          <w:sz w:val="32"/>
          <w:szCs w:val="32"/>
          <w:color w:val="A7A8A7"/>
          <w:spacing w:val="-60"/>
          <w:w w:val="99"/>
          <w:u w:val="single" w:color="3F4BA8"/>
          <w:position w:val="-6"/>
        </w:rPr>
        <w:t> </w:t>
      </w:r>
      <w:r>
        <w:rPr>
          <w:rFonts w:ascii="Arial" w:hAnsi="Arial" w:cs="Arial" w:eastAsia="Arial"/>
          <w:sz w:val="32"/>
          <w:szCs w:val="32"/>
          <w:color w:val="A7A8A7"/>
          <w:spacing w:val="-60"/>
          <w:w w:val="99"/>
          <w:u w:val="single" w:color="3F4BA8"/>
          <w:position w:val="-6"/>
        </w:rPr>
      </w:r>
      <w:r>
        <w:rPr>
          <w:rFonts w:ascii="Arial" w:hAnsi="Arial" w:cs="Arial" w:eastAsia="Arial"/>
          <w:sz w:val="32"/>
          <w:szCs w:val="32"/>
          <w:color w:val="A7A8A7"/>
          <w:spacing w:val="-60"/>
          <w:w w:val="99"/>
          <w:u w:val="single" w:color="3F4BA8"/>
          <w:position w:val="-6"/>
        </w:rPr>
      </w:r>
      <w:r>
        <w:rPr>
          <w:rFonts w:ascii="Arial" w:hAnsi="Arial" w:cs="Arial" w:eastAsia="Arial"/>
          <w:sz w:val="32"/>
          <w:szCs w:val="32"/>
          <w:color w:val="6D6D6E"/>
          <w:spacing w:val="0"/>
          <w:w w:val="73"/>
          <w:u w:val="single" w:color="3F4BA8"/>
          <w:position w:val="-6"/>
        </w:rPr>
        <w:t>.</w:t>
      </w:r>
      <w:r>
        <w:rPr>
          <w:rFonts w:ascii="Arial" w:hAnsi="Arial" w:cs="Arial" w:eastAsia="Arial"/>
          <w:sz w:val="32"/>
          <w:szCs w:val="32"/>
          <w:color w:val="6D6D6E"/>
          <w:spacing w:val="0"/>
          <w:w w:val="73"/>
          <w:u w:val="single" w:color="3F4BA8"/>
          <w:position w:val="-6"/>
        </w:rPr>
      </w:r>
      <w:r>
        <w:rPr>
          <w:rFonts w:ascii="Arial" w:hAnsi="Arial" w:cs="Arial" w:eastAsia="Arial"/>
          <w:sz w:val="32"/>
          <w:szCs w:val="32"/>
          <w:color w:val="6D6D6E"/>
          <w:spacing w:val="-64"/>
          <w:w w:val="99"/>
          <w:u w:val="single" w:color="3F4BA8"/>
          <w:position w:val="-6"/>
        </w:rPr>
        <w:t> </w:t>
      </w:r>
      <w:r>
        <w:rPr>
          <w:rFonts w:ascii="Arial" w:hAnsi="Arial" w:cs="Arial" w:eastAsia="Arial"/>
          <w:sz w:val="32"/>
          <w:szCs w:val="32"/>
          <w:color w:val="6D6D6E"/>
          <w:spacing w:val="-64"/>
          <w:w w:val="99"/>
          <w:u w:val="single" w:color="3F4BA8"/>
          <w:position w:val="-6"/>
        </w:rPr>
      </w:r>
      <w:r>
        <w:rPr>
          <w:rFonts w:ascii="Arial" w:hAnsi="Arial" w:cs="Arial" w:eastAsia="Arial"/>
          <w:sz w:val="32"/>
          <w:szCs w:val="32"/>
          <w:color w:val="6D6D6E"/>
          <w:spacing w:val="-64"/>
          <w:w w:val="99"/>
          <w:u w:val="single" w:color="3F4BA8"/>
          <w:position w:val="-6"/>
        </w:rPr>
      </w:r>
      <w:r>
        <w:rPr>
          <w:rFonts w:ascii="Arial" w:hAnsi="Arial" w:cs="Arial" w:eastAsia="Arial"/>
          <w:sz w:val="32"/>
          <w:szCs w:val="32"/>
          <w:color w:val="A7A8A7"/>
          <w:spacing w:val="0"/>
          <w:w w:val="73"/>
          <w:u w:val="single" w:color="3F4BA8"/>
          <w:position w:val="-6"/>
        </w:rPr>
        <w:t>.</w:t>
      </w:r>
      <w:r>
        <w:rPr>
          <w:rFonts w:ascii="Arial" w:hAnsi="Arial" w:cs="Arial" w:eastAsia="Arial"/>
          <w:sz w:val="32"/>
          <w:szCs w:val="32"/>
          <w:color w:val="A7A8A7"/>
          <w:spacing w:val="0"/>
          <w:w w:val="73"/>
          <w:u w:val="single" w:color="3F4BA8"/>
          <w:position w:val="-6"/>
        </w:rPr>
      </w:r>
      <w:r>
        <w:rPr>
          <w:rFonts w:ascii="Arial" w:hAnsi="Arial" w:cs="Arial" w:eastAsia="Arial"/>
          <w:sz w:val="32"/>
          <w:szCs w:val="32"/>
          <w:color w:val="A7A8A7"/>
          <w:spacing w:val="-52"/>
          <w:w w:val="99"/>
          <w:u w:val="single" w:color="3F4BA8"/>
          <w:position w:val="-6"/>
        </w:rPr>
        <w:t> </w:t>
      </w:r>
      <w:r>
        <w:rPr>
          <w:rFonts w:ascii="Arial" w:hAnsi="Arial" w:cs="Arial" w:eastAsia="Arial"/>
          <w:sz w:val="32"/>
          <w:szCs w:val="32"/>
          <w:color w:val="A7A8A7"/>
          <w:spacing w:val="-52"/>
          <w:w w:val="99"/>
          <w:u w:val="single" w:color="3F4BA8"/>
          <w:position w:val="-6"/>
        </w:rPr>
      </w:r>
      <w:r>
        <w:rPr>
          <w:rFonts w:ascii="Arial" w:hAnsi="Arial" w:cs="Arial" w:eastAsia="Arial"/>
          <w:sz w:val="32"/>
          <w:szCs w:val="32"/>
          <w:color w:val="A7A8A7"/>
          <w:spacing w:val="-52"/>
          <w:w w:val="99"/>
          <w:position w:val="-6"/>
        </w:rPr>
      </w:r>
      <w:r>
        <w:rPr>
          <w:rFonts w:ascii="Arial" w:hAnsi="Arial" w:cs="Arial" w:eastAsia="Arial"/>
          <w:sz w:val="32"/>
          <w:szCs w:val="32"/>
          <w:color w:val="A7A8A7"/>
          <w:spacing w:val="-52"/>
          <w:w w:val="99"/>
          <w:position w:val="-6"/>
        </w:rPr>
      </w:r>
      <w:r>
        <w:rPr>
          <w:rFonts w:ascii="Arial" w:hAnsi="Arial" w:cs="Arial" w:eastAsia="Arial"/>
          <w:sz w:val="10"/>
          <w:szCs w:val="10"/>
          <w:color w:val="7E807E"/>
          <w:spacing w:val="0"/>
          <w:w w:val="102"/>
          <w:i/>
          <w:position w:val="-6"/>
        </w:rPr>
        <w:t>J.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80" w:right="40"/>
          <w:cols w:num="3" w:equalWidth="0">
            <w:col w:w="3974" w:space="1391"/>
            <w:col w:w="330" w:space="1512"/>
            <w:col w:w="4593"/>
          </w:cols>
        </w:sectPr>
      </w:pPr>
      <w:rPr/>
    </w:p>
    <w:p>
      <w:pPr>
        <w:spacing w:before="0" w:after="0" w:line="154" w:lineRule="exact"/>
        <w:ind w:left="1948" w:right="-20"/>
        <w:jc w:val="left"/>
        <w:tabs>
          <w:tab w:pos="8540" w:val="left"/>
          <w:tab w:pos="9160" w:val="left"/>
          <w:tab w:pos="962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20"/>
          <w:szCs w:val="20"/>
          <w:color w:val="5B5D5D"/>
          <w:spacing w:val="0"/>
          <w:w w:val="100"/>
          <w:position w:val="-4"/>
        </w:rPr>
        <w:t>1</w:t>
      </w:r>
      <w:r>
        <w:rPr>
          <w:rFonts w:ascii="Arial" w:hAnsi="Arial" w:cs="Arial" w:eastAsia="Arial"/>
          <w:sz w:val="20"/>
          <w:szCs w:val="20"/>
          <w:color w:val="5B5D5D"/>
          <w:spacing w:val="0"/>
          <w:w w:val="100"/>
          <w:position w:val="-4"/>
        </w:rPr>
        <w:t>:</w:t>
      </w:r>
      <w:r>
        <w:rPr>
          <w:rFonts w:ascii="Arial" w:hAnsi="Arial" w:cs="Arial" w:eastAsia="Arial"/>
          <w:sz w:val="20"/>
          <w:szCs w:val="20"/>
          <w:color w:val="5B5D5D"/>
          <w:spacing w:val="4"/>
          <w:w w:val="100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5B5D5D"/>
          <w:spacing w:val="0"/>
          <w:w w:val="100"/>
          <w:position w:val="-4"/>
        </w:rPr>
        <w:t>Pest</w:t>
      </w:r>
      <w:r>
        <w:rPr>
          <w:rFonts w:ascii="Arial" w:hAnsi="Arial" w:cs="Arial" w:eastAsia="Arial"/>
          <w:sz w:val="20"/>
          <w:szCs w:val="20"/>
          <w:color w:val="5B5D5D"/>
          <w:spacing w:val="0"/>
          <w:w w:val="100"/>
          <w:position w:val="-4"/>
        </w:rPr>
        <w:t>a</w:t>
      </w:r>
      <w:r>
        <w:rPr>
          <w:rFonts w:ascii="Arial" w:hAnsi="Arial" w:cs="Arial" w:eastAsia="Arial"/>
          <w:sz w:val="20"/>
          <w:szCs w:val="20"/>
          <w:color w:val="5B5D5D"/>
          <w:spacing w:val="41"/>
          <w:w w:val="100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5B5D5D"/>
          <w:spacing w:val="0"/>
          <w:w w:val="123"/>
          <w:position w:val="-4"/>
        </w:rPr>
        <w:t>6rH</w:t>
      </w:r>
      <w:r>
        <w:rPr>
          <w:rFonts w:ascii="Arial" w:hAnsi="Arial" w:cs="Arial" w:eastAsia="Arial"/>
          <w:sz w:val="20"/>
          <w:szCs w:val="20"/>
          <w:color w:val="5B5D5D"/>
          <w:spacing w:val="0"/>
          <w:w w:val="123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5B5D5D"/>
          <w:spacing w:val="0"/>
          <w:w w:val="100"/>
          <w:position w:val="-4"/>
        </w:rPr>
        <w:t>Ia</w:t>
      </w:r>
      <w:r>
        <w:rPr>
          <w:rFonts w:ascii="Arial" w:hAnsi="Arial" w:cs="Arial" w:eastAsia="Arial"/>
          <w:sz w:val="20"/>
          <w:szCs w:val="20"/>
          <w:color w:val="5B5D5D"/>
          <w:spacing w:val="0"/>
          <w:w w:val="100"/>
          <w:position w:val="-4"/>
        </w:rPr>
        <w:t>r</w:t>
      </w:r>
      <w:r>
        <w:rPr>
          <w:rFonts w:ascii="Arial" w:hAnsi="Arial" w:cs="Arial" w:eastAsia="Arial"/>
          <w:sz w:val="20"/>
          <w:szCs w:val="20"/>
          <w:color w:val="5B5D5D"/>
          <w:spacing w:val="0"/>
          <w:w w:val="100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5B5D5D"/>
          <w:spacing w:val="18"/>
          <w:w w:val="100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5B5D5D"/>
          <w:spacing w:val="0"/>
          <w:w w:val="100"/>
          <w:position w:val="-4"/>
        </w:rPr>
        <w:t>Ami</w:t>
      </w:r>
      <w:r>
        <w:rPr>
          <w:rFonts w:ascii="Arial" w:hAnsi="Arial" w:cs="Arial" w:eastAsia="Arial"/>
          <w:sz w:val="20"/>
          <w:szCs w:val="20"/>
          <w:color w:val="5B5D5D"/>
          <w:spacing w:val="0"/>
          <w:w w:val="100"/>
          <w:position w:val="-4"/>
        </w:rPr>
        <w:t>r</w:t>
      </w:r>
      <w:r>
        <w:rPr>
          <w:rFonts w:ascii="Arial" w:hAnsi="Arial" w:cs="Arial" w:eastAsia="Arial"/>
          <w:sz w:val="20"/>
          <w:szCs w:val="20"/>
          <w:color w:val="5B5D5D"/>
          <w:spacing w:val="52"/>
          <w:w w:val="100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BFBFBF"/>
          <w:spacing w:val="0"/>
          <w:w w:val="147"/>
          <w:position w:val="-4"/>
        </w:rPr>
        <w:t>·</w:t>
      </w:r>
      <w:r>
        <w:rPr>
          <w:rFonts w:ascii="Arial" w:hAnsi="Arial" w:cs="Arial" w:eastAsia="Arial"/>
          <w:sz w:val="20"/>
          <w:szCs w:val="20"/>
          <w:color w:val="BFBFBF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0"/>
          <w:szCs w:val="20"/>
          <w:color w:val="BFBFB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2"/>
          <w:szCs w:val="12"/>
          <w:color w:val="8E9A79"/>
          <w:spacing w:val="0"/>
          <w:w w:val="147"/>
          <w:position w:val="-2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8E9A79"/>
          <w:spacing w:val="-41"/>
          <w:w w:val="147"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E9A79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8E9A79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2"/>
          <w:szCs w:val="12"/>
          <w:color w:val="5B5D5D"/>
          <w:spacing w:val="0"/>
          <w:w w:val="147"/>
          <w:position w:val="-2"/>
        </w:rPr>
        <w:t>o'</w:t>
      </w:r>
      <w:r>
        <w:rPr>
          <w:rFonts w:ascii="Times New Roman" w:hAnsi="Times New Roman" w:cs="Times New Roman" w:eastAsia="Times New Roman"/>
          <w:sz w:val="12"/>
          <w:szCs w:val="12"/>
          <w:color w:val="5B5D5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5B5D5D"/>
          <w:spacing w:val="0"/>
          <w:w w:val="100"/>
          <w:position w:val="-2"/>
        </w:rPr>
      </w:r>
      <w:r>
        <w:rPr>
          <w:rFonts w:ascii="Arial" w:hAnsi="Arial" w:cs="Arial" w:eastAsia="Arial"/>
          <w:sz w:val="18"/>
          <w:szCs w:val="18"/>
          <w:color w:val="464646"/>
          <w:spacing w:val="5"/>
          <w:w w:val="86"/>
          <w:position w:val="-2"/>
        </w:rPr>
        <w:t>v</w:t>
      </w:r>
      <w:r>
        <w:rPr>
          <w:rFonts w:ascii="Arial" w:hAnsi="Arial" w:cs="Arial" w:eastAsia="Arial"/>
          <w:sz w:val="18"/>
          <w:szCs w:val="18"/>
          <w:color w:val="6D6D6E"/>
          <w:spacing w:val="0"/>
          <w:w w:val="86"/>
          <w:position w:val="-2"/>
        </w:rPr>
        <w:t>e</w:t>
      </w:r>
      <w:r>
        <w:rPr>
          <w:rFonts w:ascii="Arial" w:hAnsi="Arial" w:cs="Arial" w:eastAsia="Arial"/>
          <w:sz w:val="18"/>
          <w:szCs w:val="18"/>
          <w:color w:val="6D6D6E"/>
          <w:spacing w:val="0"/>
          <w:w w:val="86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5B5D5D"/>
          <w:spacing w:val="0"/>
          <w:w w:val="75"/>
          <w:position w:val="-2"/>
        </w:rPr>
        <w:t>A;c</w:t>
      </w:r>
      <w:r>
        <w:rPr>
          <w:rFonts w:ascii="Arial" w:hAnsi="Arial" w:cs="Arial" w:eastAsia="Arial"/>
          <w:sz w:val="18"/>
          <w:szCs w:val="18"/>
          <w:color w:val="5B5D5D"/>
          <w:spacing w:val="-32"/>
          <w:w w:val="75"/>
          <w:position w:val="-2"/>
        </w:rPr>
        <w:t>ı</w:t>
      </w:r>
      <w:r>
        <w:rPr>
          <w:rFonts w:ascii="Arial" w:hAnsi="Arial" w:cs="Arial" w:eastAsia="Arial"/>
          <w:sz w:val="18"/>
          <w:szCs w:val="18"/>
          <w:color w:val="7E807E"/>
          <w:spacing w:val="0"/>
          <w:w w:val="150"/>
          <w:position w:val="-2"/>
        </w:rPr>
        <w:t>l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72" w:lineRule="exact"/>
        <w:ind w:left="4627" w:right="-20"/>
        <w:jc w:val="left"/>
        <w:tabs>
          <w:tab w:pos="8160" w:val="left"/>
          <w:tab w:pos="9620" w:val="left"/>
        </w:tabs>
        <w:rPr>
          <w:rFonts w:ascii="Arial" w:hAnsi="Arial" w:cs="Arial" w:eastAsia="Arial"/>
          <w:sz w:val="35"/>
          <w:szCs w:val="3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.519392pt;margin-top:1.515426pt;width:5.238070pt;height:30.5pt;mso-position-horizontal-relative:page;mso-position-vertical-relative:paragraph;z-index:-16154" type="#_x0000_t202" filled="f" stroked="f">
            <v:textbox inset="0,0,0,0">
              <w:txbxContent>
                <w:p>
                  <w:pPr>
                    <w:spacing w:before="0" w:after="0" w:line="610" w:lineRule="exact"/>
                    <w:ind w:right="-131"/>
                    <w:jc w:val="left"/>
                    <w:rPr>
                      <w:rFonts w:ascii="Arial" w:hAnsi="Arial" w:cs="Arial" w:eastAsia="Arial"/>
                      <w:sz w:val="61"/>
                      <w:szCs w:val="61"/>
                    </w:rPr>
                  </w:pPr>
                  <w:rPr/>
                  <w:r>
                    <w:rPr>
                      <w:rFonts w:ascii="Arial" w:hAnsi="Arial" w:cs="Arial" w:eastAsia="Arial"/>
                      <w:sz w:val="61"/>
                      <w:szCs w:val="61"/>
                      <w:color w:val="DADADA"/>
                      <w:spacing w:val="0"/>
                      <w:w w:val="6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61"/>
                      <w:szCs w:val="6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  <w:position w:val="6"/>
        </w:rPr>
        <w:t>ÖmerOKTAY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</w:r>
      <w:r>
        <w:rPr>
          <w:rFonts w:ascii="Arial" w:hAnsi="Arial" w:cs="Arial" w:eastAsia="Arial"/>
          <w:sz w:val="17"/>
          <w:szCs w:val="17"/>
          <w:color w:val="BFBFBF"/>
          <w:spacing w:val="0"/>
          <w:w w:val="84"/>
          <w:position w:val="-1"/>
        </w:rPr>
        <w:t>·</w:t>
      </w:r>
      <w:r>
        <w:rPr>
          <w:rFonts w:ascii="Arial" w:hAnsi="Arial" w:cs="Arial" w:eastAsia="Arial"/>
          <w:sz w:val="17"/>
          <w:szCs w:val="17"/>
          <w:color w:val="BFBFBF"/>
          <w:spacing w:val="-33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A7A8A7"/>
          <w:spacing w:val="-14"/>
          <w:w w:val="140"/>
          <w:position w:val="-1"/>
        </w:rPr>
        <w:t>·</w:t>
      </w:r>
      <w:r>
        <w:rPr>
          <w:rFonts w:ascii="Arial" w:hAnsi="Arial" w:cs="Arial" w:eastAsia="Arial"/>
          <w:sz w:val="17"/>
          <w:szCs w:val="17"/>
          <w:color w:val="BFBFBF"/>
          <w:spacing w:val="0"/>
          <w:w w:val="103"/>
          <w:position w:val="-1"/>
        </w:rPr>
        <w:t>.</w:t>
      </w:r>
      <w:r>
        <w:rPr>
          <w:rFonts w:ascii="Arial" w:hAnsi="Arial" w:cs="Arial" w:eastAsia="Arial"/>
          <w:sz w:val="17"/>
          <w:szCs w:val="17"/>
          <w:color w:val="BFBFBF"/>
          <w:spacing w:val="-39"/>
          <w:w w:val="103"/>
          <w:position w:val="-1"/>
        </w:rPr>
        <w:t>.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95"/>
          <w:position w:val="-1"/>
        </w:rPr>
        <w:t>a</w:t>
      </w:r>
      <w:r>
        <w:rPr>
          <w:rFonts w:ascii="Arial" w:hAnsi="Arial" w:cs="Arial" w:eastAsia="Arial"/>
          <w:sz w:val="17"/>
          <w:szCs w:val="17"/>
          <w:color w:val="464646"/>
          <w:spacing w:val="8"/>
          <w:w w:val="95"/>
          <w:position w:val="-1"/>
        </w:rPr>
        <w:t>h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96"/>
          <w:position w:val="-1"/>
        </w:rPr>
        <w:t>ale</w:t>
      </w:r>
      <w:r>
        <w:rPr>
          <w:rFonts w:ascii="Arial" w:hAnsi="Arial" w:cs="Arial" w:eastAsia="Arial"/>
          <w:sz w:val="17"/>
          <w:szCs w:val="17"/>
          <w:color w:val="464646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73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</w:r>
      <w:r>
        <w:rPr>
          <w:rFonts w:ascii="Arial" w:hAnsi="Arial" w:cs="Arial" w:eastAsia="Arial"/>
          <w:sz w:val="35"/>
          <w:szCs w:val="35"/>
          <w:color w:val="5B5D5D"/>
          <w:spacing w:val="0"/>
          <w:w w:val="69"/>
          <w:position w:val="-1"/>
        </w:rPr>
        <w:t>ür</w:t>
      </w:r>
      <w:r>
        <w:rPr>
          <w:rFonts w:ascii="Arial" w:hAnsi="Arial" w:cs="Arial" w:eastAsia="Arial"/>
          <w:sz w:val="35"/>
          <w:szCs w:val="35"/>
          <w:color w:val="5B5D5D"/>
          <w:spacing w:val="-13"/>
          <w:w w:val="68"/>
          <w:position w:val="-1"/>
        </w:rPr>
        <w:t>,</w:t>
      </w:r>
      <w:r>
        <w:rPr>
          <w:rFonts w:ascii="Arial" w:hAnsi="Arial" w:cs="Arial" w:eastAsia="Arial"/>
          <w:sz w:val="35"/>
          <w:szCs w:val="35"/>
          <w:color w:val="7E807E"/>
          <w:spacing w:val="0"/>
          <w:w w:val="31"/>
          <w:position w:val="-1"/>
        </w:rPr>
        <w:t>·</w:t>
      </w:r>
      <w:r>
        <w:rPr>
          <w:rFonts w:ascii="Arial" w:hAnsi="Arial" w:cs="Arial" w:eastAsia="Arial"/>
          <w:sz w:val="35"/>
          <w:szCs w:val="35"/>
          <w:color w:val="7E807E"/>
          <w:spacing w:val="1"/>
          <w:w w:val="31"/>
          <w:position w:val="-1"/>
        </w:rPr>
        <w:t>·</w:t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96"/>
          <w:i/>
          <w:position w:val="-1"/>
        </w:rPr>
        <w:t>r(</w:t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95"/>
          <w:i/>
          <w:position w:val="-1"/>
        </w:rPr>
        <w:t>ı</w:t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100"/>
          <w:i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464646"/>
          <w:spacing w:val="-19"/>
          <w:w w:val="100"/>
          <w:i/>
          <w:position w:val="-1"/>
        </w:rPr>
        <w:t> </w:t>
      </w:r>
      <w:r>
        <w:rPr>
          <w:rFonts w:ascii="Arial" w:hAnsi="Arial" w:cs="Arial" w:eastAsia="Arial"/>
          <w:sz w:val="35"/>
          <w:szCs w:val="35"/>
          <w:color w:val="7E807E"/>
          <w:spacing w:val="0"/>
          <w:w w:val="57"/>
          <w:position w:val="-1"/>
        </w:rPr>
        <w:t>'ı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159" w:lineRule="exact"/>
        <w:ind w:left="4898" w:right="631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1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80" w:right="40"/>
        </w:sectPr>
      </w:pPr>
      <w:rPr/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!Halk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1449" w:lineRule="exact"/>
        <w:ind w:right="-256"/>
        <w:jc w:val="left"/>
        <w:rPr>
          <w:rFonts w:ascii="Times New Roman" w:hAnsi="Times New Roman" w:cs="Times New Roman" w:eastAsia="Times New Roman"/>
          <w:sz w:val="144"/>
          <w:szCs w:val="144"/>
        </w:rPr>
      </w:pPr>
      <w:rPr/>
      <w:r>
        <w:rPr>
          <w:rFonts w:ascii="Times New Roman" w:hAnsi="Times New Roman" w:cs="Times New Roman" w:eastAsia="Times New Roman"/>
          <w:sz w:val="144"/>
          <w:szCs w:val="144"/>
          <w:color w:val="363F77"/>
          <w:spacing w:val="-147"/>
          <w:w w:val="146"/>
          <w:position w:val="-19"/>
        </w:rPr>
        <w:t>&amp;</w:t>
      </w:r>
      <w:r>
        <w:rPr>
          <w:rFonts w:ascii="Times New Roman" w:hAnsi="Times New Roman" w:cs="Times New Roman" w:eastAsia="Times New Roman"/>
          <w:sz w:val="144"/>
          <w:szCs w:val="144"/>
          <w:color w:val="343434"/>
          <w:spacing w:val="0"/>
          <w:w w:val="20"/>
          <w:position w:val="-19"/>
        </w:rPr>
        <w:t>SE</w:t>
      </w:r>
      <w:r>
        <w:rPr>
          <w:rFonts w:ascii="Times New Roman" w:hAnsi="Times New Roman" w:cs="Times New Roman" w:eastAsia="Times New Roman"/>
          <w:sz w:val="144"/>
          <w:szCs w:val="144"/>
          <w:color w:val="000000"/>
          <w:spacing w:val="0"/>
          <w:w w:val="100"/>
          <w:position w:val="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2" w:lineRule="exact"/>
        <w:ind w:left="-37" w:right="-57"/>
        <w:jc w:val="center"/>
        <w:tabs>
          <w:tab w:pos="110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w w:val="94"/>
          <w:position w:val="-2"/>
        </w:rPr>
        <w:t>Du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5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77"/>
          <w:position w:val="-2"/>
        </w:rPr>
        <w:t>iR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475" w:right="347"/>
        <w:jc w:val="center"/>
        <w:tabs>
          <w:tab w:pos="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1"/>
        </w:rPr>
        <w:t>t</w:t>
      </w:r>
      <w:r>
        <w:rPr>
          <w:rFonts w:ascii="Arial" w:hAnsi="Arial" w:cs="Arial" w:eastAsia="Arial"/>
          <w:sz w:val="14"/>
          <w:szCs w:val="14"/>
          <w:color w:val="343434"/>
          <w:spacing w:val="3"/>
          <w:w w:val="100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A7A8A7"/>
          <w:spacing w:val="0"/>
          <w:w w:val="68"/>
          <w:position w:val="1"/>
        </w:rPr>
        <w:t>·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35"/>
          <w:position w:val="1"/>
        </w:rPr>
        <w:t>.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5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A7A8A7"/>
          <w:spacing w:val="0"/>
          <w:w w:val="236"/>
          <w:position w:val="-2"/>
        </w:rPr>
        <w:t>'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86" w:lineRule="exact"/>
        <w:ind w:left="24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6"/>
          <w:szCs w:val="6"/>
          <w:color w:val="464646"/>
          <w:spacing w:val="-4"/>
          <w:w w:val="149"/>
          <w:i/>
          <w:position w:val="-1"/>
        </w:rPr>
        <w:t>(</w:t>
      </w:r>
      <w:r>
        <w:rPr>
          <w:rFonts w:ascii="Arial" w:hAnsi="Arial" w:cs="Arial" w:eastAsia="Arial"/>
          <w:sz w:val="10"/>
          <w:szCs w:val="10"/>
          <w:color w:val="464646"/>
          <w:spacing w:val="-58"/>
          <w:w w:val="129"/>
          <w:i/>
          <w:position w:val="2"/>
        </w:rPr>
        <w:t>1</w:t>
      </w:r>
      <w:r>
        <w:rPr>
          <w:rFonts w:ascii="Times New Roman" w:hAnsi="Times New Roman" w:cs="Times New Roman" w:eastAsia="Times New Roman"/>
          <w:sz w:val="6"/>
          <w:szCs w:val="6"/>
          <w:color w:val="6D6D6E"/>
          <w:spacing w:val="0"/>
          <w:w w:val="160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6D6D6E"/>
          <w:spacing w:val="0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6D6D6E"/>
          <w:spacing w:val="-2"/>
          <w:w w:val="100"/>
          <w:i/>
          <w:position w:val="-1"/>
        </w:rPr>
        <w:t> </w:t>
      </w:r>
      <w:r>
        <w:rPr>
          <w:rFonts w:ascii="Arial" w:hAnsi="Arial" w:cs="Arial" w:eastAsia="Arial"/>
          <w:sz w:val="10"/>
          <w:szCs w:val="10"/>
          <w:color w:val="BFBFBF"/>
          <w:spacing w:val="0"/>
          <w:w w:val="143"/>
          <w:i/>
          <w:position w:val="2"/>
        </w:rPr>
        <w:t>'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80" w:right="40"/>
          <w:cols w:num="4" w:equalWidth="0">
            <w:col w:w="531" w:space="1492"/>
            <w:col w:w="1721" w:space="750"/>
            <w:col w:w="1307" w:space="3610"/>
            <w:col w:w="2389"/>
          </w:cols>
        </w:sectPr>
      </w:pPr>
      <w:rPr/>
    </w:p>
    <w:p>
      <w:pPr>
        <w:spacing w:before="0" w:after="0" w:line="194" w:lineRule="exact"/>
        <w:ind w:left="2052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8.448461pt;margin-top:46.974022pt;width:579.731pt;height:784.544002pt;mso-position-horizontal-relative:page;mso-position-vertical-relative:page;z-index:-16156" coordorigin="169,939" coordsize="11595,15691">
            <v:group style="position:absolute;left:186;top:951;width:11523;height:2" coordorigin="186,951" coordsize="11523,2">
              <v:shape style="position:absolute;left:186;top:951;width:11523;height:2" coordorigin="186,951" coordsize="11523,0" path="m186,951l11709,951e" filled="f" stroked="t" strokeweight=".713954pt" strokecolor="#606060">
                <v:path arrowok="t"/>
              </v:shape>
            </v:group>
            <v:group style="position:absolute;left:190;top:951;width:1199;height:2" coordorigin="190,951" coordsize="1199,2">
              <v:shape style="position:absolute;left:190;top:951;width:1199;height:2" coordorigin="190,951" coordsize="1199,0" path="m190,951l1390,951e" filled="f" stroked="t" strokeweight=".951939pt" strokecolor="#808080">
                <v:path arrowok="t"/>
              </v:shape>
            </v:group>
            <v:group style="position:absolute;left:1328;top:951;width:585;height:2" coordorigin="1328,951" coordsize="585,2">
              <v:shape style="position:absolute;left:1328;top:951;width:585;height:2" coordorigin="1328,951" coordsize="585,0" path="m1328,951l1913,951e" filled="f" stroked="t" strokeweight=".47597pt" strokecolor="#4F4F4F">
                <v:path arrowok="t"/>
              </v:shape>
            </v:group>
            <v:group style="position:absolute;left:8115;top:947;width:2;height:1320" coordorigin="8115,947" coordsize="2,1320">
              <v:shape style="position:absolute;left:8115;top:947;width:2;height:1320" coordorigin="8115,947" coordsize="0,1320" path="m8115,2266l8115,947e" filled="f" stroked="t" strokeweight=".713954pt" strokecolor="#545454">
                <v:path arrowok="t"/>
              </v:shape>
            </v:group>
            <v:group style="position:absolute;left:8068;top:951;width:333;height:2" coordorigin="8068,951" coordsize="333,2">
              <v:shape style="position:absolute;left:8068;top:951;width:333;height:2" coordorigin="8068,951" coordsize="333,0" path="m8068,951l8401,951e" filled="f" stroked="t" strokeweight=".47597pt" strokecolor="#383838">
                <v:path arrowok="t"/>
              </v:shape>
            </v:group>
            <v:group style="position:absolute;left:11702;top:947;width:2;height:1028" coordorigin="11702,947" coordsize="2,1028">
              <v:shape style="position:absolute;left:11702;top:947;width:2;height:1028" coordorigin="11702,947" coordsize="0,1028" path="m11702,1975l11702,947e" filled="f" stroked="t" strokeweight=".713954pt" strokecolor="#707070">
                <v:path arrowok="t"/>
              </v:shape>
            </v:group>
            <v:group style="position:absolute;left:1890;top:1692;width:2;height:416" coordorigin="1890,1692" coordsize="2,416">
              <v:shape style="position:absolute;left:1890;top:1692;width:2;height:416" coordorigin="1890,1692" coordsize="0,416" path="m1890,2108l1890,1692e" filled="f" stroked="t" strokeweight=".951939pt" strokecolor="#939393">
                <v:path arrowok="t"/>
              </v:shape>
            </v:group>
            <v:group style="position:absolute;left:171;top:2247;width:29;height:2" coordorigin="171,2247" coordsize="29,2">
              <v:shape style="position:absolute;left:171;top:2247;width:29;height:2" coordorigin="171,2247" coordsize="29,0" path="m171,2247l200,2247e" filled="f" stroked="t" strokeweight=".237985pt" strokecolor="#646464">
                <v:path arrowok="t"/>
              </v:shape>
            </v:group>
            <v:group style="position:absolute;left:181;top:2259;width:3741;height:2" coordorigin="181,2259" coordsize="3741,2">
              <v:shape style="position:absolute;left:181;top:2259;width:3741;height:2" coordorigin="181,2259" coordsize="3741,0" path="m181,2259l3922,2259e" filled="f" stroked="t" strokeweight=".713954pt" strokecolor="#575757">
                <v:path arrowok="t"/>
              </v:shape>
            </v:group>
            <v:group style="position:absolute;left:1887;top:947;width:2;height:1320" coordorigin="1887,947" coordsize="2,1320">
              <v:shape style="position:absolute;left:1887;top:947;width:2;height:1320" coordorigin="1887,947" coordsize="0,1320" path="m1887,2266l1887,947e" filled="f" stroked="t" strokeweight=".713954pt" strokecolor="#7C7C7C">
                <v:path arrowok="t"/>
              </v:shape>
            </v:group>
            <v:group style="position:absolute;left:1842;top:2257;width:885;height:2" coordorigin="1842,2257" coordsize="885,2">
              <v:shape style="position:absolute;left:1842;top:2257;width:885;height:2" coordorigin="1842,2257" coordsize="885,0" path="m1842,2257l2727,2257e" filled="f" stroked="t" strokeweight=".47597pt" strokecolor="#444444">
                <v:path arrowok="t"/>
              </v:shape>
            </v:group>
            <v:group style="position:absolute;left:3865;top:2257;width:343;height:2" coordorigin="3865,2257" coordsize="343,2">
              <v:shape style="position:absolute;left:3865;top:2257;width:343;height:2" coordorigin="3865,2257" coordsize="343,0" path="m3865,2257l4208,2257e" filled="f" stroked="t" strokeweight=".47597pt" strokecolor="#383838">
                <v:path arrowok="t"/>
              </v:shape>
            </v:group>
            <v:group style="position:absolute;left:4150;top:2257;width:7563;height:2" coordorigin="4150,2257" coordsize="7563,2">
              <v:shape style="position:absolute;left:4150;top:2257;width:7563;height:2" coordorigin="4150,2257" coordsize="7563,0" path="m4150,2257l11714,2257e" filled="f" stroked="t" strokeweight=".713954pt" strokecolor="#5B5B5B">
                <v:path arrowok="t"/>
              </v:shape>
            </v:group>
            <v:group style="position:absolute;left:11704;top:1822;width:2;height:464" coordorigin="11704,1822" coordsize="2,464">
              <v:shape style="position:absolute;left:11704;top:1822;width:2;height:464" coordorigin="11704,1822" coordsize="0,464" path="m11704,2285l11704,1822e" filled="f" stroked="t" strokeweight=".951939pt" strokecolor="#838383">
                <v:path arrowok="t"/>
              </v:shape>
            </v:group>
            <v:group style="position:absolute;left:181;top:2498;width:11528;height:2" coordorigin="181,2498" coordsize="11528,2">
              <v:shape style="position:absolute;left:181;top:2498;width:11528;height:2" coordorigin="181,2498" coordsize="11528,0" path="m181,2498l11709,2498e" filled="f" stroked="t" strokeweight=".713954pt" strokecolor="#5B5B5B">
                <v:path arrowok="t"/>
              </v:shape>
            </v:group>
            <v:group style="position:absolute;left:11704;top:2214;width:2;height:574" coordorigin="11704,2214" coordsize="2,574">
              <v:shape style="position:absolute;left:11704;top:2214;width:2;height:574" coordorigin="11704,2214" coordsize="0,574" path="m11704,2787l11704,2214e" filled="f" stroked="t" strokeweight=".47597pt" strokecolor="#606060">
                <v:path arrowok="t"/>
              </v:shape>
            </v:group>
            <v:group style="position:absolute;left:11690;top:2491;width:67;height:2" coordorigin="11690,2491" coordsize="67,2">
              <v:shape style="position:absolute;left:11690;top:2491;width:67;height:2" coordorigin="11690,2491" coordsize="67,0" path="m11690,2491l11756,2491e" filled="f" stroked="t" strokeweight=".237985pt" strokecolor="#646464">
                <v:path arrowok="t"/>
              </v:shape>
            </v:group>
            <v:group style="position:absolute;left:186;top:2739;width:3056;height:2" coordorigin="186,2739" coordsize="3056,2">
              <v:shape style="position:absolute;left:186;top:2739;width:3056;height:2" coordorigin="186,2739" coordsize="3056,0" path="m186,2739l3241,2739e" filled="f" stroked="t" strokeweight=".713954pt" strokecolor="#5B5B5B">
                <v:path arrowok="t"/>
              </v:shape>
            </v:group>
            <v:group style="position:absolute;left:3184;top:2739;width:457;height:2" coordorigin="3184,2739" coordsize="457,2">
              <v:shape style="position:absolute;left:3184;top:2739;width:457;height:2" coordorigin="3184,2739" coordsize="457,0" path="m3184,2739l3641,2739e" filled="f" stroked="t" strokeweight=".47597pt" strokecolor="#343434">
                <v:path arrowok="t"/>
              </v:shape>
            </v:group>
            <v:group style="position:absolute;left:3584;top:2739;width:4546;height:2" coordorigin="3584,2739" coordsize="4546,2">
              <v:shape style="position:absolute;left:3584;top:2739;width:4546;height:2" coordorigin="3584,2739" coordsize="4546,0" path="m3584,2739l8130,2739e" filled="f" stroked="t" strokeweight=".713954pt" strokecolor="#575757">
                <v:path arrowok="t"/>
              </v:shape>
            </v:group>
            <v:group style="position:absolute;left:8072;top:2739;width:328;height:2" coordorigin="8072,2739" coordsize="328,2">
              <v:shape style="position:absolute;left:8072;top:2739;width:328;height:2" coordorigin="8072,2739" coordsize="328,0" path="m8072,2739l8401,2739e" filled="f" stroked="t" strokeweight=".47597pt" strokecolor="#343434">
                <v:path arrowok="t"/>
              </v:shape>
            </v:group>
            <v:group style="position:absolute;left:8344;top:2739;width:3365;height:2" coordorigin="8344,2739" coordsize="3365,2">
              <v:shape style="position:absolute;left:8344;top:2739;width:3365;height:2" coordorigin="8344,2739" coordsize="3365,0" path="m8344,2739l11709,2739e" filled="f" stroked="t" strokeweight=".713954pt" strokecolor="#606060">
                <v:path arrowok="t"/>
              </v:shape>
            </v:group>
            <v:group style="position:absolute;left:11690;top:2749;width:67;height:2" coordorigin="11690,2749" coordsize="67,2">
              <v:shape style="position:absolute;left:11690;top:2749;width:67;height:2" coordorigin="11690,2749" coordsize="67,0" path="m11690,2749l11756,2749e" filled="f" stroked="t" strokeweight=".237985pt" strokecolor="#4F4F4F">
                <v:path arrowok="t"/>
              </v:shape>
            </v:group>
            <v:group style="position:absolute;left:186;top:2979;width:43;height:2" coordorigin="186,2979" coordsize="43,2">
              <v:shape style="position:absolute;left:186;top:2979;width:43;height:2" coordorigin="186,2979" coordsize="43,0" path="m186,2979l228,2979e" filled="f" stroked="t" strokeweight=".47597pt" strokecolor="#444444">
                <v:path arrowok="t"/>
              </v:shape>
            </v:group>
            <v:group style="position:absolute;left:186;top:2981;width:7944;height:2" coordorigin="186,2981" coordsize="7944,2">
              <v:shape style="position:absolute;left:186;top:2981;width:7944;height:2" coordorigin="186,2981" coordsize="7944,0" path="m186,2981l8130,2981e" filled="f" stroked="t" strokeweight=".713954pt" strokecolor="#5B5B5B">
                <v:path arrowok="t"/>
              </v:shape>
            </v:group>
            <v:group style="position:absolute;left:8072;top:2979;width:328;height:2" coordorigin="8072,2979" coordsize="328,2">
              <v:shape style="position:absolute;left:8072;top:2979;width:328;height:2" coordorigin="8072,2979" coordsize="328,0" path="m8072,2979l8401,2979e" filled="f" stroked="t" strokeweight=".47597pt" strokecolor="#2F2F2F">
                <v:path arrowok="t"/>
              </v:shape>
            </v:group>
            <v:group style="position:absolute;left:8344;top:2983;width:3370;height:2" coordorigin="8344,2983" coordsize="3370,2">
              <v:shape style="position:absolute;left:8344;top:2983;width:3370;height:2" coordorigin="8344,2983" coordsize="3370,0" path="m8344,2983l11714,2983e" filled="f" stroked="t" strokeweight=".713954pt" strokecolor="#606060">
                <v:path arrowok="t"/>
              </v:shape>
            </v:group>
            <v:group style="position:absolute;left:186;top:3218;width:43;height:2" coordorigin="186,3218" coordsize="43,2">
              <v:shape style="position:absolute;left:186;top:3218;width:43;height:2" coordorigin="186,3218" coordsize="43,0" path="m186,3218l228,3218e" filled="f" stroked="t" strokeweight=".47597pt" strokecolor="#545454">
                <v:path arrowok="t"/>
              </v:shape>
            </v:group>
            <v:group style="position:absolute;left:186;top:3220;width:7944;height:2" coordorigin="186,3220" coordsize="7944,2">
              <v:shape style="position:absolute;left:186;top:3220;width:7944;height:2" coordorigin="186,3220" coordsize="7944,0" path="m186,3220l8130,3220e" filled="f" stroked="t" strokeweight=".713954pt" strokecolor="#5B5B5B">
                <v:path arrowok="t"/>
              </v:shape>
            </v:group>
            <v:group style="position:absolute;left:8072;top:3218;width:328;height:2" coordorigin="8072,3218" coordsize="328,2">
              <v:shape style="position:absolute;left:8072;top:3218;width:328;height:2" coordorigin="8072,3218" coordsize="328,0" path="m8072,3218l8401,3218e" filled="f" stroked="t" strokeweight=".47597pt" strokecolor="#383838">
                <v:path arrowok="t"/>
              </v:shape>
            </v:group>
            <v:group style="position:absolute;left:8344;top:3220;width:3370;height:2" coordorigin="8344,3220" coordsize="3370,2">
              <v:shape style="position:absolute;left:8344;top:3220;width:3370;height:2" coordorigin="8344,3220" coordsize="3370,0" path="m8344,3220l11714,3220e" filled="f" stroked="t" strokeweight=".713954pt" strokecolor="#606060">
                <v:path arrowok="t"/>
              </v:shape>
            </v:group>
            <v:group style="position:absolute;left:11704;top:2716;width:2;height:1214" coordorigin="11704,2716" coordsize="2,1214">
              <v:shape style="position:absolute;left:11704;top:2716;width:2;height:1214" coordorigin="11704,2716" coordsize="0,1214" path="m11704,3930l11704,2716e" filled="f" stroked="t" strokeweight=".713954pt" strokecolor="#747474">
                <v:path arrowok="t"/>
              </v:shape>
            </v:group>
            <v:group style="position:absolute;left:11704;top:3198;width:2;height:76" coordorigin="11704,3198" coordsize="2,76">
              <v:shape style="position:absolute;left:11704;top:3198;width:2;height:76" coordorigin="11704,3198" coordsize="0,76" path="m11704,3275l11704,3198e" filled="f" stroked="t" strokeweight="1.665894pt" strokecolor="#707070">
                <v:path arrowok="t"/>
              </v:shape>
            </v:group>
            <v:group style="position:absolute;left:186;top:3464;width:4179;height:2" coordorigin="186,3464" coordsize="4179,2">
              <v:shape style="position:absolute;left:186;top:3464;width:4179;height:2" coordorigin="186,3464" coordsize="4179,0" path="m186,3464l4365,3464e" filled="f" stroked="t" strokeweight=".713954pt" strokecolor="#545454">
                <v:path arrowok="t"/>
              </v:shape>
            </v:group>
            <v:group style="position:absolute;left:1847;top:3461;width:881;height:2" coordorigin="1847,3461" coordsize="881,2">
              <v:shape style="position:absolute;left:1847;top:3461;width:881;height:2" coordorigin="1847,3461" coordsize="881,0" path="m1847,3461l2727,3461e" filled="f" stroked="t" strokeweight=".47597pt" strokecolor="#3F3F3F">
                <v:path arrowok="t"/>
              </v:shape>
            </v:group>
            <v:group style="position:absolute;left:2899;top:3461;width:909;height:2" coordorigin="2899,3461" coordsize="909,2">
              <v:shape style="position:absolute;left:2899;top:3461;width:909;height:2" coordorigin="2899,3461" coordsize="909,0" path="m2899,3461l3808,3461e" filled="f" stroked="t" strokeweight=".951939pt" strokecolor="#676767">
                <v:path arrowok="t"/>
              </v:shape>
            </v:group>
            <v:group style="position:absolute;left:3865;top:3461;width:1485;height:2" coordorigin="3865,3461" coordsize="1485,2">
              <v:shape style="position:absolute;left:3865;top:3461;width:1485;height:2" coordorigin="3865,3461" coordsize="1485,0" path="m3865,3461l5350,3461e" filled="f" stroked="t" strokeweight=".47597pt" strokecolor="#575757">
                <v:path arrowok="t"/>
              </v:shape>
            </v:group>
            <v:group style="position:absolute;left:5293;top:3461;width:633;height:2" coordorigin="5293,3461" coordsize="633,2">
              <v:shape style="position:absolute;left:5293;top:3461;width:633;height:2" coordorigin="5293,3461" coordsize="633,0" path="m5293,3461l5926,3461e" filled="f" stroked="t" strokeweight=".47597pt" strokecolor="#3B3B3B">
                <v:path arrowok="t"/>
              </v:shape>
            </v:group>
            <v:group style="position:absolute;left:4374;top:3461;width:7339;height:2" coordorigin="4374,3461" coordsize="7339,2">
              <v:shape style="position:absolute;left:4374;top:3461;width:7339;height:2" coordorigin="4374,3461" coordsize="7339,0" path="m4374,3461l11714,3461e" filled="f" stroked="t" strokeweight=".713954pt" strokecolor="#5B5B5B">
                <v:path arrowok="t"/>
              </v:shape>
            </v:group>
            <v:group style="position:absolute;left:11704;top:3409;width:2;height:76" coordorigin="11704,3409" coordsize="2,76">
              <v:shape style="position:absolute;left:11704;top:3409;width:2;height:76" coordorigin="11704,3409" coordsize="0,76" path="m11704,3485l11704,3409e" filled="f" stroked="t" strokeweight="1.665894pt" strokecolor="#808080">
                <v:path arrowok="t"/>
              </v:shape>
            </v:group>
            <v:group style="position:absolute;left:2699;top:3442;width:2;height:258" coordorigin="2699,3442" coordsize="2,258">
              <v:shape style="position:absolute;left:2699;top:3442;width:2;height:258" coordorigin="2699,3442" coordsize="0,258" path="m2699,3700l2699,3442e" filled="f" stroked="t" strokeweight=".237985pt" strokecolor="#3F3F3F">
                <v:path arrowok="t"/>
              </v:shape>
            </v:group>
            <v:group style="position:absolute;left:5897;top:3442;width:2;height:258" coordorigin="5897,3442" coordsize="2,258">
              <v:shape style="position:absolute;left:5897;top:3442;width:2;height:258" coordorigin="5897,3442" coordsize="0,258" path="m5897,3700l5897,3442e" filled="f" stroked="t" strokeweight=".237985pt" strokecolor="#3F3F3F">
                <v:path arrowok="t"/>
              </v:shape>
            </v:group>
            <v:group style="position:absolute;left:5897;top:3896;width:2204;height:2" coordorigin="5897,3896" coordsize="2204,2">
              <v:shape style="position:absolute;left:5897;top:3896;width:2204;height:2" coordorigin="5897,3896" coordsize="2204,0" path="m5897,3896l8101,3896e" filled="f" stroked="t" strokeweight=".237985pt" strokecolor="#2B2B2B">
                <v:path arrowok="t"/>
              </v:shape>
            </v:group>
            <v:group style="position:absolute;left:2699;top:3700;width:2;height:196" coordorigin="2699,3700" coordsize="2,196">
              <v:shape style="position:absolute;left:2699;top:3700;width:2;height:196" coordorigin="2699,3700" coordsize="0,196" path="m2699,3896l2699,3700e" filled="f" stroked="t" strokeweight=".237985pt" strokecolor="#000000">
                <v:path arrowok="t"/>
              </v:shape>
            </v:group>
            <v:group style="position:absolute;left:5897;top:3700;width:2;height:196" coordorigin="5897,3700" coordsize="2,196">
              <v:shape style="position:absolute;left:5897;top:3700;width:2;height:196" coordorigin="5897,3700" coordsize="0,196" path="m5897,3896l5897,3700e" filled="f" stroked="t" strokeweight=".237985pt" strokecolor="#000000">
                <v:path arrowok="t"/>
              </v:shape>
            </v:group>
            <v:group style="position:absolute;left:8101;top:3896;width:1694;height:2" coordorigin="8101,3896" coordsize="1694,2">
              <v:shape style="position:absolute;left:8101;top:3896;width:1694;height:2" coordorigin="8101,3896" coordsize="1694,0" path="m8101,3896l9795,3896e" filled="f" stroked="t" strokeweight=".237985pt" strokecolor="#000000">
                <v:path arrowok="t"/>
              </v:shape>
            </v:group>
            <v:group style="position:absolute;left:9795;top:3896;width:1909;height:2" coordorigin="9795,3896" coordsize="1909,2">
              <v:shape style="position:absolute;left:9795;top:3896;width:1909;height:2" coordorigin="9795,3896" coordsize="1909,0" path="m9795,3896l11704,3896e" filled="f" stroked="t" strokeweight=".237985pt" strokecolor="#676767">
                <v:path arrowok="t"/>
              </v:shape>
            </v:group>
            <v:group style="position:absolute;left:11690;top:3896;width:67;height:2" coordorigin="11690,3896" coordsize="67,2">
              <v:shape style="position:absolute;left:11690;top:3896;width:67;height:2" coordorigin="11690,3896" coordsize="67,0" path="m11690,3896l11756,3896e" filled="f" stroked="t" strokeweight=".713954pt" strokecolor="#707070">
                <v:path arrowok="t"/>
              </v:shape>
            </v:group>
            <v:group style="position:absolute;left:2699;top:3896;width:2;height:296" coordorigin="2699,3896" coordsize="2,296">
              <v:shape style="position:absolute;left:2699;top:3896;width:2;height:296" coordorigin="2699,3896" coordsize="0,296" path="m2699,4193l2699,3896e" filled="f" stroked="t" strokeweight=".237985pt" strokecolor="#5B5B5B">
                <v:path arrowok="t"/>
              </v:shape>
            </v:group>
            <v:group style="position:absolute;left:181;top:4195;width:48;height:2" coordorigin="181,4195" coordsize="48,2">
              <v:shape style="position:absolute;left:181;top:4195;width:48;height:2" coordorigin="181,4195" coordsize="48,0" path="m181,4195l228,4195e" filled="f" stroked="t" strokeweight=".713954pt" strokecolor="#606060">
                <v:path arrowok="t"/>
              </v:shape>
            </v:group>
            <v:group style="position:absolute;left:638;top:4198;width:309;height:2" coordorigin="638,4198" coordsize="309,2">
              <v:shape style="position:absolute;left:638;top:4198;width:309;height:2" coordorigin="638,4198" coordsize="309,0" path="m638,4198l947,4198e" filled="f" stroked="t" strokeweight=".47597pt" strokecolor="#282828">
                <v:path arrowok="t"/>
              </v:shape>
            </v:group>
            <v:group style="position:absolute;left:181;top:4198;width:11538;height:2" coordorigin="181,4198" coordsize="11538,2">
              <v:shape style="position:absolute;left:181;top:4198;width:11538;height:2" coordorigin="181,4198" coordsize="11538,0" path="m181,4198l11718,4198e" filled="f" stroked="t" strokeweight=".713954pt" strokecolor="#545454">
                <v:path arrowok="t"/>
              </v:shape>
            </v:group>
            <v:group style="position:absolute;left:3865;top:4193;width:614;height:2" coordorigin="3865,4193" coordsize="614,2">
              <v:shape style="position:absolute;left:3865;top:4193;width:614;height:2" coordorigin="3865,4193" coordsize="614,0" path="m3865,4193l4479,4193e" filled="f" stroked="t" strokeweight=".951939pt" strokecolor="#2B2B2B">
                <v:path arrowok="t"/>
              </v:shape>
            </v:group>
            <v:group style="position:absolute;left:5897;top:3896;width:2;height:296" coordorigin="5897,3896" coordsize="2,296">
              <v:shape style="position:absolute;left:5897;top:3896;width:2;height:296" coordorigin="5897,3896" coordsize="0,296" path="m5897,4193l5897,3896e" filled="f" stroked="t" strokeweight=".237985pt" strokecolor="#4B4B4B">
                <v:path arrowok="t"/>
              </v:shape>
            </v:group>
            <v:group style="position:absolute;left:11709;top:3968;width:2;height:775" coordorigin="11709,3968" coordsize="2,775">
              <v:shape style="position:absolute;left:11709;top:3968;width:2;height:775" coordorigin="11709,3968" coordsize="0,775" path="m11709,4743l11709,3968e" filled="f" stroked="t" strokeweight=".951939pt" strokecolor="#777777">
                <v:path arrowok="t"/>
              </v:shape>
            </v:group>
            <v:group style="position:absolute;left:10966;top:4195;width:752;height:2" coordorigin="10966,4195" coordsize="752,2">
              <v:shape style="position:absolute;left:10966;top:4195;width:752;height:2" coordorigin="10966,4195" coordsize="752,0" path="m10966,4195l11718,4195e" filled="f" stroked="t" strokeweight=".713954pt" strokecolor="#707070">
                <v:path arrowok="t"/>
              </v:shape>
            </v:group>
            <v:group style="position:absolute;left:186;top:4477;width:4022;height:2" coordorigin="186,4477" coordsize="4022,2">
              <v:shape style="position:absolute;left:186;top:4477;width:4022;height:2" coordorigin="186,4477" coordsize="4022,0" path="m186,4477l4208,4477e" filled="f" stroked="t" strokeweight=".713954pt" strokecolor="#575757">
                <v:path arrowok="t"/>
              </v:shape>
            </v:group>
            <v:group style="position:absolute;left:1885;top:4188;width:2;height:325" coordorigin="1885,4188" coordsize="2,325">
              <v:shape style="position:absolute;left:1885;top:4188;width:2;height:325" coordorigin="1885,4188" coordsize="0,325" path="m1885,4513l1885,4188e" filled="f" stroked="t" strokeweight=".951939pt" strokecolor="#575757">
                <v:path arrowok="t"/>
              </v:shape>
            </v:group>
            <v:group style="position:absolute;left:4150;top:4475;width:328;height:2" coordorigin="4150,4475" coordsize="328,2">
              <v:shape style="position:absolute;left:4150;top:4475;width:328;height:2" coordorigin="4150,4475" coordsize="328,0" path="m4150,4475l4479,4475e" filled="f" stroked="t" strokeweight=".47597pt" strokecolor="#444444">
                <v:path arrowok="t"/>
              </v:shape>
            </v:group>
            <v:group style="position:absolute;left:4422;top:4475;width:7297;height:2" coordorigin="4422,4475" coordsize="7297,2">
              <v:shape style="position:absolute;left:4422;top:4475;width:7297;height:2" coordorigin="4422,4475" coordsize="7297,0" path="m4422,4475l11718,4475e" filled="f" stroked="t" strokeweight=".713954pt" strokecolor="#5B5B5B">
                <v:path arrowok="t"/>
              </v:shape>
            </v:group>
            <v:group style="position:absolute;left:11642;top:4475;width:76;height:2" coordorigin="11642,4475" coordsize="76,2">
              <v:shape style="position:absolute;left:11642;top:4475;width:76;height:2" coordorigin="11642,4475" coordsize="76,0" path="m11642,4475l11718,4475e" filled="f" stroked="t" strokeweight=".951939pt" strokecolor="#707070">
                <v:path arrowok="t"/>
              </v:shape>
            </v:group>
            <v:group style="position:absolute;left:1887;top:4427;width:2;height:306" coordorigin="1887,4427" coordsize="2,306">
              <v:shape style="position:absolute;left:1887;top:4427;width:2;height:306" coordorigin="1887,4427" coordsize="0,306" path="m1887,4733l1887,4427e" filled="f" stroked="t" strokeweight=".713954pt" strokecolor="#444444">
                <v:path arrowok="t"/>
              </v:shape>
            </v:group>
            <v:group style="position:absolute;left:1880;top:4719;width:2327;height:2" coordorigin="1880,4719" coordsize="2327,2">
              <v:shape style="position:absolute;left:1880;top:4719;width:2327;height:2" coordorigin="1880,4719" coordsize="2327,0" path="m1880,4719l4208,4719e" filled="f" stroked="t" strokeweight=".713954pt" strokecolor="#575757">
                <v:path arrowok="t"/>
              </v:shape>
            </v:group>
            <v:group style="position:absolute;left:4150;top:4714;width:328;height:2" coordorigin="4150,4714" coordsize="328,2">
              <v:shape style="position:absolute;left:4150;top:4714;width:328;height:2" coordorigin="4150,4714" coordsize="328,0" path="m4150,4714l4479,4714e" filled="f" stroked="t" strokeweight=".47597pt" strokecolor="#3B3B3B">
                <v:path arrowok="t"/>
              </v:shape>
            </v:group>
            <v:group style="position:absolute;left:4422;top:4716;width:7292;height:2" coordorigin="4422,4716" coordsize="7292,2">
              <v:shape style="position:absolute;left:4422;top:4716;width:7292;height:2" coordorigin="4422,4716" coordsize="7292,0" path="m4422,4716l11714,4716e" filled="f" stroked="t" strokeweight=".713954pt" strokecolor="#5B5B5B">
                <v:path arrowok="t"/>
              </v:shape>
            </v:group>
            <v:group style="position:absolute;left:1885;top:4676;width:2;height:316" coordorigin="1885,4676" coordsize="2,316">
              <v:shape style="position:absolute;left:1885;top:4676;width:2;height:316" coordorigin="1885,4676" coordsize="0,316" path="m1885,4991l1885,4676e" filled="f" stroked="t" strokeweight=".47597pt" strokecolor="#181818">
                <v:path arrowok="t"/>
              </v:shape>
            </v:group>
            <v:group style="position:absolute;left:3898;top:4709;width:2;height:751" coordorigin="3898,4709" coordsize="2,751">
              <v:shape style="position:absolute;left:3898;top:4709;width:2;height:751" coordorigin="3898,4709" coordsize="0,751" path="m3898,5460l3898,4709e" filled="f" stroked="t" strokeweight=".951939pt" strokecolor="#575757">
                <v:path arrowok="t"/>
              </v:shape>
            </v:group>
            <v:group style="position:absolute;left:3889;top:5199;width:7830;height:2" coordorigin="3889,5199" coordsize="7830,2">
              <v:shape style="position:absolute;left:3889;top:5199;width:7830;height:2" coordorigin="3889,5199" coordsize="7830,0" path="m3889,5199l11718,5199e" filled="f" stroked="t" strokeweight=".713954pt" strokecolor="#5B5B5B">
                <v:path arrowok="t"/>
              </v:shape>
            </v:group>
            <v:group style="position:absolute;left:6716;top:4700;width:2;height:263" coordorigin="6716,4700" coordsize="2,263">
              <v:shape style="position:absolute;left:6716;top:4700;width:2;height:263" coordorigin="6716,4700" coordsize="0,263" path="m6716,4963l6716,4700e" filled="f" stroked="t" strokeweight=".237985pt" strokecolor="#6B6B6B">
                <v:path arrowok="t"/>
              </v:shape>
            </v:group>
            <v:group style="position:absolute;left:11709;top:4671;width:2;height:320" coordorigin="11709,4671" coordsize="2,320">
              <v:shape style="position:absolute;left:11709;top:4671;width:2;height:320" coordorigin="11709,4671" coordsize="0,320" path="m11709,4991l11709,4671e" filled="f" stroked="t" strokeweight=".47597pt" strokecolor="#4F4F4F">
                <v:path arrowok="t"/>
              </v:shape>
            </v:group>
            <v:group style="position:absolute;left:6316;top:5197;width:433;height:2" coordorigin="6316,5197" coordsize="433,2">
              <v:shape style="position:absolute;left:6316;top:5197;width:433;height:2" coordorigin="6316,5197" coordsize="433,0" path="m6316,5197l6749,5197e" filled="f" stroked="t" strokeweight=".47597pt" strokecolor="#343434">
                <v:path arrowok="t"/>
              </v:shape>
            </v:group>
            <v:group style="position:absolute;left:6716;top:4963;width:2;height:234" coordorigin="6716,4963" coordsize="2,234">
              <v:shape style="position:absolute;left:6716;top:4963;width:2;height:234" coordorigin="6716,4963" coordsize="0,234" path="m6716,5197l6716,4963e" filled="f" stroked="t" strokeweight=".237985pt" strokecolor="#3B3B3B">
                <v:path arrowok="t"/>
              </v:shape>
            </v:group>
            <v:group style="position:absolute;left:8072;top:5197;width:328;height:2" coordorigin="8072,5197" coordsize="328,2">
              <v:shape style="position:absolute;left:8072;top:5197;width:328;height:2" coordorigin="8072,5197" coordsize="328,0" path="m8072,5197l8401,5197e" filled="f" stroked="t" strokeweight=".47597pt" strokecolor="#343434">
                <v:path arrowok="t"/>
              </v:shape>
            </v:group>
            <v:group style="position:absolute;left:11709;top:3873;width:2;height:1621" coordorigin="11709,3873" coordsize="2,1621">
              <v:shape style="position:absolute;left:11709;top:3873;width:2;height:1621" coordorigin="11709,3873" coordsize="0,1621" path="m11709,5493l11709,3873e" filled="f" stroked="t" strokeweight=".47597pt" strokecolor="#707070">
                <v:path arrowok="t"/>
              </v:shape>
            </v:group>
            <v:group style="position:absolute;left:11661;top:5197;width:52;height:2" coordorigin="11661,5197" coordsize="52,2">
              <v:shape style="position:absolute;left:11661;top:5197;width:52;height:2" coordorigin="11661,5197" coordsize="52,0" path="m11661,5197l11714,5197e" filled="f" stroked="t" strokeweight=".47597pt" strokecolor="#606060">
                <v:path arrowok="t"/>
              </v:shape>
            </v:group>
            <v:group style="position:absolute;left:1887;top:4934;width:2;height:2257" coordorigin="1887,4934" coordsize="2,2257">
              <v:shape style="position:absolute;left:1887;top:4934;width:2;height:2257" coordorigin="1887,4934" coordsize="0,2257" path="m1887,7190l1887,4934e" filled="f" stroked="t" strokeweight=".951939pt" strokecolor="#4F4F4F">
                <v:path arrowok="t"/>
              </v:shape>
            </v:group>
            <v:group style="position:absolute;left:3889;top:5441;width:7830;height:2" coordorigin="3889,5441" coordsize="7830,2">
              <v:shape style="position:absolute;left:3889;top:5441;width:7830;height:2" coordorigin="3889,5441" coordsize="7830,0" path="m3889,5441l11718,5441e" filled="f" stroked="t" strokeweight=".713954pt" strokecolor="#5B5B5B">
                <v:path arrowok="t"/>
              </v:shape>
            </v:group>
            <v:group style="position:absolute;left:10876;top:5441;width:842;height:2" coordorigin="10876,5441" coordsize="842,2">
              <v:shape style="position:absolute;left:10876;top:5441;width:842;height:2" coordorigin="10876,5441" coordsize="842,0" path="m10876,5441l11718,5441e" filled="f" stroked="t" strokeweight=".951939pt" strokecolor="#707070">
                <v:path arrowok="t"/>
              </v:shape>
            </v:group>
            <v:group style="position:absolute;left:3898;top:4709;width:2;height:2228" coordorigin="3898,4709" coordsize="2,2228">
              <v:shape style="position:absolute;left:3898;top:4709;width:2;height:2228" coordorigin="3898,4709" coordsize="0,2228" path="m3898,6937l3898,4709e" filled="f" stroked="t" strokeweight=".713954pt" strokecolor="#4F4F4F">
                <v:path arrowok="t"/>
              </v:shape>
            </v:group>
            <v:group style="position:absolute;left:3893;top:5682;width:7825;height:2" coordorigin="3893,5682" coordsize="7825,2">
              <v:shape style="position:absolute;left:3893;top:5682;width:7825;height:2" coordorigin="3893,5682" coordsize="7825,0" path="m3893,5682l11718,5682e" filled="f" stroked="t" strokeweight=".713954pt" strokecolor="#5B5B5B">
                <v:path arrowok="t"/>
              </v:shape>
            </v:group>
            <v:group style="position:absolute;left:11714;top:5154;width:2;height:4069" coordorigin="11714,5154" coordsize="2,4069">
              <v:shape style="position:absolute;left:11714;top:5154;width:2;height:4069" coordorigin="11714,5154" coordsize="0,4069" path="m11714,9222l11714,5154e" filled="f" stroked="t" strokeweight=".713954pt" strokecolor="#7C7C7C">
                <v:path arrowok="t"/>
              </v:shape>
            </v:group>
            <v:group style="position:absolute;left:1885;top:5926;width:6245;height:2" coordorigin="1885,5926" coordsize="6245,2">
              <v:shape style="position:absolute;left:1885;top:5926;width:6245;height:2" coordorigin="1885,5926" coordsize="6245,0" path="m1885,5926l8130,5926e" filled="f" stroked="t" strokeweight=".713954pt" strokecolor="#5B5B5B">
                <v:path arrowok="t"/>
              </v:shape>
            </v:group>
            <v:group style="position:absolute;left:8072;top:5924;width:328;height:2" coordorigin="8072,5924" coordsize="328,2">
              <v:shape style="position:absolute;left:8072;top:5924;width:328;height:2" coordorigin="8072,5924" coordsize="328,0" path="m8072,5924l8401,5924e" filled="f" stroked="t" strokeweight=".47597pt" strokecolor="#3F3F3F">
                <v:path arrowok="t"/>
              </v:shape>
            </v:group>
            <v:group style="position:absolute;left:8344;top:5924;width:3375;height:2" coordorigin="8344,5924" coordsize="3375,2">
              <v:shape style="position:absolute;left:8344;top:5924;width:3375;height:2" coordorigin="8344,5924" coordsize="3375,0" path="m8344,5924l11718,5924e" filled="f" stroked="t" strokeweight=".713954pt" strokecolor="#606060">
                <v:path arrowok="t"/>
              </v:shape>
            </v:group>
            <v:group style="position:absolute;left:11561;top:5919;width:157;height:2" coordorigin="11561,5919" coordsize="157,2">
              <v:shape style="position:absolute;left:11561;top:5919;width:157;height:2" coordorigin="11561,5919" coordsize="157,0" path="m11561,5919l11718,5919e" filled="f" stroked="t" strokeweight=".951939pt" strokecolor="#838383">
                <v:path arrowok="t"/>
              </v:shape>
            </v:group>
            <v:group style="position:absolute;left:823;top:6170;width:10895;height:2" coordorigin="823,6170" coordsize="10895,2">
              <v:shape style="position:absolute;left:823;top:6170;width:10895;height:2" coordorigin="823,6170" coordsize="10895,0" path="m823,6170l11718,6170e" filled="f" stroked="t" strokeweight=".713954pt" strokecolor="#5B5B5B">
                <v:path arrowok="t"/>
              </v:shape>
            </v:group>
            <v:group style="position:absolute;left:11716;top:5909;width:2;height:1755" coordorigin="11716,5909" coordsize="2,1755">
              <v:shape style="position:absolute;left:11716;top:5909;width:2;height:1755" coordorigin="11716,5909" coordsize="0,1755" path="m11716,7664l11716,5909e" filled="f" stroked="t" strokeweight=".713954pt" strokecolor="#747474">
                <v:path arrowok="t"/>
              </v:shape>
            </v:group>
            <v:group style="position:absolute;left:6716;top:6167;width:2;height:751" coordorigin="6716,6167" coordsize="2,751">
              <v:shape style="position:absolute;left:6716;top:6167;width:2;height:751" coordorigin="6716,6167" coordsize="0,751" path="m6716,6918l6716,6167e" filled="f" stroked="t" strokeweight=".237985pt" strokecolor="#6B6B6B">
                <v:path arrowok="t"/>
              </v:shape>
            </v:group>
            <v:group style="position:absolute;left:1880;top:6638;width:9843;height:2" coordorigin="1880,6638" coordsize="9843,2">
              <v:shape style="position:absolute;left:1880;top:6638;width:9843;height:2" coordorigin="1880,6638" coordsize="9843,0" path="m1880,6638l11723,6638e" filled="f" stroked="t" strokeweight=".713954pt" strokecolor="#606060">
                <v:path arrowok="t"/>
              </v:shape>
            </v:group>
            <v:group style="position:absolute;left:3901;top:5909;width:2;height:1028" coordorigin="3901,5909" coordsize="2,1028">
              <v:shape style="position:absolute;left:3901;top:5909;width:2;height:1028" coordorigin="3901,5909" coordsize="0,1028" path="m3901,6937l3901,5909e" filled="f" stroked="t" strokeweight=".951939pt" strokecolor="#575757">
                <v:path arrowok="t"/>
              </v:shape>
            </v:group>
            <v:group style="position:absolute;left:4150;top:6638;width:804;height:2" coordorigin="4150,6638" coordsize="804,2">
              <v:shape style="position:absolute;left:4150;top:6638;width:804;height:2" coordorigin="4150,6638" coordsize="804,0" path="m4150,6638l4955,6638e" filled="f" stroked="t" strokeweight=".47597pt" strokecolor="#484848">
                <v:path arrowok="t"/>
              </v:shape>
            </v:group>
            <v:group style="position:absolute;left:1880;top:6928;width:2327;height:2" coordorigin="1880,6928" coordsize="2327,2">
              <v:shape style="position:absolute;left:1880;top:6928;width:2327;height:2" coordorigin="1880,6928" coordsize="2327,0" path="m1880,6928l4208,6928e" filled="f" stroked="t" strokeweight=".713954pt" strokecolor="#646464">
                <v:path arrowok="t"/>
              </v:shape>
            </v:group>
            <v:group style="position:absolute;left:4150;top:6923;width:328;height:2" coordorigin="4150,6923" coordsize="328,2">
              <v:shape style="position:absolute;left:4150;top:6923;width:328;height:2" coordorigin="4150,6923" coordsize="328,0" path="m4150,6923l4479,6923e" filled="f" stroked="t" strokeweight=".47597pt" strokecolor="#545454">
                <v:path arrowok="t"/>
              </v:shape>
            </v:group>
            <v:group style="position:absolute;left:4422;top:6925;width:7301;height:2" coordorigin="4422,6925" coordsize="7301,2">
              <v:shape style="position:absolute;left:4422;top:6925;width:7301;height:2" coordorigin="4422,6925" coordsize="7301,0" path="m4422,6925l11723,6925e" filled="f" stroked="t" strokeweight=".713954pt" strokecolor="#646464">
                <v:path arrowok="t"/>
              </v:shape>
            </v:group>
            <v:group style="position:absolute;left:190;top:7164;width:1195;height:2" coordorigin="190,7164" coordsize="1195,2">
              <v:shape style="position:absolute;left:190;top:7164;width:1195;height:2" coordorigin="190,7164" coordsize="1195,0" path="m190,7164l1385,7164e" filled="f" stroked="t" strokeweight=".713954pt" strokecolor="#676767">
                <v:path arrowok="t"/>
              </v:shape>
            </v:group>
            <v:group style="position:absolute;left:1328;top:7167;width:585;height:2" coordorigin="1328,7167" coordsize="585,2">
              <v:shape style="position:absolute;left:1328;top:7167;width:585;height:2" coordorigin="1328,7167" coordsize="585,0" path="m1328,7167l1913,7167e" filled="f" stroked="t" strokeweight=".47597pt" strokecolor="#3F3F3F">
                <v:path arrowok="t"/>
              </v:shape>
            </v:group>
            <v:group style="position:absolute;left:1842;top:7167;width:2366;height:2" coordorigin="1842,7167" coordsize="2366,2">
              <v:shape style="position:absolute;left:1842;top:7167;width:2366;height:2" coordorigin="1842,7167" coordsize="2366,0" path="m1842,7167l4208,7167e" filled="f" stroked="t" strokeweight=".47597pt" strokecolor="#5B5B5B">
                <v:path arrowok="t"/>
              </v:shape>
            </v:group>
            <v:group style="position:absolute;left:4150;top:7167;width:328;height:2" coordorigin="4150,7167" coordsize="328,2">
              <v:shape style="position:absolute;left:4150;top:7167;width:328;height:2" coordorigin="4150,7167" coordsize="328,0" path="m4150,7167l4479,7167e" filled="f" stroked="t" strokeweight=".713954pt" strokecolor="#606060">
                <v:path arrowok="t"/>
              </v:shape>
            </v:group>
            <v:group style="position:absolute;left:4422;top:7167;width:533;height:2" coordorigin="4422,7167" coordsize="533,2">
              <v:shape style="position:absolute;left:4422;top:7167;width:533;height:2" coordorigin="4422,7167" coordsize="533,0" path="m4422,7167l4955,7167e" filled="f" stroked="t" strokeweight=".47597pt" strokecolor="#3F3F3F">
                <v:path arrowok="t"/>
              </v:shape>
            </v:group>
            <v:group style="position:absolute;left:4898;top:7164;width:6825;height:2" coordorigin="4898,7164" coordsize="6825,2">
              <v:shape style="position:absolute;left:4898;top:7164;width:6825;height:2" coordorigin="4898,7164" coordsize="6825,0" path="m4898,7164l11723,7164e" filled="f" stroked="t" strokeweight=".713954pt" strokecolor="#606060">
                <v:path arrowok="t"/>
              </v:shape>
            </v:group>
            <v:group style="position:absolute;left:1890;top:7119;width:2;height:545" coordorigin="1890,7119" coordsize="2,545">
              <v:shape style="position:absolute;left:1890;top:7119;width:2;height:545" coordorigin="1890,7119" coordsize="0,545" path="m1890,7664l1890,7119e" filled="f" stroked="t" strokeweight=".47597pt" strokecolor="#2B2B2B">
                <v:path arrowok="t"/>
              </v:shape>
            </v:group>
            <v:group style="position:absolute;left:195;top:7638;width:752;height:2" coordorigin="195,7638" coordsize="752,2">
              <v:shape style="position:absolute;left:195;top:7638;width:752;height:2" coordorigin="195,7638" coordsize="752,0" path="m195,7638l947,7638e" filled="f" stroked="t" strokeweight=".47597pt" strokecolor="#4B4B4B">
                <v:path arrowok="t"/>
              </v:shape>
            </v:group>
            <v:group style="position:absolute;left:195;top:7638;width:1747;height:2" coordorigin="195,7638" coordsize="1747,2">
              <v:shape style="position:absolute;left:195;top:7638;width:1747;height:2" coordorigin="195,7638" coordsize="1747,0" path="m195,7638l1942,7638e" filled="f" stroked="t" strokeweight=".951939pt" strokecolor="#606060">
                <v:path arrowok="t"/>
              </v:shape>
            </v:group>
            <v:group style="position:absolute;left:1842;top:7640;width:885;height:2" coordorigin="1842,7640" coordsize="885,2">
              <v:shape style="position:absolute;left:1842;top:7640;width:885;height:2" coordorigin="1842,7640" coordsize="885,0" path="m1842,7640l2727,7640e" filled="f" stroked="t" strokeweight=".47597pt" strokecolor="#3B3B3B">
                <v:path arrowok="t"/>
              </v:shape>
            </v:group>
            <v:group style="position:absolute;left:2670;top:7640;width:985;height:2" coordorigin="2670,7640" coordsize="985,2">
              <v:shape style="position:absolute;left:2670;top:7640;width:985;height:2" coordorigin="2670,7640" coordsize="985,0" path="m2670,7640l3655,7640e" filled="f" stroked="t" strokeweight=".951939pt" strokecolor="#646464">
                <v:path arrowok="t"/>
              </v:shape>
            </v:group>
            <v:group style="position:absolute;left:3584;top:7640;width:338;height:2" coordorigin="3584,7640" coordsize="338,2">
              <v:shape style="position:absolute;left:3584;top:7640;width:338;height:2" coordorigin="3584,7640" coordsize="338,0" path="m3584,7640l3922,7640e" filled="f" stroked="t" strokeweight=".47597pt" strokecolor="#484848">
                <v:path arrowok="t"/>
              </v:shape>
            </v:group>
            <v:group style="position:absolute;left:3865;top:7640;width:343;height:2" coordorigin="3865,7640" coordsize="343,2">
              <v:shape style="position:absolute;left:3865;top:7640;width:343;height:2" coordorigin="3865,7640" coordsize="343,0" path="m3865,7640l4208,7640e" filled="f" stroked="t" strokeweight=".47597pt" strokecolor="#2B2B2B">
                <v:path arrowok="t"/>
              </v:shape>
            </v:group>
            <v:group style="position:absolute;left:4150;top:7638;width:1199;height:2" coordorigin="4150,7638" coordsize="1199,2">
              <v:shape style="position:absolute;left:4150;top:7638;width:1199;height:2" coordorigin="4150,7638" coordsize="1199,0" path="m4150,7638l5350,7638e" filled="f" stroked="t" strokeweight=".713954pt" strokecolor="#606060">
                <v:path arrowok="t"/>
              </v:shape>
            </v:group>
            <v:group style="position:absolute;left:5293;top:7640;width:633;height:2" coordorigin="5293,7640" coordsize="633,2">
              <v:shape style="position:absolute;left:5293;top:7640;width:633;height:2" coordorigin="5293,7640" coordsize="633,0" path="m5293,7640l5926,7640e" filled="f" stroked="t" strokeweight=".47597pt" strokecolor="#3F3F3F">
                <v:path arrowok="t"/>
              </v:shape>
            </v:group>
            <v:group style="position:absolute;left:5840;top:7638;width:2289;height:2" coordorigin="5840,7638" coordsize="2289,2">
              <v:shape style="position:absolute;left:5840;top:7638;width:2289;height:2" coordorigin="5840,7638" coordsize="2289,0" path="m5840,7638l8130,7638e" filled="f" stroked="t" strokeweight=".713954pt" strokecolor="#646464">
                <v:path arrowok="t"/>
              </v:shape>
            </v:group>
            <v:group style="position:absolute;left:8072;top:7635;width:328;height:2" coordorigin="8072,7635" coordsize="328,2">
              <v:shape style="position:absolute;left:8072;top:7635;width:328;height:2" coordorigin="8072,7635" coordsize="328,0" path="m8072,7635l8401,7635e" filled="f" stroked="t" strokeweight=".47597pt" strokecolor="#343434">
                <v:path arrowok="t"/>
              </v:shape>
            </v:group>
            <v:group style="position:absolute;left:8344;top:7635;width:3384;height:2" coordorigin="8344,7635" coordsize="3384,2">
              <v:shape style="position:absolute;left:8344;top:7635;width:3384;height:2" coordorigin="8344,7635" coordsize="3384,0" path="m8344,7635l11728,7635e" filled="f" stroked="t" strokeweight=".713954pt" strokecolor="#5B5B5B">
                <v:path arrowok="t"/>
              </v:shape>
            </v:group>
            <v:group style="position:absolute;left:1890;top:7592;width:2;height:1090" coordorigin="1890,7592" coordsize="2,1090">
              <v:shape style="position:absolute;left:1890;top:7592;width:2;height:1090" coordorigin="1890,7592" coordsize="0,1090" path="m1890,8682l1890,7592e" filled="f" stroked="t" strokeweight=".713954pt" strokecolor="#4F4F4F">
                <v:path arrowok="t"/>
              </v:shape>
            </v:group>
            <v:group style="position:absolute;left:3903;top:7635;width:2;height:344" coordorigin="3903,7635" coordsize="2,344">
              <v:shape style="position:absolute;left:3903;top:7635;width:2;height:344" coordorigin="3903,7635" coordsize="0,344" path="m3903,7979l3903,7635e" filled="f" stroked="t" strokeweight=".951939pt" strokecolor="#646464">
                <v:path arrowok="t"/>
              </v:shape>
            </v:group>
            <v:group style="position:absolute;left:3889;top:7877;width:4241;height:2" coordorigin="3889,7877" coordsize="4241,2">
              <v:shape style="position:absolute;left:3889;top:7877;width:4241;height:2" coordorigin="3889,7877" coordsize="4241,0" path="m3889,7877l8130,7877e" filled="f" stroked="t" strokeweight=".713954pt" strokecolor="#5B5B5B">
                <v:path arrowok="t"/>
              </v:shape>
            </v:group>
            <v:group style="position:absolute;left:8072;top:7874;width:328;height:2" coordorigin="8072,7874" coordsize="328,2">
              <v:shape style="position:absolute;left:8072;top:7874;width:328;height:2" coordorigin="8072,7874" coordsize="328,0" path="m8072,7874l8401,7874e" filled="f" stroked="t" strokeweight=".47597pt" strokecolor="#2B2B2B">
                <v:path arrowok="t"/>
              </v:shape>
            </v:group>
            <v:group style="position:absolute;left:8344;top:7874;width:3384;height:2" coordorigin="8344,7874" coordsize="3384,2">
              <v:shape style="position:absolute;left:8344;top:7874;width:3384;height:2" coordorigin="8344,7874" coordsize="3384,0" path="m8344,7874l11728,7874e" filled="f" stroked="t" strokeweight=".713954pt" strokecolor="#606060">
                <v:path arrowok="t"/>
              </v:shape>
            </v:group>
            <v:group style="position:absolute;left:11661;top:7874;width:67;height:2" coordorigin="11661,7874" coordsize="67,2">
              <v:shape style="position:absolute;left:11661;top:7874;width:67;height:2" coordorigin="11661,7874" coordsize="67,0" path="m11661,7874l11728,7874e" filled="f" stroked="t" strokeweight=".47597pt" strokecolor="#646464">
                <v:path arrowok="t"/>
              </v:shape>
            </v:group>
            <v:group style="position:absolute;left:3903;top:7836;width:2;height:325" coordorigin="3903,7836" coordsize="2,325">
              <v:shape style="position:absolute;left:3903;top:7836;width:2;height:325" coordorigin="3903,7836" coordsize="0,325" path="m3903,8161l3903,7836e" filled="f" stroked="t" strokeweight=".713954pt" strokecolor="#3F3F3F">
                <v:path arrowok="t"/>
              </v:shape>
            </v:group>
            <v:group style="position:absolute;left:3898;top:8147;width:581;height:2" coordorigin="3898,8147" coordsize="581,2">
              <v:shape style="position:absolute;left:3898;top:8147;width:581;height:2" coordorigin="3898,8147" coordsize="581,0" path="m3898,8147l4479,8147e" filled="f" stroked="t" strokeweight=".47597pt" strokecolor="#3F3F3F">
                <v:path arrowok="t"/>
              </v:shape>
            </v:group>
            <v:group style="position:absolute;left:4422;top:8144;width:7301;height:2" coordorigin="4422,8144" coordsize="7301,2">
              <v:shape style="position:absolute;left:4422;top:8144;width:7301;height:2" coordorigin="4422,8144" coordsize="7301,0" path="m4422,8144l11723,8144e" filled="f" stroked="t" strokeweight=".713954pt" strokecolor="#606060">
                <v:path arrowok="t"/>
              </v:shape>
            </v:group>
            <v:group style="position:absolute;left:11661;top:8142;width:62;height:2" coordorigin="11661,8142" coordsize="62,2">
              <v:shape style="position:absolute;left:11661;top:8142;width:62;height:2" coordorigin="11661,8142" coordsize="62,0" path="m11661,8142l11723,8142e" filled="f" stroked="t" strokeweight=".47597pt" strokecolor="#676767">
                <v:path arrowok="t"/>
              </v:shape>
            </v:group>
            <v:group style="position:absolute;left:171;top:8472;width:495;height:2" coordorigin="171,8472" coordsize="495,2">
              <v:shape style="position:absolute;left:171;top:8472;width:495;height:2" coordorigin="171,8472" coordsize="495,0" path="m171,8472l666,8472e" filled="f" stroked="t" strokeweight=".237985pt" strokecolor="#DFDFDF">
                <v:path arrowok="t"/>
              </v:shape>
            </v:group>
            <v:group style="position:absolute;left:666;top:8472;width:690;height:2" coordorigin="666,8472" coordsize="690,2">
              <v:shape style="position:absolute;left:666;top:8472;width:690;height:2" coordorigin="666,8472" coordsize="690,0" path="m666,8472l1357,8472e" filled="f" stroked="t" strokeweight=".237985pt" strokecolor="#000000">
                <v:path arrowok="t"/>
              </v:shape>
            </v:group>
            <v:group style="position:absolute;left:1357;top:8472;width:528;height:2" coordorigin="1357,8472" coordsize="528,2">
              <v:shape style="position:absolute;left:1357;top:8472;width:528;height:2" coordorigin="1357,8472" coordsize="528,0" path="m1357,8472l1885,8472e" filled="f" stroked="t" strokeweight=".237985pt" strokecolor="#676767">
                <v:path arrowok="t"/>
              </v:shape>
            </v:group>
            <v:group style="position:absolute;left:1871;top:8472;width:828;height:2" coordorigin="1871,8472" coordsize="828,2">
              <v:shape style="position:absolute;left:1871;top:8472;width:828;height:2" coordorigin="1871,8472" coordsize="828,0" path="m1871,8472l2699,8472e" filled="f" stroked="t" strokeweight=".237985pt" strokecolor="#545454">
                <v:path arrowok="t"/>
              </v:shape>
            </v:group>
            <v:group style="position:absolute;left:2699;top:8472;width:9005;height:2" coordorigin="2699,8472" coordsize="9005,2">
              <v:shape style="position:absolute;left:2699;top:8472;width:9005;height:2" coordorigin="2699,8472" coordsize="9005,0" path="m2699,8472l11704,8472e" filled="f" stroked="t" strokeweight=".237985pt" strokecolor="#000000">
                <v:path arrowok="t"/>
              </v:shape>
            </v:group>
            <v:group style="position:absolute;left:3903;top:8104;width:2;height:296" coordorigin="3903,8104" coordsize="2,296">
              <v:shape style="position:absolute;left:3903;top:8104;width:2;height:296" coordorigin="3903,8104" coordsize="0,296" path="m3903,8400l3903,8104e" filled="f" stroked="t" strokeweight=".47597pt" strokecolor="#2B2B2B">
                <v:path arrowok="t"/>
              </v:shape>
            </v:group>
            <v:group style="position:absolute;left:11690;top:8472;width:67;height:2" coordorigin="11690,8472" coordsize="67,2">
              <v:shape style="position:absolute;left:11690;top:8472;width:67;height:2" coordorigin="11690,8472" coordsize="67,0" path="m11690,8472l11756,8472e" filled="f" stroked="t" strokeweight=".237985pt" strokecolor="#6B6B6B">
                <v:path arrowok="t"/>
              </v:shape>
            </v:group>
            <v:group style="position:absolute;left:11718;top:8405;width:2;height:818" coordorigin="11718,8405" coordsize="2,818">
              <v:shape style="position:absolute;left:11718;top:8405;width:2;height:818" coordorigin="11718,8405" coordsize="0,818" path="m11718,9222l11718,8405e" filled="f" stroked="t" strokeweight=".47597pt" strokecolor="#808080">
                <v:path arrowok="t"/>
              </v:shape>
            </v:group>
            <v:group style="position:absolute;left:1890;top:8625;width:2;height:502" coordorigin="1890,8625" coordsize="2,502">
              <v:shape style="position:absolute;left:1890;top:8625;width:2;height:502" coordorigin="1890,8625" coordsize="0,502" path="m1890,9127l1890,8625e" filled="f" stroked="t" strokeweight=".47597pt" strokecolor="#2F2F2F">
                <v:path arrowok="t"/>
              </v:shape>
            </v:group>
            <v:group style="position:absolute;left:190;top:9325;width:11480;height:2" coordorigin="190,9325" coordsize="11480,2">
              <v:shape style="position:absolute;left:190;top:9325;width:11480;height:2" coordorigin="190,9325" coordsize="11480,0" path="m190,9325l11671,9325e" filled="f" stroked="t" strokeweight=".713954pt" strokecolor="#606060">
                <v:path arrowok="t"/>
              </v:shape>
            </v:group>
            <v:group style="position:absolute;left:1892;top:9036;width:2;height:655" coordorigin="1892,9036" coordsize="2,655">
              <v:shape style="position:absolute;left:1892;top:9036;width:2;height:655" coordorigin="1892,9036" coordsize="0,655" path="m1892,9691l1892,9036e" filled="f" stroked="t" strokeweight=".951939pt" strokecolor="#606060">
                <v:path arrowok="t"/>
              </v:shape>
            </v:group>
            <v:group style="position:absolute;left:1892;top:9552;width:2;height:1602" coordorigin="1892,9552" coordsize="2,1602">
              <v:shape style="position:absolute;left:1892;top:9552;width:2;height:1602" coordorigin="1892,9552" coordsize="0,1602" path="m1892,11154l1892,9552e" filled="f" stroked="t" strokeweight=".713954pt" strokecolor="#4B4B4B">
                <v:path arrowok="t"/>
              </v:shape>
            </v:group>
            <v:group style="position:absolute;left:11718;top:9581;width:2;height:612" coordorigin="11718,9581" coordsize="2,612">
              <v:shape style="position:absolute;left:11718;top:9581;width:2;height:612" coordorigin="11718,9581" coordsize="0,612" path="m11718,10193l11718,9581e" filled="f" stroked="t" strokeweight=".47597pt" strokecolor="#777777">
                <v:path arrowok="t"/>
              </v:shape>
            </v:group>
            <v:group style="position:absolute;left:1328;top:10169;width:585;height:2" coordorigin="1328,10169" coordsize="585,2">
              <v:shape style="position:absolute;left:1328;top:10169;width:585;height:2" coordorigin="1328,10169" coordsize="585,0" path="m1328,10169l1913,10169e" filled="f" stroked="t" strokeweight=".47597pt" strokecolor="#383838">
                <v:path arrowok="t"/>
              </v:shape>
            </v:group>
            <v:group style="position:absolute;left:190;top:10167;width:11542;height:2" coordorigin="190,10167" coordsize="11542,2">
              <v:shape style="position:absolute;left:190;top:10167;width:11542;height:2" coordorigin="190,10167" coordsize="11542,0" path="m190,10167l11733,10167e" filled="f" stroked="t" strokeweight=".713954pt" strokecolor="#606060">
                <v:path arrowok="t"/>
              </v:shape>
            </v:group>
            <v:group style="position:absolute;left:11661;top:10162;width:67;height:2" coordorigin="11661,10162" coordsize="67,2">
              <v:shape style="position:absolute;left:11661;top:10162;width:67;height:2" coordorigin="11661,10162" coordsize="67,0" path="m11661,10162l11728,10162e" filled="f" stroked="t" strokeweight=".47597pt" strokecolor="#777777">
                <v:path arrowok="t"/>
              </v:shape>
            </v:group>
            <v:group style="position:absolute;left:4422;top:10408;width:533;height:2" coordorigin="4422,10408" coordsize="533,2">
              <v:shape style="position:absolute;left:4422;top:10408;width:533;height:2" coordorigin="4422,10408" coordsize="533,0" path="m4422,10408l4955,10408e" filled="f" stroked="t" strokeweight=".47597pt" strokecolor="#484848">
                <v:path arrowok="t"/>
              </v:shape>
            </v:group>
            <v:group style="position:absolute;left:190;top:10408;width:11538;height:2" coordorigin="190,10408" coordsize="11538,2">
              <v:shape style="position:absolute;left:190;top:10408;width:11538;height:2" coordorigin="190,10408" coordsize="11538,0" path="m190,10408l11728,10408e" filled="f" stroked="t" strokeweight=".713954pt" strokecolor="#606060">
                <v:path arrowok="t"/>
              </v:shape>
            </v:group>
            <v:group style="position:absolute;left:11721;top:10102;width:2;height:354" coordorigin="11721,10102" coordsize="2,354">
              <v:shape style="position:absolute;left:11721;top:10102;width:2;height:354" coordorigin="11721,10102" coordsize="0,354" path="m11721,10456l11721,10102e" filled="f" stroked="t" strokeweight=".713954pt" strokecolor="#8C8C8C">
                <v:path arrowok="t"/>
              </v:shape>
            </v:group>
            <v:group style="position:absolute;left:11666;top:10398;width:62;height:2" coordorigin="11666,10398" coordsize="62,2">
              <v:shape style="position:absolute;left:11666;top:10398;width:62;height:2" coordorigin="11666,10398" coordsize="62,0" path="m11666,10398l11728,10398e" filled="f" stroked="t" strokeweight=".47597pt" strokecolor="#878787">
                <v:path arrowok="t"/>
              </v:shape>
            </v:group>
            <v:group style="position:absolute;left:3184;top:10647;width:457;height:2" coordorigin="3184,10647" coordsize="457,2">
              <v:shape style="position:absolute;left:3184;top:10647;width:457;height:2" coordorigin="3184,10647" coordsize="457,0" path="m3184,10647l3641,10647e" filled="f" stroked="t" strokeweight=".47597pt" strokecolor="#3B3B3B">
                <v:path arrowok="t"/>
              </v:shape>
            </v:group>
            <v:group style="position:absolute;left:3584;top:10649;width:338;height:2" coordorigin="3584,10649" coordsize="338,2">
              <v:shape style="position:absolute;left:3584;top:10649;width:338;height:2" coordorigin="3584,10649" coordsize="338,0" path="m3584,10649l3922,10649e" filled="f" stroked="t" strokeweight=".713954pt" strokecolor="#606060">
                <v:path arrowok="t"/>
              </v:shape>
            </v:group>
            <v:group style="position:absolute;left:4422;top:10647;width:533;height:2" coordorigin="4422,10647" coordsize="533,2">
              <v:shape style="position:absolute;left:4422;top:10647;width:533;height:2" coordorigin="4422,10647" coordsize="533,0" path="m4422,10647l4955,10647e" filled="f" stroked="t" strokeweight=".47597pt" strokecolor="#444444">
                <v:path arrowok="t"/>
              </v:shape>
            </v:group>
            <v:group style="position:absolute;left:4898;top:10647;width:452;height:2" coordorigin="4898,10647" coordsize="452,2">
              <v:shape style="position:absolute;left:4898;top:10647;width:452;height:2" coordorigin="4898,10647" coordsize="452,0" path="m4898,10647l5350,10647e" filled="f" stroked="t" strokeweight=".47597pt" strokecolor="#575757">
                <v:path arrowok="t"/>
              </v:shape>
            </v:group>
            <v:group style="position:absolute;left:809;top:10647;width:10914;height:2" coordorigin="809,10647" coordsize="10914,2">
              <v:shape style="position:absolute;left:809;top:10647;width:10914;height:2" coordorigin="809,10647" coordsize="10914,0" path="m809,10647l11723,10647e" filled="f" stroked="t" strokeweight=".713954pt" strokecolor="#606060">
                <v:path arrowok="t"/>
              </v:shape>
            </v:group>
            <v:group style="position:absolute;left:11666;top:10642;width:62;height:2" coordorigin="11666,10642" coordsize="62,2">
              <v:shape style="position:absolute;left:11666;top:10642;width:62;height:2" coordorigin="11666,10642" coordsize="62,0" path="m11666,10642l11728,10642e" filled="f" stroked="t" strokeweight=".713954pt" strokecolor="#7C7C7C">
                <v:path arrowok="t"/>
              </v:shape>
            </v:group>
            <v:group style="position:absolute;left:11723;top:10633;width:2;height:521" coordorigin="11723,10633" coordsize="2,521">
              <v:shape style="position:absolute;left:11723;top:10633;width:2;height:521" coordorigin="11723,10633" coordsize="0,521" path="m11723,11154l11723,10633e" filled="f" stroked="t" strokeweight=".47597pt" strokecolor="#676767">
                <v:path arrowok="t"/>
              </v:shape>
            </v:group>
            <v:group style="position:absolute;left:195;top:11130;width:1190;height:2" coordorigin="195,11130" coordsize="1190,2">
              <v:shape style="position:absolute;left:195;top:11130;width:1190;height:2" coordorigin="195,11130" coordsize="1190,0" path="m195,11130l1385,11130e" filled="f" stroked="t" strokeweight=".47597pt" strokecolor="#4B4B4B">
                <v:path arrowok="t"/>
              </v:shape>
            </v:group>
            <v:group style="position:absolute;left:1328;top:11130;width:685;height:2" coordorigin="1328,11130" coordsize="685,2">
              <v:shape style="position:absolute;left:1328;top:11130;width:685;height:2" coordorigin="1328,11130" coordsize="685,0" path="m1328,11130l2013,11130e" filled="f" stroked="t" strokeweight=".951939pt" strokecolor="#646464">
                <v:path arrowok="t"/>
              </v:shape>
            </v:group>
            <v:group style="position:absolute;left:1842;top:11130;width:885;height:2" coordorigin="1842,11130" coordsize="885,2">
              <v:shape style="position:absolute;left:1842;top:11130;width:885;height:2" coordorigin="1842,11130" coordsize="885,0" path="m1842,11130l2727,11130e" filled="f" stroked="t" strokeweight=".47597pt" strokecolor="#484848">
                <v:path arrowok="t"/>
              </v:shape>
            </v:group>
            <v:group style="position:absolute;left:2670;top:11130;width:985;height:2" coordorigin="2670,11130" coordsize="985,2">
              <v:shape style="position:absolute;left:2670;top:11130;width:985;height:2" coordorigin="2670,11130" coordsize="985,0" path="m2670,11130l3655,11130e" filled="f" stroked="t" strokeweight=".951939pt" strokecolor="#676767">
                <v:path arrowok="t"/>
              </v:shape>
            </v:group>
            <v:group style="position:absolute;left:3584;top:11130;width:338;height:2" coordorigin="3584,11130" coordsize="338,2">
              <v:shape style="position:absolute;left:3584;top:11130;width:338;height:2" coordorigin="3584,11130" coordsize="338,0" path="m3584,11130l3922,11130e" filled="f" stroked="t" strokeweight=".47597pt" strokecolor="#4F4F4F">
                <v:path arrowok="t"/>
              </v:shape>
            </v:group>
            <v:group style="position:absolute;left:3865;top:11130;width:343;height:2" coordorigin="3865,11130" coordsize="343,2">
              <v:shape style="position:absolute;left:3865;top:11130;width:343;height:2" coordorigin="3865,11130" coordsize="343,0" path="m3865,11130l4208,11130e" filled="f" stroked="t" strokeweight=".47597pt" strokecolor="#3B3B3B">
                <v:path arrowok="t"/>
              </v:shape>
            </v:group>
            <v:group style="position:absolute;left:4150;top:11128;width:804;height:2" coordorigin="4150,11128" coordsize="804,2">
              <v:shape style="position:absolute;left:4150;top:11128;width:804;height:2" coordorigin="4150,11128" coordsize="804,0" path="m4150,11128l4955,11128e" filled="f" stroked="t" strokeweight=".951939pt" strokecolor="#676767">
                <v:path arrowok="t"/>
              </v:shape>
            </v:group>
            <v:group style="position:absolute;left:4898;top:11125;width:452;height:2" coordorigin="4898,11125" coordsize="452,2">
              <v:shape style="position:absolute;left:4898;top:11125;width:452;height:2" coordorigin="4898,11125" coordsize="452,0" path="m4898,11125l5350,11125e" filled="f" stroked="t" strokeweight=".47597pt" strokecolor="#484848">
                <v:path arrowok="t"/>
              </v:shape>
            </v:group>
            <v:group style="position:absolute;left:6316;top:11125;width:428;height:2" coordorigin="6316,11125" coordsize="428,2">
              <v:shape style="position:absolute;left:6316;top:11125;width:428;height:2" coordorigin="6316,11125" coordsize="428,0" path="m6316,11125l6744,11125e" filled="f" stroked="t" strokeweight=".47597pt" strokecolor="#3B3B3B">
                <v:path arrowok="t"/>
              </v:shape>
            </v:group>
            <v:group style="position:absolute;left:5279;top:11123;width:6449;height:2" coordorigin="5279,11123" coordsize="6449,2">
              <v:shape style="position:absolute;left:5279;top:11123;width:6449;height:2" coordorigin="5279,11123" coordsize="6449,0" path="m5279,11123l11728,11123e" filled="f" stroked="t" strokeweight=".713954pt" strokecolor="#646464">
                <v:path arrowok="t"/>
              </v:shape>
            </v:group>
            <v:group style="position:absolute;left:11290;top:11120;width:438;height:2" coordorigin="11290,11120" coordsize="438,2">
              <v:shape style="position:absolute;left:11290;top:11120;width:438;height:2" coordorigin="11290,11120" coordsize="438,0" path="m11290,11120l11728,11120e" filled="f" stroked="t" strokeweight=".713954pt" strokecolor="#808080">
                <v:path arrowok="t"/>
              </v:shape>
            </v:group>
            <v:group style="position:absolute;left:195;top:11369;width:3727;height:2" coordorigin="195,11369" coordsize="3727,2">
              <v:shape style="position:absolute;left:195;top:11369;width:3727;height:2" coordorigin="195,11369" coordsize="3727,0" path="m195,11369l3922,11369e" filled="f" stroked="t" strokeweight=".713954pt" strokecolor="#575757">
                <v:path arrowok="t"/>
              </v:shape>
            </v:group>
            <v:group style="position:absolute;left:1897;top:11082;width:2;height:330" coordorigin="1897,11082" coordsize="2,330">
              <v:shape style="position:absolute;left:1897;top:11082;width:2;height:330" coordorigin="1897,11082" coordsize="0,330" path="m1897,11412l1897,11082e" filled="f" stroked="t" strokeweight=".47597pt" strokecolor="#383838">
                <v:path arrowok="t"/>
              </v:shape>
            </v:group>
            <v:group style="position:absolute;left:3865;top:11369;width:343;height:2" coordorigin="3865,11369" coordsize="343,2">
              <v:shape style="position:absolute;left:3865;top:11369;width:343;height:2" coordorigin="3865,11369" coordsize="343,0" path="m3865,11369l4208,11369e" filled="f" stroked="t" strokeweight=".47597pt" strokecolor="#2F2F2F">
                <v:path arrowok="t"/>
              </v:shape>
            </v:group>
            <v:group style="position:absolute;left:4150;top:11367;width:2223;height:2" coordorigin="4150,11367" coordsize="2223,2">
              <v:shape style="position:absolute;left:4150;top:11367;width:2223;height:2" coordorigin="4150,11367" coordsize="2223,0" path="m4150,11367l6373,11367e" filled="f" stroked="t" strokeweight=".951939pt" strokecolor="#646464">
                <v:path arrowok="t"/>
              </v:shape>
            </v:group>
            <v:group style="position:absolute;left:6316;top:11364;width:428;height:2" coordorigin="6316,11364" coordsize="428,2">
              <v:shape style="position:absolute;left:6316;top:11364;width:428;height:2" coordorigin="6316,11364" coordsize="428,0" path="m6316,11364l6744,11364e" filled="f" stroked="t" strokeweight=".47597pt" strokecolor="#3F3F3F">
                <v:path arrowok="t"/>
              </v:shape>
            </v:group>
            <v:group style="position:absolute;left:6687;top:11364;width:1442;height:2" coordorigin="6687,11364" coordsize="1442,2">
              <v:shape style="position:absolute;left:6687;top:11364;width:1442;height:2" coordorigin="6687,11364" coordsize="1442,0" path="m6687,11364l8130,11364e" filled="f" stroked="t" strokeweight=".713954pt" strokecolor="#646464">
                <v:path arrowok="t"/>
              </v:shape>
            </v:group>
            <v:group style="position:absolute;left:8072;top:11364;width:328;height:2" coordorigin="8072,11364" coordsize="328,2">
              <v:shape style="position:absolute;left:8072;top:11364;width:328;height:2" coordorigin="8072,11364" coordsize="328,0" path="m8072,11364l8401,11364e" filled="f" stroked="t" strokeweight=".47597pt" strokecolor="#3B3B3B">
                <v:path arrowok="t"/>
              </v:shape>
            </v:group>
            <v:group style="position:absolute;left:8344;top:11364;width:3384;height:2" coordorigin="8344,11364" coordsize="3384,2">
              <v:shape style="position:absolute;left:8344;top:11364;width:3384;height:2" coordorigin="8344,11364" coordsize="3384,0" path="m8344,11364l11728,11364e" filled="f" stroked="t" strokeweight=".713954pt" strokecolor="#646464">
                <v:path arrowok="t"/>
              </v:shape>
            </v:group>
            <v:group style="position:absolute;left:11721;top:11082;width:2;height:330" coordorigin="11721,11082" coordsize="2,330">
              <v:shape style="position:absolute;left:11721;top:11082;width:2;height:330" coordorigin="11721,11082" coordsize="0,330" path="m11721,11412l11721,11082e" filled="f" stroked="t" strokeweight=".713954pt" strokecolor="#878787">
                <v:path arrowok="t"/>
              </v:shape>
            </v:group>
            <v:group style="position:absolute;left:11385;top:11359;width:347;height:2" coordorigin="11385,11359" coordsize="347,2">
              <v:shape style="position:absolute;left:11385;top:11359;width:347;height:2" coordorigin="11385,11359" coordsize="347,0" path="m11385,11359l11733,11359e" filled="f" stroked="t" strokeweight=".951939pt" strokecolor="#777777">
                <v:path arrowok="t"/>
              </v:shape>
            </v:group>
            <v:group style="position:absolute;left:919;top:11369;width:2;height:808" coordorigin="919,11369" coordsize="2,808">
              <v:shape style="position:absolute;left:919;top:11369;width:2;height:808" coordorigin="919,11369" coordsize="0,808" path="m919,12177l919,11369e" filled="f" stroked="t" strokeweight=".237985pt" strokecolor="#575757">
                <v:path arrowok="t"/>
              </v:shape>
            </v:group>
            <v:group style="position:absolute;left:1361;top:11364;width:2;height:502" coordorigin="1361,11364" coordsize="2,502">
              <v:shape style="position:absolute;left:1361;top:11364;width:2;height:502" coordorigin="1361,11364" coordsize="0,502" path="m1361,11866l1361,11364e" filled="f" stroked="t" strokeweight=".47597pt" strokecolor="#343434">
                <v:path arrowok="t"/>
              </v:shape>
            </v:group>
            <v:group style="position:absolute;left:1899;top:11340;width:2;height:865" coordorigin="1899,11340" coordsize="2,865">
              <v:shape style="position:absolute;left:1899;top:11340;width:2;height:865" coordorigin="1899,11340" coordsize="0,865" path="m1899,12206l1899,11340e" filled="f" stroked="t" strokeweight=".713954pt" strokecolor="#4B4B4B">
                <v:path arrowok="t"/>
              </v:shape>
            </v:group>
            <v:group style="position:absolute;left:190;top:11842;width:11542;height:2" coordorigin="190,11842" coordsize="11542,2">
              <v:shape style="position:absolute;left:190;top:11842;width:11542;height:2" coordorigin="190,11842" coordsize="11542,0" path="m190,11842l11733,11842e" filled="f" stroked="t" strokeweight=".713954pt" strokecolor="#606060">
                <v:path arrowok="t"/>
              </v:shape>
            </v:group>
            <v:group style="position:absolute;left:11721;top:11340;width:2;height:1568" coordorigin="11721,11340" coordsize="2,1568">
              <v:shape style="position:absolute;left:11721;top:11340;width:2;height:1568" coordorigin="11721,11340" coordsize="0,1568" path="m11721,12908l11721,11340e" filled="f" stroked="t" strokeweight=".47597pt" strokecolor="#747474">
                <v:path arrowok="t"/>
              </v:shape>
            </v:group>
            <v:group style="position:absolute;left:1364;top:11795;width:2;height:1989" coordorigin="1364,11795" coordsize="2,1989">
              <v:shape style="position:absolute;left:1364;top:11795;width:2;height:1989" coordorigin="1364,11795" coordsize="0,1989" path="m1364,13783l1364,11795e" filled="f" stroked="t" strokeweight=".951939pt" strokecolor="#545454">
                <v:path arrowok="t"/>
              </v:shape>
            </v:group>
            <v:group style="position:absolute;left:6352;top:11359;width:2;height:846" coordorigin="6352,11359" coordsize="2,846">
              <v:shape style="position:absolute;left:6352;top:11359;width:2;height:846" coordorigin="6352,11359" coordsize="0,846" path="m6352,12206l6352,11359e" filled="f" stroked="t" strokeweight=".713954pt" strokecolor="#646464">
                <v:path arrowok="t"/>
              </v:shape>
            </v:group>
            <v:group style="position:absolute;left:919;top:12177;width:2;height:1578" coordorigin="919,12177" coordsize="2,1578">
              <v:shape style="position:absolute;left:919;top:12177;width:2;height:1578" coordorigin="919,12177" coordsize="0,1578" path="m919,13755l919,12177e" filled="f" stroked="t" strokeweight=".237985pt" strokecolor="#000000">
                <v:path arrowok="t"/>
              </v:shape>
            </v:group>
            <v:group style="position:absolute;left:1899;top:12148;width:2;height:445" coordorigin="1899,12148" coordsize="2,445">
              <v:shape style="position:absolute;left:1899;top:12148;width:2;height:445" coordorigin="1899,12148" coordsize="0,445" path="m1899,12593l1899,12148e" filled="f" stroked="t" strokeweight=".47597pt" strokecolor="#282828">
                <v:path arrowok="t"/>
              </v:shape>
            </v:group>
            <v:group style="position:absolute;left:3613;top:12177;width:2;height:387" coordorigin="3613,12177" coordsize="2,387">
              <v:shape style="position:absolute;left:3613;top:12177;width:2;height:387" coordorigin="3613,12177" coordsize="0,387" path="m3613,12564l3613,12177e" filled="f" stroked="t" strokeweight=".713954pt" strokecolor="#5460A0">
                <v:path arrowok="t"/>
              </v:shape>
            </v:group>
            <v:group style="position:absolute;left:6354;top:12148;width:2;height:445" coordorigin="6354,12148" coordsize="2,445">
              <v:shape style="position:absolute;left:6354;top:12148;width:2;height:445" coordorigin="6354,12148" coordsize="0,445" path="m6354,12593l6354,12148e" filled="f" stroked="t" strokeweight=".47597pt" strokecolor="#484848">
                <v:path arrowok="t"/>
              </v:shape>
            </v:group>
            <v:group style="position:absolute;left:1899;top:12536;width:2;height:1439" coordorigin="1899,12536" coordsize="2,1439">
              <v:shape style="position:absolute;left:1899;top:12536;width:2;height:1439" coordorigin="1899,12536" coordsize="0,1439" path="m1899,13975l1899,12536e" filled="f" stroked="t" strokeweight=".713954pt" strokecolor="#4B4B4B">
                <v:path arrowok="t"/>
              </v:shape>
            </v:group>
            <v:group style="position:absolute;left:6354;top:12536;width:2;height:846" coordorigin="6354,12536" coordsize="2,846">
              <v:shape style="position:absolute;left:6354;top:12536;width:2;height:846" coordorigin="6354,12536" coordsize="0,846" path="m6354,13382l6354,12536e" filled="f" stroked="t" strokeweight=".713954pt" strokecolor="#676767">
                <v:path arrowok="t"/>
              </v:shape>
            </v:group>
            <v:group style="position:absolute;left:11726;top:12851;width:2;height:531" coordorigin="11726,12851" coordsize="2,531">
              <v:shape style="position:absolute;left:11726;top:12851;width:2;height:531" coordorigin="11726,12851" coordsize="0,531" path="m11726,13382l11726,12851e" filled="f" stroked="t" strokeweight=".237985pt" strokecolor="#545454">
                <v:path arrowok="t"/>
              </v:shape>
            </v:group>
            <v:group style="position:absolute;left:4450;top:13458;width:476;height:2" coordorigin="4450,13458" coordsize="476,2">
              <v:shape style="position:absolute;left:4450;top:13458;width:476;height:2" coordorigin="4450,13458" coordsize="476,0" path="m4450,13458l4926,13458e" filled="f" stroked="t" strokeweight=".713954pt" strokecolor="#606B80">
                <v:path arrowok="t"/>
              </v:shape>
            </v:group>
            <v:group style="position:absolute;left:4912;top:13451;width:1061;height:2" coordorigin="4912,13451" coordsize="1061,2">
              <v:shape style="position:absolute;left:4912;top:13451;width:1061;height:2" coordorigin="4912,13451" coordsize="1061,0" path="m4912,13451l5973,13451e" filled="f" stroked="t" strokeweight="2.141863pt" strokecolor="#6B77AC">
                <v:path arrowok="t"/>
              </v:shape>
            </v:group>
            <v:group style="position:absolute;left:5869;top:13427;width:514;height:2" coordorigin="5869,13427" coordsize="514,2">
              <v:shape style="position:absolute;left:5869;top:13427;width:514;height:2" coordorigin="5869,13427" coordsize="514,0" path="m5869,13427l6383,13427e" filled="f" stroked="t" strokeweight="1.427909pt" strokecolor="#5B6BA8">
                <v:path arrowok="t"/>
              </v:shape>
            </v:group>
            <v:group style="position:absolute;left:6359;top:13324;width:2;height:186" coordorigin="6359,13324" coordsize="2,186">
              <v:shape style="position:absolute;left:6359;top:13324;width:2;height:186" coordorigin="6359,13324" coordsize="0,186" path="m6359,13511l6359,13324e" filled="f" stroked="t" strokeweight=".47597pt" strokecolor="#4B4F57">
                <v:path arrowok="t"/>
              </v:shape>
            </v:group>
            <v:group style="position:absolute;left:6311;top:13434;width:676;height:2" coordorigin="6311,13434" coordsize="676,2">
              <v:shape style="position:absolute;left:6311;top:13434;width:676;height:2" coordorigin="6311,13434" coordsize="676,0" path="m6311,13434l6987,13434e" filled="f" stroked="t" strokeweight=".713954pt" strokecolor="#8C93AF">
                <v:path arrowok="t"/>
              </v:shape>
            </v:group>
            <v:group style="position:absolute;left:6397;top:13446;width:690;height:2" coordorigin="6397,13446" coordsize="690,2">
              <v:shape style="position:absolute;left:6397;top:13446;width:690;height:2" coordorigin="6397,13446" coordsize="690,0" path="m6397,13446l7087,13446e" filled="f" stroked="t" strokeweight=".713954pt" strokecolor="#9CA0B8">
                <v:path arrowok="t"/>
              </v:shape>
            </v:group>
            <v:group style="position:absolute;left:11726;top:13324;width:2;height:349" coordorigin="11726,13324" coordsize="2,349">
              <v:shape style="position:absolute;left:11726;top:13324;width:2;height:349" coordorigin="11726,13324" coordsize="0,349" path="m11726,13673l11726,13324e" filled="f" stroked="t" strokeweight=".237985pt" strokecolor="#747474">
                <v:path arrowok="t"/>
              </v:shape>
            </v:group>
            <v:group style="position:absolute;left:4560;top:13573;width:733;height:2" coordorigin="4560,13573" coordsize="733,2">
              <v:shape style="position:absolute;left:4560;top:13573;width:733;height:2" coordorigin="4560,13573" coordsize="733,0" path="m4560,13573l5293,13573e" filled="f" stroked="t" strokeweight=".951939pt" strokecolor="#9097BC">
                <v:path arrowok="t"/>
              </v:shape>
            </v:group>
            <v:group style="position:absolute;left:6361;top:13410;width:2;height:3203" coordorigin="6361,13410" coordsize="2,3203">
              <v:shape style="position:absolute;left:6361;top:13410;width:2;height:3203" coordorigin="6361,13410" coordsize="0,3203" path="m6361,16614l6361,13410e" filled="f" stroked="t" strokeweight=".713954pt" strokecolor="#646467">
                <v:path arrowok="t"/>
              </v:shape>
            </v:group>
            <v:group style="position:absolute;left:11723;top:13602;width:2;height:172" coordorigin="11723,13602" coordsize="2,172">
              <v:shape style="position:absolute;left:11723;top:13602;width:2;height:172" coordorigin="11723,13602" coordsize="0,172" path="m11723,13774l11723,13602e" filled="f" stroked="t" strokeweight=".47597pt" strokecolor="#878787">
                <v:path arrowok="t"/>
              </v:shape>
            </v:group>
            <v:group style="position:absolute;left:200;top:13924;width:495;height:2" coordorigin="200,13924" coordsize="495,2">
              <v:shape style="position:absolute;left:200;top:13924;width:495;height:2" coordorigin="200,13924" coordsize="495,0" path="m200,13924l695,13924e" filled="f" stroked="t" strokeweight=".951939pt" strokecolor="#7C7C7C">
                <v:path arrowok="t"/>
              </v:shape>
            </v:group>
            <v:group style="position:absolute;left:638;top:13922;width:314;height:2" coordorigin="638,13922" coordsize="314,2">
              <v:shape style="position:absolute;left:638;top:13922;width:314;height:2" coordorigin="638,13922" coordsize="314,0" path="m638,13922l952,13922e" filled="f" stroked="t" strokeweight=".47597pt" strokecolor="#4B4B4B">
                <v:path arrowok="t"/>
              </v:shape>
            </v:group>
            <v:group style="position:absolute;left:919;top:13755;width:2;height:191" coordorigin="919,13755" coordsize="2,191">
              <v:shape style="position:absolute;left:919;top:13755;width:2;height:191" coordorigin="919,13755" coordsize="0,191" path="m919,13946l919,13755e" filled="f" stroked="t" strokeweight=".237985pt" strokecolor="#3F3F3F">
                <v:path arrowok="t"/>
              </v:shape>
            </v:group>
            <v:group style="position:absolute;left:1366;top:13726;width:2;height:249" coordorigin="1366,13726" coordsize="2,249">
              <v:shape style="position:absolute;left:1366;top:13726;width:2;height:249" coordorigin="1366,13726" coordsize="0,249" path="m1366,13975l1366,13726e" filled="f" stroked="t" strokeweight=".47597pt" strokecolor="#1C1C1C">
                <v:path arrowok="t"/>
              </v:shape>
            </v:group>
            <v:group style="position:absolute;left:890;top:13922;width:1019;height:2" coordorigin="890,13922" coordsize="1019,2">
              <v:shape style="position:absolute;left:890;top:13922;width:1019;height:2" coordorigin="890,13922" coordsize="1019,0" path="m890,13922l1909,13922e" filled="f" stroked="t" strokeweight=".713954pt" strokecolor="#575757">
                <v:path arrowok="t"/>
              </v:shape>
            </v:group>
            <v:group style="position:absolute;left:11723;top:14027;width:2;height:167" coordorigin="11723,14027" coordsize="2,167">
              <v:shape style="position:absolute;left:11723;top:14027;width:2;height:167" coordorigin="11723,14027" coordsize="0,167" path="m11723,14195l11723,14027e" filled="f" stroked="t" strokeweight=".47597pt" strokecolor="#939393">
                <v:path arrowok="t"/>
              </v:shape>
            </v:group>
            <v:group style="position:absolute;left:919;top:13932;width:2;height:2673" coordorigin="919,13932" coordsize="2,2673">
              <v:shape style="position:absolute;left:919;top:13932;width:2;height:2673" coordorigin="919,13932" coordsize="0,2673" path="m919,16604l919,13932e" filled="f" stroked="t" strokeweight=".237985pt" strokecolor="#000000">
                <v:path arrowok="t"/>
              </v:shape>
            </v:group>
            <v:group style="position:absolute;left:1366;top:13903;width:2;height:306" coordorigin="1366,13903" coordsize="2,306">
              <v:shape style="position:absolute;left:1366;top:13903;width:2;height:306" coordorigin="1366,13903" coordsize="0,306" path="m1366,14209l1366,13903e" filled="f" stroked="t" strokeweight=".47597pt" strokecolor="#343434">
                <v:path arrowok="t"/>
              </v:shape>
            </v:group>
            <v:group style="position:absolute;left:1368;top:14151;width:2;height:2472" coordorigin="1368,14151" coordsize="2,2472">
              <v:shape style="position:absolute;left:1368;top:14151;width:2;height:2472" coordorigin="1368,14151" coordsize="0,2472" path="m1368,16623l1368,14151e" filled="f" stroked="t" strokeweight=".713954pt" strokecolor="#545454">
                <v:path arrowok="t"/>
              </v:shape>
            </v:group>
            <v:group style="position:absolute;left:1901;top:13903;width:2;height:722" coordorigin="1901,13903" coordsize="2,722">
              <v:shape style="position:absolute;left:1901;top:13903;width:2;height:722" coordorigin="1901,13903" coordsize="0,722" path="m1901,14625l1901,13903e" filled="f" stroked="t" strokeweight=".951939pt" strokecolor="#606060">
                <v:path arrowok="t"/>
              </v:shape>
            </v:group>
            <v:group style="position:absolute;left:11726;top:14295;width:2;height:62" coordorigin="11726,14295" coordsize="2,62">
              <v:shape style="position:absolute;left:11726;top:14295;width:2;height:62" coordorigin="11726,14295" coordsize="0,62" path="m11726,14357l11726,14295e" filled="f" stroked="t" strokeweight=".237985pt" strokecolor="#808080">
                <v:path arrowok="t"/>
              </v:shape>
            </v:group>
            <v:group style="position:absolute;left:6359;top:14314;width:2;height:253" coordorigin="6359,14314" coordsize="2,253">
              <v:shape style="position:absolute;left:6359;top:14314;width:2;height:253" coordorigin="6359,14314" coordsize="0,253" path="m6359,14567l6359,14314e" filled="f" stroked="t" strokeweight=".47597pt" strokecolor="#4F4F4F">
                <v:path arrowok="t"/>
              </v:shape>
            </v:group>
            <v:group style="position:absolute;left:11726;top:14438;width:2;height:67" coordorigin="11726,14438" coordsize="2,67">
              <v:shape style="position:absolute;left:11726;top:14438;width:2;height:67" coordorigin="11726,14438" coordsize="0,67" path="m11726,14505l11726,14438e" filled="f" stroked="t" strokeweight=".237985pt" strokecolor="#979797">
                <v:path arrowok="t"/>
              </v:shape>
            </v:group>
            <v:group style="position:absolute;left:1904;top:14510;width:2;height:602" coordorigin="1904,14510" coordsize="2,602">
              <v:shape style="position:absolute;left:1904;top:14510;width:2;height:602" coordorigin="1904,14510" coordsize="0,602" path="m1904,15112l1904,14510e" filled="f" stroked="t" strokeweight=".47597pt" strokecolor="#2F2F2F">
                <v:path arrowok="t"/>
              </v:shape>
            </v:group>
            <v:group style="position:absolute;left:11726;top:14529;width:2;height:770" coordorigin="11726,14529" coordsize="2,770">
              <v:shape style="position:absolute;left:11726;top:14529;width:2;height:770" coordorigin="11726,14529" coordsize="0,770" path="m11726,15299l11726,14529e" filled="f" stroked="t" strokeweight=".237985pt" strokecolor="#808080">
                <v:path arrowok="t"/>
              </v:shape>
            </v:group>
            <v:group style="position:absolute;left:1901;top:15055;width:2;height:1563" coordorigin="1901,15055" coordsize="2,1563">
              <v:shape style="position:absolute;left:1901;top:15055;width:2;height:1563" coordorigin="1901,15055" coordsize="0,1563" path="m1901,16618l1901,15055e" filled="f" stroked="t" strokeweight=".47597pt" strokecolor="#4F4F4F">
                <v:path arrowok="t"/>
              </v:shape>
            </v:group>
            <v:group style="position:absolute;left:6364;top:15385;width:2;height:354" coordorigin="6364,15385" coordsize="2,354">
              <v:shape style="position:absolute;left:6364;top:15385;width:2;height:354" coordorigin="6364,15385" coordsize="0,354" path="m6364,15739l6364,15385e" filled="f" stroked="t" strokeweight=".47597pt" strokecolor="#484848">
                <v:path arrowok="t"/>
              </v:shape>
            </v:group>
            <v:group style="position:absolute;left:11695;top:15414;width:2;height:296" coordorigin="11695,15414" coordsize="2,296">
              <v:shape style="position:absolute;left:11695;top:15414;width:2;height:296" coordorigin="11695,15414" coordsize="0,296" path="m11695,15710l11695,15414e" filled="f" stroked="t" strokeweight=".237985pt" strokecolor="#000000">
                <v:path arrowok="t"/>
              </v:shape>
            </v:group>
            <v:group style="position:absolute;left:212;top:15968;width:2;height:650" coordorigin="212,15968" coordsize="2,650">
              <v:shape style="position:absolute;left:212;top:15968;width:2;height:650" coordorigin="212,15968" coordsize="0,650" path="m212,16618l212,15968e" filled="f" stroked="t" strokeweight=".951939pt" strokecolor="#DBDBDB">
                <v:path arrowok="t"/>
              </v:shape>
            </v:group>
            <v:group style="position:absolute;left:638;top:16614;width:314;height:2" coordorigin="638,16614" coordsize="314,2">
              <v:shape style="position:absolute;left:638;top:16614;width:314;height:2" coordorigin="638,16614" coordsize="314,0" path="m638,16614l952,16614e" filled="f" stroked="t" strokeweight=".47597pt" strokecolor="#444444">
                <v:path arrowok="t"/>
              </v:shape>
            </v:group>
            <v:group style="position:absolute;left:6311;top:16609;width:433;height:2" coordorigin="6311,16609" coordsize="433,2">
              <v:shape style="position:absolute;left:6311;top:16609;width:433;height:2" coordorigin="6311,16609" coordsize="433,0" path="m6311,16609l6744,16609e" filled="f" stroked="t" strokeweight=".47597pt" strokecolor="#3B3B3B">
                <v:path arrowok="t"/>
              </v:shape>
            </v:group>
            <v:group style="position:absolute;left:205;top:16609;width:11533;height:2" coordorigin="205,16609" coordsize="11533,2">
              <v:shape style="position:absolute;left:205;top:16609;width:11533;height:2" coordorigin="205,16609" coordsize="11533,0" path="m205,16609l11737,16609e" filled="f" stroked="t" strokeweight=".713954pt" strokecolor="#676767">
                <v:path arrowok="t"/>
              </v:shape>
            </v:group>
            <v:group style="position:absolute;left:11726;top:15954;width:2;height:660" coordorigin="11726,15954" coordsize="2,660">
              <v:shape style="position:absolute;left:11726;top:15954;width:2;height:660" coordorigin="11726,15954" coordsize="0,660" path="m11726,16614l11726,15954e" filled="f" stroked="t" strokeweight=".237985pt" strokecolor="#70707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</w:rPr>
        <w:t>tfaiy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64646"/>
          <w:spacing w:val="-1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Kuze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Bölg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343434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Amir1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80" w:right="40"/>
        </w:sectPr>
      </w:pPr>
      <w:rPr/>
    </w:p>
    <w:p>
      <w:pPr>
        <w:spacing w:before="86" w:after="0" w:line="216" w:lineRule="auto"/>
        <w:ind w:left="598" w:right="-155" w:firstLine="-13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90"/>
          <w:szCs w:val="90"/>
          <w:color w:val="333333"/>
          <w:spacing w:val="-419"/>
          <w:w w:val="167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15"/>
          <w:position w:val="0"/>
        </w:rPr>
        <w:t>IZMIR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15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3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3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9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7" w:lineRule="auto"/>
        <w:ind w:left="345" w:right="4327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8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1"/>
        </w:rPr>
        <w:t>BAŞKANLlCil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1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40"/>
          <w:w w:val="11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1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37" w:lineRule="exact"/>
        <w:ind w:left="1100" w:right="5144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4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00" w:bottom="280" w:left="180" w:right="260"/>
          <w:cols w:num="2" w:equalWidth="0">
            <w:col w:w="1629" w:space="1699"/>
            <w:col w:w="8152"/>
          </w:cols>
        </w:sectPr>
      </w:pPr>
      <w:rPr/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36" w:after="0" w:line="277" w:lineRule="auto"/>
        <w:ind w:left="125" w:right="3464" w:firstLine="-10"/>
        <w:jc w:val="both"/>
        <w:tabs>
          <w:tab w:pos="1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            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1"/>
        </w:rPr>
        <w:t>14.05.2017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1"/>
        </w:rPr>
        <w:t>          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9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33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             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:20.09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     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3"/>
        </w:rPr>
        <w:t>Tel: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6"/>
        </w:rPr>
        <w:t>KayıtTarihi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6"/>
        </w:rPr>
        <w:t>14.05.2017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6"/>
        </w:rPr>
        <w:t>         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8"/>
          <w:w w:val="1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6"/>
        </w:rPr>
        <w:t>KayıtNo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6"/>
        </w:rPr>
        <w:t>         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8"/>
          <w:w w:val="1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16"/>
        </w:rPr>
        <w:t>:3102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16"/>
        </w:rPr>
        <w:t>        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1"/>
          <w:w w:val="1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E60"/>
          <w:spacing w:val="8"/>
          <w:w w:val="3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8"/>
        </w:rPr>
        <w:t>BildirirnAlan:Aliağasantral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20"/>
        </w:rPr>
        <w:t>:Kazım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5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Diri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Mh.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391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Sk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Cuml1uriyet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6"/>
        </w:rPr>
        <w:t>ilkokul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6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7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6"/>
        </w:rPr>
        <w:t>Arkası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6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5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6"/>
        </w:rPr>
        <w:t>AL1AGA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40" w:lineRule="auto"/>
        <w:ind w:left="125" w:right="4596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     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Kazım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Diri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Mh.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391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Sk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11"/>
        </w:rPr>
        <w:t>Cumhuriyet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7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likokul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Arkası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8"/>
        </w:rPr>
        <w:t>ALiAGA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40" w:lineRule="auto"/>
        <w:ind w:left="121" w:right="2021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          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                                      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                              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:Açı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4"/>
        </w:rPr>
        <w:t>Ateş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6" w:after="0" w:line="185" w:lineRule="exact"/>
        <w:ind w:left="121" w:right="3339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2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2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2"/>
        </w:rPr>
        <w:t>                                         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2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2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4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E60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B5E60"/>
          <w:spacing w:val="0"/>
          <w:w w:val="100"/>
          <w:position w:val="-2"/>
        </w:rPr>
        <w:t>                      </w:t>
      </w:r>
      <w:r>
        <w:rPr>
          <w:rFonts w:ascii="Times New Roman" w:hAnsi="Times New Roman" w:cs="Times New Roman" w:eastAsia="Times New Roman"/>
          <w:sz w:val="17"/>
          <w:szCs w:val="17"/>
          <w:color w:val="5B5E60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2"/>
        </w:rPr>
        <w:t>       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56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56"/>
          <w:position w:val="-2"/>
        </w:rPr>
        <w:t>    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41"/>
          <w:w w:val="156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2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2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both"/>
        <w:spacing w:after="0"/>
        <w:sectPr>
          <w:type w:val="continuous"/>
          <w:pgSz w:w="11920" w:h="16840"/>
          <w:pgMar w:top="620" w:bottom="280" w:left="180" w:right="260"/>
        </w:sectPr>
      </w:pPr>
      <w:rPr/>
    </w:p>
    <w:p>
      <w:pPr>
        <w:spacing w:before="0" w:after="0" w:line="265" w:lineRule="exact"/>
        <w:ind w:left="3667" w:right="-109"/>
        <w:jc w:val="left"/>
        <w:rPr>
          <w:rFonts w:ascii="Arial" w:hAnsi="Arial" w:cs="Arial" w:eastAsia="Arial"/>
          <w:sz w:val="45"/>
          <w:szCs w:val="45"/>
        </w:rPr>
      </w:pPr>
      <w:rPr/>
      <w:r>
        <w:rPr>
          <w:rFonts w:ascii="Arial" w:hAnsi="Arial" w:cs="Arial" w:eastAsia="Arial"/>
          <w:sz w:val="17"/>
          <w:szCs w:val="17"/>
          <w:color w:val="494949"/>
          <w:spacing w:val="0"/>
          <w:w w:val="95"/>
          <w:position w:val="4"/>
        </w:rPr>
        <w:t>Betonann</w:t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95"/>
          <w:position w:val="4"/>
        </w:rPr>
        <w:t>e</w:t>
      </w:r>
      <w:r>
        <w:rPr>
          <w:rFonts w:ascii="Arial" w:hAnsi="Arial" w:cs="Arial" w:eastAsia="Arial"/>
          <w:sz w:val="17"/>
          <w:szCs w:val="17"/>
          <w:color w:val="494949"/>
          <w:spacing w:val="-12"/>
          <w:w w:val="95"/>
          <w:position w:val="4"/>
        </w:rPr>
        <w:t> </w:t>
      </w:r>
      <w:r>
        <w:rPr>
          <w:rFonts w:ascii="Arial" w:hAnsi="Arial" w:cs="Arial" w:eastAsia="Arial"/>
          <w:sz w:val="45"/>
          <w:szCs w:val="45"/>
          <w:color w:val="333333"/>
          <w:spacing w:val="2"/>
          <w:w w:val="35"/>
          <w:position w:val="-20"/>
        </w:rPr>
        <w:t>ı</w:t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108"/>
          <w:position w:val="4"/>
        </w:rPr>
        <w:t>K</w:t>
      </w:r>
      <w:r>
        <w:rPr>
          <w:rFonts w:ascii="Arial" w:hAnsi="Arial" w:cs="Arial" w:eastAsia="Arial"/>
          <w:sz w:val="17"/>
          <w:szCs w:val="17"/>
          <w:color w:val="333333"/>
          <w:spacing w:val="3"/>
          <w:w w:val="109"/>
          <w:position w:val="4"/>
        </w:rPr>
        <w:t>a</w:t>
      </w:r>
      <w:r>
        <w:rPr>
          <w:rFonts w:ascii="Arial" w:hAnsi="Arial" w:cs="Arial" w:eastAsia="Arial"/>
          <w:sz w:val="17"/>
          <w:szCs w:val="17"/>
          <w:color w:val="5B5E60"/>
          <w:spacing w:val="-15"/>
          <w:w w:val="111"/>
          <w:position w:val="4"/>
        </w:rPr>
        <w:t>g</w:t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112"/>
          <w:position w:val="4"/>
        </w:rPr>
        <w:t>ir</w:t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100"/>
          <w:position w:val="4"/>
        </w:rPr>
        <w:t> </w:t>
      </w:r>
      <w:r>
        <w:rPr>
          <w:rFonts w:ascii="Arial" w:hAnsi="Arial" w:cs="Arial" w:eastAsia="Arial"/>
          <w:sz w:val="17"/>
          <w:szCs w:val="17"/>
          <w:color w:val="333333"/>
          <w:spacing w:val="3"/>
          <w:w w:val="100"/>
          <w:position w:val="4"/>
        </w:rPr>
        <w:t> </w:t>
      </w:r>
      <w:r>
        <w:rPr>
          <w:rFonts w:ascii="Arial" w:hAnsi="Arial" w:cs="Arial" w:eastAsia="Arial"/>
          <w:sz w:val="17"/>
          <w:szCs w:val="17"/>
          <w:color w:val="494949"/>
          <w:spacing w:val="-85"/>
          <w:w w:val="95"/>
          <w:position w:val="4"/>
        </w:rPr>
        <w:t>A</w:t>
      </w:r>
      <w:r>
        <w:rPr>
          <w:rFonts w:ascii="Arial" w:hAnsi="Arial" w:cs="Arial" w:eastAsia="Arial"/>
          <w:sz w:val="45"/>
          <w:szCs w:val="45"/>
          <w:color w:val="494949"/>
          <w:spacing w:val="22"/>
          <w:w w:val="47"/>
          <w:position w:val="-20"/>
        </w:rPr>
        <w:t>ı</w:t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95"/>
          <w:position w:val="4"/>
        </w:rPr>
        <w:t>lısap</w:t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100"/>
          <w:position w:val="4"/>
        </w:rPr>
        <w:t> </w:t>
      </w:r>
      <w:r>
        <w:rPr>
          <w:rFonts w:ascii="Arial" w:hAnsi="Arial" w:cs="Arial" w:eastAsia="Arial"/>
          <w:sz w:val="17"/>
          <w:szCs w:val="17"/>
          <w:color w:val="494949"/>
          <w:spacing w:val="-5"/>
          <w:w w:val="100"/>
          <w:position w:val="4"/>
        </w:rPr>
        <w:t> </w:t>
      </w:r>
      <w:r>
        <w:rPr>
          <w:rFonts w:ascii="Arial" w:hAnsi="Arial" w:cs="Arial" w:eastAsia="Arial"/>
          <w:sz w:val="45"/>
          <w:szCs w:val="45"/>
          <w:color w:val="BABABA"/>
          <w:spacing w:val="-16"/>
          <w:w w:val="35"/>
          <w:position w:val="-20"/>
        </w:rPr>
        <w:t>ı</w:t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98"/>
          <w:position w:val="4"/>
        </w:rPr>
        <w:t>Çe</w:t>
      </w:r>
      <w:r>
        <w:rPr>
          <w:rFonts w:ascii="Arial" w:hAnsi="Arial" w:cs="Arial" w:eastAsia="Arial"/>
          <w:sz w:val="17"/>
          <w:szCs w:val="17"/>
          <w:color w:val="494949"/>
          <w:spacing w:val="-13"/>
          <w:w w:val="98"/>
          <w:position w:val="4"/>
        </w:rPr>
        <w:t>l</w:t>
      </w:r>
      <w:r>
        <w:rPr>
          <w:rFonts w:ascii="Arial" w:hAnsi="Arial" w:cs="Arial" w:eastAsia="Arial"/>
          <w:sz w:val="17"/>
          <w:szCs w:val="17"/>
          <w:color w:val="232323"/>
          <w:spacing w:val="-7"/>
          <w:w w:val="127"/>
          <w:position w:val="4"/>
        </w:rPr>
        <w:t>ı</w:t>
      </w:r>
      <w:r>
        <w:rPr>
          <w:rFonts w:ascii="Arial" w:hAnsi="Arial" w:cs="Arial" w:eastAsia="Arial"/>
          <w:sz w:val="17"/>
          <w:szCs w:val="17"/>
          <w:color w:val="494949"/>
          <w:spacing w:val="-30"/>
          <w:w w:val="91"/>
          <w:position w:val="4"/>
        </w:rPr>
        <w:t>k</w:t>
      </w:r>
      <w:r>
        <w:rPr>
          <w:rFonts w:ascii="Arial" w:hAnsi="Arial" w:cs="Arial" w:eastAsia="Arial"/>
          <w:sz w:val="45"/>
          <w:szCs w:val="45"/>
          <w:color w:val="BABABA"/>
          <w:spacing w:val="0"/>
          <w:w w:val="74"/>
          <w:position w:val="-20"/>
        </w:rPr>
        <w:t>-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right="-65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100"/>
        </w:rPr>
        <w:t>D</w:t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100"/>
        </w:rPr>
        <w:t>ı</w:t>
      </w:r>
      <w:r>
        <w:rPr>
          <w:rFonts w:ascii="Arial" w:hAnsi="Arial" w:cs="Arial" w:eastAsia="Arial"/>
          <w:sz w:val="17"/>
          <w:szCs w:val="17"/>
          <w:color w:val="494949"/>
          <w:spacing w:val="4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100"/>
        </w:rPr>
        <w:t>er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15" w:lineRule="exact"/>
        <w:ind w:right="-71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494949"/>
          <w:w w:val="160"/>
        </w:rPr>
        <w:t>1----</w:t>
      </w:r>
      <w:r>
        <w:rPr>
          <w:rFonts w:ascii="Arial" w:hAnsi="Arial" w:cs="Arial" w:eastAsia="Arial"/>
          <w:sz w:val="21"/>
          <w:szCs w:val="21"/>
          <w:color w:val="494949"/>
          <w:spacing w:val="-21"/>
          <w:w w:val="160"/>
        </w:rPr>
        <w:t>-</w:t>
      </w:r>
      <w:r>
        <w:rPr>
          <w:rFonts w:ascii="Arial" w:hAnsi="Arial" w:cs="Arial" w:eastAsia="Arial"/>
          <w:sz w:val="21"/>
          <w:szCs w:val="21"/>
          <w:color w:val="6E6E6E"/>
          <w:spacing w:val="0"/>
          <w:w w:val="352"/>
        </w:rPr>
        <w:t>------</w:t>
      </w:r>
      <w:r>
        <w:rPr>
          <w:rFonts w:ascii="Arial" w:hAnsi="Arial" w:cs="Arial" w:eastAsia="Arial"/>
          <w:sz w:val="21"/>
          <w:szCs w:val="21"/>
          <w:color w:val="6E6E6E"/>
          <w:spacing w:val="23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494949"/>
          <w:spacing w:val="0"/>
          <w:w w:val="354"/>
        </w:rPr>
        <w:t>----</w:t>
      </w:r>
      <w:r>
        <w:rPr>
          <w:rFonts w:ascii="Arial" w:hAnsi="Arial" w:cs="Arial" w:eastAsia="Arial"/>
          <w:sz w:val="21"/>
          <w:szCs w:val="21"/>
          <w:color w:val="494949"/>
          <w:spacing w:val="-54"/>
          <w:w w:val="354"/>
        </w:rPr>
        <w:t>-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15" w:lineRule="exact"/>
        <w:ind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6E6E6E"/>
          <w:spacing w:val="0"/>
          <w:w w:val="273"/>
        </w:rPr>
        <w:t>------ı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260"/>
          <w:cols w:num="4" w:equalWidth="0">
            <w:col w:w="6079" w:space="132"/>
            <w:col w:w="395" w:space="139"/>
            <w:col w:w="3164" w:space="136"/>
            <w:col w:w="1435"/>
          </w:cols>
        </w:sectPr>
      </w:pPr>
      <w:rPr/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89" w:lineRule="exact"/>
        <w:ind w:right="1255"/>
        <w:jc w:val="right"/>
        <w:tabs>
          <w:tab w:pos="21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Şeyi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7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B5E6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E60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E6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B5E6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43"/>
          <w:position w:val="-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44"/>
          <w:position w:val="-2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00"/>
          <w:position w:val="-2"/>
        </w:rPr>
        <w:t>ibi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57EE1"/>
          <w:spacing w:val="0"/>
          <w:w w:val="145"/>
          <w:position w:val="-2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63" w:lineRule="exact"/>
        <w:ind w:right="1255"/>
        <w:jc w:val="righ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757EE1"/>
          <w:spacing w:val="0"/>
          <w:w w:val="171"/>
        </w:rPr>
        <w:t>\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spacing w:before="6" w:after="0" w:line="240" w:lineRule="exact"/>
        <w:ind w:left="2173" w:right="-51" w:firstLine="5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Hikmet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1"/>
        </w:rPr>
        <w:t>KEDiKLİ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4" w:lineRule="exact"/>
        <w:ind w:left="205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0"/>
        </w:rPr>
        <w:t>:20.20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9" w:after="0" w:line="240" w:lineRule="auto"/>
        <w:ind w:left="103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IKiracı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0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1"/>
          <w:position w:val="-1"/>
        </w:rPr>
        <w:t>20.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4"/>
          <w:w w:val="111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0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7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0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7"/>
          <w:position w:val="0"/>
        </w:rPr>
        <w:t>20.15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260"/>
          <w:cols w:num="2" w:equalWidth="0">
            <w:col w:w="4298" w:space="419"/>
            <w:col w:w="6763"/>
          </w:cols>
        </w:sectPr>
      </w:pPr>
      <w:rPr/>
    </w:p>
    <w:p>
      <w:pPr>
        <w:spacing w:before="9" w:after="0" w:line="240" w:lineRule="auto"/>
        <w:ind w:left="11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8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3" w:after="0" w:line="240" w:lineRule="auto"/>
        <w:ind w:left="130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8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9"/>
        </w:rPr>
        <w:t>Plakası:3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9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8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3"/>
        </w:rPr>
        <w:t>368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7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6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2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9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21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260"/>
          <w:cols w:num="3" w:equalWidth="0">
            <w:col w:w="653" w:space="1520"/>
            <w:col w:w="1923" w:space="636"/>
            <w:col w:w="6748"/>
          </w:cols>
        </w:sectPr>
      </w:pPr>
      <w:rPr/>
    </w:p>
    <w:p>
      <w:pPr>
        <w:spacing w:before="35" w:after="0" w:line="213" w:lineRule="exact"/>
        <w:ind w:left="2173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260"/>
        </w:sectPr>
      </w:pPr>
      <w:rPr/>
    </w:p>
    <w:p>
      <w:pPr>
        <w:spacing w:before="36" w:after="0" w:line="266" w:lineRule="auto"/>
        <w:ind w:left="2183" w:right="1106" w:firstLine="-1518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1cı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43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0" w:lineRule="auto"/>
        <w:ind w:left="217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</w:rPr>
        <w:t>A.</w:t>
      </w:r>
      <w:r>
        <w:rPr>
          <w:rFonts w:ascii="Arial" w:hAnsi="Arial" w:cs="Arial" w:eastAsia="Arial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9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164" w:lineRule="exact"/>
        <w:ind w:left="2178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4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4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0"/>
          <w:position w:val="-4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0"/>
          <w:position w:val="-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6"/>
          <w:w w:val="11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0"/>
          <w:position w:val="-4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8"/>
        </w:rPr>
        <w:t>Sayıs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6"/>
          <w:w w:val="10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260"/>
          <w:cols w:num="2" w:equalWidth="0">
            <w:col w:w="4354" w:space="373"/>
            <w:col w:w="6753"/>
          </w:cols>
        </w:sectPr>
      </w:pPr>
      <w:rPr/>
    </w:p>
    <w:p>
      <w:pPr>
        <w:spacing w:before="75" w:after="0" w:line="240" w:lineRule="auto"/>
        <w:ind w:left="121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0"/>
        </w:rPr>
        <w:t>Olayı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6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0"/>
        </w:rPr>
        <w:t>Görüldüğü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5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307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30"/>
          <w:szCs w:val="30"/>
          <w:color w:val="333333"/>
          <w:w w:val="57"/>
        </w:rPr>
        <w:t>l</w:t>
      </w:r>
      <w:r>
        <w:rPr>
          <w:rFonts w:ascii="Arial" w:hAnsi="Arial" w:cs="Arial" w:eastAsia="Arial"/>
          <w:sz w:val="30"/>
          <w:szCs w:val="30"/>
          <w:color w:val="333333"/>
          <w:spacing w:val="3"/>
          <w:w w:val="57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7"/>
        </w:rPr>
        <w:t>angı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9"/>
        </w:rPr>
        <w:t>varıldığı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9"/>
        </w:rPr>
        <w:t>da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9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6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0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9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03" w:lineRule="exact"/>
        <w:ind w:left="257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9"/>
          <w:position w:val="-1"/>
        </w:rPr>
        <w:t>Söndürmede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8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9"/>
          <w:position w:val="-1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9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6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9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260"/>
          <w:cols w:num="2" w:equalWidth="0">
            <w:col w:w="1577" w:space="582"/>
            <w:col w:w="9321"/>
          </w:cols>
        </w:sectPr>
      </w:pPr>
      <w:rPr/>
    </w:p>
    <w:p>
      <w:pPr>
        <w:spacing w:before="31" w:after="0" w:line="240" w:lineRule="auto"/>
        <w:ind w:left="125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0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4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0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03" w:lineRule="exact"/>
        <w:ind w:right="-67"/>
        <w:jc w:val="left"/>
        <w:tabs>
          <w:tab w:pos="19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IKöpük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2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4"/>
          <w:w w:val="112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23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IK.K.T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7"/>
          <w:position w:val="-1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260"/>
          <w:cols w:num="4" w:equalWidth="0">
            <w:col w:w="1388" w:space="1038"/>
            <w:col w:w="1238" w:space="1067"/>
            <w:col w:w="2818" w:space="661"/>
            <w:col w:w="3270"/>
          </w:cols>
        </w:sectPr>
      </w:pPr>
      <w:rPr/>
    </w:p>
    <w:p>
      <w:pPr>
        <w:spacing w:before="45" w:after="0" w:line="240" w:lineRule="auto"/>
        <w:ind w:left="4822" w:right="-20"/>
        <w:jc w:val="left"/>
        <w:tabs>
          <w:tab w:pos="6640" w:val="left"/>
          <w:tab w:pos="820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0,5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5B5E60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5B5E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5B5E60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333333"/>
          <w:spacing w:val="0"/>
          <w:w w:val="52"/>
          <w:position w:val="-3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6" w:after="0" w:line="266" w:lineRule="auto"/>
        <w:ind w:left="135" w:right="6310" w:firstLine="-5"/>
        <w:jc w:val="left"/>
        <w:tabs>
          <w:tab w:pos="2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0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4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yandı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9"/>
        </w:rPr>
        <w:t>yok.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8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260"/>
        </w:sectPr>
      </w:pPr>
      <w:rPr/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5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9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66" w:lineRule="auto"/>
        <w:ind w:right="90" w:firstLine="115"/>
        <w:jc w:val="left"/>
        <w:tabs>
          <w:tab w:pos="5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9"/>
        </w:rPr>
        <w:t>başlangıcının,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8"/>
        </w:rPr>
        <w:t>kenarındaki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8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5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folup;yapıla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1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5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1"/>
        </w:rPr>
        <w:t>soruşturmada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3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5"/>
        </w:rPr>
        <w:t>kişilercekur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5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4"/>
          <w:w w:val="1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9"/>
        </w:rPr>
        <w:t>tutuşturulması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5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9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!Yangı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çıkmı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0"/>
          <w:position w:val="-1"/>
        </w:rPr>
        <w:t>olabileceği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0"/>
          <w:position w:val="-1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4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0"/>
          <w:position w:val="-1"/>
        </w:rPr>
        <w:t>varıldı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260"/>
          <w:cols w:num="2" w:equalWidth="0">
            <w:col w:w="1800" w:space="358"/>
            <w:col w:w="9322"/>
          </w:cols>
        </w:sectPr>
      </w:pPr>
      <w:rPr/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260"/>
        </w:sectPr>
      </w:pPr>
      <w:rPr/>
    </w:p>
    <w:p>
      <w:pPr>
        <w:spacing w:before="36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8"/>
        </w:rPr>
        <w:t>Sigortalı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6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8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7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8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2" w:after="0" w:line="240" w:lineRule="auto"/>
        <w:ind w:left="130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1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3" w:after="0" w:line="240" w:lineRule="auto"/>
        <w:ind w:left="60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333333"/>
          <w:spacing w:val="0"/>
          <w:w w:val="381"/>
        </w:rPr>
        <w:t>ı</w:t>
      </w:r>
      <w:r>
        <w:rPr>
          <w:rFonts w:ascii="Arial" w:hAnsi="Arial" w:cs="Arial" w:eastAsia="Arial"/>
          <w:sz w:val="17"/>
          <w:szCs w:val="17"/>
          <w:color w:val="333333"/>
          <w:spacing w:val="-101"/>
          <w:w w:val="38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1" w:after="0" w:line="203" w:lineRule="exact"/>
        <w:ind w:left="264" w:right="23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duı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6"/>
          <w:position w:val="-1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8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3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Tarih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E6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E60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9"/>
          <w:position w:val="-1"/>
        </w:rPr>
        <w:t>14.05.2017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left="73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5"/>
        </w:rPr>
        <w:t>!Bedeli: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B5E60"/>
          <w:w w:val="98"/>
        </w:rPr>
        <w:t>!Saa</w:t>
      </w:r>
      <w:r>
        <w:rPr>
          <w:rFonts w:ascii="Times New Roman" w:hAnsi="Times New Roman" w:cs="Times New Roman" w:eastAsia="Times New Roman"/>
          <w:sz w:val="18"/>
          <w:szCs w:val="18"/>
          <w:color w:val="5B5E6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2"/>
        </w:rPr>
        <w:t>20.30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260"/>
          <w:cols w:num="3" w:equalWidth="0">
            <w:col w:w="1610" w:space="568"/>
            <w:col w:w="1599" w:space="2310"/>
            <w:col w:w="5393"/>
          </w:cols>
        </w:sectPr>
      </w:pPr>
      <w:rPr/>
    </w:p>
    <w:p>
      <w:pPr>
        <w:spacing w:before="41" w:after="0" w:line="203" w:lineRule="exact"/>
        <w:ind w:left="230" w:right="-67"/>
        <w:jc w:val="left"/>
        <w:tabs>
          <w:tab w:pos="10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6"/>
          <w:position w:val="-1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2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2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9"/>
        </w:rPr>
        <w:t>ALİAÖ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3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9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33333"/>
          <w:w w:val="108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6"/>
          <w:w w:val="109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6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260"/>
          <w:cols w:num="3" w:equalWidth="0">
            <w:col w:w="1336" w:space="222"/>
            <w:col w:w="3388" w:space="3690"/>
            <w:col w:w="2844"/>
          </w:cols>
        </w:sectPr>
      </w:pPr>
      <w:rPr/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2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3.245229pt;margin-top:31.12158pt;width:563.459193pt;height:780.513831pt;mso-position-horizontal-relative:page;mso-position-vertical-relative:page;z-index:-16151" coordorigin="265,622" coordsize="11269,15610">
            <v:group style="position:absolute;left:272;top:646;width:11202;height:2" coordorigin="272,646" coordsize="11202,2">
              <v:shape style="position:absolute;left:272;top:646;width:11202;height:2" coordorigin="272,646" coordsize="11202,0" path="m272,646l11474,646e" filled="f" stroked="t" strokeweight=".715958pt" strokecolor="#707074">
                <v:path arrowok="t"/>
              </v:shape>
            </v:group>
            <v:group style="position:absolute;left:286;top:632;width:2;height:10016" coordorigin="286,632" coordsize="2,10016">
              <v:shape style="position:absolute;left:286;top:632;width:2;height:10016" coordorigin="286,632" coordsize="0,10016" path="m286,10648l286,632e" filled="f" stroked="t" strokeweight=".715958pt" strokecolor="#606060">
                <v:path arrowok="t"/>
              </v:shape>
            </v:group>
            <v:group style="position:absolute;left:2329;top:642;width:2;height:1532" coordorigin="2329,642" coordsize="2,1532">
              <v:shape style="position:absolute;left:2329;top:642;width:2;height:1532" coordorigin="2329,642" coordsize="0,1532" path="m2329,2174l2329,642e" filled="f" stroked="t" strokeweight=".715958pt" strokecolor="#5B5B5B">
                <v:path arrowok="t"/>
              </v:shape>
            </v:group>
            <v:group style="position:absolute;left:9102;top:637;width:2;height:1532" coordorigin="9102,637" coordsize="2,1532">
              <v:shape style="position:absolute;left:9102;top:637;width:2;height:1532" coordorigin="9102,637" coordsize="0,1532" path="m9102,2169l9102,637e" filled="f" stroked="t" strokeweight=".715958pt" strokecolor="#646464">
                <v:path arrowok="t"/>
              </v:shape>
            </v:group>
            <v:group style="position:absolute;left:11484;top:632;width:2;height:15570" coordorigin="11484,632" coordsize="2,15570">
              <v:shape style="position:absolute;left:11484;top:632;width:2;height:15570" coordorigin="11484,632" coordsize="0,15570" path="m11484,16202l11484,632e" filled="f" stroked="t" strokeweight=".954611pt" strokecolor="#6B6B6B">
                <v:path arrowok="t"/>
              </v:shape>
            </v:group>
            <v:group style="position:absolute;left:277;top:2164;width:11202;height:2" coordorigin="277,2164" coordsize="11202,2">
              <v:shape style="position:absolute;left:277;top:2164;width:11202;height:2" coordorigin="277,2164" coordsize="11202,0" path="m277,2164l11479,2164e" filled="f" stroked="t" strokeweight=".715958pt" strokecolor="#707070">
                <v:path arrowok="t"/>
              </v:shape>
            </v:group>
            <v:group style="position:absolute;left:277;top:2403;width:11202;height:2" coordorigin="277,2403" coordsize="11202,2">
              <v:shape style="position:absolute;left:277;top:2403;width:11202;height:2" coordorigin="277,2403" coordsize="11202,0" path="m277,2403l11479,2403e" filled="f" stroked="t" strokeweight=".715958pt" strokecolor="#707070">
                <v:path arrowok="t"/>
              </v:shape>
            </v:group>
            <v:group style="position:absolute;left:277;top:2645;width:11207;height:2" coordorigin="277,2645" coordsize="11207,2">
              <v:shape style="position:absolute;left:277;top:2645;width:11207;height:2" coordorigin="277,2645" coordsize="11207,0" path="m277,2645l11484,2645e" filled="f" stroked="t" strokeweight=".715958pt" strokecolor="#707070">
                <v:path arrowok="t"/>
              </v:shape>
            </v:group>
            <v:group style="position:absolute;left:277;top:2882;width:11207;height:2" coordorigin="277,2882" coordsize="11207,2">
              <v:shape style="position:absolute;left:277;top:2882;width:11207;height:2" coordorigin="277,2882" coordsize="11207,0" path="m277,2882l11484,2882e" filled="f" stroked="t" strokeweight=".715958pt" strokecolor="#707070">
                <v:path arrowok="t"/>
              </v:shape>
            </v:group>
            <v:group style="position:absolute;left:272;top:3122;width:11212;height:2" coordorigin="272,3122" coordsize="11212,2">
              <v:shape style="position:absolute;left:272;top:3122;width:11212;height:2" coordorigin="272,3122" coordsize="11212,0" path="m272,3122l11484,3122e" filled="f" stroked="t" strokeweight=".715958pt" strokecolor="#707070">
                <v:path arrowok="t"/>
              </v:shape>
            </v:group>
            <v:group style="position:absolute;left:272;top:3361;width:11212;height:2" coordorigin="272,3361" coordsize="11212,2">
              <v:shape style="position:absolute;left:272;top:3361;width:11212;height:2" coordorigin="272,3361" coordsize="11212,0" path="m272,3361l11484,3361e" filled="f" stroked="t" strokeweight=".715958pt" strokecolor="#707070">
                <v:path arrowok="t"/>
              </v:shape>
            </v:group>
            <v:group style="position:absolute;left:3828;top:3356;width:2;height:766" coordorigin="3828,3356" coordsize="2,766">
              <v:shape style="position:absolute;left:3828;top:3356;width:2;height:766" coordorigin="3828,3356" coordsize="0,766" path="m3828,4122l3828,3356e" filled="f" stroked="t" strokeweight=".954611pt" strokecolor="#4B4B4B">
                <v:path arrowok="t"/>
              </v:shape>
            </v:group>
            <v:group style="position:absolute;left:6935;top:3351;width:2;height:776" coordorigin="6935,3351" coordsize="2,776">
              <v:shape style="position:absolute;left:6935;top:3351;width:2;height:776" coordorigin="6935,3351" coordsize="0,776" path="m6935,4127l6935,3351e" filled="f" stroked="t" strokeweight=".715958pt" strokecolor="#606060">
                <v:path arrowok="t"/>
              </v:shape>
            </v:group>
            <v:group style="position:absolute;left:2351;top:4108;width:2;height:12108" coordorigin="2351,4108" coordsize="2,12108">
              <v:shape style="position:absolute;left:2351;top:4108;width:2;height:12108" coordorigin="2351,4108" coordsize="0,12108" path="m2351,16216l2351,4108e" filled="f" stroked="t" strokeweight=".715958pt" strokecolor="#606060">
                <v:path arrowok="t"/>
              </v:shape>
            </v:group>
            <v:group style="position:absolute;left:277;top:4117;width:11212;height:2" coordorigin="277,4117" coordsize="11212,2">
              <v:shape style="position:absolute;left:277;top:4117;width:11212;height:2" coordorigin="277,4117" coordsize="11212,0" path="m277,4117l11489,4117e" filled="f" stroked="t" strokeweight=".715958pt" strokecolor="#747474">
                <v:path arrowok="t"/>
              </v:shape>
            </v:group>
            <v:group style="position:absolute;left:277;top:4405;width:11212;height:2" coordorigin="277,4405" coordsize="11212,2">
              <v:shape style="position:absolute;left:277;top:4405;width:11212;height:2" coordorigin="277,4405" coordsize="11212,0" path="m277,4405l11489,4405e" filled="f" stroked="t" strokeweight=".715958pt" strokecolor="#747474">
                <v:path arrowok="t"/>
              </v:shape>
            </v:group>
            <v:group style="position:absolute;left:2329;top:4644;width:9159;height:2" coordorigin="2329,4644" coordsize="9159,2">
              <v:shape style="position:absolute;left:2329;top:4644;width:9159;height:2" coordorigin="2329,4644" coordsize="9159,0" path="m2329,4644l11489,4644e" filled="f" stroked="t" strokeweight=".715958pt" strokecolor="#707070">
                <v:path arrowok="t"/>
              </v:shape>
            </v:group>
            <v:group style="position:absolute;left:4888;top:4635;width:2;height:2212" coordorigin="4888,4635" coordsize="2,2212">
              <v:shape style="position:absolute;left:4888;top:4635;width:2;height:2212" coordorigin="4888,4635" coordsize="0,2212" path="m4888,6846l4888,4635e" filled="f" stroked="t" strokeweight=".715958pt" strokecolor="#5B5B5B">
                <v:path arrowok="t"/>
              </v:shape>
            </v:group>
            <v:group style="position:absolute;left:4878;top:5140;width:6615;height:2" coordorigin="4878,5140" coordsize="6615,2">
              <v:shape style="position:absolute;left:4878;top:5140;width:6615;height:2" coordorigin="4878,5140" coordsize="6615,0" path="m4878,5140l11494,5140e" filled="f" stroked="t" strokeweight=".715958pt" strokecolor="#707070">
                <v:path arrowok="t"/>
              </v:shape>
            </v:group>
            <v:group style="position:absolute;left:4878;top:5391;width:6615;height:2" coordorigin="4878,5391" coordsize="6615,2">
              <v:shape style="position:absolute;left:4878;top:5391;width:6615;height:2" coordorigin="4878,5391" coordsize="6615,0" path="m4878,5391l11494,5391e" filled="f" stroked="t" strokeweight=".715958pt" strokecolor="#707070">
                <v:path arrowok="t"/>
              </v:shape>
            </v:group>
            <v:group style="position:absolute;left:4883;top:5640;width:6611;height:2" coordorigin="4883,5640" coordsize="6611,2">
              <v:shape style="position:absolute;left:4883;top:5640;width:6611;height:2" coordorigin="4883,5640" coordsize="6611,0" path="m4883,5640l11494,5640e" filled="f" stroked="t" strokeweight=".715958pt" strokecolor="#707070">
                <v:path arrowok="t"/>
              </v:shape>
            </v:group>
            <v:group style="position:absolute;left:2324;top:5884;width:9169;height:2" coordorigin="2324,5884" coordsize="9169,2">
              <v:shape style="position:absolute;left:2324;top:5884;width:9169;height:2" coordorigin="2324,5884" coordsize="9169,0" path="m2324,5884l11494,5884e" filled="f" stroked="t" strokeweight=".715958pt" strokecolor="#707070">
                <v:path arrowok="t"/>
              </v:shape>
            </v:group>
            <v:group style="position:absolute;left:625;top:6123;width:10873;height:2" coordorigin="625,6123" coordsize="10873,2">
              <v:shape style="position:absolute;left:625;top:6123;width:10873;height:2" coordorigin="625,6123" coordsize="10873,0" path="m625,6123l11498,6123e" filled="f" stroked="t" strokeweight=".715958pt" strokecolor="#707070">
                <v:path arrowok="t"/>
              </v:shape>
            </v:group>
            <v:group style="position:absolute;left:7804;top:6109;width:2;height:728" coordorigin="7804,6109" coordsize="2,728">
              <v:shape style="position:absolute;left:7804;top:6109;width:2;height:728" coordorigin="7804,6109" coordsize="0,728" path="m7804,6837l7804,6109e" filled="f" stroked="t" strokeweight=".715958pt" strokecolor="#646464">
                <v:path arrowok="t"/>
              </v:shape>
            </v:group>
            <v:group style="position:absolute;left:2334;top:6593;width:9164;height:2" coordorigin="2334,6593" coordsize="9164,2">
              <v:shape style="position:absolute;left:2334;top:6593;width:9164;height:2" coordorigin="2334,6593" coordsize="9164,0" path="m2334,6593l11498,6593e" filled="f" stroked="t" strokeweight=".715958pt" strokecolor="#747474">
                <v:path arrowok="t"/>
              </v:shape>
            </v:group>
            <v:group style="position:absolute;left:2329;top:6832;width:9169;height:2" coordorigin="2329,6832" coordsize="9169,2">
              <v:shape style="position:absolute;left:2329;top:6832;width:9169;height:2" coordorigin="2329,6832" coordsize="9169,0" path="m2329,6832l11498,6832e" filled="f" stroked="t" strokeweight=".715958pt" strokecolor="#707070">
                <v:path arrowok="t"/>
              </v:shape>
            </v:group>
            <v:group style="position:absolute;left:277;top:7076;width:11221;height:2" coordorigin="277,7076" coordsize="11221,2">
              <v:shape style="position:absolute;left:277;top:7076;width:11221;height:2" coordorigin="277,7076" coordsize="11221,0" path="m277,7076l11498,7076e" filled="f" stroked="t" strokeweight=".715958pt" strokecolor="#747474">
                <v:path arrowok="t"/>
              </v:shape>
            </v:group>
            <v:group style="position:absolute;left:277;top:7545;width:11226;height:2" coordorigin="277,7545" coordsize="11226,2">
              <v:shape style="position:absolute;left:277;top:7545;width:11226;height:2" coordorigin="277,7545" coordsize="11226,0" path="m277,7545l11503,7545e" filled="f" stroked="t" strokeweight=".715958pt" strokecolor="#747474">
                <v:path arrowok="t"/>
              </v:shape>
            </v:group>
            <v:group style="position:absolute;left:4892;top:7545;width:2;height:728" coordorigin="4892,7545" coordsize="2,728">
              <v:shape style="position:absolute;left:4892;top:7545;width:2;height:728" coordorigin="4892,7545" coordsize="0,728" path="m4892,8273l4892,7545e" filled="f" stroked="t" strokeweight=".715958pt" strokecolor="#606060">
                <v:path arrowok="t"/>
              </v:shape>
            </v:group>
            <v:group style="position:absolute;left:4888;top:7785;width:6615;height:2" coordorigin="4888,7785" coordsize="6615,2">
              <v:shape style="position:absolute;left:4888;top:7785;width:6615;height:2" coordorigin="4888,7785" coordsize="6615,0" path="m4888,7785l11503,7785e" filled="f" stroked="t" strokeweight=".715958pt" strokecolor="#777777">
                <v:path arrowok="t"/>
              </v:shape>
            </v:group>
            <v:group style="position:absolute;left:4883;top:8027;width:6620;height:2" coordorigin="4883,8027" coordsize="6620,2">
              <v:shape style="position:absolute;left:4883;top:8027;width:6620;height:2" coordorigin="4883,8027" coordsize="6620,0" path="m4883,8027l11503,8027e" filled="f" stroked="t" strokeweight=".715958pt" strokecolor="#747474">
                <v:path arrowok="t"/>
              </v:shape>
            </v:group>
            <v:group style="position:absolute;left:282;top:8268;width:11217;height:2" coordorigin="282,8268" coordsize="11217,2">
              <v:shape style="position:absolute;left:282;top:8268;width:11217;height:2" coordorigin="282,8268" coordsize="11217,0" path="m282,8268l11498,8268e" filled="f" stroked="t" strokeweight=".715958pt" strokecolor="#747474">
                <v:path arrowok="t"/>
              </v:shape>
            </v:group>
            <v:group style="position:absolute;left:282;top:9087;width:11226;height:2" coordorigin="282,9087" coordsize="11226,2">
              <v:shape style="position:absolute;left:282;top:9087;width:11226;height:2" coordorigin="282,9087" coordsize="11226,0" path="m282,9087l11508,9087e" filled="f" stroked="t" strokeweight=".715958pt" strokecolor="#707070">
                <v:path arrowok="t"/>
              </v:shape>
            </v:group>
            <v:group style="position:absolute;left:286;top:9939;width:11217;height:2" coordorigin="286,9939" coordsize="11217,2">
              <v:shape style="position:absolute;left:286;top:9939;width:11217;height:2" coordorigin="286,9939" coordsize="11217,0" path="m286,9939l11503,9939e" filled="f" stroked="t" strokeweight=".715958pt" strokecolor="#707070">
                <v:path arrowok="t"/>
              </v:shape>
            </v:group>
            <v:group style="position:absolute;left:286;top:10186;width:11226;height:2" coordorigin="286,10186" coordsize="11226,2">
              <v:shape style="position:absolute;left:286;top:10186;width:11226;height:2" coordorigin="286,10186" coordsize="11226,0" path="m286,10186l11513,10186e" filled="f" stroked="t" strokeweight=".715958pt" strokecolor="#707070">
                <v:path arrowok="t"/>
              </v:shape>
            </v:group>
            <v:group style="position:absolute;left:282;top:10430;width:11231;height:2" coordorigin="282,10430" coordsize="11231,2">
              <v:shape style="position:absolute;left:282;top:10430;width:11231;height:2" coordorigin="282,10430" coordsize="11231,0" path="m282,10430l11513,10430e" filled="f" stroked="t" strokeweight=".715958pt" strokecolor="#747474">
                <v:path arrowok="t"/>
              </v:shape>
            </v:group>
            <v:group style="position:absolute;left:831;top:10921;width:10677;height:2" coordorigin="831,10921" coordsize="10677,2">
              <v:shape style="position:absolute;left:831;top:10921;width:10677;height:2" coordorigin="831,10921" coordsize="10677,0" path="m831,10921l11508,10921e" filled="f" stroked="t" strokeweight=".715958pt" strokecolor="#707070">
                <v:path arrowok="t"/>
              </v:shape>
            </v:group>
            <v:group style="position:absolute;left:303;top:11107;width:2;height:5118" coordorigin="303,11107" coordsize="2,5118">
              <v:shape style="position:absolute;left:303;top:11107;width:2;height:5118" coordorigin="303,11107" coordsize="0,5118" path="m303,16226l303,11107e" filled="f" stroked="t" strokeweight=".715958pt" strokecolor="#646464">
                <v:path arrowok="t"/>
              </v:shape>
            </v:group>
            <v:group style="position:absolute;left:291;top:11160;width:11217;height:2" coordorigin="291,11160" coordsize="11217,2">
              <v:shape style="position:absolute;left:291;top:11160;width:11217;height:2" coordorigin="291,11160" coordsize="11217,0" path="m291,11160l11508,11160e" filled="f" stroked="t" strokeweight=".715958pt" strokecolor="#707070">
                <v:path arrowok="t"/>
              </v:shape>
            </v:group>
            <v:group style="position:absolute;left:1103;top:11160;width:2;height:5061" coordorigin="1103,11160" coordsize="2,5061">
              <v:shape style="position:absolute;left:1103;top:11160;width:2;height:5061" coordorigin="1103,11160" coordsize="0,5061" path="m1103,16221l1103,11160e" filled="f" stroked="t" strokeweight=".715958pt" strokecolor="#606060">
                <v:path arrowok="t"/>
              </v:shape>
            </v:group>
            <v:group style="position:absolute;left:1685;top:11160;width:2;height:5061" coordorigin="1685,11160" coordsize="2,5061">
              <v:shape style="position:absolute;left:1685;top:11160;width:2;height:5061" coordorigin="1685,11160" coordsize="0,5061" path="m1685,16221l1685,11160e" filled="f" stroked="t" strokeweight=".715958pt" strokecolor="#606060">
                <v:path arrowok="t"/>
              </v:shape>
            </v:group>
            <v:group style="position:absolute;left:291;top:11407;width:11226;height:2" coordorigin="291,11407" coordsize="11226,2">
              <v:shape style="position:absolute;left:291;top:11407;width:11226;height:2" coordorigin="291,11407" coordsize="11226,0" path="m291,11407l11517,11407e" filled="f" stroked="t" strokeweight=".715958pt" strokecolor="#707070">
                <v:path arrowok="t"/>
              </v:shape>
            </v:group>
            <v:group style="position:absolute;left:301;top:13511;width:2062;height:2" coordorigin="301,13511" coordsize="2062,2">
              <v:shape style="position:absolute;left:301;top:13511;width:2062;height:2" coordorigin="301,13511" coordsize="2062,0" path="m301,13511l2363,13511e" filled="f" stroked="t" strokeweight=".715958pt" strokecolor="#777777">
                <v:path arrowok="t"/>
              </v:shape>
            </v:group>
            <v:group style="position:absolute;left:7370;top:11155;width:2;height:5046" coordorigin="7370,11155" coordsize="2,5046">
              <v:shape style="position:absolute;left:7370;top:11155;width:2;height:5046" coordorigin="7370,11155" coordsize="0,5046" path="m7370,16202l7370,11155e" filled="f" stroked="t" strokeweight=".715958pt" strokecolor="#646464">
                <v:path arrowok="t"/>
              </v:shape>
            </v:group>
            <v:group style="position:absolute;left:310;top:16202;width:11217;height:2" coordorigin="310,16202" coordsize="11217,2">
              <v:shape style="position:absolute;left:310;top:16202;width:11217;height:2" coordorigin="310,16202" coordsize="11217,0" path="m310,16202l11527,16202e" filled="f" stroked="t" strokeweight=".715958pt" strokecolor="#7C7C7C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45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0"/>
        </w:rPr>
        <w:t>itfaiyeci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5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6"/>
        </w:rPr>
        <w:t>Halk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1" w:after="0" w:line="240" w:lineRule="auto"/>
        <w:ind w:left="487" w:right="30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5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9"/>
        </w:rPr>
        <w:t>Amir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6"/>
          <w:w w:val="10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78" w:lineRule="exact"/>
        <w:ind w:left="520" w:right="218"/>
        <w:jc w:val="center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5B5E60"/>
          <w:spacing w:val="0"/>
          <w:w w:val="600"/>
          <w:position w:val="-1"/>
        </w:rPr>
        <w:t>N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38" w:right="-71"/>
        <w:jc w:val="left"/>
        <w:tabs>
          <w:tab w:pos="54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A0A0A0"/>
          <w:spacing w:val="0"/>
          <w:w w:val="154"/>
        </w:rPr>
        <w:t>.</w:t>
      </w:r>
      <w:r>
        <w:rPr>
          <w:rFonts w:ascii="Arial" w:hAnsi="Arial" w:cs="Arial" w:eastAsia="Arial"/>
          <w:sz w:val="21"/>
          <w:szCs w:val="21"/>
          <w:color w:val="A0A0A0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A0A0A0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5B5E60"/>
          <w:spacing w:val="0"/>
          <w:w w:val="119"/>
        </w:rPr>
        <w:t>itfaiy</w:t>
      </w:r>
      <w:r>
        <w:rPr>
          <w:rFonts w:ascii="Arial" w:hAnsi="Arial" w:cs="Arial" w:eastAsia="Arial"/>
          <w:sz w:val="21"/>
          <w:szCs w:val="21"/>
          <w:color w:val="5B5E60"/>
          <w:spacing w:val="0"/>
          <w:w w:val="119"/>
        </w:rPr>
        <w:t>e</w:t>
      </w:r>
      <w:r>
        <w:rPr>
          <w:rFonts w:ascii="Arial" w:hAnsi="Arial" w:cs="Arial" w:eastAsia="Arial"/>
          <w:sz w:val="21"/>
          <w:szCs w:val="21"/>
          <w:color w:val="5B5E60"/>
          <w:spacing w:val="-17"/>
          <w:w w:val="119"/>
        </w:rPr>
        <w:t> </w:t>
      </w:r>
      <w:r>
        <w:rPr>
          <w:rFonts w:ascii="Arial" w:hAnsi="Arial" w:cs="Arial" w:eastAsia="Arial"/>
          <w:sz w:val="21"/>
          <w:szCs w:val="21"/>
          <w:color w:val="5B5E60"/>
          <w:spacing w:val="0"/>
          <w:w w:val="100"/>
        </w:rPr>
        <w:t>Kuze</w:t>
      </w:r>
      <w:r>
        <w:rPr>
          <w:rFonts w:ascii="Arial" w:hAnsi="Arial" w:cs="Arial" w:eastAsia="Arial"/>
          <w:sz w:val="21"/>
          <w:szCs w:val="21"/>
          <w:color w:val="5B5E60"/>
          <w:spacing w:val="0"/>
          <w:w w:val="100"/>
        </w:rPr>
        <w:t>y</w:t>
      </w:r>
      <w:r>
        <w:rPr>
          <w:rFonts w:ascii="Arial" w:hAnsi="Arial" w:cs="Arial" w:eastAsia="Arial"/>
          <w:sz w:val="21"/>
          <w:szCs w:val="21"/>
          <w:color w:val="5B5E60"/>
          <w:spacing w:val="34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5B5E60"/>
          <w:spacing w:val="0"/>
          <w:w w:val="108"/>
        </w:rPr>
        <w:t>Bölge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377" w:lineRule="exact"/>
        <w:ind w:left="-54" w:right="-43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41"/>
          <w:szCs w:val="41"/>
          <w:color w:val="6E6E6E"/>
          <w:w w:val="57"/>
          <w:position w:val="-8"/>
        </w:rPr>
        <w:t>.</w:t>
      </w:r>
      <w:r>
        <w:rPr>
          <w:rFonts w:ascii="Arial" w:hAnsi="Arial" w:cs="Arial" w:eastAsia="Arial"/>
          <w:sz w:val="41"/>
          <w:szCs w:val="41"/>
          <w:color w:val="6E6E6E"/>
          <w:spacing w:val="-6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45"/>
          <w:szCs w:val="45"/>
          <w:color w:val="333333"/>
          <w:spacing w:val="-129"/>
          <w:w w:val="93"/>
          <w:position w:val="-8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6E6E6E"/>
          <w:spacing w:val="-13"/>
          <w:w w:val="128"/>
          <w:i/>
          <w:position w:val="11"/>
        </w:rPr>
        <w:t>:</w:t>
      </w:r>
      <w:r>
        <w:rPr>
          <w:rFonts w:ascii="Times New Roman" w:hAnsi="Times New Roman" w:cs="Times New Roman" w:eastAsia="Times New Roman"/>
          <w:sz w:val="45"/>
          <w:szCs w:val="45"/>
          <w:color w:val="8E8E8E"/>
          <w:spacing w:val="-138"/>
          <w:w w:val="75"/>
          <w:position w:val="-8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CFCFCF"/>
          <w:spacing w:val="0"/>
          <w:w w:val="42"/>
          <w:position w:val="11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CFCFCF"/>
          <w:spacing w:val="-25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B5E60"/>
          <w:spacing w:val="0"/>
          <w:w w:val="100"/>
          <w:position w:val="11"/>
        </w:rPr>
        <w:t>t.;.PQsta</w:t>
      </w:r>
      <w:r>
        <w:rPr>
          <w:rFonts w:ascii="Times New Roman" w:hAnsi="Times New Roman" w:cs="Times New Roman" w:eastAsia="Times New Roman"/>
          <w:sz w:val="22"/>
          <w:szCs w:val="22"/>
          <w:color w:val="5B5E60"/>
          <w:spacing w:val="18"/>
          <w:w w:val="100"/>
          <w:position w:val="11"/>
        </w:rPr>
        <w:t> </w:t>
      </w:r>
      <w:r>
        <w:rPr>
          <w:rFonts w:ascii="Arial" w:hAnsi="Arial" w:cs="Arial" w:eastAsia="Arial"/>
          <w:sz w:val="22"/>
          <w:szCs w:val="22"/>
          <w:color w:val="5B5E60"/>
          <w:spacing w:val="0"/>
          <w:w w:val="100"/>
          <w:position w:val="11"/>
        </w:rPr>
        <w:t>Grupia</w:t>
      </w:r>
      <w:r>
        <w:rPr>
          <w:rFonts w:ascii="Arial" w:hAnsi="Arial" w:cs="Arial" w:eastAsia="Arial"/>
          <w:sz w:val="22"/>
          <w:szCs w:val="22"/>
          <w:color w:val="5B5E60"/>
          <w:spacing w:val="0"/>
          <w:w w:val="100"/>
          <w:position w:val="11"/>
        </w:rPr>
        <w:t>r</w:t>
      </w:r>
      <w:r>
        <w:rPr>
          <w:rFonts w:ascii="Arial" w:hAnsi="Arial" w:cs="Arial" w:eastAsia="Arial"/>
          <w:sz w:val="22"/>
          <w:szCs w:val="22"/>
          <w:color w:val="5B5E60"/>
          <w:spacing w:val="32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B5E60"/>
          <w:spacing w:val="0"/>
          <w:w w:val="101"/>
          <w:position w:val="11"/>
        </w:rPr>
        <w:t>Amiri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429" w:lineRule="exact"/>
        <w:ind w:left="115" w:right="-20"/>
        <w:jc w:val="left"/>
        <w:rPr>
          <w:rFonts w:ascii="Arial" w:hAnsi="Arial" w:cs="Arial" w:eastAsia="Arial"/>
          <w:sz w:val="46"/>
          <w:szCs w:val="46"/>
        </w:rPr>
      </w:pPr>
      <w:rPr/>
      <w:r>
        <w:rPr>
          <w:rFonts w:ascii="Arial" w:hAnsi="Arial" w:cs="Arial" w:eastAsia="Arial"/>
          <w:sz w:val="41"/>
          <w:szCs w:val="41"/>
          <w:color w:val="333333"/>
          <w:spacing w:val="-82"/>
          <w:w w:val="104"/>
        </w:rPr>
        <w:t>.</w:t>
      </w:r>
      <w:r>
        <w:rPr>
          <w:rFonts w:ascii="Arial" w:hAnsi="Arial" w:cs="Arial" w:eastAsia="Arial"/>
          <w:sz w:val="46"/>
          <w:szCs w:val="46"/>
          <w:color w:val="333333"/>
          <w:spacing w:val="0"/>
          <w:w w:val="124"/>
          <w:position w:val="7"/>
        </w:rPr>
        <w:t>.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38" w:lineRule="auto"/>
        <w:ind w:left="428" w:right="44" w:firstLine="13"/>
        <w:jc w:val="center"/>
        <w:tabs>
          <w:tab w:pos="1160" w:val="left"/>
          <w:tab w:pos="154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184.717239pt;margin-top:2.099150pt;width:24.819888pt;height:.1pt;mso-position-horizontal-relative:page;mso-position-vertical-relative:paragraph;z-index:-16150" coordorigin="3694,42" coordsize="496,2">
            <v:shape style="position:absolute;left:3694;top:42;width:496;height:2" coordorigin="3694,42" coordsize="496,0" path="m3694,42l4191,42e" filled="f" stroked="t" strokeweight=".954611pt" strokecolor="#38489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34"/>
          <w:szCs w:val="34"/>
          <w:color w:val="282F70"/>
          <w:spacing w:val="0"/>
          <w:w w:val="207"/>
        </w:rPr>
        <w:t>Vı</w:t>
      </w:r>
      <w:r>
        <w:rPr>
          <w:rFonts w:ascii="Times New Roman" w:hAnsi="Times New Roman" w:cs="Times New Roman" w:eastAsia="Times New Roman"/>
          <w:sz w:val="34"/>
          <w:szCs w:val="34"/>
          <w:color w:val="282F70"/>
          <w:spacing w:val="1"/>
          <w:w w:val="207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282F70"/>
          <w:spacing w:val="0"/>
          <w:w w:val="207"/>
        </w:rPr>
        <w:t>Jjl</w:t>
      </w:r>
      <w:r>
        <w:rPr>
          <w:rFonts w:ascii="Times New Roman" w:hAnsi="Times New Roman" w:cs="Times New Roman" w:eastAsia="Times New Roman"/>
          <w:sz w:val="34"/>
          <w:szCs w:val="34"/>
          <w:color w:val="282F70"/>
          <w:spacing w:val="0"/>
          <w:w w:val="207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90"/>
        </w:rPr>
        <w:t>A.</w: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137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0"/>
          <w:w w:val="100"/>
          <w:b/>
          <w:bCs/>
        </w:rPr>
        <w:t>KÖSE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34"/>
          <w:w w:val="100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2"/>
          <w:i/>
        </w:rPr>
        <w:t>fc</w:t>
      </w:r>
      <w:r>
        <w:rPr>
          <w:rFonts w:ascii="Arial" w:hAnsi="Arial" w:cs="Arial" w:eastAsia="Arial"/>
          <w:sz w:val="18"/>
          <w:szCs w:val="18"/>
          <w:color w:val="333333"/>
          <w:spacing w:val="3"/>
          <w:w w:val="103"/>
          <w:i/>
        </w:rPr>
        <w:t>i</w:t>
      </w:r>
      <w:r>
        <w:rPr>
          <w:rFonts w:ascii="Arial" w:hAnsi="Arial" w:cs="Arial" w:eastAsia="Arial"/>
          <w:sz w:val="18"/>
          <w:szCs w:val="18"/>
          <w:color w:val="5B5E60"/>
          <w:spacing w:val="7"/>
          <w:w w:val="105"/>
          <w:i/>
        </w:rPr>
        <w:t>v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72"/>
          <w:i/>
        </w:rPr>
        <w:t>P</w:t>
      </w:r>
      <w:r>
        <w:rPr>
          <w:rFonts w:ascii="Arial" w:hAnsi="Arial" w:cs="Arial" w:eastAsia="Arial"/>
          <w:sz w:val="18"/>
          <w:szCs w:val="18"/>
          <w:color w:val="333333"/>
          <w:spacing w:val="-1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88"/>
        </w:rPr>
        <w:t>Kuze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88"/>
        </w:rPr>
        <w:t>y</w:t>
      </w:r>
      <w:r>
        <w:rPr>
          <w:rFonts w:ascii="Arial" w:hAnsi="Arial" w:cs="Arial" w:eastAsia="Arial"/>
          <w:sz w:val="20"/>
          <w:szCs w:val="20"/>
          <w:color w:val="333333"/>
          <w:spacing w:val="-11"/>
          <w:w w:val="88"/>
        </w:rPr>
        <w:t> 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88"/>
        </w:rPr>
        <w:t>Bölg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88"/>
        </w:rPr>
        <w:t>e</w:t>
      </w:r>
      <w:r>
        <w:rPr>
          <w:rFonts w:ascii="Arial" w:hAnsi="Arial" w:cs="Arial" w:eastAsia="Arial"/>
          <w:sz w:val="20"/>
          <w:szCs w:val="20"/>
          <w:color w:val="333333"/>
          <w:spacing w:val="22"/>
          <w:w w:val="88"/>
        </w:rPr>
        <w:t> 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99"/>
        </w:rPr>
        <w:t>Amirj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36" w:after="0" w:line="240" w:lineRule="auto"/>
        <w:ind w:left="262" w:right="40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9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4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8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3" w:after="0" w:line="240" w:lineRule="auto"/>
        <w:ind w:left="489" w:right="75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8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11.360005pt;height:24.96pt;mso-position-horizontal-relative:char;mso-position-vertical-relative:line" type="#_x0000_t75">
            <v:imagedata r:id="rId4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97" w:right="50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Hikmet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"/>
          <w:w w:val="108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B5E60"/>
          <w:spacing w:val="0"/>
          <w:w w:val="10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B5E6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5"/>
        </w:rPr>
        <w:t>DİKLi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37" w:lineRule="exact"/>
        <w:ind w:left="562" w:right="101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2"/>
          <w:szCs w:val="22"/>
          <w:color w:val="333333"/>
          <w:spacing w:val="0"/>
          <w:w w:val="100"/>
        </w:rPr>
        <w:t>it</w:t>
      </w:r>
      <w:r>
        <w:rPr>
          <w:rFonts w:ascii="Arial" w:hAnsi="Arial" w:cs="Arial" w:eastAsia="Arial"/>
          <w:sz w:val="22"/>
          <w:szCs w:val="22"/>
          <w:color w:val="333333"/>
          <w:spacing w:val="-18"/>
          <w:w w:val="100"/>
        </w:rPr>
        <w:t>f</w:t>
      </w:r>
      <w:r>
        <w:rPr>
          <w:rFonts w:ascii="Arial" w:hAnsi="Arial" w:cs="Arial" w:eastAsia="Arial"/>
          <w:sz w:val="22"/>
          <w:szCs w:val="22"/>
          <w:color w:val="5B5E60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color w:val="5B5E60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7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309" w:lineRule="exact"/>
        <w:ind w:left="-42" w:right="1596"/>
        <w:jc w:val="center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0"/>
          <w:w w:val="60"/>
          <w:b/>
          <w:bCs/>
          <w:position w:val="-2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3"/>
          <w:w w:val="60"/>
          <w:b/>
          <w:bCs/>
          <w:position w:val="-2"/>
        </w:rPr>
        <w:t> </w:t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80"/>
          <w:position w:val="-2"/>
        </w:rPr>
        <w:t>6</w:t>
      </w:r>
      <w:r>
        <w:rPr>
          <w:rFonts w:ascii="Arial" w:hAnsi="Arial" w:cs="Arial" w:eastAsia="Arial"/>
          <w:sz w:val="24"/>
          <w:szCs w:val="24"/>
          <w:color w:val="333333"/>
          <w:spacing w:val="31"/>
          <w:w w:val="80"/>
          <w:position w:val="-2"/>
        </w:rPr>
        <w:t> </w:t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61"/>
          <w:position w:val="-2"/>
        </w:rPr>
        <w:t>Mavıs</w:t>
      </w:r>
      <w:r>
        <w:rPr>
          <w:rFonts w:ascii="Arial" w:hAnsi="Arial" w:cs="Arial" w:eastAsia="Arial"/>
          <w:sz w:val="24"/>
          <w:szCs w:val="24"/>
          <w:color w:val="333333"/>
          <w:spacing w:val="1"/>
          <w:w w:val="61"/>
          <w:position w:val="-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0"/>
          <w:w w:val="61"/>
          <w:b/>
          <w:bCs/>
          <w:position w:val="-2"/>
        </w:rPr>
        <w:t>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left="214" w:right="169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shape style="position:absolute;margin-left:432.959991pt;margin-top:21.485607pt;width:115.199997pt;height:91.199997pt;mso-position-horizontal-relative:page;mso-position-vertical-relative:paragraph;z-index:-16152" type="#_x0000_t75">
            <v:imagedata r:id="rId49" o:title=""/>
          </v:shape>
        </w:pic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83"/>
          <w:i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83"/>
          <w:i/>
          <w:position w:val="1"/>
        </w:rPr>
        <w:t>  </w:t>
      </w:r>
      <w:r>
        <w:rPr>
          <w:rFonts w:ascii="Arial" w:hAnsi="Arial" w:cs="Arial" w:eastAsia="Arial"/>
          <w:sz w:val="19"/>
          <w:szCs w:val="19"/>
          <w:color w:val="494949"/>
          <w:spacing w:val="34"/>
          <w:w w:val="83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6"/>
          <w:position w:val="1"/>
        </w:rPr>
        <w:t>12017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939" w:right="1379"/>
        <w:jc w:val="center"/>
        <w:rPr>
          <w:rFonts w:ascii="Arial" w:hAnsi="Arial" w:cs="Arial" w:eastAsia="Arial"/>
          <w:sz w:val="15"/>
          <w:szCs w:val="15"/>
        </w:rPr>
      </w:pPr>
      <w:rPr/>
      <w:r>
        <w:rPr/>
        <w:pict>
          <v:shape style="position:absolute;margin-left:249.600006pt;margin-top:33.252125pt;width:73.919998pt;height:29.76pt;mso-position-horizontal-relative:page;mso-position-vertical-relative:paragraph;z-index:-16153" type="#_x0000_t75">
            <v:imagedata r:id="rId50" o:title=""/>
          </v:shape>
        </w:pict>
      </w:r>
      <w:r>
        <w:rPr>
          <w:rFonts w:ascii="Arial" w:hAnsi="Arial" w:cs="Arial" w:eastAsia="Arial"/>
          <w:sz w:val="22"/>
          <w:szCs w:val="22"/>
          <w:color w:val="494949"/>
          <w:spacing w:val="0"/>
          <w:w w:val="78"/>
        </w:rPr>
        <w:t>,,</w:t>
      </w:r>
      <w:r>
        <w:rPr>
          <w:rFonts w:ascii="Arial" w:hAnsi="Arial" w:cs="Arial" w:eastAsia="Arial"/>
          <w:sz w:val="22"/>
          <w:szCs w:val="22"/>
          <w:color w:val="494949"/>
          <w:spacing w:val="0"/>
          <w:w w:val="78"/>
        </w:rPr>
        <w:t> </w:t>
      </w:r>
      <w:r>
        <w:rPr>
          <w:rFonts w:ascii="Arial" w:hAnsi="Arial" w:cs="Arial" w:eastAsia="Arial"/>
          <w:sz w:val="22"/>
          <w:szCs w:val="22"/>
          <w:color w:val="494949"/>
          <w:spacing w:val="4"/>
          <w:w w:val="78"/>
        </w:rPr>
        <w:t> </w:t>
      </w:r>
      <w:r>
        <w:rPr>
          <w:rFonts w:ascii="Arial" w:hAnsi="Arial" w:cs="Arial" w:eastAsia="Arial"/>
          <w:sz w:val="26"/>
          <w:szCs w:val="26"/>
          <w:color w:val="BABABA"/>
          <w:spacing w:val="10"/>
          <w:w w:val="91"/>
        </w:rPr>
        <w:t>.</w:t>
      </w:r>
      <w:r>
        <w:rPr>
          <w:rFonts w:ascii="Arial" w:hAnsi="Arial" w:cs="Arial" w:eastAsia="Arial"/>
          <w:sz w:val="26"/>
          <w:szCs w:val="26"/>
          <w:color w:val="6E6E6E"/>
          <w:spacing w:val="-9"/>
          <w:w w:val="91"/>
        </w:rPr>
        <w:t>.</w:t>
      </w:r>
      <w:r>
        <w:rPr>
          <w:rFonts w:ascii="Arial" w:hAnsi="Arial" w:cs="Arial" w:eastAsia="Arial"/>
          <w:sz w:val="15"/>
          <w:szCs w:val="15"/>
          <w:color w:val="BABABA"/>
          <w:spacing w:val="0"/>
          <w:w w:val="58"/>
        </w:rPr>
        <w:t>-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180" w:right="260"/>
          <w:cols w:num="4" w:equalWidth="0">
            <w:col w:w="798" w:space="1012"/>
            <w:col w:w="2520" w:space="232"/>
            <w:col w:w="2228" w:space="1898"/>
            <w:col w:w="2792"/>
          </w:cols>
        </w:sectPr>
      </w:pPr>
      <w:rPr/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764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4.64328pt;margin-top:-1.100164pt;width:67.536003pt;height:72pt;mso-position-horizontal-relative:page;mso-position-vertical-relative:paragraph;z-index:-16148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444444"/>
                      <w:spacing w:val="0"/>
                      <w:w w:val="268"/>
                      <w:position w:val="-1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</w:rPr>
        <w:t>BELEDİYESİ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1" w:after="0" w:line="240" w:lineRule="auto"/>
        <w:ind w:left="896" w:right="-20"/>
        <w:jc w:val="left"/>
        <w:tabs>
          <w:tab w:pos="386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14"/>
          <w:szCs w:val="14"/>
          <w:color w:val="2D2D2D"/>
          <w:spacing w:val="0"/>
          <w:w w:val="126"/>
          <w:position w:val="-12"/>
        </w:rPr>
        <w:t>IZMIR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  <w:position w:val="0"/>
        </w:rPr>
        <w:t>İTFAİYE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  <w:position w:val="0"/>
        </w:rPr>
        <w:t>DAİRESi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  <w:position w:val="0"/>
        </w:rPr>
        <w:t>BAŞKANLIGI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1" w:lineRule="atLeast"/>
        <w:ind w:left="676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D2D2D"/>
          <w:spacing w:val="0"/>
          <w:w w:val="116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480" w:bottom="280" w:left="100" w:right="0"/>
        </w:sectPr>
      </w:pPr>
      <w:rPr/>
    </w:p>
    <w:p>
      <w:pPr>
        <w:spacing w:before="0" w:after="0" w:line="142" w:lineRule="atLeast"/>
        <w:ind w:left="628" w:right="-63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.570885pt;margin-top:-44.196884pt;width:13.228634pt;height:45.5pt;mso-position-horizontal-relative:page;mso-position-vertical-relative:paragraph;z-index:-16147" type="#_x0000_t202" filled="f" stroked="f">
            <v:textbox inset="0,0,0,0">
              <w:txbxContent>
                <w:p>
                  <w:pPr>
                    <w:spacing w:before="0" w:after="0" w:line="910" w:lineRule="exact"/>
                    <w:ind w:right="-177"/>
                    <w:jc w:val="left"/>
                    <w:rPr>
                      <w:rFonts w:ascii="Times New Roman" w:hAnsi="Times New Roman" w:cs="Times New Roman" w:eastAsia="Times New Roman"/>
                      <w:sz w:val="91"/>
                      <w:szCs w:val="9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2D2D2D"/>
                      <w:spacing w:val="-413"/>
                      <w:w w:val="163"/>
                      <w:b/>
                      <w:bCs/>
                      <w:i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4"/>
          <w:b/>
          <w:bCs/>
        </w:rPr>
        <w:t>BÜYÜKSEHIR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47" w:lineRule="atLeas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51" w:lineRule="exact"/>
        <w:ind w:left="1164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D2D2D"/>
          <w:w w:val="9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00" w:right="0"/>
          <w:cols w:num="2" w:equalWidth="0">
            <w:col w:w="1669" w:space="1703"/>
            <w:col w:w="8448"/>
          </w:cols>
        </w:sectPr>
      </w:pPr>
      <w:rPr/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5" w:after="0" w:line="240" w:lineRule="auto"/>
        <w:ind w:left="139" w:right="-20"/>
        <w:jc w:val="left"/>
        <w:tabs>
          <w:tab w:pos="1700" w:val="left"/>
          <w:tab w:pos="3220" w:val="left"/>
          <w:tab w:pos="5640" w:val="left"/>
          <w:tab w:pos="7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bla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</w:rPr>
        <w:t>14.05.20ı7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No:32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19:30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tfel:0532591ı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8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044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63" w:right="-20"/>
        <w:jc w:val="left"/>
        <w:tabs>
          <w:tab w:pos="1700" w:val="left"/>
          <w:tab w:pos="3220" w:val="left"/>
          <w:tab w:pos="4600" w:val="left"/>
          <w:tab w:pos="5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14.05.20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8"/>
        </w:rPr>
        <w:t>ı7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7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Torbalı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9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63" w:lineRule="auto"/>
        <w:ind w:left="163" w:right="6555"/>
        <w:jc w:val="left"/>
        <w:tabs>
          <w:tab w:pos="1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1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ıbaşı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Torbalı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0"/>
          <w:w w:val="107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iZMiR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Yazıbaşı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Torbalı/İZMİR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14" w:lineRule="exact"/>
        <w:ind w:left="154" w:right="-20"/>
        <w:jc w:val="left"/>
        <w:tabs>
          <w:tab w:pos="1520" w:val="left"/>
          <w:tab w:pos="4140" w:val="left"/>
          <w:tab w:pos="6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8"/>
          <w:position w:val="-1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"/>
          <w:w w:val="12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0"/>
        </w:rPr>
        <w:t>Yang:ı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:Açı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00" w:right="0"/>
        </w:sectPr>
      </w:pPr>
      <w:rPr/>
    </w:p>
    <w:p>
      <w:pPr>
        <w:spacing w:before="20" w:after="0" w:line="240" w:lineRule="auto"/>
        <w:ind w:left="154" w:right="-20"/>
        <w:jc w:val="left"/>
        <w:tabs>
          <w:tab w:pos="3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8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98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6062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49" w:lineRule="exact"/>
        <w:ind w:left="372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4"/>
        </w:rPr>
        <w:t>Bctonarme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4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70"/>
          <w:position w:val="-4"/>
        </w:rPr>
        <w:t>Kn,ı:ı,i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70"/>
          <w:position w:val="-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70"/>
          <w:position w:val="-4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6"/>
          <w:w w:val="7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4"/>
        </w:rPr>
        <w:t>Ah$ap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2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4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409" w:lineRule="exact"/>
        <w:ind w:right="-20"/>
        <w:jc w:val="right"/>
        <w:tabs>
          <w:tab w:pos="600" w:val="left"/>
          <w:tab w:pos="1580" w:val="left"/>
        </w:tabs>
        <w:rPr>
          <w:rFonts w:ascii="Arial" w:hAnsi="Arial" w:cs="Arial" w:eastAsia="Arial"/>
          <w:sz w:val="42"/>
          <w:szCs w:val="42"/>
        </w:rPr>
      </w:pPr>
      <w:rPr/>
      <w:r>
        <w:rPr>
          <w:rFonts w:ascii="Arial" w:hAnsi="Arial" w:cs="Arial" w:eastAsia="Arial"/>
          <w:sz w:val="46"/>
          <w:szCs w:val="46"/>
          <w:color w:val="444444"/>
          <w:w w:val="46"/>
        </w:rPr>
        <w:t>ı</w:t>
      </w:r>
      <w:r>
        <w:rPr>
          <w:rFonts w:ascii="Arial" w:hAnsi="Arial" w:cs="Arial" w:eastAsia="Arial"/>
          <w:sz w:val="46"/>
          <w:szCs w:val="46"/>
          <w:color w:val="444444"/>
          <w:w w:val="100"/>
        </w:rPr>
        <w:tab/>
      </w:r>
      <w:r>
        <w:rPr>
          <w:rFonts w:ascii="Arial" w:hAnsi="Arial" w:cs="Arial" w:eastAsia="Arial"/>
          <w:sz w:val="46"/>
          <w:szCs w:val="46"/>
          <w:color w:val="444444"/>
          <w:w w:val="100"/>
        </w:rPr>
      </w:r>
      <w:r>
        <w:rPr>
          <w:rFonts w:ascii="Arial" w:hAnsi="Arial" w:cs="Arial" w:eastAsia="Arial"/>
          <w:sz w:val="46"/>
          <w:szCs w:val="46"/>
          <w:color w:val="2D2D2D"/>
          <w:w w:val="34"/>
        </w:rPr>
        <w:t>ı</w:t>
      </w:r>
      <w:r>
        <w:rPr>
          <w:rFonts w:ascii="Arial" w:hAnsi="Arial" w:cs="Arial" w:eastAsia="Arial"/>
          <w:sz w:val="46"/>
          <w:szCs w:val="46"/>
          <w:color w:val="2D2D2D"/>
          <w:w w:val="100"/>
        </w:rPr>
        <w:tab/>
      </w:r>
      <w:r>
        <w:rPr>
          <w:rFonts w:ascii="Arial" w:hAnsi="Arial" w:cs="Arial" w:eastAsia="Arial"/>
          <w:sz w:val="46"/>
          <w:szCs w:val="46"/>
          <w:color w:val="2D2D2D"/>
          <w:w w:val="100"/>
        </w:rPr>
      </w:r>
      <w:r>
        <w:rPr>
          <w:rFonts w:ascii="Arial" w:hAnsi="Arial" w:cs="Arial" w:eastAsia="Arial"/>
          <w:sz w:val="42"/>
          <w:szCs w:val="42"/>
          <w:color w:val="444444"/>
          <w:spacing w:val="0"/>
          <w:w w:val="51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7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6"/>
        </w:rPr>
        <w:t>:20:00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00" w:right="0"/>
          <w:cols w:num="3" w:equalWidth="0">
            <w:col w:w="6205" w:space="78"/>
            <w:col w:w="402" w:space="182"/>
            <w:col w:w="4953"/>
          </w:cols>
        </w:sectPr>
      </w:pPr>
      <w:rPr/>
    </w:p>
    <w:p>
      <w:pPr>
        <w:spacing w:before="0" w:after="0" w:line="194" w:lineRule="exact"/>
        <w:ind w:left="139" w:right="-20"/>
        <w:jc w:val="left"/>
        <w:tabs>
          <w:tab w:pos="2200" w:val="left"/>
          <w:tab w:pos="5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4"/>
        </w:rPr>
        <w:t>!Yana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Salıibi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4" w:after="0" w:line="214" w:lineRule="exact"/>
        <w:ind w:left="22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:Murat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USLU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00" w:right="0"/>
        </w:sectPr>
      </w:pPr>
      <w:rPr/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3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7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6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  <w:position w:val="-1"/>
        </w:rPr>
        <w:t>098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right="-20"/>
        <w:jc w:val="left"/>
        <w:tabs>
          <w:tab w:pos="2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19:30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19:50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00" w:right="0"/>
          <w:cols w:num="3" w:equalWidth="0">
            <w:col w:w="627" w:space="1581"/>
            <w:col w:w="1885" w:space="682"/>
            <w:col w:w="7045"/>
          </w:cols>
        </w:sectPr>
      </w:pPr>
      <w:rPr/>
    </w:p>
    <w:p>
      <w:pPr>
        <w:spacing w:before="9" w:after="0" w:line="240" w:lineRule="auto"/>
        <w:ind w:left="159" w:right="-20"/>
        <w:jc w:val="left"/>
        <w:tabs>
          <w:tab w:pos="4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4767" w:right="480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4760" w:right="439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0"/>
          <w:w w:val="138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100" w:right="0"/>
        </w:sectPr>
      </w:pPr>
      <w:rPr/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4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2" w:lineRule="auto"/>
        <w:ind w:left="10" w:right="1133" w:firstLine="-1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3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0"/>
          <w:w w:val="138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10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00" w:right="0"/>
          <w:cols w:num="4" w:equalWidth="0">
            <w:col w:w="2097" w:space="111"/>
            <w:col w:w="2215" w:space="361"/>
            <w:col w:w="2171" w:space="773"/>
            <w:col w:w="4092"/>
          </w:cols>
        </w:sectPr>
      </w:pPr>
      <w:rPr/>
    </w:p>
    <w:p>
      <w:pPr>
        <w:spacing w:before="30" w:after="0" w:line="240" w:lineRule="auto"/>
        <w:ind w:left="13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yandığı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6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-1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00" w:right="0"/>
          <w:cols w:num="2" w:equalWidth="0">
            <w:col w:w="1588" w:space="620"/>
            <w:col w:w="9612"/>
          </w:cols>
        </w:sectPr>
      </w:pPr>
      <w:rPr/>
    </w:p>
    <w:p>
      <w:pPr>
        <w:spacing w:before="15" w:after="0" w:line="240" w:lineRule="auto"/>
        <w:ind w:left="14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</w:rPr>
        <w:t>işlenerek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30" w:after="0" w:line="178" w:lineRule="exact"/>
        <w:ind w:right="-20"/>
        <w:jc w:val="left"/>
        <w:tabs>
          <w:tab w:pos="1920" w:val="left"/>
          <w:tab w:pos="3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50"/>
          <w:position w:val="-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5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8"/>
          <w:w w:val="3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3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6" w:lineRule="exact"/>
        <w:ind w:right="-20"/>
        <w:jc w:val="left"/>
        <w:tabs>
          <w:tab w:pos="1920" w:val="left"/>
          <w:tab w:pos="35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4"/>
          <w:szCs w:val="24"/>
          <w:color w:val="2D2D2D"/>
          <w:spacing w:val="0"/>
          <w:w w:val="62"/>
          <w:position w:val="2"/>
        </w:rPr>
        <w:t>2ooo</w:t>
      </w:r>
      <w:r>
        <w:rPr>
          <w:rFonts w:ascii="Arial" w:hAnsi="Arial" w:cs="Arial" w:eastAsia="Arial"/>
          <w:sz w:val="24"/>
          <w:szCs w:val="24"/>
          <w:color w:val="2D2D2D"/>
          <w:spacing w:val="28"/>
          <w:w w:val="62"/>
          <w:position w:val="2"/>
        </w:rPr>
        <w:t> </w:t>
      </w:r>
      <w:r>
        <w:rPr>
          <w:rFonts w:ascii="Arial" w:hAnsi="Arial" w:cs="Arial" w:eastAsia="Arial"/>
          <w:sz w:val="24"/>
          <w:szCs w:val="24"/>
          <w:color w:val="2D2D2D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4"/>
          <w:szCs w:val="24"/>
          <w:color w:val="2D2D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4"/>
          <w:szCs w:val="14"/>
          <w:color w:val="5D6062"/>
          <w:spacing w:val="0"/>
          <w:w w:val="62"/>
          <w:position w:val="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5D6062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5D6062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5D6062"/>
          <w:spacing w:val="0"/>
          <w:w w:val="71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00" w:right="0"/>
          <w:cols w:num="3" w:equalWidth="0">
            <w:col w:w="1402" w:space="839"/>
            <w:col w:w="786" w:space="1747"/>
            <w:col w:w="7046"/>
          </w:cols>
        </w:sectPr>
      </w:pPr>
      <w:rPr/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4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2D2D2D"/>
          <w:w w:val="52"/>
        </w:rPr>
        <w:t>IS</w:t>
      </w:r>
      <w:r>
        <w:rPr>
          <w:rFonts w:ascii="Times New Roman" w:hAnsi="Times New Roman" w:cs="Times New Roman" w:eastAsia="Times New Roman"/>
          <w:sz w:val="25"/>
          <w:szCs w:val="25"/>
          <w:color w:val="2D2D2D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60" w:lineRule="auto"/>
        <w:ind w:left="120" w:right="17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treslim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otlar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8" w:lineRule="auto"/>
        <w:ind w:right="41" w:firstLine="18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belirtile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adresteki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laraştırma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sonucunda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tutuşturmasıyla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</w:rPr>
        <w:t>ıktığı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57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0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8"/>
          <w:w w:val="3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Bedel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tabs>
          <w:tab w:pos="3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trarih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0"/>
          <w:w w:val="16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-38"/>
          <w:w w:val="16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14.05.2017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0"/>
          <w:position w:val="-1"/>
        </w:rPr>
        <w:t>ISaali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3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0"/>
          <w:w w:val="121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-14"/>
          <w:w w:val="12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1"/>
          <w:position w:val="-1"/>
        </w:rPr>
        <w:t>20:37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00" w:right="0"/>
          <w:cols w:num="2" w:equalWidth="0">
            <w:col w:w="1870" w:space="319"/>
            <w:col w:w="9631"/>
          </w:cols>
        </w:sectPr>
      </w:pPr>
      <w:rPr/>
    </w:p>
    <w:p>
      <w:pPr>
        <w:spacing w:before="8" w:after="0" w:line="240" w:lineRule="auto"/>
        <w:ind w:left="240" w:right="-20"/>
        <w:jc w:val="left"/>
        <w:tabs>
          <w:tab w:pos="1040" w:val="left"/>
          <w:tab w:pos="1560" w:val="left"/>
          <w:tab w:pos="8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1"/>
        </w:rPr>
        <w:t>Varooa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EKİ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Posta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352" w:right="-20"/>
        <w:jc w:val="left"/>
        <w:tabs>
          <w:tab w:pos="4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192" w:lineRule="exact"/>
        <w:ind w:left="5104" w:right="571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left="457" w:right="-20"/>
        <w:jc w:val="left"/>
        <w:rPr>
          <w:rFonts w:ascii="Arial" w:hAnsi="Arial" w:cs="Arial" w:eastAsia="Arial"/>
          <w:sz w:val="9"/>
          <w:szCs w:val="9"/>
        </w:rPr>
      </w:pPr>
      <w:rPr/>
      <w:r>
        <w:rPr/>
        <w:pict>
          <v:shape style="width:11.52pt;height:33.599998pt;mso-position-horizontal-relative:char;mso-position-vertical-relative:line" type="#_x0000_t75">
            <v:imagedata r:id="rId5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position w:val="-37"/>
        </w:rPr>
        <w:t>                                                                                              </w:t>
      </w:r>
      <w:r>
        <w:rPr>
          <w:rFonts w:ascii="Times New Roman" w:hAnsi="Times New Roman" w:cs="Times New Roman" w:eastAsia="Times New Roman"/>
          <w:sz w:val="50"/>
          <w:szCs w:val="50"/>
          <w:color w:val="AFAACC"/>
          <w:spacing w:val="-8"/>
          <w:w w:val="68"/>
          <w:position w:val="-37"/>
        </w:rPr>
        <w:t>-</w:t>
      </w:r>
      <w:r>
        <w:rPr>
          <w:rFonts w:ascii="Arial" w:hAnsi="Arial" w:cs="Arial" w:eastAsia="Arial"/>
          <w:sz w:val="9"/>
          <w:szCs w:val="9"/>
          <w:color w:val="9E9AB3"/>
          <w:spacing w:val="0"/>
          <w:w w:val="102"/>
          <w:position w:val="-23"/>
        </w:rPr>
        <w:t>....</w:t>
      </w:r>
      <w:r>
        <w:rPr>
          <w:rFonts w:ascii="Arial" w:hAnsi="Arial" w:cs="Arial" w:eastAsia="Arial"/>
          <w:sz w:val="9"/>
          <w:szCs w:val="9"/>
          <w:color w:val="9E9AB3"/>
          <w:spacing w:val="0"/>
          <w:w w:val="100"/>
          <w:position w:val="-23"/>
        </w:rPr>
        <w:t>  </w:t>
      </w:r>
      <w:r>
        <w:rPr>
          <w:rFonts w:ascii="Arial" w:hAnsi="Arial" w:cs="Arial" w:eastAsia="Arial"/>
          <w:sz w:val="9"/>
          <w:szCs w:val="9"/>
          <w:color w:val="9E9AB3"/>
          <w:spacing w:val="-10"/>
          <w:w w:val="100"/>
          <w:position w:val="-23"/>
        </w:rPr>
        <w:t> </w:t>
      </w:r>
      <w:r>
        <w:rPr>
          <w:rFonts w:ascii="Arial" w:hAnsi="Arial" w:cs="Arial" w:eastAsia="Arial"/>
          <w:sz w:val="9"/>
          <w:szCs w:val="9"/>
          <w:color w:val="AFAACC"/>
          <w:spacing w:val="0"/>
          <w:w w:val="211"/>
          <w:position w:val="-23"/>
        </w:rPr>
        <w:t>.</w:t>
      </w:r>
      <w:r>
        <w:rPr>
          <w:rFonts w:ascii="Arial" w:hAnsi="Arial" w:cs="Arial" w:eastAsia="Arial"/>
          <w:sz w:val="9"/>
          <w:szCs w:val="9"/>
          <w:color w:val="AFAACC"/>
          <w:spacing w:val="-17"/>
          <w:w w:val="211"/>
          <w:position w:val="-23"/>
        </w:rPr>
        <w:t>.</w:t>
      </w:r>
      <w:r>
        <w:rPr>
          <w:rFonts w:ascii="Arial" w:hAnsi="Arial" w:cs="Arial" w:eastAsia="Arial"/>
          <w:sz w:val="9"/>
          <w:szCs w:val="9"/>
          <w:color w:val="AFAACC"/>
          <w:spacing w:val="0"/>
          <w:w w:val="528"/>
          <w:position w:val="-23"/>
        </w:rPr>
        <w:t>-</w:t>
      </w:r>
      <w:r>
        <w:rPr>
          <w:rFonts w:ascii="Arial" w:hAnsi="Arial" w:cs="Arial" w:eastAsia="Arial"/>
          <w:sz w:val="9"/>
          <w:szCs w:val="9"/>
          <w:color w:val="AFAACC"/>
          <w:spacing w:val="0"/>
          <w:w w:val="100"/>
          <w:position w:val="-23"/>
        </w:rPr>
        <w:t>  </w:t>
      </w:r>
      <w:r>
        <w:rPr>
          <w:rFonts w:ascii="Arial" w:hAnsi="Arial" w:cs="Arial" w:eastAsia="Arial"/>
          <w:sz w:val="9"/>
          <w:szCs w:val="9"/>
          <w:color w:val="AFAACC"/>
          <w:spacing w:val="4"/>
          <w:w w:val="100"/>
          <w:position w:val="-23"/>
        </w:rPr>
        <w:t> </w:t>
      </w:r>
      <w:r>
        <w:rPr>
          <w:rFonts w:ascii="Arial" w:hAnsi="Arial" w:cs="Arial" w:eastAsia="Arial"/>
          <w:sz w:val="9"/>
          <w:szCs w:val="9"/>
          <w:color w:val="797799"/>
          <w:spacing w:val="0"/>
          <w:w w:val="246"/>
          <w:position w:val="-23"/>
        </w:rPr>
        <w:t>--</w:t>
      </w:r>
      <w:r>
        <w:rPr>
          <w:rFonts w:ascii="Arial" w:hAnsi="Arial" w:cs="Arial" w:eastAsia="Arial"/>
          <w:sz w:val="9"/>
          <w:szCs w:val="9"/>
          <w:color w:val="797799"/>
          <w:spacing w:val="-22"/>
          <w:w w:val="246"/>
          <w:position w:val="-23"/>
        </w:rPr>
        <w:t> </w:t>
      </w:r>
      <w:r>
        <w:rPr>
          <w:rFonts w:ascii="Arial" w:hAnsi="Arial" w:cs="Arial" w:eastAsia="Arial"/>
          <w:sz w:val="9"/>
          <w:szCs w:val="9"/>
          <w:color w:val="797799"/>
          <w:spacing w:val="0"/>
          <w:w w:val="100"/>
          <w:b/>
          <w:bCs/>
          <w:i/>
          <w:position w:val="-23"/>
        </w:rPr>
        <w:t>J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00" w:right="0"/>
        </w:sectPr>
      </w:pPr>
      <w:rPr/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/>
        <w:pict>
          <v:group style="position:absolute;margin-left:10.175382pt;margin-top:30.796438pt;width:582.271291pt;height:775.772938pt;mso-position-horizontal-relative:page;mso-position-vertical-relative:page;z-index:-16149" coordorigin="204,616" coordsize="11645,15515">
            <v:shape style="position:absolute;left:8275;top:12077;width:3514;height:2592" type="#_x0000_t75">
              <v:imagedata r:id="rId52" o:title=""/>
            </v:shape>
            <v:group style="position:absolute;left:230;top:637;width:11598;height:2" coordorigin="230,637" coordsize="11598,2">
              <v:shape style="position:absolute;left:230;top:637;width:11598;height:2" coordorigin="230,637" coordsize="11598,0" path="m230,637l11827,637e" filled="f" stroked="t" strokeweight=".718262pt" strokecolor="#606060">
                <v:path arrowok="t"/>
              </v:shape>
            </v:group>
            <v:group style="position:absolute;left:230;top:628;width:2;height:15492" coordorigin="230,628" coordsize="2,15492">
              <v:shape style="position:absolute;left:230;top:628;width:2;height:15492" coordorigin="230,628" coordsize="0,15492" path="m230,16119l230,628e" filled="f" stroked="t" strokeweight=".718262pt" strokecolor="#4F4F4F">
                <v:path arrowok="t"/>
              </v:shape>
            </v:group>
            <v:group style="position:absolute;left:9153;top:628;width:2;height:1515" coordorigin="9153,628" coordsize="2,1515">
              <v:shape style="position:absolute;left:9153;top:628;width:2;height:1515" coordorigin="9153,628" coordsize="0,1515" path="m9153,2143l9153,628e" filled="f" stroked="t" strokeweight=".478842pt" strokecolor="#3F3F3F">
                <v:path arrowok="t"/>
              </v:shape>
            </v:group>
            <v:group style="position:absolute;left:11827;top:623;width:2;height:15501" coordorigin="11827,623" coordsize="2,15501">
              <v:shape style="position:absolute;left:11827;top:623;width:2;height:15501" coordorigin="11827,623" coordsize="0,15501" path="m11827,16124l11827,623e" filled="f" stroked="t" strokeweight=".718262pt" strokecolor="#5B5B5B">
                <v:path arrowok="t"/>
              </v:shape>
            </v:group>
            <v:group style="position:absolute;left:2301;top:633;width:2;height:1515" coordorigin="2301,633" coordsize="2,1515">
              <v:shape style="position:absolute;left:2301;top:633;width:2;height:1515" coordorigin="2301,633" coordsize="0,1515" path="m2301,2147l2301,633e" filled="f" stroked="t" strokeweight=".957683pt" strokecolor="#6B6B6B">
                <v:path arrowok="t"/>
              </v:shape>
            </v:group>
            <v:group style="position:absolute;left:235;top:2133;width:11598;height:2" coordorigin="235,2133" coordsize="11598,2">
              <v:shape style="position:absolute;left:235;top:2133;width:11598;height:2" coordorigin="235,2133" coordsize="11598,0" path="m235,2133l11832,2133e" filled="f" stroked="t" strokeweight=".718262pt" strokecolor="#5B5B5B">
                <v:path arrowok="t"/>
              </v:shape>
            </v:group>
            <v:group style="position:absolute;left:235;top:2380;width:11598;height:2" coordorigin="235,2380" coordsize="11598,2">
              <v:shape style="position:absolute;left:235;top:2380;width:11598;height:2" coordorigin="235,2380" coordsize="11598,0" path="m235,2380l11832,2380e" filled="f" stroked="t" strokeweight=".718262pt" strokecolor="#575757">
                <v:path arrowok="t"/>
              </v:shape>
            </v:group>
            <v:group style="position:absolute;left:235;top:2622;width:11598;height:2" coordorigin="235,2622" coordsize="11598,2">
              <v:shape style="position:absolute;left:235;top:2622;width:11598;height:2" coordorigin="235,2622" coordsize="11598,0" path="m235,2622l11832,2622e" filled="f" stroked="t" strokeweight=".718262pt" strokecolor="#575757">
                <v:path arrowok="t"/>
              </v:shape>
            </v:group>
            <v:group style="position:absolute;left:235;top:2862;width:11602;height:2" coordorigin="235,2862" coordsize="11602,2">
              <v:shape style="position:absolute;left:235;top:2862;width:11602;height:2" coordorigin="235,2862" coordsize="11602,0" path="m235,2862l11837,2862e" filled="f" stroked="t" strokeweight=".718262pt" strokecolor="#5B5B5B">
                <v:path arrowok="t"/>
              </v:shape>
            </v:group>
            <v:group style="position:absolute;left:230;top:3108;width:11607;height:2" coordorigin="230,3108" coordsize="11607,2">
              <v:shape style="position:absolute;left:230;top:3108;width:11607;height:2" coordorigin="230,3108" coordsize="11607,0" path="m230,3108l11837,3108e" filled="f" stroked="t" strokeweight=".718262pt" strokecolor="#545454">
                <v:path arrowok="t"/>
              </v:shape>
            </v:group>
            <v:group style="position:absolute;left:225;top:3350;width:11612;height:2" coordorigin="225,3350" coordsize="11612,2">
              <v:shape style="position:absolute;left:225;top:3350;width:11612;height:2" coordorigin="225,3350" coordsize="11612,0" path="m225,3350l11837,3350e" filled="f" stroked="t" strokeweight=".718262pt" strokecolor="#4F4F4F">
                <v:path arrowok="t"/>
              </v:shape>
            </v:group>
            <v:group style="position:absolute;left:6946;top:3274;width:2;height:820" coordorigin="6946,3274" coordsize="2,820">
              <v:shape style="position:absolute;left:6946;top:3274;width:2;height:820" coordorigin="6946,3274" coordsize="0,820" path="m6946,4093l6946,3274e" filled="f" stroked="t" strokeweight=".718262pt" strokecolor="#4F4F4F">
                <v:path arrowok="t"/>
              </v:shape>
            </v:group>
            <v:group style="position:absolute;left:3809;top:3341;width:2;height:757" coordorigin="3809,3341" coordsize="2,757">
              <v:shape style="position:absolute;left:3809;top:3341;width:2;height:757" coordorigin="3809,3341" coordsize="0,757" path="m3809,4098l3809,3341e" filled="f" stroked="t" strokeweight=".957683pt" strokecolor="#606060">
                <v:path arrowok="t"/>
              </v:shape>
            </v:group>
            <v:group style="position:absolute;left:8246;top:3719;width:3591;height:2" coordorigin="8246,3719" coordsize="3591,2">
              <v:shape style="position:absolute;left:8246;top:3719;width:3591;height:2" coordorigin="8246,3719" coordsize="3591,0" path="m8246,3719l11837,3719e" filled="f" stroked="t" strokeweight=".478842pt" strokecolor="#444444">
                <v:path arrowok="t"/>
              </v:shape>
            </v:group>
            <v:group style="position:absolute;left:230;top:4089;width:11607;height:2" coordorigin="230,4089" coordsize="11607,2">
              <v:shape style="position:absolute;left:230;top:4089;width:11607;height:2" coordorigin="230,4089" coordsize="11607,0" path="m230,4089l11837,4089e" filled="f" stroked="t" strokeweight=".718262pt" strokecolor="#646464">
                <v:path arrowok="t"/>
              </v:shape>
            </v:group>
            <v:group style="position:absolute;left:2294;top:4084;width:2;height:12031" coordorigin="2294,4084" coordsize="2,12031">
              <v:shape style="position:absolute;left:2294;top:4084;width:2;height:12031" coordorigin="2294,4084" coordsize="0,12031" path="m2294,16115l2294,4084e" filled="f" stroked="t" strokeweight=".718262pt" strokecolor="#5B5B5B">
                <v:path arrowok="t"/>
              </v:shape>
            </v:group>
            <v:group style="position:absolute;left:230;top:4367;width:11607;height:2" coordorigin="230,4367" coordsize="11607,2">
              <v:shape style="position:absolute;left:230;top:4367;width:11607;height:2" coordorigin="230,4367" coordsize="11607,0" path="m230,4367l11837,4367e" filled="f" stroked="t" strokeweight=".718262pt" strokecolor="#707070">
                <v:path arrowok="t"/>
              </v:shape>
            </v:group>
            <v:group style="position:absolute;left:2289;top:4606;width:9548;height:2" coordorigin="2289,4606" coordsize="9548,2">
              <v:shape style="position:absolute;left:2289;top:4606;width:9548;height:2" coordorigin="2289,4606" coordsize="9548,0" path="m2289,4606l11837,4606e" filled="f" stroked="t" strokeweight=".718262pt" strokecolor="#707070">
                <v:path arrowok="t"/>
              </v:shape>
            </v:group>
            <v:group style="position:absolute;left:4870;top:4597;width:2;height:2195" coordorigin="4870,4597" coordsize="2,2195">
              <v:shape style="position:absolute;left:4870;top:4597;width:2;height:2195" coordorigin="4870,4597" coordsize="0,2195" path="m4870,6792l4870,4597e" filled="f" stroked="t" strokeweight=".718262pt" strokecolor="#4B4B4B">
                <v:path arrowok="t"/>
              </v:shape>
            </v:group>
            <v:group style="position:absolute;left:4865;top:5095;width:6972;height:2" coordorigin="4865,5095" coordsize="6972,2">
              <v:shape style="position:absolute;left:4865;top:5095;width:6972;height:2" coordorigin="4865,5095" coordsize="6972,0" path="m4865,5095l11837,5095e" filled="f" stroked="t" strokeweight=".718262pt" strokecolor="#5B5B5B">
                <v:path arrowok="t"/>
              </v:shape>
            </v:group>
            <v:group style="position:absolute;left:4865;top:5340;width:6972;height:2" coordorigin="4865,5340" coordsize="6972,2">
              <v:shape style="position:absolute;left:4865;top:5340;width:6972;height:2" coordorigin="4865,5340" coordsize="6972,0" path="m4865,5340l11837,5340e" filled="f" stroked="t" strokeweight=".718262pt" strokecolor="#4F4F4F">
                <v:path arrowok="t"/>
              </v:shape>
            </v:group>
            <v:group style="position:absolute;left:4865;top:5584;width:6972;height:2" coordorigin="4865,5584" coordsize="6972,2">
              <v:shape style="position:absolute;left:4865;top:5584;width:6972;height:2" coordorigin="4865,5584" coordsize="6972,0" path="m4865,5584l11837,5584e" filled="f" stroked="t" strokeweight=".718262pt" strokecolor="#5B5B5B">
                <v:path arrowok="t"/>
              </v:shape>
            </v:group>
            <v:group style="position:absolute;left:2289;top:5824;width:9553;height:2" coordorigin="2289,5824" coordsize="9553,2">
              <v:shape style="position:absolute;left:2289;top:5824;width:9553;height:2" coordorigin="2289,5824" coordsize="9553,0" path="m2289,5824l11842,5824e" filled="f" stroked="t" strokeweight=".718262pt" strokecolor="#575757">
                <v:path arrowok="t"/>
              </v:shape>
            </v:group>
            <v:group style="position:absolute;left:220;top:6068;width:11621;height:2" coordorigin="220,6068" coordsize="11621,2">
              <v:shape style="position:absolute;left:220;top:6068;width:11621;height:2" coordorigin="220,6068" coordsize="11621,0" path="m220,6068l11842,6068e" filled="f" stroked="t" strokeweight=".718262pt" strokecolor="#5B5B5B">
                <v:path arrowok="t"/>
              </v:shape>
            </v:group>
            <v:group style="position:absolute;left:7810;top:6059;width:2;height:738" coordorigin="7810,6059" coordsize="2,738">
              <v:shape style="position:absolute;left:7810;top:6059;width:2;height:738" coordorigin="7810,6059" coordsize="0,738" path="m7810,6797l7810,6059e" filled="f" stroked="t" strokeweight=".957683pt" strokecolor="#575757">
                <v:path arrowok="t"/>
              </v:shape>
            </v:group>
            <v:group style="position:absolute;left:2289;top:6543;width:9553;height:2" coordorigin="2289,6543" coordsize="9553,2">
              <v:shape style="position:absolute;left:2289;top:6543;width:9553;height:2" coordorigin="2289,6543" coordsize="9553,0" path="m2289,6543l11842,6543e" filled="f" stroked="t" strokeweight=".718262pt" strokecolor="#5B5B5B">
                <v:path arrowok="t"/>
              </v:shape>
            </v:group>
            <v:group style="position:absolute;left:2289;top:6782;width:9553;height:2" coordorigin="2289,6782" coordsize="9553,2">
              <v:shape style="position:absolute;left:2289;top:6782;width:9553;height:2" coordorigin="2289,6782" coordsize="9553,0" path="m2289,6782l11842,6782e" filled="f" stroked="t" strokeweight=".718262pt" strokecolor="#575757">
                <v:path arrowok="t"/>
              </v:shape>
            </v:group>
            <v:group style="position:absolute;left:225;top:7024;width:11617;height:2" coordorigin="225,7024" coordsize="11617,2">
              <v:shape style="position:absolute;left:225;top:7024;width:11617;height:2" coordorigin="225,7024" coordsize="11617,0" path="m225,7024l11842,7024e" filled="f" stroked="t" strokeweight=".718262pt" strokecolor="#4F4F4F">
                <v:path arrowok="t"/>
              </v:shape>
            </v:group>
            <v:group style="position:absolute;left:225;top:7499;width:11617;height:2" coordorigin="225,7499" coordsize="11617,2">
              <v:shape style="position:absolute;left:225;top:7499;width:11617;height:2" coordorigin="225,7499" coordsize="11617,0" path="m225,7499l11842,7499e" filled="f" stroked="t" strokeweight=".718262pt" strokecolor="#575757">
                <v:path arrowok="t"/>
              </v:shape>
            </v:group>
            <v:group style="position:absolute;left:4870;top:7492;width:2;height:738" coordorigin="4870,7492" coordsize="2,738">
              <v:shape style="position:absolute;left:4870;top:7492;width:2;height:738" coordorigin="4870,7492" coordsize="0,738" path="m4870,8230l4870,7492e" filled="f" stroked="t" strokeweight=".957683pt" strokecolor="#4B4B4B">
                <v:path arrowok="t"/>
              </v:shape>
            </v:group>
            <v:group style="position:absolute;left:4860;top:7741;width:6982;height:2" coordorigin="4860,7741" coordsize="6982,2">
              <v:shape style="position:absolute;left:4860;top:7741;width:6982;height:2" coordorigin="4860,7741" coordsize="6982,0" path="m4860,7741l11842,7741e" filled="f" stroked="t" strokeweight=".718262pt" strokecolor="#646464">
                <v:path arrowok="t"/>
              </v:shape>
            </v:group>
            <v:group style="position:absolute;left:4860;top:7983;width:6982;height:2" coordorigin="4860,7983" coordsize="6982,2">
              <v:shape style="position:absolute;left:4860;top:7983;width:6982;height:2" coordorigin="4860,7983" coordsize="6982,0" path="m4860,7983l11842,7983e" filled="f" stroked="t" strokeweight=".718262pt" strokecolor="#575757">
                <v:path arrowok="t"/>
              </v:shape>
            </v:group>
            <v:group style="position:absolute;left:215;top:8225;width:11621;height:2" coordorigin="215,8225" coordsize="11621,2">
              <v:shape style="position:absolute;left:215;top:8225;width:11621;height:2" coordorigin="215,8225" coordsize="11621,0" path="m215,8225l11837,8225e" filled="f" stroked="t" strokeweight=".718262pt" strokecolor="#575757">
                <v:path arrowok="t"/>
              </v:shape>
            </v:group>
            <v:group style="position:absolute;left:220;top:9040;width:11617;height:2" coordorigin="220,9040" coordsize="11617,2">
              <v:shape style="position:absolute;left:220;top:9040;width:11617;height:2" coordorigin="220,9040" coordsize="11617,0" path="m220,9040l11837,9040e" filled="f" stroked="t" strokeweight=".718262pt" strokecolor="#575757">
                <v:path arrowok="t"/>
              </v:shape>
            </v:group>
            <v:group style="position:absolute;left:220;top:9888;width:11617;height:2" coordorigin="220,9888" coordsize="11617,2">
              <v:shape style="position:absolute;left:220;top:9888;width:11617;height:2" coordorigin="220,9888" coordsize="11617,0" path="m220,9888l11837,9888e" filled="f" stroked="t" strokeweight=".718262pt" strokecolor="#575757">
                <v:path arrowok="t"/>
              </v:shape>
            </v:group>
            <v:group style="position:absolute;left:220;top:10128;width:11617;height:2" coordorigin="220,10128" coordsize="11617,2">
              <v:shape style="position:absolute;left:220;top:10128;width:11617;height:2" coordorigin="220,10128" coordsize="11617,0" path="m220,10128l11837,10128e" filled="f" stroked="t" strokeweight=".718262pt" strokecolor="#646464">
                <v:path arrowok="t"/>
              </v:shape>
            </v:group>
            <v:group style="position:absolute;left:211;top:10372;width:11626;height:2" coordorigin="211,10372" coordsize="11626,2">
              <v:shape style="position:absolute;left:211;top:10372;width:11626;height:2" coordorigin="211,10372" coordsize="11626,0" path="m211,10372l11837,10372e" filled="f" stroked="t" strokeweight=".718262pt" strokecolor="#606060">
                <v:path arrowok="t"/>
              </v:shape>
            </v:group>
            <v:group style="position:absolute;left:211;top:10852;width:11631;height:2" coordorigin="211,10852" coordsize="11631,2">
              <v:shape style="position:absolute;left:211;top:10852;width:11631;height:2" coordorigin="211,10852" coordsize="11631,0" path="m211,10852l11842,10852e" filled="f" stroked="t" strokeweight=".718262pt" strokecolor="#606060">
                <v:path arrowok="t"/>
              </v:shape>
            </v:group>
            <v:group style="position:absolute;left:215;top:11096;width:11626;height:2" coordorigin="215,11096" coordsize="11626,2">
              <v:shape style="position:absolute;left:215;top:11096;width:11626;height:2" coordorigin="215,11096" coordsize="11626,0" path="m215,11096l11842,11096e" filled="f" stroked="t" strokeweight=".718262pt" strokecolor="#575757">
                <v:path arrowok="t"/>
              </v:shape>
            </v:group>
            <v:group style="position:absolute;left:1022;top:11087;width:2;height:5033" coordorigin="1022,11087" coordsize="2,5033">
              <v:shape style="position:absolute;left:1022;top:11087;width:2;height:5033" coordorigin="1022,11087" coordsize="0,5033" path="m1022,16119l1022,11087e" filled="f" stroked="t" strokeweight=".718262pt" strokecolor="#676767">
                <v:path arrowok="t"/>
              </v:shape>
            </v:group>
            <v:group style="position:absolute;left:1609;top:11082;width:2;height:5038" coordorigin="1609,11082" coordsize="2,5038">
              <v:shape style="position:absolute;left:1609;top:11082;width:2;height:5038" coordorigin="1609,11082" coordsize="0,5038" path="m1609,16119l1609,11082e" filled="f" stroked="t" strokeweight=".718262pt" strokecolor="#575757">
                <v:path arrowok="t"/>
              </v:shape>
            </v:group>
            <v:group style="position:absolute;left:7348;top:11082;width:2;height:5033" coordorigin="7348,11082" coordsize="2,5033">
              <v:shape style="position:absolute;left:7348;top:11082;width:2;height:5033" coordorigin="7348,11082" coordsize="0,5033" path="m7348,16115l7348,11082e" filled="f" stroked="t" strokeweight=".718262pt" strokecolor="#606060">
                <v:path arrowok="t"/>
              </v:shape>
            </v:group>
            <v:group style="position:absolute;left:215;top:16110;width:11617;height:2" coordorigin="215,16110" coordsize="11617,2">
              <v:shape style="position:absolute;left:215;top:16110;width:11617;height:2" coordorigin="215,16110" coordsize="11617,0" path="m215,16110l11832,16110e" filled="f" stroked="t" strokeweight=".718262pt" strokecolor="#747474">
                <v:path arrowok="t"/>
              </v:shape>
            </v:group>
            <w10:wrap type="none"/>
          </v:group>
        </w:pict>
      </w:r>
      <w:r>
        <w:rPr>
          <w:sz w:val="18"/>
          <w:szCs w:val="18"/>
        </w:rPr>
      </w:r>
    </w:p>
    <w:p>
      <w:pPr>
        <w:spacing w:before="0" w:after="0" w:line="240" w:lineRule="auto"/>
        <w:ind w:left="2337" w:right="-20"/>
        <w:jc w:val="left"/>
        <w:tabs>
          <w:tab w:pos="308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5D6062"/>
          <w:spacing w:val="0"/>
          <w:w w:val="100"/>
          <w:b/>
          <w:bCs/>
        </w:rPr>
        <w:t>Er</w:t>
      </w:r>
      <w:r>
        <w:rPr>
          <w:rFonts w:ascii="Arial" w:hAnsi="Arial" w:cs="Arial" w:eastAsia="Arial"/>
          <w:sz w:val="21"/>
          <w:szCs w:val="21"/>
          <w:color w:val="5D6062"/>
          <w:spacing w:val="-3"/>
          <w:w w:val="100"/>
          <w:b/>
          <w:bCs/>
        </w:rPr>
        <w:t>d</w:t>
      </w:r>
      <w:r>
        <w:rPr>
          <w:rFonts w:ascii="Arial" w:hAnsi="Arial" w:cs="Arial" w:eastAsia="Arial"/>
          <w:sz w:val="21"/>
          <w:szCs w:val="21"/>
          <w:color w:val="757779"/>
          <w:spacing w:val="0"/>
          <w:w w:val="100"/>
          <w:b/>
          <w:bCs/>
        </w:rPr>
        <w:t>al</w:t>
      </w:r>
      <w:r>
        <w:rPr>
          <w:rFonts w:ascii="Arial" w:hAnsi="Arial" w:cs="Arial" w:eastAsia="Arial"/>
          <w:sz w:val="21"/>
          <w:szCs w:val="21"/>
          <w:color w:val="757779"/>
          <w:spacing w:val="-29"/>
          <w:w w:val="100"/>
          <w:b/>
          <w:bCs/>
        </w:rPr>
        <w:t> </w:t>
      </w:r>
      <w:r>
        <w:rPr>
          <w:rFonts w:ascii="Arial" w:hAnsi="Arial" w:cs="Arial" w:eastAsia="Arial"/>
          <w:sz w:val="21"/>
          <w:szCs w:val="21"/>
          <w:color w:val="757779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1"/>
          <w:szCs w:val="21"/>
          <w:color w:val="757779"/>
          <w:spacing w:val="0"/>
          <w:w w:val="100"/>
          <w:b/>
          <w:bCs/>
        </w:rPr>
      </w:r>
      <w:r>
        <w:rPr>
          <w:rFonts w:ascii="Arial" w:hAnsi="Arial" w:cs="Arial" w:eastAsia="Arial"/>
          <w:sz w:val="21"/>
          <w:szCs w:val="21"/>
          <w:color w:val="5D6062"/>
          <w:spacing w:val="-13"/>
          <w:w w:val="125"/>
          <w:b/>
          <w:bCs/>
        </w:rPr>
        <w:t>I</w:t>
      </w:r>
      <w:r>
        <w:rPr>
          <w:rFonts w:ascii="Arial" w:hAnsi="Arial" w:cs="Arial" w:eastAsia="Arial"/>
          <w:sz w:val="21"/>
          <w:szCs w:val="21"/>
          <w:color w:val="757779"/>
          <w:spacing w:val="2"/>
          <w:w w:val="103"/>
          <w:b/>
          <w:bCs/>
        </w:rPr>
        <w:t>L</w:t>
      </w:r>
      <w:r>
        <w:rPr>
          <w:rFonts w:ascii="Arial" w:hAnsi="Arial" w:cs="Arial" w:eastAsia="Arial"/>
          <w:sz w:val="21"/>
          <w:szCs w:val="21"/>
          <w:color w:val="5D6062"/>
          <w:spacing w:val="0"/>
          <w:w w:val="105"/>
          <w:b/>
          <w:bCs/>
        </w:rPr>
        <w:t>DIRIM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99" w:after="0" w:line="234" w:lineRule="exact"/>
        <w:ind w:left="2807" w:right="72" w:firstLine="-757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2D2D2D"/>
          <w:spacing w:val="0"/>
          <w:w w:val="74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color w:val="2D2D2D"/>
          <w:spacing w:val="-1"/>
          <w:w w:val="74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57779"/>
          <w:spacing w:val="0"/>
          <w:w w:val="84"/>
        </w:rPr>
        <w:t>ü</w:t>
      </w:r>
      <w:r>
        <w:rPr>
          <w:rFonts w:ascii="Times New Roman" w:hAnsi="Times New Roman" w:cs="Times New Roman" w:eastAsia="Times New Roman"/>
          <w:sz w:val="24"/>
          <w:szCs w:val="24"/>
          <w:color w:val="757779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D6062"/>
          <w:spacing w:val="9"/>
          <w:w w:val="82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757779"/>
          <w:spacing w:val="-78"/>
          <w:w w:val="105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5D6062"/>
          <w:spacing w:val="-17"/>
          <w:w w:val="243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color w:val="5D6062"/>
          <w:spacing w:val="-101"/>
          <w:w w:val="243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757779"/>
          <w:spacing w:val="0"/>
          <w:w w:val="93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color w:val="757779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D6062"/>
          <w:spacing w:val="-48"/>
          <w:w w:val="69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5D6062"/>
          <w:spacing w:val="4"/>
          <w:w w:val="242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757779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757779"/>
          <w:spacing w:val="18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5D6062"/>
          <w:spacing w:val="2"/>
          <w:w w:val="100"/>
          <w:b/>
          <w:bCs/>
        </w:rPr>
        <w:t>1</w:t>
      </w:r>
      <w:r>
        <w:rPr>
          <w:rFonts w:ascii="Arial" w:hAnsi="Arial" w:cs="Arial" w:eastAsia="Arial"/>
          <w:sz w:val="20"/>
          <w:szCs w:val="20"/>
          <w:color w:val="757779"/>
          <w:spacing w:val="0"/>
          <w:w w:val="100"/>
          <w:b/>
          <w:bCs/>
        </w:rPr>
        <w:t>.</w:t>
      </w:r>
      <w:r>
        <w:rPr>
          <w:rFonts w:ascii="Arial" w:hAnsi="Arial" w:cs="Arial" w:eastAsia="Arial"/>
          <w:sz w:val="20"/>
          <w:szCs w:val="20"/>
          <w:color w:val="757779"/>
          <w:spacing w:val="-8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5D6062"/>
          <w:spacing w:val="0"/>
          <w:w w:val="102"/>
          <w:b/>
          <w:bCs/>
        </w:rPr>
        <w:t>Posta</w:t>
      </w:r>
      <w:r>
        <w:rPr>
          <w:rFonts w:ascii="Arial" w:hAnsi="Arial" w:cs="Arial" w:eastAsia="Arial"/>
          <w:sz w:val="20"/>
          <w:szCs w:val="20"/>
          <w:color w:val="5D6062"/>
          <w:spacing w:val="0"/>
          <w:w w:val="102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757779"/>
          <w:spacing w:val="-7"/>
          <w:w w:val="98"/>
          <w:b/>
          <w:bCs/>
        </w:rPr>
        <w:t>p</w:t>
      </w:r>
      <w:r>
        <w:rPr>
          <w:rFonts w:ascii="Arial" w:hAnsi="Arial" w:cs="Arial" w:eastAsia="Arial"/>
          <w:sz w:val="20"/>
          <w:szCs w:val="20"/>
          <w:color w:val="5D6062"/>
          <w:spacing w:val="0"/>
          <w:w w:val="139"/>
          <w:b/>
          <w:bCs/>
        </w:rPr>
        <w:t>l</w:t>
      </w:r>
      <w:r>
        <w:rPr>
          <w:rFonts w:ascii="Arial" w:hAnsi="Arial" w:cs="Arial" w:eastAsia="Arial"/>
          <w:sz w:val="20"/>
          <w:szCs w:val="20"/>
          <w:color w:val="5D606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5D6062"/>
          <w:spacing w:val="-15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757779"/>
          <w:spacing w:val="0"/>
          <w:w w:val="100"/>
          <w:b/>
          <w:bCs/>
        </w:rPr>
        <w:t>r</w:t>
      </w:r>
      <w:r>
        <w:rPr>
          <w:rFonts w:ascii="Arial" w:hAnsi="Arial" w:cs="Arial" w:eastAsia="Arial"/>
          <w:sz w:val="20"/>
          <w:szCs w:val="20"/>
          <w:color w:val="757779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  <w:b/>
          <w:bCs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51" w:after="0" w:line="240" w:lineRule="auto"/>
        <w:ind w:left="115" w:right="-20"/>
        <w:jc w:val="left"/>
        <w:rPr>
          <w:rFonts w:ascii="Courier New" w:hAnsi="Courier New" w:cs="Courier New" w:eastAsia="Courier New"/>
          <w:sz w:val="21"/>
          <w:szCs w:val="21"/>
        </w:rPr>
      </w:pPr>
      <w:rPr/>
      <w:r>
        <w:rPr>
          <w:rFonts w:ascii="Courier New" w:hAnsi="Courier New" w:cs="Courier New" w:eastAsia="Courier New"/>
          <w:sz w:val="21"/>
          <w:szCs w:val="21"/>
          <w:color w:val="444444"/>
          <w:spacing w:val="0"/>
          <w:w w:val="100"/>
        </w:rPr>
        <w:t>r</w:t>
      </w:r>
      <w:r>
        <w:rPr>
          <w:rFonts w:ascii="Courier New" w:hAnsi="Courier New" w:cs="Courier New" w:eastAsia="Courier New"/>
          <w:sz w:val="21"/>
          <w:szCs w:val="21"/>
          <w:color w:val="444444"/>
          <w:spacing w:val="-38"/>
          <w:w w:val="100"/>
        </w:rPr>
        <w:t>-</w:t>
      </w:r>
      <w:r>
        <w:rPr>
          <w:rFonts w:ascii="Courier New" w:hAnsi="Courier New" w:cs="Courier New" w:eastAsia="Courier New"/>
          <w:sz w:val="21"/>
          <w:szCs w:val="21"/>
          <w:color w:val="5D6062"/>
          <w:spacing w:val="0"/>
          <w:w w:val="100"/>
        </w:rPr>
        <w:t>----;---</w:t>
      </w:r>
      <w:r>
        <w:rPr>
          <w:rFonts w:ascii="Courier New" w:hAnsi="Courier New" w:cs="Courier New" w:eastAsia="Courier New"/>
          <w:sz w:val="21"/>
          <w:szCs w:val="21"/>
          <w:color w:val="5D6062"/>
          <w:spacing w:val="79"/>
          <w:w w:val="100"/>
        </w:rPr>
        <w:t> </w:t>
      </w:r>
      <w:r>
        <w:rPr>
          <w:rFonts w:ascii="Courier New" w:hAnsi="Courier New" w:cs="Courier New" w:eastAsia="Courier New"/>
          <w:sz w:val="21"/>
          <w:szCs w:val="21"/>
          <w:color w:val="5D6062"/>
          <w:spacing w:val="0"/>
          <w:w w:val="105"/>
        </w:rPr>
        <w:t>---</w:t>
      </w:r>
      <w:r>
        <w:rPr>
          <w:rFonts w:ascii="Courier New" w:hAnsi="Courier New" w:cs="Courier New" w:eastAsia="Courier New"/>
          <w:sz w:val="21"/>
          <w:szCs w:val="21"/>
          <w:color w:val="5D6062"/>
          <w:spacing w:val="-41"/>
          <w:w w:val="105"/>
        </w:rPr>
        <w:t>-</w:t>
      </w:r>
      <w:r>
        <w:rPr>
          <w:rFonts w:ascii="Courier New" w:hAnsi="Courier New" w:cs="Courier New" w:eastAsia="Courier New"/>
          <w:sz w:val="21"/>
          <w:szCs w:val="21"/>
          <w:color w:val="2D2D2D"/>
          <w:spacing w:val="0"/>
          <w:w w:val="96"/>
        </w:rPr>
        <w:t>-;</w:t>
      </w:r>
      <w:r>
        <w:rPr>
          <w:rFonts w:ascii="Courier New" w:hAnsi="Courier New" w:cs="Courier New" w:eastAsia="Courier New"/>
          <w:sz w:val="21"/>
          <w:szCs w:val="21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558" w:right="-83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757779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color w:val="757779"/>
          <w:spacing w:val="6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57779"/>
          <w:spacing w:val="0"/>
          <w:w w:val="100"/>
          <w:b/>
          <w:bCs/>
        </w:rPr>
        <w:t>gün</w:t>
      </w:r>
      <w:r>
        <w:rPr>
          <w:rFonts w:ascii="Times New Roman" w:hAnsi="Times New Roman" w:cs="Times New Roman" w:eastAsia="Times New Roman"/>
          <w:sz w:val="28"/>
          <w:szCs w:val="28"/>
          <w:color w:val="757779"/>
          <w:spacing w:val="5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D6062"/>
          <w:spacing w:val="0"/>
          <w:w w:val="100"/>
          <w:b/>
          <w:bCs/>
        </w:rPr>
        <w:t>KAYA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88" w:after="0" w:line="240" w:lineRule="auto"/>
        <w:ind w:left="2390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5D6062"/>
          <w:w w:val="75"/>
        </w:rPr>
        <w:t>Itfai</w:t>
      </w:r>
      <w:r>
        <w:rPr>
          <w:rFonts w:ascii="Arial" w:hAnsi="Arial" w:cs="Arial" w:eastAsia="Arial"/>
          <w:sz w:val="25"/>
          <w:szCs w:val="25"/>
          <w:color w:val="5D6062"/>
          <w:w w:val="76"/>
        </w:rPr>
        <w:t>y</w:t>
      </w:r>
      <w:r>
        <w:rPr>
          <w:rFonts w:ascii="Arial" w:hAnsi="Arial" w:cs="Arial" w:eastAsia="Arial"/>
          <w:sz w:val="25"/>
          <w:szCs w:val="25"/>
          <w:color w:val="757779"/>
          <w:w w:val="80"/>
        </w:rPr>
        <w:t>e</w:t>
      </w:r>
      <w:r>
        <w:rPr>
          <w:rFonts w:ascii="Arial" w:hAnsi="Arial" w:cs="Arial" w:eastAsia="Arial"/>
          <w:sz w:val="25"/>
          <w:szCs w:val="25"/>
          <w:color w:val="757779"/>
          <w:spacing w:val="-31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5D6062"/>
          <w:spacing w:val="0"/>
          <w:w w:val="75"/>
        </w:rPr>
        <w:t>G</w:t>
      </w:r>
      <w:r>
        <w:rPr>
          <w:rFonts w:ascii="Arial" w:hAnsi="Arial" w:cs="Arial" w:eastAsia="Arial"/>
          <w:sz w:val="25"/>
          <w:szCs w:val="25"/>
          <w:color w:val="5D6062"/>
          <w:spacing w:val="0"/>
          <w:w w:val="75"/>
        </w:rPr>
        <w:t>o</w:t>
      </w:r>
      <w:r>
        <w:rPr>
          <w:rFonts w:ascii="Arial" w:hAnsi="Arial" w:cs="Arial" w:eastAsia="Arial"/>
          <w:sz w:val="25"/>
          <w:szCs w:val="25"/>
          <w:color w:val="5D6062"/>
          <w:spacing w:val="0"/>
          <w:w w:val="75"/>
        </w:rPr>
        <w:t> </w:t>
      </w:r>
      <w:r>
        <w:rPr>
          <w:rFonts w:ascii="Arial" w:hAnsi="Arial" w:cs="Arial" w:eastAsia="Arial"/>
          <w:sz w:val="25"/>
          <w:szCs w:val="25"/>
          <w:color w:val="5D6062"/>
          <w:spacing w:val="42"/>
          <w:w w:val="75"/>
        </w:rPr>
        <w:t> </w:t>
      </w:r>
      <w:r>
        <w:rPr>
          <w:rFonts w:ascii="Arial" w:hAnsi="Arial" w:cs="Arial" w:eastAsia="Arial"/>
          <w:sz w:val="25"/>
          <w:szCs w:val="25"/>
          <w:color w:val="5D6062"/>
          <w:spacing w:val="0"/>
          <w:w w:val="75"/>
        </w:rPr>
        <w:t>g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785" w:lineRule="exact"/>
        <w:ind w:left="-78" w:right="5624"/>
        <w:jc w:val="center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77"/>
          <w:szCs w:val="77"/>
          <w:color w:val="797799"/>
          <w:spacing w:val="-77"/>
          <w:w w:val="151"/>
          <w:i/>
        </w:rPr>
        <w:t>e</w:t>
      </w:r>
      <w:r>
        <w:rPr>
          <w:rFonts w:ascii="Arial" w:hAnsi="Arial" w:cs="Arial" w:eastAsia="Arial"/>
          <w:sz w:val="77"/>
          <w:szCs w:val="77"/>
          <w:color w:val="AFAACC"/>
          <w:spacing w:val="0"/>
          <w:w w:val="36"/>
          <w:i/>
        </w:rPr>
        <w:t>·</w:t>
      </w:r>
      <w:r>
        <w:rPr>
          <w:rFonts w:ascii="Arial" w:hAnsi="Arial" w:cs="Arial" w:eastAsia="Arial"/>
          <w:sz w:val="77"/>
          <w:szCs w:val="77"/>
          <w:color w:val="AFAACC"/>
          <w:spacing w:val="38"/>
          <w:w w:val="100"/>
          <w:i/>
        </w:rPr>
        <w:t> </w:t>
      </w:r>
      <w:r>
        <w:rPr>
          <w:rFonts w:ascii="Arial" w:hAnsi="Arial" w:cs="Arial" w:eastAsia="Arial"/>
          <w:sz w:val="42"/>
          <w:szCs w:val="42"/>
          <w:color w:val="908ABA"/>
          <w:spacing w:val="23"/>
          <w:w w:val="221"/>
          <w:i/>
        </w:rPr>
        <w:t>c</w:t>
      </w:r>
      <w:r>
        <w:rPr>
          <w:rFonts w:ascii="Arial" w:hAnsi="Arial" w:cs="Arial" w:eastAsia="Arial"/>
          <w:sz w:val="42"/>
          <w:szCs w:val="42"/>
          <w:color w:val="AFAACC"/>
          <w:spacing w:val="0"/>
          <w:w w:val="66"/>
          <w:i/>
        </w:rPr>
        <w:t>--</w:t>
      </w:r>
      <w:r>
        <w:rPr>
          <w:rFonts w:ascii="Arial" w:hAnsi="Arial" w:cs="Arial" w:eastAsia="Arial"/>
          <w:sz w:val="42"/>
          <w:szCs w:val="42"/>
          <w:color w:val="AFAACC"/>
          <w:spacing w:val="-3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FAACC"/>
          <w:spacing w:val="0"/>
          <w:w w:val="322"/>
          <w:position w:val="31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358" w:right="577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MuratULSU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516" w:right="609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25" w:right="-20"/>
        <w:jc w:val="left"/>
        <w:rPr>
          <w:rFonts w:ascii="Arial" w:hAnsi="Arial" w:cs="Arial" w:eastAsia="Arial"/>
          <w:sz w:val="86"/>
          <w:szCs w:val="86"/>
        </w:rPr>
      </w:pPr>
      <w:rPr/>
      <w:r>
        <w:rPr>
          <w:rFonts w:ascii="Arial" w:hAnsi="Arial" w:cs="Arial" w:eastAsia="Arial"/>
          <w:sz w:val="86"/>
          <w:szCs w:val="86"/>
          <w:color w:val="3F4467"/>
          <w:w w:val="161"/>
        </w:rPr>
        <w:t>f</w:t>
      </w:r>
      <w:r>
        <w:rPr>
          <w:rFonts w:ascii="Arial" w:hAnsi="Arial" w:cs="Arial" w:eastAsia="Arial"/>
          <w:sz w:val="86"/>
          <w:szCs w:val="86"/>
          <w:color w:val="3F4467"/>
          <w:spacing w:val="-39"/>
          <w:w w:val="162"/>
        </w:rPr>
        <w:t>#</w:t>
      </w:r>
      <w:r>
        <w:rPr>
          <w:rFonts w:ascii="Arial" w:hAnsi="Arial" w:cs="Arial" w:eastAsia="Arial"/>
          <w:sz w:val="86"/>
          <w:szCs w:val="86"/>
          <w:color w:val="2D2D2D"/>
          <w:spacing w:val="0"/>
          <w:w w:val="22"/>
        </w:rPr>
        <w:t>OÖLU</w:t>
      </w:r>
      <w:r>
        <w:rPr>
          <w:rFonts w:ascii="Arial" w:hAnsi="Arial" w:cs="Arial" w:eastAsia="Arial"/>
          <w:sz w:val="86"/>
          <w:szCs w:val="86"/>
          <w:color w:val="000000"/>
          <w:spacing w:val="0"/>
          <w:w w:val="100"/>
        </w:rPr>
      </w:r>
    </w:p>
    <w:sectPr>
      <w:type w:val="continuous"/>
      <w:pgSz w:w="11920" w:h="16840"/>
      <w:pgMar w:top="620" w:bottom="280" w:left="100" w:right="0"/>
      <w:cols w:num="2" w:equalWidth="0">
        <w:col w:w="4258" w:space="282"/>
        <w:col w:w="728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62"/>
    <w:family w:val="roman"/>
    <w:pitch w:val="variable"/>
  </w:font>
  <w:font w:name="Arial">
    <w:altName w:val="Arial"/>
    <w:charset w:val="162"/>
    <w:family w:val="swiss"/>
    <w:pitch w:val="variable"/>
  </w:font>
  <w:font w:name="Courier New">
    <w:altName w:val="Courier New"/>
    <w:charset w:val="162"/>
    <w:family w:val="modern"/>
    <w:pitch w:val="fixed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image" Target="media/image5.png"/><Relationship Id="rId10" Type="http://schemas.openxmlformats.org/officeDocument/2006/relationships/image" Target="media/image6.jpg"/><Relationship Id="rId11" Type="http://schemas.openxmlformats.org/officeDocument/2006/relationships/image" Target="media/image7.jpg"/><Relationship Id="rId12" Type="http://schemas.openxmlformats.org/officeDocument/2006/relationships/image" Target="media/image8.jpg"/><Relationship Id="rId13" Type="http://schemas.openxmlformats.org/officeDocument/2006/relationships/image" Target="media/image9.jpg"/><Relationship Id="rId14" Type="http://schemas.openxmlformats.org/officeDocument/2006/relationships/image" Target="media/image10.jpg"/><Relationship Id="rId15" Type="http://schemas.openxmlformats.org/officeDocument/2006/relationships/image" Target="media/image11.jpg"/><Relationship Id="rId16" Type="http://schemas.openxmlformats.org/officeDocument/2006/relationships/image" Target="media/image12.jpg"/><Relationship Id="rId17" Type="http://schemas.openxmlformats.org/officeDocument/2006/relationships/image" Target="media/image13.jpg"/><Relationship Id="rId18" Type="http://schemas.openxmlformats.org/officeDocument/2006/relationships/image" Target="media/image14.jpg"/><Relationship Id="rId19" Type="http://schemas.openxmlformats.org/officeDocument/2006/relationships/image" Target="media/image15.jpg"/><Relationship Id="rId20" Type="http://schemas.openxmlformats.org/officeDocument/2006/relationships/image" Target="media/image16.jpg"/><Relationship Id="rId21" Type="http://schemas.openxmlformats.org/officeDocument/2006/relationships/image" Target="media/image17.jpg"/><Relationship Id="rId22" Type="http://schemas.openxmlformats.org/officeDocument/2006/relationships/image" Target="media/image18.jpg"/><Relationship Id="rId23" Type="http://schemas.openxmlformats.org/officeDocument/2006/relationships/image" Target="media/image19.jpg"/><Relationship Id="rId24" Type="http://schemas.openxmlformats.org/officeDocument/2006/relationships/image" Target="media/image20.jpg"/><Relationship Id="rId25" Type="http://schemas.openxmlformats.org/officeDocument/2006/relationships/image" Target="media/image21.jpg"/><Relationship Id="rId26" Type="http://schemas.openxmlformats.org/officeDocument/2006/relationships/image" Target="media/image22.jpg"/><Relationship Id="rId27" Type="http://schemas.openxmlformats.org/officeDocument/2006/relationships/image" Target="media/image23.jpg"/><Relationship Id="rId28" Type="http://schemas.openxmlformats.org/officeDocument/2006/relationships/image" Target="media/image24.jpg"/><Relationship Id="rId29" Type="http://schemas.openxmlformats.org/officeDocument/2006/relationships/image" Target="media/image25.jpg"/><Relationship Id="rId30" Type="http://schemas.openxmlformats.org/officeDocument/2006/relationships/image" Target="media/image26.jpg"/><Relationship Id="rId31" Type="http://schemas.openxmlformats.org/officeDocument/2006/relationships/image" Target="media/image27.jpg"/><Relationship Id="rId32" Type="http://schemas.openxmlformats.org/officeDocument/2006/relationships/image" Target="media/image28.jpg"/><Relationship Id="rId33" Type="http://schemas.openxmlformats.org/officeDocument/2006/relationships/image" Target="media/image29.jpg"/><Relationship Id="rId34" Type="http://schemas.openxmlformats.org/officeDocument/2006/relationships/image" Target="media/image30.jpg"/><Relationship Id="rId35" Type="http://schemas.openxmlformats.org/officeDocument/2006/relationships/image" Target="media/image31.jpg"/><Relationship Id="rId36" Type="http://schemas.openxmlformats.org/officeDocument/2006/relationships/image" Target="media/image32.jpg"/><Relationship Id="rId37" Type="http://schemas.openxmlformats.org/officeDocument/2006/relationships/image" Target="media/image33.jpg"/><Relationship Id="rId38" Type="http://schemas.openxmlformats.org/officeDocument/2006/relationships/image" Target="media/image34.jpg"/><Relationship Id="rId39" Type="http://schemas.openxmlformats.org/officeDocument/2006/relationships/image" Target="media/image35.jpg"/><Relationship Id="rId40" Type="http://schemas.openxmlformats.org/officeDocument/2006/relationships/image" Target="media/image36.jpg"/><Relationship Id="rId41" Type="http://schemas.openxmlformats.org/officeDocument/2006/relationships/image" Target="media/image37.jpg"/><Relationship Id="rId42" Type="http://schemas.openxmlformats.org/officeDocument/2006/relationships/image" Target="media/image38.jpg"/><Relationship Id="rId43" Type="http://schemas.openxmlformats.org/officeDocument/2006/relationships/image" Target="media/image39.jpg"/><Relationship Id="rId44" Type="http://schemas.openxmlformats.org/officeDocument/2006/relationships/image" Target="media/image40.jpg"/><Relationship Id="rId45" Type="http://schemas.openxmlformats.org/officeDocument/2006/relationships/image" Target="media/image41.jpg"/><Relationship Id="rId46" Type="http://schemas.openxmlformats.org/officeDocument/2006/relationships/image" Target="media/image42.jpg"/><Relationship Id="rId47" Type="http://schemas.openxmlformats.org/officeDocument/2006/relationships/image" Target="media/image43.jpg"/><Relationship Id="rId48" Type="http://schemas.openxmlformats.org/officeDocument/2006/relationships/image" Target="media/image44.jpg"/><Relationship Id="rId49" Type="http://schemas.openxmlformats.org/officeDocument/2006/relationships/image" Target="media/image45.jpg"/><Relationship Id="rId50" Type="http://schemas.openxmlformats.org/officeDocument/2006/relationships/image" Target="media/image46.jpg"/><Relationship Id="rId51" Type="http://schemas.openxmlformats.org/officeDocument/2006/relationships/image" Target="media/image47.png"/><Relationship Id="rId52" Type="http://schemas.openxmlformats.org/officeDocument/2006/relationships/image" Target="media/image48.jp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2018-06-22T11:38:42Z</dcterms:created>
  <dcterms:modified xsi:type="dcterms:W3CDTF">2018-06-22T11:38:42Z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2018-06-12T00:00:00Z</vt:filetime>
  </property>
  <property fmtid="{D5CDD505-2E9C-101B-9397-08002B2CF9AE}" pid="3" name="LastSaved">
    <vt:filetime>2018-06-22T00:00:00Z</vt:filetime>
  </property>
</Properties>
</file>